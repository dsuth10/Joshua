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9E8" w:rsidRDefault="00604196" w:rsidP="00FF49E8">
      <w:r>
        <w:rPr>
          <w:noProof/>
        </w:rPr>
        <w:drawing>
          <wp:inline distT="0" distB="0" distL="0" distR="0" wp14:anchorId="6AF2620B" wp14:editId="6FA82BD1">
            <wp:extent cx="6430243"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43"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8"/>
        <w:gridCol w:w="2555"/>
        <w:gridCol w:w="4303"/>
        <w:gridCol w:w="1416"/>
        <w:gridCol w:w="1421"/>
      </w:tblGrid>
      <w:tr w:rsidR="00FF49E8" w:rsidRPr="00026540" w:rsidTr="001A6DAE">
        <w:tc>
          <w:tcPr>
            <w:tcW w:w="7426" w:type="dxa"/>
            <w:gridSpan w:val="3"/>
            <w:tcBorders>
              <w:top w:val="single" w:sz="18" w:space="0" w:color="FFFFFF"/>
              <w:left w:val="single" w:sz="18" w:space="0" w:color="FFFFFF"/>
              <w:bottom w:val="single" w:sz="18" w:space="0" w:color="FFFFFF"/>
              <w:right w:val="single" w:sz="18" w:space="0" w:color="FFFFFF"/>
            </w:tcBorders>
            <w:shd w:val="clear" w:color="auto" w:fill="DB3F30"/>
          </w:tcPr>
          <w:p w:rsidR="00604196" w:rsidRPr="007C4671" w:rsidRDefault="00604196" w:rsidP="007C4671">
            <w:pPr>
              <w:pStyle w:val="Whiteheaderbanner"/>
            </w:pPr>
            <w:r w:rsidRPr="007C4671">
              <w:t>HASS</w:t>
            </w:r>
          </w:p>
          <w:p w:rsidR="00FF49E8" w:rsidRPr="007C4671" w:rsidRDefault="001A6DAE" w:rsidP="007C4671">
            <w:pPr>
              <w:pStyle w:val="Whiteheaderbanner"/>
            </w:pPr>
            <w:r w:rsidRPr="001A6DAE">
              <w:t>Participating in Australian communities</w:t>
            </w:r>
          </w:p>
        </w:tc>
        <w:tc>
          <w:tcPr>
            <w:tcW w:w="1416"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1A6DAE">
            <w:pPr>
              <w:pStyle w:val="WhiteheaderbannerAlignright"/>
            </w:pPr>
            <w:r w:rsidRPr="00B54F07">
              <w:t>Year</w:t>
            </w:r>
            <w:r>
              <w:t xml:space="preserve"> </w:t>
            </w:r>
            <w:r w:rsidR="001A6DAE">
              <w:t>5</w:t>
            </w:r>
          </w:p>
        </w:tc>
        <w:tc>
          <w:tcPr>
            <w:tcW w:w="1421" w:type="dxa"/>
            <w:tcBorders>
              <w:top w:val="single" w:sz="18" w:space="0" w:color="FFFFFF"/>
              <w:left w:val="single" w:sz="18" w:space="0" w:color="FFFFFF"/>
              <w:bottom w:val="single" w:sz="18" w:space="0" w:color="FFFFFF"/>
              <w:right w:val="single" w:sz="18" w:space="0" w:color="FFFFFF"/>
            </w:tcBorders>
            <w:shd w:val="clear" w:color="auto" w:fill="DB3F30"/>
            <w:vAlign w:val="bottom"/>
          </w:tcPr>
          <w:p w:rsidR="00FF49E8" w:rsidRPr="00311AFF" w:rsidRDefault="00FF49E8" w:rsidP="001A6DAE">
            <w:pPr>
              <w:pStyle w:val="WhiteheaderbannerAlignright"/>
            </w:pPr>
            <w:r w:rsidRPr="00B54F07">
              <w:t xml:space="preserve">Unit </w:t>
            </w:r>
            <w:r w:rsidR="001A6DAE">
              <w:t>4</w:t>
            </w:r>
          </w:p>
        </w:tc>
      </w:tr>
      <w:tr w:rsidR="000D1AE8" w:rsidRPr="007C4671" w:rsidTr="007C4671">
        <w:tc>
          <w:tcPr>
            <w:tcW w:w="3123" w:type="dxa"/>
            <w:gridSpan w:val="2"/>
            <w:tcBorders>
              <w:top w:val="single" w:sz="18" w:space="0" w:color="FFFFFF"/>
              <w:left w:val="single" w:sz="18" w:space="0" w:color="FFFFFF"/>
              <w:bottom w:val="single" w:sz="18" w:space="0" w:color="FFFFFF"/>
              <w:right w:val="single" w:sz="18" w:space="0" w:color="FFFFFF"/>
            </w:tcBorders>
            <w:shd w:val="clear" w:color="auto" w:fill="FDC8B9"/>
          </w:tcPr>
          <w:p w:rsidR="000D1AE8" w:rsidRPr="007C4671" w:rsidRDefault="000D1AE8" w:rsidP="001A6DAE">
            <w:pPr>
              <w:pStyle w:val="Blackheaderbanner"/>
            </w:pPr>
            <w:r w:rsidRPr="007C4671">
              <w:t xml:space="preserve">Lesson </w:t>
            </w:r>
            <w:r w:rsidR="001A6DAE">
              <w:t>12</w:t>
            </w:r>
          </w:p>
        </w:tc>
        <w:tc>
          <w:tcPr>
            <w:tcW w:w="7140" w:type="dxa"/>
            <w:gridSpan w:val="3"/>
            <w:tcBorders>
              <w:top w:val="single" w:sz="18" w:space="0" w:color="FFFFFF"/>
              <w:left w:val="single" w:sz="18" w:space="0" w:color="FFFFFF"/>
              <w:bottom w:val="single" w:sz="18" w:space="0" w:color="FFFFFF"/>
              <w:right w:val="single" w:sz="18" w:space="0" w:color="FFFFFF"/>
            </w:tcBorders>
            <w:shd w:val="clear" w:color="auto" w:fill="FDC8B9"/>
          </w:tcPr>
          <w:p w:rsidR="000D1AE8" w:rsidRPr="007C4671" w:rsidRDefault="001A6DAE" w:rsidP="007C4671">
            <w:pPr>
              <w:pStyle w:val="Blackheaderbanner"/>
            </w:pPr>
            <w:r w:rsidRPr="001A6DAE">
              <w:t>Planning for action — Assessment checkpoint: Part A</w:t>
            </w:r>
          </w:p>
        </w:tc>
      </w:tr>
      <w:tr w:rsidR="0002668A" w:rsidRPr="00026540" w:rsidTr="001A6DAE">
        <w:tc>
          <w:tcPr>
            <w:tcW w:w="3123" w:type="dxa"/>
            <w:gridSpan w:val="2"/>
            <w:tcBorders>
              <w:top w:val="single" w:sz="18" w:space="0" w:color="FFFFFF"/>
              <w:left w:val="nil"/>
              <w:bottom w:val="nil"/>
              <w:right w:val="nil"/>
            </w:tcBorders>
            <w:shd w:val="clear" w:color="auto" w:fill="F2F2F2" w:themeFill="background1" w:themeFillShade="F2"/>
          </w:tcPr>
          <w:p w:rsidR="0002668A" w:rsidRPr="009424C1" w:rsidRDefault="007B5A62" w:rsidP="007C4671">
            <w:pPr>
              <w:pStyle w:val="BlueheaderLessonconcepts"/>
            </w:pPr>
            <w:r>
              <w:t>Assessment</w:t>
            </w:r>
            <w:r w:rsidR="0002668A" w:rsidRPr="00FB5A8F">
              <w:t xml:space="preserve"> concepts </w:t>
            </w:r>
          </w:p>
        </w:tc>
        <w:tc>
          <w:tcPr>
            <w:tcW w:w="7140" w:type="dxa"/>
            <w:gridSpan w:val="3"/>
            <w:vMerge w:val="restart"/>
            <w:tcBorders>
              <w:top w:val="nil"/>
              <w:left w:val="nil"/>
              <w:bottom w:val="nil"/>
              <w:right w:val="nil"/>
            </w:tcBorders>
            <w:tcMar>
              <w:left w:w="340" w:type="dxa"/>
            </w:tcMar>
          </w:tcPr>
          <w:p w:rsidR="0002668A" w:rsidRPr="00BC4877" w:rsidRDefault="007B5A62" w:rsidP="009424C1">
            <w:pPr>
              <w:pStyle w:val="Blueheader"/>
            </w:pPr>
            <w:r>
              <w:t>Assessment purpose</w:t>
            </w:r>
          </w:p>
          <w:p w:rsidR="0002668A" w:rsidRPr="00B44934" w:rsidRDefault="001A6DAE" w:rsidP="005806AC">
            <w:r w:rsidRPr="001A6DAE">
              <w:t>To investigate democratic values and processes in the school community.</w:t>
            </w:r>
          </w:p>
          <w:p w:rsidR="009D6688" w:rsidRPr="009424C1" w:rsidRDefault="009D6688" w:rsidP="009D6688">
            <w:pPr>
              <w:pStyle w:val="Blackheader"/>
            </w:pPr>
            <w:r w:rsidRPr="00F55FE6">
              <w:t xml:space="preserve">Example </w:t>
            </w:r>
            <w:r>
              <w:t>assessment</w:t>
            </w:r>
            <w:r w:rsidRPr="00F55FE6">
              <w:t xml:space="preserve"> sequence</w:t>
            </w:r>
          </w:p>
          <w:p w:rsidR="00DB4799" w:rsidRPr="00BC4877" w:rsidRDefault="007B5A62" w:rsidP="009424C1">
            <w:pPr>
              <w:pStyle w:val="Blueheader"/>
            </w:pPr>
            <w:r>
              <w:t>Understand the assessment</w:t>
            </w:r>
          </w:p>
          <w:p w:rsidR="001A6DAE" w:rsidRDefault="001A6DAE" w:rsidP="001A6DAE">
            <w:pPr>
              <w:pStyle w:val="BodyText6ptspace"/>
            </w:pPr>
            <w:r>
              <w:t>Students will:</w:t>
            </w:r>
          </w:p>
          <w:p w:rsidR="001A6DAE" w:rsidRDefault="001A6DAE" w:rsidP="001A6DAE">
            <w:pPr>
              <w:pStyle w:val="Bullet3spaceafter"/>
            </w:pPr>
            <w:r>
              <w:t>identify the importance of values and processes to Australia’s democracy</w:t>
            </w:r>
          </w:p>
          <w:p w:rsidR="008A1F3C" w:rsidRPr="00DB3C3A" w:rsidRDefault="001A6DAE" w:rsidP="00A57223">
            <w:pPr>
              <w:pStyle w:val="Bullet3spaceafter"/>
            </w:pPr>
            <w:proofErr w:type="gramStart"/>
            <w:r>
              <w:t>present</w:t>
            </w:r>
            <w:proofErr w:type="gramEnd"/>
            <w:r>
              <w:t xml:space="preserve"> ideas, viewpoints and conclusions in texts and modes that incorporate discipline-specific terms.</w:t>
            </w:r>
          </w:p>
          <w:p w:rsidR="00DB4799" w:rsidRPr="007C4671" w:rsidRDefault="007B5A62" w:rsidP="007C4671">
            <w:pPr>
              <w:pStyle w:val="Blueheader"/>
            </w:pPr>
            <w:r w:rsidRPr="007C4671">
              <w:t xml:space="preserve">Review the </w:t>
            </w:r>
            <w:r w:rsidRPr="00A57223">
              <w:rPr>
                <w:rStyle w:val="Bodytextitalic"/>
              </w:rPr>
              <w:t>Guide to making judgments</w:t>
            </w:r>
            <w:r w:rsidRPr="007C4671">
              <w:t xml:space="preserve"> and understand the standards A–E</w:t>
            </w:r>
          </w:p>
          <w:p w:rsidR="00DB4799" w:rsidRPr="00294E91" w:rsidRDefault="00BF7FFE" w:rsidP="00A57223">
            <w:pPr>
              <w:pStyle w:val="Bullet3spaceafter"/>
            </w:pPr>
            <w:r w:rsidRPr="00294E91">
              <w:t xml:space="preserve">Work through the </w:t>
            </w:r>
            <w:r w:rsidRPr="00A57223">
              <w:rPr>
                <w:rStyle w:val="Bodytextitalic"/>
              </w:rPr>
              <w:t>Guide to making judgments</w:t>
            </w:r>
            <w:r w:rsidRPr="00294E91">
              <w:t xml:space="preserve"> with students and highlight the assessable elements for the assessment and discuss what responses might look like at each of the standards A–E</w:t>
            </w:r>
            <w:r w:rsidR="00DB4799" w:rsidRPr="00294E91">
              <w:t>.</w:t>
            </w:r>
          </w:p>
          <w:p w:rsidR="00DB4799" w:rsidRPr="00294E91" w:rsidRDefault="00BF7FFE" w:rsidP="00A57223">
            <w:pPr>
              <w:pStyle w:val="Bullet3spaceafter"/>
            </w:pPr>
            <w:r w:rsidRPr="00294E91">
              <w:t>Provide students with an opportunity to clarify any components of the assessment</w:t>
            </w:r>
            <w:r w:rsidR="00DB4799" w:rsidRPr="00294E91">
              <w:t>.</w:t>
            </w:r>
          </w:p>
          <w:p w:rsidR="00DB4799" w:rsidRPr="00BC4877" w:rsidRDefault="007B5A62" w:rsidP="009424C1">
            <w:pPr>
              <w:pStyle w:val="Blueheader"/>
            </w:pPr>
            <w:r>
              <w:t>Conduct the assessment</w:t>
            </w:r>
          </w:p>
          <w:p w:rsidR="008A1F3C" w:rsidRPr="00DB3C3A" w:rsidRDefault="001A6DAE" w:rsidP="00A57223">
            <w:pPr>
              <w:pStyle w:val="Bullet3spaceafter"/>
            </w:pPr>
            <w:r w:rsidRPr="001A6DAE">
              <w:t>Complete Part A o</w:t>
            </w:r>
            <w:bookmarkStart w:id="0" w:name="_GoBack"/>
            <w:bookmarkEnd w:id="0"/>
            <w:r w:rsidRPr="001A6DAE">
              <w:t xml:space="preserve">f the assessment task. Refer to </w:t>
            </w:r>
            <w:r w:rsidR="00733F01">
              <w:t>the t</w:t>
            </w:r>
            <w:r w:rsidRPr="001A6DAE">
              <w:t>eaching notes for implementation details.</w:t>
            </w:r>
          </w:p>
          <w:p w:rsidR="00477900" w:rsidRPr="003702F2" w:rsidRDefault="00477900" w:rsidP="00391B20">
            <w:pPr>
              <w:pStyle w:val="Blackheader"/>
            </w:pPr>
            <w:r w:rsidRPr="003702F2">
              <w:t>Rele</w:t>
            </w:r>
            <w:r>
              <w:t xml:space="preserve">vant aspect of the </w:t>
            </w:r>
            <w:r w:rsidR="00733F01">
              <w:t>a</w:t>
            </w:r>
            <w:r>
              <w:t>chievement s</w:t>
            </w:r>
            <w:r w:rsidRPr="003702F2">
              <w:t>tandard</w:t>
            </w:r>
          </w:p>
          <w:p w:rsidR="00477900" w:rsidRDefault="00477900" w:rsidP="00C659C9">
            <w:pPr>
              <w:pStyle w:val="BodyText6ptspace"/>
            </w:pPr>
            <w:r w:rsidRPr="003702F2">
              <w:t>In this unit, assessment of student learning aligns to t</w:t>
            </w:r>
            <w:r>
              <w:t xml:space="preserve">he following components of the </w:t>
            </w:r>
            <w:r w:rsidR="0060046F">
              <w:t>a</w:t>
            </w:r>
            <w:r w:rsidRPr="003702F2">
              <w:t xml:space="preserve">chievement standard. </w:t>
            </w:r>
          </w:p>
          <w:p w:rsidR="001A6DAE" w:rsidRPr="001A6DAE" w:rsidRDefault="001A6DAE" w:rsidP="001A6DAE">
            <w:pPr>
              <w:pStyle w:val="BodyText6ptspace"/>
              <w:rPr>
                <w:rStyle w:val="Bodytextgrey"/>
              </w:rPr>
            </w:pPr>
            <w:r>
              <w:t xml:space="preserve">By the end of Year 5, students </w:t>
            </w:r>
            <w:r w:rsidRPr="001A6DAE">
              <w:rPr>
                <w:rStyle w:val="Bodytextgrey"/>
              </w:rPr>
              <w:t>describe the significance of people and events/developments in bringing about change. They identify the causes and effects of change on particular communities and describe aspects of the past that have remained the same. They describe the experiences of different people in the past. Students explain the characteristics of places in different locations at local to national scales. They identify and describe the interconnections between people and the human and environmental characteristics of places, and between components of environments. They identify the effects of these interconnections on the characteristics of places and environments.</w:t>
            </w:r>
            <w:r>
              <w:t xml:space="preserve"> Students identify the importance of values and processes to Australia’s democracy </w:t>
            </w:r>
            <w:r w:rsidRPr="001A6DAE">
              <w:rPr>
                <w:rStyle w:val="Bodytextgrey"/>
              </w:rPr>
              <w:t>and describe the roles of different people in Australia’s legal system. They recognise that choices need to be made when allocating resources. They describe factors that influence their choices as consumers and identify strategies that can be used to inform these choices. They describe different views on how to respond to an issue or challenge.</w:t>
            </w:r>
          </w:p>
          <w:p w:rsidR="00477900" w:rsidRPr="001A6DAE" w:rsidRDefault="001A6DAE" w:rsidP="001A6DAE">
            <w:pPr>
              <w:pStyle w:val="BodyText6ptspace"/>
              <w:rPr>
                <w:rStyle w:val="Bodytextgrey"/>
              </w:rPr>
            </w:pPr>
            <w:r w:rsidRPr="001A6DAE">
              <w:rPr>
                <w:rStyle w:val="Bodytextgrey"/>
              </w:rPr>
              <w:t xml:space="preserve">Students develop questions for an investigation. They locate and collect data and information from a range of sources to answer inquiry </w:t>
            </w:r>
            <w:r w:rsidRPr="001A6DAE">
              <w:rPr>
                <w:rStyle w:val="Bodytextgrey"/>
              </w:rPr>
              <w:lastRenderedPageBreak/>
              <w:t>questions. They examine sources to determine their purpose and to identify different viewpoints. They interpret data to identify and describe distributions, simple patterns and trends, and to infer relationships, and suggest conclusions based on evidence. Students sequence information about events, the lives of individuals and selected phenomena in chronological order using timelines. They sort, record and represent data in different formats, including large-scale and small-scale maps, using basic conventions. They work with others to generate alternative responses to an issue or challenge and reflect on their learning to independently propose action, describing the possible effects of their proposed action.</w:t>
            </w:r>
            <w:r>
              <w:t xml:space="preserve"> They present their ideas, </w:t>
            </w:r>
            <w:r w:rsidRPr="001A6DAE">
              <w:rPr>
                <w:rStyle w:val="Bodytextgrey"/>
              </w:rPr>
              <w:t>findings</w:t>
            </w:r>
            <w:r>
              <w:t xml:space="preserve"> and conclusions in a range of communication forms using discipline-specific terms </w:t>
            </w:r>
            <w:r w:rsidRPr="001A6DAE">
              <w:rPr>
                <w:rStyle w:val="Bodytextgrey"/>
              </w:rPr>
              <w:t>and appropriate conventions.</w:t>
            </w:r>
          </w:p>
          <w:p w:rsidR="002D3B68" w:rsidRDefault="002D3B68" w:rsidP="002D3B68">
            <w:pPr>
              <w:pStyle w:val="AClogo"/>
            </w:pPr>
            <w:r>
              <w:rPr>
                <w:lang w:val="en-AU"/>
              </w:rPr>
              <w:drawing>
                <wp:inline distT="0" distB="0" distL="0" distR="0" wp14:anchorId="1BFEC564" wp14:editId="17E7520A">
                  <wp:extent cx="152400" cy="152400"/>
                  <wp:effectExtent l="0" t="0" r="0" b="0"/>
                  <wp:docPr id="4"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2D3B68" w:rsidRPr="00BC4877" w:rsidRDefault="002D3B68" w:rsidP="002D3B68">
            <w:pPr>
              <w:pStyle w:val="Blackheader"/>
            </w:pPr>
            <w:r>
              <w:t>Resources</w:t>
            </w:r>
          </w:p>
          <w:p w:rsidR="00A8585E" w:rsidRPr="00A8585E" w:rsidRDefault="00A8585E" w:rsidP="00A8585E">
            <w:pPr>
              <w:pStyle w:val="BodyText6ptspace"/>
            </w:pPr>
            <w:r w:rsidRPr="00A8585E">
              <w:t xml:space="preserve">Assessment task — </w:t>
            </w:r>
            <w:r w:rsidRPr="00A8585E">
              <w:rPr>
                <w:rStyle w:val="Bodytextitalic"/>
              </w:rPr>
              <w:t>Participating in Australian communities</w:t>
            </w:r>
          </w:p>
          <w:p w:rsidR="00A8585E" w:rsidRPr="00A8585E" w:rsidRDefault="00A8585E" w:rsidP="00A8585E">
            <w:pPr>
              <w:pStyle w:val="BodyText6ptspace"/>
            </w:pPr>
            <w:r w:rsidRPr="00A8585E">
              <w:t xml:space="preserve">Assessment task — </w:t>
            </w:r>
            <w:r w:rsidRPr="00A8585E">
              <w:rPr>
                <w:rStyle w:val="Bodytextitalic"/>
              </w:rPr>
              <w:t>Participating in Australian communities: Model response</w:t>
            </w:r>
          </w:p>
          <w:p w:rsidR="002D3B68" w:rsidRPr="009D372E" w:rsidRDefault="00A8585E" w:rsidP="00A8585E">
            <w:pPr>
              <w:pStyle w:val="BodyText6ptspace"/>
            </w:pPr>
            <w:r w:rsidRPr="00A8585E">
              <w:t xml:space="preserve">Assessment task — </w:t>
            </w:r>
            <w:r w:rsidRPr="00A8585E">
              <w:rPr>
                <w:rStyle w:val="Bodytextitalic"/>
              </w:rPr>
              <w:t>Participating in Australian communities: Teaching notes</w:t>
            </w:r>
          </w:p>
        </w:tc>
      </w:tr>
      <w:tr w:rsidR="001A6DAE" w:rsidRPr="00026540" w:rsidTr="001A6DAE">
        <w:trPr>
          <w:cantSplit/>
          <w:trHeight w:val="454"/>
        </w:trPr>
        <w:tc>
          <w:tcPr>
            <w:tcW w:w="568" w:type="dxa"/>
            <w:tcBorders>
              <w:top w:val="nil"/>
              <w:left w:val="nil"/>
              <w:bottom w:val="nil"/>
              <w:right w:val="nil"/>
            </w:tcBorders>
            <w:shd w:val="clear" w:color="auto" w:fill="F2F2F2" w:themeFill="background1" w:themeFillShade="F2"/>
            <w:vAlign w:val="center"/>
          </w:tcPr>
          <w:p w:rsidR="001A6DAE" w:rsidRPr="00E412F2" w:rsidRDefault="001A6DAE" w:rsidP="001A6DAE">
            <w:pPr>
              <w:pStyle w:val="BodyText0ptspace"/>
              <w:rPr>
                <w:rFonts w:cs="Arial"/>
                <w:color w:val="000099"/>
              </w:rPr>
            </w:pPr>
            <w:r>
              <w:rPr>
                <w:noProof/>
              </w:rPr>
              <w:drawing>
                <wp:inline distT="0" distB="0" distL="0" distR="0" wp14:anchorId="0A55E9E9" wp14:editId="1CFB4F7C">
                  <wp:extent cx="213360" cy="213360"/>
                  <wp:effectExtent l="0" t="0" r="0" b="0"/>
                  <wp:docPr id="7" name="Picture 7"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1A6DAE" w:rsidRPr="00C12948" w:rsidRDefault="001A6DAE" w:rsidP="001A6DAE">
            <w:pPr>
              <w:pStyle w:val="BodyText0ptspace"/>
            </w:pPr>
            <w:r w:rsidRPr="00C12948">
              <w:t>Roles, rights and responsibilities</w:t>
            </w:r>
          </w:p>
        </w:tc>
        <w:tc>
          <w:tcPr>
            <w:tcW w:w="7140" w:type="dxa"/>
            <w:gridSpan w:val="3"/>
            <w:vMerge/>
            <w:tcBorders>
              <w:left w:val="nil"/>
              <w:bottom w:val="nil"/>
              <w:right w:val="nil"/>
            </w:tcBorders>
            <w:tcMar>
              <w:left w:w="340" w:type="dxa"/>
            </w:tcMar>
          </w:tcPr>
          <w:p w:rsidR="001A6DAE" w:rsidRPr="00096F3B" w:rsidRDefault="001A6DAE" w:rsidP="006C7384">
            <w:pPr>
              <w:rPr>
                <w:rFonts w:eastAsia="MS ????" w:cs="Arial"/>
                <w:bCs/>
                <w:iCs/>
                <w:szCs w:val="24"/>
              </w:rPr>
            </w:pPr>
          </w:p>
        </w:tc>
      </w:tr>
      <w:tr w:rsidR="001A6DAE" w:rsidRPr="00026540" w:rsidTr="001A6DAE">
        <w:trPr>
          <w:cantSplit/>
          <w:trHeight w:val="454"/>
        </w:trPr>
        <w:tc>
          <w:tcPr>
            <w:tcW w:w="568" w:type="dxa"/>
            <w:tcBorders>
              <w:top w:val="nil"/>
              <w:left w:val="nil"/>
              <w:bottom w:val="nil"/>
              <w:right w:val="nil"/>
            </w:tcBorders>
            <w:shd w:val="clear" w:color="auto" w:fill="F2F2F2" w:themeFill="background1" w:themeFillShade="F2"/>
            <w:vAlign w:val="center"/>
          </w:tcPr>
          <w:p w:rsidR="001A6DAE" w:rsidRPr="00E412F2" w:rsidRDefault="001A6DAE" w:rsidP="001A6DAE">
            <w:pPr>
              <w:pStyle w:val="BodyText0ptspace"/>
              <w:rPr>
                <w:rFonts w:cs="Arial"/>
                <w:color w:val="000099"/>
              </w:rPr>
            </w:pPr>
            <w:r>
              <w:rPr>
                <w:noProof/>
              </w:rPr>
              <w:drawing>
                <wp:inline distT="0" distB="0" distL="0" distR="0" wp14:anchorId="5930A4A5" wp14:editId="3A292C94">
                  <wp:extent cx="213360" cy="213360"/>
                  <wp:effectExtent l="0" t="0" r="0" b="0"/>
                  <wp:docPr id="8" name="Picture 8"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555" w:type="dxa"/>
            <w:tcBorders>
              <w:top w:val="nil"/>
              <w:left w:val="nil"/>
              <w:bottom w:val="nil"/>
              <w:right w:val="nil"/>
            </w:tcBorders>
            <w:shd w:val="clear" w:color="auto" w:fill="F2F2F2" w:themeFill="background1" w:themeFillShade="F2"/>
            <w:vAlign w:val="center"/>
          </w:tcPr>
          <w:p w:rsidR="001A6DAE" w:rsidRDefault="001A6DAE" w:rsidP="001A6DAE">
            <w:pPr>
              <w:pStyle w:val="BodyText0ptspace"/>
            </w:pPr>
            <w:r w:rsidRPr="00C12948">
              <w:t>Perspectives and action</w:t>
            </w:r>
          </w:p>
        </w:tc>
        <w:tc>
          <w:tcPr>
            <w:tcW w:w="7140" w:type="dxa"/>
            <w:gridSpan w:val="3"/>
            <w:vMerge/>
            <w:tcBorders>
              <w:left w:val="nil"/>
              <w:bottom w:val="nil"/>
              <w:right w:val="nil"/>
            </w:tcBorders>
            <w:tcMar>
              <w:left w:w="340" w:type="dxa"/>
            </w:tcMar>
          </w:tcPr>
          <w:p w:rsidR="001A6DAE" w:rsidRPr="00096F3B" w:rsidRDefault="001A6DAE" w:rsidP="006C7384">
            <w:pPr>
              <w:rPr>
                <w:rFonts w:eastAsia="MS ????" w:cs="Arial"/>
                <w:bCs/>
                <w:iCs/>
                <w:szCs w:val="24"/>
              </w:rPr>
            </w:pPr>
          </w:p>
        </w:tc>
      </w:tr>
      <w:tr w:rsidR="0002668A" w:rsidRPr="00026540" w:rsidTr="001A6DAE">
        <w:tc>
          <w:tcPr>
            <w:tcW w:w="3123" w:type="dxa"/>
            <w:gridSpan w:val="2"/>
            <w:tcBorders>
              <w:top w:val="single" w:sz="8" w:space="0" w:color="FFFFFF" w:themeColor="background1"/>
              <w:left w:val="nil"/>
              <w:bottom w:val="single" w:sz="8" w:space="0" w:color="FFFFFF"/>
              <w:right w:val="nil"/>
            </w:tcBorders>
            <w:shd w:val="clear" w:color="auto" w:fill="F2F2F2" w:themeFill="background1" w:themeFillShade="F2"/>
          </w:tcPr>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BC4F3D" w:rsidRPr="00544F61" w:rsidTr="00577D7D">
              <w:trPr>
                <w:trHeight w:val="340"/>
              </w:trPr>
              <w:tc>
                <w:tcPr>
                  <w:tcW w:w="449" w:type="dxa"/>
                  <w:shd w:val="clear" w:color="auto" w:fill="D9D9D9" w:themeFill="background1" w:themeFillShade="D9"/>
                  <w:vAlign w:val="center"/>
                </w:tcPr>
                <w:p w:rsidR="00BC4F3D" w:rsidRPr="007C4671" w:rsidRDefault="00BF7FFE" w:rsidP="007C4671">
                  <w:pPr>
                    <w:pStyle w:val="Legend"/>
                  </w:pPr>
                  <w:r w:rsidRPr="007C4671">
                    <w:rPr>
                      <w:noProof/>
                    </w:rPr>
                    <w:drawing>
                      <wp:inline distT="0" distB="0" distL="0" distR="0" wp14:anchorId="35D0289E" wp14:editId="0DB2FE02">
                        <wp:extent cx="213360" cy="213360"/>
                        <wp:effectExtent l="0" t="0" r="0" b="0"/>
                        <wp:docPr id="6" name="Picture 6" descr="../../banners/concept%20key/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anners/concept%20key/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3360" cy="213360"/>
                                </a:xfrm>
                                <a:prstGeom prst="rect">
                                  <a:avLst/>
                                </a:prstGeom>
                                <a:noFill/>
                                <a:ln>
                                  <a:noFill/>
                                </a:ln>
                              </pic:spPr>
                            </pic:pic>
                          </a:graphicData>
                        </a:graphic>
                      </wp:inline>
                    </w:drawing>
                  </w:r>
                </w:p>
              </w:tc>
              <w:tc>
                <w:tcPr>
                  <w:tcW w:w="2461" w:type="dxa"/>
                  <w:shd w:val="clear" w:color="auto" w:fill="D9D9D9" w:themeFill="background1" w:themeFillShade="D9"/>
                  <w:vAlign w:val="center"/>
                </w:tcPr>
                <w:p w:rsidR="00BC4F3D" w:rsidRPr="007C4671" w:rsidRDefault="00BF7FFE" w:rsidP="007C4671">
                  <w:pPr>
                    <w:pStyle w:val="Legend"/>
                  </w:pPr>
                  <w:r w:rsidRPr="007C4671">
                    <w:t>For a</w:t>
                  </w:r>
                  <w:r w:rsidR="00F450FC" w:rsidRPr="007C4671">
                    <w:t>ssessment</w:t>
                  </w:r>
                </w:p>
              </w:tc>
            </w:tr>
          </w:tbl>
          <w:p w:rsidR="0002668A" w:rsidRPr="004465FA" w:rsidRDefault="0002668A" w:rsidP="004465FA">
            <w:pPr>
              <w:rPr>
                <w:lang w:eastAsia="en-US"/>
              </w:rPr>
            </w:pPr>
          </w:p>
        </w:tc>
        <w:tc>
          <w:tcPr>
            <w:tcW w:w="7140" w:type="dxa"/>
            <w:gridSpan w:val="3"/>
            <w:vMerge/>
            <w:tcBorders>
              <w:top w:val="nil"/>
              <w:left w:val="nil"/>
              <w:bottom w:val="nil"/>
              <w:right w:val="nil"/>
            </w:tcBorders>
            <w:tcMar>
              <w:left w:w="340" w:type="dxa"/>
            </w:tcMar>
          </w:tcPr>
          <w:p w:rsidR="0002668A" w:rsidRPr="00096F3B" w:rsidRDefault="0002668A" w:rsidP="006C7384">
            <w:pPr>
              <w:rPr>
                <w:lang w:eastAsia="en-US"/>
              </w:rPr>
            </w:pPr>
          </w:p>
        </w:tc>
      </w:tr>
    </w:tbl>
    <w:p w:rsidR="00B35377" w:rsidRPr="00294E91" w:rsidRDefault="00547F70" w:rsidP="00A57026">
      <w:pPr>
        <w:pStyle w:val="Blackheader"/>
      </w:pPr>
      <w:r w:rsidRPr="00547F70">
        <w:lastRenderedPageBreak/>
        <w:br w:type="page"/>
      </w:r>
      <w:r w:rsidR="00B35377" w:rsidRPr="008B0676">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Tr="00FA1C51">
        <w:tc>
          <w:tcPr>
            <w:tcW w:w="5210" w:type="dxa"/>
          </w:tcPr>
          <w:p w:rsidR="000663C7" w:rsidRDefault="000663C7" w:rsidP="00C659C9">
            <w:pPr>
              <w:pStyle w:val="BodyText6ptspace"/>
            </w:pPr>
            <w:r w:rsidRPr="00C64687">
              <w:t>This assessment provides opportunities to gather evidence of student learning in:</w:t>
            </w:r>
          </w:p>
          <w:p w:rsidR="00FA1C51" w:rsidRDefault="00FA1C51" w:rsidP="009424C1">
            <w:pPr>
              <w:pStyle w:val="Blueheader"/>
            </w:pPr>
            <w:r w:rsidRPr="00E8285B">
              <w:t xml:space="preserve">Year </w:t>
            </w:r>
            <w:r w:rsidR="00500849">
              <w:t>5</w:t>
            </w:r>
            <w:r w:rsidRPr="00E8285B">
              <w:t xml:space="preserve"> </w:t>
            </w:r>
            <w:r w:rsidR="00294E91">
              <w:t>HASS</w:t>
            </w:r>
            <w:r w:rsidRPr="00E8285B">
              <w:t xml:space="preserve"> — Content descriptions</w:t>
            </w:r>
          </w:p>
          <w:p w:rsidR="00500849" w:rsidRPr="00500849" w:rsidRDefault="00500849" w:rsidP="00500849">
            <w:pPr>
              <w:pStyle w:val="Blueheader"/>
            </w:pPr>
            <w:r w:rsidRPr="00500849">
              <w:t xml:space="preserve">Knowledge and </w:t>
            </w:r>
            <w:r w:rsidR="00733F01">
              <w:t>u</w:t>
            </w:r>
            <w:r w:rsidRPr="00500849">
              <w:t>nderstanding</w:t>
            </w:r>
          </w:p>
          <w:p w:rsidR="00500849" w:rsidRDefault="00500849" w:rsidP="00500849">
            <w:pPr>
              <w:pStyle w:val="Blackheaderbold"/>
            </w:pPr>
            <w:r>
              <w:t>Civics and citizenship</w:t>
            </w:r>
          </w:p>
          <w:p w:rsidR="00500849" w:rsidRDefault="00500849" w:rsidP="00500849">
            <w:pPr>
              <w:pStyle w:val="BodyText6ptspace"/>
            </w:pPr>
            <w:r>
              <w:t>The key values that underpin Australia’s democracy (ACHASSK115)</w:t>
            </w:r>
          </w:p>
          <w:p w:rsidR="00500849" w:rsidRPr="00500849" w:rsidRDefault="00500849" w:rsidP="00500849">
            <w:pPr>
              <w:pStyle w:val="Blueheader"/>
            </w:pPr>
            <w:r w:rsidRPr="00500849">
              <w:t xml:space="preserve">Inquiry and </w:t>
            </w:r>
            <w:r w:rsidR="00733F01">
              <w:t>s</w:t>
            </w:r>
            <w:r w:rsidRPr="00500849">
              <w:t>kills</w:t>
            </w:r>
          </w:p>
          <w:p w:rsidR="00500849" w:rsidRDefault="00500849" w:rsidP="00500849">
            <w:pPr>
              <w:pStyle w:val="Blackheaderbold"/>
            </w:pPr>
            <w:r>
              <w:t>Communicating</w:t>
            </w:r>
          </w:p>
          <w:p w:rsidR="00B35377" w:rsidRPr="002E1BD4" w:rsidRDefault="00500849" w:rsidP="00500849">
            <w:pPr>
              <w:pStyle w:val="BodyText6ptspace"/>
            </w:pPr>
            <w:r>
              <w:t xml:space="preserve">Present ideas, </w:t>
            </w:r>
            <w:r w:rsidRPr="00500849">
              <w:rPr>
                <w:rStyle w:val="Bodytextgrey"/>
              </w:rPr>
              <w:t>findings,</w:t>
            </w:r>
            <w:r>
              <w:t xml:space="preserve"> viewpoints and conclusions in </w:t>
            </w:r>
            <w:r w:rsidRPr="00500849">
              <w:rPr>
                <w:rStyle w:val="Bodytextgrey"/>
              </w:rPr>
              <w:t>a range of</w:t>
            </w:r>
            <w:r>
              <w:t xml:space="preserve"> texts and modes that </w:t>
            </w:r>
            <w:r w:rsidRPr="00500849">
              <w:rPr>
                <w:rStyle w:val="Bodytextgrey"/>
              </w:rPr>
              <w:t>incorporate source materials, digital and non-digital representations and</w:t>
            </w:r>
            <w:r>
              <w:t xml:space="preserve"> discipline-specific terms </w:t>
            </w:r>
            <w:r w:rsidRPr="00500849">
              <w:rPr>
                <w:rStyle w:val="Bodytextgrey"/>
              </w:rPr>
              <w:t>and conventions</w:t>
            </w:r>
            <w:r>
              <w:t xml:space="preserve"> (ACHASSI105)</w:t>
            </w:r>
          </w:p>
        </w:tc>
        <w:tc>
          <w:tcPr>
            <w:tcW w:w="5210" w:type="dxa"/>
          </w:tcPr>
          <w:p w:rsidR="004877CE" w:rsidRPr="004877CE" w:rsidRDefault="00733F01" w:rsidP="00733F01">
            <w:pPr>
              <w:pStyle w:val="Blueheader"/>
            </w:pPr>
            <w:r>
              <w:t>G</w:t>
            </w:r>
            <w:r w:rsidR="004877CE" w:rsidRPr="00E8285B">
              <w:t>eneral capabilities</w:t>
            </w:r>
          </w:p>
          <w:p w:rsidR="00500849" w:rsidRPr="00500849" w:rsidRDefault="00500849" w:rsidP="00500849">
            <w:pPr>
              <w:pStyle w:val="Blackheaderbold"/>
            </w:pPr>
            <w:r w:rsidRPr="00500849">
              <w:t>Literacy</w:t>
            </w:r>
          </w:p>
          <w:p w:rsidR="00500849" w:rsidRPr="00500849" w:rsidRDefault="00500849" w:rsidP="00500849">
            <w:pPr>
              <w:pStyle w:val="Bullet3spaceafter"/>
            </w:pPr>
            <w:r w:rsidRPr="00500849">
              <w:t>Comprehending texts through listening, reading and viewing</w:t>
            </w:r>
          </w:p>
          <w:p w:rsidR="00500849" w:rsidRPr="00500849" w:rsidRDefault="00500849" w:rsidP="00500849">
            <w:pPr>
              <w:pStyle w:val="Bullet3spaceafter"/>
            </w:pPr>
            <w:r w:rsidRPr="00500849">
              <w:t>Composing texts through speaking, writing and creating</w:t>
            </w:r>
          </w:p>
          <w:p w:rsidR="00500849" w:rsidRPr="00500849" w:rsidRDefault="00500849" w:rsidP="00500849">
            <w:pPr>
              <w:pStyle w:val="Bullet3spaceafter"/>
            </w:pPr>
            <w:r w:rsidRPr="00500849">
              <w:t>Grammar knowledge</w:t>
            </w:r>
          </w:p>
          <w:p w:rsidR="00500849" w:rsidRPr="00500849" w:rsidRDefault="00500849" w:rsidP="00500849">
            <w:pPr>
              <w:pStyle w:val="Bullet3spaceafter"/>
            </w:pPr>
            <w:r w:rsidRPr="00500849">
              <w:t>Word knowledge</w:t>
            </w:r>
          </w:p>
          <w:p w:rsidR="00500849" w:rsidRPr="00500849" w:rsidRDefault="00500849" w:rsidP="00500849">
            <w:pPr>
              <w:pStyle w:val="Blackheaderbold"/>
            </w:pPr>
            <w:r w:rsidRPr="00500849">
              <w:t>Critical and creative thinking</w:t>
            </w:r>
          </w:p>
          <w:p w:rsidR="00500849" w:rsidRPr="00500849" w:rsidRDefault="00500849" w:rsidP="00500849">
            <w:pPr>
              <w:pStyle w:val="Bullet3spaceafter"/>
            </w:pPr>
            <w:r w:rsidRPr="00500849">
              <w:t xml:space="preserve">Inquiring </w:t>
            </w:r>
            <w:r w:rsidR="00B46F89">
              <w:t>—</w:t>
            </w:r>
            <w:r w:rsidRPr="00500849">
              <w:t xml:space="preserve"> identifying, exploring and organising information and ideas</w:t>
            </w:r>
          </w:p>
          <w:p w:rsidR="00500849" w:rsidRPr="00500849" w:rsidRDefault="00500849" w:rsidP="00500849">
            <w:pPr>
              <w:pStyle w:val="Bullet3spaceafter"/>
            </w:pPr>
            <w:r w:rsidRPr="00500849">
              <w:t>Generating ideas, possibilities and actions</w:t>
            </w:r>
          </w:p>
          <w:p w:rsidR="00500849" w:rsidRPr="00500849" w:rsidRDefault="00500849" w:rsidP="00500849">
            <w:pPr>
              <w:pStyle w:val="Blackheaderbold"/>
            </w:pPr>
            <w:r w:rsidRPr="00500849">
              <w:t>Personal and social capability</w:t>
            </w:r>
          </w:p>
          <w:p w:rsidR="00500849" w:rsidRPr="00500849" w:rsidRDefault="00500849" w:rsidP="00500849">
            <w:pPr>
              <w:pStyle w:val="Bullet3spaceafter"/>
            </w:pPr>
            <w:r w:rsidRPr="00500849">
              <w:t>Self-management</w:t>
            </w:r>
          </w:p>
          <w:p w:rsidR="004877CE" w:rsidRPr="004877CE" w:rsidRDefault="004877CE" w:rsidP="004877CE">
            <w:pPr>
              <w:pStyle w:val="AClogo"/>
            </w:pPr>
            <w:r w:rsidRPr="004877CE">
              <w:rPr>
                <w:lang w:val="en-AU"/>
              </w:rPr>
              <w:drawing>
                <wp:inline distT="0" distB="0" distL="0" distR="0" wp14:anchorId="3280E703" wp14:editId="162B3F33">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5D6BA4" w:rsidRPr="00500849" w:rsidRDefault="005D6BA4" w:rsidP="00500849"/>
        </w:tc>
      </w:tr>
    </w:tbl>
    <w:p w:rsidR="0002668A" w:rsidRDefault="0002668A" w:rsidP="00C659C9">
      <w:pPr>
        <w:pStyle w:val="BodyText0ptspace"/>
      </w:pPr>
    </w:p>
    <w:sectPr w:rsidR="0002668A" w:rsidSect="00026540">
      <w:footerReference w:type="default" r:id="rId11"/>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0F44" w:rsidRDefault="000E0F44" w:rsidP="00AB207A">
      <w:pPr>
        <w:spacing w:after="0" w:line="240" w:lineRule="auto"/>
      </w:pPr>
      <w:r>
        <w:separator/>
      </w:r>
    </w:p>
    <w:p w:rsidR="000E0F44" w:rsidRDefault="000E0F44"/>
    <w:p w:rsidR="000E0F44" w:rsidRDefault="000E0F44"/>
  </w:endnote>
  <w:endnote w:type="continuationSeparator" w:id="0">
    <w:p w:rsidR="000E0F44" w:rsidRDefault="000E0F44" w:rsidP="00AB207A">
      <w:pPr>
        <w:spacing w:after="0" w:line="240" w:lineRule="auto"/>
      </w:pPr>
      <w:r>
        <w:continuationSeparator/>
      </w:r>
    </w:p>
    <w:p w:rsidR="000E0F44" w:rsidRDefault="000E0F44"/>
    <w:p w:rsidR="000E0F44" w:rsidRDefault="000E0F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Japanese Gothic"/>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1A3C51" w:rsidP="000F41F4">
    <w:pPr>
      <w:pStyle w:val="Footer"/>
    </w:pPr>
    <w:r>
      <w:rPr>
        <w:noProof/>
      </w:rPr>
      <w:drawing>
        <wp:anchor distT="0" distB="0" distL="114300" distR="114300" simplePos="0" relativeHeight="251661312" behindDoc="0" locked="0" layoutInCell="1" allowOverlap="1" wp14:anchorId="6CE9A651" wp14:editId="5A9E56A7">
          <wp:simplePos x="0" y="0"/>
          <wp:positionH relativeFrom="column">
            <wp:posOffset>4898390</wp:posOffset>
          </wp:positionH>
          <wp:positionV relativeFrom="paragraph">
            <wp:posOffset>-20320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D871E4">
      <w:rPr>
        <w:noProof/>
      </w:rPr>
      <w:drawing>
        <wp:anchor distT="0" distB="0" distL="114300" distR="114300" simplePos="0" relativeHeight="251663360" behindDoc="0" locked="0" layoutInCell="1" allowOverlap="1" wp14:anchorId="076F2DCC" wp14:editId="4F3C9884">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6F5930">
      <w:rPr>
        <w:noProof/>
      </w:rPr>
      <w:t>1</w:t>
    </w:r>
    <w:r w:rsidR="00D5348A" w:rsidRPr="00AB207A">
      <w:fldChar w:fldCharType="end"/>
    </w:r>
    <w:r w:rsidR="00D5348A" w:rsidRPr="00AB207A">
      <w:t xml:space="preserve"> of </w:t>
    </w:r>
    <w:fldSimple w:instr=" NUMPAGES ">
      <w:r w:rsidR="006F5930">
        <w:rPr>
          <w:noProof/>
        </w:rPr>
        <w:t>3</w:t>
      </w:r>
    </w:fldSimple>
  </w:p>
  <w:p w:rsidR="00D5348A" w:rsidRPr="000F41F4" w:rsidRDefault="0060046F" w:rsidP="00354C3D">
    <w:pPr>
      <w:pStyle w:val="Footergrey"/>
    </w:pPr>
    <w:fldSimple w:instr=" FILENAME   \* MERGEFORMAT ">
      <w:r w:rsidR="00500849">
        <w:rPr>
          <w:noProof/>
        </w:rPr>
        <w:t>HASS_Y05_U4_LP12.docx</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0F44" w:rsidRDefault="000E0F44" w:rsidP="00AB207A">
      <w:pPr>
        <w:spacing w:after="0" w:line="240" w:lineRule="auto"/>
      </w:pPr>
      <w:r>
        <w:separator/>
      </w:r>
    </w:p>
    <w:p w:rsidR="000E0F44" w:rsidRDefault="000E0F44"/>
    <w:p w:rsidR="000E0F44" w:rsidRDefault="000E0F44"/>
  </w:footnote>
  <w:footnote w:type="continuationSeparator" w:id="0">
    <w:p w:rsidR="000E0F44" w:rsidRDefault="000E0F44" w:rsidP="00AB207A">
      <w:pPr>
        <w:spacing w:after="0" w:line="240" w:lineRule="auto"/>
      </w:pPr>
      <w:r>
        <w:continuationSeparator/>
      </w:r>
    </w:p>
    <w:p w:rsidR="000E0F44" w:rsidRDefault="000E0F44"/>
    <w:p w:rsidR="000E0F44" w:rsidRDefault="000E0F44"/>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85pt;height:23.85pt" o:bullet="t">
        <v:imagedata r:id="rId1" o:title=""/>
      </v:shape>
    </w:pict>
  </w:numPicBullet>
  <w:abstractNum w:abstractNumId="0">
    <w:nsid w:val="FFFFFF83"/>
    <w:multiLevelType w:val="singleLevel"/>
    <w:tmpl w:val="66BA715C"/>
    <w:lvl w:ilvl="0">
      <w:start w:val="1"/>
      <w:numFmt w:val="bullet"/>
      <w:lvlText w:val="o"/>
      <w:lvlJc w:val="left"/>
      <w:pPr>
        <w:ind w:left="643" w:hanging="360"/>
      </w:pPr>
      <w:rPr>
        <w:rFonts w:ascii="Courier New" w:hAnsi="Courier New" w:hint="default"/>
        <w:sz w:val="16"/>
      </w:rPr>
    </w:lvl>
  </w:abstractNum>
  <w:abstractNum w:abstractNumId="1">
    <w:nsid w:val="FFFFFF89"/>
    <w:multiLevelType w:val="singleLevel"/>
    <w:tmpl w:val="661CC358"/>
    <w:lvl w:ilvl="0">
      <w:start w:val="1"/>
      <w:numFmt w:val="bullet"/>
      <w:lvlText w:val=""/>
      <w:lvlJc w:val="left"/>
      <w:pPr>
        <w:tabs>
          <w:tab w:val="num" w:pos="360"/>
        </w:tabs>
        <w:ind w:left="360" w:hanging="360"/>
      </w:pPr>
      <w:rPr>
        <w:rFonts w:ascii="Symbol" w:hAnsi="Symbol" w:hint="default"/>
      </w:rPr>
    </w:lvl>
  </w:abstractNum>
  <w:abstractNum w:abstractNumId="2">
    <w:nsid w:val="03923891"/>
    <w:multiLevelType w:val="hybridMultilevel"/>
    <w:tmpl w:val="E5CC83CC"/>
    <w:lvl w:ilvl="0" w:tplc="A77E0BF4">
      <w:start w:val="1"/>
      <w:numFmt w:val="bullet"/>
      <w:lvlText w:val="o"/>
      <w:lvlJc w:val="left"/>
      <w:pPr>
        <w:ind w:left="928"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nsid w:val="08A71424"/>
    <w:multiLevelType w:val="hybridMultilevel"/>
    <w:tmpl w:val="71F2F258"/>
    <w:lvl w:ilvl="0" w:tplc="C406C0FE">
      <w:start w:val="1"/>
      <w:numFmt w:val="bullet"/>
      <w:lvlText w:val="•"/>
      <w:lvlJc w:val="left"/>
      <w:pPr>
        <w:tabs>
          <w:tab w:val="num" w:pos="284"/>
        </w:tabs>
        <w:ind w:left="284" w:hanging="284"/>
      </w:pPr>
      <w:rPr>
        <w:rFonts w:ascii="Arial" w:hAnsi="Arial" w:hint="default"/>
        <w:color w:val="auto"/>
        <w:sz w:val="24"/>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6">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8">
    <w:nsid w:val="340308BA"/>
    <w:multiLevelType w:val="hybridMultilevel"/>
    <w:tmpl w:val="DE309B34"/>
    <w:lvl w:ilvl="0" w:tplc="18C82706">
      <w:start w:val="1"/>
      <w:numFmt w:val="bullet"/>
      <w:lvlText w:val=""/>
      <w:lvlJc w:val="left"/>
      <w:pPr>
        <w:ind w:left="720" w:hanging="360"/>
      </w:pPr>
      <w:rPr>
        <w:rFonts w:ascii="Symbol" w:hAnsi="Symbol" w:hint="default"/>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1">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C4B6C8B"/>
    <w:multiLevelType w:val="hybridMultilevel"/>
    <w:tmpl w:val="ECEA8A90"/>
    <w:lvl w:ilvl="0" w:tplc="4E06BDDC">
      <w:start w:val="1"/>
      <w:numFmt w:val="bullet"/>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D375EC1"/>
    <w:multiLevelType w:val="multilevel"/>
    <w:tmpl w:val="18F27116"/>
    <w:lvl w:ilvl="0">
      <w:start w:val="1"/>
      <w:numFmt w:val="bullet"/>
      <w:pStyle w:val="Bullet3spaceafter"/>
      <w:lvlText w:val=""/>
      <w:lvlJc w:val="left"/>
      <w:pPr>
        <w:ind w:left="284" w:hanging="284"/>
      </w:pPr>
      <w:rPr>
        <w:rFonts w:ascii="Symbol" w:hAnsi="Symbol" w:hint="default"/>
        <w:sz w:val="21"/>
      </w:rPr>
    </w:lvl>
    <w:lvl w:ilvl="1">
      <w:start w:val="1"/>
      <w:numFmt w:val="bullet"/>
      <w:pStyle w:val="Bulletindent3spaceafter"/>
      <w:lvlText w:val="o"/>
      <w:lvlJc w:val="left"/>
      <w:pPr>
        <w:ind w:left="568" w:hanging="284"/>
      </w:pPr>
      <w:rPr>
        <w:rFonts w:ascii="Courier New" w:hAnsi="Courier New" w:hint="default"/>
        <w:sz w:val="16"/>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5">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0C21428"/>
    <w:multiLevelType w:val="hybridMultilevel"/>
    <w:tmpl w:val="CC380C0C"/>
    <w:lvl w:ilvl="0" w:tplc="FCC22710">
      <w:start w:val="1"/>
      <w:numFmt w:val="bullet"/>
      <w:lvlText w:val="o"/>
      <w:lvlJc w:val="left"/>
      <w:pPr>
        <w:ind w:left="643" w:hanging="360"/>
      </w:pPr>
      <w:rPr>
        <w:rFonts w:ascii="Courier New" w:hAnsi="Courier New" w:hint="default"/>
        <w:sz w:val="16"/>
      </w:rPr>
    </w:lvl>
    <w:lvl w:ilvl="1" w:tplc="0C090003" w:tentative="1">
      <w:start w:val="1"/>
      <w:numFmt w:val="bullet"/>
      <w:lvlText w:val="o"/>
      <w:lvlJc w:val="left"/>
      <w:pPr>
        <w:ind w:left="1363" w:hanging="360"/>
      </w:pPr>
      <w:rPr>
        <w:rFonts w:ascii="Courier New" w:hAnsi="Courier New" w:cs="Courier New" w:hint="default"/>
      </w:rPr>
    </w:lvl>
    <w:lvl w:ilvl="2" w:tplc="0C090005" w:tentative="1">
      <w:start w:val="1"/>
      <w:numFmt w:val="bullet"/>
      <w:lvlText w:val=""/>
      <w:lvlJc w:val="left"/>
      <w:pPr>
        <w:ind w:left="2083" w:hanging="360"/>
      </w:pPr>
      <w:rPr>
        <w:rFonts w:ascii="Wingdings" w:hAnsi="Wingdings" w:hint="default"/>
      </w:rPr>
    </w:lvl>
    <w:lvl w:ilvl="3" w:tplc="0C090001" w:tentative="1">
      <w:start w:val="1"/>
      <w:numFmt w:val="bullet"/>
      <w:lvlText w:val=""/>
      <w:lvlJc w:val="left"/>
      <w:pPr>
        <w:ind w:left="2803" w:hanging="360"/>
      </w:pPr>
      <w:rPr>
        <w:rFonts w:ascii="Symbol" w:hAnsi="Symbol" w:hint="default"/>
      </w:rPr>
    </w:lvl>
    <w:lvl w:ilvl="4" w:tplc="0C090003" w:tentative="1">
      <w:start w:val="1"/>
      <w:numFmt w:val="bullet"/>
      <w:lvlText w:val="o"/>
      <w:lvlJc w:val="left"/>
      <w:pPr>
        <w:ind w:left="3523" w:hanging="360"/>
      </w:pPr>
      <w:rPr>
        <w:rFonts w:ascii="Courier New" w:hAnsi="Courier New" w:cs="Courier New" w:hint="default"/>
      </w:rPr>
    </w:lvl>
    <w:lvl w:ilvl="5" w:tplc="0C090005" w:tentative="1">
      <w:start w:val="1"/>
      <w:numFmt w:val="bullet"/>
      <w:lvlText w:val=""/>
      <w:lvlJc w:val="left"/>
      <w:pPr>
        <w:ind w:left="4243" w:hanging="360"/>
      </w:pPr>
      <w:rPr>
        <w:rFonts w:ascii="Wingdings" w:hAnsi="Wingdings" w:hint="default"/>
      </w:rPr>
    </w:lvl>
    <w:lvl w:ilvl="6" w:tplc="0C090001" w:tentative="1">
      <w:start w:val="1"/>
      <w:numFmt w:val="bullet"/>
      <w:lvlText w:val=""/>
      <w:lvlJc w:val="left"/>
      <w:pPr>
        <w:ind w:left="4963" w:hanging="360"/>
      </w:pPr>
      <w:rPr>
        <w:rFonts w:ascii="Symbol" w:hAnsi="Symbol" w:hint="default"/>
      </w:rPr>
    </w:lvl>
    <w:lvl w:ilvl="7" w:tplc="0C090003" w:tentative="1">
      <w:start w:val="1"/>
      <w:numFmt w:val="bullet"/>
      <w:lvlText w:val="o"/>
      <w:lvlJc w:val="left"/>
      <w:pPr>
        <w:ind w:left="5683" w:hanging="360"/>
      </w:pPr>
      <w:rPr>
        <w:rFonts w:ascii="Courier New" w:hAnsi="Courier New" w:cs="Courier New" w:hint="default"/>
      </w:rPr>
    </w:lvl>
    <w:lvl w:ilvl="8" w:tplc="0C090005" w:tentative="1">
      <w:start w:val="1"/>
      <w:numFmt w:val="bullet"/>
      <w:lvlText w:val=""/>
      <w:lvlJc w:val="left"/>
      <w:pPr>
        <w:ind w:left="6403" w:hanging="360"/>
      </w:pPr>
      <w:rPr>
        <w:rFonts w:ascii="Wingdings" w:hAnsi="Wingdings" w:hint="default"/>
      </w:rPr>
    </w:lvl>
  </w:abstractNum>
  <w:abstractNum w:abstractNumId="28">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30">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1">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31"/>
  </w:num>
  <w:num w:numId="3">
    <w:abstractNumId w:val="7"/>
  </w:num>
  <w:num w:numId="4">
    <w:abstractNumId w:val="29"/>
  </w:num>
  <w:num w:numId="5">
    <w:abstractNumId w:val="7"/>
  </w:num>
  <w:num w:numId="6">
    <w:abstractNumId w:val="17"/>
  </w:num>
  <w:num w:numId="7">
    <w:abstractNumId w:val="15"/>
  </w:num>
  <w:num w:numId="8">
    <w:abstractNumId w:val="31"/>
  </w:num>
  <w:num w:numId="9">
    <w:abstractNumId w:val="31"/>
  </w:num>
  <w:num w:numId="10">
    <w:abstractNumId w:val="31"/>
  </w:num>
  <w:num w:numId="11">
    <w:abstractNumId w:val="31"/>
  </w:num>
  <w:num w:numId="12">
    <w:abstractNumId w:val="31"/>
  </w:num>
  <w:num w:numId="13">
    <w:abstractNumId w:val="3"/>
  </w:num>
  <w:num w:numId="14">
    <w:abstractNumId w:val="21"/>
  </w:num>
  <w:num w:numId="15">
    <w:abstractNumId w:val="8"/>
  </w:num>
  <w:num w:numId="16">
    <w:abstractNumId w:val="25"/>
  </w:num>
  <w:num w:numId="17">
    <w:abstractNumId w:val="28"/>
  </w:num>
  <w:num w:numId="18">
    <w:abstractNumId w:val="14"/>
  </w:num>
  <w:num w:numId="19">
    <w:abstractNumId w:val="30"/>
  </w:num>
  <w:num w:numId="20">
    <w:abstractNumId w:val="10"/>
  </w:num>
  <w:num w:numId="21">
    <w:abstractNumId w:val="6"/>
  </w:num>
  <w:num w:numId="22">
    <w:abstractNumId w:val="9"/>
  </w:num>
  <w:num w:numId="23">
    <w:abstractNumId w:val="5"/>
  </w:num>
  <w:num w:numId="24">
    <w:abstractNumId w:val="20"/>
  </w:num>
  <w:num w:numId="25">
    <w:abstractNumId w:val="22"/>
  </w:num>
  <w:num w:numId="26">
    <w:abstractNumId w:val="12"/>
  </w:num>
  <w:num w:numId="27">
    <w:abstractNumId w:val="26"/>
  </w:num>
  <w:num w:numId="28">
    <w:abstractNumId w:val="16"/>
  </w:num>
  <w:num w:numId="29">
    <w:abstractNumId w:val="11"/>
  </w:num>
  <w:num w:numId="30">
    <w:abstractNumId w:val="13"/>
  </w:num>
  <w:num w:numId="31">
    <w:abstractNumId w:val="4"/>
  </w:num>
  <w:num w:numId="32">
    <w:abstractNumId w:val="23"/>
  </w:num>
  <w:num w:numId="33">
    <w:abstractNumId w:val="5"/>
  </w:num>
  <w:num w:numId="34">
    <w:abstractNumId w:val="2"/>
  </w:num>
  <w:num w:numId="35">
    <w:abstractNumId w:val="5"/>
  </w:num>
  <w:num w:numId="36">
    <w:abstractNumId w:val="2"/>
  </w:num>
  <w:num w:numId="37">
    <w:abstractNumId w:val="18"/>
  </w:num>
  <w:num w:numId="38">
    <w:abstractNumId w:val="1"/>
  </w:num>
  <w:num w:numId="39">
    <w:abstractNumId w:val="0"/>
  </w:num>
  <w:num w:numId="40">
    <w:abstractNumId w:val="27"/>
  </w:num>
  <w:num w:numId="41">
    <w:abstractNumId w:val="1"/>
  </w:num>
  <w:num w:numId="42">
    <w:abstractNumId w:val="1"/>
  </w:num>
  <w:num w:numId="43">
    <w:abstractNumId w:val="1"/>
  </w:num>
  <w:num w:numId="44">
    <w:abstractNumId w:val="24"/>
  </w:num>
  <w:num w:numId="4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attachedTemplate r:id="rId1"/>
  <w:stylePaneFormatFilter w:val="1F28" w:allStyles="0" w:customStyles="0" w:latentStyles="0" w:stylesInUse="1" w:headingStyles="1" w:numberingStyles="0" w:tableStyles="0" w:directFormattingOnRuns="1" w:directFormattingOnParagraphs="1" w:directFormattingOnNumbering="1" w:directFormattingOnTables="1" w:clearFormatting="1" w:top3HeadingStyles="0" w:visibleStyles="0" w:alternateStyleNames="0"/>
  <w:stylePaneSortMethod w:val="000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0F44"/>
    <w:rsid w:val="00000179"/>
    <w:rsid w:val="000043C9"/>
    <w:rsid w:val="00014372"/>
    <w:rsid w:val="00026540"/>
    <w:rsid w:val="0002668A"/>
    <w:rsid w:val="000278C3"/>
    <w:rsid w:val="000560D4"/>
    <w:rsid w:val="0006096E"/>
    <w:rsid w:val="0006305E"/>
    <w:rsid w:val="00065792"/>
    <w:rsid w:val="000663C7"/>
    <w:rsid w:val="0006752E"/>
    <w:rsid w:val="00075FF0"/>
    <w:rsid w:val="00085148"/>
    <w:rsid w:val="00092BCD"/>
    <w:rsid w:val="000933CF"/>
    <w:rsid w:val="00093C33"/>
    <w:rsid w:val="00096F3B"/>
    <w:rsid w:val="000A01E0"/>
    <w:rsid w:val="000A7129"/>
    <w:rsid w:val="000B1CA8"/>
    <w:rsid w:val="000B2F55"/>
    <w:rsid w:val="000D1AE8"/>
    <w:rsid w:val="000E0F44"/>
    <w:rsid w:val="000F122C"/>
    <w:rsid w:val="000F41F4"/>
    <w:rsid w:val="0011137C"/>
    <w:rsid w:val="00121266"/>
    <w:rsid w:val="00125F41"/>
    <w:rsid w:val="00134C80"/>
    <w:rsid w:val="001361FC"/>
    <w:rsid w:val="0014230D"/>
    <w:rsid w:val="00151DD2"/>
    <w:rsid w:val="00166B48"/>
    <w:rsid w:val="00191EF3"/>
    <w:rsid w:val="00195CC0"/>
    <w:rsid w:val="001973F3"/>
    <w:rsid w:val="001A2DF8"/>
    <w:rsid w:val="001A3C51"/>
    <w:rsid w:val="001A5C56"/>
    <w:rsid w:val="001A6DAE"/>
    <w:rsid w:val="001C697B"/>
    <w:rsid w:val="001F13EA"/>
    <w:rsid w:val="00201A2E"/>
    <w:rsid w:val="00216B4B"/>
    <w:rsid w:val="00223A18"/>
    <w:rsid w:val="00257818"/>
    <w:rsid w:val="002934C7"/>
    <w:rsid w:val="00294E91"/>
    <w:rsid w:val="002A1F9A"/>
    <w:rsid w:val="002A76BF"/>
    <w:rsid w:val="002B14F9"/>
    <w:rsid w:val="002C4FC6"/>
    <w:rsid w:val="002C5F8A"/>
    <w:rsid w:val="002C6F4C"/>
    <w:rsid w:val="002D3B68"/>
    <w:rsid w:val="002D6522"/>
    <w:rsid w:val="002D74A1"/>
    <w:rsid w:val="002E1BD4"/>
    <w:rsid w:val="002E2E83"/>
    <w:rsid w:val="002E7C76"/>
    <w:rsid w:val="00311668"/>
    <w:rsid w:val="00311AFF"/>
    <w:rsid w:val="00324CF4"/>
    <w:rsid w:val="0033326A"/>
    <w:rsid w:val="00354C3D"/>
    <w:rsid w:val="003616BB"/>
    <w:rsid w:val="00364F53"/>
    <w:rsid w:val="00391B20"/>
    <w:rsid w:val="003A0B1C"/>
    <w:rsid w:val="003E7E93"/>
    <w:rsid w:val="0040384A"/>
    <w:rsid w:val="00404C9D"/>
    <w:rsid w:val="004152B7"/>
    <w:rsid w:val="00424421"/>
    <w:rsid w:val="00427F27"/>
    <w:rsid w:val="00442F2C"/>
    <w:rsid w:val="004465FA"/>
    <w:rsid w:val="00456DFD"/>
    <w:rsid w:val="0045795B"/>
    <w:rsid w:val="004622D2"/>
    <w:rsid w:val="00466136"/>
    <w:rsid w:val="00477900"/>
    <w:rsid w:val="004877CE"/>
    <w:rsid w:val="004C687A"/>
    <w:rsid w:val="004D42B9"/>
    <w:rsid w:val="004D4A45"/>
    <w:rsid w:val="004E1841"/>
    <w:rsid w:val="004F0978"/>
    <w:rsid w:val="004F5B3D"/>
    <w:rsid w:val="00500849"/>
    <w:rsid w:val="00505D37"/>
    <w:rsid w:val="00510F18"/>
    <w:rsid w:val="005153DD"/>
    <w:rsid w:val="00536D7A"/>
    <w:rsid w:val="00544F61"/>
    <w:rsid w:val="00547F70"/>
    <w:rsid w:val="005626ED"/>
    <w:rsid w:val="005641C9"/>
    <w:rsid w:val="00565EC4"/>
    <w:rsid w:val="0056792A"/>
    <w:rsid w:val="00573011"/>
    <w:rsid w:val="005738A9"/>
    <w:rsid w:val="00577D7D"/>
    <w:rsid w:val="005806AC"/>
    <w:rsid w:val="00590BDD"/>
    <w:rsid w:val="005A177A"/>
    <w:rsid w:val="005A37EF"/>
    <w:rsid w:val="005B2920"/>
    <w:rsid w:val="005C16EA"/>
    <w:rsid w:val="005D460A"/>
    <w:rsid w:val="005D6BA4"/>
    <w:rsid w:val="0060046F"/>
    <w:rsid w:val="0060123C"/>
    <w:rsid w:val="00602B00"/>
    <w:rsid w:val="00604196"/>
    <w:rsid w:val="00632113"/>
    <w:rsid w:val="006444FD"/>
    <w:rsid w:val="006460FA"/>
    <w:rsid w:val="00646D28"/>
    <w:rsid w:val="006472E7"/>
    <w:rsid w:val="00651946"/>
    <w:rsid w:val="00654DA0"/>
    <w:rsid w:val="00680900"/>
    <w:rsid w:val="00683707"/>
    <w:rsid w:val="00683B5B"/>
    <w:rsid w:val="00695682"/>
    <w:rsid w:val="006A0E33"/>
    <w:rsid w:val="006A6171"/>
    <w:rsid w:val="006B2553"/>
    <w:rsid w:val="006C7384"/>
    <w:rsid w:val="006D2620"/>
    <w:rsid w:val="006D6CFE"/>
    <w:rsid w:val="006E284A"/>
    <w:rsid w:val="006F45C6"/>
    <w:rsid w:val="006F5930"/>
    <w:rsid w:val="007039F2"/>
    <w:rsid w:val="007300F6"/>
    <w:rsid w:val="00733F01"/>
    <w:rsid w:val="00751E2E"/>
    <w:rsid w:val="00762758"/>
    <w:rsid w:val="007715FC"/>
    <w:rsid w:val="00781F51"/>
    <w:rsid w:val="00783074"/>
    <w:rsid w:val="00787C27"/>
    <w:rsid w:val="00793529"/>
    <w:rsid w:val="00794669"/>
    <w:rsid w:val="007B5A62"/>
    <w:rsid w:val="007B7C40"/>
    <w:rsid w:val="007C1695"/>
    <w:rsid w:val="007C4671"/>
    <w:rsid w:val="007D5E14"/>
    <w:rsid w:val="007D5F6F"/>
    <w:rsid w:val="007E06A2"/>
    <w:rsid w:val="007E6765"/>
    <w:rsid w:val="007F361D"/>
    <w:rsid w:val="008138C8"/>
    <w:rsid w:val="008152AE"/>
    <w:rsid w:val="00836367"/>
    <w:rsid w:val="00853014"/>
    <w:rsid w:val="00871B36"/>
    <w:rsid w:val="00872522"/>
    <w:rsid w:val="00877525"/>
    <w:rsid w:val="0089609E"/>
    <w:rsid w:val="008A1F3C"/>
    <w:rsid w:val="008B0676"/>
    <w:rsid w:val="008B5A43"/>
    <w:rsid w:val="008B6CA7"/>
    <w:rsid w:val="008F79EE"/>
    <w:rsid w:val="009402EF"/>
    <w:rsid w:val="009424C1"/>
    <w:rsid w:val="00943B15"/>
    <w:rsid w:val="00945E77"/>
    <w:rsid w:val="0095405D"/>
    <w:rsid w:val="00967E6B"/>
    <w:rsid w:val="00970A01"/>
    <w:rsid w:val="0097221D"/>
    <w:rsid w:val="00980704"/>
    <w:rsid w:val="009918D4"/>
    <w:rsid w:val="00993676"/>
    <w:rsid w:val="009A1ADE"/>
    <w:rsid w:val="009C3A8C"/>
    <w:rsid w:val="009D372E"/>
    <w:rsid w:val="009D6688"/>
    <w:rsid w:val="009F0188"/>
    <w:rsid w:val="00A048D9"/>
    <w:rsid w:val="00A10D40"/>
    <w:rsid w:val="00A21FC5"/>
    <w:rsid w:val="00A2223A"/>
    <w:rsid w:val="00A2268B"/>
    <w:rsid w:val="00A504B1"/>
    <w:rsid w:val="00A57026"/>
    <w:rsid w:val="00A57223"/>
    <w:rsid w:val="00A705D7"/>
    <w:rsid w:val="00A770E9"/>
    <w:rsid w:val="00A77122"/>
    <w:rsid w:val="00A81132"/>
    <w:rsid w:val="00A81BD4"/>
    <w:rsid w:val="00A8585E"/>
    <w:rsid w:val="00A91F3D"/>
    <w:rsid w:val="00AA07CB"/>
    <w:rsid w:val="00AB1BBF"/>
    <w:rsid w:val="00AB207A"/>
    <w:rsid w:val="00AC1603"/>
    <w:rsid w:val="00AD29A0"/>
    <w:rsid w:val="00AF457F"/>
    <w:rsid w:val="00B04203"/>
    <w:rsid w:val="00B0543F"/>
    <w:rsid w:val="00B30D66"/>
    <w:rsid w:val="00B35377"/>
    <w:rsid w:val="00B4363F"/>
    <w:rsid w:val="00B44934"/>
    <w:rsid w:val="00B46AD5"/>
    <w:rsid w:val="00B46F89"/>
    <w:rsid w:val="00B555A3"/>
    <w:rsid w:val="00B70202"/>
    <w:rsid w:val="00B8573A"/>
    <w:rsid w:val="00B9029D"/>
    <w:rsid w:val="00BA6747"/>
    <w:rsid w:val="00BB5887"/>
    <w:rsid w:val="00BC056E"/>
    <w:rsid w:val="00BC4877"/>
    <w:rsid w:val="00BC4F3D"/>
    <w:rsid w:val="00BC6497"/>
    <w:rsid w:val="00BC72CD"/>
    <w:rsid w:val="00BC7B20"/>
    <w:rsid w:val="00BF7FFE"/>
    <w:rsid w:val="00C05FA2"/>
    <w:rsid w:val="00C2632D"/>
    <w:rsid w:val="00C33734"/>
    <w:rsid w:val="00C45601"/>
    <w:rsid w:val="00C4647F"/>
    <w:rsid w:val="00C659C9"/>
    <w:rsid w:val="00C7168F"/>
    <w:rsid w:val="00C8384B"/>
    <w:rsid w:val="00CA4508"/>
    <w:rsid w:val="00CE43BE"/>
    <w:rsid w:val="00CE71F8"/>
    <w:rsid w:val="00CE7EF8"/>
    <w:rsid w:val="00CF32CB"/>
    <w:rsid w:val="00D21223"/>
    <w:rsid w:val="00D319E6"/>
    <w:rsid w:val="00D36913"/>
    <w:rsid w:val="00D5348A"/>
    <w:rsid w:val="00D541DC"/>
    <w:rsid w:val="00D62DAF"/>
    <w:rsid w:val="00D63F1A"/>
    <w:rsid w:val="00D71D11"/>
    <w:rsid w:val="00D7335E"/>
    <w:rsid w:val="00D753D1"/>
    <w:rsid w:val="00D871E4"/>
    <w:rsid w:val="00D879A4"/>
    <w:rsid w:val="00DB388E"/>
    <w:rsid w:val="00DB3C3A"/>
    <w:rsid w:val="00DB4799"/>
    <w:rsid w:val="00DB4B5B"/>
    <w:rsid w:val="00DC6925"/>
    <w:rsid w:val="00DF34D7"/>
    <w:rsid w:val="00E02D5E"/>
    <w:rsid w:val="00E412F2"/>
    <w:rsid w:val="00E6229A"/>
    <w:rsid w:val="00E75F46"/>
    <w:rsid w:val="00E7656E"/>
    <w:rsid w:val="00E82319"/>
    <w:rsid w:val="00E8285B"/>
    <w:rsid w:val="00E84EBD"/>
    <w:rsid w:val="00E908A8"/>
    <w:rsid w:val="00EA0D4F"/>
    <w:rsid w:val="00EA44D9"/>
    <w:rsid w:val="00EB1A2C"/>
    <w:rsid w:val="00EB4E3F"/>
    <w:rsid w:val="00EB57D5"/>
    <w:rsid w:val="00EC6148"/>
    <w:rsid w:val="00EC73B7"/>
    <w:rsid w:val="00ED0BAB"/>
    <w:rsid w:val="00EF2B15"/>
    <w:rsid w:val="00F06346"/>
    <w:rsid w:val="00F450FC"/>
    <w:rsid w:val="00F55FE6"/>
    <w:rsid w:val="00F65412"/>
    <w:rsid w:val="00F661B0"/>
    <w:rsid w:val="00F7290D"/>
    <w:rsid w:val="00F96560"/>
    <w:rsid w:val="00FA1C51"/>
    <w:rsid w:val="00FB5A8F"/>
    <w:rsid w:val="00FB7C4C"/>
    <w:rsid w:val="00FC3BDE"/>
    <w:rsid w:val="00FC7061"/>
    <w:rsid w:val="00FD5ED7"/>
    <w:rsid w:val="00FD6D74"/>
    <w:rsid w:val="00FE036C"/>
    <w:rsid w:val="00FE0E73"/>
    <w:rsid w:val="00FE32C2"/>
    <w:rsid w:val="00FF49E8"/>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978B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lsdException w:name="heading 2" w:locked="1" w:uiPriority="0" w:qFormat="1"/>
    <w:lsdException w:name="heading 3" w:locked="1" w:uiPriority="0" w:qFormat="1"/>
    <w:lsdException w:name="heading 4" w:semiHidden="0" w:uiPriority="0" w:unhideWhenUsed="0"/>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5930"/>
    <w:pPr>
      <w:spacing w:after="120" w:line="260" w:lineRule="atLeast"/>
    </w:pPr>
    <w:rPr>
      <w:rFonts w:ascii="Arial" w:hAnsi="Arial"/>
      <w:sz w:val="21"/>
      <w:szCs w:val="22"/>
    </w:rPr>
  </w:style>
  <w:style w:type="paragraph" w:styleId="Heading1">
    <w:name w:val="heading 1"/>
    <w:basedOn w:val="Normal"/>
    <w:next w:val="Normal"/>
    <w:link w:val="Heading1Char"/>
    <w:uiPriority w:val="99"/>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C4671"/>
    <w:pPr>
      <w:spacing w:after="0" w:line="240" w:lineRule="auto"/>
    </w:pPr>
    <w:rPr>
      <w:sz w:val="14"/>
    </w:rPr>
  </w:style>
  <w:style w:type="character" w:customStyle="1" w:styleId="FooterChar">
    <w:name w:val="Footer Char"/>
    <w:basedOn w:val="DefaultParagraphFont"/>
    <w:link w:val="Footer"/>
    <w:uiPriority w:val="99"/>
    <w:locked/>
    <w:rsid w:val="007C4671"/>
    <w:rPr>
      <w:rFonts w:ascii="Arial" w:hAnsi="Arial"/>
      <w:sz w:val="14"/>
      <w:szCs w:val="22"/>
    </w:rPr>
  </w:style>
  <w:style w:type="paragraph" w:customStyle="1" w:styleId="Legend">
    <w:name w:val="Legend"/>
    <w:basedOn w:val="Normal"/>
    <w:rsid w:val="007C4671"/>
    <w:pPr>
      <w:spacing w:after="0" w:line="240" w:lineRule="auto"/>
    </w:pPr>
    <w:rPr>
      <w:sz w:val="16"/>
      <w:szCs w:val="16"/>
    </w:rPr>
  </w:style>
  <w:style w:type="paragraph" w:customStyle="1" w:styleId="Blueheader">
    <w:name w:val="Blue header"/>
    <w:basedOn w:val="Normal"/>
    <w:next w:val="Normal"/>
    <w:qFormat/>
    <w:rsid w:val="007C4671"/>
    <w:pPr>
      <w:keepNext/>
      <w:spacing w:before="120"/>
    </w:pPr>
    <w:rPr>
      <w:rFonts w:cs="Arial"/>
      <w:b/>
      <w:color w:val="000099"/>
      <w:sz w:val="22"/>
      <w:lang w:eastAsia="en-US"/>
    </w:rPr>
  </w:style>
  <w:style w:type="paragraph" w:customStyle="1" w:styleId="Whiteheaderbanner">
    <w:name w:val="White header banner"/>
    <w:basedOn w:val="Normal"/>
    <w:next w:val="Normal"/>
    <w:rsid w:val="007C4671"/>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7C4671"/>
    <w:pPr>
      <w:spacing w:after="0" w:line="240" w:lineRule="auto"/>
    </w:pPr>
    <w:rPr>
      <w:rFonts w:cs="Arial"/>
      <w:b/>
      <w:sz w:val="24"/>
      <w:szCs w:val="24"/>
    </w:rPr>
  </w:style>
  <w:style w:type="paragraph" w:customStyle="1" w:styleId="Blackheader">
    <w:name w:val="Black header"/>
    <w:basedOn w:val="Normal"/>
    <w:next w:val="Normal"/>
    <w:qFormat/>
    <w:rsid w:val="007C4671"/>
    <w:pPr>
      <w:spacing w:before="120"/>
    </w:pPr>
    <w:rPr>
      <w:rFonts w:eastAsia="MS ????" w:cs="Arial"/>
      <w:b/>
      <w:bCs/>
      <w:iCs/>
      <w:sz w:val="22"/>
      <w:szCs w:val="24"/>
    </w:rPr>
  </w:style>
  <w:style w:type="paragraph" w:customStyle="1" w:styleId="BodyText0ptspace">
    <w:name w:val="Body Text 0pt space"/>
    <w:basedOn w:val="Normal"/>
    <w:next w:val="Normal"/>
    <w:rsid w:val="00C659C9"/>
    <w:pPr>
      <w:spacing w:after="0"/>
    </w:pPr>
  </w:style>
  <w:style w:type="paragraph" w:customStyle="1" w:styleId="Blackheaderbold">
    <w:name w:val="Black header bold"/>
    <w:basedOn w:val="Normal"/>
    <w:next w:val="Normal"/>
    <w:qFormat/>
    <w:rsid w:val="00EC73B7"/>
    <w:pPr>
      <w:spacing w:before="120"/>
    </w:pPr>
    <w:rPr>
      <w:b/>
    </w:rPr>
  </w:style>
  <w:style w:type="paragraph" w:customStyle="1" w:styleId="AClogo">
    <w:name w:val="AC logo"/>
    <w:basedOn w:val="Normal"/>
    <w:next w:val="Normal"/>
    <w:rsid w:val="007C4671"/>
    <w:pPr>
      <w:spacing w:after="0"/>
      <w:jc w:val="right"/>
    </w:pPr>
    <w:rPr>
      <w:noProof/>
      <w:lang w:val="en-US"/>
    </w:rPr>
  </w:style>
  <w:style w:type="paragraph" w:customStyle="1" w:styleId="BodyText6ptspace">
    <w:name w:val="Body Text 6pt space"/>
    <w:basedOn w:val="Normal"/>
    <w:next w:val="Normal"/>
    <w:link w:val="BodyText6ptspaceChar"/>
    <w:uiPriority w:val="99"/>
    <w:qFormat/>
    <w:rsid w:val="00C659C9"/>
    <w:rPr>
      <w:szCs w:val="24"/>
      <w:lang w:eastAsia="en-US"/>
    </w:rPr>
  </w:style>
  <w:style w:type="paragraph" w:customStyle="1" w:styleId="Blackheaderitalic">
    <w:name w:val="Black header italic"/>
    <w:basedOn w:val="Normal"/>
    <w:next w:val="Normal"/>
    <w:rsid w:val="007C4671"/>
    <w:pPr>
      <w:spacing w:before="120"/>
    </w:pPr>
    <w:rPr>
      <w:b/>
      <w:i/>
      <w:sz w:val="22"/>
    </w:rPr>
  </w:style>
  <w:style w:type="paragraph" w:customStyle="1" w:styleId="Footergrey">
    <w:name w:val="Footer grey"/>
    <w:basedOn w:val="Normal"/>
    <w:rsid w:val="007C4671"/>
    <w:pPr>
      <w:spacing w:after="0" w:line="240" w:lineRule="auto"/>
    </w:pPr>
    <w:rPr>
      <w:color w:val="808080"/>
      <w:sz w:val="14"/>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paragraph" w:customStyle="1" w:styleId="BlueheaderLessonconcepts">
    <w:name w:val="Blue header_Lesson concepts"/>
    <w:basedOn w:val="Normal"/>
    <w:next w:val="Normal"/>
    <w:rsid w:val="001C697B"/>
    <w:pPr>
      <w:spacing w:before="120" w:after="0"/>
    </w:pPr>
    <w:rPr>
      <w:rFonts w:ascii="Arial Bold" w:hAnsi="Arial Bold"/>
      <w:b/>
      <w:color w:val="000099"/>
      <w:sz w:val="22"/>
    </w:rPr>
  </w:style>
  <w:style w:type="character" w:customStyle="1" w:styleId="BodyText6ptspaceChar">
    <w:name w:val="Body Text 6pt space Char"/>
    <w:link w:val="BodyText6ptspace"/>
    <w:uiPriority w:val="99"/>
    <w:locked/>
    <w:rsid w:val="00C659C9"/>
    <w:rPr>
      <w:rFonts w:ascii="Arial" w:hAnsi="Arial"/>
      <w:sz w:val="21"/>
      <w:lang w:eastAsia="en-US"/>
    </w:rPr>
  </w:style>
  <w:style w:type="character" w:customStyle="1" w:styleId="Bodytextgrey">
    <w:name w:val="Body text_grey"/>
    <w:basedOn w:val="DefaultParagraphFont"/>
    <w:uiPriority w:val="1"/>
    <w:qFormat/>
    <w:rsid w:val="007C4671"/>
    <w:rPr>
      <w:color w:val="A6A6A6" w:themeColor="background1" w:themeShade="A6"/>
    </w:rPr>
  </w:style>
  <w:style w:type="paragraph" w:customStyle="1" w:styleId="WhiteheaderbannerAlignright">
    <w:name w:val="White header banner Align_right"/>
    <w:next w:val="Normal"/>
    <w:rsid w:val="007C4671"/>
    <w:pPr>
      <w:jc w:val="right"/>
    </w:pPr>
    <w:rPr>
      <w:rFonts w:ascii="Arial" w:eastAsia="Arial Unicode MS" w:hAnsi="Arial" w:cs="Arial"/>
      <w:b/>
      <w:color w:val="FFFFFF" w:themeColor="background1"/>
      <w:sz w:val="28"/>
      <w:szCs w:val="28"/>
      <w:lang w:eastAsia="en-AU"/>
    </w:rPr>
  </w:style>
  <w:style w:type="character" w:customStyle="1" w:styleId="Bodytextcondensed">
    <w:name w:val="Body text_condensed"/>
    <w:uiPriority w:val="1"/>
    <w:rsid w:val="00C659C9"/>
    <w:rPr>
      <w:spacing w:val="-2"/>
    </w:rPr>
  </w:style>
  <w:style w:type="character" w:customStyle="1" w:styleId="Bodytextgreyitalic">
    <w:name w:val="Body text_grey italic"/>
    <w:basedOn w:val="DefaultParagraphFont"/>
    <w:uiPriority w:val="1"/>
    <w:rsid w:val="008B5A43"/>
    <w:rPr>
      <w:i/>
      <w:color w:val="A6A6A6" w:themeColor="background1" w:themeShade="A6"/>
    </w:rPr>
  </w:style>
  <w:style w:type="character" w:customStyle="1" w:styleId="Bodytextgreybold">
    <w:name w:val="Body text_grey bold"/>
    <w:basedOn w:val="DefaultParagraphFont"/>
    <w:uiPriority w:val="1"/>
    <w:qFormat/>
    <w:rsid w:val="005806AC"/>
    <w:rPr>
      <w:b/>
      <w:color w:val="A6A6A6" w:themeColor="background1" w:themeShade="A6"/>
    </w:rPr>
  </w:style>
  <w:style w:type="character" w:customStyle="1" w:styleId="Bodytextgreybolditalic">
    <w:name w:val="Body text_grey bold italic"/>
    <w:basedOn w:val="DefaultParagraphFont"/>
    <w:uiPriority w:val="1"/>
    <w:qFormat/>
    <w:rsid w:val="005806AC"/>
    <w:rPr>
      <w:b/>
      <w:i/>
      <w:color w:val="A6A6A6" w:themeColor="background1" w:themeShade="A6"/>
    </w:rPr>
  </w:style>
  <w:style w:type="character" w:customStyle="1" w:styleId="Bodytextgreyunderline">
    <w:name w:val="Body text_grey underline"/>
    <w:basedOn w:val="DefaultParagraphFont"/>
    <w:uiPriority w:val="1"/>
    <w:qFormat/>
    <w:rsid w:val="005806AC"/>
    <w:rPr>
      <w:color w:val="A6A6A6" w:themeColor="background1" w:themeShade="A6"/>
      <w:u w:val="single"/>
    </w:rPr>
  </w:style>
  <w:style w:type="character" w:customStyle="1" w:styleId="Bodytextbold">
    <w:name w:val="Body text_bold"/>
    <w:uiPriority w:val="1"/>
    <w:rsid w:val="00A57223"/>
    <w:rPr>
      <w:b/>
    </w:rPr>
  </w:style>
  <w:style w:type="character" w:customStyle="1" w:styleId="Bodytextbolditalic">
    <w:name w:val="Body text_bold italic"/>
    <w:uiPriority w:val="1"/>
    <w:rsid w:val="00A57223"/>
    <w:rPr>
      <w:b/>
      <w:i/>
    </w:rPr>
  </w:style>
  <w:style w:type="character" w:customStyle="1" w:styleId="Bodytexthyperlinkgreen">
    <w:name w:val="Body text_hyperlink green"/>
    <w:uiPriority w:val="1"/>
    <w:rsid w:val="00A57223"/>
    <w:rPr>
      <w:color w:val="00B050"/>
    </w:rPr>
  </w:style>
  <w:style w:type="character" w:customStyle="1" w:styleId="Bodytextitalic">
    <w:name w:val="Body text_italic"/>
    <w:uiPriority w:val="1"/>
    <w:rsid w:val="00A57223"/>
    <w:rPr>
      <w:i/>
    </w:rPr>
  </w:style>
  <w:style w:type="character" w:customStyle="1" w:styleId="Bodytextunderline">
    <w:name w:val="Body text_underline"/>
    <w:uiPriority w:val="1"/>
    <w:qFormat/>
    <w:rsid w:val="00A57223"/>
    <w:rPr>
      <w:u w:val="single"/>
    </w:rPr>
  </w:style>
  <w:style w:type="paragraph" w:customStyle="1" w:styleId="Bullet3spaceafter">
    <w:name w:val="Bullet 3 space after"/>
    <w:basedOn w:val="Normal"/>
    <w:rsid w:val="00A57223"/>
    <w:pPr>
      <w:numPr>
        <w:numId w:val="45"/>
      </w:numPr>
      <w:spacing w:after="60"/>
    </w:pPr>
  </w:style>
  <w:style w:type="paragraph" w:customStyle="1" w:styleId="Bulletindent3spaceafter">
    <w:name w:val="Bullet_indent 3 space after"/>
    <w:basedOn w:val="Normal"/>
    <w:rsid w:val="00A57223"/>
    <w:pPr>
      <w:numPr>
        <w:ilvl w:val="1"/>
        <w:numId w:val="45"/>
      </w:numPr>
      <w:spacing w:after="60"/>
    </w:pPr>
  </w:style>
  <w:style w:type="paragraph" w:styleId="Header">
    <w:name w:val="header"/>
    <w:basedOn w:val="Normal"/>
    <w:link w:val="HeaderChar"/>
    <w:uiPriority w:val="99"/>
    <w:unhideWhenUsed/>
    <w:rsid w:val="005008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0849"/>
    <w:rPr>
      <w:rFonts w:ascii="Arial" w:hAnsi="Arial"/>
      <w:sz w:val="21"/>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semiHidden="0" w:uiPriority="0" w:unhideWhenUsed="0"/>
    <w:lsdException w:name="heading 2" w:locked="1" w:uiPriority="0" w:qFormat="1"/>
    <w:lsdException w:name="heading 3" w:locked="1" w:uiPriority="0" w:qFormat="1"/>
    <w:lsdException w:name="heading 4" w:semiHidden="0" w:uiPriority="0" w:unhideWhenUsed="0"/>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caption" w:locked="1" w:uiPriority="0" w:qFormat="1"/>
    <w:lsdException w:name="Title" w:semiHidden="0" w:uiPriority="0" w:unhideWhenUsed="0" w:qFormat="1"/>
    <w:lsdException w:name="Default Paragraph Font" w:locked="1" w:semiHidden="0" w:uiPriority="0" w:unhideWhenUsed="0"/>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5930"/>
    <w:pPr>
      <w:spacing w:after="120" w:line="260" w:lineRule="atLeast"/>
    </w:pPr>
    <w:rPr>
      <w:rFonts w:ascii="Arial" w:hAnsi="Arial"/>
      <w:sz w:val="21"/>
      <w:szCs w:val="22"/>
    </w:rPr>
  </w:style>
  <w:style w:type="paragraph" w:styleId="Heading1">
    <w:name w:val="heading 1"/>
    <w:basedOn w:val="Normal"/>
    <w:next w:val="Normal"/>
    <w:link w:val="Heading1Char"/>
    <w:uiPriority w:val="99"/>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C4671"/>
    <w:pPr>
      <w:spacing w:after="0" w:line="240" w:lineRule="auto"/>
    </w:pPr>
    <w:rPr>
      <w:sz w:val="14"/>
    </w:rPr>
  </w:style>
  <w:style w:type="character" w:customStyle="1" w:styleId="FooterChar">
    <w:name w:val="Footer Char"/>
    <w:basedOn w:val="DefaultParagraphFont"/>
    <w:link w:val="Footer"/>
    <w:uiPriority w:val="99"/>
    <w:locked/>
    <w:rsid w:val="007C4671"/>
    <w:rPr>
      <w:rFonts w:ascii="Arial" w:hAnsi="Arial"/>
      <w:sz w:val="14"/>
      <w:szCs w:val="22"/>
    </w:rPr>
  </w:style>
  <w:style w:type="paragraph" w:customStyle="1" w:styleId="Legend">
    <w:name w:val="Legend"/>
    <w:basedOn w:val="Normal"/>
    <w:rsid w:val="007C4671"/>
    <w:pPr>
      <w:spacing w:after="0" w:line="240" w:lineRule="auto"/>
    </w:pPr>
    <w:rPr>
      <w:sz w:val="16"/>
      <w:szCs w:val="16"/>
    </w:rPr>
  </w:style>
  <w:style w:type="paragraph" w:customStyle="1" w:styleId="Blueheader">
    <w:name w:val="Blue header"/>
    <w:basedOn w:val="Normal"/>
    <w:next w:val="Normal"/>
    <w:qFormat/>
    <w:rsid w:val="007C4671"/>
    <w:pPr>
      <w:keepNext/>
      <w:spacing w:before="120"/>
    </w:pPr>
    <w:rPr>
      <w:rFonts w:cs="Arial"/>
      <w:b/>
      <w:color w:val="000099"/>
      <w:sz w:val="22"/>
      <w:lang w:eastAsia="en-US"/>
    </w:rPr>
  </w:style>
  <w:style w:type="paragraph" w:customStyle="1" w:styleId="Whiteheaderbanner">
    <w:name w:val="White header banner"/>
    <w:basedOn w:val="Normal"/>
    <w:next w:val="Normal"/>
    <w:rsid w:val="007C4671"/>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next w:val="Normal"/>
    <w:rsid w:val="007C4671"/>
    <w:pPr>
      <w:spacing w:after="0" w:line="240" w:lineRule="auto"/>
    </w:pPr>
    <w:rPr>
      <w:rFonts w:cs="Arial"/>
      <w:b/>
      <w:sz w:val="24"/>
      <w:szCs w:val="24"/>
    </w:rPr>
  </w:style>
  <w:style w:type="paragraph" w:customStyle="1" w:styleId="Blackheader">
    <w:name w:val="Black header"/>
    <w:basedOn w:val="Normal"/>
    <w:next w:val="Normal"/>
    <w:qFormat/>
    <w:rsid w:val="007C4671"/>
    <w:pPr>
      <w:spacing w:before="120"/>
    </w:pPr>
    <w:rPr>
      <w:rFonts w:eastAsia="MS ????" w:cs="Arial"/>
      <w:b/>
      <w:bCs/>
      <w:iCs/>
      <w:sz w:val="22"/>
      <w:szCs w:val="24"/>
    </w:rPr>
  </w:style>
  <w:style w:type="paragraph" w:customStyle="1" w:styleId="BodyText0ptspace">
    <w:name w:val="Body Text 0pt space"/>
    <w:basedOn w:val="Normal"/>
    <w:next w:val="Normal"/>
    <w:rsid w:val="00C659C9"/>
    <w:pPr>
      <w:spacing w:after="0"/>
    </w:pPr>
  </w:style>
  <w:style w:type="paragraph" w:customStyle="1" w:styleId="Blackheaderbold">
    <w:name w:val="Black header bold"/>
    <w:basedOn w:val="Normal"/>
    <w:next w:val="Normal"/>
    <w:qFormat/>
    <w:rsid w:val="00EC73B7"/>
    <w:pPr>
      <w:spacing w:before="120"/>
    </w:pPr>
    <w:rPr>
      <w:b/>
    </w:rPr>
  </w:style>
  <w:style w:type="paragraph" w:customStyle="1" w:styleId="AClogo">
    <w:name w:val="AC logo"/>
    <w:basedOn w:val="Normal"/>
    <w:next w:val="Normal"/>
    <w:rsid w:val="007C4671"/>
    <w:pPr>
      <w:spacing w:after="0"/>
      <w:jc w:val="right"/>
    </w:pPr>
    <w:rPr>
      <w:noProof/>
      <w:lang w:val="en-US"/>
    </w:rPr>
  </w:style>
  <w:style w:type="paragraph" w:customStyle="1" w:styleId="BodyText6ptspace">
    <w:name w:val="Body Text 6pt space"/>
    <w:basedOn w:val="Normal"/>
    <w:next w:val="Normal"/>
    <w:link w:val="BodyText6ptspaceChar"/>
    <w:uiPriority w:val="99"/>
    <w:qFormat/>
    <w:rsid w:val="00C659C9"/>
    <w:rPr>
      <w:szCs w:val="24"/>
      <w:lang w:eastAsia="en-US"/>
    </w:rPr>
  </w:style>
  <w:style w:type="paragraph" w:customStyle="1" w:styleId="Blackheaderitalic">
    <w:name w:val="Black header italic"/>
    <w:basedOn w:val="Normal"/>
    <w:next w:val="Normal"/>
    <w:rsid w:val="007C4671"/>
    <w:pPr>
      <w:spacing w:before="120"/>
    </w:pPr>
    <w:rPr>
      <w:b/>
      <w:i/>
      <w:sz w:val="22"/>
    </w:rPr>
  </w:style>
  <w:style w:type="paragraph" w:customStyle="1" w:styleId="Footergrey">
    <w:name w:val="Footer grey"/>
    <w:basedOn w:val="Normal"/>
    <w:rsid w:val="007C4671"/>
    <w:pPr>
      <w:spacing w:after="0" w:line="240" w:lineRule="auto"/>
    </w:pPr>
    <w:rPr>
      <w:color w:val="808080"/>
      <w:sz w:val="14"/>
    </w:rPr>
  </w:style>
  <w:style w:type="paragraph" w:styleId="DocumentMap">
    <w:name w:val="Document Map"/>
    <w:basedOn w:val="Normal"/>
    <w:link w:val="DocumentMapChar"/>
    <w:uiPriority w:val="99"/>
    <w:semiHidden/>
    <w:unhideWhenUsed/>
    <w:rsid w:val="000663C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0663C7"/>
    <w:rPr>
      <w:rFonts w:ascii="Times New Roman" w:hAnsi="Times New Roman"/>
    </w:rPr>
  </w:style>
  <w:style w:type="paragraph" w:customStyle="1" w:styleId="BlueheaderLessonconcepts">
    <w:name w:val="Blue header_Lesson concepts"/>
    <w:basedOn w:val="Normal"/>
    <w:next w:val="Normal"/>
    <w:rsid w:val="001C697B"/>
    <w:pPr>
      <w:spacing w:before="120" w:after="0"/>
    </w:pPr>
    <w:rPr>
      <w:rFonts w:ascii="Arial Bold" w:hAnsi="Arial Bold"/>
      <w:b/>
      <w:color w:val="000099"/>
      <w:sz w:val="22"/>
    </w:rPr>
  </w:style>
  <w:style w:type="character" w:customStyle="1" w:styleId="BodyText6ptspaceChar">
    <w:name w:val="Body Text 6pt space Char"/>
    <w:link w:val="BodyText6ptspace"/>
    <w:uiPriority w:val="99"/>
    <w:locked/>
    <w:rsid w:val="00C659C9"/>
    <w:rPr>
      <w:rFonts w:ascii="Arial" w:hAnsi="Arial"/>
      <w:sz w:val="21"/>
      <w:lang w:eastAsia="en-US"/>
    </w:rPr>
  </w:style>
  <w:style w:type="character" w:customStyle="1" w:styleId="Bodytextgrey">
    <w:name w:val="Body text_grey"/>
    <w:basedOn w:val="DefaultParagraphFont"/>
    <w:uiPriority w:val="1"/>
    <w:qFormat/>
    <w:rsid w:val="007C4671"/>
    <w:rPr>
      <w:color w:val="A6A6A6" w:themeColor="background1" w:themeShade="A6"/>
    </w:rPr>
  </w:style>
  <w:style w:type="paragraph" w:customStyle="1" w:styleId="WhiteheaderbannerAlignright">
    <w:name w:val="White header banner Align_right"/>
    <w:next w:val="Normal"/>
    <w:rsid w:val="007C4671"/>
    <w:pPr>
      <w:jc w:val="right"/>
    </w:pPr>
    <w:rPr>
      <w:rFonts w:ascii="Arial" w:eastAsia="Arial Unicode MS" w:hAnsi="Arial" w:cs="Arial"/>
      <w:b/>
      <w:color w:val="FFFFFF" w:themeColor="background1"/>
      <w:sz w:val="28"/>
      <w:szCs w:val="28"/>
      <w:lang w:eastAsia="en-AU"/>
    </w:rPr>
  </w:style>
  <w:style w:type="character" w:customStyle="1" w:styleId="Bodytextcondensed">
    <w:name w:val="Body text_condensed"/>
    <w:uiPriority w:val="1"/>
    <w:rsid w:val="00C659C9"/>
    <w:rPr>
      <w:spacing w:val="-2"/>
    </w:rPr>
  </w:style>
  <w:style w:type="character" w:customStyle="1" w:styleId="Bodytextgreyitalic">
    <w:name w:val="Body text_grey italic"/>
    <w:basedOn w:val="DefaultParagraphFont"/>
    <w:uiPriority w:val="1"/>
    <w:rsid w:val="008B5A43"/>
    <w:rPr>
      <w:i/>
      <w:color w:val="A6A6A6" w:themeColor="background1" w:themeShade="A6"/>
    </w:rPr>
  </w:style>
  <w:style w:type="character" w:customStyle="1" w:styleId="Bodytextgreybold">
    <w:name w:val="Body text_grey bold"/>
    <w:basedOn w:val="DefaultParagraphFont"/>
    <w:uiPriority w:val="1"/>
    <w:qFormat/>
    <w:rsid w:val="005806AC"/>
    <w:rPr>
      <w:b/>
      <w:color w:val="A6A6A6" w:themeColor="background1" w:themeShade="A6"/>
    </w:rPr>
  </w:style>
  <w:style w:type="character" w:customStyle="1" w:styleId="Bodytextgreybolditalic">
    <w:name w:val="Body text_grey bold italic"/>
    <w:basedOn w:val="DefaultParagraphFont"/>
    <w:uiPriority w:val="1"/>
    <w:qFormat/>
    <w:rsid w:val="005806AC"/>
    <w:rPr>
      <w:b/>
      <w:i/>
      <w:color w:val="A6A6A6" w:themeColor="background1" w:themeShade="A6"/>
    </w:rPr>
  </w:style>
  <w:style w:type="character" w:customStyle="1" w:styleId="Bodytextgreyunderline">
    <w:name w:val="Body text_grey underline"/>
    <w:basedOn w:val="DefaultParagraphFont"/>
    <w:uiPriority w:val="1"/>
    <w:qFormat/>
    <w:rsid w:val="005806AC"/>
    <w:rPr>
      <w:color w:val="A6A6A6" w:themeColor="background1" w:themeShade="A6"/>
      <w:u w:val="single"/>
    </w:rPr>
  </w:style>
  <w:style w:type="character" w:customStyle="1" w:styleId="Bodytextbold">
    <w:name w:val="Body text_bold"/>
    <w:uiPriority w:val="1"/>
    <w:rsid w:val="00A57223"/>
    <w:rPr>
      <w:b/>
    </w:rPr>
  </w:style>
  <w:style w:type="character" w:customStyle="1" w:styleId="Bodytextbolditalic">
    <w:name w:val="Body text_bold italic"/>
    <w:uiPriority w:val="1"/>
    <w:rsid w:val="00A57223"/>
    <w:rPr>
      <w:b/>
      <w:i/>
    </w:rPr>
  </w:style>
  <w:style w:type="character" w:customStyle="1" w:styleId="Bodytexthyperlinkgreen">
    <w:name w:val="Body text_hyperlink green"/>
    <w:uiPriority w:val="1"/>
    <w:rsid w:val="00A57223"/>
    <w:rPr>
      <w:color w:val="00B050"/>
    </w:rPr>
  </w:style>
  <w:style w:type="character" w:customStyle="1" w:styleId="Bodytextitalic">
    <w:name w:val="Body text_italic"/>
    <w:uiPriority w:val="1"/>
    <w:rsid w:val="00A57223"/>
    <w:rPr>
      <w:i/>
    </w:rPr>
  </w:style>
  <w:style w:type="character" w:customStyle="1" w:styleId="Bodytextunderline">
    <w:name w:val="Body text_underline"/>
    <w:uiPriority w:val="1"/>
    <w:qFormat/>
    <w:rsid w:val="00A57223"/>
    <w:rPr>
      <w:u w:val="single"/>
    </w:rPr>
  </w:style>
  <w:style w:type="paragraph" w:customStyle="1" w:styleId="Bullet3spaceafter">
    <w:name w:val="Bullet 3 space after"/>
    <w:basedOn w:val="Normal"/>
    <w:rsid w:val="00A57223"/>
    <w:pPr>
      <w:numPr>
        <w:numId w:val="45"/>
      </w:numPr>
      <w:spacing w:after="60"/>
    </w:pPr>
  </w:style>
  <w:style w:type="paragraph" w:customStyle="1" w:styleId="Bulletindent3spaceafter">
    <w:name w:val="Bullet_indent 3 space after"/>
    <w:basedOn w:val="Normal"/>
    <w:rsid w:val="00A57223"/>
    <w:pPr>
      <w:numPr>
        <w:ilvl w:val="1"/>
        <w:numId w:val="45"/>
      </w:numPr>
      <w:spacing w:after="60"/>
    </w:pPr>
  </w:style>
  <w:style w:type="paragraph" w:styleId="Header">
    <w:name w:val="header"/>
    <w:basedOn w:val="Normal"/>
    <w:link w:val="HeaderChar"/>
    <w:uiPriority w:val="99"/>
    <w:unhideWhenUsed/>
    <w:rsid w:val="005008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00849"/>
    <w:rPr>
      <w:rFonts w:ascii="Arial" w:hAnsi="Arial"/>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HASS\HASS\Lesson%20plan%20templates\HASS_YXX_UX_LPXX_LP_template_Assessment.dotx" TargetMode="External"/></Relationships>
</file>

<file path=word/theme/theme1.xml><?xml version="1.0" encoding="utf-8"?>
<a:theme xmlns:a="http://schemas.openxmlformats.org/drawingml/2006/main" name="C2C-historical">
  <a:themeElements>
    <a:clrScheme name="C2C_template">
      <a:dk1>
        <a:sysClr val="windowText" lastClr="000000"/>
      </a:dk1>
      <a:lt1>
        <a:sysClr val="window" lastClr="FFFFFF"/>
      </a:lt1>
      <a:dk2>
        <a:srgbClr val="000000"/>
      </a:dk2>
      <a:lt2>
        <a:srgbClr val="EEECE1"/>
      </a:lt2>
      <a:accent1>
        <a:srgbClr val="008DC2"/>
      </a:accent1>
      <a:accent2>
        <a:srgbClr val="99CCFF"/>
      </a:accent2>
      <a:accent3>
        <a:srgbClr val="DBE5F1"/>
      </a:accent3>
      <a:accent4>
        <a:srgbClr val="FFFFFF"/>
      </a:accent4>
      <a:accent5>
        <a:srgbClr val="FFFFFF"/>
      </a:accent5>
      <a:accent6>
        <a:srgbClr val="FFFFFF"/>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HASS_YXX_UX_LPXX_LP_template_Assessment.dotx</Template>
  <TotalTime>22</TotalTime>
  <Pages>3</Pages>
  <Words>604</Words>
  <Characters>3814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4410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Bonnie</dc:creator>
  <cp:lastModifiedBy>NICHOLSON, Kim</cp:lastModifiedBy>
  <cp:revision>9</cp:revision>
  <cp:lastPrinted>2012-06-12T07:44:00Z</cp:lastPrinted>
  <dcterms:created xsi:type="dcterms:W3CDTF">2017-04-10T00:42:00Z</dcterms:created>
  <dcterms:modified xsi:type="dcterms:W3CDTF">2017-04-21T00:34:00Z</dcterms:modified>
</cp:coreProperties>
</file>