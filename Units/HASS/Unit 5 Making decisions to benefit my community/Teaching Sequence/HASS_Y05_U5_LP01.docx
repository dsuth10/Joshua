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4A16845E" wp14:editId="5CE0E19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555"/>
        <w:gridCol w:w="4303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D339F7" w:rsidP="00A971C8">
            <w:pPr>
              <w:pStyle w:val="Whiteheaderbanner"/>
            </w:pPr>
            <w:r>
              <w:t>Consumer decision-making in Australian communities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0F1B31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0F1B31">
              <w:t>5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0F1B31">
            <w:pPr>
              <w:pStyle w:val="WhiteheaderbannerAlignright"/>
            </w:pPr>
            <w:r w:rsidRPr="00B54F07">
              <w:t xml:space="preserve">Unit </w:t>
            </w:r>
            <w:r w:rsidR="000F1B31">
              <w:t>5</w:t>
            </w:r>
          </w:p>
        </w:tc>
      </w:tr>
      <w:tr w:rsidR="0002668A" w:rsidRPr="00026540" w:rsidTr="0058103F">
        <w:tc>
          <w:tcPr>
            <w:tcW w:w="3123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FD01E0">
            <w:pPr>
              <w:pStyle w:val="Blackheaderbanner"/>
            </w:pPr>
            <w:r w:rsidRPr="004465FA">
              <w:t xml:space="preserve">Lesson </w:t>
            </w:r>
            <w:r w:rsidR="00FD01E0">
              <w:t>1</w:t>
            </w:r>
          </w:p>
        </w:tc>
        <w:tc>
          <w:tcPr>
            <w:tcW w:w="71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FD01E0" w:rsidP="00FD01E0">
            <w:pPr>
              <w:pStyle w:val="Blackheaderbanner"/>
            </w:pPr>
            <w:r>
              <w:t>Researching options and analysing data</w:t>
            </w:r>
            <w:r w:rsidR="00F70B19" w:rsidRPr="002E2E83">
              <w:t xml:space="preserve"> — </w:t>
            </w:r>
            <w:r>
              <w:t>Needs and wants</w:t>
            </w:r>
          </w:p>
        </w:tc>
      </w:tr>
      <w:tr w:rsidR="0002668A" w:rsidRPr="00026540" w:rsidTr="005106C7">
        <w:trPr>
          <w:trHeight w:val="319"/>
        </w:trPr>
        <w:tc>
          <w:tcPr>
            <w:tcW w:w="3123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>Lesson concepts</w:t>
            </w:r>
          </w:p>
        </w:tc>
        <w:tc>
          <w:tcPr>
            <w:tcW w:w="71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C419C5" w:rsidRPr="00B44934" w:rsidRDefault="00C419C5" w:rsidP="00C419C5">
            <w:pPr>
              <w:pStyle w:val="Blueheader"/>
            </w:pPr>
            <w:r>
              <w:t>Explore the unit focus</w:t>
            </w:r>
          </w:p>
          <w:p w:rsidR="00C419C5" w:rsidRDefault="00C419C5" w:rsidP="00464714">
            <w:pPr>
              <w:pStyle w:val="ListBullet"/>
            </w:pPr>
            <w:r w:rsidRPr="00C34CB3">
              <w:t xml:space="preserve">Activate prior </w:t>
            </w:r>
            <w:r>
              <w:t>knowledge around needs, wants and resources.</w:t>
            </w:r>
          </w:p>
          <w:p w:rsidR="00C419C5" w:rsidRPr="00C63FA6" w:rsidRDefault="00C419C5" w:rsidP="00464714">
            <w:pPr>
              <w:pStyle w:val="ListBullet"/>
            </w:pPr>
            <w:r w:rsidRPr="00C34CB3">
              <w:t>Record ideas and questions related</w:t>
            </w:r>
            <w:r>
              <w:t xml:space="preserve"> to the unit focus, </w:t>
            </w:r>
            <w:r w:rsidR="000A0458">
              <w:t>e.g.</w:t>
            </w:r>
          </w:p>
          <w:p w:rsidR="00C419C5" w:rsidRPr="00C419C5" w:rsidRDefault="00C419C5" w:rsidP="00C419C5">
            <w:pPr>
              <w:pStyle w:val="Bulletindent3space"/>
              <w:rPr>
                <w:rStyle w:val="Italic"/>
              </w:rPr>
            </w:pPr>
            <w:r w:rsidRPr="00C419C5">
              <w:rPr>
                <w:rStyle w:val="Italic"/>
              </w:rPr>
              <w:t>What is the relationship between environm</w:t>
            </w:r>
            <w:r w:rsidR="000A0458">
              <w:rPr>
                <w:rStyle w:val="Italic"/>
              </w:rPr>
              <w:t>ents and my role as a consumer?</w:t>
            </w:r>
          </w:p>
          <w:p w:rsidR="00C419C5" w:rsidRDefault="00C419C5" w:rsidP="00464714">
            <w:pPr>
              <w:pStyle w:val="ListBullet"/>
              <w:rPr>
                <w:lang w:eastAsia="en-US"/>
              </w:rPr>
            </w:pPr>
            <w:r w:rsidRPr="00FE289B">
              <w:rPr>
                <w:lang w:eastAsia="en-US"/>
              </w:rPr>
              <w:t xml:space="preserve">Consider </w:t>
            </w:r>
            <w:r>
              <w:rPr>
                <w:lang w:eastAsia="en-US"/>
              </w:rPr>
              <w:t xml:space="preserve">that </w:t>
            </w:r>
            <w:r w:rsidRPr="00EE6357">
              <w:rPr>
                <w:lang w:eastAsia="en-US"/>
              </w:rPr>
              <w:t>choice</w:t>
            </w:r>
            <w:bookmarkStart w:id="0" w:name="_GoBack"/>
            <w:bookmarkEnd w:id="0"/>
            <w:r w:rsidRPr="00EE6357">
              <w:rPr>
                <w:lang w:eastAsia="en-US"/>
              </w:rPr>
              <w:t>s need to be made about</w:t>
            </w:r>
            <w:r>
              <w:rPr>
                <w:lang w:eastAsia="en-US"/>
              </w:rPr>
              <w:t xml:space="preserve"> how limited resources are used.</w:t>
            </w:r>
          </w:p>
          <w:p w:rsidR="00C419C5" w:rsidRPr="00B44934" w:rsidRDefault="00C419C5" w:rsidP="00C419C5">
            <w:pPr>
              <w:pStyle w:val="Blueheader"/>
            </w:pPr>
            <w:r w:rsidRPr="00E57960">
              <w:t xml:space="preserve">Define key terms and sort and record information about resources as either ‘needs’ </w:t>
            </w:r>
            <w:r w:rsidR="00D41E7D">
              <w:t>or</w:t>
            </w:r>
            <w:r w:rsidRPr="00E57960">
              <w:t xml:space="preserve"> ‘wants’</w:t>
            </w:r>
          </w:p>
          <w:p w:rsidR="00C419C5" w:rsidRDefault="00C419C5" w:rsidP="00464714">
            <w:pPr>
              <w:pStyle w:val="ListBullet"/>
            </w:pPr>
            <w:r>
              <w:t>Define key terms (</w:t>
            </w:r>
            <w:r w:rsidR="000A0458">
              <w:t>e.g.</w:t>
            </w:r>
            <w:r>
              <w:t xml:space="preserve"> needs, wants).</w:t>
            </w:r>
          </w:p>
          <w:p w:rsidR="00C419C5" w:rsidRDefault="00C419C5" w:rsidP="00464714">
            <w:pPr>
              <w:pStyle w:val="ListBullet"/>
            </w:pPr>
            <w:r>
              <w:t xml:space="preserve">Categorise resources as needs or wants (slideshow </w:t>
            </w:r>
            <w:r w:rsidRPr="00C419C5">
              <w:rPr>
                <w:rStyle w:val="Italic"/>
              </w:rPr>
              <w:t>Needs or wants</w:t>
            </w:r>
            <w:r w:rsidR="000A0458">
              <w:rPr>
                <w:rStyle w:val="Italic"/>
              </w:rPr>
              <w:t>?</w:t>
            </w:r>
            <w:r>
              <w:t>).</w:t>
            </w:r>
          </w:p>
          <w:p w:rsidR="00C419C5" w:rsidRPr="00885F3C" w:rsidRDefault="00C419C5" w:rsidP="00C419C5">
            <w:pPr>
              <w:pStyle w:val="Blueheader"/>
            </w:pPr>
            <w:r w:rsidRPr="008D6F57">
              <w:t>Interpret information to identify and explain reasons for</w:t>
            </w:r>
            <w:r w:rsidR="000A0458">
              <w:t xml:space="preserve"> differences in needs and wants</w:t>
            </w:r>
          </w:p>
          <w:p w:rsidR="00C419C5" w:rsidRDefault="00C419C5" w:rsidP="00464714">
            <w:pPr>
              <w:pStyle w:val="ListBullet"/>
            </w:pPr>
            <w:r>
              <w:t xml:space="preserve">Work as a team that belongs to a community group to make decisions about needs and wants (sheet </w:t>
            </w:r>
            <w:proofErr w:type="gramStart"/>
            <w:r w:rsidRPr="00464714">
              <w:rPr>
                <w:rStyle w:val="Italic"/>
              </w:rPr>
              <w:t>Needs</w:t>
            </w:r>
            <w:proofErr w:type="gramEnd"/>
            <w:r w:rsidRPr="00464714">
              <w:rPr>
                <w:rStyle w:val="Italic"/>
              </w:rPr>
              <w:t xml:space="preserve"> or wants auction</w:t>
            </w:r>
            <w:r>
              <w:t>).</w:t>
            </w:r>
          </w:p>
          <w:p w:rsidR="00C419C5" w:rsidRDefault="00C419C5" w:rsidP="00464714">
            <w:pPr>
              <w:pStyle w:val="ListBullet"/>
            </w:pPr>
            <w:r>
              <w:t>P</w:t>
            </w:r>
            <w:r w:rsidRPr="00CF08D7">
              <w:t xml:space="preserve">articipate in </w:t>
            </w:r>
            <w:r>
              <w:t>an</w:t>
            </w:r>
            <w:r w:rsidRPr="00CF08D7">
              <w:t xml:space="preserve"> auction and bid on items to purchase identified community needs</w:t>
            </w:r>
            <w:r>
              <w:t>.</w:t>
            </w:r>
          </w:p>
          <w:p w:rsidR="00C419C5" w:rsidRDefault="00C419C5" w:rsidP="00464714">
            <w:pPr>
              <w:pStyle w:val="ListBullet"/>
            </w:pPr>
            <w:r>
              <w:t xml:space="preserve">Explain reasons for differences in needs and wants for different groups (sheet </w:t>
            </w:r>
            <w:proofErr w:type="gramStart"/>
            <w:r w:rsidRPr="00464714">
              <w:rPr>
                <w:rStyle w:val="Italic"/>
              </w:rPr>
              <w:t>Categorising</w:t>
            </w:r>
            <w:proofErr w:type="gramEnd"/>
            <w:r w:rsidRPr="00464714">
              <w:rPr>
                <w:rStyle w:val="Italic"/>
              </w:rPr>
              <w:t xml:space="preserve"> needs and wants</w:t>
            </w:r>
            <w:r>
              <w:t>).</w:t>
            </w:r>
          </w:p>
          <w:p w:rsidR="00C419C5" w:rsidRPr="00885F3C" w:rsidRDefault="00C419C5" w:rsidP="00F95003">
            <w:pPr>
              <w:pStyle w:val="Blueheader"/>
            </w:pPr>
            <w:r w:rsidRPr="00885F3C">
              <w:t>Present findings about needs and wants in a variety of formats</w:t>
            </w:r>
          </w:p>
          <w:p w:rsidR="00DB4799" w:rsidRPr="00F00BBD" w:rsidRDefault="00C419C5" w:rsidP="00F95003">
            <w:pPr>
              <w:pStyle w:val="ListBullet"/>
            </w:pPr>
            <w:r>
              <w:t>Present findings using economics and business terms about needs and wants in a variety of formats (</w:t>
            </w:r>
            <w:r w:rsidR="000A0458">
              <w:t>e.g. table, written paragraph).</w:t>
            </w:r>
          </w:p>
          <w:p w:rsidR="0002668A" w:rsidRPr="00BC4877" w:rsidRDefault="00E7656E" w:rsidP="009424C1">
            <w:pPr>
              <w:pStyle w:val="Blackheader"/>
            </w:pPr>
            <w:r>
              <w:t>R</w:t>
            </w:r>
            <w:r w:rsidR="002D74A1">
              <w:t>esources</w:t>
            </w:r>
          </w:p>
          <w:p w:rsidR="006645FB" w:rsidRPr="006645FB" w:rsidRDefault="006645FB" w:rsidP="006645FB">
            <w:pPr>
              <w:pStyle w:val="Bodytext6pt"/>
            </w:pPr>
            <w:r w:rsidRPr="006645FB">
              <w:t xml:space="preserve">Slideshow — </w:t>
            </w:r>
            <w:hyperlink r:id="rId9" w:history="1">
              <w:r w:rsidRPr="006645FB">
                <w:rPr>
                  <w:rStyle w:val="Hyperlink"/>
                </w:rPr>
                <w:t xml:space="preserve">Needs or </w:t>
              </w:r>
              <w:r w:rsidRPr="006645FB">
                <w:rPr>
                  <w:rStyle w:val="Hyperlink"/>
                </w:rPr>
                <w:t>w</w:t>
              </w:r>
              <w:r w:rsidRPr="006645FB">
                <w:rPr>
                  <w:rStyle w:val="Hyperlink"/>
                </w:rPr>
                <w:t>ants?</w:t>
              </w:r>
            </w:hyperlink>
          </w:p>
          <w:p w:rsidR="006645FB" w:rsidRPr="006645FB" w:rsidRDefault="006645FB" w:rsidP="006645FB">
            <w:pPr>
              <w:pStyle w:val="Bodytext6pt"/>
            </w:pPr>
            <w:r w:rsidRPr="006645FB">
              <w:t xml:space="preserve">Sheet — </w:t>
            </w:r>
            <w:hyperlink r:id="rId10" w:history="1">
              <w:r w:rsidRPr="006645FB">
                <w:rPr>
                  <w:rStyle w:val="Hyperlink"/>
                </w:rPr>
                <w:t>Need</w:t>
              </w:r>
              <w:r w:rsidRPr="006645FB">
                <w:rPr>
                  <w:rStyle w:val="Hyperlink"/>
                </w:rPr>
                <w:t>s</w:t>
              </w:r>
              <w:r w:rsidRPr="006645FB">
                <w:rPr>
                  <w:rStyle w:val="Hyperlink"/>
                </w:rPr>
                <w:t xml:space="preserve"> or wants auction</w:t>
              </w:r>
            </w:hyperlink>
          </w:p>
          <w:p w:rsidR="006645FB" w:rsidRPr="006645FB" w:rsidRDefault="006645FB" w:rsidP="006645FB">
            <w:pPr>
              <w:pStyle w:val="Bodytext6pt"/>
            </w:pPr>
            <w:r w:rsidRPr="006645FB">
              <w:t xml:space="preserve">Sheet — </w:t>
            </w:r>
            <w:hyperlink r:id="rId11" w:history="1">
              <w:r w:rsidRPr="006645FB">
                <w:rPr>
                  <w:rStyle w:val="Hyperlink"/>
                </w:rPr>
                <w:t xml:space="preserve">Categorising needs </w:t>
              </w:r>
              <w:r w:rsidRPr="006645FB">
                <w:rPr>
                  <w:rStyle w:val="Hyperlink"/>
                </w:rPr>
                <w:t>a</w:t>
              </w:r>
              <w:r w:rsidRPr="006645FB">
                <w:rPr>
                  <w:rStyle w:val="Hyperlink"/>
                </w:rPr>
                <w:t>nd wants</w:t>
              </w:r>
            </w:hyperlink>
          </w:p>
          <w:p w:rsidR="0060123C" w:rsidRPr="000A0458" w:rsidRDefault="006645FB" w:rsidP="000A0458">
            <w:pPr>
              <w:pStyle w:val="Bodytext6pt"/>
            </w:pPr>
            <w:r w:rsidRPr="006645FB">
              <w:t xml:space="preserve">Supporting learning resource — </w:t>
            </w:r>
            <w:hyperlink r:id="rId12" w:history="1">
              <w:r w:rsidRPr="00EB61A2">
                <w:rPr>
                  <w:rStyle w:val="Hyperlink"/>
                  <w:rFonts w:cs="Arial"/>
                  <w:lang w:val="en-US"/>
                </w:rPr>
                <w:t>HASS G</w:t>
              </w:r>
              <w:r w:rsidRPr="00EB61A2">
                <w:rPr>
                  <w:rStyle w:val="Hyperlink"/>
                  <w:rFonts w:cs="Arial"/>
                  <w:lang w:val="en-US"/>
                </w:rPr>
                <w:t>l</w:t>
              </w:r>
              <w:r w:rsidRPr="00EB61A2">
                <w:rPr>
                  <w:rStyle w:val="Hyperlink"/>
                  <w:rFonts w:cs="Arial"/>
                  <w:lang w:val="en-US"/>
                </w:rPr>
                <w:t>ossary Year 5 Unit 5</w:t>
              </w:r>
            </w:hyperlink>
          </w:p>
        </w:tc>
      </w:tr>
      <w:tr w:rsidR="0002668A" w:rsidRPr="00026540" w:rsidTr="005106C7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CE191D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3C7BFB08" wp14:editId="7B5A4901">
                  <wp:extent cx="214824" cy="214824"/>
                  <wp:effectExtent l="0" t="0" r="0" b="0"/>
                  <wp:docPr id="9" name="Picture 9" descr="8047_C2C:DevArea:C2C:ePublishing:Templates:Level 4 Prep :Concept Icons:png:concept key:N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8047_C2C:DevArea:C2C:ePublishing:Templates:Level 4 Prep :Concept Icons:png:concept key:N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7A4D3B" w:rsidRDefault="007A4D3B" w:rsidP="007A4D3B">
            <w:pPr>
              <w:pStyle w:val="BodyText0ptspace"/>
            </w:pPr>
            <w:r w:rsidRPr="007A4D3B">
              <w:t>Roles, rights and responsibilities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5106C7">
        <w:trPr>
          <w:trHeight w:val="518"/>
        </w:trPr>
        <w:tc>
          <w:tcPr>
            <w:tcW w:w="3123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02668A" w:rsidRPr="009177CC" w:rsidRDefault="009177CC" w:rsidP="009177CC">
            <w:pPr>
              <w:pStyle w:val="Bodytext6space"/>
            </w:pPr>
            <w:r w:rsidRPr="009177CC">
              <w:t>consumer, economics, needs, resources, wants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:rsidR="00A770E9" w:rsidRPr="001E2CBD" w:rsidRDefault="004C1953" w:rsidP="009C0ABC">
            <w:pPr>
              <w:pStyle w:val="Bodytext6space"/>
            </w:pPr>
            <w:r>
              <w:t>U</w:t>
            </w:r>
            <w:r w:rsidR="009C0ABC" w:rsidRPr="00E57960">
              <w:t>nderstand the difference between needs and wants, and that choices need to be made about</w:t>
            </w:r>
            <w:r w:rsidR="009C0ABC">
              <w:t xml:space="preserve"> how limited resources are used</w:t>
            </w:r>
            <w:r w:rsidR="0006096E" w:rsidRPr="001E2CBD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0A0458" w:rsidP="00F55FE6">
            <w:pPr>
              <w:pStyle w:val="Blackheaderbold"/>
            </w:pPr>
            <w:r>
              <w:t>Can the student:</w:t>
            </w:r>
          </w:p>
          <w:p w:rsidR="009C0ABC" w:rsidRPr="00F00BBD" w:rsidRDefault="009C0ABC" w:rsidP="009C0ABC">
            <w:pPr>
              <w:pStyle w:val="Bodytext6space"/>
            </w:pPr>
            <w:r w:rsidRPr="00E57960">
              <w:t>Distinguish between needs and wants?</w:t>
            </w:r>
          </w:p>
          <w:p w:rsidR="0002668A" w:rsidRPr="00F00BBD" w:rsidRDefault="009C0ABC" w:rsidP="009C0ABC">
            <w:pPr>
              <w:pStyle w:val="Bodytext6space"/>
            </w:pPr>
            <w:r w:rsidRPr="00E57960">
              <w:t xml:space="preserve">Identify the needs and wants for groups in society and </w:t>
            </w:r>
            <w:r>
              <w:t>explain reasons for differences</w:t>
            </w:r>
            <w:r w:rsidR="0006096E" w:rsidRPr="001E2CBD">
              <w:t>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Pr="00A7124A" w:rsidRDefault="00E53661" w:rsidP="00E53661">
            <w:pPr>
              <w:pStyle w:val="Blackheaderbold"/>
            </w:pPr>
            <w:r>
              <w:rPr>
                <w:noProof/>
              </w:rPr>
              <w:t>Monitor students’ ability to:</w:t>
            </w:r>
          </w:p>
          <w:p w:rsidR="00E53661" w:rsidRPr="00851587" w:rsidRDefault="004C1953" w:rsidP="00851587">
            <w:pPr>
              <w:pStyle w:val="Bodytext6space"/>
            </w:pPr>
            <w:r>
              <w:t>D</w:t>
            </w:r>
            <w:r w:rsidR="00851587" w:rsidRPr="003F7DC2">
              <w:t>emonstrate cooperative behaviours in a range of group activities</w:t>
            </w:r>
            <w:r w:rsidR="00E53661" w:rsidRPr="001E2CBD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0A0458" w:rsidP="00B35377">
            <w:pPr>
              <w:pStyle w:val="Blackheaderbold"/>
              <w:rPr>
                <w:noProof/>
              </w:rPr>
            </w:pPr>
            <w:r>
              <w:rPr>
                <w:noProof/>
              </w:rPr>
              <w:t>Be aware of:</w:t>
            </w:r>
          </w:p>
          <w:p w:rsidR="004C1953" w:rsidRPr="004C1953" w:rsidRDefault="004C1953" w:rsidP="004C1953">
            <w:pPr>
              <w:pStyle w:val="BodyText6ptspace"/>
            </w:pPr>
            <w:r>
              <w:t>P</w:t>
            </w:r>
            <w:r w:rsidRPr="004C1953">
              <w:t>rior knowledge and experiences.</w:t>
            </w:r>
          </w:p>
          <w:p w:rsidR="0002668A" w:rsidRPr="00FB5A8F" w:rsidRDefault="0002668A" w:rsidP="00B35377">
            <w:pPr>
              <w:pStyle w:val="Blackheaderbold"/>
            </w:pPr>
            <w:r w:rsidRPr="00FB5A8F">
              <w:t>Suggested next steps for learning</w:t>
            </w:r>
          </w:p>
          <w:p w:rsidR="009B7E07" w:rsidRPr="009B7E07" w:rsidRDefault="009B7E07" w:rsidP="009B7E07">
            <w:pPr>
              <w:pStyle w:val="BodyText6ptspace"/>
            </w:pPr>
            <w:r w:rsidRPr="009B7E07">
              <w:t>Provide opportunity for peer conversation and sharing.</w:t>
            </w:r>
          </w:p>
          <w:p w:rsidR="0002668A" w:rsidRPr="00FB5A8F" w:rsidRDefault="000A0458" w:rsidP="009424C1">
            <w:pPr>
              <w:pStyle w:val="Blueheader"/>
            </w:pPr>
            <w:r>
              <w:t>Ideas for differentiation</w:t>
            </w:r>
          </w:p>
          <w:p w:rsidR="0002668A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65571C" w:rsidRPr="0065571C" w:rsidRDefault="0065571C" w:rsidP="0065571C">
            <w:pPr>
              <w:pStyle w:val="Bodytext6space"/>
            </w:pPr>
            <w:r w:rsidRPr="0065571C">
              <w:t>Strategic organisation of groups to support understanding of concepts.</w:t>
            </w:r>
          </w:p>
          <w:p w:rsidR="0002668A" w:rsidRPr="00A7124A" w:rsidRDefault="000A0458" w:rsidP="00B35377">
            <w:pPr>
              <w:pStyle w:val="Blackheaderbold"/>
            </w:pPr>
            <w:r>
              <w:rPr>
                <w:noProof/>
              </w:rPr>
              <w:lastRenderedPageBreak/>
              <w:t>Extension</w:t>
            </w:r>
          </w:p>
          <w:p w:rsidR="00DB4799" w:rsidRPr="00F00BBD" w:rsidRDefault="00AC650E" w:rsidP="00AC650E">
            <w:pPr>
              <w:pStyle w:val="Bodytext6space"/>
            </w:pPr>
            <w:r w:rsidRPr="003F7DC2">
              <w:rPr>
                <w:rFonts w:cs="Arial"/>
                <w:szCs w:val="21"/>
                <w:lang w:eastAsia="zh-CN"/>
              </w:rPr>
              <w:t>Compare and contrast</w:t>
            </w:r>
            <w:r>
              <w:rPr>
                <w:rFonts w:cs="Arial"/>
                <w:szCs w:val="21"/>
                <w:lang w:eastAsia="zh-CN"/>
              </w:rPr>
              <w:t xml:space="preserve"> needs and wants of people in different cultures.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51AFA92B" wp14:editId="5AF9AF8F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37D0F217" wp14:editId="65E440D5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00981B7A" wp14:editId="6662C09B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FE241A">
                  <w:pPr>
                    <w:pStyle w:val="Legend"/>
                  </w:pPr>
                  <w:r>
                    <w:t>New &amp; building for</w:t>
                  </w:r>
                  <w:r w:rsidR="00FE241A">
                    <w:t xml:space="preserve"> </w:t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583D75E" wp14:editId="5DEA2D61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4F3B48">
              <w:t>5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503635" w:rsidRPr="003F7DC2" w:rsidRDefault="00503635" w:rsidP="00503635">
            <w:pPr>
              <w:pStyle w:val="Blueheader"/>
            </w:pPr>
            <w:r w:rsidRPr="003F7DC2">
              <w:t xml:space="preserve">Knowledge and </w:t>
            </w:r>
            <w:r w:rsidR="000A0458">
              <w:t>u</w:t>
            </w:r>
            <w:r w:rsidRPr="003F7DC2">
              <w:t>nderstanding</w:t>
            </w:r>
          </w:p>
          <w:p w:rsidR="00503635" w:rsidRPr="007B3513" w:rsidRDefault="00503635" w:rsidP="00503635">
            <w:pPr>
              <w:pStyle w:val="Blackheaderbold"/>
            </w:pPr>
            <w:r w:rsidRPr="00503635">
              <w:t>Economics</w:t>
            </w:r>
            <w:r w:rsidRPr="007B3513">
              <w:t xml:space="preserve"> and business</w:t>
            </w:r>
          </w:p>
          <w:p w:rsidR="00503635" w:rsidRPr="00913E6D" w:rsidRDefault="00503635" w:rsidP="00676CD1">
            <w:pPr>
              <w:pStyle w:val="Bodytext6space"/>
            </w:pPr>
            <w:r>
              <w:t>T</w:t>
            </w:r>
            <w:r w:rsidRPr="00913E6D">
              <w:t xml:space="preserve">he difference between </w:t>
            </w:r>
            <w:r w:rsidRPr="007B3513">
              <w:t>needs</w:t>
            </w:r>
            <w:r w:rsidRPr="00913E6D">
              <w:t xml:space="preserve"> and </w:t>
            </w:r>
            <w:r w:rsidRPr="007B3513">
              <w:t>wants</w:t>
            </w:r>
            <w:r w:rsidRPr="00913E6D">
              <w:t xml:space="preserve"> and why choices need to be made about how limited </w:t>
            </w:r>
            <w:r w:rsidRPr="007B3513">
              <w:t>resources</w:t>
            </w:r>
            <w:r w:rsidRPr="00913E6D">
              <w:t xml:space="preserve"> are used </w:t>
            </w:r>
            <w:r w:rsidRPr="007B3513">
              <w:t>(ACHASSK119)</w:t>
            </w:r>
          </w:p>
          <w:p w:rsidR="00503635" w:rsidRPr="003F7DC2" w:rsidRDefault="00503635" w:rsidP="00503635">
            <w:pPr>
              <w:pStyle w:val="Blueheader"/>
            </w:pPr>
            <w:r w:rsidRPr="003F7DC2">
              <w:t>Inquiry and skills</w:t>
            </w:r>
          </w:p>
          <w:p w:rsidR="00503635" w:rsidRPr="007B3513" w:rsidRDefault="00503635" w:rsidP="00503635">
            <w:pPr>
              <w:pStyle w:val="Blackheaderbold"/>
            </w:pPr>
            <w:r w:rsidRPr="00503635">
              <w:t>Researching</w:t>
            </w:r>
          </w:p>
          <w:p w:rsidR="00503635" w:rsidRPr="00913E6D" w:rsidRDefault="00503635" w:rsidP="00676CD1">
            <w:pPr>
              <w:pStyle w:val="Bodytext6space"/>
            </w:pPr>
            <w:r w:rsidRPr="00913E6D">
              <w:t xml:space="preserve">Organise and represent </w:t>
            </w:r>
            <w:r w:rsidRPr="007B3513">
              <w:t>data</w:t>
            </w:r>
            <w:r w:rsidRPr="00913E6D">
              <w:t xml:space="preserve"> in a range of formats including tables</w:t>
            </w:r>
            <w:r w:rsidRPr="000A0458">
              <w:rPr>
                <w:color w:val="A6A6A6" w:themeColor="background1" w:themeShade="A6"/>
              </w:rPr>
              <w:t xml:space="preserve">, </w:t>
            </w:r>
            <w:r w:rsidRPr="00676CD1">
              <w:rPr>
                <w:rStyle w:val="Bodytextgrey"/>
              </w:rPr>
              <w:t>graphs and large- and small-scale maps,</w:t>
            </w:r>
            <w:r w:rsidRPr="00F00BBD">
              <w:t xml:space="preserve"> </w:t>
            </w:r>
            <w:r w:rsidRPr="00913E6D">
              <w:t xml:space="preserve">using discipline-appropriate </w:t>
            </w:r>
            <w:r w:rsidRPr="007B3513">
              <w:t>conventions</w:t>
            </w:r>
            <w:r w:rsidRPr="00913E6D">
              <w:t xml:space="preserve"> </w:t>
            </w:r>
            <w:r w:rsidRPr="007B3513">
              <w:t>(ACHASSI096)</w:t>
            </w:r>
          </w:p>
          <w:p w:rsidR="00503635" w:rsidRPr="007B3513" w:rsidRDefault="00503635" w:rsidP="00503635">
            <w:pPr>
              <w:pStyle w:val="Blackheaderbold"/>
            </w:pPr>
            <w:r w:rsidRPr="007B3513">
              <w:t xml:space="preserve">Evaluating and </w:t>
            </w:r>
            <w:r w:rsidRPr="00503635">
              <w:t>reflecting</w:t>
            </w:r>
          </w:p>
          <w:p w:rsidR="00503635" w:rsidRPr="00913E6D" w:rsidRDefault="00503635" w:rsidP="00676CD1">
            <w:pPr>
              <w:pStyle w:val="BodyText6ptspace"/>
            </w:pPr>
            <w:r w:rsidRPr="00913E6D">
              <w:t xml:space="preserve">Evaluate </w:t>
            </w:r>
            <w:r w:rsidRPr="007B3513">
              <w:t>evidence</w:t>
            </w:r>
            <w:r w:rsidRPr="00913E6D">
              <w:t xml:space="preserve"> to draw conclusions </w:t>
            </w:r>
            <w:r w:rsidRPr="007B3513">
              <w:t>(ACHASSI101)</w:t>
            </w:r>
          </w:p>
          <w:p w:rsidR="00503635" w:rsidRPr="00913E6D" w:rsidRDefault="00503635" w:rsidP="00676CD1">
            <w:pPr>
              <w:pStyle w:val="BodyText6ptspace"/>
            </w:pPr>
            <w:r w:rsidRPr="00913E6D">
              <w:t xml:space="preserve">Use criteria to make decisions and judgements and consider advantages and disadvantages of preferring one decision over others </w:t>
            </w:r>
            <w:r w:rsidRPr="007B3513">
              <w:t>(ACHASSI103)</w:t>
            </w:r>
          </w:p>
          <w:p w:rsidR="00503635" w:rsidRPr="00481DD7" w:rsidRDefault="00503635" w:rsidP="00503635">
            <w:pPr>
              <w:pStyle w:val="Blackheaderbold"/>
              <w:rPr>
                <w:rStyle w:val="Bodytext6ptChar"/>
              </w:rPr>
            </w:pPr>
            <w:r w:rsidRPr="007B3513">
              <w:t>Communicating</w:t>
            </w:r>
            <w:r w:rsidRPr="00481DD7">
              <w:rPr>
                <w:rStyle w:val="Bodytext6ptChar"/>
              </w:rPr>
              <w:t xml:space="preserve"> </w:t>
            </w:r>
          </w:p>
          <w:p w:rsidR="00A4694C" w:rsidRPr="00676CD1" w:rsidRDefault="00503635" w:rsidP="00676CD1">
            <w:pPr>
              <w:pStyle w:val="BodyText6ptspace"/>
            </w:pPr>
            <w:r w:rsidRPr="00676CD1">
              <w:t>Present ideas, findings, viewpoints and conclusions in a range of texts and modes that incorporate source materials, digital and non-digital representations and discipline-specific terms and conventions (ACHASSI105)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114EAB" w:rsidRPr="007200D8" w:rsidRDefault="00114EAB" w:rsidP="00114EAB">
            <w:pPr>
              <w:pStyle w:val="Blackheaderbold"/>
            </w:pPr>
            <w:r w:rsidRPr="00114EAB">
              <w:t>Literacy</w:t>
            </w:r>
          </w:p>
          <w:p w:rsidR="00114EAB" w:rsidRPr="00114EAB" w:rsidRDefault="00114EAB" w:rsidP="00114EAB">
            <w:pPr>
              <w:pStyle w:val="ListBullet"/>
            </w:pPr>
            <w:r w:rsidRPr="00114EAB">
              <w:t>Comprehending texts through listening, reading and viewing</w:t>
            </w:r>
          </w:p>
          <w:p w:rsidR="00114EAB" w:rsidRPr="00114EAB" w:rsidRDefault="00114EAB" w:rsidP="00114EAB">
            <w:pPr>
              <w:pStyle w:val="ListBullet"/>
            </w:pPr>
            <w:r w:rsidRPr="00114EAB">
              <w:t>Composing texts through speaking, writing and creating</w:t>
            </w:r>
          </w:p>
          <w:p w:rsidR="00114EAB" w:rsidRPr="00114EAB" w:rsidRDefault="00114EAB" w:rsidP="00114EAB">
            <w:pPr>
              <w:pStyle w:val="ListBullet"/>
            </w:pPr>
            <w:r w:rsidRPr="00114EAB">
              <w:t>Text knowledge</w:t>
            </w:r>
          </w:p>
          <w:p w:rsidR="00114EAB" w:rsidRPr="00114EAB" w:rsidRDefault="00114EAB" w:rsidP="00114EAB">
            <w:pPr>
              <w:pStyle w:val="ListBullet"/>
            </w:pPr>
            <w:r w:rsidRPr="00114EAB">
              <w:t>Word knowledge</w:t>
            </w:r>
          </w:p>
          <w:p w:rsidR="00114EAB" w:rsidRPr="00F00BBD" w:rsidRDefault="00114EAB" w:rsidP="00114EAB">
            <w:pPr>
              <w:pStyle w:val="ListBullet"/>
            </w:pPr>
            <w:r w:rsidRPr="00114EAB">
              <w:t>Grammar</w:t>
            </w:r>
            <w:r w:rsidRPr="007200D8">
              <w:t xml:space="preserve"> knowledge</w:t>
            </w:r>
          </w:p>
          <w:p w:rsidR="00114EAB" w:rsidRPr="007200D8" w:rsidRDefault="00114EAB" w:rsidP="00114EAB">
            <w:pPr>
              <w:pStyle w:val="Blackheaderbold"/>
            </w:pPr>
            <w:r w:rsidRPr="00114EAB">
              <w:t>Numeracy</w:t>
            </w:r>
          </w:p>
          <w:p w:rsidR="00114EAB" w:rsidRPr="007200D8" w:rsidRDefault="00114EAB" w:rsidP="00114EAB">
            <w:pPr>
              <w:pStyle w:val="ListBullet"/>
            </w:pPr>
            <w:r w:rsidRPr="007200D8">
              <w:t>Using spatial reasoning</w:t>
            </w:r>
          </w:p>
          <w:p w:rsidR="00114EAB" w:rsidRPr="00F00BBD" w:rsidRDefault="00114EAB" w:rsidP="00114EAB">
            <w:pPr>
              <w:pStyle w:val="ListBullet"/>
            </w:pPr>
            <w:r w:rsidRPr="007200D8">
              <w:t>Interpreting statistical information</w:t>
            </w:r>
          </w:p>
          <w:p w:rsidR="00114EAB" w:rsidRPr="007200D8" w:rsidRDefault="00114EAB" w:rsidP="00114EAB">
            <w:pPr>
              <w:pStyle w:val="Blackheaderbold"/>
              <w:rPr>
                <w:rFonts w:cs="Arial"/>
                <w:szCs w:val="21"/>
              </w:rPr>
            </w:pPr>
            <w:r w:rsidRPr="007200D8">
              <w:rPr>
                <w:rFonts w:cs="Arial"/>
                <w:szCs w:val="21"/>
              </w:rPr>
              <w:t>Critical and creative thinking</w:t>
            </w:r>
          </w:p>
          <w:p w:rsidR="00114EAB" w:rsidRPr="007200D8" w:rsidRDefault="00114EAB" w:rsidP="00114EAB">
            <w:pPr>
              <w:pStyle w:val="ListBullet"/>
            </w:pPr>
            <w:r w:rsidRPr="007200D8">
              <w:t xml:space="preserve">Inquiring </w:t>
            </w:r>
            <w:r>
              <w:t>—</w:t>
            </w:r>
            <w:r w:rsidRPr="007200D8">
              <w:t xml:space="preserve"> identifying, exploring and organising information and ideas</w:t>
            </w:r>
          </w:p>
          <w:p w:rsidR="00114EAB" w:rsidRPr="007200D8" w:rsidRDefault="00114EAB" w:rsidP="00114EAB">
            <w:pPr>
              <w:pStyle w:val="Blackheaderbold"/>
              <w:rPr>
                <w:rFonts w:cs="Arial"/>
                <w:szCs w:val="21"/>
              </w:rPr>
            </w:pPr>
            <w:r w:rsidRPr="007200D8">
              <w:rPr>
                <w:rFonts w:cs="Arial"/>
                <w:szCs w:val="21"/>
              </w:rPr>
              <w:t xml:space="preserve">Personal and </w:t>
            </w:r>
            <w:r w:rsidR="000A0458" w:rsidRPr="007200D8">
              <w:rPr>
                <w:rFonts w:cs="Arial"/>
                <w:szCs w:val="21"/>
              </w:rPr>
              <w:t>social capability</w:t>
            </w:r>
          </w:p>
          <w:p w:rsidR="00114EAB" w:rsidRPr="007200D8" w:rsidRDefault="00114EAB" w:rsidP="00114EAB">
            <w:pPr>
              <w:pStyle w:val="ListBullet"/>
            </w:pPr>
            <w:r w:rsidRPr="007200D8">
              <w:t>Self-management</w:t>
            </w:r>
          </w:p>
          <w:p w:rsidR="00B35377" w:rsidRDefault="00B35377" w:rsidP="00B35377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072129FE" wp14:editId="1E54B796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AB6A58" w:rsidRDefault="00B35377" w:rsidP="000769E7">
            <w:pPr>
              <w:pStyle w:val="ListBullet"/>
              <w:numPr>
                <w:ilvl w:val="0"/>
                <w:numId w:val="0"/>
              </w:numPr>
              <w:ind w:left="284" w:hanging="284"/>
            </w:pPr>
          </w:p>
        </w:tc>
      </w:tr>
    </w:tbl>
    <w:p w:rsidR="0002668A" w:rsidRPr="00481DD7" w:rsidRDefault="0002668A" w:rsidP="00481DD7">
      <w:pPr>
        <w:pStyle w:val="Bodytext6pt"/>
      </w:pPr>
    </w:p>
    <w:sectPr w:rsidR="0002668A" w:rsidRPr="00481DD7" w:rsidSect="00026540">
      <w:footerReference w:type="default" r:id="rId18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3FD0" w:rsidRDefault="00A43FD0" w:rsidP="00AB207A">
      <w:pPr>
        <w:spacing w:after="0" w:line="240" w:lineRule="auto"/>
      </w:pPr>
      <w:r>
        <w:separator/>
      </w:r>
    </w:p>
    <w:p w:rsidR="00A43FD0" w:rsidRDefault="00A43FD0"/>
    <w:p w:rsidR="00A43FD0" w:rsidRDefault="00A43FD0"/>
  </w:endnote>
  <w:endnote w:type="continuationSeparator" w:id="0">
    <w:p w:rsidR="00A43FD0" w:rsidRDefault="00A43FD0" w:rsidP="00AB207A">
      <w:pPr>
        <w:spacing w:after="0" w:line="240" w:lineRule="auto"/>
      </w:pPr>
      <w:r>
        <w:continuationSeparator/>
      </w:r>
    </w:p>
    <w:p w:rsidR="00A43FD0" w:rsidRDefault="00A43FD0"/>
    <w:p w:rsidR="00A43FD0" w:rsidRDefault="00A43F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Japanese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59650C2" wp14:editId="22A52993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3538B310" wp14:editId="5B3A2B4D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D41E7D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r w:rsidR="00D41E7D">
      <w:fldChar w:fldCharType="begin"/>
    </w:r>
    <w:r w:rsidR="00D41E7D">
      <w:instrText xml:space="preserve"> NUMPAGES </w:instrText>
    </w:r>
    <w:r w:rsidR="00D41E7D">
      <w:fldChar w:fldCharType="separate"/>
    </w:r>
    <w:r w:rsidR="00D41E7D">
      <w:rPr>
        <w:noProof/>
      </w:rPr>
      <w:t>3</w:t>
    </w:r>
    <w:r w:rsidR="00D41E7D">
      <w:rPr>
        <w:noProof/>
      </w:rPr>
      <w:fldChar w:fldCharType="end"/>
    </w:r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65571C">
      <w:rPr>
        <w:noProof/>
      </w:rPr>
      <w:t>HASS_Y05_U5_LP01.docx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3FD0" w:rsidRDefault="00A43FD0" w:rsidP="00AB207A">
      <w:pPr>
        <w:spacing w:after="0" w:line="240" w:lineRule="auto"/>
      </w:pPr>
      <w:r>
        <w:separator/>
      </w:r>
    </w:p>
    <w:p w:rsidR="00A43FD0" w:rsidRDefault="00A43FD0"/>
    <w:p w:rsidR="00A43FD0" w:rsidRDefault="00A43FD0"/>
  </w:footnote>
  <w:footnote w:type="continuationSeparator" w:id="0">
    <w:p w:rsidR="00A43FD0" w:rsidRDefault="00A43FD0" w:rsidP="00AB207A">
      <w:pPr>
        <w:spacing w:after="0" w:line="240" w:lineRule="auto"/>
      </w:pPr>
      <w:r>
        <w:continuationSeparator/>
      </w:r>
    </w:p>
    <w:p w:rsidR="00A43FD0" w:rsidRDefault="00A43FD0"/>
    <w:p w:rsidR="00A43FD0" w:rsidRDefault="00A43FD0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8FF89052"/>
    <w:lvl w:ilvl="0">
      <w:start w:val="1"/>
      <w:numFmt w:val="bullet"/>
      <w:pStyle w:val="ListBullet2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A8262C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9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7"/>
  </w:num>
  <w:num w:numId="15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81"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3FD0"/>
    <w:rsid w:val="000043C9"/>
    <w:rsid w:val="00014372"/>
    <w:rsid w:val="00026540"/>
    <w:rsid w:val="0002668A"/>
    <w:rsid w:val="00045570"/>
    <w:rsid w:val="00045F5D"/>
    <w:rsid w:val="00052A1A"/>
    <w:rsid w:val="000541FC"/>
    <w:rsid w:val="000560D4"/>
    <w:rsid w:val="0006096E"/>
    <w:rsid w:val="0006305E"/>
    <w:rsid w:val="000630EB"/>
    <w:rsid w:val="00065792"/>
    <w:rsid w:val="0006752E"/>
    <w:rsid w:val="00075FF0"/>
    <w:rsid w:val="000769E7"/>
    <w:rsid w:val="00085148"/>
    <w:rsid w:val="00092BCD"/>
    <w:rsid w:val="000933CF"/>
    <w:rsid w:val="00093C33"/>
    <w:rsid w:val="00096F3B"/>
    <w:rsid w:val="000A0458"/>
    <w:rsid w:val="000B1CA8"/>
    <w:rsid w:val="000C1BC0"/>
    <w:rsid w:val="000D130C"/>
    <w:rsid w:val="000E5A28"/>
    <w:rsid w:val="000E749B"/>
    <w:rsid w:val="000F122C"/>
    <w:rsid w:val="000F1B31"/>
    <w:rsid w:val="000F2F61"/>
    <w:rsid w:val="000F41F4"/>
    <w:rsid w:val="00107B7C"/>
    <w:rsid w:val="00111B55"/>
    <w:rsid w:val="00114EAB"/>
    <w:rsid w:val="00121266"/>
    <w:rsid w:val="00125F41"/>
    <w:rsid w:val="00132842"/>
    <w:rsid w:val="00134C80"/>
    <w:rsid w:val="001361FC"/>
    <w:rsid w:val="0014230D"/>
    <w:rsid w:val="00151DD2"/>
    <w:rsid w:val="0015544A"/>
    <w:rsid w:val="0016270C"/>
    <w:rsid w:val="00166B48"/>
    <w:rsid w:val="00191EF3"/>
    <w:rsid w:val="00195CC0"/>
    <w:rsid w:val="001A2DF8"/>
    <w:rsid w:val="001A5C56"/>
    <w:rsid w:val="001C2697"/>
    <w:rsid w:val="001C5A41"/>
    <w:rsid w:val="001E2CBD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3AA8"/>
    <w:rsid w:val="0028044A"/>
    <w:rsid w:val="002934C7"/>
    <w:rsid w:val="00295250"/>
    <w:rsid w:val="002A1F9A"/>
    <w:rsid w:val="002A76BF"/>
    <w:rsid w:val="002B14F9"/>
    <w:rsid w:val="002B351B"/>
    <w:rsid w:val="002C4FC6"/>
    <w:rsid w:val="002C5F8A"/>
    <w:rsid w:val="002C6F4C"/>
    <w:rsid w:val="002D3F47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3326A"/>
    <w:rsid w:val="00391378"/>
    <w:rsid w:val="003A0B1C"/>
    <w:rsid w:val="003A6420"/>
    <w:rsid w:val="003B0FA7"/>
    <w:rsid w:val="003B5CF6"/>
    <w:rsid w:val="003B5F1A"/>
    <w:rsid w:val="003C4C74"/>
    <w:rsid w:val="003E3722"/>
    <w:rsid w:val="003E3DA5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F27"/>
    <w:rsid w:val="004465FA"/>
    <w:rsid w:val="00454CC0"/>
    <w:rsid w:val="00456DFD"/>
    <w:rsid w:val="0045795B"/>
    <w:rsid w:val="004622D2"/>
    <w:rsid w:val="00464714"/>
    <w:rsid w:val="004763FA"/>
    <w:rsid w:val="00481DD7"/>
    <w:rsid w:val="004B2A03"/>
    <w:rsid w:val="004C083C"/>
    <w:rsid w:val="004C1953"/>
    <w:rsid w:val="004C687A"/>
    <w:rsid w:val="004D3B7A"/>
    <w:rsid w:val="004D42B9"/>
    <w:rsid w:val="004E1841"/>
    <w:rsid w:val="004F0978"/>
    <w:rsid w:val="004F3B48"/>
    <w:rsid w:val="00503635"/>
    <w:rsid w:val="00505D37"/>
    <w:rsid w:val="005106C7"/>
    <w:rsid w:val="00510F18"/>
    <w:rsid w:val="005153DD"/>
    <w:rsid w:val="005241E8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A177A"/>
    <w:rsid w:val="005B2920"/>
    <w:rsid w:val="005B62A1"/>
    <w:rsid w:val="005C1EF4"/>
    <w:rsid w:val="005D0196"/>
    <w:rsid w:val="005E5DF4"/>
    <w:rsid w:val="005F60A6"/>
    <w:rsid w:val="0060123C"/>
    <w:rsid w:val="00603704"/>
    <w:rsid w:val="00612A3E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5571C"/>
    <w:rsid w:val="006645FB"/>
    <w:rsid w:val="00673FAD"/>
    <w:rsid w:val="00676CD1"/>
    <w:rsid w:val="00683707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C7384"/>
    <w:rsid w:val="006D08DC"/>
    <w:rsid w:val="006D2620"/>
    <w:rsid w:val="006D6CFE"/>
    <w:rsid w:val="006F3A59"/>
    <w:rsid w:val="006F45C6"/>
    <w:rsid w:val="007039F2"/>
    <w:rsid w:val="00713050"/>
    <w:rsid w:val="00716631"/>
    <w:rsid w:val="0072275A"/>
    <w:rsid w:val="007300F6"/>
    <w:rsid w:val="00751E2E"/>
    <w:rsid w:val="00765F0B"/>
    <w:rsid w:val="007715FC"/>
    <w:rsid w:val="00783074"/>
    <w:rsid w:val="00784980"/>
    <w:rsid w:val="00787C27"/>
    <w:rsid w:val="00793529"/>
    <w:rsid w:val="007A4D3B"/>
    <w:rsid w:val="007A7BDB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207C"/>
    <w:rsid w:val="008152AE"/>
    <w:rsid w:val="0083315A"/>
    <w:rsid w:val="00851587"/>
    <w:rsid w:val="00853014"/>
    <w:rsid w:val="00870464"/>
    <w:rsid w:val="00877525"/>
    <w:rsid w:val="0089609E"/>
    <w:rsid w:val="00897A4D"/>
    <w:rsid w:val="008B0676"/>
    <w:rsid w:val="008D16F0"/>
    <w:rsid w:val="008E2E4D"/>
    <w:rsid w:val="008F160C"/>
    <w:rsid w:val="008F79EE"/>
    <w:rsid w:val="00910FE3"/>
    <w:rsid w:val="009177CC"/>
    <w:rsid w:val="009402EF"/>
    <w:rsid w:val="0094137F"/>
    <w:rsid w:val="009424C1"/>
    <w:rsid w:val="00945E77"/>
    <w:rsid w:val="0095405D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A03B7"/>
    <w:rsid w:val="009A1ADE"/>
    <w:rsid w:val="009B0022"/>
    <w:rsid w:val="009B7E07"/>
    <w:rsid w:val="009C0ABC"/>
    <w:rsid w:val="009C3A8C"/>
    <w:rsid w:val="009E2A01"/>
    <w:rsid w:val="009F0188"/>
    <w:rsid w:val="00A048D9"/>
    <w:rsid w:val="00A21FC5"/>
    <w:rsid w:val="00A2223A"/>
    <w:rsid w:val="00A2268B"/>
    <w:rsid w:val="00A258E5"/>
    <w:rsid w:val="00A43FD0"/>
    <w:rsid w:val="00A4477A"/>
    <w:rsid w:val="00A44B15"/>
    <w:rsid w:val="00A4694C"/>
    <w:rsid w:val="00A504B1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B207A"/>
    <w:rsid w:val="00AB6A58"/>
    <w:rsid w:val="00AC1603"/>
    <w:rsid w:val="00AC650E"/>
    <w:rsid w:val="00AC7A0D"/>
    <w:rsid w:val="00AD0550"/>
    <w:rsid w:val="00AD29A0"/>
    <w:rsid w:val="00AF457F"/>
    <w:rsid w:val="00AF4A0B"/>
    <w:rsid w:val="00B04203"/>
    <w:rsid w:val="00B0543F"/>
    <w:rsid w:val="00B222DB"/>
    <w:rsid w:val="00B22B23"/>
    <w:rsid w:val="00B35377"/>
    <w:rsid w:val="00B4363F"/>
    <w:rsid w:val="00B43BDF"/>
    <w:rsid w:val="00B44934"/>
    <w:rsid w:val="00B46AD5"/>
    <w:rsid w:val="00B555A3"/>
    <w:rsid w:val="00B67854"/>
    <w:rsid w:val="00B8573A"/>
    <w:rsid w:val="00B9029D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BE280F"/>
    <w:rsid w:val="00C051DB"/>
    <w:rsid w:val="00C07C0F"/>
    <w:rsid w:val="00C2632D"/>
    <w:rsid w:val="00C33734"/>
    <w:rsid w:val="00C419C5"/>
    <w:rsid w:val="00C44849"/>
    <w:rsid w:val="00C45601"/>
    <w:rsid w:val="00C4647F"/>
    <w:rsid w:val="00C57793"/>
    <w:rsid w:val="00C6640C"/>
    <w:rsid w:val="00C76E06"/>
    <w:rsid w:val="00C8384B"/>
    <w:rsid w:val="00C850BF"/>
    <w:rsid w:val="00CA4508"/>
    <w:rsid w:val="00CE191D"/>
    <w:rsid w:val="00CE43BE"/>
    <w:rsid w:val="00CE71F8"/>
    <w:rsid w:val="00CE7EF8"/>
    <w:rsid w:val="00CF32CB"/>
    <w:rsid w:val="00CF418F"/>
    <w:rsid w:val="00D21223"/>
    <w:rsid w:val="00D259ED"/>
    <w:rsid w:val="00D315CA"/>
    <w:rsid w:val="00D319E6"/>
    <w:rsid w:val="00D339F7"/>
    <w:rsid w:val="00D41E7D"/>
    <w:rsid w:val="00D5277F"/>
    <w:rsid w:val="00D5348A"/>
    <w:rsid w:val="00D60CF9"/>
    <w:rsid w:val="00D63F1A"/>
    <w:rsid w:val="00D7335E"/>
    <w:rsid w:val="00D753D1"/>
    <w:rsid w:val="00D83F95"/>
    <w:rsid w:val="00D871E4"/>
    <w:rsid w:val="00D879A4"/>
    <w:rsid w:val="00DB4799"/>
    <w:rsid w:val="00DB4B5B"/>
    <w:rsid w:val="00DB7B10"/>
    <w:rsid w:val="00DC41E3"/>
    <w:rsid w:val="00DC6925"/>
    <w:rsid w:val="00DF34D7"/>
    <w:rsid w:val="00E02D5E"/>
    <w:rsid w:val="00E043CE"/>
    <w:rsid w:val="00E412F2"/>
    <w:rsid w:val="00E51FF7"/>
    <w:rsid w:val="00E53661"/>
    <w:rsid w:val="00E6229A"/>
    <w:rsid w:val="00E7656E"/>
    <w:rsid w:val="00E77F68"/>
    <w:rsid w:val="00E8285B"/>
    <w:rsid w:val="00E84EBD"/>
    <w:rsid w:val="00E908A8"/>
    <w:rsid w:val="00E9442F"/>
    <w:rsid w:val="00EA44D9"/>
    <w:rsid w:val="00EB08D8"/>
    <w:rsid w:val="00EB1A2C"/>
    <w:rsid w:val="00EB4E3F"/>
    <w:rsid w:val="00EB57D5"/>
    <w:rsid w:val="00EB61A2"/>
    <w:rsid w:val="00EC6148"/>
    <w:rsid w:val="00ED0BAB"/>
    <w:rsid w:val="00EF2B15"/>
    <w:rsid w:val="00F00BBD"/>
    <w:rsid w:val="00F17612"/>
    <w:rsid w:val="00F26C18"/>
    <w:rsid w:val="00F270E8"/>
    <w:rsid w:val="00F35C08"/>
    <w:rsid w:val="00F55FE6"/>
    <w:rsid w:val="00F617A6"/>
    <w:rsid w:val="00F661B0"/>
    <w:rsid w:val="00F666A6"/>
    <w:rsid w:val="00F70B19"/>
    <w:rsid w:val="00F71ECA"/>
    <w:rsid w:val="00F95003"/>
    <w:rsid w:val="00F96560"/>
    <w:rsid w:val="00F9798C"/>
    <w:rsid w:val="00FA1C51"/>
    <w:rsid w:val="00FA6E0B"/>
    <w:rsid w:val="00FB3E4C"/>
    <w:rsid w:val="00FB5A8F"/>
    <w:rsid w:val="00FB7C4C"/>
    <w:rsid w:val="00FC3BDE"/>
    <w:rsid w:val="00FC7061"/>
    <w:rsid w:val="00FD01E0"/>
    <w:rsid w:val="00FD5ED7"/>
    <w:rsid w:val="00FD612B"/>
    <w:rsid w:val="00FD6D74"/>
    <w:rsid w:val="00FE036C"/>
    <w:rsid w:val="00FE0E73"/>
    <w:rsid w:val="00FE241A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C419C5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paragraph" w:customStyle="1" w:styleId="Bodytext6space">
    <w:name w:val="Body text 6 space"/>
    <w:basedOn w:val="Normal"/>
    <w:link w:val="Bodytext6spaceChar"/>
    <w:uiPriority w:val="99"/>
    <w:rsid w:val="009177CC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9177CC"/>
    <w:rPr>
      <w:rFonts w:ascii="Arial" w:hAnsi="Arial"/>
      <w:sz w:val="21"/>
      <w:lang w:eastAsia="en-US"/>
    </w:rPr>
  </w:style>
  <w:style w:type="paragraph" w:customStyle="1" w:styleId="Bullet3space">
    <w:name w:val="Bullet 3 space"/>
    <w:basedOn w:val="Normal"/>
    <w:rsid w:val="00C419C5"/>
    <w:pPr>
      <w:tabs>
        <w:tab w:val="num" w:pos="284"/>
      </w:tabs>
      <w:spacing w:after="60"/>
      <w:ind w:left="284" w:hanging="284"/>
    </w:pPr>
    <w:rPr>
      <w:rFonts w:cs="Arial"/>
      <w:szCs w:val="21"/>
    </w:rPr>
  </w:style>
  <w:style w:type="paragraph" w:customStyle="1" w:styleId="Bulletindent3space">
    <w:name w:val="Bullet indent 3 space"/>
    <w:basedOn w:val="Normal"/>
    <w:rsid w:val="00C419C5"/>
    <w:pPr>
      <w:numPr>
        <w:numId w:val="15"/>
      </w:numPr>
      <w:spacing w:after="60" w:line="240" w:lineRule="auto"/>
    </w:pPr>
    <w:rPr>
      <w:rFonts w:cs="Arial"/>
      <w:szCs w:val="21"/>
    </w:rPr>
  </w:style>
  <w:style w:type="character" w:customStyle="1" w:styleId="Bodytext6ptChar">
    <w:name w:val="Body text 6pt Char"/>
    <w:link w:val="Bodytext6pt"/>
    <w:uiPriority w:val="99"/>
    <w:locked/>
    <w:rsid w:val="006645FB"/>
    <w:rPr>
      <w:rFonts w:ascii="Arial" w:hAnsi="Arial" w:cs="Arial"/>
      <w:sz w:val="21"/>
      <w:szCs w:val="21"/>
      <w:lang w:eastAsia="en-US"/>
    </w:rPr>
  </w:style>
  <w:style w:type="paragraph" w:customStyle="1" w:styleId="Bodytext6pt">
    <w:name w:val="Body text 6pt"/>
    <w:link w:val="Bodytext6ptChar"/>
    <w:uiPriority w:val="99"/>
    <w:rsid w:val="006645FB"/>
    <w:pPr>
      <w:spacing w:after="120"/>
    </w:pPr>
    <w:rPr>
      <w:rFonts w:ascii="Arial" w:hAnsi="Arial" w:cs="Arial"/>
      <w:sz w:val="21"/>
      <w:szCs w:val="21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A04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04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0458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04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0458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A0458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C419C5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paragraph" w:customStyle="1" w:styleId="Bodytext6space">
    <w:name w:val="Body text 6 space"/>
    <w:basedOn w:val="Normal"/>
    <w:link w:val="Bodytext6spaceChar"/>
    <w:uiPriority w:val="99"/>
    <w:rsid w:val="009177CC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9177CC"/>
    <w:rPr>
      <w:rFonts w:ascii="Arial" w:hAnsi="Arial"/>
      <w:sz w:val="21"/>
      <w:lang w:eastAsia="en-US"/>
    </w:rPr>
  </w:style>
  <w:style w:type="paragraph" w:customStyle="1" w:styleId="Bullet3space">
    <w:name w:val="Bullet 3 space"/>
    <w:basedOn w:val="Normal"/>
    <w:rsid w:val="00C419C5"/>
    <w:pPr>
      <w:tabs>
        <w:tab w:val="num" w:pos="284"/>
      </w:tabs>
      <w:spacing w:after="60"/>
      <w:ind w:left="284" w:hanging="284"/>
    </w:pPr>
    <w:rPr>
      <w:rFonts w:cs="Arial"/>
      <w:szCs w:val="21"/>
    </w:rPr>
  </w:style>
  <w:style w:type="paragraph" w:customStyle="1" w:styleId="Bulletindent3space">
    <w:name w:val="Bullet indent 3 space"/>
    <w:basedOn w:val="Normal"/>
    <w:rsid w:val="00C419C5"/>
    <w:pPr>
      <w:numPr>
        <w:numId w:val="15"/>
      </w:numPr>
      <w:spacing w:after="60" w:line="240" w:lineRule="auto"/>
    </w:pPr>
    <w:rPr>
      <w:rFonts w:cs="Arial"/>
      <w:szCs w:val="21"/>
    </w:rPr>
  </w:style>
  <w:style w:type="character" w:customStyle="1" w:styleId="Bodytext6ptChar">
    <w:name w:val="Body text 6pt Char"/>
    <w:link w:val="Bodytext6pt"/>
    <w:uiPriority w:val="99"/>
    <w:locked/>
    <w:rsid w:val="006645FB"/>
    <w:rPr>
      <w:rFonts w:ascii="Arial" w:hAnsi="Arial" w:cs="Arial"/>
      <w:sz w:val="21"/>
      <w:szCs w:val="21"/>
      <w:lang w:eastAsia="en-US"/>
    </w:rPr>
  </w:style>
  <w:style w:type="paragraph" w:customStyle="1" w:styleId="Bodytext6pt">
    <w:name w:val="Body text 6pt"/>
    <w:link w:val="Bodytext6ptChar"/>
    <w:uiPriority w:val="99"/>
    <w:rsid w:val="006645FB"/>
    <w:pPr>
      <w:spacing w:after="120"/>
    </w:pPr>
    <w:rPr>
      <w:rFonts w:ascii="Arial" w:hAnsi="Arial" w:cs="Arial"/>
      <w:sz w:val="21"/>
      <w:szCs w:val="21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A04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04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0458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04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0458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A0458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learningplace.eq.edu.au/cx/resources/items/f4f10939-63bd-42a0-82c9-56615297e5e5/0/HASS_Y05_U5_SLR_Glossary.docx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68ddcaee-2ea0-486e-85d3-a5a3dc541aa5/0/ECB_Y05-06Band_U1_SH_CatNeedsAndWants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learningplace.eq.edu.au/cx/resources/items/01a06803-a4e9-4c4d-8e7e-50641ecc10ec/0/ECB_Y05-06Band_U1_SH_NeedsOrWantsAuction.docx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725cb90d-2477-4d48-985b-8f95514246ac/0/ECB_Y05-06Band_U1_SS_NeedsOrWants.pptx" TargetMode="Externa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HASS_YXX_UX_LPXX_LP_template.dotx</Template>
  <TotalTime>76</TotalTime>
  <Pages>3</Pages>
  <Words>522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STEWART, Chelle</dc:creator>
  <cp:lastModifiedBy>TEMPLEMAN, Jennie</cp:lastModifiedBy>
  <cp:revision>35</cp:revision>
  <cp:lastPrinted>2017-01-20T01:56:00Z</cp:lastPrinted>
  <dcterms:created xsi:type="dcterms:W3CDTF">2017-03-29T05:27:00Z</dcterms:created>
  <dcterms:modified xsi:type="dcterms:W3CDTF">2017-04-11T22:47:00Z</dcterms:modified>
</cp:coreProperties>
</file>