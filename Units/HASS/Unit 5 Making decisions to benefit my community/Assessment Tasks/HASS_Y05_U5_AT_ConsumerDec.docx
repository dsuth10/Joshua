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D6B" w:rsidRDefault="007B3D6B" w:rsidP="007B3D6B">
      <w:r>
        <w:rPr>
          <w:noProof/>
        </w:rPr>
        <w:drawing>
          <wp:inline distT="0" distB="0" distL="0" distR="0" wp14:anchorId="1E3D1B23" wp14:editId="2946C683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50"/>
        <w:gridCol w:w="6378"/>
        <w:gridCol w:w="284"/>
        <w:gridCol w:w="850"/>
        <w:gridCol w:w="179"/>
        <w:gridCol w:w="1522"/>
      </w:tblGrid>
      <w:tr w:rsidR="007B3D6B" w:rsidRPr="00026540" w:rsidTr="00B61C92">
        <w:tc>
          <w:tcPr>
            <w:tcW w:w="742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7B3D6B" w:rsidRDefault="007B3D6B" w:rsidP="002404F2">
            <w:pPr>
              <w:pStyle w:val="Whiteheaderbanner"/>
            </w:pPr>
            <w:r>
              <w:t>HASS</w:t>
            </w:r>
          </w:p>
          <w:p w:rsidR="007B3D6B" w:rsidRPr="00311AFF" w:rsidRDefault="00B61C92" w:rsidP="002404F2">
            <w:pPr>
              <w:pStyle w:val="Whiteheaderbanner"/>
            </w:pPr>
            <w:r>
              <w:t>Consumer decision-making in Australian communities</w:t>
            </w:r>
          </w:p>
        </w:tc>
        <w:tc>
          <w:tcPr>
            <w:tcW w:w="131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7B3D6B" w:rsidRPr="00311AFF" w:rsidRDefault="007B3D6B" w:rsidP="00B61C9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B61C92">
              <w:t>5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7B3D6B" w:rsidRPr="00311AFF" w:rsidRDefault="007B3D6B" w:rsidP="00B61C92">
            <w:pPr>
              <w:pStyle w:val="WhiteheaderbannerAlignright"/>
            </w:pPr>
            <w:r w:rsidRPr="00B54F07">
              <w:t xml:space="preserve">Unit </w:t>
            </w:r>
            <w:r w:rsidR="00B61C92">
              <w:t>5</w:t>
            </w:r>
          </w:p>
        </w:tc>
      </w:tr>
      <w:tr w:rsidR="007B3D6B" w:rsidRPr="00026540" w:rsidTr="002404F2">
        <w:tc>
          <w:tcPr>
            <w:tcW w:w="10263" w:type="dxa"/>
            <w:gridSpan w:val="6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7B3D6B" w:rsidRPr="002E2E83" w:rsidRDefault="007B3D6B" w:rsidP="00761EDD">
            <w:pPr>
              <w:pStyle w:val="Blackheaderbanner"/>
            </w:pPr>
            <w:r>
              <w:t>Assessment task</w:t>
            </w:r>
            <w:r w:rsidRPr="002E2E83">
              <w:t xml:space="preserve"> — </w:t>
            </w:r>
            <w:r w:rsidR="00FF2EED">
              <w:t>Consumer decision-making in Australian</w:t>
            </w:r>
            <w:r w:rsidR="00761EDD">
              <w:t xml:space="preserve"> </w:t>
            </w:r>
            <w:r w:rsidR="00FF2EED">
              <w:t>communities</w:t>
            </w:r>
          </w:p>
        </w:tc>
      </w:tr>
      <w:tr w:rsidR="007B3D6B" w:rsidRPr="00026540" w:rsidTr="00661FC7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7B3D6B" w:rsidRPr="004465FA" w:rsidRDefault="007B3D6B" w:rsidP="002404F2">
            <w:pPr>
              <w:pStyle w:val="ATBlueheader"/>
            </w:pPr>
            <w:r>
              <w:t>Name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7B3D6B" w:rsidRPr="002E2E83" w:rsidRDefault="007B3D6B" w:rsidP="00661FC7">
            <w:pPr>
              <w:pStyle w:val="BodyText0ptspace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7B3D6B" w:rsidRPr="002E2E83" w:rsidRDefault="007B3D6B" w:rsidP="002404F2">
            <w:pPr>
              <w:pStyle w:val="ATBlueheader"/>
            </w:pPr>
            <w:r>
              <w:t>Class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7B3D6B" w:rsidRPr="002E2E83" w:rsidRDefault="007B3D6B" w:rsidP="00661FC7">
            <w:pPr>
              <w:pStyle w:val="BodyText0ptspace"/>
            </w:pPr>
          </w:p>
        </w:tc>
      </w:tr>
      <w:tr w:rsidR="007B3D6B" w:rsidRPr="00026540" w:rsidTr="00661FC7">
        <w:tc>
          <w:tcPr>
            <w:tcW w:w="10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7B3D6B" w:rsidRDefault="007B3D6B" w:rsidP="002404F2">
            <w:pPr>
              <w:pStyle w:val="ATBlueheader"/>
            </w:pPr>
            <w:r>
              <w:t>Teacher</w:t>
            </w:r>
          </w:p>
        </w:tc>
        <w:tc>
          <w:tcPr>
            <w:tcW w:w="6662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7B3D6B" w:rsidRPr="002E2E83" w:rsidRDefault="007B3D6B" w:rsidP="00661FC7">
            <w:pPr>
              <w:pStyle w:val="BodyText0ptspace"/>
            </w:pPr>
          </w:p>
        </w:tc>
        <w:tc>
          <w:tcPr>
            <w:tcW w:w="8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7B3D6B" w:rsidRPr="002E2E83" w:rsidRDefault="007B3D6B" w:rsidP="002404F2">
            <w:pPr>
              <w:pStyle w:val="ATBlueheader"/>
            </w:pPr>
            <w:r>
              <w:t>Date</w:t>
            </w:r>
          </w:p>
        </w:tc>
        <w:tc>
          <w:tcPr>
            <w:tcW w:w="17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7B3D6B" w:rsidRPr="002E2E83" w:rsidRDefault="007B3D6B" w:rsidP="00661FC7">
            <w:pPr>
              <w:pStyle w:val="BodyText0ptspace"/>
            </w:pPr>
          </w:p>
        </w:tc>
      </w:tr>
    </w:tbl>
    <w:p w:rsidR="00707CDA" w:rsidRPr="000E1D57" w:rsidRDefault="00707CDA" w:rsidP="00707CDA">
      <w:pPr>
        <w:pStyle w:val="ColourBanner1st"/>
      </w:pPr>
      <w:r>
        <w:t>Task</w:t>
      </w:r>
    </w:p>
    <w:p w:rsidR="00600FB0" w:rsidRDefault="00600FB0" w:rsidP="00600FB0">
      <w:pPr>
        <w:pStyle w:val="BodyText6ptspace"/>
      </w:pPr>
      <w:r w:rsidRPr="00E816A7">
        <w:t>To explain how people in communities make decisions about the use of resources</w:t>
      </w:r>
      <w:r w:rsidR="00EC2A39">
        <w:t xml:space="preserve"> to meet their needs and wants.</w:t>
      </w:r>
    </w:p>
    <w:p w:rsidR="00707CDA" w:rsidRPr="000E1D57" w:rsidRDefault="00707CDA" w:rsidP="00707CDA">
      <w:pPr>
        <w:pStyle w:val="Colourbanner2"/>
      </w:pPr>
      <w:r>
        <w:t>Instructions</w:t>
      </w:r>
    </w:p>
    <w:p w:rsidR="00D66077" w:rsidRPr="00DF4D3A" w:rsidRDefault="00D66077" w:rsidP="00D66077">
      <w:pPr>
        <w:pStyle w:val="BodyText6ptspace"/>
      </w:pPr>
      <w:r w:rsidRPr="0040174A">
        <w:rPr>
          <w:rStyle w:val="Bold"/>
        </w:rPr>
        <w:t>Part A</w:t>
      </w:r>
      <w:r w:rsidR="0040174A" w:rsidRPr="0040174A">
        <w:rPr>
          <w:rStyle w:val="Bold"/>
        </w:rPr>
        <w:t>:</w:t>
      </w:r>
      <w:r w:rsidR="0040174A">
        <w:rPr>
          <w:rFonts w:cs="Arial"/>
        </w:rPr>
        <w:t xml:space="preserve"> </w:t>
      </w:r>
      <w:r w:rsidRPr="00B268A7">
        <w:t xml:space="preserve">Researching options and </w:t>
      </w:r>
      <w:r>
        <w:t>analysing data</w:t>
      </w:r>
    </w:p>
    <w:p w:rsidR="00D66077" w:rsidRPr="00AE516E" w:rsidRDefault="00D66077" w:rsidP="00D66077">
      <w:pPr>
        <w:pStyle w:val="BodyText6ptspace"/>
        <w:rPr>
          <w:rFonts w:cs="Arial"/>
        </w:rPr>
      </w:pPr>
      <w:r>
        <w:rPr>
          <w:rFonts w:cs="Arial"/>
        </w:rPr>
        <w:t>Students will:</w:t>
      </w:r>
    </w:p>
    <w:p w:rsidR="00D66077" w:rsidRPr="00D9358D" w:rsidRDefault="00D66077" w:rsidP="000C2D90">
      <w:pPr>
        <w:pStyle w:val="ListBulletAfter6pt"/>
        <w:rPr>
          <w:rFonts w:cs="Arial"/>
          <w:szCs w:val="24"/>
        </w:rPr>
      </w:pPr>
      <w:r w:rsidRPr="00DF4D3A">
        <w:t>describe factors that influence their choices as consumers</w:t>
      </w:r>
    </w:p>
    <w:p w:rsidR="00D66077" w:rsidRDefault="00D66077" w:rsidP="00D66077">
      <w:pPr>
        <w:pStyle w:val="ListBulletAfter6pt"/>
      </w:pPr>
      <w:proofErr w:type="gramStart"/>
      <w:r w:rsidRPr="00D9358D">
        <w:t>identify</w:t>
      </w:r>
      <w:proofErr w:type="gramEnd"/>
      <w:r w:rsidRPr="00D9358D">
        <w:t xml:space="preserve"> strategies that can </w:t>
      </w:r>
      <w:r>
        <w:t>be used to inform these choices</w:t>
      </w:r>
      <w:r w:rsidR="00EC2A39">
        <w:t>.</w:t>
      </w:r>
    </w:p>
    <w:p w:rsidR="00D66077" w:rsidRDefault="00D66077" w:rsidP="00D66077">
      <w:pPr>
        <w:pStyle w:val="BodyText6ptspace"/>
      </w:pPr>
      <w:r w:rsidRPr="0040174A">
        <w:rPr>
          <w:rStyle w:val="Bold"/>
        </w:rPr>
        <w:t>Part B</w:t>
      </w:r>
      <w:r w:rsidR="0040174A" w:rsidRPr="0040174A">
        <w:rPr>
          <w:rStyle w:val="Bold"/>
        </w:rPr>
        <w:t>:</w:t>
      </w:r>
      <w:r w:rsidR="0040174A">
        <w:t xml:space="preserve"> </w:t>
      </w:r>
      <w:r w:rsidRPr="00DF4D3A">
        <w:t>Communicating and reflecting on findings</w:t>
      </w:r>
    </w:p>
    <w:p w:rsidR="00D66077" w:rsidRPr="008C7CA4" w:rsidRDefault="00D66077" w:rsidP="00D66077">
      <w:pPr>
        <w:pStyle w:val="BodyText6ptspace"/>
        <w:rPr>
          <w:rStyle w:val="Bodytext6ptChar"/>
        </w:rPr>
      </w:pPr>
      <w:r>
        <w:t>Students will:</w:t>
      </w:r>
    </w:p>
    <w:p w:rsidR="00D66077" w:rsidRPr="00D9358D" w:rsidRDefault="00D66077" w:rsidP="000C2D90">
      <w:pPr>
        <w:pStyle w:val="ListBulletAfter6pt"/>
      </w:pPr>
      <w:r w:rsidRPr="00D9358D">
        <w:t>recognise that choices need to be</w:t>
      </w:r>
      <w:r w:rsidR="009C4A29">
        <w:t xml:space="preserve"> made when allocating resources</w:t>
      </w:r>
    </w:p>
    <w:p w:rsidR="00E73445" w:rsidRDefault="00D66077" w:rsidP="000C2D90">
      <w:pPr>
        <w:pStyle w:val="ListBulletAfter6pt"/>
        <w:rPr>
          <w:lang w:eastAsia="en-AU"/>
        </w:rPr>
      </w:pPr>
      <w:proofErr w:type="gramStart"/>
      <w:r>
        <w:t>present</w:t>
      </w:r>
      <w:proofErr w:type="gramEnd"/>
      <w:r>
        <w:t xml:space="preserve"> their ideas, findings and conclusions in a range of communication forms using discipline-specific terms and appropriate conventions</w:t>
      </w:r>
      <w:r w:rsidR="00EC2A39">
        <w:t>.</w:t>
      </w:r>
    </w:p>
    <w:p w:rsidR="009C4FD0" w:rsidRPr="008C7CA4" w:rsidRDefault="009C4FD0" w:rsidP="008C7CA4">
      <w:pPr>
        <w:pStyle w:val="ListBulletAfter6pt"/>
        <w:sectPr w:rsidR="009C4FD0" w:rsidRPr="008C7CA4" w:rsidSect="0002654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:rsidR="00E73445" w:rsidRPr="000E1D57" w:rsidRDefault="009C4FD0" w:rsidP="00E73445">
      <w:pPr>
        <w:pStyle w:val="Colourbanner2"/>
      </w:pPr>
      <w:r>
        <w:lastRenderedPageBreak/>
        <w:t>Part A: Researching options and analysing data</w:t>
      </w:r>
    </w:p>
    <w:p w:rsidR="001919EE" w:rsidRPr="001919EE" w:rsidRDefault="001919EE" w:rsidP="001919EE">
      <w:pPr>
        <w:pStyle w:val="Bodytext6pt"/>
      </w:pPr>
      <w:r w:rsidRPr="001919EE">
        <w:t xml:space="preserve">The Limes State School community </w:t>
      </w:r>
      <w:r w:rsidR="00EC2A39">
        <w:t>is</w:t>
      </w:r>
      <w:r w:rsidRPr="001919EE">
        <w:t xml:space="preserve"> holding a fundraising event to generate funds for the school to use to purchase wanted items.</w:t>
      </w:r>
    </w:p>
    <w:p w:rsidR="001919EE" w:rsidRDefault="007C0367" w:rsidP="001919EE">
      <w:pPr>
        <w:pStyle w:val="Bodytext6pt"/>
      </w:pPr>
      <w:r>
        <w:rPr>
          <w:rFonts w:cs="Arial"/>
          <w:noProof/>
          <w:lang w:eastAsia="zh-CN"/>
        </w:rPr>
        <w:drawing>
          <wp:anchor distT="0" distB="0" distL="114300" distR="114300" simplePos="0" relativeHeight="251659264" behindDoc="1" locked="0" layoutInCell="1" allowOverlap="1" wp14:anchorId="5B340224" wp14:editId="7542FA1D">
            <wp:simplePos x="0" y="0"/>
            <wp:positionH relativeFrom="column">
              <wp:posOffset>4356100</wp:posOffset>
            </wp:positionH>
            <wp:positionV relativeFrom="paragraph">
              <wp:posOffset>285750</wp:posOffset>
            </wp:positionV>
            <wp:extent cx="903605" cy="866140"/>
            <wp:effectExtent l="0" t="0" r="0" b="0"/>
            <wp:wrapTight wrapText="bothSides">
              <wp:wrapPolygon edited="0">
                <wp:start x="7741" y="0"/>
                <wp:lineTo x="5465" y="2850"/>
                <wp:lineTo x="4554" y="5701"/>
                <wp:lineTo x="5009" y="8551"/>
                <wp:lineTo x="7286" y="15677"/>
                <wp:lineTo x="5009" y="17103"/>
                <wp:lineTo x="1822" y="20428"/>
                <wp:lineTo x="1822" y="20903"/>
                <wp:lineTo x="20947" y="20903"/>
                <wp:lineTo x="20947" y="19953"/>
                <wp:lineTo x="19126" y="18053"/>
                <wp:lineTo x="17304" y="9026"/>
                <wp:lineTo x="18215" y="4751"/>
                <wp:lineTo x="15938" y="1425"/>
                <wp:lineTo x="11840" y="0"/>
                <wp:lineTo x="7741" y="0"/>
              </wp:wrapPolygon>
            </wp:wrapTight>
            <wp:docPr id="11" name="Picture 11" descr="G:\8047_C2C\Archive\Illustrations\Avatar bank\Ricardo and Rosie economics\ECB_Band_Y07-08_U2_Ricardo_hea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8047_C2C\Archive\Illustrations\Avatar bank\Ricardo and Rosie economics\ECB_Band_Y07-08_U2_Ricardo_head_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9EE" w:rsidRPr="001919EE">
        <w:t>As a Year 5 student attending Limes State School, you will make decisions about the best product to sell at the fundraising event.</w:t>
      </w:r>
    </w:p>
    <w:p w:rsidR="00F0689D" w:rsidRPr="001919EE" w:rsidRDefault="007C0367" w:rsidP="001919EE">
      <w:pPr>
        <w:pStyle w:val="Bodytext6pt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D65EB" wp14:editId="12ABB819">
                <wp:simplePos x="0" y="0"/>
                <wp:positionH relativeFrom="column">
                  <wp:posOffset>649300</wp:posOffset>
                </wp:positionH>
                <wp:positionV relativeFrom="paragraph">
                  <wp:posOffset>181610</wp:posOffset>
                </wp:positionV>
                <wp:extent cx="3455670" cy="489585"/>
                <wp:effectExtent l="0" t="0" r="392430" b="24765"/>
                <wp:wrapNone/>
                <wp:docPr id="7" name="Rounded 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670" cy="489585"/>
                        </a:xfrm>
                        <a:prstGeom prst="wedgeRoundRectCallout">
                          <a:avLst>
                            <a:gd name="adj1" fmla="val 60823"/>
                            <a:gd name="adj2" fmla="val -16262"/>
                            <a:gd name="adj3" fmla="val 16667"/>
                          </a:avLst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367" w:rsidRPr="008B1C78" w:rsidRDefault="007C0367" w:rsidP="007C0367">
                            <w:pPr>
                              <w:pStyle w:val="BodyText0ptspace"/>
                            </w:pPr>
                            <w:r>
                              <w:t>Use Source 1 to help answer these questions.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322D65E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7" o:spid="_x0000_s1026" type="#_x0000_t62" style="position:absolute;margin-left:51.15pt;margin-top:14.3pt;width:272.1pt;height:3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" adj="23938,7287" fillcolor="white [3201]" strokecolor="#8db3e2 [1311]" strokeweight="2pt">
                <v:textbox>
                  <w:txbxContent>
                    <w:p w:rsidR="007C0367" w:rsidRPr="008B1C78" w:rsidRDefault="007C0367" w:rsidP="007C0367">
                      <w:pPr>
                        <w:pStyle w:val="BodyText0ptspace"/>
                      </w:pPr>
                      <w:r>
                        <w:t>Use Source 1 to help answer these questions.</w:t>
                      </w:r>
                    </w:p>
                  </w:txbxContent>
                </v:textbox>
              </v:shape>
            </w:pict>
          </mc:Fallback>
        </mc:AlternateContent>
      </w:r>
    </w:p>
    <w:p w:rsidR="00B2359D" w:rsidRDefault="00B2359D" w:rsidP="00E73445">
      <w:pPr>
        <w:pStyle w:val="BodyText6ptspace"/>
      </w:pPr>
    </w:p>
    <w:p w:rsidR="00B2359D" w:rsidRDefault="00B2359D" w:rsidP="00E73445">
      <w:pPr>
        <w:pStyle w:val="BodyText6ptspace"/>
      </w:pPr>
    </w:p>
    <w:p w:rsidR="00B2359D" w:rsidRDefault="00B2359D" w:rsidP="00E73445">
      <w:pPr>
        <w:pStyle w:val="BodyText6ptspace"/>
      </w:pPr>
    </w:p>
    <w:p w:rsidR="00B2359D" w:rsidRPr="00AF5A8D" w:rsidRDefault="00B2359D" w:rsidP="00B2359D">
      <w:pPr>
        <w:pStyle w:val="Bodytext6pt"/>
      </w:pPr>
      <w:r>
        <w:t>The</w:t>
      </w:r>
      <w:r w:rsidRPr="00B41119">
        <w:t xml:space="preserve"> graphs provide information about factors that may influence consumers’ choices at the school fundraising event.</w:t>
      </w:r>
    </w:p>
    <w:p w:rsidR="00616058" w:rsidRPr="008C7CA4" w:rsidRDefault="00B2359D" w:rsidP="008C7CA4">
      <w:pPr>
        <w:pStyle w:val="ListNumber"/>
      </w:pPr>
      <w:r w:rsidRPr="008C7CA4">
        <w:t>Identify two factors from the graphs that could influence consumer choices at the fundraising event.</w:t>
      </w:r>
    </w:p>
    <w:p w:rsidR="00616058" w:rsidRPr="00E16CDA" w:rsidRDefault="00616058" w:rsidP="00616058">
      <w:pPr>
        <w:pStyle w:val="Answerlineindent01firstrow"/>
      </w:pPr>
      <w:r w:rsidRPr="00E16CDA">
        <w:rPr>
          <w:noProof/>
        </w:rPr>
        <mc:AlternateContent>
          <mc:Choice Requires="wps">
            <w:drawing>
              <wp:inline distT="0" distB="0" distL="0" distR="0" wp14:anchorId="59764F91" wp14:editId="2AD75AA0">
                <wp:extent cx="6253200" cy="0"/>
                <wp:effectExtent l="0" t="0" r="14605" b="19050"/>
                <wp:docPr id="3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line w14:anchorId="302364E7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ZHh/gd0B&#10;AACs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616058" w:rsidRPr="00693525" w:rsidRDefault="00616058" w:rsidP="00616058">
      <w:pPr>
        <w:pStyle w:val="Answerlineindent02middlerows"/>
      </w:pPr>
      <w:r w:rsidRPr="00693525">
        <mc:AlternateContent>
          <mc:Choice Requires="wps">
            <w:drawing>
              <wp:inline distT="0" distB="0" distL="0" distR="0" wp14:anchorId="22BC63A6" wp14:editId="3047A1A3">
                <wp:extent cx="6253200" cy="0"/>
                <wp:effectExtent l="0" t="0" r="14605" b="19050"/>
                <wp:docPr id="34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line w14:anchorId="210A94AD"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MwQbxbe&#10;AQAArA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616058" w:rsidRPr="00485267" w:rsidRDefault="00616058" w:rsidP="00616058">
      <w:pPr>
        <w:pStyle w:val="Answerlineindent03lastrow"/>
      </w:pPr>
      <w:r>
        <mc:AlternateContent>
          <mc:Choice Requires="wps">
            <w:drawing>
              <wp:inline distT="0" distB="0" distL="0" distR="0" wp14:anchorId="4710A4E2" wp14:editId="6492548E">
                <wp:extent cx="6253200" cy="0"/>
                <wp:effectExtent l="0" t="0" r="14605" b="19050"/>
                <wp:docPr id="125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line w14:anchorId="76551EC9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" strokecolor="#a6a6a6">
                <o:lock v:ext="edit" shapetype="f"/>
                <w10:anchorlock/>
              </v:line>
            </w:pict>
          </mc:Fallback>
        </mc:AlternateContent>
      </w:r>
    </w:p>
    <w:p w:rsidR="00A037CF" w:rsidRPr="008C7CA4" w:rsidRDefault="00A037CF" w:rsidP="008C7CA4">
      <w:pPr>
        <w:pStyle w:val="ListNumber"/>
      </w:pPr>
      <w:r w:rsidRPr="008C7CA4">
        <w:t>Identify two other factors that could influence consumer ch</w:t>
      </w:r>
      <w:r w:rsidR="001B2345">
        <w:t>oices at the fundraising event.</w:t>
      </w:r>
    </w:p>
    <w:p w:rsidR="00A037CF" w:rsidRPr="00E16CDA" w:rsidRDefault="00A037CF" w:rsidP="00A037CF">
      <w:pPr>
        <w:pStyle w:val="Answerlineindent01firstrow"/>
      </w:pPr>
      <w:r w:rsidRPr="00E16CDA">
        <w:rPr>
          <w:noProof/>
        </w:rPr>
        <mc:AlternateContent>
          <mc:Choice Requires="wps">
            <w:drawing>
              <wp:inline distT="0" distB="0" distL="0" distR="0" wp14:anchorId="5AF6281A" wp14:editId="306D57FF">
                <wp:extent cx="6253200" cy="0"/>
                <wp:effectExtent l="0" t="0" r="14605" b="19050"/>
                <wp:docPr id="126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line w14:anchorId="423751D0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JQfteL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A037CF" w:rsidRPr="00693525" w:rsidRDefault="00A037CF" w:rsidP="00A037CF">
      <w:pPr>
        <w:pStyle w:val="Answerlineindent02middlerows"/>
      </w:pPr>
      <w:r w:rsidRPr="00693525">
        <mc:AlternateContent>
          <mc:Choice Requires="wps">
            <w:drawing>
              <wp:inline distT="0" distB="0" distL="0" distR="0" wp14:anchorId="6DD59059" wp14:editId="350FA7CF">
                <wp:extent cx="6253200" cy="0"/>
                <wp:effectExtent l="0" t="0" r="14605" b="19050"/>
                <wp:docPr id="127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line w14:anchorId="532081E1"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K3k/Jb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A037CF" w:rsidRPr="00485267" w:rsidRDefault="00A037CF" w:rsidP="00A037CF">
      <w:pPr>
        <w:pStyle w:val="Answerlineindent03lastrow"/>
      </w:pPr>
      <w:r>
        <mc:AlternateContent>
          <mc:Choice Requires="wps">
            <w:drawing>
              <wp:inline distT="0" distB="0" distL="0" distR="0" wp14:anchorId="34A5853E" wp14:editId="4CF57B95">
                <wp:extent cx="6253200" cy="0"/>
                <wp:effectExtent l="0" t="0" r="14605" b="19050"/>
                <wp:docPr id="128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line w14:anchorId="5D7DFFE3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AJczKn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A037CF" w:rsidRPr="003B0820" w:rsidRDefault="00CA023B" w:rsidP="00A037CF">
      <w:pPr>
        <w:pStyle w:val="Bodytext6pt"/>
      </w:pPr>
      <w:r w:rsidRPr="003B0820">
        <w:rPr>
          <w:noProof/>
          <w:lang w:eastAsia="zh-CN"/>
        </w:rPr>
        <w:drawing>
          <wp:anchor distT="0" distB="0" distL="114300" distR="114300" simplePos="0" relativeHeight="251663360" behindDoc="1" locked="0" layoutInCell="1" allowOverlap="1" wp14:anchorId="0092D7BA" wp14:editId="1C6AB0D2">
            <wp:simplePos x="0" y="0"/>
            <wp:positionH relativeFrom="column">
              <wp:posOffset>4187190</wp:posOffset>
            </wp:positionH>
            <wp:positionV relativeFrom="paragraph">
              <wp:posOffset>414020</wp:posOffset>
            </wp:positionV>
            <wp:extent cx="857250" cy="857250"/>
            <wp:effectExtent l="0" t="0" r="0" b="0"/>
            <wp:wrapTight wrapText="bothSides">
              <wp:wrapPolygon edited="0">
                <wp:start x="6240" y="960"/>
                <wp:lineTo x="2400" y="2880"/>
                <wp:lineTo x="0" y="5760"/>
                <wp:lineTo x="0" y="18240"/>
                <wp:lineTo x="1440" y="19200"/>
                <wp:lineTo x="3840" y="20160"/>
                <wp:lineTo x="13920" y="20160"/>
                <wp:lineTo x="21120" y="16800"/>
                <wp:lineTo x="21120" y="14880"/>
                <wp:lineTo x="20640" y="6720"/>
                <wp:lineTo x="17280" y="2880"/>
                <wp:lineTo x="13440" y="960"/>
                <wp:lineTo x="6240" y="960"/>
              </wp:wrapPolygon>
            </wp:wrapTight>
            <wp:docPr id="129" name="Picture 129" descr="C:\Users\lvagg3\AppData\Local\Microsoft\Windows\Temporary Internet Files\Content.Word\ECB_YO5-6_U1_pancak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vagg3\AppData\Local\Microsoft\Windows\Temporary Internet Files\Content.Word\ECB_YO5-6_U1_pancakes.png"/>
                    <pic:cNvPicPr>
                      <a:picLocks noChangeAspect="1" noChangeArrowheads="1"/>
                    </pic:cNvPicPr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7CF" w:rsidRPr="003B0820">
        <w:rPr>
          <w:noProof/>
          <w:lang w:eastAsia="zh-CN"/>
        </w:rPr>
        <w:drawing>
          <wp:anchor distT="0" distB="0" distL="114300" distR="114300" simplePos="0" relativeHeight="251665408" behindDoc="1" locked="0" layoutInCell="1" allowOverlap="1" wp14:anchorId="440E2F3F" wp14:editId="6F3769C0">
            <wp:simplePos x="0" y="0"/>
            <wp:positionH relativeFrom="column">
              <wp:posOffset>654685</wp:posOffset>
            </wp:positionH>
            <wp:positionV relativeFrom="paragraph">
              <wp:posOffset>404495</wp:posOffset>
            </wp:positionV>
            <wp:extent cx="828675" cy="828675"/>
            <wp:effectExtent l="0" t="0" r="9525" b="0"/>
            <wp:wrapTight wrapText="bothSides">
              <wp:wrapPolygon edited="0">
                <wp:start x="1490" y="497"/>
                <wp:lineTo x="0" y="1986"/>
                <wp:lineTo x="0" y="9434"/>
                <wp:lineTo x="1986" y="17379"/>
                <wp:lineTo x="2483" y="17876"/>
                <wp:lineTo x="10924" y="19862"/>
                <wp:lineTo x="11917" y="20855"/>
                <wp:lineTo x="18372" y="20855"/>
                <wp:lineTo x="20359" y="17379"/>
                <wp:lineTo x="21352" y="4966"/>
                <wp:lineTo x="19366" y="3476"/>
                <wp:lineTo x="10428" y="497"/>
                <wp:lineTo x="1490" y="497"/>
              </wp:wrapPolygon>
            </wp:wrapTight>
            <wp:docPr id="130" name="Picture 130" descr="C:\Users\lvagg3\AppData\Local\Microsoft\Windows\Temporary Internet Files\Content.Word\ECB_YO5-6_U1_mu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vagg3\AppData\Local\Microsoft\Windows\Temporary Internet Files\Content.Word\ECB_YO5-6_U1_mugs.png"/>
                    <pic:cNvPicPr>
                      <a:picLocks noChangeAspect="1" noChangeArrowheads="1"/>
                    </pic:cNvPicPr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7CF" w:rsidRPr="003B0820">
        <w:t>The Year 5 class at Limes State School has identified the following products as options to sell at the fundraising event; however</w:t>
      </w:r>
      <w:r w:rsidR="001B2345">
        <w:t>,</w:t>
      </w:r>
      <w:r w:rsidR="00A037CF" w:rsidRPr="003B0820">
        <w:t xml:space="preserve"> they do not have enough resources to sell them all.</w:t>
      </w:r>
    </w:p>
    <w:tbl>
      <w:tblPr>
        <w:tblStyle w:val="TableGrid"/>
        <w:tblpPr w:leftFromText="180" w:rightFromText="180" w:vertAnchor="text" w:horzAnchor="page" w:tblpX="1483" w:tblpY="11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4"/>
        <w:gridCol w:w="3057"/>
        <w:gridCol w:w="2677"/>
      </w:tblGrid>
      <w:tr w:rsidR="00A037CF" w:rsidRPr="003B0820" w:rsidTr="00ED5DE8">
        <w:trPr>
          <w:trHeight w:val="706"/>
        </w:trPr>
        <w:tc>
          <w:tcPr>
            <w:tcW w:w="2844" w:type="dxa"/>
          </w:tcPr>
          <w:p w:rsidR="00A037CF" w:rsidRPr="008C7CA4" w:rsidRDefault="00A037CF" w:rsidP="008C7CA4">
            <w:pPr>
              <w:pStyle w:val="Bodytext6pt"/>
              <w:rPr>
                <w:rStyle w:val="Bold"/>
              </w:rPr>
            </w:pPr>
            <w:r w:rsidRPr="008C7CA4">
              <w:rPr>
                <w:rStyle w:val="Bold"/>
              </w:rPr>
              <w:t xml:space="preserve">hot chocolate </w:t>
            </w:r>
            <w:r w:rsidR="00CA023B" w:rsidRPr="008C7CA4">
              <w:rPr>
                <w:rStyle w:val="Bold"/>
              </w:rPr>
              <w:br/>
            </w:r>
            <w:r w:rsidRPr="008C7CA4">
              <w:rPr>
                <w:rStyle w:val="Bold"/>
              </w:rPr>
              <w:t>and coffee stall</w:t>
            </w:r>
          </w:p>
        </w:tc>
        <w:tc>
          <w:tcPr>
            <w:tcW w:w="3057" w:type="dxa"/>
          </w:tcPr>
          <w:p w:rsidR="002F48A8" w:rsidRDefault="002F48A8" w:rsidP="002F48A8">
            <w:pPr>
              <w:pStyle w:val="BodyText0ptspace"/>
              <w:rPr>
                <w:rStyle w:val="Bold"/>
              </w:rPr>
            </w:pPr>
          </w:p>
          <w:p w:rsidR="00A037CF" w:rsidRPr="002F48A8" w:rsidRDefault="00F507B2" w:rsidP="002F48A8">
            <w:pPr>
              <w:pStyle w:val="BodyText0ptspace"/>
              <w:rPr>
                <w:rStyle w:val="Bold"/>
              </w:rPr>
            </w:pPr>
            <w:proofErr w:type="spellStart"/>
            <w:r>
              <w:rPr>
                <w:rStyle w:val="Bold"/>
              </w:rPr>
              <w:t>ice</w:t>
            </w:r>
            <w:r w:rsidR="00A037CF" w:rsidRPr="002F48A8">
              <w:rPr>
                <w:rStyle w:val="Bold"/>
              </w:rPr>
              <w:t>block</w:t>
            </w:r>
            <w:proofErr w:type="spellEnd"/>
            <w:r w:rsidR="00A037CF" w:rsidRPr="002F48A8">
              <w:rPr>
                <w:rStyle w:val="Bold"/>
              </w:rPr>
              <w:t xml:space="preserve"> stall</w:t>
            </w:r>
          </w:p>
        </w:tc>
        <w:tc>
          <w:tcPr>
            <w:tcW w:w="2677" w:type="dxa"/>
          </w:tcPr>
          <w:p w:rsidR="00A037CF" w:rsidRPr="002F48A8" w:rsidRDefault="00A037CF" w:rsidP="002F48A8">
            <w:pPr>
              <w:pStyle w:val="Bodytext6pt"/>
              <w:rPr>
                <w:rStyle w:val="Bold"/>
              </w:rPr>
            </w:pPr>
            <w:r w:rsidRPr="002F48A8">
              <w:rPr>
                <w:rStyle w:val="Bold"/>
              </w:rPr>
              <w:t>pancake stall</w:t>
            </w:r>
          </w:p>
        </w:tc>
      </w:tr>
    </w:tbl>
    <w:p w:rsidR="00A037CF" w:rsidRDefault="002F48A8" w:rsidP="00A037CF">
      <w:pPr>
        <w:pStyle w:val="ListNumber"/>
        <w:numPr>
          <w:ilvl w:val="0"/>
          <w:numId w:val="0"/>
        </w:numPr>
        <w:ind w:left="284" w:hanging="284"/>
        <w:rPr>
          <w:noProof/>
        </w:rPr>
      </w:pPr>
      <w:r w:rsidRPr="003B0820">
        <w:rPr>
          <w:noProof/>
        </w:rPr>
        <w:drawing>
          <wp:anchor distT="0" distB="0" distL="114300" distR="114300" simplePos="0" relativeHeight="251664384" behindDoc="1" locked="0" layoutInCell="1" allowOverlap="1" wp14:anchorId="3BE0D586" wp14:editId="3B6C4960">
            <wp:simplePos x="0" y="0"/>
            <wp:positionH relativeFrom="column">
              <wp:posOffset>2433320</wp:posOffset>
            </wp:positionH>
            <wp:positionV relativeFrom="paragraph">
              <wp:posOffset>107315</wp:posOffset>
            </wp:positionV>
            <wp:extent cx="704850" cy="704850"/>
            <wp:effectExtent l="0" t="0" r="0" b="0"/>
            <wp:wrapTight wrapText="bothSides">
              <wp:wrapPolygon edited="0">
                <wp:start x="13427" y="0"/>
                <wp:lineTo x="2335" y="12259"/>
                <wp:lineTo x="1751" y="19849"/>
                <wp:lineTo x="2335" y="21016"/>
                <wp:lineTo x="3503" y="21016"/>
                <wp:lineTo x="6422" y="21016"/>
                <wp:lineTo x="7005" y="21016"/>
                <wp:lineTo x="11676" y="18681"/>
                <wp:lineTo x="19849" y="5838"/>
                <wp:lineTo x="20432" y="2919"/>
                <wp:lineTo x="18681" y="0"/>
                <wp:lineTo x="13427" y="0"/>
              </wp:wrapPolygon>
            </wp:wrapTight>
            <wp:docPr id="131" name="Picture 131" descr="C:\Users\lvagg3\AppData\Local\Microsoft\Windows\Temporary Internet Files\Content.Word\ECB_YO5-6_U1_ice_b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vagg3\AppData\Local\Microsoft\Windows\Temporary Internet Files\Content.Word\ECB_YO5-6_U1_ice_block.png"/>
                    <pic:cNvPicPr>
                      <a:picLocks noChangeAspect="1" noChangeArrowheads="1"/>
                    </pic:cNvPicPr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37CF" w:rsidRDefault="00A037CF" w:rsidP="00A037CF">
      <w:pPr>
        <w:pStyle w:val="ListNumber"/>
        <w:numPr>
          <w:ilvl w:val="0"/>
          <w:numId w:val="0"/>
        </w:numPr>
        <w:ind w:left="284" w:hanging="284"/>
        <w:rPr>
          <w:noProof/>
        </w:rPr>
      </w:pPr>
    </w:p>
    <w:p w:rsidR="00A037CF" w:rsidRPr="00AF5A8D" w:rsidRDefault="00A037CF" w:rsidP="00A037CF">
      <w:pPr>
        <w:pStyle w:val="ListNumber"/>
        <w:numPr>
          <w:ilvl w:val="0"/>
          <w:numId w:val="0"/>
        </w:numPr>
        <w:ind w:left="284" w:hanging="284"/>
      </w:pPr>
    </w:p>
    <w:p w:rsidR="004E187E" w:rsidRDefault="004E187E" w:rsidP="00E73445">
      <w:pPr>
        <w:pStyle w:val="BodyText6ptspace"/>
      </w:pPr>
    </w:p>
    <w:p w:rsidR="004E187E" w:rsidRDefault="004E187E" w:rsidP="00E73445">
      <w:pPr>
        <w:pStyle w:val="BodyText6ptspace"/>
      </w:pPr>
    </w:p>
    <w:p w:rsidR="004E187E" w:rsidRPr="008C7CA4" w:rsidRDefault="004E187E" w:rsidP="008C7CA4">
      <w:pPr>
        <w:pStyle w:val="ListNumber"/>
      </w:pPr>
      <w:r w:rsidRPr="008C7CA4">
        <w:t xml:space="preserve">What decisions will the Year 5 class have to </w:t>
      </w:r>
      <w:r w:rsidR="001B2345">
        <w:t>make about the product options?</w:t>
      </w:r>
    </w:p>
    <w:p w:rsidR="004E187E" w:rsidRPr="00E16CDA" w:rsidRDefault="004E187E" w:rsidP="004E187E">
      <w:pPr>
        <w:pStyle w:val="Answerlineindent01firstrow"/>
      </w:pPr>
      <w:r w:rsidRPr="00E16CDA">
        <w:rPr>
          <w:noProof/>
        </w:rPr>
        <mc:AlternateContent>
          <mc:Choice Requires="wps">
            <w:drawing>
              <wp:inline distT="0" distB="0" distL="0" distR="0" wp14:anchorId="53AEF3CE" wp14:editId="79CC0DFC">
                <wp:extent cx="6253200" cy="0"/>
                <wp:effectExtent l="0" t="0" r="14605" b="19050"/>
                <wp:docPr id="13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line w14:anchorId="05483293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LUqMIz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4E187E" w:rsidRPr="00693525" w:rsidRDefault="004E187E" w:rsidP="004E187E">
      <w:pPr>
        <w:pStyle w:val="Answerlineindent02middlerows"/>
      </w:pPr>
      <w:r w:rsidRPr="00693525">
        <mc:AlternateContent>
          <mc:Choice Requires="wps">
            <w:drawing>
              <wp:inline distT="0" distB="0" distL="0" distR="0" wp14:anchorId="244168D2" wp14:editId="7C5F05E5">
                <wp:extent cx="6253200" cy="0"/>
                <wp:effectExtent l="0" t="0" r="14605" b="19050"/>
                <wp:docPr id="133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line w14:anchorId="321B7DB0"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IzRefj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4E187E" w:rsidRDefault="004E187E" w:rsidP="004E187E">
      <w:pPr>
        <w:pStyle w:val="Answerlineindent03lastrow"/>
      </w:pPr>
      <w:r>
        <mc:AlternateContent>
          <mc:Choice Requires="wps">
            <w:drawing>
              <wp:inline distT="0" distB="0" distL="0" distR="0" wp14:anchorId="64721894" wp14:editId="0825BF4F">
                <wp:extent cx="6253200" cy="0"/>
                <wp:effectExtent l="0" t="0" r="14605" b="19050"/>
                <wp:docPr id="134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line w14:anchorId="2213168B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" strokecolor="#a6a6a6">
                <o:lock v:ext="edit" shapetype="f"/>
                <w10:anchorlock/>
              </v:line>
            </w:pict>
          </mc:Fallback>
        </mc:AlternateContent>
      </w:r>
    </w:p>
    <w:p w:rsidR="004E187E" w:rsidRPr="008C7CA4" w:rsidRDefault="004E187E" w:rsidP="008C7CA4">
      <w:pPr>
        <w:pStyle w:val="Bodytext6pt"/>
      </w:pPr>
      <w:r w:rsidRPr="008C7CA4">
        <w:br w:type="page"/>
      </w:r>
      <w:r w:rsidRPr="008C7CA4">
        <w:lastRenderedPageBreak/>
        <w:t>Think about strategies that could be used to help you make a decision about what product to sell at the fundraising event.</w:t>
      </w:r>
    </w:p>
    <w:p w:rsidR="004E187E" w:rsidRDefault="004E187E" w:rsidP="00111A9C">
      <w:pPr>
        <w:pStyle w:val="ListNumber"/>
        <w:rPr>
          <w:noProof/>
        </w:rPr>
      </w:pPr>
      <w:r>
        <w:rPr>
          <w:noProof/>
        </w:rPr>
        <w:t>Identify</w:t>
      </w:r>
      <w:r w:rsidRPr="003B0820">
        <w:rPr>
          <w:noProof/>
        </w:rPr>
        <w:t xml:space="preserve"> two strategies </w:t>
      </w:r>
      <w:r>
        <w:rPr>
          <w:noProof/>
        </w:rPr>
        <w:t>that could</w:t>
      </w:r>
      <w:r w:rsidRPr="003B0820">
        <w:rPr>
          <w:noProof/>
        </w:rPr>
        <w:t xml:space="preserve"> </w:t>
      </w:r>
      <w:r>
        <w:rPr>
          <w:noProof/>
        </w:rPr>
        <w:t>help you to</w:t>
      </w:r>
      <w:r w:rsidRPr="003B0820">
        <w:rPr>
          <w:noProof/>
        </w:rPr>
        <w:t xml:space="preserve"> make a decision.</w:t>
      </w:r>
    </w:p>
    <w:p w:rsidR="004E187E" w:rsidRDefault="004E187E" w:rsidP="001B2345">
      <w:pPr>
        <w:pStyle w:val="ListNumber"/>
        <w:spacing w:after="240"/>
        <w:rPr>
          <w:noProof/>
        </w:rPr>
      </w:pPr>
      <w:r w:rsidRPr="003B0820">
        <w:rPr>
          <w:noProof/>
        </w:rPr>
        <w:t>Explain how each strategy would help.</w:t>
      </w:r>
    </w:p>
    <w:tbl>
      <w:tblPr>
        <w:tblStyle w:val="TableStyle1"/>
        <w:tblW w:w="9922" w:type="dxa"/>
        <w:tblInd w:w="392" w:type="dxa"/>
        <w:tblLook w:val="0600" w:firstRow="0" w:lastRow="0" w:firstColumn="0" w:lastColumn="0" w:noHBand="1" w:noVBand="1"/>
      </w:tblPr>
      <w:tblGrid>
        <w:gridCol w:w="1257"/>
        <w:gridCol w:w="8665"/>
      </w:tblGrid>
      <w:tr w:rsidR="00665F82" w:rsidTr="001B2345">
        <w:trPr>
          <w:trHeight w:val="340"/>
        </w:trPr>
        <w:tc>
          <w:tcPr>
            <w:tcW w:w="1257" w:type="dxa"/>
            <w:shd w:val="clear" w:color="auto" w:fill="FFE9E0"/>
          </w:tcPr>
          <w:p w:rsidR="00665F82" w:rsidRPr="00A73B86" w:rsidRDefault="00A73B86" w:rsidP="00ED5DE8">
            <w:pPr>
              <w:pStyle w:val="BodyText0ptspace"/>
              <w:rPr>
                <w:rStyle w:val="Bold"/>
              </w:rPr>
            </w:pPr>
            <w:r w:rsidRPr="00A73B86">
              <w:rPr>
                <w:rStyle w:val="Bold"/>
              </w:rPr>
              <w:t>Strategy:</w:t>
            </w:r>
          </w:p>
        </w:tc>
        <w:tc>
          <w:tcPr>
            <w:tcW w:w="8665" w:type="dxa"/>
          </w:tcPr>
          <w:p w:rsidR="00665F82" w:rsidRPr="00A73B86" w:rsidRDefault="00A73B86" w:rsidP="00ED5DE8">
            <w:pPr>
              <w:pStyle w:val="BodyText0ptspace"/>
              <w:rPr>
                <w:rStyle w:val="Italic"/>
              </w:rPr>
            </w:pPr>
            <w:r w:rsidRPr="00A73B86">
              <w:rPr>
                <w:rStyle w:val="Italic"/>
              </w:rPr>
              <w:t>Make a list of needs and wants</w:t>
            </w:r>
          </w:p>
        </w:tc>
      </w:tr>
      <w:tr w:rsidR="00A73B86" w:rsidTr="00921764">
        <w:trPr>
          <w:trHeight w:val="794"/>
        </w:trPr>
        <w:tc>
          <w:tcPr>
            <w:tcW w:w="9922" w:type="dxa"/>
            <w:gridSpan w:val="2"/>
          </w:tcPr>
          <w:p w:rsidR="00A73B86" w:rsidRPr="00DD7CB6" w:rsidRDefault="00DD7CB6" w:rsidP="00DD7CB6">
            <w:pPr>
              <w:pStyle w:val="BodyText0ptspace"/>
            </w:pPr>
            <w:r w:rsidRPr="00DD7CB6">
              <w:t xml:space="preserve">Example: </w:t>
            </w:r>
            <w:r w:rsidRPr="00DD7CB6">
              <w:rPr>
                <w:rStyle w:val="Italic"/>
              </w:rPr>
              <w:t>A list of needs and wants can help you prioritise your items to determine importance.</w:t>
            </w:r>
          </w:p>
        </w:tc>
      </w:tr>
    </w:tbl>
    <w:p w:rsidR="00921764" w:rsidRDefault="00921764" w:rsidP="00921764">
      <w:pPr>
        <w:pStyle w:val="BodyText0ptspace"/>
        <w:rPr>
          <w:noProof/>
        </w:rPr>
      </w:pPr>
    </w:p>
    <w:tbl>
      <w:tblPr>
        <w:tblStyle w:val="TableStyle1"/>
        <w:tblW w:w="9922" w:type="dxa"/>
        <w:tblInd w:w="392" w:type="dxa"/>
        <w:tblLook w:val="0600" w:firstRow="0" w:lastRow="0" w:firstColumn="0" w:lastColumn="0" w:noHBand="1" w:noVBand="1"/>
      </w:tblPr>
      <w:tblGrid>
        <w:gridCol w:w="1257"/>
        <w:gridCol w:w="8665"/>
      </w:tblGrid>
      <w:tr w:rsidR="00921764" w:rsidTr="00921764">
        <w:trPr>
          <w:trHeight w:val="340"/>
        </w:trPr>
        <w:tc>
          <w:tcPr>
            <w:tcW w:w="1257" w:type="dxa"/>
            <w:shd w:val="clear" w:color="auto" w:fill="FFE9E0"/>
          </w:tcPr>
          <w:p w:rsidR="00921764" w:rsidRPr="00A73B86" w:rsidRDefault="00921764" w:rsidP="00ED5DE8">
            <w:pPr>
              <w:pStyle w:val="BodyText0ptspace"/>
              <w:rPr>
                <w:rStyle w:val="Bold"/>
              </w:rPr>
            </w:pPr>
            <w:r w:rsidRPr="00A73B86">
              <w:rPr>
                <w:rStyle w:val="Bold"/>
              </w:rPr>
              <w:t>Strategy:</w:t>
            </w:r>
          </w:p>
        </w:tc>
        <w:tc>
          <w:tcPr>
            <w:tcW w:w="8665" w:type="dxa"/>
          </w:tcPr>
          <w:p w:rsidR="00921764" w:rsidRPr="00A73B86" w:rsidRDefault="00921764" w:rsidP="00ED5DE8">
            <w:pPr>
              <w:pStyle w:val="BodyText0ptspace"/>
              <w:rPr>
                <w:rStyle w:val="Italic"/>
              </w:rPr>
            </w:pPr>
          </w:p>
        </w:tc>
      </w:tr>
      <w:tr w:rsidR="00921764" w:rsidTr="00ED5DE8">
        <w:trPr>
          <w:trHeight w:val="794"/>
        </w:trPr>
        <w:tc>
          <w:tcPr>
            <w:tcW w:w="9922" w:type="dxa"/>
            <w:gridSpan w:val="2"/>
          </w:tcPr>
          <w:p w:rsidR="00921764" w:rsidRPr="00DD7CB6" w:rsidRDefault="00921764" w:rsidP="00921764">
            <w:pPr>
              <w:pStyle w:val="BodyText0ptspace"/>
            </w:pPr>
            <w:r w:rsidRPr="00DD7CB6">
              <w:t xml:space="preserve">Example: </w:t>
            </w:r>
          </w:p>
        </w:tc>
      </w:tr>
    </w:tbl>
    <w:p w:rsidR="00921764" w:rsidRDefault="00921764" w:rsidP="00921764">
      <w:pPr>
        <w:pStyle w:val="BodyText0ptspace"/>
        <w:rPr>
          <w:noProof/>
        </w:rPr>
      </w:pPr>
    </w:p>
    <w:tbl>
      <w:tblPr>
        <w:tblStyle w:val="TableStyle1"/>
        <w:tblW w:w="9922" w:type="dxa"/>
        <w:tblInd w:w="392" w:type="dxa"/>
        <w:tblLook w:val="0600" w:firstRow="0" w:lastRow="0" w:firstColumn="0" w:lastColumn="0" w:noHBand="1" w:noVBand="1"/>
      </w:tblPr>
      <w:tblGrid>
        <w:gridCol w:w="1257"/>
        <w:gridCol w:w="8665"/>
      </w:tblGrid>
      <w:tr w:rsidR="00921764" w:rsidTr="00ED5DE8">
        <w:trPr>
          <w:trHeight w:val="340"/>
        </w:trPr>
        <w:tc>
          <w:tcPr>
            <w:tcW w:w="1134" w:type="dxa"/>
            <w:shd w:val="clear" w:color="auto" w:fill="FFE9E0"/>
          </w:tcPr>
          <w:p w:rsidR="00921764" w:rsidRPr="00A73B86" w:rsidRDefault="00921764" w:rsidP="00ED5DE8">
            <w:pPr>
              <w:pStyle w:val="BodyText0ptspace"/>
              <w:rPr>
                <w:rStyle w:val="Bold"/>
              </w:rPr>
            </w:pPr>
            <w:r w:rsidRPr="00A73B86">
              <w:rPr>
                <w:rStyle w:val="Bold"/>
              </w:rPr>
              <w:t>Strategy:</w:t>
            </w:r>
          </w:p>
        </w:tc>
        <w:tc>
          <w:tcPr>
            <w:tcW w:w="8788" w:type="dxa"/>
          </w:tcPr>
          <w:p w:rsidR="00921764" w:rsidRPr="00A73B86" w:rsidRDefault="00921764" w:rsidP="00ED5DE8">
            <w:pPr>
              <w:pStyle w:val="BodyText0ptspace"/>
              <w:rPr>
                <w:rStyle w:val="Italic"/>
              </w:rPr>
            </w:pPr>
          </w:p>
        </w:tc>
      </w:tr>
      <w:tr w:rsidR="00921764" w:rsidTr="00ED5DE8">
        <w:trPr>
          <w:trHeight w:val="794"/>
        </w:trPr>
        <w:tc>
          <w:tcPr>
            <w:tcW w:w="9922" w:type="dxa"/>
            <w:gridSpan w:val="2"/>
          </w:tcPr>
          <w:p w:rsidR="00921764" w:rsidRPr="00DD7CB6" w:rsidRDefault="00921764" w:rsidP="00921764">
            <w:pPr>
              <w:pStyle w:val="BodyText0ptspace"/>
            </w:pPr>
            <w:r w:rsidRPr="00DD7CB6">
              <w:t xml:space="preserve">Example: </w:t>
            </w:r>
          </w:p>
        </w:tc>
      </w:tr>
    </w:tbl>
    <w:p w:rsidR="00D37420" w:rsidRDefault="00D37420" w:rsidP="00D37420">
      <w:pPr>
        <w:pStyle w:val="Bodytext6pt"/>
      </w:pPr>
    </w:p>
    <w:p w:rsidR="00D37420" w:rsidRDefault="00D37420" w:rsidP="00D37420">
      <w:pPr>
        <w:pStyle w:val="Bodytext6pt"/>
        <w:sectPr w:rsidR="00D37420" w:rsidSect="00026540"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:rsidR="001F471B" w:rsidRPr="000E1D57" w:rsidRDefault="00F97432" w:rsidP="001F471B">
      <w:pPr>
        <w:pStyle w:val="Colourbanner2"/>
      </w:pPr>
      <w:r w:rsidRPr="00F97432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E51C29A" wp14:editId="21A39352">
            <wp:simplePos x="0" y="0"/>
            <wp:positionH relativeFrom="column">
              <wp:posOffset>591820</wp:posOffset>
            </wp:positionH>
            <wp:positionV relativeFrom="paragraph">
              <wp:posOffset>367665</wp:posOffset>
            </wp:positionV>
            <wp:extent cx="903605" cy="866140"/>
            <wp:effectExtent l="0" t="0" r="0" b="0"/>
            <wp:wrapTight wrapText="bothSides">
              <wp:wrapPolygon edited="0">
                <wp:start x="7741" y="0"/>
                <wp:lineTo x="5465" y="2850"/>
                <wp:lineTo x="4554" y="5701"/>
                <wp:lineTo x="5009" y="8551"/>
                <wp:lineTo x="7286" y="15677"/>
                <wp:lineTo x="5009" y="17103"/>
                <wp:lineTo x="1822" y="20428"/>
                <wp:lineTo x="1822" y="20903"/>
                <wp:lineTo x="20947" y="20903"/>
                <wp:lineTo x="20947" y="19953"/>
                <wp:lineTo x="19126" y="18053"/>
                <wp:lineTo x="17304" y="9026"/>
                <wp:lineTo x="18215" y="4751"/>
                <wp:lineTo x="15938" y="1425"/>
                <wp:lineTo x="11840" y="0"/>
                <wp:lineTo x="7741" y="0"/>
              </wp:wrapPolygon>
            </wp:wrapTight>
            <wp:docPr id="136" name="Picture 136" descr="G:\8047_C2C\Archive\Illustrations\Avatar bank\Ricardo and Rosie economics\ECB_Band_Y07-08_U2_Ricardo_hea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8047_C2C\Archive\Illustrations\Avatar bank\Ricardo and Rosie economics\ECB_Band_Y07-08_U2_Ricardo_head_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471B">
        <w:t>Part B: Communicating and reflecting on findings</w:t>
      </w:r>
    </w:p>
    <w:p w:rsidR="00BC5378" w:rsidRDefault="00F97432" w:rsidP="00491A93">
      <w:pPr>
        <w:pStyle w:val="BodyText0ptspace"/>
      </w:pPr>
      <w:r w:rsidRPr="00F9743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E83A33" wp14:editId="510DB48E">
                <wp:simplePos x="0" y="0"/>
                <wp:positionH relativeFrom="column">
                  <wp:posOffset>1685732</wp:posOffset>
                </wp:positionH>
                <wp:positionV relativeFrom="paragraph">
                  <wp:posOffset>224790</wp:posOffset>
                </wp:positionV>
                <wp:extent cx="3927945" cy="588397"/>
                <wp:effectExtent l="304800" t="0" r="15875" b="21590"/>
                <wp:wrapNone/>
                <wp:docPr id="135" name="Rounded Rectangular Callout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7945" cy="588397"/>
                        </a:xfrm>
                        <a:prstGeom prst="wedgeRoundRectCallout">
                          <a:avLst>
                            <a:gd name="adj1" fmla="val -57446"/>
                            <a:gd name="adj2" fmla="val -8142"/>
                            <a:gd name="adj3" fmla="val 16667"/>
                          </a:avLst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7432" w:rsidRDefault="00F97432" w:rsidP="00F97432">
                            <w:r>
                              <w:t>Evaluate the information about the different product options on Source 2 to help make your decision.</w:t>
                            </w:r>
                          </w:p>
                          <w:p w:rsidR="00F97432" w:rsidRPr="008B1C78" w:rsidRDefault="00F97432" w:rsidP="00F97432">
                            <w:pPr>
                              <w:pStyle w:val="BodyText0ptspac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DE83A33" id="Rounded Rectangular Callout 135" o:spid="_x0000_s1027" type="#_x0000_t62" style="position:absolute;margin-left:132.75pt;margin-top:17.7pt;width:309.3pt;height:4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" adj="-1608,9041" fillcolor="white [3201]" strokecolor="#8db3e2 [1311]" strokeweight="2pt">
                <v:textbox>
                  <w:txbxContent>
                    <w:p w:rsidR="00F97432" w:rsidRDefault="00F97432" w:rsidP="00F97432">
                      <w:r>
                        <w:t>Evaluate the information about the different product options on Source 2 to help make your decision.</w:t>
                      </w:r>
                    </w:p>
                    <w:p w:rsidR="00F97432" w:rsidRPr="008B1C78" w:rsidRDefault="00F97432" w:rsidP="00F97432">
                      <w:pPr>
                        <w:pStyle w:val="BodyText0ptspace"/>
                      </w:pPr>
                    </w:p>
                  </w:txbxContent>
                </v:textbox>
              </v:shape>
            </w:pict>
          </mc:Fallback>
        </mc:AlternateContent>
      </w:r>
    </w:p>
    <w:p w:rsidR="00BC5378" w:rsidRDefault="00BC5378" w:rsidP="00491A93">
      <w:pPr>
        <w:pStyle w:val="BodyText0ptspace"/>
      </w:pPr>
    </w:p>
    <w:p w:rsidR="00BC5378" w:rsidRDefault="00BC5378" w:rsidP="00491A93">
      <w:pPr>
        <w:pStyle w:val="BodyText0ptspace"/>
      </w:pPr>
    </w:p>
    <w:p w:rsidR="00491A93" w:rsidRPr="00491A93" w:rsidRDefault="00491A93" w:rsidP="00B3706F">
      <w:pPr>
        <w:spacing w:after="360"/>
      </w:pPr>
    </w:p>
    <w:p w:rsidR="00E945AA" w:rsidRPr="00E945AA" w:rsidRDefault="00E945AA" w:rsidP="00E945AA">
      <w:pPr>
        <w:pStyle w:val="ListNumber"/>
        <w:numPr>
          <w:ilvl w:val="0"/>
          <w:numId w:val="30"/>
        </w:numPr>
      </w:pPr>
      <w:r w:rsidRPr="00E945AA">
        <w:t>Make a decision about what product to sell at the fundraising event.</w:t>
      </w:r>
    </w:p>
    <w:p w:rsidR="00E945AA" w:rsidRPr="00D26B7D" w:rsidRDefault="00E945AA" w:rsidP="00B3706F">
      <w:pPr>
        <w:pStyle w:val="Bodytext6afterindent"/>
        <w:spacing w:after="360"/>
      </w:pPr>
      <w:r w:rsidRPr="00D26B7D">
        <w:t>The product option the Year 5 class will sell for the fundraising event is:</w:t>
      </w:r>
    </w:p>
    <w:p w:rsidR="00BC5378" w:rsidRDefault="00C35F47" w:rsidP="00B3706F">
      <w:pPr>
        <w:pStyle w:val="Answerlineindent"/>
        <w:spacing w:after="120"/>
      </w:pPr>
      <w:r w:rsidRPr="00E16CDA">
        <mc:AlternateContent>
          <mc:Choice Requires="wps">
            <w:drawing>
              <wp:inline distT="0" distB="0" distL="0" distR="0" wp14:anchorId="689A575B" wp14:editId="04162B15">
                <wp:extent cx="6253200" cy="0"/>
                <wp:effectExtent l="0" t="0" r="14605" b="19050"/>
                <wp:docPr id="137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line w14:anchorId="28AB15FB" id="Straight Connector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" strokecolor="#a6a6a6">
                <o:lock v:ext="edit" shapetype="f"/>
                <w10:anchorlock/>
              </v:line>
            </w:pict>
          </mc:Fallback>
        </mc:AlternateContent>
      </w:r>
    </w:p>
    <w:p w:rsidR="00EE4F90" w:rsidRPr="00D26B7D" w:rsidRDefault="00EE4F90" w:rsidP="00EE4F90">
      <w:pPr>
        <w:pStyle w:val="ListNumber"/>
      </w:pPr>
      <w:r w:rsidRPr="008C7CA4">
        <w:rPr>
          <w:noProof/>
        </w:rPr>
        <w:drawing>
          <wp:anchor distT="0" distB="0" distL="114300" distR="114300" simplePos="0" relativeHeight="251670528" behindDoc="1" locked="0" layoutInCell="1" allowOverlap="1" wp14:anchorId="4D463897" wp14:editId="19F5D159">
            <wp:simplePos x="0" y="0"/>
            <wp:positionH relativeFrom="column">
              <wp:posOffset>5133975</wp:posOffset>
            </wp:positionH>
            <wp:positionV relativeFrom="paragraph">
              <wp:posOffset>25400</wp:posOffset>
            </wp:positionV>
            <wp:extent cx="802640" cy="885190"/>
            <wp:effectExtent l="0" t="0" r="0" b="0"/>
            <wp:wrapTight wrapText="bothSides">
              <wp:wrapPolygon edited="0">
                <wp:start x="15892" y="0"/>
                <wp:lineTo x="8203" y="2789"/>
                <wp:lineTo x="513" y="6973"/>
                <wp:lineTo x="2051" y="20918"/>
                <wp:lineTo x="21019" y="20918"/>
                <wp:lineTo x="15380" y="15340"/>
                <wp:lineTo x="19994" y="9297"/>
                <wp:lineTo x="20506" y="5578"/>
                <wp:lineTo x="19994" y="2324"/>
                <wp:lineTo x="18456" y="0"/>
                <wp:lineTo x="15892" y="0"/>
              </wp:wrapPolygon>
            </wp:wrapTight>
            <wp:docPr id="138" name="Picture 138" descr="G:\8047_C2C\Archive\Illustrations\Avatar bank\Ricardo and Rosie economics\ECB_Band_Y07-08_U2_Rosie_hea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8047_C2C\Archive\Illustrations\Avatar bank\Ricardo and Rosie economics\ECB_Band_Y07-08_U2_Rosie_head_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6B7D">
        <w:t>Explain your</w:t>
      </w:r>
      <w:r>
        <w:t xml:space="preserve"> </w:t>
      </w:r>
      <w:r w:rsidRPr="00D26B7D">
        <w:t>decision about what product to sell at the fundraising event.</w:t>
      </w:r>
    </w:p>
    <w:p w:rsidR="00C35F47" w:rsidRDefault="00306900" w:rsidP="00C35F47">
      <w:pPr>
        <w:pStyle w:val="Answerlineindent"/>
      </w:pPr>
      <w:r w:rsidRPr="00F97432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FBB8AF" wp14:editId="7FE8C8DE">
                <wp:simplePos x="0" y="0"/>
                <wp:positionH relativeFrom="column">
                  <wp:posOffset>954460</wp:posOffset>
                </wp:positionH>
                <wp:positionV relativeFrom="paragraph">
                  <wp:posOffset>57288</wp:posOffset>
                </wp:positionV>
                <wp:extent cx="3768449" cy="588010"/>
                <wp:effectExtent l="0" t="0" r="346710" b="21590"/>
                <wp:wrapNone/>
                <wp:docPr id="139" name="Rounded Rectangular Callout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8449" cy="588010"/>
                        </a:xfrm>
                        <a:prstGeom prst="wedgeRoundRectCallout">
                          <a:avLst>
                            <a:gd name="adj1" fmla="val 58560"/>
                            <a:gd name="adj2" fmla="val 13494"/>
                            <a:gd name="adj3" fmla="val 16667"/>
                          </a:avLst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6900" w:rsidRDefault="00306900" w:rsidP="00306900">
                            <w:r>
                              <w:t>Evaluate the information about the different product options on Source 2 to help make your decision.</w:t>
                            </w:r>
                          </w:p>
                          <w:p w:rsidR="00306900" w:rsidRPr="008B1C78" w:rsidRDefault="00306900" w:rsidP="00306900">
                            <w:pPr>
                              <w:pStyle w:val="BodyText0ptspac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FBB8AF" id="Rounded Rectangular Callout 139" o:spid="_x0000_s1028" type="#_x0000_t62" style="position:absolute;left:0;text-align:left;margin-left:75.15pt;margin-top:4.5pt;width:296.75pt;height:4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" adj="23449,13715" fillcolor="white [3201]" strokecolor="#b2a1c7 [1943]" strokeweight="2pt">
                <v:textbox>
                  <w:txbxContent>
                    <w:p w:rsidR="00306900" w:rsidRDefault="00306900" w:rsidP="00306900">
                      <w:r>
                        <w:t>Evaluate the information about the different product options on Source 2 to help make your decision.</w:t>
                      </w:r>
                    </w:p>
                    <w:p w:rsidR="00306900" w:rsidRPr="008B1C78" w:rsidRDefault="00306900" w:rsidP="00306900">
                      <w:pPr>
                        <w:pStyle w:val="BodyText0ptspace"/>
                      </w:pPr>
                    </w:p>
                  </w:txbxContent>
                </v:textbox>
              </v:shape>
            </w:pict>
          </mc:Fallback>
        </mc:AlternateContent>
      </w:r>
    </w:p>
    <w:p w:rsidR="00C35F47" w:rsidRDefault="00C35F47" w:rsidP="00C35F47">
      <w:pPr>
        <w:pStyle w:val="Answerlineindent"/>
      </w:pPr>
    </w:p>
    <w:p w:rsidR="00C35F47" w:rsidRDefault="00C35F47" w:rsidP="00C35F47">
      <w:pPr>
        <w:pStyle w:val="Answerlineindent"/>
      </w:pPr>
    </w:p>
    <w:tbl>
      <w:tblPr>
        <w:tblStyle w:val="TableStyle1"/>
        <w:tblW w:w="10206" w:type="dxa"/>
        <w:tblInd w:w="108" w:type="dxa"/>
        <w:tblLook w:val="0600" w:firstRow="0" w:lastRow="0" w:firstColumn="0" w:lastColumn="0" w:noHBand="1" w:noVBand="1"/>
      </w:tblPr>
      <w:tblGrid>
        <w:gridCol w:w="2694"/>
        <w:gridCol w:w="7512"/>
      </w:tblGrid>
      <w:tr w:rsidR="00904E0E" w:rsidTr="007D3A13">
        <w:trPr>
          <w:trHeight w:val="1134"/>
        </w:trPr>
        <w:tc>
          <w:tcPr>
            <w:tcW w:w="2694" w:type="dxa"/>
            <w:shd w:val="clear" w:color="auto" w:fill="FFE9E0"/>
          </w:tcPr>
          <w:p w:rsidR="003B2C42" w:rsidRPr="00334D8D" w:rsidRDefault="003B2C42" w:rsidP="00883F5C">
            <w:pPr>
              <w:pStyle w:val="Bodytext6pt"/>
            </w:pPr>
            <w:r w:rsidRPr="001A0F97">
              <w:rPr>
                <w:rStyle w:val="Bold"/>
              </w:rPr>
              <w:t>T</w:t>
            </w:r>
            <w:r>
              <w:t>opic sentence:</w:t>
            </w:r>
          </w:p>
          <w:p w:rsidR="00904E0E" w:rsidRPr="003B2C42" w:rsidRDefault="003B2C42" w:rsidP="00883F5C">
            <w:pPr>
              <w:pStyle w:val="Bodytext6pt"/>
            </w:pPr>
            <w:r w:rsidRPr="00100785">
              <w:rPr>
                <w:szCs w:val="21"/>
              </w:rPr>
              <w:t>What product should the school sell at the fundraising event?</w:t>
            </w:r>
          </w:p>
        </w:tc>
        <w:tc>
          <w:tcPr>
            <w:tcW w:w="7512" w:type="dxa"/>
          </w:tcPr>
          <w:p w:rsidR="00904E0E" w:rsidRDefault="00904E0E" w:rsidP="00ED5DE8">
            <w:pPr>
              <w:pStyle w:val="BodyText0ptspace"/>
            </w:pPr>
          </w:p>
        </w:tc>
      </w:tr>
      <w:tr w:rsidR="00904E0E" w:rsidTr="007D3A13">
        <w:trPr>
          <w:trHeight w:val="1692"/>
        </w:trPr>
        <w:tc>
          <w:tcPr>
            <w:tcW w:w="2694" w:type="dxa"/>
            <w:shd w:val="clear" w:color="auto" w:fill="FFE9E0"/>
          </w:tcPr>
          <w:p w:rsidR="001A0F97" w:rsidRDefault="003B2C42" w:rsidP="00883F5C">
            <w:pPr>
              <w:pStyle w:val="Bodytext6pt"/>
            </w:pPr>
            <w:r w:rsidRPr="001A0F97">
              <w:rPr>
                <w:rStyle w:val="Bold"/>
              </w:rPr>
              <w:t>E</w:t>
            </w:r>
            <w:r w:rsidR="001B2345">
              <w:t>xplain:</w:t>
            </w:r>
          </w:p>
          <w:p w:rsidR="00904E0E" w:rsidRPr="003B2C42" w:rsidRDefault="003B2C42" w:rsidP="00883F5C">
            <w:pPr>
              <w:pStyle w:val="Bodytext6pt"/>
            </w:pPr>
            <w:r w:rsidRPr="000B41A5">
              <w:rPr>
                <w:szCs w:val="21"/>
              </w:rPr>
              <w:t>What strategies did you use to make your decision?</w:t>
            </w:r>
          </w:p>
        </w:tc>
        <w:tc>
          <w:tcPr>
            <w:tcW w:w="7512" w:type="dxa"/>
          </w:tcPr>
          <w:p w:rsidR="00904E0E" w:rsidRDefault="00904E0E" w:rsidP="00ED5DE8">
            <w:pPr>
              <w:pStyle w:val="BodyText0ptspace"/>
            </w:pPr>
          </w:p>
        </w:tc>
      </w:tr>
      <w:tr w:rsidR="00904E0E" w:rsidTr="007D3A13">
        <w:trPr>
          <w:trHeight w:val="4025"/>
        </w:trPr>
        <w:tc>
          <w:tcPr>
            <w:tcW w:w="2694" w:type="dxa"/>
            <w:shd w:val="clear" w:color="auto" w:fill="FFE9E0"/>
          </w:tcPr>
          <w:p w:rsidR="001A0F97" w:rsidRDefault="003B2C42" w:rsidP="00883F5C">
            <w:pPr>
              <w:pStyle w:val="Bodytext6pt"/>
            </w:pPr>
            <w:r w:rsidRPr="001A0F97">
              <w:rPr>
                <w:rStyle w:val="Bold"/>
              </w:rPr>
              <w:t>E</w:t>
            </w:r>
            <w:r w:rsidR="001B2345">
              <w:t>laborate:</w:t>
            </w:r>
          </w:p>
          <w:p w:rsidR="003B2C42" w:rsidRPr="000B41A5" w:rsidRDefault="003B2C42" w:rsidP="00883F5C">
            <w:pPr>
              <w:pStyle w:val="Bodytext6pt"/>
              <w:rPr>
                <w:szCs w:val="21"/>
              </w:rPr>
            </w:pPr>
            <w:r w:rsidRPr="000B41A5">
              <w:rPr>
                <w:szCs w:val="21"/>
              </w:rPr>
              <w:t>What factors informed your decision?</w:t>
            </w:r>
          </w:p>
          <w:p w:rsidR="003B2C42" w:rsidRPr="00AA63BB" w:rsidRDefault="003B2C42" w:rsidP="00883F5C">
            <w:pPr>
              <w:pStyle w:val="Bodytext6pt105pt"/>
            </w:pPr>
            <w:r w:rsidRPr="00AA63BB">
              <w:t>Think about the advantages and disadvantages of the selected product option.</w:t>
            </w:r>
          </w:p>
          <w:p w:rsidR="00904E0E" w:rsidRPr="003B2C42" w:rsidRDefault="003B2C42" w:rsidP="00883F5C">
            <w:pPr>
              <w:pStyle w:val="Bodytext6pt105pt"/>
            </w:pPr>
            <w:r w:rsidRPr="00AA63BB">
              <w:t>What reasons informed your decision not to select the alternative options?</w:t>
            </w:r>
          </w:p>
        </w:tc>
        <w:tc>
          <w:tcPr>
            <w:tcW w:w="7512" w:type="dxa"/>
          </w:tcPr>
          <w:p w:rsidR="00904E0E" w:rsidRDefault="00904E0E" w:rsidP="00ED5DE8">
            <w:pPr>
              <w:pStyle w:val="BodyText0ptspace"/>
            </w:pPr>
          </w:p>
        </w:tc>
      </w:tr>
      <w:tr w:rsidR="00904E0E" w:rsidTr="00E34C34">
        <w:trPr>
          <w:trHeight w:val="1077"/>
        </w:trPr>
        <w:tc>
          <w:tcPr>
            <w:tcW w:w="2694" w:type="dxa"/>
            <w:shd w:val="clear" w:color="auto" w:fill="FFE9E0"/>
          </w:tcPr>
          <w:p w:rsidR="00904E0E" w:rsidRDefault="003B2C42" w:rsidP="00883F5C">
            <w:pPr>
              <w:pStyle w:val="Bodytext6pt"/>
            </w:pPr>
            <w:r w:rsidRPr="001A0F97">
              <w:rPr>
                <w:rStyle w:val="Bold"/>
              </w:rPr>
              <w:t>L</w:t>
            </w:r>
            <w:r w:rsidRPr="00334D8D">
              <w:t>ink</w:t>
            </w:r>
            <w:r>
              <w:t xml:space="preserve"> back to the topic of the text.</w:t>
            </w:r>
          </w:p>
        </w:tc>
        <w:tc>
          <w:tcPr>
            <w:tcW w:w="7512" w:type="dxa"/>
          </w:tcPr>
          <w:p w:rsidR="00904E0E" w:rsidRDefault="00904E0E" w:rsidP="00ED5DE8">
            <w:pPr>
              <w:pStyle w:val="BodyText0ptspace"/>
            </w:pPr>
          </w:p>
        </w:tc>
      </w:tr>
    </w:tbl>
    <w:p w:rsidR="000277FD" w:rsidRPr="009C206B" w:rsidRDefault="000277FD" w:rsidP="009C206B">
      <w:pPr>
        <w:sectPr w:rsidR="000277FD" w:rsidRPr="009C206B" w:rsidSect="00026540"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0598"/>
        <w:gridCol w:w="992"/>
        <w:gridCol w:w="3686"/>
      </w:tblGrid>
      <w:tr w:rsidR="003C5FDD" w:rsidTr="00EA4E19">
        <w:trPr>
          <w:trHeight w:val="324"/>
        </w:trPr>
        <w:tc>
          <w:tcPr>
            <w:tcW w:w="10598" w:type="dxa"/>
          </w:tcPr>
          <w:p w:rsidR="003C5FDD" w:rsidRPr="00E95A60" w:rsidRDefault="003C5FDD" w:rsidP="005151CF">
            <w:pPr>
              <w:pStyle w:val="GTMJBlueHeaderLeftalign"/>
            </w:pPr>
            <w:r w:rsidRPr="00E95A60">
              <w:lastRenderedPageBreak/>
              <w:t>Year</w:t>
            </w:r>
            <w:r>
              <w:t xml:space="preserve"> </w:t>
            </w:r>
            <w:r w:rsidR="005151CF">
              <w:t>5</w:t>
            </w:r>
            <w:r>
              <w:t xml:space="preserve"> HASS: </w:t>
            </w:r>
            <w:r w:rsidRPr="00832919">
              <w:t>Unit</w:t>
            </w:r>
            <w:r>
              <w:t xml:space="preserve"> </w:t>
            </w:r>
            <w:r w:rsidR="005151CF">
              <w:t>5</w:t>
            </w:r>
            <w:r>
              <w:t xml:space="preserve"> — </w:t>
            </w:r>
            <w:r w:rsidR="005151CF">
              <w:t xml:space="preserve">Consumer decision-making in </w:t>
            </w:r>
            <w:r w:rsidR="00707967" w:rsidRPr="00707967">
              <w:t>Australian communities</w:t>
            </w:r>
          </w:p>
        </w:tc>
        <w:tc>
          <w:tcPr>
            <w:tcW w:w="992" w:type="dxa"/>
          </w:tcPr>
          <w:p w:rsidR="003C5FDD" w:rsidRPr="00E95A60" w:rsidRDefault="003C5FDD" w:rsidP="00EA4E19">
            <w:pPr>
              <w:pStyle w:val="GTMJBlueHeaderRightalign"/>
            </w:pPr>
            <w:r w:rsidRPr="00E95A60">
              <w:t>Name: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:rsidR="003C5FDD" w:rsidRPr="00E95A60" w:rsidRDefault="003C5FDD" w:rsidP="00EA4E19">
            <w:pPr>
              <w:pStyle w:val="BodyText0ptspace"/>
            </w:pPr>
          </w:p>
        </w:tc>
      </w:tr>
    </w:tbl>
    <w:p w:rsidR="003C5FDD" w:rsidRPr="008554A6" w:rsidRDefault="003C5FDD" w:rsidP="003C5FDD">
      <w:pPr>
        <w:pStyle w:val="GTMJPurpose"/>
      </w:pPr>
      <w:r w:rsidRPr="00AD6589">
        <w:rPr>
          <w:rStyle w:val="Bold"/>
        </w:rPr>
        <w:t>Purpose of assessment:</w:t>
      </w:r>
      <w:r w:rsidRPr="00A87C6A">
        <w:t xml:space="preserve"> </w:t>
      </w:r>
      <w:r w:rsidR="00037CC5" w:rsidRPr="00DA550F">
        <w:t>To explain how people in communities make decisions about the use of resources to meet their needs and wants</w:t>
      </w:r>
      <w:r w:rsidR="00037CC5">
        <w:t>.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533"/>
        <w:gridCol w:w="283"/>
        <w:gridCol w:w="6521"/>
        <w:gridCol w:w="16"/>
        <w:gridCol w:w="551"/>
        <w:gridCol w:w="283"/>
        <w:gridCol w:w="6522"/>
        <w:gridCol w:w="567"/>
      </w:tblGrid>
      <w:tr w:rsidR="003C5FDD" w:rsidTr="00EA4E19">
        <w:trPr>
          <w:trHeight w:val="340"/>
        </w:trPr>
        <w:tc>
          <w:tcPr>
            <w:tcW w:w="7353" w:type="dxa"/>
            <w:gridSpan w:val="4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:rsidR="003C5FDD" w:rsidRPr="00832919" w:rsidRDefault="002B66C7" w:rsidP="00707967">
            <w:pPr>
              <w:pStyle w:val="GTMJAssessableelementwhite"/>
            </w:pPr>
            <w:r>
              <w:t xml:space="preserve">Knowledge and </w:t>
            </w:r>
            <w:r w:rsidR="00707967">
              <w:t>u</w:t>
            </w:r>
            <w:r>
              <w:t>nderstanding</w:t>
            </w:r>
          </w:p>
        </w:tc>
        <w:tc>
          <w:tcPr>
            <w:tcW w:w="7356" w:type="dxa"/>
            <w:gridSpan w:val="3"/>
            <w:tcBorders>
              <w:top w:val="single" w:sz="12" w:space="0" w:color="FFFFFF" w:themeColor="background1"/>
              <w:left w:val="single" w:sz="12" w:space="0" w:color="FFFFFF"/>
              <w:right w:val="single" w:sz="12" w:space="0" w:color="FFFFFF"/>
            </w:tcBorders>
            <w:shd w:val="clear" w:color="auto" w:fill="DB3F30"/>
            <w:vAlign w:val="center"/>
          </w:tcPr>
          <w:p w:rsidR="003C5FDD" w:rsidRPr="00135C82" w:rsidRDefault="002B66C7" w:rsidP="00EA4E19">
            <w:pPr>
              <w:pStyle w:val="GTMJAssessableelementwhite"/>
            </w:pPr>
            <w:r>
              <w:t>Communicating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shd w:val="clear" w:color="auto" w:fill="auto"/>
            <w:vAlign w:val="center"/>
          </w:tcPr>
          <w:p w:rsidR="003C5FDD" w:rsidRPr="00AD6589" w:rsidRDefault="003C5FDD" w:rsidP="00EA4E19">
            <w:pPr>
              <w:pStyle w:val="GTMJTask-specassessableelements"/>
            </w:pPr>
          </w:p>
        </w:tc>
      </w:tr>
      <w:tr w:rsidR="003C5FDD" w:rsidRPr="003A0903" w:rsidTr="00EA4E19">
        <w:trPr>
          <w:trHeight w:val="340"/>
        </w:trPr>
        <w:tc>
          <w:tcPr>
            <w:tcW w:w="7353" w:type="dxa"/>
            <w:gridSpan w:val="4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:rsidR="004805FC" w:rsidRPr="005603F8" w:rsidRDefault="004805FC" w:rsidP="005603F8">
            <w:pPr>
              <w:pStyle w:val="GTMJTask-specassessableelements"/>
              <w:rPr>
                <w:rFonts w:eastAsia="Arial Unicode MS"/>
              </w:rPr>
            </w:pPr>
            <w:r w:rsidRPr="005603F8">
              <w:rPr>
                <w:rFonts w:eastAsia="Arial Unicode MS"/>
              </w:rPr>
              <w:t>Recognise that choices need to be made when allocating resources</w:t>
            </w:r>
            <w:r w:rsidR="00707967">
              <w:rPr>
                <w:rFonts w:eastAsia="Arial Unicode MS"/>
              </w:rPr>
              <w:t>.</w:t>
            </w:r>
          </w:p>
          <w:p w:rsidR="004805FC" w:rsidRPr="005603F8" w:rsidRDefault="004805FC" w:rsidP="005603F8">
            <w:pPr>
              <w:pStyle w:val="GTMJTask-specassessableelements"/>
            </w:pPr>
            <w:r w:rsidRPr="005603F8">
              <w:t>Describe factors that influence their choices as consumers</w:t>
            </w:r>
            <w:r w:rsidR="00707967">
              <w:t>.</w:t>
            </w:r>
          </w:p>
          <w:p w:rsidR="003C5FDD" w:rsidRPr="00B75254" w:rsidRDefault="004805FC" w:rsidP="005603F8">
            <w:pPr>
              <w:pStyle w:val="GTMJTask-specassessableelements"/>
            </w:pPr>
            <w:r w:rsidRPr="005603F8">
              <w:t>Identify strategies that can be used to inform these choices</w:t>
            </w:r>
            <w:r w:rsidR="00707967">
              <w:t>.</w:t>
            </w:r>
          </w:p>
        </w:tc>
        <w:tc>
          <w:tcPr>
            <w:tcW w:w="7356" w:type="dxa"/>
            <w:gridSpan w:val="3"/>
            <w:tcBorders>
              <w:left w:val="single" w:sz="12" w:space="0" w:color="FFFFFF"/>
              <w:right w:val="single" w:sz="12" w:space="0" w:color="FFFFFF"/>
            </w:tcBorders>
            <w:shd w:val="clear" w:color="auto" w:fill="FDC7B9"/>
            <w:vAlign w:val="center"/>
          </w:tcPr>
          <w:p w:rsidR="003C5FDD" w:rsidRPr="00095995" w:rsidRDefault="004805FC" w:rsidP="00EA4E19">
            <w:pPr>
              <w:pStyle w:val="GTMJTask-specassessableelements"/>
              <w:rPr>
                <w:rFonts w:eastAsia="Arial Unicode MS"/>
              </w:rPr>
            </w:pPr>
            <w:r w:rsidRPr="00701BE4">
              <w:t>Present their ideas, findings and conclusions in a range of communication forms using discipline-specific terms and appropriate conventions</w:t>
            </w:r>
            <w:r w:rsidR="00707967">
              <w:t>.</w:t>
            </w:r>
          </w:p>
        </w:tc>
        <w:tc>
          <w:tcPr>
            <w:tcW w:w="567" w:type="dxa"/>
            <w:tcBorders>
              <w:left w:val="single" w:sz="8" w:space="0" w:color="6FBDBE"/>
            </w:tcBorders>
            <w:shd w:val="clear" w:color="auto" w:fill="auto"/>
            <w:vAlign w:val="center"/>
          </w:tcPr>
          <w:p w:rsidR="003C5FDD" w:rsidRPr="00AD6589" w:rsidRDefault="003C5FDD" w:rsidP="00EA4E19">
            <w:pPr>
              <w:pStyle w:val="GTMJTask-specassessableelements"/>
              <w:rPr>
                <w:rFonts w:eastAsia="Arial Unicode MS"/>
              </w:rPr>
            </w:pPr>
          </w:p>
        </w:tc>
      </w:tr>
      <w:tr w:rsidR="003C5FDD" w:rsidRPr="003A0903" w:rsidTr="00EA4E19">
        <w:trPr>
          <w:trHeight w:val="323"/>
        </w:trPr>
        <w:tc>
          <w:tcPr>
            <w:tcW w:w="533" w:type="dxa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3C5FDD" w:rsidRDefault="003C5FDD" w:rsidP="00EA4E19">
            <w:pPr>
              <w:rPr>
                <w:noProof/>
                <w:lang w:val="en-US" w:eastAsia="en-US"/>
              </w:rPr>
            </w:pPr>
            <w:r w:rsidRPr="003C5FDD">
              <w:rPr>
                <w:noProof/>
              </w:rPr>
              <mc:AlternateContent>
                <mc:Choice Requires="wps">
                  <w:drawing>
                    <wp:inline distT="0" distB="0" distL="0" distR="0" wp14:anchorId="616E5C7D" wp14:editId="61DF0179">
                      <wp:extent cx="288000" cy="4140000"/>
                      <wp:effectExtent l="0" t="0" r="0" b="0"/>
                      <wp:docPr id="51" name="Up Arrow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414000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type w14:anchorId="5EE060FF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Up Arrow 51" o:spid="_x0000_s1026" type="#_x0000_t68" style="width:22.7pt;height:3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" adj="751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gridSpan w:val="2"/>
            <w:shd w:val="clear" w:color="auto" w:fill="auto"/>
            <w:tcMar>
              <w:left w:w="0" w:type="dxa"/>
              <w:right w:w="0" w:type="dxa"/>
            </w:tcMar>
          </w:tcPr>
          <w:p w:rsidR="003C5FDD" w:rsidRPr="00577302" w:rsidRDefault="003C5FDD" w:rsidP="00EA4E19">
            <w:pPr>
              <w:pStyle w:val="GTMJTypetexthere"/>
            </w:pPr>
          </w:p>
        </w:tc>
        <w:tc>
          <w:tcPr>
            <w:tcW w:w="567" w:type="dxa"/>
            <w:gridSpan w:val="2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3C5FDD" w:rsidRPr="00577302" w:rsidRDefault="003C5FDD" w:rsidP="00EA4E19">
            <w:pPr>
              <w:pStyle w:val="GTMJTypetexthere"/>
            </w:pPr>
            <w:r w:rsidRPr="003C5FDD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616E5C7D" wp14:editId="61DF0179">
                      <wp:extent cx="288000" cy="4104000"/>
                      <wp:effectExtent l="0" t="0" r="0" b="0"/>
                      <wp:docPr id="52" name="Up Arrow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4104000"/>
                              </a:xfrm>
                              <a:prstGeom prst="upArrow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 w14:anchorId="7DBBB52A" id="Up Arrow 52" o:spid="_x0000_s1026" type="#_x0000_t68" style="width:22.7pt;height:3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" adj="758" fillcolor="#bfbfbf [2412]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5" w:type="dxa"/>
            <w:gridSpan w:val="2"/>
            <w:shd w:val="clear" w:color="auto" w:fill="auto"/>
          </w:tcPr>
          <w:p w:rsidR="003C5FDD" w:rsidRPr="00AD6589" w:rsidRDefault="003C5FDD" w:rsidP="00EA4E19">
            <w:pPr>
              <w:pStyle w:val="GTMJTypetexthere"/>
            </w:pPr>
          </w:p>
        </w:tc>
        <w:tc>
          <w:tcPr>
            <w:tcW w:w="567" w:type="dxa"/>
            <w:tcBorders>
              <w:left w:val="nil"/>
            </w:tcBorders>
            <w:shd w:val="clear" w:color="auto" w:fill="auto"/>
            <w:vAlign w:val="center"/>
          </w:tcPr>
          <w:p w:rsidR="003C5FDD" w:rsidRPr="00AD6589" w:rsidRDefault="003C5FDD" w:rsidP="00EA4E19">
            <w:pPr>
              <w:pStyle w:val="GTMJTask-specassessableelements"/>
            </w:pPr>
          </w:p>
        </w:tc>
      </w:tr>
      <w:tr w:rsidR="003C5FDD" w:rsidRPr="003A0903" w:rsidTr="003C5FDD">
        <w:trPr>
          <w:trHeight w:val="1191"/>
        </w:trPr>
        <w:tc>
          <w:tcPr>
            <w:tcW w:w="53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3C5FDD" w:rsidRPr="00715E07" w:rsidRDefault="003C5FDD" w:rsidP="00EA4E19"/>
        </w:tc>
        <w:tc>
          <w:tcPr>
            <w:tcW w:w="283" w:type="dxa"/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B3281F" w:rsidRDefault="003C5FDD" w:rsidP="00EA4E19">
            <w:pPr>
              <w:pStyle w:val="GTMJ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4585E346" wp14:editId="3C6CC3A1">
                      <wp:extent cx="108780" cy="106240"/>
                      <wp:effectExtent l="1270" t="0" r="0" b="0"/>
                      <wp:docPr id="3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type w14:anchorId="6A4C9CD3" id="_x0000_t127" coordsize="21600,21600" o:spt="127" path="m10800,l21600,21600,,21600xe">
                      <v:stroke joinstyle="miter"/>
                      <v:path gradientshapeok="t" o:connecttype="custom" o:connectlocs="10800,0;5400,10800;10800,21600;16200,10800" textboxrect="5400,10800,16200,21600"/>
                    </v:shapetype>
                    <v:shape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1" w:type="dxa"/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6824CF" w:rsidRDefault="006824CF" w:rsidP="006824CF">
            <w:pPr>
              <w:pStyle w:val="GTMJTypetexthere"/>
            </w:pPr>
            <w:r>
              <w:t>Connects multiple factors to infer usefulness of strategies.</w:t>
            </w:r>
          </w:p>
          <w:p w:rsidR="003C5FDD" w:rsidRPr="00B75254" w:rsidRDefault="006824CF" w:rsidP="006824CF">
            <w:pPr>
              <w:pStyle w:val="GTMJTypetexthere"/>
            </w:pPr>
            <w:r>
              <w:t>Supports descriptions with evidence from sources.</w:t>
            </w:r>
          </w:p>
        </w:tc>
        <w:tc>
          <w:tcPr>
            <w:tcW w:w="567" w:type="dxa"/>
            <w:gridSpan w:val="2"/>
            <w:vMerge/>
            <w:shd w:val="clear" w:color="auto" w:fill="FFEEE7"/>
          </w:tcPr>
          <w:p w:rsidR="003C5FDD" w:rsidRPr="00832919" w:rsidRDefault="003C5FDD" w:rsidP="00EA4E19">
            <w:pPr>
              <w:pStyle w:val="GTMJTypetexthere"/>
            </w:pPr>
          </w:p>
        </w:tc>
        <w:tc>
          <w:tcPr>
            <w:tcW w:w="283" w:type="dxa"/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AD6589" w:rsidRDefault="003C5FDD" w:rsidP="00EA4E19">
            <w:pPr>
              <w:pStyle w:val="GTMJTypetexthere"/>
            </w:pPr>
            <w:r w:rsidRPr="00AD6589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3399D11B" wp14:editId="2EF7B594">
                      <wp:extent cx="108780" cy="106240"/>
                      <wp:effectExtent l="1270" t="0" r="0" b="0"/>
                      <wp:docPr id="3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 w14:anchorId="14235467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PxDuFY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2" w:type="dxa"/>
            <w:tcBorders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3C5FDD" w:rsidRPr="00AD6589" w:rsidRDefault="00D721AE" w:rsidP="00EA4E19">
            <w:pPr>
              <w:pStyle w:val="GTMJTypetexthere"/>
            </w:pPr>
            <w:r w:rsidRPr="000C6A87">
              <w:rPr>
                <w:rFonts w:cs="Arial"/>
              </w:rPr>
              <w:t>Justifies ideas, findin</w:t>
            </w:r>
            <w:r>
              <w:rPr>
                <w:rFonts w:cs="Arial"/>
              </w:rPr>
              <w:t>gs and conclusions with detail from</w:t>
            </w:r>
            <w:r w:rsidRPr="000C6A87">
              <w:rPr>
                <w:rFonts w:cs="Arial"/>
              </w:rPr>
              <w:t xml:space="preserve"> sources </w:t>
            </w:r>
            <w:r>
              <w:rPr>
                <w:rFonts w:cs="Arial"/>
              </w:rPr>
              <w:t>using</w:t>
            </w:r>
            <w:r w:rsidRPr="000C6A87">
              <w:rPr>
                <w:rFonts w:cs="Arial"/>
              </w:rPr>
              <w:t xml:space="preserve"> various communication forms.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3C5FDD" w:rsidRPr="002D59E3" w:rsidRDefault="003C5FDD" w:rsidP="00EA4E19">
            <w:pPr>
              <w:pStyle w:val="GTMJA-E12pt"/>
            </w:pPr>
            <w:r w:rsidRPr="002D59E3">
              <w:t>A</w:t>
            </w:r>
          </w:p>
        </w:tc>
      </w:tr>
      <w:tr w:rsidR="003C5FDD" w:rsidRPr="003A0903" w:rsidTr="003C5FDD">
        <w:trPr>
          <w:trHeight w:val="1191"/>
        </w:trPr>
        <w:tc>
          <w:tcPr>
            <w:tcW w:w="533" w:type="dxa"/>
            <w:vMerge/>
            <w:shd w:val="clear" w:color="auto" w:fill="auto"/>
          </w:tcPr>
          <w:p w:rsidR="003C5FDD" w:rsidRPr="00715E07" w:rsidRDefault="003C5FDD" w:rsidP="00EA4E19"/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832919" w:rsidRDefault="003C5FDD" w:rsidP="00EA4E19">
            <w:pPr>
              <w:pStyle w:val="GTMJ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6FFDAE27" wp14:editId="720F01A1">
                      <wp:extent cx="108780" cy="106240"/>
                      <wp:effectExtent l="1270" t="0" r="0" b="0"/>
                      <wp:docPr id="37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 w14:anchorId="3935B2CB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KdjjLI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1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6824CF" w:rsidRDefault="006824CF" w:rsidP="006824CF">
            <w:pPr>
              <w:pStyle w:val="GTMJTypetexthere"/>
            </w:pPr>
            <w:r>
              <w:t>Explains how to use strateg</w:t>
            </w:r>
            <w:r w:rsidR="00707967">
              <w:t>ies to inform consumer choices.</w:t>
            </w:r>
          </w:p>
          <w:p w:rsidR="003C5FDD" w:rsidRPr="00B75254" w:rsidRDefault="006824CF" w:rsidP="006824CF">
            <w:pPr>
              <w:pStyle w:val="GTMJTypetexthere"/>
            </w:pPr>
            <w:r>
              <w:t>Uses examples to explain factors.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:rsidR="003C5FDD" w:rsidRPr="00832919" w:rsidRDefault="003C5FDD" w:rsidP="00EA4E19">
            <w:pPr>
              <w:pStyle w:val="GTMJTypetexthere"/>
            </w:pPr>
          </w:p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AD6589" w:rsidRDefault="003C5FDD" w:rsidP="00EA4E19">
            <w:pPr>
              <w:pStyle w:val="GTMJTypetexthere"/>
            </w:pPr>
            <w:r w:rsidRPr="00AD6589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44BE7A3E" wp14:editId="5A6486FF">
                      <wp:extent cx="108780" cy="106240"/>
                      <wp:effectExtent l="1270" t="0" r="0" b="0"/>
                      <wp:docPr id="3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 w14:anchorId="248D671E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DmT9i8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2" w:type="dxa"/>
            <w:tcBorders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AD6589" w:rsidRDefault="00D721AE" w:rsidP="00EA4E19">
            <w:pPr>
              <w:pStyle w:val="GTMJTypetexthere"/>
            </w:pPr>
            <w:r w:rsidRPr="000C6A87">
              <w:rPr>
                <w:rFonts w:cs="Arial"/>
              </w:rPr>
              <w:t xml:space="preserve">Structures their responses using discipline-specific terms to explain </w:t>
            </w:r>
            <w:r>
              <w:rPr>
                <w:rFonts w:cs="Arial"/>
              </w:rPr>
              <w:t>their decision</w:t>
            </w:r>
            <w:r w:rsidRPr="000C6A87">
              <w:rPr>
                <w:rFonts w:cs="Arial"/>
              </w:rPr>
              <w:t>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2D59E3" w:rsidRDefault="003C5FDD" w:rsidP="00EA4E19">
            <w:pPr>
              <w:pStyle w:val="GTMJA-E12pt"/>
            </w:pPr>
            <w:r w:rsidRPr="002D59E3">
              <w:t>B</w:t>
            </w:r>
          </w:p>
        </w:tc>
      </w:tr>
      <w:tr w:rsidR="003C5FDD" w:rsidRPr="003A0903" w:rsidTr="003C5FDD">
        <w:trPr>
          <w:trHeight w:val="1191"/>
        </w:trPr>
        <w:tc>
          <w:tcPr>
            <w:tcW w:w="533" w:type="dxa"/>
            <w:vMerge/>
            <w:shd w:val="clear" w:color="auto" w:fill="auto"/>
          </w:tcPr>
          <w:p w:rsidR="003C5FDD" w:rsidRPr="00715E07" w:rsidRDefault="003C5FDD" w:rsidP="00EA4E19"/>
        </w:tc>
        <w:tc>
          <w:tcPr>
            <w:tcW w:w="283" w:type="dxa"/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715E07" w:rsidRDefault="003C5FDD" w:rsidP="00EA4E19">
            <w:pPr>
              <w:pStyle w:val="GTMJ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5D9BC2BF" wp14:editId="3B8AF89F">
                      <wp:extent cx="108780" cy="106240"/>
                      <wp:effectExtent l="1270" t="0" r="0" b="0"/>
                      <wp:docPr id="39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 w14:anchorId="2283F787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1" w:type="dxa"/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6824CF" w:rsidRPr="008C7CA4" w:rsidRDefault="006824CF" w:rsidP="008C7CA4">
            <w:pPr>
              <w:pStyle w:val="GTMJTypetexthere"/>
              <w:rPr>
                <w:rFonts w:eastAsia="Arial Unicode MS"/>
              </w:rPr>
            </w:pPr>
            <w:r w:rsidRPr="008C7CA4">
              <w:rPr>
                <w:rFonts w:eastAsia="Arial Unicode MS"/>
              </w:rPr>
              <w:t>Recognises that choices need to be made when allocating resources.</w:t>
            </w:r>
          </w:p>
          <w:p w:rsidR="006824CF" w:rsidRPr="00701BE4" w:rsidRDefault="006824CF" w:rsidP="006824CF">
            <w:pPr>
              <w:pStyle w:val="GTMJTypetexthere"/>
            </w:pPr>
            <w:r w:rsidRPr="00701BE4">
              <w:t>Describe</w:t>
            </w:r>
            <w:r>
              <w:t>s</w:t>
            </w:r>
            <w:r w:rsidRPr="00701BE4">
              <w:t xml:space="preserve"> factors that influence their choices as consumers</w:t>
            </w:r>
            <w:r>
              <w:t>.</w:t>
            </w:r>
          </w:p>
          <w:p w:rsidR="003C5FDD" w:rsidRPr="00B75254" w:rsidRDefault="006824CF" w:rsidP="006824CF">
            <w:pPr>
              <w:pStyle w:val="GTMJTypetexthere"/>
            </w:pPr>
            <w:r w:rsidRPr="00701BE4">
              <w:t>Identifies strategies that can be used to inform these choices</w:t>
            </w:r>
            <w:r>
              <w:t>.</w:t>
            </w:r>
          </w:p>
        </w:tc>
        <w:tc>
          <w:tcPr>
            <w:tcW w:w="567" w:type="dxa"/>
            <w:gridSpan w:val="2"/>
            <w:vMerge/>
            <w:shd w:val="clear" w:color="auto" w:fill="FFEEE7"/>
          </w:tcPr>
          <w:p w:rsidR="003C5FDD" w:rsidRPr="00715E07" w:rsidRDefault="003C5FDD" w:rsidP="00EA4E19">
            <w:pPr>
              <w:pStyle w:val="GTMJTypetexthere"/>
            </w:pPr>
          </w:p>
        </w:tc>
        <w:tc>
          <w:tcPr>
            <w:tcW w:w="283" w:type="dxa"/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AD6589" w:rsidRDefault="003C5FDD" w:rsidP="00EA4E19">
            <w:pPr>
              <w:pStyle w:val="GTMJTypetexthere"/>
            </w:pPr>
            <w:r w:rsidRPr="00AD6589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5D70C06E" wp14:editId="49931F8A">
                      <wp:extent cx="108780" cy="106240"/>
                      <wp:effectExtent l="1270" t="0" r="0" b="0"/>
                      <wp:docPr id="4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 w14:anchorId="00AA75C2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2" w:type="dxa"/>
            <w:tcBorders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3C5FDD" w:rsidRPr="00AD6589" w:rsidRDefault="00D721AE" w:rsidP="00EA4E19">
            <w:pPr>
              <w:pStyle w:val="GTMJTypetexthere"/>
            </w:pPr>
            <w:r w:rsidRPr="000C6A87">
              <w:t>Present</w:t>
            </w:r>
            <w:r>
              <w:t>s</w:t>
            </w:r>
            <w:r w:rsidRPr="000C6A87">
              <w:t xml:space="preserve"> their ideas, findings and conclusions in a range of communication </w:t>
            </w:r>
            <w:r w:rsidR="00402F20">
              <w:br/>
            </w:r>
            <w:r w:rsidRPr="000C6A87">
              <w:t>forms using discipline-specific terms and appropriate conventions</w:t>
            </w:r>
            <w:r>
              <w:t>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3C5FDD" w:rsidRPr="002D59E3" w:rsidRDefault="003C5FDD" w:rsidP="00EA4E19">
            <w:pPr>
              <w:pStyle w:val="GTMJA-E12pt"/>
            </w:pPr>
            <w:r w:rsidRPr="002D59E3">
              <w:t>C</w:t>
            </w:r>
          </w:p>
        </w:tc>
      </w:tr>
      <w:tr w:rsidR="003C5FDD" w:rsidRPr="003A0903" w:rsidTr="003C5FDD">
        <w:trPr>
          <w:trHeight w:val="1191"/>
        </w:trPr>
        <w:tc>
          <w:tcPr>
            <w:tcW w:w="533" w:type="dxa"/>
            <w:vMerge/>
            <w:shd w:val="clear" w:color="auto" w:fill="auto"/>
          </w:tcPr>
          <w:p w:rsidR="003C5FDD" w:rsidRPr="00715E07" w:rsidRDefault="003C5FDD" w:rsidP="00EA4E19"/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832919" w:rsidRDefault="003C5FDD" w:rsidP="00EA4E19">
            <w:pPr>
              <w:pStyle w:val="GTMJ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2C2DDA55" wp14:editId="761DC99D">
                      <wp:extent cx="108780" cy="106240"/>
                      <wp:effectExtent l="1270" t="0" r="0" b="0"/>
                      <wp:docPr id="4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 w14:anchorId="2BC792D9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OmXpB8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1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6824CF" w:rsidRDefault="006824CF" w:rsidP="006824CF">
            <w:pPr>
              <w:pStyle w:val="GTMJTypetexthere"/>
            </w:pPr>
            <w:r>
              <w:t>Identifies a factor that influences their consumer choices.</w:t>
            </w:r>
          </w:p>
          <w:p w:rsidR="003C5FDD" w:rsidRPr="00B75254" w:rsidRDefault="006824CF" w:rsidP="006824CF">
            <w:pPr>
              <w:pStyle w:val="GTMJTypetexthere"/>
              <w:rPr>
                <w:rFonts w:eastAsia="Arial Unicode MS"/>
              </w:rPr>
            </w:pPr>
            <w:r>
              <w:t>States a strategy used to inform a choice.</w:t>
            </w:r>
          </w:p>
        </w:tc>
        <w:tc>
          <w:tcPr>
            <w:tcW w:w="567" w:type="dxa"/>
            <w:gridSpan w:val="2"/>
            <w:vMerge/>
            <w:shd w:val="clear" w:color="auto" w:fill="auto"/>
          </w:tcPr>
          <w:p w:rsidR="003C5FDD" w:rsidRPr="00832919" w:rsidRDefault="003C5FDD" w:rsidP="00EA4E19">
            <w:pPr>
              <w:pStyle w:val="GTMJTypetexthere"/>
            </w:pPr>
          </w:p>
        </w:tc>
        <w:tc>
          <w:tcPr>
            <w:tcW w:w="283" w:type="dxa"/>
            <w:shd w:val="clear" w:color="auto" w:fill="auto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AD6589" w:rsidRDefault="003C5FDD" w:rsidP="00EA4E19">
            <w:pPr>
              <w:pStyle w:val="GTMJTypetexthere"/>
            </w:pPr>
            <w:r w:rsidRPr="00AD6589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6FCC8AF6" wp14:editId="14FBF409">
                      <wp:extent cx="108780" cy="106240"/>
                      <wp:effectExtent l="1270" t="0" r="0" b="0"/>
                      <wp:docPr id="4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 w14:anchorId="05B04732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EXxieg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2" w:type="dxa"/>
            <w:tcBorders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AD6589" w:rsidRDefault="00D721AE" w:rsidP="00EA4E19">
            <w:pPr>
              <w:pStyle w:val="GTMJTypetexthere"/>
            </w:pPr>
            <w:r w:rsidRPr="000C6A87">
              <w:rPr>
                <w:rFonts w:cs="Arial"/>
              </w:rPr>
              <w:t>Uses terminology and information related to sources.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3C5FDD" w:rsidRPr="002D59E3" w:rsidRDefault="003C5FDD" w:rsidP="00EA4E19">
            <w:pPr>
              <w:pStyle w:val="GTMJA-E12pt"/>
            </w:pPr>
            <w:r w:rsidRPr="002D59E3">
              <w:t>D</w:t>
            </w:r>
          </w:p>
        </w:tc>
      </w:tr>
      <w:tr w:rsidR="003C5FDD" w:rsidRPr="003A0903" w:rsidTr="009E2190">
        <w:trPr>
          <w:trHeight w:val="907"/>
        </w:trPr>
        <w:tc>
          <w:tcPr>
            <w:tcW w:w="533" w:type="dxa"/>
            <w:vMerge/>
            <w:tcBorders>
              <w:bottom w:val="nil"/>
            </w:tcBorders>
            <w:shd w:val="clear" w:color="auto" w:fill="auto"/>
          </w:tcPr>
          <w:p w:rsidR="003C5FDD" w:rsidRPr="00715E07" w:rsidRDefault="003C5FDD" w:rsidP="00EA4E19"/>
        </w:tc>
        <w:tc>
          <w:tcPr>
            <w:tcW w:w="283" w:type="dxa"/>
            <w:tcBorders>
              <w:bottom w:val="nil"/>
            </w:tcBorders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715E07" w:rsidRDefault="003C5FDD" w:rsidP="00EA4E19">
            <w:pPr>
              <w:pStyle w:val="GTMJTypetexthere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18AE7E32" wp14:editId="792C08A5">
                      <wp:extent cx="108780" cy="106240"/>
                      <wp:effectExtent l="1270" t="0" r="0" b="0"/>
                      <wp:docPr id="4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 w14:anchorId="21C9B7F4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B7RvQw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1" w:type="dxa"/>
            <w:tcBorders>
              <w:bottom w:val="nil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3C5FDD" w:rsidRPr="00715E07" w:rsidRDefault="006824CF" w:rsidP="00EA4E19">
            <w:pPr>
              <w:pStyle w:val="GTMJTypetexthere"/>
            </w:pPr>
            <w:r>
              <w:rPr>
                <w:rFonts w:cs="Arial"/>
              </w:rPr>
              <w:t>Lists consumer choices.</w:t>
            </w:r>
          </w:p>
        </w:tc>
        <w:tc>
          <w:tcPr>
            <w:tcW w:w="567" w:type="dxa"/>
            <w:gridSpan w:val="2"/>
            <w:vMerge/>
            <w:tcBorders>
              <w:bottom w:val="nil"/>
            </w:tcBorders>
            <w:shd w:val="clear" w:color="auto" w:fill="FFEEE7"/>
          </w:tcPr>
          <w:p w:rsidR="003C5FDD" w:rsidRPr="00715E07" w:rsidRDefault="003C5FDD" w:rsidP="00EA4E19"/>
        </w:tc>
        <w:tc>
          <w:tcPr>
            <w:tcW w:w="283" w:type="dxa"/>
            <w:tcBorders>
              <w:bottom w:val="nil"/>
            </w:tcBorders>
            <w:shd w:val="clear" w:color="auto" w:fill="FFEEE7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</w:tcPr>
          <w:p w:rsidR="003C5FDD" w:rsidRPr="00AD6589" w:rsidRDefault="003C5FDD" w:rsidP="00EA4E19">
            <w:pPr>
              <w:pStyle w:val="GTMJTypetexthere"/>
            </w:pPr>
            <w:r w:rsidRPr="00AD6589">
              <w:rPr>
                <w:noProof/>
                <w:lang w:eastAsia="zh-CN"/>
              </w:rPr>
              <mc:AlternateContent>
                <mc:Choice Requires="wps">
                  <w:drawing>
                    <wp:inline distT="0" distB="0" distL="0" distR="0" wp14:anchorId="2954A2E5" wp14:editId="2EF9F5E5">
                      <wp:extent cx="108780" cy="106240"/>
                      <wp:effectExtent l="1270" t="0" r="0" b="0"/>
                      <wp:docPr id="44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108780" cy="106240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DB3F30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shape w14:anchorId="09DBC67A" id="AutoShape 26" o:spid="_x0000_s1026" type="#_x0000_t127" style="width:8.55pt;height:8.35pt;rotation: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" fillcolor="#db3f30" stroked="f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2" w:type="dxa"/>
            <w:tcBorders>
              <w:bottom w:val="nil"/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3C5FDD" w:rsidRPr="00AD6589" w:rsidRDefault="00D721AE" w:rsidP="00EA4E19">
            <w:pPr>
              <w:pStyle w:val="GTMJTypetexthere"/>
            </w:pPr>
            <w:r w:rsidRPr="000C6A87">
              <w:rPr>
                <w:rFonts w:cs="Arial"/>
              </w:rPr>
              <w:t>Communicates ideas.</w:t>
            </w:r>
          </w:p>
        </w:tc>
        <w:tc>
          <w:tcPr>
            <w:tcW w:w="567" w:type="dxa"/>
            <w:tcBorders>
              <w:top w:val="single" w:sz="8" w:space="0" w:color="003366"/>
              <w:left w:val="single" w:sz="8" w:space="0" w:color="003366"/>
              <w:bottom w:val="single" w:sz="8" w:space="0" w:color="auto"/>
              <w:right w:val="single" w:sz="8" w:space="0" w:color="003366"/>
            </w:tcBorders>
            <w:shd w:val="clear" w:color="auto" w:fill="FFEEE7"/>
            <w:tcMar>
              <w:left w:w="0" w:type="dxa"/>
              <w:right w:w="0" w:type="dxa"/>
            </w:tcMar>
            <w:vAlign w:val="center"/>
          </w:tcPr>
          <w:p w:rsidR="003C5FDD" w:rsidRPr="002D59E3" w:rsidRDefault="003C5FDD" w:rsidP="00EA4E19">
            <w:pPr>
              <w:pStyle w:val="GTMJA-E12pt"/>
            </w:pPr>
            <w:r w:rsidRPr="002D59E3">
              <w:t>E</w:t>
            </w:r>
          </w:p>
        </w:tc>
      </w:tr>
    </w:tbl>
    <w:p w:rsidR="003C5FDD" w:rsidRPr="003C5FDD" w:rsidRDefault="003C5FDD" w:rsidP="00CA4268">
      <w:pPr>
        <w:pStyle w:val="BodyText0ptspace"/>
      </w:pPr>
    </w:p>
    <w:tbl>
      <w:tblPr>
        <w:tblW w:w="4975" w:type="pct"/>
        <w:tblLayout w:type="fixed"/>
        <w:tblLook w:val="01E0" w:firstRow="1" w:lastRow="1" w:firstColumn="1" w:lastColumn="1" w:noHBand="0" w:noVBand="0"/>
      </w:tblPr>
      <w:tblGrid>
        <w:gridCol w:w="1380"/>
        <w:gridCol w:w="13895"/>
      </w:tblGrid>
      <w:tr w:rsidR="003C5FDD" w:rsidRPr="006556C8" w:rsidTr="009E2190">
        <w:trPr>
          <w:trHeight w:val="454"/>
        </w:trPr>
        <w:tc>
          <w:tcPr>
            <w:tcW w:w="1380" w:type="dxa"/>
            <w:shd w:val="clear" w:color="auto" w:fill="auto"/>
          </w:tcPr>
          <w:p w:rsidR="003C5FDD" w:rsidRPr="006556C8" w:rsidRDefault="003C5FDD" w:rsidP="00EA4E19">
            <w:pPr>
              <w:pStyle w:val="GTMJBlueHeaderRightalign"/>
            </w:pPr>
            <w:r w:rsidRPr="006556C8">
              <w:t>Feedback</w:t>
            </w:r>
            <w:r>
              <w:t>:</w:t>
            </w:r>
          </w:p>
        </w:tc>
        <w:tc>
          <w:tcPr>
            <w:tcW w:w="13895" w:type="dxa"/>
            <w:shd w:val="clear" w:color="auto" w:fill="F2F2F2" w:themeFill="background1" w:themeFillShade="F2"/>
          </w:tcPr>
          <w:p w:rsidR="003C5FDD" w:rsidRPr="006556C8" w:rsidRDefault="003C5FDD" w:rsidP="00EA4E19">
            <w:pPr>
              <w:pStyle w:val="BodyText0ptspace"/>
            </w:pPr>
          </w:p>
        </w:tc>
      </w:tr>
    </w:tbl>
    <w:p w:rsidR="003C5FDD" w:rsidRPr="001B7583" w:rsidRDefault="003C5FDD" w:rsidP="009E2190">
      <w:pPr>
        <w:pStyle w:val="Legend"/>
      </w:pPr>
    </w:p>
    <w:sectPr w:rsidR="003C5FDD" w:rsidRPr="001B7583" w:rsidSect="00973D6F">
      <w:headerReference w:type="default" r:id="rId21"/>
      <w:footerReference w:type="default" r:id="rId22"/>
      <w:pgSz w:w="16838" w:h="11906" w:orient="landscape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1C92" w:rsidRDefault="00B61C92" w:rsidP="00AB207A">
      <w:pPr>
        <w:spacing w:after="0" w:line="240" w:lineRule="auto"/>
      </w:pPr>
      <w:r>
        <w:separator/>
      </w:r>
    </w:p>
    <w:p w:rsidR="00B61C92" w:rsidRDefault="00B61C92"/>
    <w:p w:rsidR="00B61C92" w:rsidRDefault="00B61C92"/>
    <w:p w:rsidR="00B61C92" w:rsidRDefault="00B61C92"/>
    <w:p w:rsidR="00B61C92" w:rsidRDefault="00B61C92"/>
    <w:p w:rsidR="00B61C92" w:rsidRDefault="00B61C92"/>
  </w:endnote>
  <w:endnote w:type="continuationSeparator" w:id="0">
    <w:p w:rsidR="00B61C92" w:rsidRDefault="00B61C92" w:rsidP="00AB207A">
      <w:pPr>
        <w:spacing w:after="0" w:line="240" w:lineRule="auto"/>
      </w:pPr>
      <w:r>
        <w:continuationSeparator/>
      </w:r>
    </w:p>
    <w:p w:rsidR="00B61C92" w:rsidRDefault="00B61C92"/>
    <w:p w:rsidR="00B61C92" w:rsidRDefault="00B61C92"/>
    <w:p w:rsidR="00B61C92" w:rsidRDefault="00B61C92"/>
    <w:p w:rsidR="00B61C92" w:rsidRDefault="00B61C92"/>
    <w:p w:rsidR="00B61C92" w:rsidRDefault="00B61C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463" w:rsidRDefault="00AD046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7E97" w:rsidRPr="00BC4F3D" w:rsidRDefault="00323623" w:rsidP="00FF7E97">
    <w:pPr>
      <w:pStyle w:val="Foo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6E2FD7D7" wp14:editId="3C784705">
          <wp:simplePos x="0" y="0"/>
          <wp:positionH relativeFrom="column">
            <wp:posOffset>4893764</wp:posOffset>
          </wp:positionH>
          <wp:positionV relativeFrom="paragraph">
            <wp:posOffset>-18235</wp:posOffset>
          </wp:positionV>
          <wp:extent cx="1587500" cy="274594"/>
          <wp:effectExtent l="0" t="0" r="0" b="0"/>
          <wp:wrapNone/>
          <wp:docPr id="12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7E97">
      <w:rPr>
        <w:noProof/>
      </w:rPr>
      <w:drawing>
        <wp:anchor distT="0" distB="0" distL="114300" distR="114300" simplePos="0" relativeHeight="251671552" behindDoc="0" locked="0" layoutInCell="1" allowOverlap="1" wp14:anchorId="6D4964A7" wp14:editId="33A752B4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14" name="Picture 1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7E97" w:rsidRPr="00AB207A">
      <w:fldChar w:fldCharType="begin"/>
    </w:r>
    <w:r w:rsidR="00FF7E97" w:rsidRPr="00AB207A">
      <w:instrText xml:space="preserve"> PAGE </w:instrText>
    </w:r>
    <w:r w:rsidR="00FF7E97" w:rsidRPr="00AB207A">
      <w:fldChar w:fldCharType="separate"/>
    </w:r>
    <w:r w:rsidR="00AD0463">
      <w:rPr>
        <w:noProof/>
      </w:rPr>
      <w:t>4</w:t>
    </w:r>
    <w:r w:rsidR="00FF7E97" w:rsidRPr="00AB207A">
      <w:fldChar w:fldCharType="end"/>
    </w:r>
    <w:r w:rsidR="00FF7E97" w:rsidRPr="00AB207A">
      <w:t xml:space="preserve"> of </w:t>
    </w:r>
    <w:fldSimple w:instr=" NUMPAGES ">
      <w:r w:rsidR="00AD0463">
        <w:rPr>
          <w:noProof/>
        </w:rPr>
        <w:t>5</w:t>
      </w:r>
    </w:fldSimple>
  </w:p>
  <w:p w:rsidR="00212EA5" w:rsidRPr="000F41F4" w:rsidRDefault="00F507B2" w:rsidP="000F41F4">
    <w:pPr>
      <w:pStyle w:val="Footergrey"/>
    </w:pPr>
    <w:fldSimple w:instr=" FILENAME   \* MERGEFORMAT ">
      <w:r w:rsidR="00AD0463">
        <w:rPr>
          <w:noProof/>
        </w:rPr>
        <w:t>HASS_Y05_U5_AT_ConsumerDec.docx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463" w:rsidRDefault="00AD0463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EA5" w:rsidRPr="00BE38EA" w:rsidRDefault="00CC22D8" w:rsidP="00BE38EA">
    <w:pPr>
      <w:pStyle w:val="Footer"/>
    </w:pPr>
    <w:r w:rsidRPr="00832919">
      <w:rPr>
        <w:noProof/>
        <w:szCs w:val="14"/>
      </w:rPr>
      <w:drawing>
        <wp:anchor distT="0" distB="0" distL="114300" distR="114300" simplePos="0" relativeHeight="251667456" behindDoc="1" locked="0" layoutInCell="1" allowOverlap="1" wp14:anchorId="09BF13DC" wp14:editId="0269848A">
          <wp:simplePos x="0" y="0"/>
          <wp:positionH relativeFrom="margin">
            <wp:posOffset>8028305</wp:posOffset>
          </wp:positionH>
          <wp:positionV relativeFrom="paragraph">
            <wp:posOffset>43180</wp:posOffset>
          </wp:positionV>
          <wp:extent cx="1587500" cy="27432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6F1D">
      <w:rPr>
        <w:noProof/>
      </w:rPr>
      <w:drawing>
        <wp:anchor distT="0" distB="0" distL="114300" distR="114300" simplePos="0" relativeHeight="251673600" behindDoc="0" locked="0" layoutInCell="1" allowOverlap="1" wp14:anchorId="250E5CA7" wp14:editId="33054731">
          <wp:simplePos x="0" y="0"/>
          <wp:positionH relativeFrom="column">
            <wp:posOffset>3620135</wp:posOffset>
          </wp:positionH>
          <wp:positionV relativeFrom="paragraph">
            <wp:posOffset>66040</wp:posOffset>
          </wp:positionV>
          <wp:extent cx="2052000" cy="248400"/>
          <wp:effectExtent l="0" t="0" r="5715" b="5715"/>
          <wp:wrapNone/>
          <wp:docPr id="19" name="Picture 19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EA5" w:rsidRPr="00832919">
      <w:rPr>
        <w:rFonts w:cs="Arial"/>
        <w:szCs w:val="14"/>
      </w:rPr>
      <w:fldChar w:fldCharType="begin"/>
    </w:r>
    <w:r w:rsidR="00212EA5" w:rsidRPr="00832919">
      <w:rPr>
        <w:rFonts w:cs="Arial"/>
        <w:szCs w:val="14"/>
      </w:rPr>
      <w:instrText xml:space="preserve"> PAGE </w:instrText>
    </w:r>
    <w:r w:rsidR="00212EA5" w:rsidRPr="00832919">
      <w:rPr>
        <w:rFonts w:cs="Arial"/>
        <w:szCs w:val="14"/>
      </w:rPr>
      <w:fldChar w:fldCharType="separate"/>
    </w:r>
    <w:r w:rsidR="00AD0463">
      <w:rPr>
        <w:rFonts w:cs="Arial"/>
        <w:noProof/>
        <w:szCs w:val="14"/>
      </w:rPr>
      <w:t>5</w:t>
    </w:r>
    <w:r w:rsidR="00212EA5" w:rsidRPr="00832919">
      <w:rPr>
        <w:rFonts w:cs="Arial"/>
        <w:szCs w:val="14"/>
      </w:rPr>
      <w:fldChar w:fldCharType="end"/>
    </w:r>
    <w:r w:rsidR="00212EA5" w:rsidRPr="00832919">
      <w:rPr>
        <w:rFonts w:cs="Arial"/>
        <w:szCs w:val="14"/>
      </w:rPr>
      <w:t xml:space="preserve"> </w:t>
    </w:r>
    <w:r w:rsidR="00212EA5" w:rsidRPr="00BE38EA">
      <w:t xml:space="preserve">of </w:t>
    </w:r>
    <w:fldSimple w:instr=" NUMPAGES ">
      <w:r w:rsidR="00AD0463">
        <w:rPr>
          <w:noProof/>
        </w:rPr>
        <w:t>5</w:t>
      </w:r>
    </w:fldSimple>
  </w:p>
  <w:p w:rsidR="00137E88" w:rsidRDefault="00F507B2" w:rsidP="003C5FDD">
    <w:pPr>
      <w:pStyle w:val="Footergrey"/>
    </w:pPr>
    <w:fldSimple w:instr=" FILENAME   \* MERGEFORMAT ">
      <w:r w:rsidR="00AD0463">
        <w:rPr>
          <w:noProof/>
        </w:rPr>
        <w:t>HASS_Y05_U5_AT_ConsumerDec.docx</w:t>
      </w:r>
    </w:fldSimple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1C92" w:rsidRDefault="00B61C92" w:rsidP="00AB207A">
      <w:pPr>
        <w:spacing w:after="0" w:line="240" w:lineRule="auto"/>
      </w:pPr>
      <w:r>
        <w:separator/>
      </w:r>
    </w:p>
    <w:p w:rsidR="00B61C92" w:rsidRDefault="00B61C92"/>
    <w:p w:rsidR="00B61C92" w:rsidRDefault="00B61C92"/>
    <w:p w:rsidR="00B61C92" w:rsidRDefault="00B61C92"/>
    <w:p w:rsidR="00B61C92" w:rsidRDefault="00B61C92"/>
    <w:p w:rsidR="00B61C92" w:rsidRDefault="00B61C92"/>
  </w:footnote>
  <w:footnote w:type="continuationSeparator" w:id="0">
    <w:p w:rsidR="00B61C92" w:rsidRDefault="00B61C92" w:rsidP="00AB207A">
      <w:pPr>
        <w:spacing w:after="0" w:line="240" w:lineRule="auto"/>
      </w:pPr>
      <w:r>
        <w:continuationSeparator/>
      </w:r>
    </w:p>
    <w:p w:rsidR="00B61C92" w:rsidRDefault="00B61C92"/>
    <w:p w:rsidR="00B61C92" w:rsidRDefault="00B61C92"/>
    <w:p w:rsidR="00B61C92" w:rsidRDefault="00B61C92"/>
    <w:p w:rsidR="00B61C92" w:rsidRDefault="00B61C92"/>
    <w:p w:rsidR="00B61C92" w:rsidRDefault="00B61C9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463" w:rsidRDefault="00AD046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463" w:rsidRDefault="00AD046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463" w:rsidRDefault="00AD0463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7E88" w:rsidRPr="00661FC7" w:rsidRDefault="00137E88" w:rsidP="00661F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08F4C598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1">
    <w:nsid w:val="FFFFFF80"/>
    <w:multiLevelType w:val="singleLevel"/>
    <w:tmpl w:val="BF025A5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FFFFFF81"/>
    <w:multiLevelType w:val="singleLevel"/>
    <w:tmpl w:val="607AA5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A4280C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>
    <w:nsid w:val="FFFFFF83"/>
    <w:multiLevelType w:val="singleLevel"/>
    <w:tmpl w:val="2780BE7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>
    <w:nsid w:val="FFFFFF88"/>
    <w:multiLevelType w:val="singleLevel"/>
    <w:tmpl w:val="59349C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FFFFFF89"/>
    <w:multiLevelType w:val="singleLevel"/>
    <w:tmpl w:val="E9F29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</w:abstractNum>
  <w:abstractNum w:abstractNumId="7">
    <w:nsid w:val="1B2B675C"/>
    <w:multiLevelType w:val="hybridMultilevel"/>
    <w:tmpl w:val="11C88E36"/>
    <w:lvl w:ilvl="0" w:tplc="4F1E959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AD0805"/>
    <w:multiLevelType w:val="hybridMultilevel"/>
    <w:tmpl w:val="5268C804"/>
    <w:lvl w:ilvl="0" w:tplc="D72C48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2695E57"/>
    <w:multiLevelType w:val="hybridMultilevel"/>
    <w:tmpl w:val="D58040CE"/>
    <w:lvl w:ilvl="0" w:tplc="C518C18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5389C"/>
    <w:multiLevelType w:val="hybridMultilevel"/>
    <w:tmpl w:val="075EDA54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>
    <w:nsid w:val="25252C62"/>
    <w:multiLevelType w:val="hybridMultilevel"/>
    <w:tmpl w:val="06A09C60"/>
    <w:lvl w:ilvl="0" w:tplc="11369552">
      <w:start w:val="1"/>
      <w:numFmt w:val="bullet"/>
      <w:pStyle w:val="TickboxRed"/>
      <w:lvlText w:val=""/>
      <w:lvlJc w:val="left"/>
      <w:pPr>
        <w:ind w:left="360" w:hanging="360"/>
      </w:pPr>
      <w:rPr>
        <w:rFonts w:ascii="Wingdings 2" w:hAnsi="Wingdings 2" w:hint="default"/>
        <w:color w:val="FF0000"/>
        <w:position w:val="0"/>
        <w:sz w:val="36"/>
        <w:szCs w:val="3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2958E7"/>
    <w:multiLevelType w:val="hybridMultilevel"/>
    <w:tmpl w:val="67DE31CA"/>
    <w:lvl w:ilvl="0" w:tplc="B2B08E1C">
      <w:start w:val="1"/>
      <w:numFmt w:val="bullet"/>
      <w:pStyle w:val="Bullethollow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259D39C4"/>
    <w:multiLevelType w:val="hybridMultilevel"/>
    <w:tmpl w:val="85F0B1B4"/>
    <w:lvl w:ilvl="0" w:tplc="8D0A5B5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3B071F"/>
    <w:multiLevelType w:val="hybridMultilevel"/>
    <w:tmpl w:val="0C684072"/>
    <w:lvl w:ilvl="0" w:tplc="255CAE3E">
      <w:start w:val="1"/>
      <w:numFmt w:val="bullet"/>
      <w:pStyle w:val="Bullethollowbeforeboxtable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374808"/>
    <w:multiLevelType w:val="hybridMultilevel"/>
    <w:tmpl w:val="5C9AFA4A"/>
    <w:lvl w:ilvl="0" w:tplc="F48430C6">
      <w:start w:val="1"/>
      <w:numFmt w:val="bullet"/>
      <w:pStyle w:val="ListBullet2"/>
      <w:lvlText w:val="o"/>
      <w:lvlJc w:val="left"/>
      <w:pPr>
        <w:ind w:left="100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6">
    <w:nsid w:val="3D7625A7"/>
    <w:multiLevelType w:val="hybridMultilevel"/>
    <w:tmpl w:val="6160258E"/>
    <w:lvl w:ilvl="0" w:tplc="39F24640">
      <w:start w:val="1"/>
      <w:numFmt w:val="bullet"/>
      <w:pStyle w:val="Bulletbeforeboxtable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647A81"/>
    <w:multiLevelType w:val="hybridMultilevel"/>
    <w:tmpl w:val="EAA8DC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FF323B"/>
    <w:multiLevelType w:val="hybridMultilevel"/>
    <w:tmpl w:val="67D6E6F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>
    <w:nsid w:val="50592972"/>
    <w:multiLevelType w:val="hybridMultilevel"/>
    <w:tmpl w:val="6108F974"/>
    <w:lvl w:ilvl="0" w:tplc="72E890B2">
      <w:start w:val="1"/>
      <w:numFmt w:val="bullet"/>
      <w:pStyle w:val="Bulletbeforebullethollow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C500B6"/>
    <w:multiLevelType w:val="hybridMultilevel"/>
    <w:tmpl w:val="4D4E369C"/>
    <w:lvl w:ilvl="0" w:tplc="5224A246">
      <w:start w:val="1"/>
      <w:numFmt w:val="bullet"/>
      <w:pStyle w:val="Tickbox"/>
      <w:lvlText w:val=""/>
      <w:lvlJc w:val="left"/>
      <w:pPr>
        <w:ind w:left="720" w:hanging="360"/>
      </w:pPr>
      <w:rPr>
        <w:rFonts w:ascii="Webdings" w:hAnsi="Webdings" w:hint="default"/>
        <w:color w:val="auto"/>
        <w:sz w:val="2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457D8C"/>
    <w:multiLevelType w:val="hybridMultilevel"/>
    <w:tmpl w:val="4A90C8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2">
    <w:nsid w:val="60D065F0"/>
    <w:multiLevelType w:val="hybridMultilevel"/>
    <w:tmpl w:val="D9E23F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>
    <w:nsid w:val="69290D5D"/>
    <w:multiLevelType w:val="hybridMultilevel"/>
    <w:tmpl w:val="819E2118"/>
    <w:lvl w:ilvl="0" w:tplc="0C09000F">
      <w:start w:val="1"/>
      <w:numFmt w:val="decimal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6DAD457D"/>
    <w:multiLevelType w:val="hybridMultilevel"/>
    <w:tmpl w:val="4236A752"/>
    <w:lvl w:ilvl="0" w:tplc="D49C1DD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A57BFF"/>
    <w:multiLevelType w:val="hybridMultilevel"/>
    <w:tmpl w:val="6AACE8B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>
    <w:nsid w:val="765278CD"/>
    <w:multiLevelType w:val="hybridMultilevel"/>
    <w:tmpl w:val="D5EA11CC"/>
    <w:lvl w:ilvl="0" w:tplc="A170C01E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2D7F6B"/>
    <w:multiLevelType w:val="hybridMultilevel"/>
    <w:tmpl w:val="E6FCF836"/>
    <w:lvl w:ilvl="0" w:tplc="010C8392">
      <w:start w:val="1"/>
      <w:numFmt w:val="bullet"/>
      <w:pStyle w:val="Bullethollowlastline"/>
      <w:lvlText w:val="o"/>
      <w:lvlJc w:val="left"/>
      <w:pPr>
        <w:ind w:left="100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>
    <w:nsid w:val="7A572BBD"/>
    <w:multiLevelType w:val="hybridMultilevel"/>
    <w:tmpl w:val="657810E2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9"/>
  </w:num>
  <w:num w:numId="4">
    <w:abstractNumId w:val="12"/>
  </w:num>
  <w:num w:numId="5">
    <w:abstractNumId w:val="14"/>
  </w:num>
  <w:num w:numId="6">
    <w:abstractNumId w:val="16"/>
  </w:num>
  <w:num w:numId="7">
    <w:abstractNumId w:val="27"/>
  </w:num>
  <w:num w:numId="8">
    <w:abstractNumId w:val="6"/>
  </w:num>
  <w:num w:numId="9">
    <w:abstractNumId w:val="4"/>
  </w:num>
  <w:num w:numId="10">
    <w:abstractNumId w:val="5"/>
  </w:num>
  <w:num w:numId="11">
    <w:abstractNumId w:val="0"/>
  </w:num>
  <w:num w:numId="12">
    <w:abstractNumId w:val="18"/>
  </w:num>
  <w:num w:numId="13">
    <w:abstractNumId w:val="21"/>
  </w:num>
  <w:num w:numId="14">
    <w:abstractNumId w:val="24"/>
  </w:num>
  <w:num w:numId="15">
    <w:abstractNumId w:val="9"/>
  </w:num>
  <w:num w:numId="16">
    <w:abstractNumId w:val="28"/>
  </w:num>
  <w:num w:numId="17">
    <w:abstractNumId w:val="3"/>
  </w:num>
  <w:num w:numId="18">
    <w:abstractNumId w:val="2"/>
  </w:num>
  <w:num w:numId="19">
    <w:abstractNumId w:val="1"/>
  </w:num>
  <w:num w:numId="20">
    <w:abstractNumId w:val="25"/>
  </w:num>
  <w:num w:numId="21">
    <w:abstractNumId w:val="10"/>
  </w:num>
  <w:num w:numId="22">
    <w:abstractNumId w:val="22"/>
  </w:num>
  <w:num w:numId="23">
    <w:abstractNumId w:val="20"/>
  </w:num>
  <w:num w:numId="24">
    <w:abstractNumId w:val="11"/>
  </w:num>
  <w:num w:numId="25">
    <w:abstractNumId w:val="26"/>
  </w:num>
  <w:num w:numId="26">
    <w:abstractNumId w:val="15"/>
  </w:num>
  <w:num w:numId="27">
    <w:abstractNumId w:val="8"/>
  </w:num>
  <w:num w:numId="28">
    <w:abstractNumId w:val="23"/>
  </w:num>
  <w:num w:numId="29">
    <w:abstractNumId w:val="17"/>
  </w:num>
  <w:num w:numId="30">
    <w:abstractNumId w:val="5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C92"/>
    <w:rsid w:val="00000855"/>
    <w:rsid w:val="000043C9"/>
    <w:rsid w:val="00014372"/>
    <w:rsid w:val="00026540"/>
    <w:rsid w:val="0002668A"/>
    <w:rsid w:val="000277FD"/>
    <w:rsid w:val="00030527"/>
    <w:rsid w:val="00037CC5"/>
    <w:rsid w:val="000417D8"/>
    <w:rsid w:val="000464B9"/>
    <w:rsid w:val="000479F7"/>
    <w:rsid w:val="000560D4"/>
    <w:rsid w:val="0006096E"/>
    <w:rsid w:val="0006305E"/>
    <w:rsid w:val="00065792"/>
    <w:rsid w:val="0006752E"/>
    <w:rsid w:val="00075FF0"/>
    <w:rsid w:val="00085148"/>
    <w:rsid w:val="00086DFC"/>
    <w:rsid w:val="00092BCD"/>
    <w:rsid w:val="000933CF"/>
    <w:rsid w:val="00093C33"/>
    <w:rsid w:val="00096F3B"/>
    <w:rsid w:val="000A6F1D"/>
    <w:rsid w:val="000B1CA8"/>
    <w:rsid w:val="000C2D90"/>
    <w:rsid w:val="000C713A"/>
    <w:rsid w:val="000E3122"/>
    <w:rsid w:val="000F05F9"/>
    <w:rsid w:val="000F122C"/>
    <w:rsid w:val="000F41F4"/>
    <w:rsid w:val="00107FCE"/>
    <w:rsid w:val="00111A9C"/>
    <w:rsid w:val="00112DF6"/>
    <w:rsid w:val="00121266"/>
    <w:rsid w:val="00125F41"/>
    <w:rsid w:val="001361FC"/>
    <w:rsid w:val="00137E88"/>
    <w:rsid w:val="0014230D"/>
    <w:rsid w:val="00151DD2"/>
    <w:rsid w:val="00157BA2"/>
    <w:rsid w:val="00166B48"/>
    <w:rsid w:val="001919EE"/>
    <w:rsid w:val="00191EF3"/>
    <w:rsid w:val="00195CC0"/>
    <w:rsid w:val="00197153"/>
    <w:rsid w:val="001A0F97"/>
    <w:rsid w:val="001A2DF8"/>
    <w:rsid w:val="001B2345"/>
    <w:rsid w:val="001B7583"/>
    <w:rsid w:val="001E586E"/>
    <w:rsid w:val="001F471B"/>
    <w:rsid w:val="00201A2E"/>
    <w:rsid w:val="002127E9"/>
    <w:rsid w:val="00212EA5"/>
    <w:rsid w:val="00216B4B"/>
    <w:rsid w:val="00223A18"/>
    <w:rsid w:val="002532A6"/>
    <w:rsid w:val="00255118"/>
    <w:rsid w:val="002934C7"/>
    <w:rsid w:val="002A1F9A"/>
    <w:rsid w:val="002A76BF"/>
    <w:rsid w:val="002B14F9"/>
    <w:rsid w:val="002B66C7"/>
    <w:rsid w:val="002C4FC6"/>
    <w:rsid w:val="002C5F8A"/>
    <w:rsid w:val="002C6F4C"/>
    <w:rsid w:val="002D6522"/>
    <w:rsid w:val="002D74A1"/>
    <w:rsid w:val="002E2E83"/>
    <w:rsid w:val="002E7C76"/>
    <w:rsid w:val="002F2A22"/>
    <w:rsid w:val="002F48A8"/>
    <w:rsid w:val="002F5FAB"/>
    <w:rsid w:val="0030068B"/>
    <w:rsid w:val="00304407"/>
    <w:rsid w:val="00306900"/>
    <w:rsid w:val="00311AFF"/>
    <w:rsid w:val="00323623"/>
    <w:rsid w:val="003327F3"/>
    <w:rsid w:val="0033326A"/>
    <w:rsid w:val="00370F56"/>
    <w:rsid w:val="003A0B1C"/>
    <w:rsid w:val="003B2C42"/>
    <w:rsid w:val="003C42D0"/>
    <w:rsid w:val="003C5FDD"/>
    <w:rsid w:val="0040174A"/>
    <w:rsid w:val="00402F20"/>
    <w:rsid w:val="0040384A"/>
    <w:rsid w:val="00404C9D"/>
    <w:rsid w:val="00424421"/>
    <w:rsid w:val="00426B86"/>
    <w:rsid w:val="00427F27"/>
    <w:rsid w:val="004465FA"/>
    <w:rsid w:val="00456DFD"/>
    <w:rsid w:val="0045795B"/>
    <w:rsid w:val="004622D2"/>
    <w:rsid w:val="00473790"/>
    <w:rsid w:val="004805FC"/>
    <w:rsid w:val="00483702"/>
    <w:rsid w:val="00491A93"/>
    <w:rsid w:val="004B3DFE"/>
    <w:rsid w:val="004D42B9"/>
    <w:rsid w:val="004E126A"/>
    <w:rsid w:val="004E1841"/>
    <w:rsid w:val="004E187E"/>
    <w:rsid w:val="004F0978"/>
    <w:rsid w:val="004F460F"/>
    <w:rsid w:val="00505D37"/>
    <w:rsid w:val="00510F18"/>
    <w:rsid w:val="005151CF"/>
    <w:rsid w:val="005356A9"/>
    <w:rsid w:val="00536D7A"/>
    <w:rsid w:val="0054186F"/>
    <w:rsid w:val="00544F61"/>
    <w:rsid w:val="005603F8"/>
    <w:rsid w:val="005626ED"/>
    <w:rsid w:val="005641C9"/>
    <w:rsid w:val="00565EC4"/>
    <w:rsid w:val="0056792A"/>
    <w:rsid w:val="00573011"/>
    <w:rsid w:val="005738A9"/>
    <w:rsid w:val="00582EC8"/>
    <w:rsid w:val="00590BDD"/>
    <w:rsid w:val="005A177A"/>
    <w:rsid w:val="005A6E98"/>
    <w:rsid w:val="005B2920"/>
    <w:rsid w:val="00600FB0"/>
    <w:rsid w:val="0060123C"/>
    <w:rsid w:val="006157C2"/>
    <w:rsid w:val="00616058"/>
    <w:rsid w:val="00616221"/>
    <w:rsid w:val="00632113"/>
    <w:rsid w:val="006460FA"/>
    <w:rsid w:val="006472E7"/>
    <w:rsid w:val="00651946"/>
    <w:rsid w:val="006556C8"/>
    <w:rsid w:val="00661FC7"/>
    <w:rsid w:val="00665F82"/>
    <w:rsid w:val="00667408"/>
    <w:rsid w:val="006824CF"/>
    <w:rsid w:val="00683707"/>
    <w:rsid w:val="00683B5B"/>
    <w:rsid w:val="0069303F"/>
    <w:rsid w:val="00695682"/>
    <w:rsid w:val="006A0E33"/>
    <w:rsid w:val="006A3DA5"/>
    <w:rsid w:val="006B2553"/>
    <w:rsid w:val="006C7384"/>
    <w:rsid w:val="006D2620"/>
    <w:rsid w:val="006D628A"/>
    <w:rsid w:val="006E78CA"/>
    <w:rsid w:val="006F45C6"/>
    <w:rsid w:val="0070221C"/>
    <w:rsid w:val="007039F2"/>
    <w:rsid w:val="00707967"/>
    <w:rsid w:val="00707CDA"/>
    <w:rsid w:val="007275D1"/>
    <w:rsid w:val="007300F6"/>
    <w:rsid w:val="00732B09"/>
    <w:rsid w:val="00761EDD"/>
    <w:rsid w:val="00770DA6"/>
    <w:rsid w:val="007715FC"/>
    <w:rsid w:val="00775C09"/>
    <w:rsid w:val="00783074"/>
    <w:rsid w:val="0078668F"/>
    <w:rsid w:val="00787C27"/>
    <w:rsid w:val="00793529"/>
    <w:rsid w:val="00796275"/>
    <w:rsid w:val="007B3D6B"/>
    <w:rsid w:val="007B7C40"/>
    <w:rsid w:val="007B7D05"/>
    <w:rsid w:val="007C0367"/>
    <w:rsid w:val="007C1673"/>
    <w:rsid w:val="007C1695"/>
    <w:rsid w:val="007D3A13"/>
    <w:rsid w:val="007D5E14"/>
    <w:rsid w:val="007D5F6F"/>
    <w:rsid w:val="007E033C"/>
    <w:rsid w:val="007E06A2"/>
    <w:rsid w:val="007E61B6"/>
    <w:rsid w:val="007E6765"/>
    <w:rsid w:val="007F361D"/>
    <w:rsid w:val="008152AE"/>
    <w:rsid w:val="00853014"/>
    <w:rsid w:val="00860C20"/>
    <w:rsid w:val="00877525"/>
    <w:rsid w:val="00883F5C"/>
    <w:rsid w:val="0089609E"/>
    <w:rsid w:val="008A07F9"/>
    <w:rsid w:val="008B0676"/>
    <w:rsid w:val="008C1E4D"/>
    <w:rsid w:val="008C7CA4"/>
    <w:rsid w:val="008F79EE"/>
    <w:rsid w:val="00904E0E"/>
    <w:rsid w:val="00906BBF"/>
    <w:rsid w:val="009107D2"/>
    <w:rsid w:val="00912B5F"/>
    <w:rsid w:val="00921764"/>
    <w:rsid w:val="00945E77"/>
    <w:rsid w:val="0095405D"/>
    <w:rsid w:val="009622D6"/>
    <w:rsid w:val="00967E6B"/>
    <w:rsid w:val="0097221D"/>
    <w:rsid w:val="00973D6F"/>
    <w:rsid w:val="00980704"/>
    <w:rsid w:val="009918D4"/>
    <w:rsid w:val="009931B4"/>
    <w:rsid w:val="009931D1"/>
    <w:rsid w:val="00993676"/>
    <w:rsid w:val="009A1ADE"/>
    <w:rsid w:val="009B4342"/>
    <w:rsid w:val="009C206B"/>
    <w:rsid w:val="009C3A8C"/>
    <w:rsid w:val="009C4A29"/>
    <w:rsid w:val="009C4FD0"/>
    <w:rsid w:val="009D7F73"/>
    <w:rsid w:val="009E2190"/>
    <w:rsid w:val="009F0188"/>
    <w:rsid w:val="00A037CF"/>
    <w:rsid w:val="00A048D9"/>
    <w:rsid w:val="00A21FC5"/>
    <w:rsid w:val="00A2223A"/>
    <w:rsid w:val="00A2268B"/>
    <w:rsid w:val="00A3484F"/>
    <w:rsid w:val="00A504B1"/>
    <w:rsid w:val="00A73B86"/>
    <w:rsid w:val="00A770E9"/>
    <w:rsid w:val="00A77122"/>
    <w:rsid w:val="00A81BD4"/>
    <w:rsid w:val="00A9284D"/>
    <w:rsid w:val="00AA07CB"/>
    <w:rsid w:val="00AB207A"/>
    <w:rsid w:val="00AC1603"/>
    <w:rsid w:val="00AC59E0"/>
    <w:rsid w:val="00AD0463"/>
    <w:rsid w:val="00AD0BC3"/>
    <w:rsid w:val="00AD29A0"/>
    <w:rsid w:val="00AE2F6F"/>
    <w:rsid w:val="00AF457F"/>
    <w:rsid w:val="00AF6788"/>
    <w:rsid w:val="00B04203"/>
    <w:rsid w:val="00B0543F"/>
    <w:rsid w:val="00B0678C"/>
    <w:rsid w:val="00B2359D"/>
    <w:rsid w:val="00B33EDC"/>
    <w:rsid w:val="00B35377"/>
    <w:rsid w:val="00B3706F"/>
    <w:rsid w:val="00B4363F"/>
    <w:rsid w:val="00B44934"/>
    <w:rsid w:val="00B46AD5"/>
    <w:rsid w:val="00B541F7"/>
    <w:rsid w:val="00B555A3"/>
    <w:rsid w:val="00B61C92"/>
    <w:rsid w:val="00B66578"/>
    <w:rsid w:val="00B75254"/>
    <w:rsid w:val="00B8104A"/>
    <w:rsid w:val="00B8573A"/>
    <w:rsid w:val="00B923D8"/>
    <w:rsid w:val="00B9707D"/>
    <w:rsid w:val="00BA6747"/>
    <w:rsid w:val="00BB1CEA"/>
    <w:rsid w:val="00BC056E"/>
    <w:rsid w:val="00BC4877"/>
    <w:rsid w:val="00BC4F3D"/>
    <w:rsid w:val="00BC5378"/>
    <w:rsid w:val="00BC6497"/>
    <w:rsid w:val="00BC72CD"/>
    <w:rsid w:val="00BE38EA"/>
    <w:rsid w:val="00C2632D"/>
    <w:rsid w:val="00C33734"/>
    <w:rsid w:val="00C35F47"/>
    <w:rsid w:val="00C45601"/>
    <w:rsid w:val="00C4647F"/>
    <w:rsid w:val="00C8384B"/>
    <w:rsid w:val="00C9269E"/>
    <w:rsid w:val="00C97476"/>
    <w:rsid w:val="00CA023B"/>
    <w:rsid w:val="00CA3C22"/>
    <w:rsid w:val="00CA4268"/>
    <w:rsid w:val="00CA4508"/>
    <w:rsid w:val="00CC22D8"/>
    <w:rsid w:val="00CD0523"/>
    <w:rsid w:val="00CE71F8"/>
    <w:rsid w:val="00CE7EF8"/>
    <w:rsid w:val="00CF32CB"/>
    <w:rsid w:val="00CF4E20"/>
    <w:rsid w:val="00D04D1F"/>
    <w:rsid w:val="00D24440"/>
    <w:rsid w:val="00D319E6"/>
    <w:rsid w:val="00D37420"/>
    <w:rsid w:val="00D40F3C"/>
    <w:rsid w:val="00D5348A"/>
    <w:rsid w:val="00D55685"/>
    <w:rsid w:val="00D63F1A"/>
    <w:rsid w:val="00D66077"/>
    <w:rsid w:val="00D721AE"/>
    <w:rsid w:val="00D7335E"/>
    <w:rsid w:val="00D753D1"/>
    <w:rsid w:val="00D879A4"/>
    <w:rsid w:val="00DB4799"/>
    <w:rsid w:val="00DB4B5B"/>
    <w:rsid w:val="00DC4AE7"/>
    <w:rsid w:val="00DC6925"/>
    <w:rsid w:val="00DD0382"/>
    <w:rsid w:val="00DD7CB6"/>
    <w:rsid w:val="00DF34D7"/>
    <w:rsid w:val="00E02D5E"/>
    <w:rsid w:val="00E34C34"/>
    <w:rsid w:val="00E412F2"/>
    <w:rsid w:val="00E6229A"/>
    <w:rsid w:val="00E73445"/>
    <w:rsid w:val="00E7656E"/>
    <w:rsid w:val="00E8285B"/>
    <w:rsid w:val="00E84EBD"/>
    <w:rsid w:val="00E908A8"/>
    <w:rsid w:val="00E945AA"/>
    <w:rsid w:val="00EA44D9"/>
    <w:rsid w:val="00EA5DA9"/>
    <w:rsid w:val="00EA6F45"/>
    <w:rsid w:val="00EB195B"/>
    <w:rsid w:val="00EB1A2C"/>
    <w:rsid w:val="00EB57D5"/>
    <w:rsid w:val="00EC2A39"/>
    <w:rsid w:val="00EC6148"/>
    <w:rsid w:val="00ED0BAB"/>
    <w:rsid w:val="00EE4F90"/>
    <w:rsid w:val="00EF2B15"/>
    <w:rsid w:val="00EF3059"/>
    <w:rsid w:val="00F0689D"/>
    <w:rsid w:val="00F507B2"/>
    <w:rsid w:val="00F55807"/>
    <w:rsid w:val="00F55FE6"/>
    <w:rsid w:val="00F661B0"/>
    <w:rsid w:val="00F7338B"/>
    <w:rsid w:val="00F847EE"/>
    <w:rsid w:val="00F96560"/>
    <w:rsid w:val="00F97432"/>
    <w:rsid w:val="00FA06BE"/>
    <w:rsid w:val="00FA1C51"/>
    <w:rsid w:val="00FB5A8F"/>
    <w:rsid w:val="00FB7C4C"/>
    <w:rsid w:val="00FC23F4"/>
    <w:rsid w:val="00FC3BDE"/>
    <w:rsid w:val="00FC7061"/>
    <w:rsid w:val="00FD5ED7"/>
    <w:rsid w:val="00FD6D74"/>
    <w:rsid w:val="00FE036C"/>
    <w:rsid w:val="00FE0E73"/>
    <w:rsid w:val="00FF2EED"/>
    <w:rsid w:val="00FF79E6"/>
    <w:rsid w:val="00FF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A6F45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483702"/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character" w:styleId="Emphasis">
    <w:name w:val="Emphasis"/>
    <w:qFormat/>
    <w:locked/>
    <w:rsid w:val="007B3D6B"/>
  </w:style>
  <w:style w:type="paragraph" w:customStyle="1" w:styleId="TIlogo-bodytext">
    <w:name w:val="TI logo - body text"/>
    <w:basedOn w:val="Normal"/>
    <w:rsid w:val="00616221"/>
    <w:pPr>
      <w:spacing w:before="360" w:after="360" w:line="240" w:lineRule="auto"/>
    </w:pPr>
    <w:rPr>
      <w:rFonts w:eastAsia="Times New Roman"/>
      <w:szCs w:val="18"/>
      <w:lang w:eastAsia="en-AU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aliases w:val="Numbered Bullet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3327F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TIlogo-Blackheaderbanner">
    <w:name w:val="TI logo - Black header banner"/>
    <w:basedOn w:val="Blackheaderbanner"/>
    <w:rsid w:val="007B3D6B"/>
    <w:pPr>
      <w:spacing w:before="480" w:after="480"/>
    </w:pPr>
  </w:style>
  <w:style w:type="paragraph" w:styleId="ListNumber">
    <w:name w:val="List Number"/>
    <w:basedOn w:val="Normal"/>
    <w:uiPriority w:val="99"/>
    <w:unhideWhenUsed/>
    <w:rsid w:val="00B0678C"/>
    <w:pPr>
      <w:numPr>
        <w:numId w:val="10"/>
      </w:numPr>
      <w:adjustRightInd w:val="0"/>
      <w:ind w:left="284" w:hanging="284"/>
    </w:pPr>
  </w:style>
  <w:style w:type="paragraph" w:styleId="List3">
    <w:name w:val="List 3"/>
    <w:basedOn w:val="Normal"/>
    <w:uiPriority w:val="99"/>
    <w:semiHidden/>
    <w:unhideWhenUsed/>
    <w:rsid w:val="00707CDA"/>
    <w:pPr>
      <w:ind w:left="849" w:hanging="283"/>
      <w:contextualSpacing/>
    </w:pPr>
  </w:style>
  <w:style w:type="paragraph" w:customStyle="1" w:styleId="ATBlueheader">
    <w:name w:val="AT Blue header"/>
    <w:basedOn w:val="Normal"/>
    <w:next w:val="Normal"/>
    <w:rsid w:val="007B3D6B"/>
    <w:pPr>
      <w:spacing w:before="60" w:after="60"/>
      <w:jc w:val="right"/>
    </w:pPr>
    <w:rPr>
      <w:rFonts w:cs="Arial"/>
      <w:b/>
      <w:color w:val="000099"/>
      <w:lang w:eastAsia="en-US"/>
    </w:rPr>
  </w:style>
  <w:style w:type="character" w:customStyle="1" w:styleId="Bodytextcondensed">
    <w:name w:val="Body text_condensed"/>
    <w:uiPriority w:val="1"/>
    <w:rsid w:val="004E126A"/>
    <w:rPr>
      <w:spacing w:val="-2"/>
    </w:rPr>
  </w:style>
  <w:style w:type="character" w:customStyle="1" w:styleId="Bodytextgrey">
    <w:name w:val="Body text_grey"/>
    <w:uiPriority w:val="1"/>
    <w:qFormat/>
    <w:rsid w:val="004E126A"/>
    <w:rPr>
      <w:color w:val="A6A6A6"/>
    </w:rPr>
  </w:style>
  <w:style w:type="character" w:customStyle="1" w:styleId="Bold">
    <w:name w:val="Bold"/>
    <w:uiPriority w:val="1"/>
    <w:rsid w:val="004E126A"/>
    <w:rPr>
      <w:b/>
    </w:rPr>
  </w:style>
  <w:style w:type="character" w:customStyle="1" w:styleId="BoldItalic">
    <w:name w:val="Bold_Italic"/>
    <w:uiPriority w:val="1"/>
    <w:rsid w:val="004E126A"/>
    <w:rPr>
      <w:b/>
      <w:i/>
    </w:rPr>
  </w:style>
  <w:style w:type="character" w:customStyle="1" w:styleId="Italic">
    <w:name w:val="Italic"/>
    <w:uiPriority w:val="1"/>
    <w:rsid w:val="004E126A"/>
    <w:rPr>
      <w:i/>
    </w:rPr>
  </w:style>
  <w:style w:type="paragraph" w:customStyle="1" w:styleId="Questionheading">
    <w:name w:val="Question heading:"/>
    <w:basedOn w:val="Normal"/>
    <w:next w:val="Normal"/>
    <w:rsid w:val="007B3D6B"/>
    <w:pPr>
      <w:spacing w:after="0"/>
    </w:pPr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next w:val="Normal"/>
    <w:rsid w:val="007B3D6B"/>
    <w:pPr>
      <w:spacing w:after="0"/>
    </w:pPr>
    <w:rPr>
      <w:rFonts w:eastAsia="MS Gothic"/>
      <w:i/>
    </w:rPr>
  </w:style>
  <w:style w:type="paragraph" w:customStyle="1" w:styleId="Sub-heading">
    <w:name w:val="Sub-heading"/>
    <w:basedOn w:val="Normal"/>
    <w:next w:val="Normal"/>
    <w:rsid w:val="007B3D6B"/>
    <w:pPr>
      <w:spacing w:before="240"/>
    </w:pPr>
    <w:rPr>
      <w:b/>
      <w:lang w:eastAsia="en-US"/>
    </w:rPr>
  </w:style>
  <w:style w:type="paragraph" w:customStyle="1" w:styleId="Answerline02middlerows">
    <w:name w:val="Answer line 02 middle rows"/>
    <w:basedOn w:val="Answerline01firstrow"/>
    <w:next w:val="Answerline03lastrow"/>
    <w:rsid w:val="004B3DFE"/>
    <w:pPr>
      <w:spacing w:before="0"/>
    </w:pPr>
    <w:rPr>
      <w:rFonts w:eastAsia="MS Gothic"/>
      <w:noProof/>
    </w:rPr>
  </w:style>
  <w:style w:type="character" w:customStyle="1" w:styleId="Hyperlinkgreen">
    <w:name w:val="Hyperlink_green"/>
    <w:uiPriority w:val="1"/>
    <w:rsid w:val="004E126A"/>
    <w:rPr>
      <w:color w:val="00B050"/>
    </w:rPr>
  </w:style>
  <w:style w:type="paragraph" w:customStyle="1" w:styleId="Answerline03lastrow">
    <w:name w:val="Answer line 03 last row"/>
    <w:basedOn w:val="Answerline02middlerows"/>
    <w:next w:val="Normal"/>
    <w:rsid w:val="004B3DFE"/>
    <w:pPr>
      <w:spacing w:after="240"/>
    </w:pPr>
  </w:style>
  <w:style w:type="paragraph" w:customStyle="1" w:styleId="Tickbox">
    <w:name w:val="Tick box"/>
    <w:basedOn w:val="Normal"/>
    <w:rsid w:val="00DC4AE7"/>
    <w:pPr>
      <w:numPr>
        <w:numId w:val="23"/>
      </w:numPr>
      <w:adjustRightInd w:val="0"/>
      <w:snapToGrid w:val="0"/>
      <w:ind w:left="357" w:hanging="357"/>
    </w:pPr>
    <w:rPr>
      <w:szCs w:val="24"/>
      <w:lang w:eastAsia="en-US"/>
    </w:rPr>
  </w:style>
  <w:style w:type="paragraph" w:customStyle="1" w:styleId="BodyText0ptspace">
    <w:name w:val="Body Text 0pt space"/>
    <w:basedOn w:val="Normal"/>
    <w:next w:val="Normal"/>
    <w:rsid w:val="007B3D6B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7B3D6B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7B3D6B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7B3D6B"/>
    <w:pPr>
      <w:spacing w:after="240"/>
    </w:pPr>
  </w:style>
  <w:style w:type="paragraph" w:customStyle="1" w:styleId="Answerline01firstrow">
    <w:name w:val="Answer line 01 first row"/>
    <w:basedOn w:val="Normal"/>
    <w:next w:val="Answerline02middlerows"/>
    <w:rsid w:val="004B3DFE"/>
    <w:pPr>
      <w:spacing w:before="260" w:after="260"/>
    </w:pPr>
  </w:style>
  <w:style w:type="paragraph" w:customStyle="1" w:styleId="Answerlineindent02middlerows">
    <w:name w:val="Answer line indent 02 middle rows"/>
    <w:basedOn w:val="Answerline02middlerows"/>
    <w:next w:val="Answerlineindent03lastrow"/>
    <w:rsid w:val="004B3DFE"/>
    <w:pPr>
      <w:ind w:left="357"/>
    </w:pPr>
  </w:style>
  <w:style w:type="character" w:customStyle="1" w:styleId="Redbodytext">
    <w:name w:val="Red body text"/>
    <w:basedOn w:val="DefaultParagraphFont"/>
    <w:uiPriority w:val="1"/>
    <w:qFormat/>
    <w:rsid w:val="004E126A"/>
    <w:rPr>
      <w:color w:val="FF0000"/>
    </w:rPr>
  </w:style>
  <w:style w:type="paragraph" w:customStyle="1" w:styleId="Bullet">
    <w:name w:val="Bullet"/>
    <w:basedOn w:val="Normal"/>
    <w:next w:val="Normal"/>
    <w:rsid w:val="007B3D6B"/>
    <w:pPr>
      <w:numPr>
        <w:numId w:val="2"/>
      </w:numPr>
    </w:pPr>
    <w:rPr>
      <w:rFonts w:cs="Arial"/>
      <w:szCs w:val="21"/>
    </w:rPr>
  </w:style>
  <w:style w:type="paragraph" w:customStyle="1" w:styleId="Bulletbeforeboxtable">
    <w:name w:val="Bullet before box/table"/>
    <w:basedOn w:val="Normal"/>
    <w:next w:val="Normal"/>
    <w:rsid w:val="007B3D6B"/>
    <w:pPr>
      <w:numPr>
        <w:numId w:val="6"/>
      </w:numPr>
      <w:spacing w:after="240"/>
      <w:ind w:left="284" w:hanging="284"/>
    </w:pPr>
  </w:style>
  <w:style w:type="paragraph" w:customStyle="1" w:styleId="Bulletbeforebullethollow">
    <w:name w:val="Bullet before bullet hollow"/>
    <w:basedOn w:val="Normal"/>
    <w:next w:val="Normal"/>
    <w:qFormat/>
    <w:rsid w:val="007B3D6B"/>
    <w:pPr>
      <w:numPr>
        <w:numId w:val="3"/>
      </w:numPr>
      <w:spacing w:after="0"/>
      <w:ind w:left="284" w:hanging="284"/>
    </w:pPr>
  </w:style>
  <w:style w:type="paragraph" w:customStyle="1" w:styleId="Bullethollow">
    <w:name w:val="Bullet hollow"/>
    <w:basedOn w:val="Normal"/>
    <w:next w:val="Normal"/>
    <w:rsid w:val="007B3D6B"/>
    <w:pPr>
      <w:numPr>
        <w:numId w:val="4"/>
      </w:numPr>
      <w:spacing w:after="0"/>
      <w:ind w:left="568" w:hanging="284"/>
    </w:pPr>
  </w:style>
  <w:style w:type="paragraph" w:customStyle="1" w:styleId="Bullethollowbeforeboxtable">
    <w:name w:val="Bullet hollow before box/table"/>
    <w:basedOn w:val="Normal"/>
    <w:next w:val="Normal"/>
    <w:rsid w:val="007B3D6B"/>
    <w:pPr>
      <w:numPr>
        <w:numId w:val="5"/>
      </w:numPr>
      <w:spacing w:after="240"/>
    </w:pPr>
    <w:rPr>
      <w:rFonts w:eastAsia="MS Gothic"/>
    </w:rPr>
  </w:style>
  <w:style w:type="paragraph" w:customStyle="1" w:styleId="Bullethollowlastline">
    <w:name w:val="Bullet hollow last line"/>
    <w:basedOn w:val="Normal"/>
    <w:next w:val="Normal"/>
    <w:rsid w:val="007B3D6B"/>
    <w:pPr>
      <w:numPr>
        <w:numId w:val="7"/>
      </w:numPr>
      <w:ind w:left="568" w:hanging="284"/>
    </w:pPr>
    <w:rPr>
      <w:rFonts w:cs="Arial"/>
      <w:szCs w:val="21"/>
    </w:rPr>
  </w:style>
  <w:style w:type="paragraph" w:customStyle="1" w:styleId="ColourBanner1st">
    <w:name w:val="Colour Banner_1st"/>
    <w:basedOn w:val="Normal"/>
    <w:next w:val="Normal"/>
    <w:qFormat/>
    <w:rsid w:val="007B3D6B"/>
    <w:pPr>
      <w:shd w:val="clear" w:color="auto" w:fill="FFE9E0"/>
      <w:spacing w:before="360" w:after="240"/>
    </w:pPr>
    <w:rPr>
      <w:b/>
    </w:rPr>
  </w:style>
  <w:style w:type="paragraph" w:customStyle="1" w:styleId="Colourbanner2">
    <w:name w:val="Colour banner_2+"/>
    <w:basedOn w:val="Normal"/>
    <w:next w:val="Normal"/>
    <w:qFormat/>
    <w:rsid w:val="007B3D6B"/>
    <w:pPr>
      <w:shd w:val="clear" w:color="auto" w:fill="FFE9E0"/>
      <w:spacing w:before="240" w:after="240"/>
    </w:pPr>
    <w:rPr>
      <w:b/>
    </w:rPr>
  </w:style>
  <w:style w:type="paragraph" w:styleId="ListBullet">
    <w:name w:val="List Bullet"/>
    <w:basedOn w:val="Normal"/>
    <w:uiPriority w:val="99"/>
    <w:unhideWhenUsed/>
    <w:rsid w:val="005356A9"/>
    <w:pPr>
      <w:numPr>
        <w:numId w:val="25"/>
      </w:numPr>
      <w:adjustRightInd w:val="0"/>
      <w:snapToGrid w:val="0"/>
      <w:spacing w:after="0"/>
      <w:ind w:left="284" w:hanging="284"/>
    </w:pPr>
  </w:style>
  <w:style w:type="paragraph" w:styleId="ListBullet2">
    <w:name w:val="List Bullet 2"/>
    <w:basedOn w:val="Normal"/>
    <w:uiPriority w:val="99"/>
    <w:unhideWhenUsed/>
    <w:rsid w:val="005356A9"/>
    <w:pPr>
      <w:numPr>
        <w:numId w:val="26"/>
      </w:numPr>
      <w:adjustRightInd w:val="0"/>
      <w:snapToGrid w:val="0"/>
      <w:spacing w:after="0"/>
      <w:ind w:left="568" w:hanging="284"/>
    </w:pPr>
  </w:style>
  <w:style w:type="paragraph" w:styleId="List2">
    <w:name w:val="List 2"/>
    <w:basedOn w:val="Normal"/>
    <w:uiPriority w:val="99"/>
    <w:unhideWhenUsed/>
    <w:rsid w:val="00707CDA"/>
    <w:pPr>
      <w:ind w:left="566" w:hanging="283"/>
      <w:contextualSpacing/>
    </w:pPr>
  </w:style>
  <w:style w:type="paragraph" w:styleId="ListNumber2">
    <w:name w:val="List Number 2"/>
    <w:basedOn w:val="Normal"/>
    <w:uiPriority w:val="99"/>
    <w:unhideWhenUsed/>
    <w:rsid w:val="00B0678C"/>
    <w:pPr>
      <w:numPr>
        <w:numId w:val="11"/>
      </w:numPr>
      <w:adjustRightInd w:val="0"/>
      <w:snapToGrid w:val="0"/>
      <w:spacing w:after="0"/>
      <w:ind w:left="568" w:hanging="284"/>
    </w:pPr>
    <w:rPr>
      <w:sz w:val="22"/>
    </w:rPr>
  </w:style>
  <w:style w:type="character" w:customStyle="1" w:styleId="Redbodytextbold">
    <w:name w:val="Red body text bold"/>
    <w:basedOn w:val="Redbodytext"/>
    <w:uiPriority w:val="1"/>
    <w:qFormat/>
    <w:rsid w:val="004E126A"/>
    <w:rPr>
      <w:b/>
      <w:color w:val="FF0000"/>
    </w:rPr>
  </w:style>
  <w:style w:type="character" w:customStyle="1" w:styleId="Redbodytextbolditalic">
    <w:name w:val="Red body text bold_italic"/>
    <w:basedOn w:val="DefaultParagraphFont"/>
    <w:uiPriority w:val="1"/>
    <w:qFormat/>
    <w:rsid w:val="004E126A"/>
    <w:rPr>
      <w:b/>
      <w:i/>
      <w:color w:val="FF0000"/>
    </w:rPr>
  </w:style>
  <w:style w:type="character" w:customStyle="1" w:styleId="Redbodytextitalic">
    <w:name w:val="Red body text italic"/>
    <w:basedOn w:val="Redbodytextbold"/>
    <w:uiPriority w:val="1"/>
    <w:qFormat/>
    <w:rsid w:val="004E126A"/>
    <w:rPr>
      <w:b w:val="0"/>
      <w:i/>
      <w:color w:val="FF0000"/>
    </w:rPr>
  </w:style>
  <w:style w:type="character" w:customStyle="1" w:styleId="Redbodytextunderline">
    <w:name w:val="Red body text underline"/>
    <w:basedOn w:val="DefaultParagraphFont"/>
    <w:uiPriority w:val="1"/>
    <w:qFormat/>
    <w:rsid w:val="004E126A"/>
    <w:rPr>
      <w:rFonts w:ascii="Arial" w:hAnsi="Arial"/>
      <w:i w:val="0"/>
      <w:color w:val="FF0000"/>
      <w:sz w:val="24"/>
      <w:u w:val="single"/>
    </w:rPr>
  </w:style>
  <w:style w:type="paragraph" w:customStyle="1" w:styleId="WhiteheaderbannerAlignright">
    <w:name w:val="White header banner Align_right"/>
    <w:basedOn w:val="Normal"/>
    <w:next w:val="Normal"/>
    <w:qFormat/>
    <w:rsid w:val="007B3D6B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GTMJTask-specassessableelements">
    <w:name w:val="GTMJ Task-spec assessable elements"/>
    <w:next w:val="Normal"/>
    <w:rsid w:val="00000855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noProof/>
      <w:color w:val="000000"/>
      <w:sz w:val="18"/>
      <w:szCs w:val="18"/>
      <w:lang w:eastAsia="en-AU"/>
    </w:rPr>
  </w:style>
  <w:style w:type="paragraph" w:customStyle="1" w:styleId="GTMJAssessableelementwhite">
    <w:name w:val="GTMJ Assessable element white"/>
    <w:basedOn w:val="Normal"/>
    <w:next w:val="Normal"/>
    <w:link w:val="GTMJAssessableelementwhiteChar"/>
    <w:rsid w:val="00000855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GTMJAssessableelementwhiteChar">
    <w:name w:val="GTMJ Assessable element white Char"/>
    <w:link w:val="GTMJAssessableelementwhite"/>
    <w:rsid w:val="00000855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GTMJTypetexthere">
    <w:name w:val="GTMJ Type text here"/>
    <w:basedOn w:val="Normal"/>
    <w:next w:val="Normal"/>
    <w:link w:val="GTMJTypetexthereChar"/>
    <w:rsid w:val="00000855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GTMJTypetexthereChar">
    <w:name w:val="GTMJ Type text here Char"/>
    <w:link w:val="GTMJTypetexthere"/>
    <w:rsid w:val="00000855"/>
    <w:rPr>
      <w:rFonts w:ascii="Arial" w:eastAsia="Times New Roman" w:hAnsi="Arial"/>
      <w:sz w:val="18"/>
      <w:szCs w:val="18"/>
      <w:lang w:eastAsia="en-AU"/>
    </w:rPr>
  </w:style>
  <w:style w:type="paragraph" w:customStyle="1" w:styleId="GTMJPurpose">
    <w:name w:val="GTMJ Purpose"/>
    <w:basedOn w:val="Normal"/>
    <w:rsid w:val="00000855"/>
    <w:pPr>
      <w:spacing w:before="120" w:line="240" w:lineRule="auto"/>
    </w:pPr>
    <w:rPr>
      <w:rFonts w:eastAsia="Arial Unicode MS"/>
      <w:sz w:val="22"/>
      <w:lang w:eastAsia="en-AU"/>
    </w:rPr>
  </w:style>
  <w:style w:type="paragraph" w:customStyle="1" w:styleId="GTMJBlueHeaderLeftalign">
    <w:name w:val="GTMJ Blue Header_Left align"/>
    <w:basedOn w:val="Normal"/>
    <w:next w:val="Normal"/>
    <w:rsid w:val="00000855"/>
    <w:pPr>
      <w:spacing w:after="0"/>
    </w:pPr>
    <w:rPr>
      <w:rFonts w:cs="Arial"/>
      <w:b/>
      <w:color w:val="000099"/>
      <w:sz w:val="22"/>
      <w:lang w:eastAsia="en-US"/>
    </w:rPr>
  </w:style>
  <w:style w:type="paragraph" w:customStyle="1" w:styleId="GTMJA-E">
    <w:name w:val="GTMJ A-E"/>
    <w:basedOn w:val="Normal"/>
    <w:next w:val="Normal"/>
    <w:rsid w:val="00000855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BlueHeaderRightalign">
    <w:name w:val="GTMJ Blue Header_Right align"/>
    <w:basedOn w:val="Normal"/>
    <w:next w:val="Normal"/>
    <w:rsid w:val="00000855"/>
    <w:pPr>
      <w:spacing w:after="0"/>
      <w:jc w:val="right"/>
    </w:pPr>
    <w:rPr>
      <w:b/>
      <w:color w:val="000099"/>
      <w:sz w:val="22"/>
    </w:rPr>
  </w:style>
  <w:style w:type="character" w:customStyle="1" w:styleId="Underline">
    <w:name w:val="Underline"/>
    <w:uiPriority w:val="1"/>
    <w:qFormat/>
    <w:rsid w:val="004E126A"/>
    <w:rPr>
      <w:u w:val="single"/>
    </w:rPr>
  </w:style>
  <w:style w:type="paragraph" w:styleId="Header">
    <w:name w:val="header"/>
    <w:basedOn w:val="Normal"/>
    <w:link w:val="HeaderChar"/>
    <w:unhideWhenUsed/>
    <w:rsid w:val="000C7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C713A"/>
    <w:rPr>
      <w:rFonts w:ascii="Arial" w:hAnsi="Arial"/>
      <w:szCs w:val="22"/>
    </w:rPr>
  </w:style>
  <w:style w:type="character" w:customStyle="1" w:styleId="Bodytextgreyitalic">
    <w:name w:val="Body text_grey italic"/>
    <w:basedOn w:val="DefaultParagraphFont"/>
    <w:uiPriority w:val="1"/>
    <w:rsid w:val="009D7F73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9D7F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9D7F73"/>
    <w:rPr>
      <w:color w:val="A6A6A6" w:themeColor="background1" w:themeShade="A6"/>
      <w:u w:val="single"/>
    </w:rPr>
  </w:style>
  <w:style w:type="paragraph" w:customStyle="1" w:styleId="TickboxRed">
    <w:name w:val="Tick box Red"/>
    <w:basedOn w:val="Normal"/>
    <w:next w:val="Normal"/>
    <w:rsid w:val="00DC4AE7"/>
    <w:pPr>
      <w:numPr>
        <w:numId w:val="24"/>
      </w:numPr>
    </w:pPr>
    <w:rPr>
      <w:color w:val="FF0000"/>
      <w:position w:val="6"/>
    </w:rPr>
  </w:style>
  <w:style w:type="paragraph" w:customStyle="1" w:styleId="Answerlineindent03lastrow">
    <w:name w:val="Answer line indent 03 last row"/>
    <w:basedOn w:val="Answerline03lastrow"/>
    <w:next w:val="Normal"/>
    <w:rsid w:val="004B3DFE"/>
    <w:pPr>
      <w:ind w:left="357"/>
    </w:pPr>
  </w:style>
  <w:style w:type="paragraph" w:customStyle="1" w:styleId="Answerlineindent01firstrow">
    <w:name w:val="Answer line indent 01 first row"/>
    <w:basedOn w:val="Answerline01firstrow"/>
    <w:next w:val="Answerlineindent02middlerows"/>
    <w:rsid w:val="004B3DFE"/>
    <w:pPr>
      <w:ind w:left="357"/>
    </w:pPr>
  </w:style>
  <w:style w:type="table" w:customStyle="1" w:styleId="TableStyle1">
    <w:name w:val="Table Style 1"/>
    <w:basedOn w:val="TableNormal"/>
    <w:uiPriority w:val="99"/>
    <w:rsid w:val="00E73445"/>
    <w:rPr>
      <w:rFonts w:ascii="Arial" w:hAnsi="Arial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table" w:customStyle="1" w:styleId="TableStyle2">
    <w:name w:val="Table Style 2"/>
    <w:basedOn w:val="TableNormal"/>
    <w:uiPriority w:val="99"/>
    <w:rsid w:val="00E73445"/>
    <w:rPr>
      <w:rFonts w:ascii="Arial" w:hAnsi="Arial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customStyle="1" w:styleId="EffectCauseCentre">
    <w:name w:val="Effect/Cause_Centre"/>
    <w:basedOn w:val="Normal"/>
    <w:next w:val="Normal"/>
    <w:rsid w:val="00B923D8"/>
    <w:pPr>
      <w:spacing w:after="0"/>
      <w:jc w:val="center"/>
    </w:pPr>
    <w:rPr>
      <w:rFonts w:eastAsia="MS Gothic"/>
      <w:sz w:val="22"/>
    </w:rPr>
  </w:style>
  <w:style w:type="paragraph" w:customStyle="1" w:styleId="EffectCauseLeft">
    <w:name w:val="Effect/Cause_Left"/>
    <w:basedOn w:val="Normal"/>
    <w:next w:val="Normal"/>
    <w:rsid w:val="00B923D8"/>
    <w:pPr>
      <w:spacing w:after="0"/>
    </w:pPr>
    <w:rPr>
      <w:rFonts w:eastAsia="MS Gothic"/>
      <w:sz w:val="22"/>
    </w:rPr>
  </w:style>
  <w:style w:type="paragraph" w:customStyle="1" w:styleId="GTMJA-E12pt">
    <w:name w:val="GTMJ A-E 12pt"/>
    <w:basedOn w:val="Normal"/>
    <w:next w:val="Normal"/>
    <w:rsid w:val="003C5FDD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A-E12ptfont">
    <w:name w:val="GTMJ A-E 12pt font"/>
    <w:basedOn w:val="Normal"/>
    <w:next w:val="Normal"/>
    <w:rsid w:val="003C5FDD"/>
    <w:pPr>
      <w:spacing w:after="0" w:line="240" w:lineRule="auto"/>
      <w:jc w:val="center"/>
    </w:pPr>
    <w:rPr>
      <w:b/>
      <w:color w:val="003366"/>
    </w:rPr>
  </w:style>
  <w:style w:type="paragraph" w:customStyle="1" w:styleId="Bullet6pt">
    <w:name w:val="Bullet 6pt"/>
    <w:basedOn w:val="Normal"/>
    <w:uiPriority w:val="99"/>
    <w:rsid w:val="00600FB0"/>
    <w:pPr>
      <w:ind w:left="284" w:hanging="284"/>
    </w:pPr>
    <w:rPr>
      <w:rFonts w:eastAsia="Cambria"/>
      <w:szCs w:val="24"/>
      <w:lang w:eastAsia="en-US"/>
    </w:rPr>
  </w:style>
  <w:style w:type="paragraph" w:customStyle="1" w:styleId="ListBulletAfter6pt">
    <w:name w:val="List Bullet + After:  6 pt"/>
    <w:basedOn w:val="ListBullet"/>
    <w:rsid w:val="00667408"/>
    <w:pPr>
      <w:spacing w:after="120"/>
    </w:pPr>
    <w:rPr>
      <w:szCs w:val="20"/>
    </w:rPr>
  </w:style>
  <w:style w:type="paragraph" w:customStyle="1" w:styleId="Bodytext6pt">
    <w:name w:val="Body text 6pt"/>
    <w:link w:val="Bodytext6ptChar"/>
    <w:uiPriority w:val="99"/>
    <w:rsid w:val="001919EE"/>
    <w:pPr>
      <w:spacing w:before="120" w:after="120" w:line="300" w:lineRule="atLeast"/>
    </w:pPr>
    <w:rPr>
      <w:rFonts w:ascii="Arial" w:eastAsia="Cambria" w:hAnsi="Arial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1919EE"/>
    <w:rPr>
      <w:rFonts w:ascii="Arial" w:eastAsia="Cambria" w:hAnsi="Arial"/>
      <w:lang w:eastAsia="en-US"/>
    </w:rPr>
  </w:style>
  <w:style w:type="paragraph" w:customStyle="1" w:styleId="Bodytext6afterindent">
    <w:name w:val="Body text 6 after indent"/>
    <w:basedOn w:val="Bodytext6pt"/>
    <w:rsid w:val="00D04D1F"/>
    <w:pPr>
      <w:ind w:left="357"/>
    </w:pPr>
  </w:style>
  <w:style w:type="paragraph" w:customStyle="1" w:styleId="Answerlineindent">
    <w:name w:val="Answer line indent"/>
    <w:basedOn w:val="Answerlineindent03lastrow"/>
    <w:rsid w:val="00C35F47"/>
  </w:style>
  <w:style w:type="paragraph" w:customStyle="1" w:styleId="Bodytext6pt105pt">
    <w:name w:val="Body text 6pt + 10.5 pt"/>
    <w:basedOn w:val="Bodytext6pt"/>
    <w:rsid w:val="00883F5C"/>
    <w:rPr>
      <w:sz w:val="21"/>
    </w:rPr>
  </w:style>
  <w:style w:type="paragraph" w:customStyle="1" w:styleId="Typetexthere">
    <w:name w:val="Type text here"/>
    <w:basedOn w:val="Normal"/>
    <w:link w:val="TypetexthereChar"/>
    <w:rsid w:val="006824CF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6824CF"/>
    <w:rPr>
      <w:rFonts w:ascii="Arial" w:eastAsia="Times New Roman" w:hAnsi="Arial"/>
      <w:sz w:val="18"/>
      <w:szCs w:val="18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A6F45"/>
    <w:pPr>
      <w:spacing w:after="120" w:line="30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483702"/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Cs w:val="24"/>
    </w:r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character" w:styleId="Emphasis">
    <w:name w:val="Emphasis"/>
    <w:qFormat/>
    <w:locked/>
    <w:rsid w:val="007B3D6B"/>
  </w:style>
  <w:style w:type="paragraph" w:customStyle="1" w:styleId="TIlogo-bodytext">
    <w:name w:val="TI logo - body text"/>
    <w:basedOn w:val="Normal"/>
    <w:rsid w:val="00616221"/>
    <w:pPr>
      <w:spacing w:before="360" w:after="360" w:line="240" w:lineRule="auto"/>
    </w:pPr>
    <w:rPr>
      <w:rFonts w:eastAsia="Times New Roman"/>
      <w:szCs w:val="18"/>
      <w:lang w:eastAsia="en-AU"/>
    </w:rPr>
  </w:style>
  <w:style w:type="paragraph" w:customStyle="1" w:styleId="Purpose">
    <w:name w:val="Purpose"/>
    <w:basedOn w:val="Normal"/>
    <w:rsid w:val="00973D6F"/>
    <w:pPr>
      <w:spacing w:before="120" w:line="240" w:lineRule="auto"/>
    </w:pPr>
    <w:rPr>
      <w:rFonts w:eastAsia="Arial Unicode MS"/>
      <w:sz w:val="22"/>
      <w:lang w:eastAsia="en-AU"/>
    </w:rPr>
  </w:style>
  <w:style w:type="table" w:styleId="LightShading-Accent4">
    <w:name w:val="Light Shading Accent 4"/>
    <w:basedOn w:val="TableNormal"/>
    <w:uiPriority w:val="60"/>
    <w:rsid w:val="006D628A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aliases w:val="Numbered Bullet"/>
    <w:basedOn w:val="Normal"/>
    <w:uiPriority w:val="34"/>
    <w:qFormat/>
    <w:rsid w:val="000277FD"/>
    <w:pPr>
      <w:spacing w:after="0" w:line="240" w:lineRule="auto"/>
      <w:ind w:left="720"/>
      <w:contextualSpacing/>
    </w:pPr>
    <w:rPr>
      <w:rFonts w:eastAsia="Arial Unicode MS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B75254"/>
    <w:pPr>
      <w:spacing w:after="150" w:line="240" w:lineRule="auto"/>
    </w:pPr>
    <w:rPr>
      <w:rFonts w:ascii="Times New Roman" w:eastAsia="Times New Roman" w:hAnsi="Times New Roman"/>
      <w:szCs w:val="24"/>
    </w:rPr>
  </w:style>
  <w:style w:type="paragraph" w:customStyle="1" w:styleId="Whiteheaderbanner">
    <w:name w:val="White header banner"/>
    <w:basedOn w:val="Normal"/>
    <w:next w:val="Normal"/>
    <w:rsid w:val="003327F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TIlogo-Blackheaderbanner">
    <w:name w:val="TI logo - Black header banner"/>
    <w:basedOn w:val="Blackheaderbanner"/>
    <w:rsid w:val="007B3D6B"/>
    <w:pPr>
      <w:spacing w:before="480" w:after="480"/>
    </w:pPr>
  </w:style>
  <w:style w:type="paragraph" w:styleId="ListNumber">
    <w:name w:val="List Number"/>
    <w:basedOn w:val="Normal"/>
    <w:uiPriority w:val="99"/>
    <w:unhideWhenUsed/>
    <w:rsid w:val="00B0678C"/>
    <w:pPr>
      <w:numPr>
        <w:numId w:val="10"/>
      </w:numPr>
      <w:adjustRightInd w:val="0"/>
      <w:ind w:left="284" w:hanging="284"/>
    </w:pPr>
  </w:style>
  <w:style w:type="paragraph" w:styleId="List3">
    <w:name w:val="List 3"/>
    <w:basedOn w:val="Normal"/>
    <w:uiPriority w:val="99"/>
    <w:semiHidden/>
    <w:unhideWhenUsed/>
    <w:rsid w:val="00707CDA"/>
    <w:pPr>
      <w:ind w:left="849" w:hanging="283"/>
      <w:contextualSpacing/>
    </w:pPr>
  </w:style>
  <w:style w:type="paragraph" w:customStyle="1" w:styleId="ATBlueheader">
    <w:name w:val="AT Blue header"/>
    <w:basedOn w:val="Normal"/>
    <w:next w:val="Normal"/>
    <w:rsid w:val="007B3D6B"/>
    <w:pPr>
      <w:spacing w:before="60" w:after="60"/>
      <w:jc w:val="right"/>
    </w:pPr>
    <w:rPr>
      <w:rFonts w:cs="Arial"/>
      <w:b/>
      <w:color w:val="000099"/>
      <w:lang w:eastAsia="en-US"/>
    </w:rPr>
  </w:style>
  <w:style w:type="character" w:customStyle="1" w:styleId="Bodytextcondensed">
    <w:name w:val="Body text_condensed"/>
    <w:uiPriority w:val="1"/>
    <w:rsid w:val="004E126A"/>
    <w:rPr>
      <w:spacing w:val="-2"/>
    </w:rPr>
  </w:style>
  <w:style w:type="character" w:customStyle="1" w:styleId="Bodytextgrey">
    <w:name w:val="Body text_grey"/>
    <w:uiPriority w:val="1"/>
    <w:qFormat/>
    <w:rsid w:val="004E126A"/>
    <w:rPr>
      <w:color w:val="A6A6A6"/>
    </w:rPr>
  </w:style>
  <w:style w:type="character" w:customStyle="1" w:styleId="Bold">
    <w:name w:val="Bold"/>
    <w:uiPriority w:val="1"/>
    <w:rsid w:val="004E126A"/>
    <w:rPr>
      <w:b/>
    </w:rPr>
  </w:style>
  <w:style w:type="character" w:customStyle="1" w:styleId="BoldItalic">
    <w:name w:val="Bold_Italic"/>
    <w:uiPriority w:val="1"/>
    <w:rsid w:val="004E126A"/>
    <w:rPr>
      <w:b/>
      <w:i/>
    </w:rPr>
  </w:style>
  <w:style w:type="character" w:customStyle="1" w:styleId="Italic">
    <w:name w:val="Italic"/>
    <w:uiPriority w:val="1"/>
    <w:rsid w:val="004E126A"/>
    <w:rPr>
      <w:i/>
    </w:rPr>
  </w:style>
  <w:style w:type="paragraph" w:customStyle="1" w:styleId="Questionheading">
    <w:name w:val="Question heading:"/>
    <w:basedOn w:val="Normal"/>
    <w:next w:val="Normal"/>
    <w:rsid w:val="007B3D6B"/>
    <w:pPr>
      <w:spacing w:after="0"/>
    </w:pPr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next w:val="Normal"/>
    <w:rsid w:val="007B3D6B"/>
    <w:pPr>
      <w:spacing w:after="0"/>
    </w:pPr>
    <w:rPr>
      <w:rFonts w:eastAsia="MS Gothic"/>
      <w:i/>
    </w:rPr>
  </w:style>
  <w:style w:type="paragraph" w:customStyle="1" w:styleId="Sub-heading">
    <w:name w:val="Sub-heading"/>
    <w:basedOn w:val="Normal"/>
    <w:next w:val="Normal"/>
    <w:rsid w:val="007B3D6B"/>
    <w:pPr>
      <w:spacing w:before="240"/>
    </w:pPr>
    <w:rPr>
      <w:b/>
      <w:lang w:eastAsia="en-US"/>
    </w:rPr>
  </w:style>
  <w:style w:type="paragraph" w:customStyle="1" w:styleId="Answerline02middlerows">
    <w:name w:val="Answer line 02 middle rows"/>
    <w:basedOn w:val="Answerline01firstrow"/>
    <w:next w:val="Answerline03lastrow"/>
    <w:rsid w:val="004B3DFE"/>
    <w:pPr>
      <w:spacing w:before="0"/>
    </w:pPr>
    <w:rPr>
      <w:rFonts w:eastAsia="MS Gothic"/>
      <w:noProof/>
    </w:rPr>
  </w:style>
  <w:style w:type="character" w:customStyle="1" w:styleId="Hyperlinkgreen">
    <w:name w:val="Hyperlink_green"/>
    <w:uiPriority w:val="1"/>
    <w:rsid w:val="004E126A"/>
    <w:rPr>
      <w:color w:val="00B050"/>
    </w:rPr>
  </w:style>
  <w:style w:type="paragraph" w:customStyle="1" w:styleId="Answerline03lastrow">
    <w:name w:val="Answer line 03 last row"/>
    <w:basedOn w:val="Answerline02middlerows"/>
    <w:next w:val="Normal"/>
    <w:rsid w:val="004B3DFE"/>
    <w:pPr>
      <w:spacing w:after="240"/>
    </w:pPr>
  </w:style>
  <w:style w:type="paragraph" w:customStyle="1" w:styleId="Tickbox">
    <w:name w:val="Tick box"/>
    <w:basedOn w:val="Normal"/>
    <w:rsid w:val="00DC4AE7"/>
    <w:pPr>
      <w:numPr>
        <w:numId w:val="23"/>
      </w:numPr>
      <w:adjustRightInd w:val="0"/>
      <w:snapToGrid w:val="0"/>
      <w:ind w:left="357" w:hanging="357"/>
    </w:pPr>
    <w:rPr>
      <w:szCs w:val="24"/>
      <w:lang w:eastAsia="en-US"/>
    </w:rPr>
  </w:style>
  <w:style w:type="paragraph" w:customStyle="1" w:styleId="BodyText0ptspace">
    <w:name w:val="Body Text 0pt space"/>
    <w:basedOn w:val="Normal"/>
    <w:next w:val="Normal"/>
    <w:rsid w:val="007B3D6B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7B3D6B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7B3D6B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7B3D6B"/>
    <w:pPr>
      <w:spacing w:after="240"/>
    </w:pPr>
  </w:style>
  <w:style w:type="paragraph" w:customStyle="1" w:styleId="Answerline01firstrow">
    <w:name w:val="Answer line 01 first row"/>
    <w:basedOn w:val="Normal"/>
    <w:next w:val="Answerline02middlerows"/>
    <w:rsid w:val="004B3DFE"/>
    <w:pPr>
      <w:spacing w:before="260" w:after="260"/>
    </w:pPr>
  </w:style>
  <w:style w:type="paragraph" w:customStyle="1" w:styleId="Answerlineindent02middlerows">
    <w:name w:val="Answer line indent 02 middle rows"/>
    <w:basedOn w:val="Answerline02middlerows"/>
    <w:next w:val="Answerlineindent03lastrow"/>
    <w:rsid w:val="004B3DFE"/>
    <w:pPr>
      <w:ind w:left="357"/>
    </w:pPr>
  </w:style>
  <w:style w:type="character" w:customStyle="1" w:styleId="Redbodytext">
    <w:name w:val="Red body text"/>
    <w:basedOn w:val="DefaultParagraphFont"/>
    <w:uiPriority w:val="1"/>
    <w:qFormat/>
    <w:rsid w:val="004E126A"/>
    <w:rPr>
      <w:color w:val="FF0000"/>
    </w:rPr>
  </w:style>
  <w:style w:type="paragraph" w:customStyle="1" w:styleId="Bullet">
    <w:name w:val="Bullet"/>
    <w:basedOn w:val="Normal"/>
    <w:next w:val="Normal"/>
    <w:rsid w:val="007B3D6B"/>
    <w:pPr>
      <w:numPr>
        <w:numId w:val="2"/>
      </w:numPr>
    </w:pPr>
    <w:rPr>
      <w:rFonts w:cs="Arial"/>
      <w:szCs w:val="21"/>
    </w:rPr>
  </w:style>
  <w:style w:type="paragraph" w:customStyle="1" w:styleId="Bulletbeforeboxtable">
    <w:name w:val="Bullet before box/table"/>
    <w:basedOn w:val="Normal"/>
    <w:next w:val="Normal"/>
    <w:rsid w:val="007B3D6B"/>
    <w:pPr>
      <w:numPr>
        <w:numId w:val="6"/>
      </w:numPr>
      <w:spacing w:after="240"/>
      <w:ind w:left="284" w:hanging="284"/>
    </w:pPr>
  </w:style>
  <w:style w:type="paragraph" w:customStyle="1" w:styleId="Bulletbeforebullethollow">
    <w:name w:val="Bullet before bullet hollow"/>
    <w:basedOn w:val="Normal"/>
    <w:next w:val="Normal"/>
    <w:qFormat/>
    <w:rsid w:val="007B3D6B"/>
    <w:pPr>
      <w:numPr>
        <w:numId w:val="3"/>
      </w:numPr>
      <w:spacing w:after="0"/>
      <w:ind w:left="284" w:hanging="284"/>
    </w:pPr>
  </w:style>
  <w:style w:type="paragraph" w:customStyle="1" w:styleId="Bullethollow">
    <w:name w:val="Bullet hollow"/>
    <w:basedOn w:val="Normal"/>
    <w:next w:val="Normal"/>
    <w:rsid w:val="007B3D6B"/>
    <w:pPr>
      <w:numPr>
        <w:numId w:val="4"/>
      </w:numPr>
      <w:spacing w:after="0"/>
      <w:ind w:left="568" w:hanging="284"/>
    </w:pPr>
  </w:style>
  <w:style w:type="paragraph" w:customStyle="1" w:styleId="Bullethollowbeforeboxtable">
    <w:name w:val="Bullet hollow before box/table"/>
    <w:basedOn w:val="Normal"/>
    <w:next w:val="Normal"/>
    <w:rsid w:val="007B3D6B"/>
    <w:pPr>
      <w:numPr>
        <w:numId w:val="5"/>
      </w:numPr>
      <w:spacing w:after="240"/>
    </w:pPr>
    <w:rPr>
      <w:rFonts w:eastAsia="MS Gothic"/>
    </w:rPr>
  </w:style>
  <w:style w:type="paragraph" w:customStyle="1" w:styleId="Bullethollowlastline">
    <w:name w:val="Bullet hollow last line"/>
    <w:basedOn w:val="Normal"/>
    <w:next w:val="Normal"/>
    <w:rsid w:val="007B3D6B"/>
    <w:pPr>
      <w:numPr>
        <w:numId w:val="7"/>
      </w:numPr>
      <w:ind w:left="568" w:hanging="284"/>
    </w:pPr>
    <w:rPr>
      <w:rFonts w:cs="Arial"/>
      <w:szCs w:val="21"/>
    </w:rPr>
  </w:style>
  <w:style w:type="paragraph" w:customStyle="1" w:styleId="ColourBanner1st">
    <w:name w:val="Colour Banner_1st"/>
    <w:basedOn w:val="Normal"/>
    <w:next w:val="Normal"/>
    <w:qFormat/>
    <w:rsid w:val="007B3D6B"/>
    <w:pPr>
      <w:shd w:val="clear" w:color="auto" w:fill="FFE9E0"/>
      <w:spacing w:before="360" w:after="240"/>
    </w:pPr>
    <w:rPr>
      <w:b/>
    </w:rPr>
  </w:style>
  <w:style w:type="paragraph" w:customStyle="1" w:styleId="Colourbanner2">
    <w:name w:val="Colour banner_2+"/>
    <w:basedOn w:val="Normal"/>
    <w:next w:val="Normal"/>
    <w:qFormat/>
    <w:rsid w:val="007B3D6B"/>
    <w:pPr>
      <w:shd w:val="clear" w:color="auto" w:fill="FFE9E0"/>
      <w:spacing w:before="240" w:after="240"/>
    </w:pPr>
    <w:rPr>
      <w:b/>
    </w:rPr>
  </w:style>
  <w:style w:type="paragraph" w:styleId="ListBullet">
    <w:name w:val="List Bullet"/>
    <w:basedOn w:val="Normal"/>
    <w:uiPriority w:val="99"/>
    <w:unhideWhenUsed/>
    <w:rsid w:val="005356A9"/>
    <w:pPr>
      <w:numPr>
        <w:numId w:val="25"/>
      </w:numPr>
      <w:adjustRightInd w:val="0"/>
      <w:snapToGrid w:val="0"/>
      <w:spacing w:after="0"/>
      <w:ind w:left="284" w:hanging="284"/>
    </w:pPr>
  </w:style>
  <w:style w:type="paragraph" w:styleId="ListBullet2">
    <w:name w:val="List Bullet 2"/>
    <w:basedOn w:val="Normal"/>
    <w:uiPriority w:val="99"/>
    <w:unhideWhenUsed/>
    <w:rsid w:val="005356A9"/>
    <w:pPr>
      <w:numPr>
        <w:numId w:val="26"/>
      </w:numPr>
      <w:adjustRightInd w:val="0"/>
      <w:snapToGrid w:val="0"/>
      <w:spacing w:after="0"/>
      <w:ind w:left="568" w:hanging="284"/>
    </w:pPr>
  </w:style>
  <w:style w:type="paragraph" w:styleId="List2">
    <w:name w:val="List 2"/>
    <w:basedOn w:val="Normal"/>
    <w:uiPriority w:val="99"/>
    <w:unhideWhenUsed/>
    <w:rsid w:val="00707CDA"/>
    <w:pPr>
      <w:ind w:left="566" w:hanging="283"/>
      <w:contextualSpacing/>
    </w:pPr>
  </w:style>
  <w:style w:type="paragraph" w:styleId="ListNumber2">
    <w:name w:val="List Number 2"/>
    <w:basedOn w:val="Normal"/>
    <w:uiPriority w:val="99"/>
    <w:unhideWhenUsed/>
    <w:rsid w:val="00B0678C"/>
    <w:pPr>
      <w:numPr>
        <w:numId w:val="11"/>
      </w:numPr>
      <w:adjustRightInd w:val="0"/>
      <w:snapToGrid w:val="0"/>
      <w:spacing w:after="0"/>
      <w:ind w:left="568" w:hanging="284"/>
    </w:pPr>
    <w:rPr>
      <w:sz w:val="22"/>
    </w:rPr>
  </w:style>
  <w:style w:type="character" w:customStyle="1" w:styleId="Redbodytextbold">
    <w:name w:val="Red body text bold"/>
    <w:basedOn w:val="Redbodytext"/>
    <w:uiPriority w:val="1"/>
    <w:qFormat/>
    <w:rsid w:val="004E126A"/>
    <w:rPr>
      <w:b/>
      <w:color w:val="FF0000"/>
    </w:rPr>
  </w:style>
  <w:style w:type="character" w:customStyle="1" w:styleId="Redbodytextbolditalic">
    <w:name w:val="Red body text bold_italic"/>
    <w:basedOn w:val="DefaultParagraphFont"/>
    <w:uiPriority w:val="1"/>
    <w:qFormat/>
    <w:rsid w:val="004E126A"/>
    <w:rPr>
      <w:b/>
      <w:i/>
      <w:color w:val="FF0000"/>
    </w:rPr>
  </w:style>
  <w:style w:type="character" w:customStyle="1" w:styleId="Redbodytextitalic">
    <w:name w:val="Red body text italic"/>
    <w:basedOn w:val="Redbodytextbold"/>
    <w:uiPriority w:val="1"/>
    <w:qFormat/>
    <w:rsid w:val="004E126A"/>
    <w:rPr>
      <w:b w:val="0"/>
      <w:i/>
      <w:color w:val="FF0000"/>
    </w:rPr>
  </w:style>
  <w:style w:type="character" w:customStyle="1" w:styleId="Redbodytextunderline">
    <w:name w:val="Red body text underline"/>
    <w:basedOn w:val="DefaultParagraphFont"/>
    <w:uiPriority w:val="1"/>
    <w:qFormat/>
    <w:rsid w:val="004E126A"/>
    <w:rPr>
      <w:rFonts w:ascii="Arial" w:hAnsi="Arial"/>
      <w:i w:val="0"/>
      <w:color w:val="FF0000"/>
      <w:sz w:val="24"/>
      <w:u w:val="single"/>
    </w:rPr>
  </w:style>
  <w:style w:type="paragraph" w:customStyle="1" w:styleId="WhiteheaderbannerAlignright">
    <w:name w:val="White header banner Align_right"/>
    <w:basedOn w:val="Normal"/>
    <w:next w:val="Normal"/>
    <w:qFormat/>
    <w:rsid w:val="007B3D6B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GTMJTask-specassessableelements">
    <w:name w:val="GTMJ Task-spec assessable elements"/>
    <w:next w:val="Normal"/>
    <w:rsid w:val="00000855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noProof/>
      <w:color w:val="000000"/>
      <w:sz w:val="18"/>
      <w:szCs w:val="18"/>
      <w:lang w:eastAsia="en-AU"/>
    </w:rPr>
  </w:style>
  <w:style w:type="paragraph" w:customStyle="1" w:styleId="GTMJAssessableelementwhite">
    <w:name w:val="GTMJ Assessable element white"/>
    <w:basedOn w:val="Normal"/>
    <w:next w:val="Normal"/>
    <w:link w:val="GTMJAssessableelementwhiteChar"/>
    <w:rsid w:val="00000855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eastAsia="Times New Roman" w:cs="Arial"/>
      <w:b/>
      <w:bCs/>
      <w:color w:val="FFFFFF" w:themeColor="background1"/>
      <w:sz w:val="18"/>
      <w:szCs w:val="18"/>
      <w:lang w:eastAsia="en-AU"/>
    </w:rPr>
  </w:style>
  <w:style w:type="character" w:customStyle="1" w:styleId="GTMJAssessableelementwhiteChar">
    <w:name w:val="GTMJ Assessable element white Char"/>
    <w:link w:val="GTMJAssessableelementwhite"/>
    <w:rsid w:val="00000855"/>
    <w:rPr>
      <w:rFonts w:ascii="Arial" w:eastAsia="Times New Roman" w:hAnsi="Arial" w:cs="Arial"/>
      <w:b/>
      <w:bCs/>
      <w:color w:val="FFFFFF" w:themeColor="background1"/>
      <w:sz w:val="18"/>
      <w:szCs w:val="18"/>
      <w:lang w:eastAsia="en-AU"/>
    </w:rPr>
  </w:style>
  <w:style w:type="paragraph" w:customStyle="1" w:styleId="GTMJTypetexthere">
    <w:name w:val="GTMJ Type text here"/>
    <w:basedOn w:val="Normal"/>
    <w:next w:val="Normal"/>
    <w:link w:val="GTMJTypetexthereChar"/>
    <w:rsid w:val="00000855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GTMJTypetexthereChar">
    <w:name w:val="GTMJ Type text here Char"/>
    <w:link w:val="GTMJTypetexthere"/>
    <w:rsid w:val="00000855"/>
    <w:rPr>
      <w:rFonts w:ascii="Arial" w:eastAsia="Times New Roman" w:hAnsi="Arial"/>
      <w:sz w:val="18"/>
      <w:szCs w:val="18"/>
      <w:lang w:eastAsia="en-AU"/>
    </w:rPr>
  </w:style>
  <w:style w:type="paragraph" w:customStyle="1" w:styleId="GTMJPurpose">
    <w:name w:val="GTMJ Purpose"/>
    <w:basedOn w:val="Normal"/>
    <w:rsid w:val="00000855"/>
    <w:pPr>
      <w:spacing w:before="120" w:line="240" w:lineRule="auto"/>
    </w:pPr>
    <w:rPr>
      <w:rFonts w:eastAsia="Arial Unicode MS"/>
      <w:sz w:val="22"/>
      <w:lang w:eastAsia="en-AU"/>
    </w:rPr>
  </w:style>
  <w:style w:type="paragraph" w:customStyle="1" w:styleId="GTMJBlueHeaderLeftalign">
    <w:name w:val="GTMJ Blue Header_Left align"/>
    <w:basedOn w:val="Normal"/>
    <w:next w:val="Normal"/>
    <w:rsid w:val="00000855"/>
    <w:pPr>
      <w:spacing w:after="0"/>
    </w:pPr>
    <w:rPr>
      <w:rFonts w:cs="Arial"/>
      <w:b/>
      <w:color w:val="000099"/>
      <w:sz w:val="22"/>
      <w:lang w:eastAsia="en-US"/>
    </w:rPr>
  </w:style>
  <w:style w:type="paragraph" w:customStyle="1" w:styleId="GTMJA-E">
    <w:name w:val="GTMJ A-E"/>
    <w:basedOn w:val="Normal"/>
    <w:next w:val="Normal"/>
    <w:rsid w:val="00000855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BlueHeaderRightalign">
    <w:name w:val="GTMJ Blue Header_Right align"/>
    <w:basedOn w:val="Normal"/>
    <w:next w:val="Normal"/>
    <w:rsid w:val="00000855"/>
    <w:pPr>
      <w:spacing w:after="0"/>
      <w:jc w:val="right"/>
    </w:pPr>
    <w:rPr>
      <w:b/>
      <w:color w:val="000099"/>
      <w:sz w:val="22"/>
    </w:rPr>
  </w:style>
  <w:style w:type="character" w:customStyle="1" w:styleId="Underline">
    <w:name w:val="Underline"/>
    <w:uiPriority w:val="1"/>
    <w:qFormat/>
    <w:rsid w:val="004E126A"/>
    <w:rPr>
      <w:u w:val="single"/>
    </w:rPr>
  </w:style>
  <w:style w:type="paragraph" w:styleId="Header">
    <w:name w:val="header"/>
    <w:basedOn w:val="Normal"/>
    <w:link w:val="HeaderChar"/>
    <w:unhideWhenUsed/>
    <w:rsid w:val="000C7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C713A"/>
    <w:rPr>
      <w:rFonts w:ascii="Arial" w:hAnsi="Arial"/>
      <w:szCs w:val="22"/>
    </w:rPr>
  </w:style>
  <w:style w:type="character" w:customStyle="1" w:styleId="Bodytextgreyitalic">
    <w:name w:val="Body text_grey italic"/>
    <w:basedOn w:val="DefaultParagraphFont"/>
    <w:uiPriority w:val="1"/>
    <w:rsid w:val="009D7F73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9D7F73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9D7F73"/>
    <w:rPr>
      <w:color w:val="A6A6A6" w:themeColor="background1" w:themeShade="A6"/>
      <w:u w:val="single"/>
    </w:rPr>
  </w:style>
  <w:style w:type="paragraph" w:customStyle="1" w:styleId="TickboxRed">
    <w:name w:val="Tick box Red"/>
    <w:basedOn w:val="Normal"/>
    <w:next w:val="Normal"/>
    <w:rsid w:val="00DC4AE7"/>
    <w:pPr>
      <w:numPr>
        <w:numId w:val="24"/>
      </w:numPr>
    </w:pPr>
    <w:rPr>
      <w:color w:val="FF0000"/>
      <w:position w:val="6"/>
    </w:rPr>
  </w:style>
  <w:style w:type="paragraph" w:customStyle="1" w:styleId="Answerlineindent03lastrow">
    <w:name w:val="Answer line indent 03 last row"/>
    <w:basedOn w:val="Answerline03lastrow"/>
    <w:next w:val="Normal"/>
    <w:rsid w:val="004B3DFE"/>
    <w:pPr>
      <w:ind w:left="357"/>
    </w:pPr>
  </w:style>
  <w:style w:type="paragraph" w:customStyle="1" w:styleId="Answerlineindent01firstrow">
    <w:name w:val="Answer line indent 01 first row"/>
    <w:basedOn w:val="Answerline01firstrow"/>
    <w:next w:val="Answerlineindent02middlerows"/>
    <w:rsid w:val="004B3DFE"/>
    <w:pPr>
      <w:ind w:left="357"/>
    </w:pPr>
  </w:style>
  <w:style w:type="table" w:customStyle="1" w:styleId="TableStyle1">
    <w:name w:val="Table Style 1"/>
    <w:basedOn w:val="TableNormal"/>
    <w:uiPriority w:val="99"/>
    <w:rsid w:val="00E73445"/>
    <w:rPr>
      <w:rFonts w:ascii="Arial" w:hAnsi="Arial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FFE9E0"/>
        <w:vAlign w:val="center"/>
      </w:tcPr>
    </w:tblStylePr>
  </w:style>
  <w:style w:type="table" w:customStyle="1" w:styleId="TableStyle2">
    <w:name w:val="Table Style 2"/>
    <w:basedOn w:val="TableNormal"/>
    <w:uiPriority w:val="99"/>
    <w:rsid w:val="00E73445"/>
    <w:rPr>
      <w:rFonts w:ascii="Arial" w:hAnsi="Arial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BBBAB"/>
      </w:tcPr>
    </w:tblStylePr>
    <w:tblStylePr w:type="firstCol">
      <w:pPr>
        <w:wordWrap/>
        <w:jc w:val="center"/>
      </w:pPr>
      <w:rPr>
        <w:rFonts w:ascii="Arial Bold" w:hAnsi="Arial Bold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E9E0"/>
        <w:vAlign w:val="center"/>
      </w:tcPr>
    </w:tblStylePr>
  </w:style>
  <w:style w:type="paragraph" w:customStyle="1" w:styleId="EffectCauseCentre">
    <w:name w:val="Effect/Cause_Centre"/>
    <w:basedOn w:val="Normal"/>
    <w:next w:val="Normal"/>
    <w:rsid w:val="00B923D8"/>
    <w:pPr>
      <w:spacing w:after="0"/>
      <w:jc w:val="center"/>
    </w:pPr>
    <w:rPr>
      <w:rFonts w:eastAsia="MS Gothic"/>
      <w:sz w:val="22"/>
    </w:rPr>
  </w:style>
  <w:style w:type="paragraph" w:customStyle="1" w:styleId="EffectCauseLeft">
    <w:name w:val="Effect/Cause_Left"/>
    <w:basedOn w:val="Normal"/>
    <w:next w:val="Normal"/>
    <w:rsid w:val="00B923D8"/>
    <w:pPr>
      <w:spacing w:after="0"/>
    </w:pPr>
    <w:rPr>
      <w:rFonts w:eastAsia="MS Gothic"/>
      <w:sz w:val="22"/>
    </w:rPr>
  </w:style>
  <w:style w:type="paragraph" w:customStyle="1" w:styleId="GTMJA-E12pt">
    <w:name w:val="GTMJ A-E 12pt"/>
    <w:basedOn w:val="Normal"/>
    <w:next w:val="Normal"/>
    <w:rsid w:val="003C5FDD"/>
    <w:pPr>
      <w:tabs>
        <w:tab w:val="right" w:leader="dot" w:pos="15300"/>
      </w:tabs>
      <w:spacing w:after="0" w:line="240" w:lineRule="auto"/>
      <w:jc w:val="center"/>
    </w:pPr>
    <w:rPr>
      <w:b/>
      <w:color w:val="003366"/>
      <w:szCs w:val="18"/>
    </w:rPr>
  </w:style>
  <w:style w:type="paragraph" w:customStyle="1" w:styleId="GTMJA-E12ptfont">
    <w:name w:val="GTMJ A-E 12pt font"/>
    <w:basedOn w:val="Normal"/>
    <w:next w:val="Normal"/>
    <w:rsid w:val="003C5FDD"/>
    <w:pPr>
      <w:spacing w:after="0" w:line="240" w:lineRule="auto"/>
      <w:jc w:val="center"/>
    </w:pPr>
    <w:rPr>
      <w:b/>
      <w:color w:val="003366"/>
    </w:rPr>
  </w:style>
  <w:style w:type="paragraph" w:customStyle="1" w:styleId="Bullet6pt">
    <w:name w:val="Bullet 6pt"/>
    <w:basedOn w:val="Normal"/>
    <w:uiPriority w:val="99"/>
    <w:rsid w:val="00600FB0"/>
    <w:pPr>
      <w:ind w:left="284" w:hanging="284"/>
    </w:pPr>
    <w:rPr>
      <w:rFonts w:eastAsia="Cambria"/>
      <w:szCs w:val="24"/>
      <w:lang w:eastAsia="en-US"/>
    </w:rPr>
  </w:style>
  <w:style w:type="paragraph" w:customStyle="1" w:styleId="ListBulletAfter6pt">
    <w:name w:val="List Bullet + After:  6 pt"/>
    <w:basedOn w:val="ListBullet"/>
    <w:rsid w:val="00667408"/>
    <w:pPr>
      <w:spacing w:after="120"/>
    </w:pPr>
    <w:rPr>
      <w:szCs w:val="20"/>
    </w:rPr>
  </w:style>
  <w:style w:type="paragraph" w:customStyle="1" w:styleId="Bodytext6pt">
    <w:name w:val="Body text 6pt"/>
    <w:link w:val="Bodytext6ptChar"/>
    <w:uiPriority w:val="99"/>
    <w:rsid w:val="001919EE"/>
    <w:pPr>
      <w:spacing w:before="120" w:after="120" w:line="300" w:lineRule="atLeast"/>
    </w:pPr>
    <w:rPr>
      <w:rFonts w:ascii="Arial" w:eastAsia="Cambria" w:hAnsi="Arial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1919EE"/>
    <w:rPr>
      <w:rFonts w:ascii="Arial" w:eastAsia="Cambria" w:hAnsi="Arial"/>
      <w:lang w:eastAsia="en-US"/>
    </w:rPr>
  </w:style>
  <w:style w:type="paragraph" w:customStyle="1" w:styleId="Bodytext6afterindent">
    <w:name w:val="Body text 6 after indent"/>
    <w:basedOn w:val="Bodytext6pt"/>
    <w:rsid w:val="00D04D1F"/>
    <w:pPr>
      <w:ind w:left="357"/>
    </w:pPr>
  </w:style>
  <w:style w:type="paragraph" w:customStyle="1" w:styleId="Answerlineindent">
    <w:name w:val="Answer line indent"/>
    <w:basedOn w:val="Answerlineindent03lastrow"/>
    <w:rsid w:val="00C35F47"/>
  </w:style>
  <w:style w:type="paragraph" w:customStyle="1" w:styleId="Bodytext6pt105pt">
    <w:name w:val="Body text 6pt + 10.5 pt"/>
    <w:basedOn w:val="Bodytext6pt"/>
    <w:rsid w:val="00883F5C"/>
    <w:rPr>
      <w:sz w:val="21"/>
    </w:rPr>
  </w:style>
  <w:style w:type="paragraph" w:customStyle="1" w:styleId="Typetexthere">
    <w:name w:val="Type text here"/>
    <w:basedOn w:val="Normal"/>
    <w:link w:val="TypetexthereChar"/>
    <w:rsid w:val="006824CF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6824CF"/>
    <w:rPr>
      <w:rFonts w:ascii="Arial" w:eastAsia="Times New Roman" w:hAnsi="Arial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template_Y1-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3E9D4E-9A94-4C75-A44D-68C186007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HASS_Yxx_Ux_AT_template_Y1-6.dotx</Template>
  <TotalTime>73</TotalTime>
  <Pages>5</Pages>
  <Words>648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STEWART, Chelle</cp:lastModifiedBy>
  <cp:revision>77</cp:revision>
  <cp:lastPrinted>2012-06-12T07:44:00Z</cp:lastPrinted>
  <dcterms:created xsi:type="dcterms:W3CDTF">2017-03-29T02:25:00Z</dcterms:created>
  <dcterms:modified xsi:type="dcterms:W3CDTF">2017-04-12T04:33:00Z</dcterms:modified>
</cp:coreProperties>
</file>