
<file path=[Content_Types].xml><?xml version="1.0" encoding="utf-8"?>
<Types xmlns="http://schemas.openxmlformats.org/package/2006/content-types">
  <Default Extension="png" ContentType="image/png"/>
  <Default Extension="xls" ContentType="application/vnd.ms-excel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0ADD" w:rsidRPr="002739E2" w:rsidRDefault="002739E2" w:rsidP="00810ADD">
      <w:pPr>
        <w:shd w:val="clear" w:color="auto" w:fill="FBBBAB"/>
        <w:rPr>
          <w:rFonts w:eastAsia="SimSun"/>
          <w:b/>
          <w:sz w:val="24"/>
          <w:szCs w:val="24"/>
        </w:rPr>
      </w:pPr>
      <w:r w:rsidRPr="002739E2">
        <w:rPr>
          <w:b/>
          <w:sz w:val="24"/>
          <w:szCs w:val="24"/>
        </w:rPr>
        <w:t>Assessment task — Consumer</w:t>
      </w:r>
      <w:r w:rsidR="00C121A7">
        <w:rPr>
          <w:b/>
          <w:sz w:val="24"/>
          <w:szCs w:val="24"/>
        </w:rPr>
        <w:t xml:space="preserve"> </w:t>
      </w:r>
      <w:r w:rsidRPr="002739E2">
        <w:rPr>
          <w:b/>
          <w:sz w:val="24"/>
          <w:szCs w:val="24"/>
        </w:rPr>
        <w:t>decision-making in Australian communities</w:t>
      </w:r>
      <w:r w:rsidR="008A2E7D" w:rsidRPr="002739E2">
        <w:rPr>
          <w:rFonts w:eastAsia="SimSun"/>
          <w:b/>
          <w:sz w:val="24"/>
          <w:szCs w:val="24"/>
        </w:rPr>
        <w:t xml:space="preserve">: </w:t>
      </w:r>
      <w:r w:rsidR="00D83084" w:rsidRPr="002739E2">
        <w:rPr>
          <w:rFonts w:eastAsia="SimSun"/>
          <w:b/>
          <w:sz w:val="24"/>
          <w:szCs w:val="24"/>
        </w:rPr>
        <w:t>Sources</w:t>
      </w:r>
    </w:p>
    <w:p w:rsidR="00393B50" w:rsidRDefault="00393B50">
      <w:pPr>
        <w:spacing w:line="240" w:lineRule="auto"/>
      </w:pPr>
    </w:p>
    <w:tbl>
      <w:tblPr>
        <w:tblW w:w="0" w:type="auto"/>
        <w:jc w:val="center"/>
        <w:tblInd w:w="-282" w:type="dxa"/>
        <w:tblBorders>
          <w:top w:val="single" w:sz="18" w:space="0" w:color="92CDDC" w:themeColor="accent5" w:themeTint="99"/>
          <w:left w:val="single" w:sz="18" w:space="0" w:color="92CDDC" w:themeColor="accent5" w:themeTint="99"/>
          <w:bottom w:val="single" w:sz="18" w:space="0" w:color="92CDDC" w:themeColor="accent5" w:themeTint="99"/>
          <w:right w:val="single" w:sz="18" w:space="0" w:color="92CDDC" w:themeColor="accent5" w:themeTint="99"/>
          <w:insideH w:val="single" w:sz="18" w:space="0" w:color="92CDDC" w:themeColor="accent5" w:themeTint="99"/>
          <w:insideV w:val="single" w:sz="18" w:space="0" w:color="92CDDC" w:themeColor="accent5" w:themeTint="99"/>
        </w:tblBorders>
        <w:shd w:val="clear" w:color="auto" w:fill="FFFFFF"/>
        <w:tblCellMar>
          <w:top w:w="284" w:type="dxa"/>
          <w:left w:w="284" w:type="dxa"/>
          <w:bottom w:w="284" w:type="dxa"/>
          <w:right w:w="284" w:type="dxa"/>
        </w:tblCellMar>
        <w:tblLook w:val="04A0" w:firstRow="1" w:lastRow="0" w:firstColumn="1" w:lastColumn="0" w:noHBand="0" w:noVBand="1"/>
      </w:tblPr>
      <w:tblGrid>
        <w:gridCol w:w="9353"/>
      </w:tblGrid>
      <w:tr w:rsidR="00393B50" w:rsidTr="001112FE">
        <w:trPr>
          <w:trHeight w:val="10658"/>
          <w:jc w:val="center"/>
        </w:trPr>
        <w:tc>
          <w:tcPr>
            <w:tcW w:w="9353" w:type="dxa"/>
            <w:shd w:val="clear" w:color="auto" w:fill="auto"/>
          </w:tcPr>
          <w:p w:rsidR="001112FE" w:rsidRDefault="001112FE" w:rsidP="001112FE">
            <w:pPr>
              <w:pStyle w:val="Source"/>
            </w:pPr>
            <w:r>
              <w:t>Source 1</w:t>
            </w:r>
          </w:p>
          <w:p w:rsidR="001112FE" w:rsidRDefault="001112FE" w:rsidP="001112FE">
            <w:pPr>
              <w:pStyle w:val="SourceHeading"/>
            </w:pPr>
            <w:r>
              <w:t>Information about the Limes State School fundraising event</w:t>
            </w:r>
          </w:p>
          <w:p w:rsidR="00363B58" w:rsidRPr="00363B58" w:rsidRDefault="001112FE" w:rsidP="001112FE">
            <w:pPr>
              <w:pStyle w:val="BodyText0ptspace"/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0197C0E2" wp14:editId="35CF5540">
                  <wp:simplePos x="0" y="0"/>
                  <wp:positionH relativeFrom="column">
                    <wp:posOffset>2070100</wp:posOffset>
                  </wp:positionH>
                  <wp:positionV relativeFrom="paragraph">
                    <wp:posOffset>3406140</wp:posOffset>
                  </wp:positionV>
                  <wp:extent cx="3514090" cy="2830195"/>
                  <wp:effectExtent l="0" t="0" r="10160" b="27305"/>
                  <wp:wrapNone/>
                  <wp:docPr id="67" name="Chart 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6E064619" wp14:editId="01BC2E30">
                      <wp:simplePos x="0" y="0"/>
                      <wp:positionH relativeFrom="column">
                        <wp:posOffset>2063115</wp:posOffset>
                      </wp:positionH>
                      <wp:positionV relativeFrom="paragraph">
                        <wp:posOffset>140970</wp:posOffset>
                      </wp:positionV>
                      <wp:extent cx="3514090" cy="3204210"/>
                      <wp:effectExtent l="0" t="0" r="10160" b="15240"/>
                      <wp:wrapNone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14090" cy="3204210"/>
                                <a:chOff x="-79513" y="-103367"/>
                                <a:chExt cx="3514477" cy="3204376"/>
                              </a:xfrm>
                            </wpg:grpSpPr>
                            <wpg:graphicFrame>
                              <wpg:cNvPr id="4" name="Chart 4"/>
                              <wpg:cNvFrPr/>
                              <wpg:xfrm>
                                <a:off x="-79513" y="-103367"/>
                                <a:ext cx="3514477" cy="3204376"/>
                              </wpg:xfrm>
                              <a:graphic>
                                <a:graphicData uri="http://schemas.openxmlformats.org/drawingml/2006/chart">
                                  <c:chart xmlns:c="http://schemas.openxmlformats.org/drawingml/2006/chart" xmlns:r="http://schemas.openxmlformats.org/officeDocument/2006/relationships" r:id="rId9"/>
                                </a:graphicData>
                              </a:graphic>
                            </wpg:graphicFrame>
                            <wps:wsp>
                              <wps:cNvPr id="30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1663" y="1704805"/>
                                  <a:ext cx="635635" cy="269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4298D" w:rsidRDefault="00C4298D" w:rsidP="00C4298D">
                                    <w:r>
                                      <w:t>1200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48070" y="1713431"/>
                                  <a:ext cx="476885" cy="269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4298D" w:rsidRDefault="00C4298D" w:rsidP="00C4298D">
                                    <w:r>
                                      <w:t>800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" o:spid="_x0000_s1026" style="position:absolute;margin-left:162.45pt;margin-top:11.1pt;width:276.7pt;height:252.3pt;z-index:251666432" coordorigin="-795,-1033" coordsize="35144,32043" o:gfxdata="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Chart 4" o:spid="_x0000_s1027" type="#_x0000_t75" style="position:absolute;left:-856;top:-1094;width:35238;height:3218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">
                        <v:imagedata r:id="rId10" o:title=""/>
                        <o:lock v:ext="edit" aspectratio="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8" type="#_x0000_t202" style="position:absolute;left:3816;top:17048;width:6356;height:2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3pdcQA&#10;AADcAAAADwAAAGRycy9kb3ducmV2LnhtbESPW2sCMRSE3wv+h3CEvmmibb2sRhFLwaeKV/DtsDnu&#10;Lm5Olk3qrv++KQh9HGbmG2a+bG0p7lT7wrGGQV+BIE6dKTjTcDx89SYgfEA2WDomDQ/ysFx0XuaY&#10;GNfwju77kIkIYZ+ghjyEKpHSpzlZ9H1XEUfv6mqLIco6k6bGJsJtKYdKjaTFguNCjhWtc0pv+x+r&#10;4fR9vZzf1Tb7tB9V41ol2U6l1q/ddjUDEagN/+Fne2M0vKkx/J2JR0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96XXEAAAA3AAAAA8AAAAAAAAAAAAAAAAAmAIAAGRycy9k&#10;b3ducmV2LnhtbFBLBQYAAAAABAAEAPUAAACJAwAAAAA=&#10;" filled="f" stroked="f">
                        <v:textbox>
                          <w:txbxContent>
                            <w:p w:rsidR="00C4298D" w:rsidRDefault="00C4298D" w:rsidP="00C4298D">
                              <w:r>
                                <w:t>1200</w:t>
                              </w:r>
                            </w:p>
                          </w:txbxContent>
                        </v:textbox>
                      </v:shape>
                      <v:shape id="Text Box 2" o:spid="_x0000_s1029" type="#_x0000_t202" style="position:absolute;left:19480;top:17134;width:4769;height:2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o1XMEA&#10;AADaAAAADwAAAGRycy9kb3ducmV2LnhtbESPQYvCMBSE7wv+h/AEb2ui6OJWo4gieFJW3YW9PZpn&#10;W2xeShNt/fdGEDwOM/MNM1u0thQ3qn3hWMOgr0AQp84UnGk4HTefExA+IBssHZOGO3lYzDsfM0yM&#10;a/iHboeQiQhhn6CGPIQqkdKnOVn0fVcRR+/saoshyjqTpsYmwm0ph0p9SYsFx4UcK1rllF4OV6vh&#10;d3f+/xupfba246pxrZJsv6XWvW67nIII1IZ3+NXeGg1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V6NVzBAAAA2gAAAA8AAAAAAAAAAAAAAAAAmAIAAGRycy9kb3du&#10;cmV2LnhtbFBLBQYAAAAABAAEAPUAAACGAwAAAAA=&#10;" filled="f" stroked="f">
                        <v:textbox>
                          <w:txbxContent>
                            <w:p w:rsidR="00C4298D" w:rsidRDefault="00C4298D" w:rsidP="00C4298D">
                              <w:r>
                                <w:t>800</w:t>
                              </w:r>
                            </w:p>
                          </w:txbxContent>
                        </v:textbox>
                      </v:shape>
                    </v:group>
                    <o:OLEObject Type="Embed" ProgID="Excel.Chart.8" ShapeID="Chart 4" DrawAspect="Content" ObjectID="_1552304728" r:id="rId11">
                      <o:FieldCodes>\s</o:FieldCodes>
                    </o:OLEObj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B4499B7" wp14:editId="01C9D6C1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133350</wp:posOffset>
                      </wp:positionV>
                      <wp:extent cx="2018030" cy="6100445"/>
                      <wp:effectExtent l="0" t="0" r="20320" b="14605"/>
                      <wp:wrapNone/>
                      <wp:docPr id="71" name="Text Box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8030" cy="61004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33CE5" w:rsidRDefault="00E33CE5" w:rsidP="00AA21CB">
                                  <w:pPr>
                                    <w:spacing w:before="120"/>
                                    <w:jc w:val="center"/>
                                    <w:rPr>
                                      <w:rFonts w:ascii="Britannic Bold" w:hAnsi="Britannic Bold"/>
                                      <w:b/>
                                      <w:sz w:val="12"/>
                                    </w:rPr>
                                  </w:pPr>
                                </w:p>
                                <w:p w:rsidR="00E33CE5" w:rsidRDefault="00E33CE5" w:rsidP="00AA21CB">
                                  <w:pPr>
                                    <w:spacing w:before="120"/>
                                    <w:jc w:val="center"/>
                                    <w:rPr>
                                      <w:rFonts w:ascii="Britannic Bold" w:hAnsi="Britannic Bold"/>
                                      <w:b/>
                                      <w:sz w:val="12"/>
                                    </w:rPr>
                                  </w:pPr>
                                </w:p>
                                <w:p w:rsidR="00AA21CB" w:rsidRPr="008D331A" w:rsidRDefault="00AA21CB" w:rsidP="00AA21CB">
                                  <w:pPr>
                                    <w:spacing w:before="120"/>
                                    <w:jc w:val="center"/>
                                    <w:rPr>
                                      <w:rFonts w:ascii="Arial Black" w:hAnsi="Arial Black" w:cs="Arial"/>
                                      <w:sz w:val="36"/>
                                      <w:szCs w:val="44"/>
                                    </w:rPr>
                                  </w:pPr>
                                  <w:r w:rsidRPr="008D331A">
                                    <w:rPr>
                                      <w:rFonts w:ascii="Arial Black" w:hAnsi="Arial Black" w:cs="Arial"/>
                                      <w:sz w:val="36"/>
                                      <w:szCs w:val="44"/>
                                    </w:rPr>
                                    <w:t>LIMES STATE SCHOOL FETE</w:t>
                                  </w:r>
                                </w:p>
                                <w:p w:rsidR="00AA21CB" w:rsidRPr="00066A78" w:rsidRDefault="00AA21CB" w:rsidP="00AA21CB">
                                  <w:pPr>
                                    <w:spacing w:before="120"/>
                                    <w:jc w:val="center"/>
                                    <w:rPr>
                                      <w:rFonts w:ascii="Britannic Bold" w:hAnsi="Britannic Bold"/>
                                      <w:b/>
                                      <w:sz w:val="44"/>
                                      <w:szCs w:val="44"/>
                                    </w:rPr>
                                  </w:pPr>
                                </w:p>
                                <w:p w:rsidR="00AA21CB" w:rsidRPr="002466E7" w:rsidRDefault="002466E7" w:rsidP="002466E7">
                                  <w:pPr>
                                    <w:spacing w:before="120"/>
                                    <w:jc w:val="center"/>
                                    <w:rPr>
                                      <w:rFonts w:cs="Arial"/>
                                      <w:b/>
                                      <w:sz w:val="44"/>
                                      <w:szCs w:val="44"/>
                                    </w:rPr>
                                  </w:pPr>
                                  <w:r w:rsidRPr="002466E7">
                                    <w:rPr>
                                      <w:rFonts w:cs="Arial"/>
                                      <w:b/>
                                      <w:sz w:val="44"/>
                                      <w:szCs w:val="44"/>
                                    </w:rPr>
                                    <w:t xml:space="preserve">Sat 22 </w:t>
                                  </w:r>
                                  <w:r>
                                    <w:rPr>
                                      <w:rFonts w:cs="Arial"/>
                                      <w:b/>
                                      <w:sz w:val="44"/>
                                      <w:szCs w:val="44"/>
                                    </w:rPr>
                                    <w:t>J</w:t>
                                  </w:r>
                                  <w:r w:rsidRPr="002466E7">
                                    <w:rPr>
                                      <w:rFonts w:cs="Arial"/>
                                      <w:b/>
                                      <w:sz w:val="44"/>
                                      <w:szCs w:val="44"/>
                                    </w:rPr>
                                    <w:t>une</w:t>
                                  </w:r>
                                </w:p>
                                <w:p w:rsidR="00AA21CB" w:rsidRPr="002164C8" w:rsidRDefault="00AA21CB" w:rsidP="00AA21CB">
                                  <w:pPr>
                                    <w:spacing w:before="120"/>
                                    <w:jc w:val="center"/>
                                    <w:rPr>
                                      <w:rFonts w:cs="Arial"/>
                                      <w:b/>
                                      <w:sz w:val="40"/>
                                      <w:szCs w:val="44"/>
                                    </w:rPr>
                                  </w:pPr>
                                  <w:r w:rsidRPr="002164C8">
                                    <w:rPr>
                                      <w:rFonts w:cs="Arial"/>
                                      <w:b/>
                                      <w:sz w:val="40"/>
                                      <w:szCs w:val="44"/>
                                    </w:rPr>
                                    <w:t>9 am</w:t>
                                  </w:r>
                                  <w:r w:rsidR="006B3698">
                                    <w:rPr>
                                      <w:rFonts w:cs="Arial"/>
                                      <w:b/>
                                      <w:sz w:val="40"/>
                                      <w:szCs w:val="44"/>
                                    </w:rPr>
                                    <w:t xml:space="preserve"> </w:t>
                                  </w:r>
                                  <w:r w:rsidR="002164C8">
                                    <w:rPr>
                                      <w:rFonts w:cs="Arial"/>
                                      <w:b/>
                                      <w:sz w:val="40"/>
                                      <w:szCs w:val="44"/>
                                    </w:rPr>
                                    <w:t xml:space="preserve">– </w:t>
                                  </w:r>
                                  <w:r w:rsidRPr="002164C8">
                                    <w:rPr>
                                      <w:rFonts w:cs="Arial"/>
                                      <w:b/>
                                      <w:sz w:val="40"/>
                                      <w:szCs w:val="44"/>
                                    </w:rPr>
                                    <w:t>4 pm</w:t>
                                  </w:r>
                                </w:p>
                                <w:p w:rsidR="00AA21CB" w:rsidRPr="004D6CFD" w:rsidRDefault="00AA21CB" w:rsidP="00AA21CB">
                                  <w:pPr>
                                    <w:spacing w:before="120"/>
                                    <w:rPr>
                                      <w:rFonts w:ascii="Britannic Bold" w:hAnsi="Britannic Bold"/>
                                      <w:b/>
                                      <w:sz w:val="32"/>
                                    </w:rPr>
                                  </w:pPr>
                                </w:p>
                                <w:p w:rsidR="00AA21CB" w:rsidRDefault="00AA21CB" w:rsidP="00AA21CB">
                                  <w:pPr>
                                    <w:jc w:val="center"/>
                                    <w:rPr>
                                      <w:rFonts w:ascii="Britannic Bold" w:hAnsi="Britannic Bold"/>
                                      <w:b/>
                                      <w:noProof/>
                                    </w:rPr>
                                  </w:pPr>
                                  <w:r>
                                    <w:rPr>
                                      <w:rFonts w:ascii="Britannic Bold" w:hAnsi="Britannic Bold"/>
                                      <w:b/>
                                      <w:noProof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1745022" wp14:editId="16332004">
                                        <wp:extent cx="1526651" cy="1779502"/>
                                        <wp:effectExtent l="0" t="0" r="0" b="0"/>
                                        <wp:docPr id="3" name="Picture 3" descr="C:\Users\lvagg3\AppData\Local\Microsoft\Windows\Temporary Internet Files\Content.Word\ECB_YO5-6_U1_balloons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3" descr="C:\Users\lvagg3\AppData\Local\Microsoft\Windows\Temporary Internet Files\Content.Word\ECB_YO5-6_U1_balloons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10027" cy="17601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BE21CE" w:rsidRPr="00066A78" w:rsidRDefault="00BE21CE" w:rsidP="00AA21CB">
                                  <w:pPr>
                                    <w:jc w:val="center"/>
                                    <w:rPr>
                                      <w:rFonts w:ascii="Britannic Bold" w:hAnsi="Britannic Bold"/>
                                      <w:b/>
                                    </w:rPr>
                                  </w:pPr>
                                </w:p>
                                <w:p w:rsidR="00AA21CB" w:rsidRPr="002466E7" w:rsidRDefault="002466E7" w:rsidP="00AA21CB">
                                  <w:pPr>
                                    <w:spacing w:before="120" w:after="240"/>
                                    <w:jc w:val="center"/>
                                    <w:rPr>
                                      <w:rFonts w:cs="Arial"/>
                                      <w:b/>
                                      <w:sz w:val="36"/>
                                    </w:rPr>
                                  </w:pPr>
                                  <w:r w:rsidRPr="002466E7">
                                    <w:rPr>
                                      <w:rFonts w:cs="Arial"/>
                                      <w:b/>
                                      <w:sz w:val="36"/>
                                    </w:rPr>
                                    <w:t>Come along for a great day!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1" o:spid="_x0000_s1030" type="#_x0000_t202" style="position:absolute;margin-left:-1.75pt;margin-top:10.5pt;width:158.9pt;height:48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" fillcolor="#daeef3 [664]">
                      <v:textbox>
                        <w:txbxContent>
                          <w:p w:rsidR="00E33CE5" w:rsidRDefault="00E33CE5" w:rsidP="00AA21CB">
                            <w:pPr>
                              <w:spacing w:before="120"/>
                              <w:jc w:val="center"/>
                              <w:rPr>
                                <w:rFonts w:ascii="Britannic Bold" w:hAnsi="Britannic Bold"/>
                                <w:b/>
                                <w:sz w:val="12"/>
                              </w:rPr>
                            </w:pPr>
                          </w:p>
                          <w:p w:rsidR="00E33CE5" w:rsidRDefault="00E33CE5" w:rsidP="00AA21CB">
                            <w:pPr>
                              <w:spacing w:before="120"/>
                              <w:jc w:val="center"/>
                              <w:rPr>
                                <w:rFonts w:ascii="Britannic Bold" w:hAnsi="Britannic Bold"/>
                                <w:b/>
                                <w:sz w:val="12"/>
                              </w:rPr>
                            </w:pPr>
                          </w:p>
                          <w:p w:rsidR="00AA21CB" w:rsidRPr="008D331A" w:rsidRDefault="00AA21CB" w:rsidP="00AA21CB">
                            <w:pPr>
                              <w:spacing w:before="120"/>
                              <w:jc w:val="center"/>
                              <w:rPr>
                                <w:rFonts w:ascii="Arial Black" w:hAnsi="Arial Black" w:cs="Arial"/>
                                <w:sz w:val="36"/>
                                <w:szCs w:val="44"/>
                              </w:rPr>
                            </w:pPr>
                            <w:r w:rsidRPr="008D331A">
                              <w:rPr>
                                <w:rFonts w:ascii="Arial Black" w:hAnsi="Arial Black" w:cs="Arial"/>
                                <w:sz w:val="36"/>
                                <w:szCs w:val="44"/>
                              </w:rPr>
                              <w:t>LIMES STATE SCHOOL FETE</w:t>
                            </w:r>
                          </w:p>
                          <w:p w:rsidR="00AA21CB" w:rsidRPr="00066A78" w:rsidRDefault="00AA21CB" w:rsidP="00AA21CB">
                            <w:pPr>
                              <w:spacing w:before="120"/>
                              <w:jc w:val="center"/>
                              <w:rPr>
                                <w:rFonts w:ascii="Britannic Bold" w:hAnsi="Britannic Bold"/>
                                <w:b/>
                                <w:sz w:val="44"/>
                                <w:szCs w:val="44"/>
                              </w:rPr>
                            </w:pPr>
                          </w:p>
                          <w:p w:rsidR="00AA21CB" w:rsidRPr="002466E7" w:rsidRDefault="002466E7" w:rsidP="002466E7">
                            <w:pPr>
                              <w:spacing w:before="120"/>
                              <w:jc w:val="center"/>
                              <w:rPr>
                                <w:rFonts w:cs="Arial"/>
                                <w:b/>
                                <w:sz w:val="44"/>
                                <w:szCs w:val="44"/>
                              </w:rPr>
                            </w:pPr>
                            <w:r w:rsidRPr="002466E7">
                              <w:rPr>
                                <w:rFonts w:cs="Arial"/>
                                <w:b/>
                                <w:sz w:val="44"/>
                                <w:szCs w:val="44"/>
                              </w:rPr>
                              <w:t xml:space="preserve">Sat 22 </w:t>
                            </w:r>
                            <w:r>
                              <w:rPr>
                                <w:rFonts w:cs="Arial"/>
                                <w:b/>
                                <w:sz w:val="44"/>
                                <w:szCs w:val="44"/>
                              </w:rPr>
                              <w:t>J</w:t>
                            </w:r>
                            <w:r w:rsidRPr="002466E7">
                              <w:rPr>
                                <w:rFonts w:cs="Arial"/>
                                <w:b/>
                                <w:sz w:val="44"/>
                                <w:szCs w:val="44"/>
                              </w:rPr>
                              <w:t>une</w:t>
                            </w:r>
                          </w:p>
                          <w:p w:rsidR="00AA21CB" w:rsidRPr="002164C8" w:rsidRDefault="00AA21CB" w:rsidP="00AA21CB">
                            <w:pPr>
                              <w:spacing w:before="120"/>
                              <w:jc w:val="center"/>
                              <w:rPr>
                                <w:rFonts w:cs="Arial"/>
                                <w:b/>
                                <w:sz w:val="40"/>
                                <w:szCs w:val="44"/>
                              </w:rPr>
                            </w:pPr>
                            <w:r w:rsidRPr="002164C8">
                              <w:rPr>
                                <w:rFonts w:cs="Arial"/>
                                <w:b/>
                                <w:sz w:val="40"/>
                                <w:szCs w:val="44"/>
                              </w:rPr>
                              <w:t>9 am</w:t>
                            </w:r>
                            <w:r w:rsidR="006B3698">
                              <w:rPr>
                                <w:rFonts w:cs="Arial"/>
                                <w:b/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="002164C8">
                              <w:rPr>
                                <w:rFonts w:cs="Arial"/>
                                <w:b/>
                                <w:sz w:val="40"/>
                                <w:szCs w:val="44"/>
                              </w:rPr>
                              <w:t xml:space="preserve">– </w:t>
                            </w:r>
                            <w:r w:rsidRPr="002164C8">
                              <w:rPr>
                                <w:rFonts w:cs="Arial"/>
                                <w:b/>
                                <w:sz w:val="40"/>
                                <w:szCs w:val="44"/>
                              </w:rPr>
                              <w:t>4 pm</w:t>
                            </w:r>
                          </w:p>
                          <w:p w:rsidR="00AA21CB" w:rsidRPr="004D6CFD" w:rsidRDefault="00AA21CB" w:rsidP="00AA21CB">
                            <w:pPr>
                              <w:spacing w:before="120"/>
                              <w:rPr>
                                <w:rFonts w:ascii="Britannic Bold" w:hAnsi="Britannic Bold"/>
                                <w:b/>
                                <w:sz w:val="32"/>
                              </w:rPr>
                            </w:pPr>
                          </w:p>
                          <w:p w:rsidR="00AA21CB" w:rsidRDefault="00AA21CB" w:rsidP="00AA21CB">
                            <w:pPr>
                              <w:jc w:val="center"/>
                              <w:rPr>
                                <w:rFonts w:ascii="Britannic Bold" w:hAnsi="Britannic Bold"/>
                                <w:b/>
                                <w:noProof/>
                              </w:rPr>
                            </w:pPr>
                            <w:r>
                              <w:rPr>
                                <w:rFonts w:ascii="Britannic Bold" w:hAnsi="Britannic Bold"/>
                                <w:b/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745022" wp14:editId="16332004">
                                  <wp:extent cx="1526651" cy="1779502"/>
                                  <wp:effectExtent l="0" t="0" r="0" b="0"/>
                                  <wp:docPr id="3" name="Picture 3" descr="C:\Users\lvagg3\AppData\Local\Microsoft\Windows\Temporary Internet Files\Content.Word\ECB_YO5-6_U1_balloons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 descr="C:\Users\lvagg3\AppData\Local\Microsoft\Windows\Temporary Internet Files\Content.Word\ECB_YO5-6_U1_balloons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0027" cy="1760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BE21CE" w:rsidRPr="00066A78" w:rsidRDefault="00BE21CE" w:rsidP="00AA21CB">
                            <w:pPr>
                              <w:jc w:val="center"/>
                              <w:rPr>
                                <w:rFonts w:ascii="Britannic Bold" w:hAnsi="Britannic Bold"/>
                                <w:b/>
                              </w:rPr>
                            </w:pPr>
                          </w:p>
                          <w:p w:rsidR="00AA21CB" w:rsidRPr="002466E7" w:rsidRDefault="002466E7" w:rsidP="00AA21CB">
                            <w:pPr>
                              <w:spacing w:before="120" w:after="240"/>
                              <w:jc w:val="center"/>
                              <w:rPr>
                                <w:rFonts w:cs="Arial"/>
                                <w:b/>
                                <w:sz w:val="36"/>
                              </w:rPr>
                            </w:pPr>
                            <w:r w:rsidRPr="002466E7">
                              <w:rPr>
                                <w:rFonts w:cs="Arial"/>
                                <w:b/>
                                <w:sz w:val="36"/>
                              </w:rPr>
                              <w:t>Come along for a great day!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363B58" w:rsidRPr="00363B58" w:rsidRDefault="00363B58" w:rsidP="00363B58">
            <w:pPr>
              <w:rPr>
                <w:lang w:eastAsia="en-US"/>
              </w:rPr>
            </w:pPr>
          </w:p>
          <w:p w:rsidR="00363B58" w:rsidRPr="00363B58" w:rsidRDefault="00363B58" w:rsidP="00363B58">
            <w:pPr>
              <w:rPr>
                <w:lang w:eastAsia="en-US"/>
              </w:rPr>
            </w:pPr>
          </w:p>
          <w:p w:rsidR="00363B58" w:rsidRPr="00363B58" w:rsidRDefault="00363B58" w:rsidP="00363B58">
            <w:pPr>
              <w:rPr>
                <w:lang w:eastAsia="en-US"/>
              </w:rPr>
            </w:pPr>
          </w:p>
          <w:p w:rsidR="00363B58" w:rsidRPr="00363B58" w:rsidRDefault="00363B58" w:rsidP="00363B58">
            <w:pPr>
              <w:rPr>
                <w:lang w:eastAsia="en-US"/>
              </w:rPr>
            </w:pPr>
          </w:p>
          <w:p w:rsidR="00363B58" w:rsidRPr="00363B58" w:rsidRDefault="00363B58" w:rsidP="00363B58">
            <w:pPr>
              <w:rPr>
                <w:lang w:eastAsia="en-US"/>
              </w:rPr>
            </w:pPr>
          </w:p>
          <w:p w:rsidR="00363B58" w:rsidRPr="00363B58" w:rsidRDefault="00363B58" w:rsidP="00363B58">
            <w:pPr>
              <w:rPr>
                <w:lang w:eastAsia="en-US"/>
              </w:rPr>
            </w:pPr>
          </w:p>
          <w:p w:rsidR="00363B58" w:rsidRPr="00363B58" w:rsidRDefault="00363B58" w:rsidP="00363B58">
            <w:pPr>
              <w:rPr>
                <w:lang w:eastAsia="en-US"/>
              </w:rPr>
            </w:pPr>
          </w:p>
          <w:p w:rsidR="00363B58" w:rsidRPr="00363B58" w:rsidRDefault="00363B58" w:rsidP="00363B58">
            <w:pPr>
              <w:rPr>
                <w:lang w:eastAsia="en-US"/>
              </w:rPr>
            </w:pPr>
          </w:p>
          <w:p w:rsidR="00363B58" w:rsidRPr="00363B58" w:rsidRDefault="00363B58" w:rsidP="00363B58">
            <w:pPr>
              <w:rPr>
                <w:lang w:eastAsia="en-US"/>
              </w:rPr>
            </w:pPr>
          </w:p>
          <w:p w:rsidR="00363B58" w:rsidRPr="00363B58" w:rsidRDefault="00363B58" w:rsidP="00363B58">
            <w:pPr>
              <w:rPr>
                <w:lang w:eastAsia="en-US"/>
              </w:rPr>
            </w:pPr>
          </w:p>
          <w:p w:rsidR="00363B58" w:rsidRPr="00363B58" w:rsidRDefault="00363B58" w:rsidP="00363B58">
            <w:pPr>
              <w:rPr>
                <w:lang w:eastAsia="en-US"/>
              </w:rPr>
            </w:pPr>
          </w:p>
          <w:p w:rsidR="00363B58" w:rsidRPr="00363B58" w:rsidRDefault="00363B58" w:rsidP="00363B58">
            <w:pPr>
              <w:rPr>
                <w:lang w:eastAsia="en-US"/>
              </w:rPr>
            </w:pPr>
          </w:p>
          <w:p w:rsidR="00363B58" w:rsidRPr="00363B58" w:rsidRDefault="00363B58" w:rsidP="00363B58">
            <w:pPr>
              <w:rPr>
                <w:lang w:eastAsia="en-US"/>
              </w:rPr>
            </w:pPr>
          </w:p>
          <w:p w:rsidR="00363B58" w:rsidRPr="00363B58" w:rsidRDefault="00363B58" w:rsidP="00363B58">
            <w:pPr>
              <w:rPr>
                <w:lang w:eastAsia="en-US"/>
              </w:rPr>
            </w:pPr>
          </w:p>
          <w:p w:rsidR="00363B58" w:rsidRPr="00363B58" w:rsidRDefault="00363B58" w:rsidP="00363B58">
            <w:pPr>
              <w:rPr>
                <w:lang w:eastAsia="en-US"/>
              </w:rPr>
            </w:pPr>
          </w:p>
          <w:p w:rsidR="00363B58" w:rsidRPr="00363B58" w:rsidRDefault="00363B58" w:rsidP="00363B58">
            <w:pPr>
              <w:rPr>
                <w:lang w:eastAsia="en-US"/>
              </w:rPr>
            </w:pPr>
          </w:p>
          <w:p w:rsidR="00363B58" w:rsidRPr="00363B58" w:rsidRDefault="00363B58" w:rsidP="00363B58">
            <w:pPr>
              <w:rPr>
                <w:lang w:eastAsia="en-US"/>
              </w:rPr>
            </w:pPr>
          </w:p>
          <w:p w:rsidR="00363B58" w:rsidRPr="00363B58" w:rsidRDefault="00363B58" w:rsidP="00363B58">
            <w:pPr>
              <w:rPr>
                <w:lang w:eastAsia="en-US"/>
              </w:rPr>
            </w:pPr>
          </w:p>
          <w:p w:rsidR="00363B58" w:rsidRPr="00363B58" w:rsidRDefault="00363B58" w:rsidP="00363B58">
            <w:pPr>
              <w:rPr>
                <w:lang w:eastAsia="en-US"/>
              </w:rPr>
            </w:pPr>
          </w:p>
          <w:p w:rsidR="00363B58" w:rsidRPr="00363B58" w:rsidRDefault="00363B58" w:rsidP="00363B58">
            <w:pPr>
              <w:rPr>
                <w:lang w:eastAsia="en-US"/>
              </w:rPr>
            </w:pPr>
          </w:p>
          <w:p w:rsidR="00363B58" w:rsidRPr="00363B58" w:rsidRDefault="00363B58" w:rsidP="00363B58">
            <w:pPr>
              <w:rPr>
                <w:lang w:eastAsia="en-US"/>
              </w:rPr>
            </w:pPr>
          </w:p>
          <w:p w:rsidR="00363B58" w:rsidRPr="00363B58" w:rsidRDefault="00363B58" w:rsidP="00363B58">
            <w:pPr>
              <w:rPr>
                <w:lang w:eastAsia="en-US"/>
              </w:rPr>
            </w:pPr>
          </w:p>
          <w:p w:rsidR="00363B58" w:rsidRPr="00363B58" w:rsidRDefault="00363B58" w:rsidP="00363B58">
            <w:pPr>
              <w:rPr>
                <w:lang w:eastAsia="en-US"/>
              </w:rPr>
            </w:pPr>
          </w:p>
          <w:p w:rsidR="00363B58" w:rsidRPr="00363B58" w:rsidRDefault="00363B58" w:rsidP="00363B58">
            <w:pPr>
              <w:rPr>
                <w:lang w:eastAsia="en-US"/>
              </w:rPr>
            </w:pPr>
          </w:p>
          <w:p w:rsidR="00363B58" w:rsidRDefault="00363B58" w:rsidP="00363B58">
            <w:pPr>
              <w:rPr>
                <w:lang w:eastAsia="en-US"/>
              </w:rPr>
            </w:pPr>
          </w:p>
          <w:p w:rsidR="00393B50" w:rsidRPr="00363B58" w:rsidRDefault="00363B58" w:rsidP="00363B58">
            <w:pPr>
              <w:tabs>
                <w:tab w:val="left" w:pos="2943"/>
              </w:tabs>
              <w:rPr>
                <w:lang w:eastAsia="en-US"/>
              </w:rPr>
            </w:pPr>
            <w:r>
              <w:rPr>
                <w:lang w:eastAsia="en-US"/>
              </w:rPr>
              <w:tab/>
            </w:r>
          </w:p>
        </w:tc>
      </w:tr>
    </w:tbl>
    <w:p w:rsidR="00393B50" w:rsidRDefault="00393B50">
      <w:pPr>
        <w:spacing w:line="240" w:lineRule="auto"/>
      </w:pPr>
    </w:p>
    <w:p w:rsidR="004840A9" w:rsidRDefault="004840A9">
      <w:pPr>
        <w:spacing w:line="24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4840A9" w:rsidRDefault="004840A9" w:rsidP="004840A9">
      <w:pPr>
        <w:pStyle w:val="Source"/>
      </w:pPr>
      <w:r>
        <w:lastRenderedPageBreak/>
        <w:t>Source 2</w:t>
      </w:r>
    </w:p>
    <w:p w:rsidR="004840A9" w:rsidRDefault="004840A9" w:rsidP="004840A9">
      <w:pPr>
        <w:pStyle w:val="SourceHeading"/>
      </w:pPr>
      <w:r w:rsidRPr="00066A78">
        <w:t>Information about different product options</w:t>
      </w:r>
    </w:p>
    <w:tbl>
      <w:tblPr>
        <w:tblStyle w:val="TableStyle1"/>
        <w:tblW w:w="10206" w:type="dxa"/>
        <w:tblInd w:w="108" w:type="dxa"/>
        <w:tblLook w:val="0420" w:firstRow="1" w:lastRow="0" w:firstColumn="0" w:lastColumn="0" w:noHBand="0" w:noVBand="1"/>
      </w:tblPr>
      <w:tblGrid>
        <w:gridCol w:w="2551"/>
        <w:gridCol w:w="2552"/>
        <w:gridCol w:w="2551"/>
        <w:gridCol w:w="2552"/>
      </w:tblGrid>
      <w:tr w:rsidR="00B257AD" w:rsidTr="007247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10206" w:type="dxa"/>
            <w:gridSpan w:val="4"/>
            <w:shd w:val="clear" w:color="auto" w:fill="FBBBB1"/>
          </w:tcPr>
          <w:p w:rsidR="00B257AD" w:rsidRDefault="00AD3660" w:rsidP="00724717">
            <w:pPr>
              <w:pStyle w:val="BodyText0ptspace"/>
              <w:spacing w:line="240" w:lineRule="auto"/>
            </w:pPr>
            <w:r>
              <w:t>Comparing product options</w:t>
            </w:r>
          </w:p>
        </w:tc>
      </w:tr>
      <w:tr w:rsidR="00EC0F50" w:rsidTr="00394F48">
        <w:tc>
          <w:tcPr>
            <w:tcW w:w="2551" w:type="dxa"/>
            <w:shd w:val="clear" w:color="auto" w:fill="FFE9E0"/>
          </w:tcPr>
          <w:p w:rsidR="00EC0F50" w:rsidRPr="00394F48" w:rsidRDefault="00EC0F50" w:rsidP="00394F48">
            <w:pPr>
              <w:pStyle w:val="BodyText0ptspace"/>
              <w:rPr>
                <w:rStyle w:val="Bold"/>
              </w:rPr>
            </w:pPr>
            <w:r w:rsidRPr="00394F48">
              <w:rPr>
                <w:rStyle w:val="Bold"/>
              </w:rPr>
              <w:t>Fundraising product options</w:t>
            </w:r>
          </w:p>
        </w:tc>
        <w:tc>
          <w:tcPr>
            <w:tcW w:w="2552" w:type="dxa"/>
          </w:tcPr>
          <w:p w:rsidR="00EC0F50" w:rsidRPr="00066A78" w:rsidRDefault="00EC0F50" w:rsidP="00EC0F50">
            <w:pPr>
              <w:pStyle w:val="Bodytextcentred"/>
            </w:pPr>
            <w:r w:rsidRPr="00066A78">
              <w:drawing>
                <wp:anchor distT="0" distB="0" distL="114300" distR="114300" simplePos="0" relativeHeight="251670528" behindDoc="1" locked="0" layoutInCell="1" allowOverlap="1" wp14:anchorId="7F57800D" wp14:editId="5AD86224">
                  <wp:simplePos x="0" y="0"/>
                  <wp:positionH relativeFrom="column">
                    <wp:posOffset>416560</wp:posOffset>
                  </wp:positionH>
                  <wp:positionV relativeFrom="paragraph">
                    <wp:posOffset>475615</wp:posOffset>
                  </wp:positionV>
                  <wp:extent cx="723900" cy="723900"/>
                  <wp:effectExtent l="0" t="0" r="0" b="0"/>
                  <wp:wrapTight wrapText="bothSides">
                    <wp:wrapPolygon edited="0">
                      <wp:start x="1705" y="0"/>
                      <wp:lineTo x="0" y="1705"/>
                      <wp:lineTo x="0" y="15347"/>
                      <wp:lineTo x="4547" y="19326"/>
                      <wp:lineTo x="12505" y="21032"/>
                      <wp:lineTo x="17053" y="21032"/>
                      <wp:lineTo x="19326" y="19326"/>
                      <wp:lineTo x="21032" y="10232"/>
                      <wp:lineTo x="21032" y="5116"/>
                      <wp:lineTo x="19326" y="3411"/>
                      <wp:lineTo x="9663" y="0"/>
                      <wp:lineTo x="1705" y="0"/>
                    </wp:wrapPolygon>
                  </wp:wrapTight>
                  <wp:docPr id="8" name="Picture 8" descr="C:\Users\lvagg3\AppData\Local\Microsoft\Windows\Temporary Internet Files\Content.Word\ECB_YO5-6_U1_mug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lvagg3\AppData\Local\Microsoft\Windows\Temporary Internet Files\Content.Word\ECB_YO5-6_U1_mug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66A78">
              <w:t xml:space="preserve">hot chocolate </w:t>
            </w:r>
            <w:r w:rsidR="006911B1">
              <w:br/>
            </w:r>
            <w:r w:rsidRPr="00066A78">
              <w:t>and coffee</w:t>
            </w:r>
          </w:p>
        </w:tc>
        <w:tc>
          <w:tcPr>
            <w:tcW w:w="2551" w:type="dxa"/>
          </w:tcPr>
          <w:p w:rsidR="00EC0F50" w:rsidRPr="00066A78" w:rsidRDefault="00EC0F50" w:rsidP="007922C0">
            <w:pPr>
              <w:pStyle w:val="Bodytextcentred"/>
            </w:pPr>
            <w:r w:rsidRPr="00066A78">
              <w:t>ice</w:t>
            </w:r>
            <w:bookmarkStart w:id="0" w:name="_GoBack"/>
            <w:bookmarkEnd w:id="0"/>
            <w:r w:rsidRPr="00066A78">
              <w:t>blocks</w:t>
            </w:r>
          </w:p>
          <w:p w:rsidR="00EC0F50" w:rsidRPr="00066A78" w:rsidRDefault="00EC0F50" w:rsidP="00ED5DE8">
            <w:pPr>
              <w:spacing w:before="120" w:after="120" w:line="240" w:lineRule="auto"/>
              <w:jc w:val="center"/>
              <w:rPr>
                <w:rFonts w:cs="Arial"/>
              </w:rPr>
            </w:pPr>
            <w:r w:rsidRPr="00066A78">
              <w:rPr>
                <w:rFonts w:cs="Arial"/>
                <w:noProof/>
              </w:rPr>
              <w:drawing>
                <wp:inline distT="0" distB="0" distL="0" distR="0" wp14:anchorId="34C9DB24" wp14:editId="3EE8CE4B">
                  <wp:extent cx="733245" cy="733245"/>
                  <wp:effectExtent l="0" t="0" r="0" b="0"/>
                  <wp:docPr id="9" name="Picture 9" descr="C:\Users\lvagg3\AppData\Local\Microsoft\Windows\Temporary Internet Files\Content.Word\ECB_YO5-6_U1_ice_blo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lvagg3\AppData\Local\Microsoft\Windows\Temporary Internet Files\Content.Word\ECB_YO5-6_U1_ice_blo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222" cy="733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:rsidR="00EC0F50" w:rsidRPr="00066A78" w:rsidRDefault="00EC0F50" w:rsidP="007922C0">
            <w:pPr>
              <w:pStyle w:val="Bodytextcentred"/>
            </w:pPr>
            <w:r w:rsidRPr="00066A78">
              <w:t>pancakes</w:t>
            </w:r>
          </w:p>
          <w:p w:rsidR="00EC0F50" w:rsidRPr="00066A78" w:rsidRDefault="00EC0F50" w:rsidP="00ED5DE8">
            <w:pPr>
              <w:spacing w:before="120" w:after="120" w:line="240" w:lineRule="auto"/>
              <w:jc w:val="center"/>
              <w:rPr>
                <w:rFonts w:cs="Arial"/>
              </w:rPr>
            </w:pPr>
            <w:r w:rsidRPr="00066A78">
              <w:rPr>
                <w:rFonts w:cs="Arial"/>
                <w:noProof/>
              </w:rPr>
              <w:drawing>
                <wp:inline distT="0" distB="0" distL="0" distR="0" wp14:anchorId="043EE166" wp14:editId="7B59CAD6">
                  <wp:extent cx="819510" cy="819510"/>
                  <wp:effectExtent l="0" t="0" r="0" b="0"/>
                  <wp:docPr id="10" name="Picture 10" descr="C:\Users\lvagg3\AppData\Local\Microsoft\Windows\Temporary Internet Files\Content.Word\ECB_YO5-6_U1_pancak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lvagg3\AppData\Local\Microsoft\Windows\Temporary Internet Files\Content.Word\ECB_YO5-6_U1_pancake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484" cy="819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4530" w:rsidTr="00B166B9">
        <w:tc>
          <w:tcPr>
            <w:tcW w:w="2551" w:type="dxa"/>
            <w:shd w:val="clear" w:color="auto" w:fill="FFE9E0"/>
          </w:tcPr>
          <w:p w:rsidR="00D34530" w:rsidRPr="00394F48" w:rsidRDefault="00D34530" w:rsidP="00394F48">
            <w:pPr>
              <w:pStyle w:val="BodyText0ptspace"/>
              <w:rPr>
                <w:rStyle w:val="Bold"/>
              </w:rPr>
            </w:pPr>
            <w:r w:rsidRPr="00394F48">
              <w:rPr>
                <w:rStyle w:val="Bold"/>
              </w:rPr>
              <w:t>Sell price</w:t>
            </w:r>
          </w:p>
        </w:tc>
        <w:tc>
          <w:tcPr>
            <w:tcW w:w="2552" w:type="dxa"/>
            <w:vAlign w:val="center"/>
          </w:tcPr>
          <w:p w:rsidR="00D34530" w:rsidRPr="00066A78" w:rsidRDefault="00D34530" w:rsidP="00D34530">
            <w:pPr>
              <w:pStyle w:val="Bodytextcentred"/>
            </w:pPr>
            <w:r w:rsidRPr="00066A78">
              <w:t>$1.50</w:t>
            </w:r>
          </w:p>
        </w:tc>
        <w:tc>
          <w:tcPr>
            <w:tcW w:w="2551" w:type="dxa"/>
          </w:tcPr>
          <w:p w:rsidR="00D34530" w:rsidRPr="00066A78" w:rsidRDefault="00D34530" w:rsidP="00D34530">
            <w:pPr>
              <w:pStyle w:val="Bodytextcentred"/>
              <w:rPr>
                <w:sz w:val="24"/>
              </w:rPr>
            </w:pPr>
            <w:r w:rsidRPr="008144EE">
              <w:t>$1.60</w:t>
            </w:r>
          </w:p>
        </w:tc>
        <w:tc>
          <w:tcPr>
            <w:tcW w:w="2552" w:type="dxa"/>
          </w:tcPr>
          <w:p w:rsidR="00D34530" w:rsidRPr="00066A78" w:rsidRDefault="00D34530" w:rsidP="00D34530">
            <w:pPr>
              <w:pStyle w:val="Bodytextcentred"/>
              <w:rPr>
                <w:sz w:val="24"/>
              </w:rPr>
            </w:pPr>
            <w:r w:rsidRPr="008144EE">
              <w:t>$3.00</w:t>
            </w:r>
          </w:p>
        </w:tc>
      </w:tr>
      <w:tr w:rsidR="00BD62C2" w:rsidTr="00394F48">
        <w:tc>
          <w:tcPr>
            <w:tcW w:w="2551" w:type="dxa"/>
            <w:shd w:val="clear" w:color="auto" w:fill="FFE9E0"/>
          </w:tcPr>
          <w:p w:rsidR="00BD62C2" w:rsidRPr="00394F48" w:rsidRDefault="00BD62C2" w:rsidP="00394F48">
            <w:pPr>
              <w:pStyle w:val="BodyText0ptspace"/>
              <w:rPr>
                <w:rStyle w:val="Bold"/>
              </w:rPr>
            </w:pPr>
            <w:r w:rsidRPr="00394F48">
              <w:rPr>
                <w:rStyle w:val="Bold"/>
              </w:rPr>
              <w:t>Profit per item sold</w:t>
            </w:r>
          </w:p>
        </w:tc>
        <w:tc>
          <w:tcPr>
            <w:tcW w:w="2552" w:type="dxa"/>
          </w:tcPr>
          <w:p w:rsidR="00BD62C2" w:rsidRPr="00066A78" w:rsidRDefault="00BD62C2" w:rsidP="00BD62C2">
            <w:pPr>
              <w:pStyle w:val="Bodytextcentred"/>
            </w:pPr>
            <w:r w:rsidRPr="00066A78">
              <w:t>75c</w:t>
            </w:r>
          </w:p>
        </w:tc>
        <w:tc>
          <w:tcPr>
            <w:tcW w:w="2551" w:type="dxa"/>
          </w:tcPr>
          <w:p w:rsidR="00BD62C2" w:rsidRPr="00066A78" w:rsidRDefault="00BD62C2" w:rsidP="00BD62C2">
            <w:pPr>
              <w:pStyle w:val="Bodytextcentred"/>
            </w:pPr>
            <w:r w:rsidRPr="00066A78">
              <w:t>70c</w:t>
            </w:r>
          </w:p>
        </w:tc>
        <w:tc>
          <w:tcPr>
            <w:tcW w:w="2552" w:type="dxa"/>
          </w:tcPr>
          <w:p w:rsidR="00BD62C2" w:rsidRPr="00066A78" w:rsidRDefault="00BD62C2" w:rsidP="00BD62C2">
            <w:pPr>
              <w:pStyle w:val="Bodytextcentred"/>
            </w:pPr>
            <w:r w:rsidRPr="00066A78">
              <w:t>$1</w:t>
            </w:r>
          </w:p>
        </w:tc>
      </w:tr>
      <w:tr w:rsidR="00CB6604" w:rsidTr="00A83DE7">
        <w:tc>
          <w:tcPr>
            <w:tcW w:w="2551" w:type="dxa"/>
            <w:shd w:val="clear" w:color="auto" w:fill="FFE9E0"/>
          </w:tcPr>
          <w:p w:rsidR="00CB6604" w:rsidRPr="00394F48" w:rsidRDefault="00CB6604" w:rsidP="00394F48">
            <w:pPr>
              <w:pStyle w:val="BodyText0ptspace"/>
              <w:rPr>
                <w:rStyle w:val="Bold"/>
              </w:rPr>
            </w:pPr>
            <w:r w:rsidRPr="00394F48">
              <w:rPr>
                <w:rStyle w:val="Bold"/>
              </w:rPr>
              <w:t>Total predicted profit</w:t>
            </w:r>
          </w:p>
        </w:tc>
        <w:tc>
          <w:tcPr>
            <w:tcW w:w="2552" w:type="dxa"/>
            <w:vAlign w:val="center"/>
          </w:tcPr>
          <w:p w:rsidR="00CB6604" w:rsidRPr="00066A78" w:rsidRDefault="00CB6604" w:rsidP="00CB6604">
            <w:pPr>
              <w:pStyle w:val="Bodytextcentred"/>
            </w:pPr>
            <w:r w:rsidRPr="00066A78">
              <w:t>2000 x 75c = $1500</w:t>
            </w:r>
          </w:p>
        </w:tc>
        <w:tc>
          <w:tcPr>
            <w:tcW w:w="2551" w:type="dxa"/>
            <w:vAlign w:val="center"/>
          </w:tcPr>
          <w:p w:rsidR="00CB6604" w:rsidRPr="00066A78" w:rsidRDefault="00CB6604" w:rsidP="00CB6604">
            <w:pPr>
              <w:pStyle w:val="Bodytextcentred"/>
            </w:pPr>
            <w:r w:rsidRPr="00066A78">
              <w:t>1200 x 70c = $840</w:t>
            </w:r>
          </w:p>
        </w:tc>
        <w:tc>
          <w:tcPr>
            <w:tcW w:w="2552" w:type="dxa"/>
            <w:vAlign w:val="center"/>
          </w:tcPr>
          <w:p w:rsidR="00CB6604" w:rsidRPr="00066A78" w:rsidRDefault="00CB6604" w:rsidP="00CB6604">
            <w:pPr>
              <w:pStyle w:val="Bodytextcentred"/>
            </w:pPr>
            <w:r w:rsidRPr="00066A78">
              <w:t>800 x $1 = $800</w:t>
            </w:r>
          </w:p>
        </w:tc>
      </w:tr>
      <w:tr w:rsidR="00CB6604" w:rsidTr="00394F48">
        <w:tc>
          <w:tcPr>
            <w:tcW w:w="2551" w:type="dxa"/>
            <w:vMerge w:val="restart"/>
            <w:shd w:val="clear" w:color="auto" w:fill="FFE9E0"/>
          </w:tcPr>
          <w:p w:rsidR="00CB6604" w:rsidRPr="00394F48" w:rsidRDefault="00CB6604" w:rsidP="00394F48">
            <w:pPr>
              <w:pStyle w:val="BodyText0ptspace"/>
              <w:rPr>
                <w:rStyle w:val="Bold"/>
              </w:rPr>
            </w:pPr>
            <w:r w:rsidRPr="00394F48">
              <w:rPr>
                <w:rStyle w:val="Bold"/>
              </w:rPr>
              <w:t>Different types of resources required to sell the product</w:t>
            </w:r>
          </w:p>
        </w:tc>
        <w:tc>
          <w:tcPr>
            <w:tcW w:w="2552" w:type="dxa"/>
          </w:tcPr>
          <w:p w:rsidR="00CB6604" w:rsidRPr="00CB6604" w:rsidRDefault="009870B2" w:rsidP="00CB6604">
            <w:pPr>
              <w:pStyle w:val="BodyText0ptspace"/>
              <w:rPr>
                <w:rStyle w:val="Bold"/>
              </w:rPr>
            </w:pPr>
            <w:r>
              <w:rPr>
                <w:rStyle w:val="Bold"/>
              </w:rPr>
              <w:t>Human</w:t>
            </w:r>
          </w:p>
          <w:p w:rsidR="00CB6604" w:rsidRPr="00066A78" w:rsidRDefault="00CB6604" w:rsidP="00CB6604">
            <w:pPr>
              <w:pStyle w:val="BodyText0ptspace"/>
            </w:pPr>
            <w:r w:rsidRPr="00066A78">
              <w:t>stall workers, drink makers and sellers</w:t>
            </w:r>
          </w:p>
        </w:tc>
        <w:tc>
          <w:tcPr>
            <w:tcW w:w="2551" w:type="dxa"/>
          </w:tcPr>
          <w:p w:rsidR="00CB6604" w:rsidRPr="00CB6604" w:rsidRDefault="009870B2" w:rsidP="00CB6604">
            <w:pPr>
              <w:pStyle w:val="BodyText0ptspace"/>
              <w:rPr>
                <w:rStyle w:val="Bold"/>
              </w:rPr>
            </w:pPr>
            <w:r>
              <w:rPr>
                <w:rStyle w:val="Bold"/>
              </w:rPr>
              <w:t>Human</w:t>
            </w:r>
          </w:p>
          <w:p w:rsidR="00CB6604" w:rsidRPr="00066A78" w:rsidRDefault="00CB6604" w:rsidP="0041543D">
            <w:pPr>
              <w:pStyle w:val="BodyText0ptspace"/>
            </w:pPr>
            <w:proofErr w:type="spellStart"/>
            <w:r w:rsidRPr="00066A78">
              <w:t>iceblocks</w:t>
            </w:r>
            <w:proofErr w:type="spellEnd"/>
            <w:r w:rsidRPr="00066A78">
              <w:t>, freezers</w:t>
            </w:r>
          </w:p>
        </w:tc>
        <w:tc>
          <w:tcPr>
            <w:tcW w:w="2552" w:type="dxa"/>
          </w:tcPr>
          <w:p w:rsidR="00CB6604" w:rsidRPr="00CB6604" w:rsidRDefault="009870B2" w:rsidP="00CB6604">
            <w:pPr>
              <w:pStyle w:val="BodyText0ptspace"/>
              <w:rPr>
                <w:rStyle w:val="Bold"/>
              </w:rPr>
            </w:pPr>
            <w:r>
              <w:rPr>
                <w:rStyle w:val="Bold"/>
              </w:rPr>
              <w:t>Human</w:t>
            </w:r>
          </w:p>
          <w:p w:rsidR="00CB6604" w:rsidRPr="00066A78" w:rsidRDefault="00CB6604" w:rsidP="00CB6604">
            <w:pPr>
              <w:pStyle w:val="BodyText0ptspace"/>
              <w:rPr>
                <w:rFonts w:cs="Arial"/>
              </w:rPr>
            </w:pPr>
            <w:r w:rsidRPr="00066A78">
              <w:rPr>
                <w:rFonts w:cs="Arial"/>
              </w:rPr>
              <w:t>stall workers — cooks, sellers and table clearing</w:t>
            </w:r>
          </w:p>
        </w:tc>
      </w:tr>
      <w:tr w:rsidR="00584630" w:rsidTr="00394F48">
        <w:tc>
          <w:tcPr>
            <w:tcW w:w="2551" w:type="dxa"/>
            <w:vMerge/>
            <w:shd w:val="clear" w:color="auto" w:fill="FFE9E0"/>
          </w:tcPr>
          <w:p w:rsidR="00584630" w:rsidRDefault="00584630" w:rsidP="00ED5DE8">
            <w:pPr>
              <w:pStyle w:val="BodyText0ptspace"/>
            </w:pPr>
          </w:p>
        </w:tc>
        <w:tc>
          <w:tcPr>
            <w:tcW w:w="2552" w:type="dxa"/>
          </w:tcPr>
          <w:p w:rsidR="00584630" w:rsidRPr="008A2E7D" w:rsidRDefault="009870B2" w:rsidP="00584630">
            <w:pPr>
              <w:pStyle w:val="BodyText0ptspace"/>
              <w:rPr>
                <w:rStyle w:val="Bold"/>
              </w:rPr>
            </w:pPr>
            <w:r>
              <w:rPr>
                <w:rStyle w:val="Bold"/>
              </w:rPr>
              <w:t>Capital</w:t>
            </w:r>
            <w:r w:rsidR="00584630" w:rsidRPr="008A2E7D">
              <w:rPr>
                <w:rStyle w:val="Bold"/>
              </w:rPr>
              <w:t xml:space="preserve"> </w:t>
            </w:r>
          </w:p>
          <w:p w:rsidR="00584630" w:rsidRPr="008A2E7D" w:rsidRDefault="00584630" w:rsidP="00584630">
            <w:pPr>
              <w:pStyle w:val="BodyText0ptspace"/>
            </w:pPr>
            <w:r w:rsidRPr="008A2E7D">
              <w:t>water, land</w:t>
            </w:r>
          </w:p>
        </w:tc>
        <w:tc>
          <w:tcPr>
            <w:tcW w:w="2551" w:type="dxa"/>
          </w:tcPr>
          <w:p w:rsidR="00584630" w:rsidRPr="008A2E7D" w:rsidRDefault="009870B2" w:rsidP="00584630">
            <w:pPr>
              <w:pStyle w:val="BodyText0ptspace"/>
              <w:rPr>
                <w:rStyle w:val="Bold"/>
              </w:rPr>
            </w:pPr>
            <w:r>
              <w:rPr>
                <w:rStyle w:val="Bold"/>
              </w:rPr>
              <w:t>Capital</w:t>
            </w:r>
          </w:p>
          <w:p w:rsidR="00584630" w:rsidRPr="008A2E7D" w:rsidRDefault="00584630" w:rsidP="00584630">
            <w:pPr>
              <w:pStyle w:val="BodyText0ptspace"/>
            </w:pPr>
            <w:r w:rsidRPr="008A2E7D">
              <w:t>land</w:t>
            </w:r>
          </w:p>
        </w:tc>
        <w:tc>
          <w:tcPr>
            <w:tcW w:w="2552" w:type="dxa"/>
          </w:tcPr>
          <w:p w:rsidR="00584630" w:rsidRPr="008A2E7D" w:rsidRDefault="009870B2" w:rsidP="00584630">
            <w:pPr>
              <w:pStyle w:val="BodyText0ptspace"/>
              <w:rPr>
                <w:rStyle w:val="Bold"/>
              </w:rPr>
            </w:pPr>
            <w:r>
              <w:rPr>
                <w:rStyle w:val="Bold"/>
              </w:rPr>
              <w:t>Capital</w:t>
            </w:r>
          </w:p>
          <w:p w:rsidR="00584630" w:rsidRPr="008A2E7D" w:rsidRDefault="00584630" w:rsidP="00584630">
            <w:pPr>
              <w:pStyle w:val="BodyText0ptspace"/>
            </w:pPr>
            <w:r w:rsidRPr="008A2E7D">
              <w:t>hotplates, spray oil, electricity, pancake mix, plastic plates and cutlery, toppings, chairs and tables</w:t>
            </w:r>
          </w:p>
        </w:tc>
      </w:tr>
      <w:tr w:rsidR="00D107EB" w:rsidTr="00394F48">
        <w:tc>
          <w:tcPr>
            <w:tcW w:w="2551" w:type="dxa"/>
            <w:vMerge/>
            <w:shd w:val="clear" w:color="auto" w:fill="FFE9E0"/>
          </w:tcPr>
          <w:p w:rsidR="00D107EB" w:rsidRDefault="00D107EB" w:rsidP="00ED5DE8">
            <w:pPr>
              <w:pStyle w:val="BodyText0ptspace"/>
            </w:pPr>
          </w:p>
        </w:tc>
        <w:tc>
          <w:tcPr>
            <w:tcW w:w="2552" w:type="dxa"/>
          </w:tcPr>
          <w:p w:rsidR="00D107EB" w:rsidRPr="00D107EB" w:rsidRDefault="009870B2" w:rsidP="00D107EB">
            <w:pPr>
              <w:pStyle w:val="BodyText0ptspace"/>
              <w:rPr>
                <w:rStyle w:val="Bold"/>
              </w:rPr>
            </w:pPr>
            <w:r>
              <w:rPr>
                <w:rStyle w:val="Bold"/>
              </w:rPr>
              <w:t>Natural</w:t>
            </w:r>
          </w:p>
          <w:p w:rsidR="00D107EB" w:rsidRPr="00066A78" w:rsidRDefault="00D107EB" w:rsidP="00D107EB">
            <w:pPr>
              <w:pStyle w:val="BodyText0ptspace"/>
            </w:pPr>
            <w:r w:rsidRPr="00066A78">
              <w:t>water, land</w:t>
            </w:r>
          </w:p>
        </w:tc>
        <w:tc>
          <w:tcPr>
            <w:tcW w:w="2551" w:type="dxa"/>
          </w:tcPr>
          <w:p w:rsidR="00D107EB" w:rsidRPr="00D107EB" w:rsidRDefault="009870B2" w:rsidP="00D107EB">
            <w:pPr>
              <w:pStyle w:val="BodyText0ptspace"/>
              <w:rPr>
                <w:rStyle w:val="Bold"/>
              </w:rPr>
            </w:pPr>
            <w:r>
              <w:rPr>
                <w:rStyle w:val="Bold"/>
              </w:rPr>
              <w:t>Natural</w:t>
            </w:r>
          </w:p>
          <w:p w:rsidR="00D107EB" w:rsidRPr="00066A78" w:rsidRDefault="00D107EB" w:rsidP="00D107EB">
            <w:pPr>
              <w:pStyle w:val="BodyText0ptspace"/>
              <w:rPr>
                <w:highlight w:val="red"/>
              </w:rPr>
            </w:pPr>
            <w:r w:rsidRPr="00066A78">
              <w:t>land</w:t>
            </w:r>
          </w:p>
        </w:tc>
        <w:tc>
          <w:tcPr>
            <w:tcW w:w="2552" w:type="dxa"/>
          </w:tcPr>
          <w:p w:rsidR="00D107EB" w:rsidRPr="00D107EB" w:rsidRDefault="009870B2" w:rsidP="00D107EB">
            <w:pPr>
              <w:pStyle w:val="BodyText0ptspace"/>
              <w:rPr>
                <w:rStyle w:val="Bold"/>
              </w:rPr>
            </w:pPr>
            <w:r>
              <w:rPr>
                <w:rStyle w:val="Bold"/>
              </w:rPr>
              <w:t>Natural</w:t>
            </w:r>
          </w:p>
          <w:p w:rsidR="00D107EB" w:rsidRPr="00066A78" w:rsidRDefault="00D107EB" w:rsidP="00D107EB">
            <w:pPr>
              <w:pStyle w:val="BodyText0ptspace"/>
            </w:pPr>
            <w:r w:rsidRPr="00066A78">
              <w:t>land, water</w:t>
            </w:r>
          </w:p>
        </w:tc>
      </w:tr>
      <w:tr w:rsidR="00150CCE" w:rsidTr="00394F48">
        <w:tc>
          <w:tcPr>
            <w:tcW w:w="2551" w:type="dxa"/>
            <w:shd w:val="clear" w:color="auto" w:fill="FFE9E0"/>
          </w:tcPr>
          <w:p w:rsidR="00150CCE" w:rsidRPr="00394F48" w:rsidRDefault="00394F48" w:rsidP="009410CC">
            <w:pPr>
              <w:pStyle w:val="BodyText0ptspace"/>
              <w:rPr>
                <w:rStyle w:val="Bold"/>
              </w:rPr>
            </w:pPr>
            <w:r w:rsidRPr="00394F48">
              <w:rPr>
                <w:rStyle w:val="Bold"/>
              </w:rPr>
              <w:t>Factors that influence consumer</w:t>
            </w:r>
            <w:r w:rsidR="009410CC">
              <w:rPr>
                <w:rStyle w:val="Bold"/>
              </w:rPr>
              <w:t xml:space="preserve"> </w:t>
            </w:r>
            <w:r w:rsidRPr="00394F48">
              <w:rPr>
                <w:rStyle w:val="Bold"/>
              </w:rPr>
              <w:t>choices</w:t>
            </w:r>
          </w:p>
        </w:tc>
        <w:tc>
          <w:tcPr>
            <w:tcW w:w="2552" w:type="dxa"/>
          </w:tcPr>
          <w:p w:rsidR="00957B54" w:rsidRPr="008A12DB" w:rsidRDefault="00957B54" w:rsidP="00957B54">
            <w:pPr>
              <w:pStyle w:val="Bodytext6spaceafter"/>
            </w:pPr>
            <w:r w:rsidRPr="008A12DB">
              <w:t xml:space="preserve">Climate: </w:t>
            </w:r>
            <w:r w:rsidR="0041543D">
              <w:t>I</w:t>
            </w:r>
            <w:r w:rsidRPr="008A12DB">
              <w:t>t’s cold so people want hot drinks</w:t>
            </w:r>
          </w:p>
          <w:p w:rsidR="00957B54" w:rsidRPr="008A12DB" w:rsidRDefault="0041543D" w:rsidP="00957B54">
            <w:pPr>
              <w:pStyle w:val="Bodytext6spaceafter"/>
            </w:pPr>
            <w:r>
              <w:t>Taste: A</w:t>
            </w:r>
            <w:r w:rsidR="00957B54" w:rsidRPr="008A12DB">
              <w:t>dults like coffee and children like hot chocolate</w:t>
            </w:r>
          </w:p>
          <w:p w:rsidR="00150CCE" w:rsidRDefault="0041543D" w:rsidP="00957B54">
            <w:pPr>
              <w:pStyle w:val="Bodytext6spaceafter"/>
            </w:pPr>
            <w:r>
              <w:t>Price: H</w:t>
            </w:r>
            <w:r w:rsidR="00957B54" w:rsidRPr="008A12DB">
              <w:t>ot drinks are inexpensive compared to the café down the street</w:t>
            </w:r>
          </w:p>
        </w:tc>
        <w:tc>
          <w:tcPr>
            <w:tcW w:w="2551" w:type="dxa"/>
          </w:tcPr>
          <w:p w:rsidR="00957B54" w:rsidRPr="008A12DB" w:rsidRDefault="0041543D" w:rsidP="00957B54">
            <w:pPr>
              <w:pStyle w:val="Bodytext6spaceafter"/>
            </w:pPr>
            <w:r>
              <w:t>Climate: T</w:t>
            </w:r>
            <w:r w:rsidR="00957B54" w:rsidRPr="008A12DB">
              <w:t>oo cold for</w:t>
            </w:r>
            <w:r>
              <w:t xml:space="preserve"> </w:t>
            </w:r>
            <w:proofErr w:type="spellStart"/>
            <w:r>
              <w:t>ice</w:t>
            </w:r>
            <w:r w:rsidR="00957B54" w:rsidRPr="008A12DB">
              <w:t>blocks</w:t>
            </w:r>
            <w:proofErr w:type="spellEnd"/>
          </w:p>
          <w:p w:rsidR="00957B54" w:rsidRPr="008A12DB" w:rsidRDefault="0041543D" w:rsidP="00957B54">
            <w:pPr>
              <w:pStyle w:val="Bodytext6spaceafter"/>
            </w:pPr>
            <w:r>
              <w:t>Taste: O</w:t>
            </w:r>
            <w:r w:rsidR="00957B54" w:rsidRPr="008A12DB">
              <w:t>nly children seem to want them</w:t>
            </w:r>
          </w:p>
          <w:p w:rsidR="00150CCE" w:rsidRDefault="0041543D" w:rsidP="00957B54">
            <w:pPr>
              <w:pStyle w:val="Bodytext6spaceafter"/>
            </w:pPr>
            <w:r>
              <w:t>Price: H</w:t>
            </w:r>
            <w:r w:rsidR="00957B54" w:rsidRPr="008A12DB">
              <w:t>igher than consumers would like</w:t>
            </w:r>
          </w:p>
        </w:tc>
        <w:tc>
          <w:tcPr>
            <w:tcW w:w="2552" w:type="dxa"/>
          </w:tcPr>
          <w:p w:rsidR="00957B54" w:rsidRPr="008A12DB" w:rsidRDefault="00957B54" w:rsidP="00957B54">
            <w:pPr>
              <w:pStyle w:val="Bodytext6spaceafter"/>
            </w:pPr>
            <w:r w:rsidRPr="008A12DB">
              <w:t xml:space="preserve">Climate: </w:t>
            </w:r>
            <w:r w:rsidR="0041543D">
              <w:t>I</w:t>
            </w:r>
            <w:r w:rsidRPr="008A12DB">
              <w:t>t’s cold so people would like to eat hot pancakes</w:t>
            </w:r>
          </w:p>
          <w:p w:rsidR="00957B54" w:rsidRPr="008A12DB" w:rsidRDefault="00957B54" w:rsidP="00957B54">
            <w:pPr>
              <w:pStyle w:val="Bodytext6spaceafter"/>
            </w:pPr>
            <w:r w:rsidRPr="008A12DB">
              <w:t xml:space="preserve">Taste: </w:t>
            </w:r>
            <w:r w:rsidR="0041543D">
              <w:t>D</w:t>
            </w:r>
            <w:r w:rsidRPr="008A12DB">
              <w:t>emand is mainly from adult consumers but</w:t>
            </w:r>
            <w:r w:rsidR="0041543D">
              <w:t xml:space="preserve"> they don’t want them as a take</w:t>
            </w:r>
            <w:r w:rsidRPr="008A12DB">
              <w:t>away item</w:t>
            </w:r>
          </w:p>
          <w:p w:rsidR="00150CCE" w:rsidRDefault="0041543D" w:rsidP="00957B54">
            <w:pPr>
              <w:pStyle w:val="Bodytext6spaceafter"/>
            </w:pPr>
            <w:r>
              <w:t>Price: T</w:t>
            </w:r>
            <w:r w:rsidR="00957B54" w:rsidRPr="008A12DB">
              <w:t>oo expensive</w:t>
            </w:r>
          </w:p>
        </w:tc>
      </w:tr>
    </w:tbl>
    <w:p w:rsidR="00393B50" w:rsidRDefault="00393B50">
      <w:pPr>
        <w:spacing w:line="240" w:lineRule="auto"/>
        <w:rPr>
          <w:rFonts w:eastAsia="SimSun"/>
          <w:b/>
          <w:lang w:eastAsia="en-US"/>
        </w:rPr>
      </w:pPr>
    </w:p>
    <w:sectPr w:rsidR="00393B50" w:rsidSect="00A61F69">
      <w:footerReference w:type="default" r:id="rId17"/>
      <w:pgSz w:w="11906" w:h="16838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6DD3" w:rsidRDefault="008B6DD3" w:rsidP="009336AD">
      <w:pPr>
        <w:spacing w:line="240" w:lineRule="auto"/>
      </w:pPr>
      <w:r>
        <w:separator/>
      </w:r>
    </w:p>
  </w:endnote>
  <w:endnote w:type="continuationSeparator" w:id="0">
    <w:p w:rsidR="008B6DD3" w:rsidRDefault="008B6DD3" w:rsidP="00933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?l?r ?S?V?b?N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5A47" w:rsidRPr="00BC4F3D" w:rsidRDefault="006735C6" w:rsidP="00F95A47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DDA6180" wp14:editId="1DDB5035">
          <wp:simplePos x="0" y="0"/>
          <wp:positionH relativeFrom="column">
            <wp:posOffset>4898390</wp:posOffset>
          </wp:positionH>
          <wp:positionV relativeFrom="paragraph">
            <wp:posOffset>-20955</wp:posOffset>
          </wp:positionV>
          <wp:extent cx="1587500" cy="276225"/>
          <wp:effectExtent l="0" t="0" r="0" b="9525"/>
          <wp:wrapNone/>
          <wp:docPr id="12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95A47">
      <w:rPr>
        <w:noProof/>
      </w:rPr>
      <w:drawing>
        <wp:anchor distT="0" distB="0" distL="114300" distR="114300" simplePos="0" relativeHeight="251660288" behindDoc="0" locked="0" layoutInCell="1" allowOverlap="1" wp14:anchorId="01A0B987" wp14:editId="0DFA3355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7" name="Picture 7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95A47" w:rsidRPr="00AB207A">
      <w:fldChar w:fldCharType="begin"/>
    </w:r>
    <w:r w:rsidR="00F95A47" w:rsidRPr="00AB207A">
      <w:instrText xml:space="preserve"> PAGE </w:instrText>
    </w:r>
    <w:r w:rsidR="00F95A47" w:rsidRPr="00AB207A">
      <w:fldChar w:fldCharType="separate"/>
    </w:r>
    <w:r w:rsidR="0041543D">
      <w:rPr>
        <w:noProof/>
      </w:rPr>
      <w:t>1</w:t>
    </w:r>
    <w:r w:rsidR="00F95A47" w:rsidRPr="00AB207A">
      <w:fldChar w:fldCharType="end"/>
    </w:r>
    <w:r w:rsidR="00F95A47" w:rsidRPr="00AB207A">
      <w:t xml:space="preserve"> of </w:t>
    </w:r>
    <w:r w:rsidR="0041543D">
      <w:fldChar w:fldCharType="begin"/>
    </w:r>
    <w:r w:rsidR="0041543D">
      <w:instrText xml:space="preserve"> NUMPAGES </w:instrText>
    </w:r>
    <w:r w:rsidR="0041543D">
      <w:fldChar w:fldCharType="separate"/>
    </w:r>
    <w:r w:rsidR="0041543D">
      <w:rPr>
        <w:noProof/>
      </w:rPr>
      <w:t>2</w:t>
    </w:r>
    <w:r w:rsidR="0041543D">
      <w:rPr>
        <w:noProof/>
      </w:rPr>
      <w:fldChar w:fldCharType="end"/>
    </w:r>
  </w:p>
  <w:p w:rsidR="00A842A6" w:rsidRPr="00F95A47" w:rsidRDefault="0041543D" w:rsidP="00F95A47">
    <w:pPr>
      <w:pStyle w:val="Footergrey"/>
    </w:pPr>
    <w:r>
      <w:fldChar w:fldCharType="begin"/>
    </w:r>
    <w:r>
      <w:instrText xml:space="preserve"> FILENAME   \* MERGEFORMAT </w:instrText>
    </w:r>
    <w:r>
      <w:fldChar w:fldCharType="separate"/>
    </w:r>
    <w:r w:rsidR="00B9269E">
      <w:rPr>
        <w:noProof/>
      </w:rPr>
      <w:t>HASS_Y05_U5_AT_SH_ConsDecScs.docx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6DD3" w:rsidRDefault="008B6DD3" w:rsidP="009336AD">
      <w:pPr>
        <w:spacing w:line="240" w:lineRule="auto"/>
      </w:pPr>
      <w:r>
        <w:separator/>
      </w:r>
    </w:p>
  </w:footnote>
  <w:footnote w:type="continuationSeparator" w:id="0">
    <w:p w:rsidR="008B6DD3" w:rsidRDefault="008B6DD3" w:rsidP="009336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63D20F14"/>
    <w:lvl w:ilvl="0">
      <w:start w:val="1"/>
      <w:numFmt w:val="lowerLetter"/>
      <w:pStyle w:val="ListNumber2"/>
      <w:lvlText w:val="%1."/>
      <w:lvlJc w:val="left"/>
      <w:pPr>
        <w:ind w:left="643" w:hanging="360"/>
      </w:pPr>
    </w:lvl>
  </w:abstractNum>
  <w:abstractNum w:abstractNumId="1">
    <w:nsid w:val="FFFFFF83"/>
    <w:multiLevelType w:val="singleLevel"/>
    <w:tmpl w:val="6CAA507A"/>
    <w:lvl w:ilvl="0">
      <w:start w:val="1"/>
      <w:numFmt w:val="bullet"/>
      <w:pStyle w:val="ListBullet2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</w:abstractNum>
  <w:abstractNum w:abstractNumId="2">
    <w:nsid w:val="FFFFFF88"/>
    <w:multiLevelType w:val="singleLevel"/>
    <w:tmpl w:val="DAE890D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C17C39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2"/>
        <w:szCs w:val="22"/>
      </w:rPr>
    </w:lvl>
  </w:abstractNum>
  <w:abstractNum w:abstractNumId="4">
    <w:nsid w:val="025D5533"/>
    <w:multiLevelType w:val="hybridMultilevel"/>
    <w:tmpl w:val="9DE2612E"/>
    <w:lvl w:ilvl="0" w:tplc="7880657C">
      <w:start w:val="1"/>
      <w:numFmt w:val="bullet"/>
      <w:pStyle w:val="ListBullet26spaceafter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>
    <w:nsid w:val="034E77D7"/>
    <w:multiLevelType w:val="hybridMultilevel"/>
    <w:tmpl w:val="1908C450"/>
    <w:lvl w:ilvl="0" w:tplc="6FF2FDD8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8A71424"/>
    <w:multiLevelType w:val="hybridMultilevel"/>
    <w:tmpl w:val="C0168240"/>
    <w:lvl w:ilvl="0" w:tplc="5EE6FB88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C943B92"/>
    <w:multiLevelType w:val="hybridMultilevel"/>
    <w:tmpl w:val="1F44CA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>
    <w:nsid w:val="259D39C4"/>
    <w:multiLevelType w:val="hybridMultilevel"/>
    <w:tmpl w:val="77822D44"/>
    <w:lvl w:ilvl="0" w:tplc="25B4C0DE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A029D5"/>
    <w:multiLevelType w:val="hybridMultilevel"/>
    <w:tmpl w:val="0EE6E09A"/>
    <w:lvl w:ilvl="0" w:tplc="FD96ED04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auto"/>
        <w:sz w:val="22"/>
        <w:szCs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3B071F"/>
    <w:multiLevelType w:val="hybridMultilevel"/>
    <w:tmpl w:val="E47E4364"/>
    <w:lvl w:ilvl="0" w:tplc="BB4C00FA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7764B4"/>
    <w:multiLevelType w:val="hybridMultilevel"/>
    <w:tmpl w:val="1E3AEAC4"/>
    <w:lvl w:ilvl="0" w:tplc="DA58EB6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B729B8"/>
    <w:multiLevelType w:val="hybridMultilevel"/>
    <w:tmpl w:val="C58E8AC0"/>
    <w:lvl w:ilvl="0" w:tplc="4BAA0DAC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AC68E3"/>
    <w:multiLevelType w:val="hybridMultilevel"/>
    <w:tmpl w:val="34CA9E16"/>
    <w:lvl w:ilvl="0" w:tplc="A0429A9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56F74A5"/>
    <w:multiLevelType w:val="hybridMultilevel"/>
    <w:tmpl w:val="502ACE32"/>
    <w:lvl w:ilvl="0" w:tplc="DD62A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FF323B"/>
    <w:multiLevelType w:val="hybridMultilevel"/>
    <w:tmpl w:val="67D6E6F0"/>
    <w:lvl w:ilvl="0" w:tplc="0C090019">
      <w:start w:val="1"/>
      <w:numFmt w:val="lowerLetter"/>
      <w:lvlText w:val="%1."/>
      <w:lvlJc w:val="left"/>
      <w:pPr>
        <w:ind w:left="643" w:hanging="360"/>
      </w:pPr>
    </w:lvl>
    <w:lvl w:ilvl="1" w:tplc="0C090019" w:tentative="1">
      <w:start w:val="1"/>
      <w:numFmt w:val="lowerLetter"/>
      <w:lvlText w:val="%2."/>
      <w:lvlJc w:val="left"/>
      <w:pPr>
        <w:ind w:left="1363" w:hanging="360"/>
      </w:pPr>
    </w:lvl>
    <w:lvl w:ilvl="2" w:tplc="0C09001B" w:tentative="1">
      <w:start w:val="1"/>
      <w:numFmt w:val="lowerRoman"/>
      <w:lvlText w:val="%3."/>
      <w:lvlJc w:val="right"/>
      <w:pPr>
        <w:ind w:left="2083" w:hanging="180"/>
      </w:pPr>
    </w:lvl>
    <w:lvl w:ilvl="3" w:tplc="0C09000F" w:tentative="1">
      <w:start w:val="1"/>
      <w:numFmt w:val="decimal"/>
      <w:lvlText w:val="%4."/>
      <w:lvlJc w:val="left"/>
      <w:pPr>
        <w:ind w:left="2803" w:hanging="360"/>
      </w:pPr>
    </w:lvl>
    <w:lvl w:ilvl="4" w:tplc="0C090019" w:tentative="1">
      <w:start w:val="1"/>
      <w:numFmt w:val="lowerLetter"/>
      <w:lvlText w:val="%5."/>
      <w:lvlJc w:val="left"/>
      <w:pPr>
        <w:ind w:left="3523" w:hanging="360"/>
      </w:pPr>
    </w:lvl>
    <w:lvl w:ilvl="5" w:tplc="0C09001B" w:tentative="1">
      <w:start w:val="1"/>
      <w:numFmt w:val="lowerRoman"/>
      <w:lvlText w:val="%6."/>
      <w:lvlJc w:val="right"/>
      <w:pPr>
        <w:ind w:left="4243" w:hanging="180"/>
      </w:pPr>
    </w:lvl>
    <w:lvl w:ilvl="6" w:tplc="0C09000F" w:tentative="1">
      <w:start w:val="1"/>
      <w:numFmt w:val="decimal"/>
      <w:lvlText w:val="%7."/>
      <w:lvlJc w:val="left"/>
      <w:pPr>
        <w:ind w:left="4963" w:hanging="360"/>
      </w:pPr>
    </w:lvl>
    <w:lvl w:ilvl="7" w:tplc="0C090019" w:tentative="1">
      <w:start w:val="1"/>
      <w:numFmt w:val="lowerLetter"/>
      <w:lvlText w:val="%8."/>
      <w:lvlJc w:val="left"/>
      <w:pPr>
        <w:ind w:left="5683" w:hanging="360"/>
      </w:pPr>
    </w:lvl>
    <w:lvl w:ilvl="8" w:tplc="0C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6">
    <w:nsid w:val="53C500B6"/>
    <w:multiLevelType w:val="hybridMultilevel"/>
    <w:tmpl w:val="DD744936"/>
    <w:lvl w:ilvl="0" w:tplc="357AF604">
      <w:start w:val="1"/>
      <w:numFmt w:val="bullet"/>
      <w:pStyle w:val="Tickbox"/>
      <w:lvlText w:val=""/>
      <w:lvlJc w:val="left"/>
      <w:pPr>
        <w:ind w:left="720" w:hanging="360"/>
      </w:pPr>
      <w:rPr>
        <w:rFonts w:ascii="Webdings" w:hAnsi="Webdings" w:hint="default"/>
        <w:color w:val="auto"/>
        <w:sz w:val="2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A854DD"/>
    <w:multiLevelType w:val="hybridMultilevel"/>
    <w:tmpl w:val="30B87A8A"/>
    <w:lvl w:ilvl="0" w:tplc="65E21862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C4B6C8B"/>
    <w:multiLevelType w:val="hybridMultilevel"/>
    <w:tmpl w:val="5460634C"/>
    <w:lvl w:ilvl="0" w:tplc="C9569BCE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03F1A8A"/>
    <w:multiLevelType w:val="hybridMultilevel"/>
    <w:tmpl w:val="E79E2016"/>
    <w:lvl w:ilvl="0" w:tplc="4E8CBF10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CA62A6"/>
    <w:multiLevelType w:val="hybridMultilevel"/>
    <w:tmpl w:val="23E45C18"/>
    <w:lvl w:ilvl="0" w:tplc="650C0E9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auto"/>
        <w:sz w:val="22"/>
        <w:szCs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65565B7"/>
    <w:multiLevelType w:val="hybridMultilevel"/>
    <w:tmpl w:val="B590D5F0"/>
    <w:lvl w:ilvl="0" w:tplc="F260D662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20"/>
  </w:num>
  <w:num w:numId="5">
    <w:abstractNumId w:val="6"/>
  </w:num>
  <w:num w:numId="6">
    <w:abstractNumId w:val="11"/>
  </w:num>
  <w:num w:numId="7">
    <w:abstractNumId w:val="18"/>
  </w:num>
  <w:num w:numId="8">
    <w:abstractNumId w:val="10"/>
  </w:num>
  <w:num w:numId="9">
    <w:abstractNumId w:val="12"/>
  </w:num>
  <w:num w:numId="10">
    <w:abstractNumId w:val="17"/>
  </w:num>
  <w:num w:numId="11">
    <w:abstractNumId w:val="21"/>
  </w:num>
  <w:num w:numId="12">
    <w:abstractNumId w:val="13"/>
  </w:num>
  <w:num w:numId="13">
    <w:abstractNumId w:val="14"/>
  </w:num>
  <w:num w:numId="14">
    <w:abstractNumId w:val="8"/>
  </w:num>
  <w:num w:numId="15">
    <w:abstractNumId w:val="19"/>
  </w:num>
  <w:num w:numId="16">
    <w:abstractNumId w:val="3"/>
  </w:num>
  <w:num w:numId="17">
    <w:abstractNumId w:val="1"/>
  </w:num>
  <w:num w:numId="18">
    <w:abstractNumId w:val="7"/>
  </w:num>
  <w:num w:numId="19">
    <w:abstractNumId w:val="4"/>
  </w:num>
  <w:num w:numId="20">
    <w:abstractNumId w:val="2"/>
  </w:num>
  <w:num w:numId="21">
    <w:abstractNumId w:val="0"/>
  </w:num>
  <w:num w:numId="22">
    <w:abstractNumId w:val="15"/>
  </w:num>
  <w:num w:numId="23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DD3"/>
    <w:rsid w:val="000027B7"/>
    <w:rsid w:val="00002EC6"/>
    <w:rsid w:val="000117C5"/>
    <w:rsid w:val="00015A51"/>
    <w:rsid w:val="00027E98"/>
    <w:rsid w:val="000368A7"/>
    <w:rsid w:val="000738F6"/>
    <w:rsid w:val="00086595"/>
    <w:rsid w:val="00092B91"/>
    <w:rsid w:val="000B2DBB"/>
    <w:rsid w:val="000C4542"/>
    <w:rsid w:val="000C6EC0"/>
    <w:rsid w:val="000E7947"/>
    <w:rsid w:val="00101B26"/>
    <w:rsid w:val="00104D4A"/>
    <w:rsid w:val="001112FE"/>
    <w:rsid w:val="00117071"/>
    <w:rsid w:val="0012081C"/>
    <w:rsid w:val="00124A0A"/>
    <w:rsid w:val="001270B6"/>
    <w:rsid w:val="0013627B"/>
    <w:rsid w:val="001415B2"/>
    <w:rsid w:val="00141CA1"/>
    <w:rsid w:val="001472CF"/>
    <w:rsid w:val="00150CCE"/>
    <w:rsid w:val="0015404D"/>
    <w:rsid w:val="0016421D"/>
    <w:rsid w:val="00174511"/>
    <w:rsid w:val="00176D94"/>
    <w:rsid w:val="0018764C"/>
    <w:rsid w:val="001B09CD"/>
    <w:rsid w:val="001C4FB6"/>
    <w:rsid w:val="001D4199"/>
    <w:rsid w:val="001D43C8"/>
    <w:rsid w:val="001D607A"/>
    <w:rsid w:val="001E1E29"/>
    <w:rsid w:val="00202BD4"/>
    <w:rsid w:val="002051C8"/>
    <w:rsid w:val="002063F3"/>
    <w:rsid w:val="002164C8"/>
    <w:rsid w:val="002311EB"/>
    <w:rsid w:val="00241D0F"/>
    <w:rsid w:val="002466E7"/>
    <w:rsid w:val="00261D34"/>
    <w:rsid w:val="002739E2"/>
    <w:rsid w:val="0029364C"/>
    <w:rsid w:val="002C3FB2"/>
    <w:rsid w:val="002C6336"/>
    <w:rsid w:val="002C645B"/>
    <w:rsid w:val="002D49C0"/>
    <w:rsid w:val="002F26E2"/>
    <w:rsid w:val="0030606E"/>
    <w:rsid w:val="0031395D"/>
    <w:rsid w:val="00330C50"/>
    <w:rsid w:val="00335017"/>
    <w:rsid w:val="00340CA2"/>
    <w:rsid w:val="00363B58"/>
    <w:rsid w:val="003878FE"/>
    <w:rsid w:val="0039048E"/>
    <w:rsid w:val="00393B50"/>
    <w:rsid w:val="00394F48"/>
    <w:rsid w:val="003A044D"/>
    <w:rsid w:val="003A0A45"/>
    <w:rsid w:val="003B7978"/>
    <w:rsid w:val="003C4A66"/>
    <w:rsid w:val="003D37D0"/>
    <w:rsid w:val="003E5A00"/>
    <w:rsid w:val="0041543D"/>
    <w:rsid w:val="00421DD3"/>
    <w:rsid w:val="0045230A"/>
    <w:rsid w:val="00473BEA"/>
    <w:rsid w:val="0047776F"/>
    <w:rsid w:val="004840A9"/>
    <w:rsid w:val="00485267"/>
    <w:rsid w:val="004C2570"/>
    <w:rsid w:val="004C32B1"/>
    <w:rsid w:val="004C7D14"/>
    <w:rsid w:val="004D44CE"/>
    <w:rsid w:val="004E22D9"/>
    <w:rsid w:val="004F7BB2"/>
    <w:rsid w:val="0053643B"/>
    <w:rsid w:val="00544C5C"/>
    <w:rsid w:val="0058063E"/>
    <w:rsid w:val="00584630"/>
    <w:rsid w:val="0059629D"/>
    <w:rsid w:val="005A0A87"/>
    <w:rsid w:val="005B376E"/>
    <w:rsid w:val="005C03F0"/>
    <w:rsid w:val="005C19EB"/>
    <w:rsid w:val="005D1004"/>
    <w:rsid w:val="005D2B9B"/>
    <w:rsid w:val="005E4A05"/>
    <w:rsid w:val="005F4120"/>
    <w:rsid w:val="00604E73"/>
    <w:rsid w:val="00612635"/>
    <w:rsid w:val="00652944"/>
    <w:rsid w:val="00661C0A"/>
    <w:rsid w:val="006735C6"/>
    <w:rsid w:val="00673E2F"/>
    <w:rsid w:val="006820E2"/>
    <w:rsid w:val="006911B1"/>
    <w:rsid w:val="00693525"/>
    <w:rsid w:val="006B3698"/>
    <w:rsid w:val="006C3ACE"/>
    <w:rsid w:val="006C4061"/>
    <w:rsid w:val="006C7215"/>
    <w:rsid w:val="006D44F0"/>
    <w:rsid w:val="006F115F"/>
    <w:rsid w:val="006F6627"/>
    <w:rsid w:val="00701368"/>
    <w:rsid w:val="00724717"/>
    <w:rsid w:val="007340C9"/>
    <w:rsid w:val="00745ED8"/>
    <w:rsid w:val="00765A1A"/>
    <w:rsid w:val="00774611"/>
    <w:rsid w:val="007773D5"/>
    <w:rsid w:val="007922C0"/>
    <w:rsid w:val="00794BC4"/>
    <w:rsid w:val="007970B2"/>
    <w:rsid w:val="007B24DE"/>
    <w:rsid w:val="007C0544"/>
    <w:rsid w:val="00801F54"/>
    <w:rsid w:val="0080566F"/>
    <w:rsid w:val="00810ADD"/>
    <w:rsid w:val="008144EE"/>
    <w:rsid w:val="0081584A"/>
    <w:rsid w:val="00835CF5"/>
    <w:rsid w:val="0083658A"/>
    <w:rsid w:val="00855635"/>
    <w:rsid w:val="0086013C"/>
    <w:rsid w:val="008944FD"/>
    <w:rsid w:val="008A2E7D"/>
    <w:rsid w:val="008A5F28"/>
    <w:rsid w:val="008B3ACB"/>
    <w:rsid w:val="008B6DD3"/>
    <w:rsid w:val="008D331A"/>
    <w:rsid w:val="008D71C4"/>
    <w:rsid w:val="008E6468"/>
    <w:rsid w:val="008F2037"/>
    <w:rsid w:val="008F580E"/>
    <w:rsid w:val="00906D06"/>
    <w:rsid w:val="00910C53"/>
    <w:rsid w:val="00912945"/>
    <w:rsid w:val="00912F64"/>
    <w:rsid w:val="009219DD"/>
    <w:rsid w:val="009336AD"/>
    <w:rsid w:val="009410CC"/>
    <w:rsid w:val="00946D09"/>
    <w:rsid w:val="00957B54"/>
    <w:rsid w:val="00962EA4"/>
    <w:rsid w:val="009805DE"/>
    <w:rsid w:val="009817C4"/>
    <w:rsid w:val="009860AB"/>
    <w:rsid w:val="009870B2"/>
    <w:rsid w:val="00991403"/>
    <w:rsid w:val="0099229F"/>
    <w:rsid w:val="00997079"/>
    <w:rsid w:val="009B4312"/>
    <w:rsid w:val="009C7657"/>
    <w:rsid w:val="009D52AF"/>
    <w:rsid w:val="009D62E4"/>
    <w:rsid w:val="009E1FE0"/>
    <w:rsid w:val="009E3AFB"/>
    <w:rsid w:val="009F0532"/>
    <w:rsid w:val="009F4662"/>
    <w:rsid w:val="00A40375"/>
    <w:rsid w:val="00A45556"/>
    <w:rsid w:val="00A524F8"/>
    <w:rsid w:val="00A53C7F"/>
    <w:rsid w:val="00A61862"/>
    <w:rsid w:val="00A61F69"/>
    <w:rsid w:val="00A6387F"/>
    <w:rsid w:val="00A729C4"/>
    <w:rsid w:val="00A758E6"/>
    <w:rsid w:val="00A76664"/>
    <w:rsid w:val="00A842A6"/>
    <w:rsid w:val="00A8710C"/>
    <w:rsid w:val="00A96ED2"/>
    <w:rsid w:val="00AA21CB"/>
    <w:rsid w:val="00AB521C"/>
    <w:rsid w:val="00AB6B1C"/>
    <w:rsid w:val="00AC35B8"/>
    <w:rsid w:val="00AC4AEB"/>
    <w:rsid w:val="00AD1BA6"/>
    <w:rsid w:val="00AD3660"/>
    <w:rsid w:val="00AD4A18"/>
    <w:rsid w:val="00AE6E0B"/>
    <w:rsid w:val="00AF4C0C"/>
    <w:rsid w:val="00B14475"/>
    <w:rsid w:val="00B21A31"/>
    <w:rsid w:val="00B21B11"/>
    <w:rsid w:val="00B257AD"/>
    <w:rsid w:val="00B32966"/>
    <w:rsid w:val="00B45E97"/>
    <w:rsid w:val="00B919DB"/>
    <w:rsid w:val="00B9269E"/>
    <w:rsid w:val="00B941F9"/>
    <w:rsid w:val="00BB0594"/>
    <w:rsid w:val="00BB3B30"/>
    <w:rsid w:val="00BC7703"/>
    <w:rsid w:val="00BD1879"/>
    <w:rsid w:val="00BD41AC"/>
    <w:rsid w:val="00BD62C2"/>
    <w:rsid w:val="00BE21CE"/>
    <w:rsid w:val="00BF78FD"/>
    <w:rsid w:val="00C121A7"/>
    <w:rsid w:val="00C213FF"/>
    <w:rsid w:val="00C232FF"/>
    <w:rsid w:val="00C23834"/>
    <w:rsid w:val="00C268C8"/>
    <w:rsid w:val="00C34ED2"/>
    <w:rsid w:val="00C35DA7"/>
    <w:rsid w:val="00C415C5"/>
    <w:rsid w:val="00C4298D"/>
    <w:rsid w:val="00C43497"/>
    <w:rsid w:val="00C707B4"/>
    <w:rsid w:val="00C80B3B"/>
    <w:rsid w:val="00CA10A1"/>
    <w:rsid w:val="00CA3CDE"/>
    <w:rsid w:val="00CA6AD1"/>
    <w:rsid w:val="00CB6604"/>
    <w:rsid w:val="00CE7A43"/>
    <w:rsid w:val="00CF799F"/>
    <w:rsid w:val="00D00A71"/>
    <w:rsid w:val="00D01BA4"/>
    <w:rsid w:val="00D02C1E"/>
    <w:rsid w:val="00D107EB"/>
    <w:rsid w:val="00D12D83"/>
    <w:rsid w:val="00D213C2"/>
    <w:rsid w:val="00D2550A"/>
    <w:rsid w:val="00D316F4"/>
    <w:rsid w:val="00D34530"/>
    <w:rsid w:val="00D456D8"/>
    <w:rsid w:val="00D54FD0"/>
    <w:rsid w:val="00D65812"/>
    <w:rsid w:val="00D67513"/>
    <w:rsid w:val="00D74E6F"/>
    <w:rsid w:val="00D83084"/>
    <w:rsid w:val="00D95FBD"/>
    <w:rsid w:val="00DE138A"/>
    <w:rsid w:val="00DE7750"/>
    <w:rsid w:val="00E046F0"/>
    <w:rsid w:val="00E14EA9"/>
    <w:rsid w:val="00E2311B"/>
    <w:rsid w:val="00E247E3"/>
    <w:rsid w:val="00E33CE5"/>
    <w:rsid w:val="00E4066D"/>
    <w:rsid w:val="00E5230A"/>
    <w:rsid w:val="00E60589"/>
    <w:rsid w:val="00E626D4"/>
    <w:rsid w:val="00E73534"/>
    <w:rsid w:val="00EA01F1"/>
    <w:rsid w:val="00EA542A"/>
    <w:rsid w:val="00EC0F50"/>
    <w:rsid w:val="00EC4E0F"/>
    <w:rsid w:val="00EE73C1"/>
    <w:rsid w:val="00EF5750"/>
    <w:rsid w:val="00EF7BF2"/>
    <w:rsid w:val="00F03477"/>
    <w:rsid w:val="00F1091D"/>
    <w:rsid w:val="00F14E75"/>
    <w:rsid w:val="00F32F65"/>
    <w:rsid w:val="00F34F49"/>
    <w:rsid w:val="00F569C7"/>
    <w:rsid w:val="00F571B0"/>
    <w:rsid w:val="00F64581"/>
    <w:rsid w:val="00F95A47"/>
    <w:rsid w:val="00F96C06"/>
    <w:rsid w:val="00FB6976"/>
    <w:rsid w:val="00FB6BDA"/>
    <w:rsid w:val="00FC31C3"/>
    <w:rsid w:val="00FC3461"/>
    <w:rsid w:val="00FD52F7"/>
    <w:rsid w:val="00FE2141"/>
    <w:rsid w:val="00FE60C3"/>
    <w:rsid w:val="00FF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33501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A524F8"/>
    <w:pPr>
      <w:spacing w:before="240" w:after="120"/>
    </w:pPr>
    <w:rPr>
      <w:rFonts w:eastAsia="SimSun"/>
      <w:b/>
      <w:lang w:eastAsia="en-US"/>
    </w:r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A524F8"/>
    <w:pPr>
      <w:spacing w:after="120"/>
    </w:pPr>
    <w:rPr>
      <w:rFonts w:eastAsia="SimSun"/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A524F8"/>
    <w:rPr>
      <w:rFonts w:ascii="Arial" w:hAnsi="Arial"/>
      <w:sz w:val="22"/>
      <w:szCs w:val="24"/>
      <w:lang w:eastAsia="en-US"/>
    </w:rPr>
  </w:style>
  <w:style w:type="character" w:customStyle="1" w:styleId="Redbodytext">
    <w:name w:val="Red body text"/>
    <w:basedOn w:val="DefaultParagraphFont"/>
    <w:uiPriority w:val="1"/>
    <w:qFormat/>
    <w:rsid w:val="003D37D0"/>
    <w:rPr>
      <w:rFonts w:ascii="Arial" w:hAnsi="Arial"/>
      <w:color w:val="FF0000"/>
      <w:sz w:val="22"/>
    </w:rPr>
  </w:style>
  <w:style w:type="paragraph" w:styleId="ListBullet">
    <w:name w:val="List Bullet"/>
    <w:basedOn w:val="Normal"/>
    <w:uiPriority w:val="99"/>
    <w:unhideWhenUsed/>
    <w:rsid w:val="006C4061"/>
    <w:pPr>
      <w:numPr>
        <w:numId w:val="16"/>
      </w:numPr>
      <w:adjustRightInd w:val="0"/>
      <w:snapToGrid w:val="0"/>
      <w:ind w:left="284" w:hanging="284"/>
    </w:pPr>
    <w:rPr>
      <w:rFonts w:eastAsia="SimSun"/>
    </w:rPr>
  </w:style>
  <w:style w:type="paragraph" w:styleId="Footer">
    <w:name w:val="footer"/>
    <w:basedOn w:val="Normal"/>
    <w:next w:val="Normal"/>
    <w:link w:val="FooterChar"/>
    <w:uiPriority w:val="99"/>
    <w:rsid w:val="00A524F8"/>
    <w:pPr>
      <w:spacing w:line="240" w:lineRule="auto"/>
    </w:pPr>
    <w:rPr>
      <w:rFonts w:eastAsia="SimSun"/>
      <w:sz w:val="14"/>
    </w:rPr>
  </w:style>
  <w:style w:type="character" w:customStyle="1" w:styleId="FooterChar">
    <w:name w:val="Footer Char"/>
    <w:link w:val="Footer"/>
    <w:uiPriority w:val="99"/>
    <w:rsid w:val="00A524F8"/>
    <w:rPr>
      <w:rFonts w:ascii="Arial" w:hAnsi="Arial"/>
      <w:sz w:val="14"/>
      <w:szCs w:val="22"/>
    </w:rPr>
  </w:style>
  <w:style w:type="paragraph" w:customStyle="1" w:styleId="Footergrey">
    <w:name w:val="Footer grey"/>
    <w:basedOn w:val="Normal"/>
    <w:next w:val="Normal"/>
    <w:rsid w:val="00A524F8"/>
    <w:pPr>
      <w:spacing w:line="240" w:lineRule="auto"/>
    </w:pPr>
    <w:rPr>
      <w:rFonts w:eastAsia="SimSun"/>
      <w:color w:val="808080"/>
      <w:sz w:val="14"/>
    </w:rPr>
  </w:style>
  <w:style w:type="paragraph" w:customStyle="1" w:styleId="Bodytextbeforeboxtable">
    <w:name w:val="Body text before box/table"/>
    <w:basedOn w:val="Normal"/>
    <w:next w:val="Normal"/>
    <w:rsid w:val="00A524F8"/>
    <w:pPr>
      <w:spacing w:after="240"/>
    </w:pPr>
    <w:rPr>
      <w:rFonts w:eastAsia="SimSun"/>
    </w:rPr>
  </w:style>
  <w:style w:type="paragraph" w:customStyle="1" w:styleId="Resourcetitle">
    <w:name w:val="Resource title"/>
    <w:basedOn w:val="Normal"/>
    <w:next w:val="Normal"/>
    <w:rsid w:val="00AD4A18"/>
    <w:pPr>
      <w:spacing w:after="240" w:line="240" w:lineRule="auto"/>
    </w:pPr>
    <w:rPr>
      <w:b/>
      <w:sz w:val="32"/>
    </w:rPr>
  </w:style>
  <w:style w:type="paragraph" w:styleId="ListBullet2">
    <w:name w:val="List Bullet 2"/>
    <w:basedOn w:val="Normal"/>
    <w:uiPriority w:val="99"/>
    <w:unhideWhenUsed/>
    <w:rsid w:val="006C4061"/>
    <w:pPr>
      <w:numPr>
        <w:numId w:val="17"/>
      </w:numPr>
      <w:adjustRightInd w:val="0"/>
      <w:snapToGrid w:val="0"/>
      <w:ind w:left="568" w:hanging="284"/>
    </w:pPr>
    <w:rPr>
      <w:rFonts w:eastAsia="SimSun"/>
    </w:rPr>
  </w:style>
  <w:style w:type="paragraph" w:styleId="ListNumber">
    <w:name w:val="List Number"/>
    <w:basedOn w:val="Normal"/>
    <w:uiPriority w:val="99"/>
    <w:unhideWhenUsed/>
    <w:rsid w:val="006C4061"/>
    <w:pPr>
      <w:numPr>
        <w:numId w:val="20"/>
      </w:numPr>
      <w:adjustRightInd w:val="0"/>
      <w:snapToGrid w:val="0"/>
      <w:spacing w:after="120"/>
      <w:ind w:left="284" w:hanging="284"/>
    </w:pPr>
    <w:rPr>
      <w:rFonts w:eastAsia="SimSun"/>
    </w:rPr>
  </w:style>
  <w:style w:type="paragraph" w:styleId="List2">
    <w:name w:val="List 2"/>
    <w:basedOn w:val="Normal"/>
    <w:uiPriority w:val="99"/>
    <w:unhideWhenUsed/>
    <w:rsid w:val="006C4061"/>
    <w:pPr>
      <w:adjustRightInd w:val="0"/>
      <w:spacing w:after="120"/>
      <w:ind w:left="568" w:hanging="284"/>
    </w:pPr>
    <w:rPr>
      <w:rFonts w:eastAsia="SimSun"/>
    </w:rPr>
  </w:style>
  <w:style w:type="paragraph" w:styleId="List3">
    <w:name w:val="List 3"/>
    <w:basedOn w:val="Normal"/>
    <w:uiPriority w:val="99"/>
    <w:unhideWhenUsed/>
    <w:rsid w:val="006C4061"/>
    <w:pPr>
      <w:adjustRightInd w:val="0"/>
      <w:spacing w:after="120"/>
      <w:ind w:left="851" w:hanging="284"/>
    </w:pPr>
    <w:rPr>
      <w:rFonts w:eastAsia="SimSun"/>
    </w:r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ListNumber2">
    <w:name w:val="List Number 2"/>
    <w:basedOn w:val="Normal"/>
    <w:uiPriority w:val="99"/>
    <w:unhideWhenUsed/>
    <w:rsid w:val="006C4061"/>
    <w:pPr>
      <w:numPr>
        <w:numId w:val="21"/>
      </w:numPr>
      <w:adjustRightInd w:val="0"/>
      <w:snapToGrid w:val="0"/>
      <w:spacing w:after="120"/>
      <w:ind w:left="568" w:hanging="284"/>
    </w:pPr>
    <w:rPr>
      <w:rFonts w:eastAsia="SimSun"/>
    </w:rPr>
  </w:style>
  <w:style w:type="paragraph" w:customStyle="1" w:styleId="QuestionsItalic">
    <w:name w:val="Questions Italic"/>
    <w:basedOn w:val="Normal"/>
    <w:next w:val="Normal"/>
    <w:rsid w:val="00A524F8"/>
    <w:rPr>
      <w:i/>
    </w:rPr>
  </w:style>
  <w:style w:type="paragraph" w:customStyle="1" w:styleId="Source">
    <w:name w:val="Source #"/>
    <w:next w:val="SourceHeading"/>
    <w:qFormat/>
    <w:rsid w:val="007970B2"/>
    <w:pPr>
      <w:spacing w:after="60" w:line="276" w:lineRule="auto"/>
    </w:pPr>
    <w:rPr>
      <w:rFonts w:ascii="Arial" w:hAnsi="Arial" w:cs="Arial"/>
      <w:b/>
      <w:sz w:val="27"/>
      <w:szCs w:val="27"/>
    </w:rPr>
  </w:style>
  <w:style w:type="paragraph" w:customStyle="1" w:styleId="SourceHeading">
    <w:name w:val="Source Heading"/>
    <w:qFormat/>
    <w:rsid w:val="007970B2"/>
    <w:pPr>
      <w:spacing w:after="120" w:line="276" w:lineRule="auto"/>
    </w:pPr>
    <w:rPr>
      <w:rFonts w:ascii="Arial" w:hAnsi="Arial" w:cs="Arial"/>
      <w:b/>
      <w:sz w:val="24"/>
      <w:szCs w:val="24"/>
    </w:rPr>
  </w:style>
  <w:style w:type="paragraph" w:customStyle="1" w:styleId="SourceImagecaption">
    <w:name w:val="Source Image caption"/>
    <w:next w:val="Normal"/>
    <w:qFormat/>
    <w:rsid w:val="007970B2"/>
    <w:pPr>
      <w:spacing w:after="120"/>
    </w:pPr>
    <w:rPr>
      <w:rFonts w:ascii="Arial" w:hAnsi="Arial" w:cs="Arial"/>
      <w:sz w:val="19"/>
      <w:szCs w:val="19"/>
    </w:rPr>
  </w:style>
  <w:style w:type="paragraph" w:customStyle="1" w:styleId="SourceReference">
    <w:name w:val="Source Reference"/>
    <w:next w:val="Normal"/>
    <w:qFormat/>
    <w:rsid w:val="002F26E2"/>
    <w:pPr>
      <w:spacing w:after="60"/>
    </w:pPr>
    <w:rPr>
      <w:rFonts w:ascii="Arial" w:hAnsi="Arial"/>
      <w:sz w:val="16"/>
      <w:szCs w:val="16"/>
    </w:rPr>
  </w:style>
  <w:style w:type="paragraph" w:customStyle="1" w:styleId="SourceAttribution">
    <w:name w:val="Source Attribution"/>
    <w:next w:val="Normal"/>
    <w:qFormat/>
    <w:rsid w:val="002F26E2"/>
    <w:rPr>
      <w:rFonts w:ascii="Arial" w:hAnsi="Arial" w:cs="Arial"/>
      <w:sz w:val="12"/>
      <w:szCs w:val="12"/>
    </w:rPr>
  </w:style>
  <w:style w:type="paragraph" w:customStyle="1" w:styleId="SourceContext">
    <w:name w:val="Source Context"/>
    <w:next w:val="Normal"/>
    <w:qFormat/>
    <w:rsid w:val="007970B2"/>
    <w:pPr>
      <w:spacing w:before="120" w:line="300" w:lineRule="atLeast"/>
    </w:pPr>
    <w:rPr>
      <w:rFonts w:ascii="Arial" w:eastAsia="MS Gothic" w:hAnsi="Arial"/>
      <w:sz w:val="22"/>
      <w:szCs w:val="24"/>
      <w:lang w:eastAsia="en-US"/>
    </w:rPr>
  </w:style>
  <w:style w:type="paragraph" w:customStyle="1" w:styleId="BodyText0ptspace">
    <w:name w:val="Body Text 0pt space"/>
    <w:basedOn w:val="Normal"/>
    <w:next w:val="Normal"/>
    <w:rsid w:val="00A524F8"/>
    <w:rPr>
      <w:rFonts w:eastAsia="SimSun"/>
    </w:rPr>
  </w:style>
  <w:style w:type="character" w:customStyle="1" w:styleId="Hyperlinkgreen">
    <w:name w:val="Hyperlink_green"/>
    <w:uiPriority w:val="1"/>
    <w:rsid w:val="002C3FB2"/>
    <w:rPr>
      <w:color w:val="00B050"/>
    </w:rPr>
  </w:style>
  <w:style w:type="character" w:customStyle="1" w:styleId="BoldItalic">
    <w:name w:val="Bold_Italic"/>
    <w:uiPriority w:val="1"/>
    <w:rsid w:val="002C3FB2"/>
    <w:rPr>
      <w:b/>
      <w:i/>
    </w:rPr>
  </w:style>
  <w:style w:type="character" w:customStyle="1" w:styleId="Underline">
    <w:name w:val="Underline"/>
    <w:uiPriority w:val="1"/>
    <w:rsid w:val="002C3FB2"/>
    <w:rPr>
      <w:u w:val="single"/>
    </w:rPr>
  </w:style>
  <w:style w:type="character" w:customStyle="1" w:styleId="Italic">
    <w:name w:val="Italic"/>
    <w:uiPriority w:val="1"/>
    <w:rsid w:val="002C3FB2"/>
    <w:rPr>
      <w:i/>
    </w:rPr>
  </w:style>
  <w:style w:type="character" w:customStyle="1" w:styleId="Bodytextcondensed">
    <w:name w:val="Body text_condensed"/>
    <w:uiPriority w:val="1"/>
    <w:rsid w:val="002C3FB2"/>
    <w:rPr>
      <w:spacing w:val="-2"/>
    </w:rPr>
  </w:style>
  <w:style w:type="character" w:customStyle="1" w:styleId="Bold">
    <w:name w:val="Bold"/>
    <w:uiPriority w:val="1"/>
    <w:rsid w:val="002C3FB2"/>
    <w:rPr>
      <w:b/>
    </w:rPr>
  </w:style>
  <w:style w:type="paragraph" w:customStyle="1" w:styleId="Questionheading">
    <w:name w:val="Question heading:"/>
    <w:basedOn w:val="Normal"/>
    <w:next w:val="Normal"/>
    <w:rsid w:val="00A524F8"/>
    <w:pPr>
      <w:spacing w:after="60"/>
    </w:pPr>
    <w:rPr>
      <w:b/>
      <w:lang w:eastAsia="en-US"/>
    </w:rPr>
  </w:style>
  <w:style w:type="character" w:customStyle="1" w:styleId="Bodytextgrey">
    <w:name w:val="Body text_grey"/>
    <w:uiPriority w:val="1"/>
    <w:rsid w:val="002C3FB2"/>
    <w:rPr>
      <w:color w:val="A6A6A6"/>
    </w:rPr>
  </w:style>
  <w:style w:type="paragraph" w:customStyle="1" w:styleId="Answerline02middlerows">
    <w:name w:val="Answer line 02 middle rows"/>
    <w:basedOn w:val="Answerline01firstrow"/>
    <w:next w:val="Answerline03lastrow"/>
    <w:rsid w:val="001270B6"/>
    <w:pPr>
      <w:spacing w:before="0"/>
    </w:pPr>
    <w:rPr>
      <w:noProof/>
    </w:rPr>
  </w:style>
  <w:style w:type="paragraph" w:customStyle="1" w:styleId="Answerline03lastrow">
    <w:name w:val="Answer line 03 last row"/>
    <w:basedOn w:val="Answerline02middlerows"/>
    <w:next w:val="Normal"/>
    <w:rsid w:val="001270B6"/>
    <w:pPr>
      <w:spacing w:after="240"/>
    </w:pPr>
  </w:style>
  <w:style w:type="paragraph" w:customStyle="1" w:styleId="Answerlineindent02middlerows">
    <w:name w:val="Answer line indent 02 middle rows"/>
    <w:basedOn w:val="Answerline02middlerows"/>
    <w:next w:val="Answerlineindent03lastrow"/>
    <w:rsid w:val="001270B6"/>
    <w:pPr>
      <w:ind w:left="357"/>
    </w:pPr>
  </w:style>
  <w:style w:type="paragraph" w:customStyle="1" w:styleId="Answerlineindent03lastrow">
    <w:name w:val="Answer line indent 03 last row"/>
    <w:basedOn w:val="Answerline03lastrow"/>
    <w:next w:val="Normal"/>
    <w:rsid w:val="001270B6"/>
    <w:pPr>
      <w:ind w:left="357"/>
    </w:pPr>
  </w:style>
  <w:style w:type="paragraph" w:customStyle="1" w:styleId="EffectCauseCentre">
    <w:name w:val="Effect/Cause_Centre"/>
    <w:basedOn w:val="Normal"/>
    <w:next w:val="Normal"/>
    <w:rsid w:val="00F34F49"/>
    <w:pPr>
      <w:jc w:val="center"/>
    </w:pPr>
  </w:style>
  <w:style w:type="paragraph" w:customStyle="1" w:styleId="EffectCauseLeft">
    <w:name w:val="Effect/Cause_Left"/>
    <w:basedOn w:val="Normal"/>
    <w:next w:val="Normal"/>
    <w:rsid w:val="00F34F49"/>
  </w:style>
  <w:style w:type="paragraph" w:customStyle="1" w:styleId="Tickbox">
    <w:name w:val="Tick box"/>
    <w:basedOn w:val="Bodytext6spaceafter"/>
    <w:rsid w:val="00117071"/>
    <w:pPr>
      <w:numPr>
        <w:numId w:val="23"/>
      </w:numPr>
      <w:adjustRightInd w:val="0"/>
      <w:snapToGrid w:val="0"/>
      <w:ind w:left="357" w:hanging="357"/>
    </w:pPr>
  </w:style>
  <w:style w:type="table" w:customStyle="1" w:styleId="TableStyle1">
    <w:name w:val="Table Style 1"/>
    <w:basedOn w:val="TableNormal"/>
    <w:uiPriority w:val="99"/>
    <w:rsid w:val="00F96C06"/>
    <w:rPr>
      <w:rFonts w:ascii="Arial" w:hAnsi="Arial"/>
      <w:sz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shd w:val="clear" w:color="auto" w:fill="auto"/>
    </w:tcPr>
    <w:tblStylePr w:type="firstRow">
      <w:pPr>
        <w:wordWrap/>
        <w:adjustRightInd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Arial" w:hAnsi="Arial"/>
        <w:b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u w:val="none"/>
        <w:vertAlign w:val="baseline"/>
        <w:em w:val="none"/>
        <w14:ligatures w14:val="none"/>
        <w14:numForm w14:val="default"/>
        <w14:numSpacing w14:val="default"/>
        <w14:stylisticSets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shd w:val="clear" w:color="auto" w:fill="FFE9E0"/>
        <w:vAlign w:val="center"/>
      </w:tcPr>
    </w:tblStylePr>
  </w:style>
  <w:style w:type="table" w:customStyle="1" w:styleId="TableStyle2">
    <w:name w:val="Table Style 2"/>
    <w:basedOn w:val="TableNormal"/>
    <w:uiPriority w:val="99"/>
    <w:rsid w:val="00F96C06"/>
    <w:rPr>
      <w:rFonts w:ascii="Arial" w:hAnsi="Arial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shd w:val="clear" w:color="auto" w:fill="FFFFFF" w:themeFill="background1"/>
    </w:tcPr>
    <w:tblStylePr w:type="firstRow">
      <w:pPr>
        <w:wordWrap/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BBBAB"/>
      </w:tcPr>
    </w:tblStylePr>
    <w:tblStylePr w:type="firstCol">
      <w:pPr>
        <w:wordWrap/>
        <w:jc w:val="center"/>
      </w:pPr>
      <w:rPr>
        <w:rFonts w:ascii="Arial Bold" w:hAnsi="Arial Bold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FE9E0"/>
        <w:vAlign w:val="center"/>
      </w:tcPr>
    </w:tblStylePr>
  </w:style>
  <w:style w:type="paragraph" w:styleId="Revision">
    <w:name w:val="Revision"/>
    <w:hidden/>
    <w:uiPriority w:val="99"/>
    <w:semiHidden/>
    <w:rsid w:val="00C213FF"/>
    <w:rPr>
      <w:rFonts w:ascii="Arial" w:eastAsia="MS Gothic" w:hAnsi="Arial"/>
      <w:sz w:val="22"/>
      <w:szCs w:val="22"/>
    </w:rPr>
  </w:style>
  <w:style w:type="paragraph" w:customStyle="1" w:styleId="Answerline01firstrow">
    <w:name w:val="Answer line 01 first row"/>
    <w:basedOn w:val="Normal"/>
    <w:next w:val="Answerline02middlerows"/>
    <w:rsid w:val="001270B6"/>
    <w:pPr>
      <w:spacing w:before="260" w:after="260"/>
    </w:pPr>
  </w:style>
  <w:style w:type="paragraph" w:customStyle="1" w:styleId="Answerlineindent01firstrow">
    <w:name w:val="Answer line indent 01 first row"/>
    <w:basedOn w:val="Answerline01firstrow"/>
    <w:next w:val="Answerlineindent02middlerows"/>
    <w:rsid w:val="001270B6"/>
    <w:pPr>
      <w:ind w:left="357"/>
    </w:pPr>
  </w:style>
  <w:style w:type="paragraph" w:styleId="Header">
    <w:name w:val="header"/>
    <w:basedOn w:val="Normal"/>
    <w:link w:val="HeaderChar"/>
    <w:uiPriority w:val="99"/>
    <w:unhideWhenUsed/>
    <w:rsid w:val="006735C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5C6"/>
    <w:rPr>
      <w:rFonts w:ascii="Arial" w:eastAsia="MS Gothic" w:hAnsi="Arial"/>
      <w:sz w:val="22"/>
      <w:szCs w:val="22"/>
    </w:rPr>
  </w:style>
  <w:style w:type="paragraph" w:customStyle="1" w:styleId="Bodytext6spaceafter">
    <w:name w:val="Body text 6 space after"/>
    <w:basedOn w:val="Normal"/>
    <w:next w:val="Normal"/>
    <w:link w:val="Bodytext6spaceafterChar"/>
    <w:uiPriority w:val="99"/>
    <w:rsid w:val="00A45556"/>
    <w:pPr>
      <w:spacing w:after="120"/>
    </w:pPr>
    <w:rPr>
      <w:rFonts w:eastAsia="SimSun"/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A45556"/>
    <w:rPr>
      <w:rFonts w:ascii="Arial" w:hAnsi="Arial"/>
      <w:sz w:val="22"/>
      <w:szCs w:val="24"/>
      <w:lang w:eastAsia="en-US"/>
    </w:rPr>
  </w:style>
  <w:style w:type="paragraph" w:customStyle="1" w:styleId="Listbullet16spaceafter">
    <w:name w:val="List bullet 1 6 space after"/>
    <w:basedOn w:val="ListBullet"/>
    <w:rsid w:val="00E60589"/>
    <w:pPr>
      <w:spacing w:after="120"/>
    </w:pPr>
  </w:style>
  <w:style w:type="paragraph" w:customStyle="1" w:styleId="Listbullet112spaceafter">
    <w:name w:val="List bullet 1 12 space after"/>
    <w:basedOn w:val="ListBullet"/>
    <w:rsid w:val="00E60589"/>
    <w:pPr>
      <w:spacing w:after="240"/>
    </w:pPr>
    <w:rPr>
      <w:noProof/>
    </w:rPr>
  </w:style>
  <w:style w:type="paragraph" w:customStyle="1" w:styleId="ListBullet26spaceafter">
    <w:name w:val="List Bullet 2 6 space after"/>
    <w:basedOn w:val="ListBullet2"/>
    <w:rsid w:val="00E60589"/>
    <w:pPr>
      <w:numPr>
        <w:numId w:val="19"/>
      </w:numPr>
      <w:spacing w:after="120"/>
      <w:ind w:left="714" w:hanging="357"/>
    </w:pPr>
  </w:style>
  <w:style w:type="paragraph" w:customStyle="1" w:styleId="ListBullet212spaceafter">
    <w:name w:val="List Bullet 2 12 space after"/>
    <w:basedOn w:val="ListBullet2"/>
    <w:rsid w:val="00E60589"/>
    <w:pPr>
      <w:spacing w:after="240"/>
    </w:pPr>
  </w:style>
  <w:style w:type="paragraph" w:customStyle="1" w:styleId="ListNumber112spaceafter">
    <w:name w:val="List Number 1 12 space after"/>
    <w:basedOn w:val="ListNumber"/>
    <w:rsid w:val="00E60589"/>
    <w:pPr>
      <w:spacing w:after="240"/>
    </w:pPr>
  </w:style>
  <w:style w:type="paragraph" w:customStyle="1" w:styleId="Listnumber212spaceafter">
    <w:name w:val="List number 2 12 space after"/>
    <w:basedOn w:val="ListNumber2"/>
    <w:rsid w:val="00E60589"/>
    <w:pPr>
      <w:spacing w:after="240"/>
    </w:pPr>
  </w:style>
  <w:style w:type="paragraph" w:customStyle="1" w:styleId="Bodytextcentred">
    <w:name w:val="Body text centred"/>
    <w:basedOn w:val="BodyText0ptspace"/>
    <w:rsid w:val="00EC0F50"/>
    <w:pPr>
      <w:jc w:val="center"/>
    </w:pPr>
    <w:rPr>
      <w:noProof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33501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A524F8"/>
    <w:pPr>
      <w:spacing w:before="240" w:after="120"/>
    </w:pPr>
    <w:rPr>
      <w:rFonts w:eastAsia="SimSun"/>
      <w:b/>
      <w:lang w:eastAsia="en-US"/>
    </w:r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A524F8"/>
    <w:pPr>
      <w:spacing w:after="120"/>
    </w:pPr>
    <w:rPr>
      <w:rFonts w:eastAsia="SimSun"/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A524F8"/>
    <w:rPr>
      <w:rFonts w:ascii="Arial" w:hAnsi="Arial"/>
      <w:sz w:val="22"/>
      <w:szCs w:val="24"/>
      <w:lang w:eastAsia="en-US"/>
    </w:rPr>
  </w:style>
  <w:style w:type="character" w:customStyle="1" w:styleId="Redbodytext">
    <w:name w:val="Red body text"/>
    <w:basedOn w:val="DefaultParagraphFont"/>
    <w:uiPriority w:val="1"/>
    <w:qFormat/>
    <w:rsid w:val="003D37D0"/>
    <w:rPr>
      <w:rFonts w:ascii="Arial" w:hAnsi="Arial"/>
      <w:color w:val="FF0000"/>
      <w:sz w:val="22"/>
    </w:rPr>
  </w:style>
  <w:style w:type="paragraph" w:styleId="ListBullet">
    <w:name w:val="List Bullet"/>
    <w:basedOn w:val="Normal"/>
    <w:uiPriority w:val="99"/>
    <w:unhideWhenUsed/>
    <w:rsid w:val="006C4061"/>
    <w:pPr>
      <w:numPr>
        <w:numId w:val="16"/>
      </w:numPr>
      <w:adjustRightInd w:val="0"/>
      <w:snapToGrid w:val="0"/>
      <w:ind w:left="284" w:hanging="284"/>
    </w:pPr>
    <w:rPr>
      <w:rFonts w:eastAsia="SimSun"/>
    </w:rPr>
  </w:style>
  <w:style w:type="paragraph" w:styleId="Footer">
    <w:name w:val="footer"/>
    <w:basedOn w:val="Normal"/>
    <w:next w:val="Normal"/>
    <w:link w:val="FooterChar"/>
    <w:uiPriority w:val="99"/>
    <w:rsid w:val="00A524F8"/>
    <w:pPr>
      <w:spacing w:line="240" w:lineRule="auto"/>
    </w:pPr>
    <w:rPr>
      <w:rFonts w:eastAsia="SimSun"/>
      <w:sz w:val="14"/>
    </w:rPr>
  </w:style>
  <w:style w:type="character" w:customStyle="1" w:styleId="FooterChar">
    <w:name w:val="Footer Char"/>
    <w:link w:val="Footer"/>
    <w:uiPriority w:val="99"/>
    <w:rsid w:val="00A524F8"/>
    <w:rPr>
      <w:rFonts w:ascii="Arial" w:hAnsi="Arial"/>
      <w:sz w:val="14"/>
      <w:szCs w:val="22"/>
    </w:rPr>
  </w:style>
  <w:style w:type="paragraph" w:customStyle="1" w:styleId="Footergrey">
    <w:name w:val="Footer grey"/>
    <w:basedOn w:val="Normal"/>
    <w:next w:val="Normal"/>
    <w:rsid w:val="00A524F8"/>
    <w:pPr>
      <w:spacing w:line="240" w:lineRule="auto"/>
    </w:pPr>
    <w:rPr>
      <w:rFonts w:eastAsia="SimSun"/>
      <w:color w:val="808080"/>
      <w:sz w:val="14"/>
    </w:rPr>
  </w:style>
  <w:style w:type="paragraph" w:customStyle="1" w:styleId="Bodytextbeforeboxtable">
    <w:name w:val="Body text before box/table"/>
    <w:basedOn w:val="Normal"/>
    <w:next w:val="Normal"/>
    <w:rsid w:val="00A524F8"/>
    <w:pPr>
      <w:spacing w:after="240"/>
    </w:pPr>
    <w:rPr>
      <w:rFonts w:eastAsia="SimSun"/>
    </w:rPr>
  </w:style>
  <w:style w:type="paragraph" w:customStyle="1" w:styleId="Resourcetitle">
    <w:name w:val="Resource title"/>
    <w:basedOn w:val="Normal"/>
    <w:next w:val="Normal"/>
    <w:rsid w:val="00AD4A18"/>
    <w:pPr>
      <w:spacing w:after="240" w:line="240" w:lineRule="auto"/>
    </w:pPr>
    <w:rPr>
      <w:b/>
      <w:sz w:val="32"/>
    </w:rPr>
  </w:style>
  <w:style w:type="paragraph" w:styleId="ListBullet2">
    <w:name w:val="List Bullet 2"/>
    <w:basedOn w:val="Normal"/>
    <w:uiPriority w:val="99"/>
    <w:unhideWhenUsed/>
    <w:rsid w:val="006C4061"/>
    <w:pPr>
      <w:numPr>
        <w:numId w:val="17"/>
      </w:numPr>
      <w:adjustRightInd w:val="0"/>
      <w:snapToGrid w:val="0"/>
      <w:ind w:left="568" w:hanging="284"/>
    </w:pPr>
    <w:rPr>
      <w:rFonts w:eastAsia="SimSun"/>
    </w:rPr>
  </w:style>
  <w:style w:type="paragraph" w:styleId="ListNumber">
    <w:name w:val="List Number"/>
    <w:basedOn w:val="Normal"/>
    <w:uiPriority w:val="99"/>
    <w:unhideWhenUsed/>
    <w:rsid w:val="006C4061"/>
    <w:pPr>
      <w:numPr>
        <w:numId w:val="20"/>
      </w:numPr>
      <w:adjustRightInd w:val="0"/>
      <w:snapToGrid w:val="0"/>
      <w:spacing w:after="120"/>
      <w:ind w:left="284" w:hanging="284"/>
    </w:pPr>
    <w:rPr>
      <w:rFonts w:eastAsia="SimSun"/>
    </w:rPr>
  </w:style>
  <w:style w:type="paragraph" w:styleId="List2">
    <w:name w:val="List 2"/>
    <w:basedOn w:val="Normal"/>
    <w:uiPriority w:val="99"/>
    <w:unhideWhenUsed/>
    <w:rsid w:val="006C4061"/>
    <w:pPr>
      <w:adjustRightInd w:val="0"/>
      <w:spacing w:after="120"/>
      <w:ind w:left="568" w:hanging="284"/>
    </w:pPr>
    <w:rPr>
      <w:rFonts w:eastAsia="SimSun"/>
    </w:rPr>
  </w:style>
  <w:style w:type="paragraph" w:styleId="List3">
    <w:name w:val="List 3"/>
    <w:basedOn w:val="Normal"/>
    <w:uiPriority w:val="99"/>
    <w:unhideWhenUsed/>
    <w:rsid w:val="006C4061"/>
    <w:pPr>
      <w:adjustRightInd w:val="0"/>
      <w:spacing w:after="120"/>
      <w:ind w:left="851" w:hanging="284"/>
    </w:pPr>
    <w:rPr>
      <w:rFonts w:eastAsia="SimSun"/>
    </w:r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ListNumber2">
    <w:name w:val="List Number 2"/>
    <w:basedOn w:val="Normal"/>
    <w:uiPriority w:val="99"/>
    <w:unhideWhenUsed/>
    <w:rsid w:val="006C4061"/>
    <w:pPr>
      <w:numPr>
        <w:numId w:val="21"/>
      </w:numPr>
      <w:adjustRightInd w:val="0"/>
      <w:snapToGrid w:val="0"/>
      <w:spacing w:after="120"/>
      <w:ind w:left="568" w:hanging="284"/>
    </w:pPr>
    <w:rPr>
      <w:rFonts w:eastAsia="SimSun"/>
    </w:rPr>
  </w:style>
  <w:style w:type="paragraph" w:customStyle="1" w:styleId="QuestionsItalic">
    <w:name w:val="Questions Italic"/>
    <w:basedOn w:val="Normal"/>
    <w:next w:val="Normal"/>
    <w:rsid w:val="00A524F8"/>
    <w:rPr>
      <w:i/>
    </w:rPr>
  </w:style>
  <w:style w:type="paragraph" w:customStyle="1" w:styleId="Source">
    <w:name w:val="Source #"/>
    <w:next w:val="SourceHeading"/>
    <w:qFormat/>
    <w:rsid w:val="007970B2"/>
    <w:pPr>
      <w:spacing w:after="60" w:line="276" w:lineRule="auto"/>
    </w:pPr>
    <w:rPr>
      <w:rFonts w:ascii="Arial" w:hAnsi="Arial" w:cs="Arial"/>
      <w:b/>
      <w:sz w:val="27"/>
      <w:szCs w:val="27"/>
    </w:rPr>
  </w:style>
  <w:style w:type="paragraph" w:customStyle="1" w:styleId="SourceHeading">
    <w:name w:val="Source Heading"/>
    <w:qFormat/>
    <w:rsid w:val="007970B2"/>
    <w:pPr>
      <w:spacing w:after="120" w:line="276" w:lineRule="auto"/>
    </w:pPr>
    <w:rPr>
      <w:rFonts w:ascii="Arial" w:hAnsi="Arial" w:cs="Arial"/>
      <w:b/>
      <w:sz w:val="24"/>
      <w:szCs w:val="24"/>
    </w:rPr>
  </w:style>
  <w:style w:type="paragraph" w:customStyle="1" w:styleId="SourceImagecaption">
    <w:name w:val="Source Image caption"/>
    <w:next w:val="Normal"/>
    <w:qFormat/>
    <w:rsid w:val="007970B2"/>
    <w:pPr>
      <w:spacing w:after="120"/>
    </w:pPr>
    <w:rPr>
      <w:rFonts w:ascii="Arial" w:hAnsi="Arial" w:cs="Arial"/>
      <w:sz w:val="19"/>
      <w:szCs w:val="19"/>
    </w:rPr>
  </w:style>
  <w:style w:type="paragraph" w:customStyle="1" w:styleId="SourceReference">
    <w:name w:val="Source Reference"/>
    <w:next w:val="Normal"/>
    <w:qFormat/>
    <w:rsid w:val="002F26E2"/>
    <w:pPr>
      <w:spacing w:after="60"/>
    </w:pPr>
    <w:rPr>
      <w:rFonts w:ascii="Arial" w:hAnsi="Arial"/>
      <w:sz w:val="16"/>
      <w:szCs w:val="16"/>
    </w:rPr>
  </w:style>
  <w:style w:type="paragraph" w:customStyle="1" w:styleId="SourceAttribution">
    <w:name w:val="Source Attribution"/>
    <w:next w:val="Normal"/>
    <w:qFormat/>
    <w:rsid w:val="002F26E2"/>
    <w:rPr>
      <w:rFonts w:ascii="Arial" w:hAnsi="Arial" w:cs="Arial"/>
      <w:sz w:val="12"/>
      <w:szCs w:val="12"/>
    </w:rPr>
  </w:style>
  <w:style w:type="paragraph" w:customStyle="1" w:styleId="SourceContext">
    <w:name w:val="Source Context"/>
    <w:next w:val="Normal"/>
    <w:qFormat/>
    <w:rsid w:val="007970B2"/>
    <w:pPr>
      <w:spacing w:before="120" w:line="300" w:lineRule="atLeast"/>
    </w:pPr>
    <w:rPr>
      <w:rFonts w:ascii="Arial" w:eastAsia="MS Gothic" w:hAnsi="Arial"/>
      <w:sz w:val="22"/>
      <w:szCs w:val="24"/>
      <w:lang w:eastAsia="en-US"/>
    </w:rPr>
  </w:style>
  <w:style w:type="paragraph" w:customStyle="1" w:styleId="BodyText0ptspace">
    <w:name w:val="Body Text 0pt space"/>
    <w:basedOn w:val="Normal"/>
    <w:next w:val="Normal"/>
    <w:rsid w:val="00A524F8"/>
    <w:rPr>
      <w:rFonts w:eastAsia="SimSun"/>
    </w:rPr>
  </w:style>
  <w:style w:type="character" w:customStyle="1" w:styleId="Hyperlinkgreen">
    <w:name w:val="Hyperlink_green"/>
    <w:uiPriority w:val="1"/>
    <w:rsid w:val="002C3FB2"/>
    <w:rPr>
      <w:color w:val="00B050"/>
    </w:rPr>
  </w:style>
  <w:style w:type="character" w:customStyle="1" w:styleId="BoldItalic">
    <w:name w:val="Bold_Italic"/>
    <w:uiPriority w:val="1"/>
    <w:rsid w:val="002C3FB2"/>
    <w:rPr>
      <w:b/>
      <w:i/>
    </w:rPr>
  </w:style>
  <w:style w:type="character" w:customStyle="1" w:styleId="Underline">
    <w:name w:val="Underline"/>
    <w:uiPriority w:val="1"/>
    <w:rsid w:val="002C3FB2"/>
    <w:rPr>
      <w:u w:val="single"/>
    </w:rPr>
  </w:style>
  <w:style w:type="character" w:customStyle="1" w:styleId="Italic">
    <w:name w:val="Italic"/>
    <w:uiPriority w:val="1"/>
    <w:rsid w:val="002C3FB2"/>
    <w:rPr>
      <w:i/>
    </w:rPr>
  </w:style>
  <w:style w:type="character" w:customStyle="1" w:styleId="Bodytextcondensed">
    <w:name w:val="Body text_condensed"/>
    <w:uiPriority w:val="1"/>
    <w:rsid w:val="002C3FB2"/>
    <w:rPr>
      <w:spacing w:val="-2"/>
    </w:rPr>
  </w:style>
  <w:style w:type="character" w:customStyle="1" w:styleId="Bold">
    <w:name w:val="Bold"/>
    <w:uiPriority w:val="1"/>
    <w:rsid w:val="002C3FB2"/>
    <w:rPr>
      <w:b/>
    </w:rPr>
  </w:style>
  <w:style w:type="paragraph" w:customStyle="1" w:styleId="Questionheading">
    <w:name w:val="Question heading:"/>
    <w:basedOn w:val="Normal"/>
    <w:next w:val="Normal"/>
    <w:rsid w:val="00A524F8"/>
    <w:pPr>
      <w:spacing w:after="60"/>
    </w:pPr>
    <w:rPr>
      <w:b/>
      <w:lang w:eastAsia="en-US"/>
    </w:rPr>
  </w:style>
  <w:style w:type="character" w:customStyle="1" w:styleId="Bodytextgrey">
    <w:name w:val="Body text_grey"/>
    <w:uiPriority w:val="1"/>
    <w:rsid w:val="002C3FB2"/>
    <w:rPr>
      <w:color w:val="A6A6A6"/>
    </w:rPr>
  </w:style>
  <w:style w:type="paragraph" w:customStyle="1" w:styleId="Answerline02middlerows">
    <w:name w:val="Answer line 02 middle rows"/>
    <w:basedOn w:val="Answerline01firstrow"/>
    <w:next w:val="Answerline03lastrow"/>
    <w:rsid w:val="001270B6"/>
    <w:pPr>
      <w:spacing w:before="0"/>
    </w:pPr>
    <w:rPr>
      <w:noProof/>
    </w:rPr>
  </w:style>
  <w:style w:type="paragraph" w:customStyle="1" w:styleId="Answerline03lastrow">
    <w:name w:val="Answer line 03 last row"/>
    <w:basedOn w:val="Answerline02middlerows"/>
    <w:next w:val="Normal"/>
    <w:rsid w:val="001270B6"/>
    <w:pPr>
      <w:spacing w:after="240"/>
    </w:pPr>
  </w:style>
  <w:style w:type="paragraph" w:customStyle="1" w:styleId="Answerlineindent02middlerows">
    <w:name w:val="Answer line indent 02 middle rows"/>
    <w:basedOn w:val="Answerline02middlerows"/>
    <w:next w:val="Answerlineindent03lastrow"/>
    <w:rsid w:val="001270B6"/>
    <w:pPr>
      <w:ind w:left="357"/>
    </w:pPr>
  </w:style>
  <w:style w:type="paragraph" w:customStyle="1" w:styleId="Answerlineindent03lastrow">
    <w:name w:val="Answer line indent 03 last row"/>
    <w:basedOn w:val="Answerline03lastrow"/>
    <w:next w:val="Normal"/>
    <w:rsid w:val="001270B6"/>
    <w:pPr>
      <w:ind w:left="357"/>
    </w:pPr>
  </w:style>
  <w:style w:type="paragraph" w:customStyle="1" w:styleId="EffectCauseCentre">
    <w:name w:val="Effect/Cause_Centre"/>
    <w:basedOn w:val="Normal"/>
    <w:next w:val="Normal"/>
    <w:rsid w:val="00F34F49"/>
    <w:pPr>
      <w:jc w:val="center"/>
    </w:pPr>
  </w:style>
  <w:style w:type="paragraph" w:customStyle="1" w:styleId="EffectCauseLeft">
    <w:name w:val="Effect/Cause_Left"/>
    <w:basedOn w:val="Normal"/>
    <w:next w:val="Normal"/>
    <w:rsid w:val="00F34F49"/>
  </w:style>
  <w:style w:type="paragraph" w:customStyle="1" w:styleId="Tickbox">
    <w:name w:val="Tick box"/>
    <w:basedOn w:val="Bodytext6spaceafter"/>
    <w:rsid w:val="00117071"/>
    <w:pPr>
      <w:numPr>
        <w:numId w:val="23"/>
      </w:numPr>
      <w:adjustRightInd w:val="0"/>
      <w:snapToGrid w:val="0"/>
      <w:ind w:left="357" w:hanging="357"/>
    </w:pPr>
  </w:style>
  <w:style w:type="table" w:customStyle="1" w:styleId="TableStyle1">
    <w:name w:val="Table Style 1"/>
    <w:basedOn w:val="TableNormal"/>
    <w:uiPriority w:val="99"/>
    <w:rsid w:val="00F96C06"/>
    <w:rPr>
      <w:rFonts w:ascii="Arial" w:hAnsi="Arial"/>
      <w:sz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shd w:val="clear" w:color="auto" w:fill="auto"/>
    </w:tcPr>
    <w:tblStylePr w:type="firstRow">
      <w:pPr>
        <w:wordWrap/>
        <w:adjustRightInd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Arial" w:hAnsi="Arial"/>
        <w:b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u w:val="none"/>
        <w:vertAlign w:val="baseline"/>
        <w:em w:val="none"/>
        <w14:ligatures w14:val="none"/>
        <w14:numForm w14:val="default"/>
        <w14:numSpacing w14:val="default"/>
        <w14:stylisticSets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shd w:val="clear" w:color="auto" w:fill="FFE9E0"/>
        <w:vAlign w:val="center"/>
      </w:tcPr>
    </w:tblStylePr>
  </w:style>
  <w:style w:type="table" w:customStyle="1" w:styleId="TableStyle2">
    <w:name w:val="Table Style 2"/>
    <w:basedOn w:val="TableNormal"/>
    <w:uiPriority w:val="99"/>
    <w:rsid w:val="00F96C06"/>
    <w:rPr>
      <w:rFonts w:ascii="Arial" w:hAnsi="Arial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shd w:val="clear" w:color="auto" w:fill="FFFFFF" w:themeFill="background1"/>
    </w:tcPr>
    <w:tblStylePr w:type="firstRow">
      <w:pPr>
        <w:wordWrap/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BBBAB"/>
      </w:tcPr>
    </w:tblStylePr>
    <w:tblStylePr w:type="firstCol">
      <w:pPr>
        <w:wordWrap/>
        <w:jc w:val="center"/>
      </w:pPr>
      <w:rPr>
        <w:rFonts w:ascii="Arial Bold" w:hAnsi="Arial Bold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FE9E0"/>
        <w:vAlign w:val="center"/>
      </w:tcPr>
    </w:tblStylePr>
  </w:style>
  <w:style w:type="paragraph" w:styleId="Revision">
    <w:name w:val="Revision"/>
    <w:hidden/>
    <w:uiPriority w:val="99"/>
    <w:semiHidden/>
    <w:rsid w:val="00C213FF"/>
    <w:rPr>
      <w:rFonts w:ascii="Arial" w:eastAsia="MS Gothic" w:hAnsi="Arial"/>
      <w:sz w:val="22"/>
      <w:szCs w:val="22"/>
    </w:rPr>
  </w:style>
  <w:style w:type="paragraph" w:customStyle="1" w:styleId="Answerline01firstrow">
    <w:name w:val="Answer line 01 first row"/>
    <w:basedOn w:val="Normal"/>
    <w:next w:val="Answerline02middlerows"/>
    <w:rsid w:val="001270B6"/>
    <w:pPr>
      <w:spacing w:before="260" w:after="260"/>
    </w:pPr>
  </w:style>
  <w:style w:type="paragraph" w:customStyle="1" w:styleId="Answerlineindent01firstrow">
    <w:name w:val="Answer line indent 01 first row"/>
    <w:basedOn w:val="Answerline01firstrow"/>
    <w:next w:val="Answerlineindent02middlerows"/>
    <w:rsid w:val="001270B6"/>
    <w:pPr>
      <w:ind w:left="357"/>
    </w:pPr>
  </w:style>
  <w:style w:type="paragraph" w:styleId="Header">
    <w:name w:val="header"/>
    <w:basedOn w:val="Normal"/>
    <w:link w:val="HeaderChar"/>
    <w:uiPriority w:val="99"/>
    <w:unhideWhenUsed/>
    <w:rsid w:val="006735C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5C6"/>
    <w:rPr>
      <w:rFonts w:ascii="Arial" w:eastAsia="MS Gothic" w:hAnsi="Arial"/>
      <w:sz w:val="22"/>
      <w:szCs w:val="22"/>
    </w:rPr>
  </w:style>
  <w:style w:type="paragraph" w:customStyle="1" w:styleId="Bodytext6spaceafter">
    <w:name w:val="Body text 6 space after"/>
    <w:basedOn w:val="Normal"/>
    <w:next w:val="Normal"/>
    <w:link w:val="Bodytext6spaceafterChar"/>
    <w:uiPriority w:val="99"/>
    <w:rsid w:val="00A45556"/>
    <w:pPr>
      <w:spacing w:after="120"/>
    </w:pPr>
    <w:rPr>
      <w:rFonts w:eastAsia="SimSun"/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A45556"/>
    <w:rPr>
      <w:rFonts w:ascii="Arial" w:hAnsi="Arial"/>
      <w:sz w:val="22"/>
      <w:szCs w:val="24"/>
      <w:lang w:eastAsia="en-US"/>
    </w:rPr>
  </w:style>
  <w:style w:type="paragraph" w:customStyle="1" w:styleId="Listbullet16spaceafter">
    <w:name w:val="List bullet 1 6 space after"/>
    <w:basedOn w:val="ListBullet"/>
    <w:rsid w:val="00E60589"/>
    <w:pPr>
      <w:spacing w:after="120"/>
    </w:pPr>
  </w:style>
  <w:style w:type="paragraph" w:customStyle="1" w:styleId="Listbullet112spaceafter">
    <w:name w:val="List bullet 1 12 space after"/>
    <w:basedOn w:val="ListBullet"/>
    <w:rsid w:val="00E60589"/>
    <w:pPr>
      <w:spacing w:after="240"/>
    </w:pPr>
    <w:rPr>
      <w:noProof/>
    </w:rPr>
  </w:style>
  <w:style w:type="paragraph" w:customStyle="1" w:styleId="ListBullet26spaceafter">
    <w:name w:val="List Bullet 2 6 space after"/>
    <w:basedOn w:val="ListBullet2"/>
    <w:rsid w:val="00E60589"/>
    <w:pPr>
      <w:numPr>
        <w:numId w:val="19"/>
      </w:numPr>
      <w:spacing w:after="120"/>
      <w:ind w:left="714" w:hanging="357"/>
    </w:pPr>
  </w:style>
  <w:style w:type="paragraph" w:customStyle="1" w:styleId="ListBullet212spaceafter">
    <w:name w:val="List Bullet 2 12 space after"/>
    <w:basedOn w:val="ListBullet2"/>
    <w:rsid w:val="00E60589"/>
    <w:pPr>
      <w:spacing w:after="240"/>
    </w:pPr>
  </w:style>
  <w:style w:type="paragraph" w:customStyle="1" w:styleId="ListNumber112spaceafter">
    <w:name w:val="List Number 1 12 space after"/>
    <w:basedOn w:val="ListNumber"/>
    <w:rsid w:val="00E60589"/>
    <w:pPr>
      <w:spacing w:after="240"/>
    </w:pPr>
  </w:style>
  <w:style w:type="paragraph" w:customStyle="1" w:styleId="Listnumber212spaceafter">
    <w:name w:val="List number 2 12 space after"/>
    <w:basedOn w:val="ListNumber2"/>
    <w:rsid w:val="00E60589"/>
    <w:pPr>
      <w:spacing w:after="240"/>
    </w:pPr>
  </w:style>
  <w:style w:type="paragraph" w:customStyle="1" w:styleId="Bodytextcentred">
    <w:name w:val="Body text centred"/>
    <w:basedOn w:val="BodyText0ptspace"/>
    <w:rsid w:val="00EC0F50"/>
    <w:pPr>
      <w:jc w:val="center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image" Target="media/image20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Microsoft_Excel_Chart1.xls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1.xlsx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AU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/>
          <a:lstStyle/>
          <a:p>
            <a:pPr>
              <a:defRPr/>
            </a:pPr>
            <a:r>
              <a:rPr lang="en-US" sz="1050"/>
              <a:t>Average temperatures in Limes</a:t>
            </a:r>
          </a:p>
        </c:rich>
      </c:tx>
      <c:layout>
        <c:manualLayout>
          <c:xMode val="edge"/>
          <c:yMode val="edge"/>
          <c:x val="0.16406073790777315"/>
          <c:y val="7.8662733529990161E-2"/>
        </c:manualLayout>
      </c:layout>
      <c:overlay val="1"/>
    </c:title>
    <c:autoTitleDeleted val="0"/>
    <c:plotArea>
      <c:layout>
        <c:manualLayout>
          <c:layoutTarget val="inner"/>
          <c:xMode val="edge"/>
          <c:yMode val="edge"/>
          <c:x val="0.24693037297780737"/>
          <c:y val="0.17300677972528974"/>
          <c:w val="0.44221384225763666"/>
          <c:h val="0.6800980253546350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Minimum</c:v>
                </c:pt>
              </c:strCache>
            </c:strRef>
          </c:tx>
          <c:invertIfNegative val="0"/>
          <c:cat>
            <c:strRef>
              <c:f>Sheet1!$A$2:$A$4</c:f>
              <c:strCache>
                <c:ptCount val="3"/>
                <c:pt idx="0">
                  <c:v>June</c:v>
                </c:pt>
                <c:pt idx="1">
                  <c:v>July</c:v>
                </c:pt>
                <c:pt idx="2">
                  <c:v>August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2</c:v>
                </c:pt>
                <c:pt idx="1">
                  <c:v>1</c:v>
                </c:pt>
                <c:pt idx="2">
                  <c:v>4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Maximum</c:v>
                </c:pt>
              </c:strCache>
            </c:strRef>
          </c:tx>
          <c:invertIfNegative val="0"/>
          <c:cat>
            <c:strRef>
              <c:f>Sheet1!$A$2:$A$4</c:f>
              <c:strCache>
                <c:ptCount val="3"/>
                <c:pt idx="0">
                  <c:v>June</c:v>
                </c:pt>
                <c:pt idx="1">
                  <c:v>July</c:v>
                </c:pt>
                <c:pt idx="2">
                  <c:v>August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10</c:v>
                </c:pt>
                <c:pt idx="1">
                  <c:v>9</c:v>
                </c:pt>
                <c:pt idx="2">
                  <c:v>15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59044352"/>
        <c:axId val="159045888"/>
      </c:barChart>
      <c:catAx>
        <c:axId val="15904435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59045888"/>
        <c:crosses val="autoZero"/>
        <c:auto val="1"/>
        <c:lblAlgn val="ctr"/>
        <c:lblOffset val="100"/>
        <c:noMultiLvlLbl val="0"/>
      </c:catAx>
      <c:valAx>
        <c:axId val="159045888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 sz="1004" b="1" i="0" u="none" strike="noStrike" baseline="0">
                    <a:solidFill>
                      <a:srgbClr val="000000"/>
                    </a:solidFill>
                    <a:latin typeface="Calibri"/>
                    <a:ea typeface="Calibri"/>
                    <a:cs typeface="Calibri"/>
                  </a:defRPr>
                </a:pPr>
                <a:r>
                  <a:rPr lang="en-AU"/>
                  <a:t>Degrees Celsius 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159044352"/>
        <c:crosses val="autoZero"/>
        <c:crossBetween val="between"/>
      </c:valAx>
    </c:plotArea>
    <c:legend>
      <c:legendPos val="r"/>
      <c:layout>
        <c:manualLayout>
          <c:xMode val="edge"/>
          <c:yMode val="edge"/>
          <c:x val="0.71628933906891123"/>
          <c:y val="0.41881955130300208"/>
          <c:w val="0.19700390270063511"/>
          <c:h val="0.16236061401415733"/>
        </c:manualLayout>
      </c:layout>
      <c:overlay val="0"/>
    </c:legend>
    <c:plotVisOnly val="1"/>
    <c:dispBlanksAs val="gap"/>
    <c:showDLblsOverMax val="0"/>
  </c:chart>
  <c:externalData r:id="rId2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A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400"/>
              <a:t>People attending </a:t>
            </a:r>
            <a:br>
              <a:rPr lang="en-US" sz="1400"/>
            </a:br>
            <a:r>
              <a:rPr lang="en-US" sz="1400"/>
              <a:t>Limes State School Fete</a:t>
            </a:r>
          </a:p>
        </c:rich>
      </c:tx>
      <c:layout/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People attending Limes State School Fete</c:v>
                </c:pt>
              </c:strCache>
            </c:strRef>
          </c:tx>
          <c:dPt>
            <c:idx val="0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</c:spPr>
          </c:dPt>
          <c:dPt>
            <c:idx val="1"/>
            <c:bubble3D val="0"/>
            <c:spPr>
              <a:solidFill>
                <a:schemeClr val="tx2">
                  <a:lumMod val="40000"/>
                  <a:lumOff val="60000"/>
                </a:schemeClr>
              </a:solidFill>
            </c:spPr>
          </c:dPt>
          <c:cat>
            <c:strRef>
              <c:f>Sheet1!$A$2:$A$3</c:f>
              <c:strCache>
                <c:ptCount val="2"/>
                <c:pt idx="0">
                  <c:v>Adults</c:v>
                </c:pt>
                <c:pt idx="1">
                  <c:v>Children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800</c:v>
                </c:pt>
                <c:pt idx="1">
                  <c:v>1200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layout>
        <c:manualLayout>
          <c:xMode val="edge"/>
          <c:yMode val="edge"/>
          <c:x val="0.76537339681112326"/>
          <c:y val="0.52139747394833669"/>
          <c:w val="0.16907990667833186"/>
          <c:h val="0.14334453734305805"/>
        </c:manualLayout>
      </c:layout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C2C-historical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F552EC3A.dotm</Template>
  <TotalTime>39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1366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STEWART, Chelle</dc:creator>
  <cp:lastModifiedBy>TEMPLEMAN, Jennie</cp:lastModifiedBy>
  <cp:revision>44</cp:revision>
  <dcterms:created xsi:type="dcterms:W3CDTF">2017-03-29T04:22:00Z</dcterms:created>
  <dcterms:modified xsi:type="dcterms:W3CDTF">2017-04-12T02:28:00Z</dcterms:modified>
</cp:coreProperties>
</file>