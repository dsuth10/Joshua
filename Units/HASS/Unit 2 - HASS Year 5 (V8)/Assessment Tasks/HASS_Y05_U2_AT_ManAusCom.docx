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96FF6E" w14:textId="77777777" w:rsidR="007B3D6B" w:rsidRDefault="007B3D6B" w:rsidP="007B3D6B">
      <w:r>
        <w:rPr>
          <w:noProof/>
        </w:rPr>
        <w:drawing>
          <wp:inline distT="0" distB="0" distL="0" distR="0" wp14:anchorId="5F13AFFD" wp14:editId="11536391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50"/>
        <w:gridCol w:w="6169"/>
        <w:gridCol w:w="493"/>
        <w:gridCol w:w="850"/>
        <w:gridCol w:w="179"/>
        <w:gridCol w:w="1522"/>
      </w:tblGrid>
      <w:tr w:rsidR="007B3D6B" w:rsidRPr="00026540" w14:paraId="6C00F488" w14:textId="77777777" w:rsidTr="002404F2">
        <w:tc>
          <w:tcPr>
            <w:tcW w:w="7219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0AD1EB17" w14:textId="77777777" w:rsidR="007B3D6B" w:rsidRDefault="007B3D6B" w:rsidP="002404F2">
            <w:pPr>
              <w:pStyle w:val="Whiteheaderbanner"/>
            </w:pPr>
            <w:r>
              <w:t>HASS</w:t>
            </w:r>
          </w:p>
          <w:p w14:paraId="323499D0" w14:textId="77777777" w:rsidR="007B3D6B" w:rsidRPr="00311AFF" w:rsidRDefault="001C33FA" w:rsidP="002404F2">
            <w:pPr>
              <w:pStyle w:val="Whiteheaderbanner"/>
            </w:pPr>
            <w:r>
              <w:t>Managing Australian communities</w:t>
            </w:r>
          </w:p>
        </w:tc>
        <w:tc>
          <w:tcPr>
            <w:tcW w:w="1522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26FD8CD7" w14:textId="77777777" w:rsidR="007B3D6B" w:rsidRPr="00311AFF" w:rsidRDefault="007B3D6B" w:rsidP="001C33FA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1C33FA">
              <w:t>5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6810EA7F" w14:textId="77777777" w:rsidR="007B3D6B" w:rsidRPr="00311AFF" w:rsidRDefault="007B3D6B" w:rsidP="001C33FA">
            <w:pPr>
              <w:pStyle w:val="WhiteheaderbannerAlignright"/>
            </w:pPr>
            <w:r w:rsidRPr="00B54F07">
              <w:t xml:space="preserve">Unit </w:t>
            </w:r>
            <w:r w:rsidR="001C33FA">
              <w:t>2</w:t>
            </w:r>
          </w:p>
        </w:tc>
      </w:tr>
      <w:tr w:rsidR="007B3D6B" w:rsidRPr="00026540" w14:paraId="77268812" w14:textId="77777777" w:rsidTr="002404F2">
        <w:tc>
          <w:tcPr>
            <w:tcW w:w="10263" w:type="dxa"/>
            <w:gridSpan w:val="6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7BB202E8" w14:textId="77777777" w:rsidR="007B3D6B" w:rsidRPr="002E2E83" w:rsidRDefault="007B3D6B" w:rsidP="003D5018">
            <w:pPr>
              <w:pStyle w:val="Blackheaderbanner"/>
            </w:pPr>
            <w:r>
              <w:t>Assessment task</w:t>
            </w:r>
            <w:r w:rsidRPr="002E2E83">
              <w:t xml:space="preserve"> — </w:t>
            </w:r>
            <w:r w:rsidR="003D5018">
              <w:t>Managing Australian communities</w:t>
            </w:r>
          </w:p>
        </w:tc>
      </w:tr>
      <w:tr w:rsidR="007B3D6B" w:rsidRPr="00026540" w14:paraId="2238B966" w14:textId="77777777" w:rsidTr="002404F2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14:paraId="1C3F1C3E" w14:textId="77777777" w:rsidR="007B3D6B" w:rsidRPr="004465FA" w:rsidRDefault="007B3D6B" w:rsidP="002404F2">
            <w:pPr>
              <w:pStyle w:val="ATBlueheader"/>
            </w:pPr>
            <w:r>
              <w:t>Name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2B3A2F" w14:textId="77777777" w:rsidR="007B3D6B" w:rsidRPr="002E2E83" w:rsidRDefault="007B3D6B" w:rsidP="002404F2">
            <w:pPr>
              <w:pStyle w:val="ATBlueheader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14:paraId="6163F7BC" w14:textId="77777777" w:rsidR="007B3D6B" w:rsidRPr="002E2E83" w:rsidRDefault="007B3D6B" w:rsidP="002404F2">
            <w:pPr>
              <w:pStyle w:val="ATBlueheader"/>
            </w:pPr>
            <w:r>
              <w:t>Class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23DF42" w14:textId="77777777" w:rsidR="007B3D6B" w:rsidRPr="002E2E83" w:rsidRDefault="007B3D6B" w:rsidP="002404F2">
            <w:pPr>
              <w:pStyle w:val="ATBlueheader"/>
            </w:pPr>
          </w:p>
        </w:tc>
      </w:tr>
      <w:tr w:rsidR="007B3D6B" w:rsidRPr="00026540" w14:paraId="358EE68A" w14:textId="77777777" w:rsidTr="002404F2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14:paraId="752D5066" w14:textId="77777777" w:rsidR="007B3D6B" w:rsidRDefault="007B3D6B" w:rsidP="002404F2">
            <w:pPr>
              <w:pStyle w:val="ATBlueheader"/>
            </w:pPr>
            <w:r>
              <w:t>Teacher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724ACB" w14:textId="77777777" w:rsidR="007B3D6B" w:rsidRPr="002E2E83" w:rsidRDefault="007B3D6B" w:rsidP="002404F2">
            <w:pPr>
              <w:pStyle w:val="ATBlueheader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14:paraId="49AC43C2" w14:textId="77777777" w:rsidR="007B3D6B" w:rsidRPr="002E2E83" w:rsidRDefault="007B3D6B" w:rsidP="002404F2">
            <w:pPr>
              <w:pStyle w:val="ATBlueheader"/>
            </w:pPr>
            <w:r>
              <w:t>Date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B04689" w14:textId="77777777" w:rsidR="007B3D6B" w:rsidRPr="002E2E83" w:rsidRDefault="007B3D6B" w:rsidP="002404F2">
            <w:pPr>
              <w:pStyle w:val="ATBlueheader"/>
            </w:pPr>
          </w:p>
        </w:tc>
      </w:tr>
    </w:tbl>
    <w:p w14:paraId="462EFDD8" w14:textId="77777777" w:rsidR="00EB737B" w:rsidRPr="000E1D57" w:rsidRDefault="00EB737B" w:rsidP="00EB737B">
      <w:pPr>
        <w:pStyle w:val="ColourBanner1st"/>
      </w:pPr>
      <w:r>
        <w:t>Task</w:t>
      </w:r>
    </w:p>
    <w:p w14:paraId="13CD2CC6" w14:textId="1298187C" w:rsidR="00EB737B" w:rsidRDefault="008E1120" w:rsidP="00F7539C">
      <w:pPr>
        <w:pStyle w:val="BodyText6ptspace"/>
        <w:spacing w:after="360"/>
      </w:pPr>
      <w:r w:rsidRPr="00EF54D4">
        <w:rPr>
          <w:rStyle w:val="Bold"/>
        </w:rPr>
        <w:t>Purpose of assessment:</w:t>
      </w:r>
      <w:r w:rsidRPr="00EF54D4">
        <w:t xml:space="preserve"> </w:t>
      </w:r>
      <w:r w:rsidR="00F7539C" w:rsidRPr="00F7539C">
        <w:t>To identify how legal and environmental issues in Australian communities can be managed.</w:t>
      </w:r>
    </w:p>
    <w:p w14:paraId="413B7196" w14:textId="77777777" w:rsidR="00F7539C" w:rsidRPr="00F7539C" w:rsidRDefault="00F7539C" w:rsidP="00F7539C">
      <w:pPr>
        <w:pStyle w:val="Colourbanner2"/>
        <w:rPr>
          <w:lang w:eastAsia="en-US"/>
        </w:rPr>
      </w:pPr>
      <w:r>
        <w:t>Instructions</w:t>
      </w:r>
    </w:p>
    <w:p w14:paraId="2081502D" w14:textId="77777777" w:rsidR="00F7539C" w:rsidRPr="008E1120" w:rsidRDefault="00A54C2D" w:rsidP="008E1120">
      <w:pPr>
        <w:pStyle w:val="BodyText6ptspace"/>
        <w:rPr>
          <w:rStyle w:val="Bold"/>
        </w:rPr>
      </w:pPr>
      <w:r w:rsidRPr="008E1120">
        <w:rPr>
          <w:rStyle w:val="Bold"/>
        </w:rPr>
        <w:t>Part A:</w:t>
      </w:r>
      <w:r w:rsidR="00F7539C" w:rsidRPr="008E1120">
        <w:rPr>
          <w:rStyle w:val="Bold"/>
        </w:rPr>
        <w:t xml:space="preserve"> Describing roles</w:t>
      </w:r>
    </w:p>
    <w:p w14:paraId="1BED892B" w14:textId="77777777" w:rsidR="00F7539C" w:rsidRDefault="00F7539C" w:rsidP="00F7539C">
      <w:pPr>
        <w:pStyle w:val="BodyText6ptspace"/>
      </w:pPr>
      <w:r>
        <w:t>Students will:</w:t>
      </w:r>
    </w:p>
    <w:p w14:paraId="02B400A8" w14:textId="77777777" w:rsidR="00F7539C" w:rsidRDefault="00F7539C" w:rsidP="00F7539C">
      <w:pPr>
        <w:pStyle w:val="ListBullet"/>
        <w:spacing w:after="240"/>
        <w:contextualSpacing w:val="0"/>
      </w:pPr>
      <w:proofErr w:type="gramStart"/>
      <w:r>
        <w:t>describe</w:t>
      </w:r>
      <w:proofErr w:type="gramEnd"/>
      <w:r>
        <w:t xml:space="preserve"> the roles of different people in Australia’s legal system</w:t>
      </w:r>
      <w:r w:rsidR="003319B2">
        <w:t>.</w:t>
      </w:r>
    </w:p>
    <w:p w14:paraId="4E89CBD4" w14:textId="77777777" w:rsidR="00F7539C" w:rsidRPr="008E1120" w:rsidRDefault="00A54C2D" w:rsidP="008E1120">
      <w:pPr>
        <w:pStyle w:val="BodyText6ptspace"/>
        <w:rPr>
          <w:rStyle w:val="Bold"/>
        </w:rPr>
      </w:pPr>
      <w:r w:rsidRPr="008E1120">
        <w:rPr>
          <w:rStyle w:val="Bold"/>
        </w:rPr>
        <w:t>Part B:</w:t>
      </w:r>
      <w:r w:rsidR="00F7539C" w:rsidRPr="008E1120">
        <w:rPr>
          <w:rStyle w:val="Bold"/>
        </w:rPr>
        <w:t xml:space="preserve"> Sorting, recording and representing </w:t>
      </w:r>
    </w:p>
    <w:p w14:paraId="175D5099" w14:textId="77777777" w:rsidR="00F7539C" w:rsidRDefault="00F7539C" w:rsidP="00F7539C">
      <w:pPr>
        <w:pStyle w:val="BodyText6ptspace"/>
      </w:pPr>
      <w:r>
        <w:t>Students will:</w:t>
      </w:r>
    </w:p>
    <w:p w14:paraId="71E9BA1F" w14:textId="77777777" w:rsidR="00F7539C" w:rsidRDefault="00F7539C" w:rsidP="00F7539C">
      <w:pPr>
        <w:pStyle w:val="ListBullet"/>
        <w:numPr>
          <w:ilvl w:val="0"/>
          <w:numId w:val="10"/>
        </w:numPr>
        <w:spacing w:after="120"/>
        <w:contextualSpacing w:val="0"/>
      </w:pPr>
      <w:r>
        <w:t>identify the effects of these interconnections on the characteristics of place and environments</w:t>
      </w:r>
    </w:p>
    <w:p w14:paraId="2E962E79" w14:textId="77777777" w:rsidR="00F7539C" w:rsidRDefault="00F7539C" w:rsidP="00F7539C">
      <w:pPr>
        <w:pStyle w:val="ListBullet"/>
        <w:numPr>
          <w:ilvl w:val="0"/>
          <w:numId w:val="10"/>
        </w:numPr>
        <w:spacing w:after="240"/>
        <w:contextualSpacing w:val="0"/>
      </w:pPr>
      <w:proofErr w:type="gramStart"/>
      <w:r>
        <w:t>sort</w:t>
      </w:r>
      <w:proofErr w:type="gramEnd"/>
      <w:r>
        <w:t>, record and represent data in dif</w:t>
      </w:r>
      <w:r w:rsidR="003319B2">
        <w:t>ferent formats, including large-</w:t>
      </w:r>
      <w:r>
        <w:t>scale maps, using basic conventions</w:t>
      </w:r>
      <w:r w:rsidR="003319B2">
        <w:t>.</w:t>
      </w:r>
    </w:p>
    <w:p w14:paraId="5281B17F" w14:textId="77777777" w:rsidR="00F7539C" w:rsidRPr="008E1120" w:rsidRDefault="00A54C2D" w:rsidP="008E1120">
      <w:pPr>
        <w:pStyle w:val="BodyText6ptspace"/>
        <w:rPr>
          <w:rStyle w:val="Bold"/>
        </w:rPr>
      </w:pPr>
      <w:r w:rsidRPr="008E1120">
        <w:rPr>
          <w:rStyle w:val="Bold"/>
        </w:rPr>
        <w:t>Part C:</w:t>
      </w:r>
      <w:r w:rsidR="00F7539C" w:rsidRPr="008E1120">
        <w:rPr>
          <w:rStyle w:val="Bold"/>
        </w:rPr>
        <w:t xml:space="preserve"> Proposing action</w:t>
      </w:r>
    </w:p>
    <w:p w14:paraId="5483314C" w14:textId="77777777" w:rsidR="00F7539C" w:rsidRDefault="00F7539C" w:rsidP="00F7539C">
      <w:pPr>
        <w:pStyle w:val="BodyText6ptspace"/>
      </w:pPr>
      <w:r>
        <w:t>Students will:</w:t>
      </w:r>
    </w:p>
    <w:p w14:paraId="48071A7C" w14:textId="7562929D" w:rsidR="00F7539C" w:rsidRDefault="00F7539C" w:rsidP="00F7539C">
      <w:pPr>
        <w:pStyle w:val="ListBullet"/>
        <w:spacing w:after="120"/>
        <w:contextualSpacing w:val="0"/>
      </w:pPr>
      <w:r>
        <w:t>sequence information about selected p</w:t>
      </w:r>
      <w:r w:rsidR="008E1120">
        <w:t>henomena in chronological order</w:t>
      </w:r>
    </w:p>
    <w:p w14:paraId="538FD3C6" w14:textId="77777777" w:rsidR="00F7539C" w:rsidRDefault="00F7539C" w:rsidP="00F7539C">
      <w:pPr>
        <w:pStyle w:val="ListBullet"/>
        <w:spacing w:after="120"/>
        <w:contextualSpacing w:val="0"/>
      </w:pPr>
      <w:r>
        <w:t>independently propose action</w:t>
      </w:r>
    </w:p>
    <w:p w14:paraId="4FBC2CC5" w14:textId="77777777" w:rsidR="00F7539C" w:rsidRDefault="00F7539C" w:rsidP="00F7539C">
      <w:pPr>
        <w:pStyle w:val="ListBullet"/>
        <w:spacing w:after="120"/>
        <w:contextualSpacing w:val="0"/>
      </w:pPr>
      <w:r>
        <w:t>describe the possible effects of their proposed action</w:t>
      </w:r>
    </w:p>
    <w:p w14:paraId="010E533E" w14:textId="77777777" w:rsidR="00F7539C" w:rsidRDefault="00F7539C" w:rsidP="00F7539C">
      <w:pPr>
        <w:pStyle w:val="ListBullet"/>
        <w:spacing w:after="120"/>
        <w:contextualSpacing w:val="0"/>
      </w:pPr>
      <w:proofErr w:type="gramStart"/>
      <w:r>
        <w:t>present</w:t>
      </w:r>
      <w:proofErr w:type="gramEnd"/>
      <w:r>
        <w:t xml:space="preserve"> their ideas, findings and conclusions in a range of communication forms using discipline-specific terms and appropriate conventions</w:t>
      </w:r>
      <w:r w:rsidR="003319B2">
        <w:t>.</w:t>
      </w:r>
    </w:p>
    <w:p w14:paraId="1D9C248D" w14:textId="77777777" w:rsidR="00F7539C" w:rsidRDefault="00F7539C" w:rsidP="00F7539C"/>
    <w:p w14:paraId="0A330374" w14:textId="77777777" w:rsidR="00F7539C" w:rsidRDefault="00F7539C" w:rsidP="00F7539C">
      <w:pPr>
        <w:sectPr w:rsidR="00F7539C" w:rsidSect="00104C0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14:paraId="62182A08" w14:textId="77777777" w:rsidR="00EB737B" w:rsidRDefault="00C52489" w:rsidP="00775099">
      <w:pPr>
        <w:pStyle w:val="Colourbanner2"/>
        <w:spacing w:after="360"/>
      </w:pPr>
      <w:r>
        <w:lastRenderedPageBreak/>
        <w:t>Part A:</w:t>
      </w:r>
      <w:r w:rsidRPr="00C52489">
        <w:t xml:space="preserve"> Describing roles</w:t>
      </w:r>
    </w:p>
    <w:tbl>
      <w:tblPr>
        <w:tblW w:w="0" w:type="auto"/>
        <w:jc w:val="center"/>
        <w:shd w:val="clear" w:color="auto" w:fill="FFE9E0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7880"/>
      </w:tblGrid>
      <w:tr w:rsidR="00775099" w:rsidRPr="00775099" w14:paraId="3724F5AA" w14:textId="77777777" w:rsidTr="00BF3CD9">
        <w:trPr>
          <w:jc w:val="center"/>
        </w:trPr>
        <w:tc>
          <w:tcPr>
            <w:tcW w:w="7880" w:type="dxa"/>
            <w:shd w:val="clear" w:color="auto" w:fill="FFE9E0"/>
            <w:hideMark/>
          </w:tcPr>
          <w:p w14:paraId="54114F88" w14:textId="77777777" w:rsidR="006E01B8" w:rsidRPr="00775099" w:rsidRDefault="00775099" w:rsidP="00BF3CD9">
            <w:pPr>
              <w:spacing w:after="0"/>
              <w:ind w:left="113"/>
            </w:pPr>
            <w:r>
              <w:t>The Australian police have an important role in our communities.</w:t>
            </w:r>
          </w:p>
        </w:tc>
      </w:tr>
    </w:tbl>
    <w:p w14:paraId="1FF14BC2" w14:textId="77777777" w:rsidR="00C52489" w:rsidRDefault="00C8150E" w:rsidP="00775099">
      <w:pPr>
        <w:pStyle w:val="BodyText6ptspace"/>
        <w:numPr>
          <w:ilvl w:val="0"/>
          <w:numId w:val="18"/>
        </w:numPr>
        <w:spacing w:before="240" w:after="240"/>
        <w:ind w:left="357" w:hanging="357"/>
      </w:pPr>
      <w:r w:rsidRPr="00C8150E">
        <w:t>Answer true or false.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0"/>
        <w:gridCol w:w="1855"/>
      </w:tblGrid>
      <w:tr w:rsidR="00104C05" w14:paraId="60E972A9" w14:textId="77777777" w:rsidTr="00BF3CD9">
        <w:trPr>
          <w:trHeight w:val="680"/>
        </w:trPr>
        <w:tc>
          <w:tcPr>
            <w:tcW w:w="8080" w:type="dxa"/>
            <w:vAlign w:val="center"/>
          </w:tcPr>
          <w:p w14:paraId="06F41285" w14:textId="3EB8CA8A" w:rsidR="00104C05" w:rsidRDefault="00104C05" w:rsidP="00BF3CD9">
            <w:pPr>
              <w:pStyle w:val="ListParagraph"/>
              <w:numPr>
                <w:ilvl w:val="0"/>
                <w:numId w:val="20"/>
              </w:numPr>
              <w:ind w:left="357" w:hanging="357"/>
              <w:rPr>
                <w:lang w:eastAsia="en-US"/>
              </w:rPr>
            </w:pPr>
            <w:r>
              <w:rPr>
                <w:lang w:eastAsia="en-US"/>
              </w:rPr>
              <w:t xml:space="preserve">A responsibility of the Australian police is to keep the peace and </w:t>
            </w:r>
            <w:r w:rsidR="003319B2">
              <w:rPr>
                <w:lang w:eastAsia="en-US"/>
              </w:rPr>
              <w:t xml:space="preserve">maintain </w:t>
            </w:r>
            <w:r>
              <w:rPr>
                <w:lang w:eastAsia="en-US"/>
              </w:rPr>
              <w:t>order in a community.</w:t>
            </w:r>
          </w:p>
        </w:tc>
        <w:tc>
          <w:tcPr>
            <w:tcW w:w="1855" w:type="dxa"/>
            <w:vAlign w:val="center"/>
          </w:tcPr>
          <w:p w14:paraId="5C771EE7" w14:textId="6C1187F2" w:rsidR="00104C05" w:rsidRDefault="00104C05" w:rsidP="00BF3CD9">
            <w:pPr>
              <w:spacing w:after="0"/>
              <w:rPr>
                <w:lang w:eastAsia="en-US"/>
              </w:rPr>
            </w:pPr>
            <w:r>
              <w:rPr>
                <w:lang w:eastAsia="en-US"/>
              </w:rPr>
              <w:t xml:space="preserve">T </w:t>
            </w:r>
            <w:r w:rsidR="00BF3CD9">
              <w:rPr>
                <w:lang w:eastAsia="en-US"/>
              </w:rPr>
              <w:t xml:space="preserve">   </w:t>
            </w:r>
            <w:r>
              <w:rPr>
                <w:lang w:eastAsia="en-US"/>
              </w:rPr>
              <w:t xml:space="preserve">  F</w:t>
            </w:r>
          </w:p>
        </w:tc>
      </w:tr>
      <w:tr w:rsidR="00104C05" w14:paraId="030D08F7" w14:textId="77777777" w:rsidTr="00BF3CD9">
        <w:trPr>
          <w:trHeight w:val="680"/>
        </w:trPr>
        <w:tc>
          <w:tcPr>
            <w:tcW w:w="8080" w:type="dxa"/>
            <w:vAlign w:val="center"/>
          </w:tcPr>
          <w:p w14:paraId="76E0A910" w14:textId="77777777" w:rsidR="00104C05" w:rsidRDefault="00104C05" w:rsidP="00BF3CD9">
            <w:pPr>
              <w:pStyle w:val="ListParagraph"/>
              <w:numPr>
                <w:ilvl w:val="0"/>
                <w:numId w:val="20"/>
              </w:numPr>
              <w:ind w:left="357" w:hanging="357"/>
              <w:rPr>
                <w:lang w:eastAsia="en-US"/>
              </w:rPr>
            </w:pPr>
            <w:r>
              <w:rPr>
                <w:lang w:eastAsia="en-US"/>
              </w:rPr>
              <w:t>Each state and territory has its own police force that deals with crimes.</w:t>
            </w:r>
          </w:p>
        </w:tc>
        <w:tc>
          <w:tcPr>
            <w:tcW w:w="1855" w:type="dxa"/>
            <w:vAlign w:val="center"/>
          </w:tcPr>
          <w:p w14:paraId="23C2CBB1" w14:textId="424855D4" w:rsidR="00104C05" w:rsidRDefault="00104C05" w:rsidP="00BF3CD9">
            <w:pPr>
              <w:spacing w:after="0"/>
              <w:rPr>
                <w:lang w:eastAsia="en-US"/>
              </w:rPr>
            </w:pPr>
            <w:r>
              <w:rPr>
                <w:lang w:eastAsia="en-US"/>
              </w:rPr>
              <w:t xml:space="preserve">T </w:t>
            </w:r>
            <w:r w:rsidR="00BF3CD9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 </w:t>
            </w:r>
            <w:r w:rsidR="00BF3CD9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  F</w:t>
            </w:r>
          </w:p>
        </w:tc>
      </w:tr>
      <w:tr w:rsidR="00104C05" w14:paraId="3032524A" w14:textId="77777777" w:rsidTr="00BF3CD9">
        <w:trPr>
          <w:trHeight w:val="680"/>
        </w:trPr>
        <w:tc>
          <w:tcPr>
            <w:tcW w:w="8080" w:type="dxa"/>
            <w:vAlign w:val="center"/>
          </w:tcPr>
          <w:p w14:paraId="261DA008" w14:textId="21CC8937" w:rsidR="00104C05" w:rsidRDefault="00104C05" w:rsidP="00BF3CD9">
            <w:pPr>
              <w:pStyle w:val="ListParagraph"/>
              <w:numPr>
                <w:ilvl w:val="0"/>
                <w:numId w:val="20"/>
              </w:numPr>
              <w:ind w:left="357" w:hanging="357"/>
              <w:rPr>
                <w:lang w:eastAsia="en-US"/>
              </w:rPr>
            </w:pPr>
            <w:r>
              <w:rPr>
                <w:lang w:eastAsia="en-US"/>
              </w:rPr>
              <w:t>State and territory police investigate illegal immigration and transportation of goods.</w:t>
            </w:r>
          </w:p>
        </w:tc>
        <w:tc>
          <w:tcPr>
            <w:tcW w:w="1855" w:type="dxa"/>
            <w:vAlign w:val="center"/>
          </w:tcPr>
          <w:p w14:paraId="59912481" w14:textId="77993843" w:rsidR="00104C05" w:rsidRDefault="00104C05" w:rsidP="00BF3CD9">
            <w:pPr>
              <w:spacing w:after="0"/>
              <w:rPr>
                <w:lang w:eastAsia="en-US"/>
              </w:rPr>
            </w:pPr>
            <w:r>
              <w:rPr>
                <w:lang w:eastAsia="en-US"/>
              </w:rPr>
              <w:t xml:space="preserve">T  </w:t>
            </w:r>
            <w:r w:rsidR="00BF3CD9">
              <w:rPr>
                <w:lang w:eastAsia="en-US"/>
              </w:rPr>
              <w:t xml:space="preserve">  </w:t>
            </w:r>
            <w:r>
              <w:rPr>
                <w:lang w:eastAsia="en-US"/>
              </w:rPr>
              <w:t xml:space="preserve">  F</w:t>
            </w:r>
          </w:p>
        </w:tc>
      </w:tr>
      <w:tr w:rsidR="00104C05" w14:paraId="23A2534B" w14:textId="77777777" w:rsidTr="00BF3CD9">
        <w:trPr>
          <w:trHeight w:val="680"/>
        </w:trPr>
        <w:tc>
          <w:tcPr>
            <w:tcW w:w="8080" w:type="dxa"/>
            <w:vAlign w:val="center"/>
          </w:tcPr>
          <w:p w14:paraId="158BAA2A" w14:textId="77777777" w:rsidR="00104C05" w:rsidRDefault="00104C05" w:rsidP="00BF3CD9">
            <w:pPr>
              <w:pStyle w:val="ListParagraph"/>
              <w:numPr>
                <w:ilvl w:val="0"/>
                <w:numId w:val="20"/>
              </w:numPr>
              <w:ind w:left="357" w:hanging="357"/>
              <w:rPr>
                <w:lang w:eastAsia="en-US"/>
              </w:rPr>
            </w:pPr>
            <w:r>
              <w:rPr>
                <w:lang w:eastAsia="en-US"/>
              </w:rPr>
              <w:t>It is a responsibility of the police to decide whether a person is guilty.</w:t>
            </w:r>
          </w:p>
        </w:tc>
        <w:tc>
          <w:tcPr>
            <w:tcW w:w="1855" w:type="dxa"/>
            <w:vAlign w:val="center"/>
          </w:tcPr>
          <w:p w14:paraId="2A0BD976" w14:textId="4C104B04" w:rsidR="00104C05" w:rsidRDefault="00104C05" w:rsidP="00BF3CD9">
            <w:pPr>
              <w:spacing w:after="0"/>
              <w:rPr>
                <w:lang w:eastAsia="en-US"/>
              </w:rPr>
            </w:pPr>
            <w:r>
              <w:rPr>
                <w:lang w:eastAsia="en-US"/>
              </w:rPr>
              <w:t xml:space="preserve">T  </w:t>
            </w:r>
            <w:r w:rsidR="00BF3CD9">
              <w:rPr>
                <w:lang w:eastAsia="en-US"/>
              </w:rPr>
              <w:t xml:space="preserve">  </w:t>
            </w:r>
            <w:r>
              <w:rPr>
                <w:lang w:eastAsia="en-US"/>
              </w:rPr>
              <w:t xml:space="preserve">  F</w:t>
            </w:r>
          </w:p>
        </w:tc>
      </w:tr>
      <w:tr w:rsidR="00104C05" w14:paraId="4F4DEBF3" w14:textId="77777777" w:rsidTr="00BF3CD9">
        <w:trPr>
          <w:trHeight w:val="680"/>
        </w:trPr>
        <w:tc>
          <w:tcPr>
            <w:tcW w:w="8080" w:type="dxa"/>
            <w:vAlign w:val="center"/>
          </w:tcPr>
          <w:p w14:paraId="25622C67" w14:textId="05CA59DA" w:rsidR="00104C05" w:rsidRDefault="00104C05" w:rsidP="00BF3CD9">
            <w:pPr>
              <w:pStyle w:val="ListParagraph"/>
              <w:numPr>
                <w:ilvl w:val="0"/>
                <w:numId w:val="20"/>
              </w:numPr>
              <w:ind w:left="357" w:hanging="357"/>
              <w:rPr>
                <w:lang w:eastAsia="en-US"/>
              </w:rPr>
            </w:pPr>
            <w:r>
              <w:rPr>
                <w:lang w:eastAsia="en-US"/>
              </w:rPr>
              <w:t>State</w:t>
            </w:r>
            <w:r w:rsidR="00286603">
              <w:rPr>
                <w:lang w:eastAsia="en-US"/>
              </w:rPr>
              <w:t xml:space="preserve"> and </w:t>
            </w:r>
            <w:r>
              <w:rPr>
                <w:lang w:eastAsia="en-US"/>
              </w:rPr>
              <w:t>territory police officers enforce traffic laws.</w:t>
            </w:r>
          </w:p>
        </w:tc>
        <w:tc>
          <w:tcPr>
            <w:tcW w:w="1855" w:type="dxa"/>
            <w:vAlign w:val="center"/>
          </w:tcPr>
          <w:p w14:paraId="424E422F" w14:textId="281AA8DA" w:rsidR="00104C05" w:rsidRDefault="00104C05" w:rsidP="00BF3CD9">
            <w:pPr>
              <w:spacing w:after="0"/>
              <w:rPr>
                <w:lang w:eastAsia="en-US"/>
              </w:rPr>
            </w:pPr>
            <w:r>
              <w:rPr>
                <w:lang w:eastAsia="en-US"/>
              </w:rPr>
              <w:t xml:space="preserve">T  </w:t>
            </w:r>
            <w:r w:rsidR="00BF3CD9">
              <w:rPr>
                <w:lang w:eastAsia="en-US"/>
              </w:rPr>
              <w:t xml:space="preserve">  </w:t>
            </w:r>
            <w:r>
              <w:rPr>
                <w:lang w:eastAsia="en-US"/>
              </w:rPr>
              <w:t xml:space="preserve">  F</w:t>
            </w:r>
          </w:p>
        </w:tc>
      </w:tr>
    </w:tbl>
    <w:p w14:paraId="772CB3E2" w14:textId="77777777" w:rsidR="006A33D2" w:rsidRDefault="006A33D2" w:rsidP="008F6EF4">
      <w:pPr>
        <w:tabs>
          <w:tab w:val="left" w:pos="9639"/>
        </w:tabs>
        <w:rPr>
          <w:lang w:eastAsia="en-US"/>
        </w:rPr>
      </w:pPr>
    </w:p>
    <w:tbl>
      <w:tblPr>
        <w:tblW w:w="0" w:type="auto"/>
        <w:jc w:val="center"/>
        <w:shd w:val="clear" w:color="auto" w:fill="FFE9E0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7880"/>
      </w:tblGrid>
      <w:tr w:rsidR="00775099" w:rsidRPr="00775099" w14:paraId="10CB4238" w14:textId="77777777" w:rsidTr="00BF3CD9">
        <w:trPr>
          <w:jc w:val="center"/>
        </w:trPr>
        <w:tc>
          <w:tcPr>
            <w:tcW w:w="7880" w:type="dxa"/>
            <w:shd w:val="clear" w:color="auto" w:fill="FFE9E0"/>
            <w:hideMark/>
          </w:tcPr>
          <w:p w14:paraId="08FDEF20" w14:textId="77777777" w:rsidR="00775099" w:rsidRPr="00BF3CD9" w:rsidRDefault="00775099" w:rsidP="00BF3CD9">
            <w:pPr>
              <w:spacing w:after="0"/>
              <w:ind w:left="113"/>
              <w:rPr>
                <w:spacing w:val="-3"/>
              </w:rPr>
            </w:pPr>
            <w:r w:rsidRPr="00BF3CD9">
              <w:rPr>
                <w:spacing w:val="-3"/>
              </w:rPr>
              <w:t>Many other people work in law enforcement and Australia’s legal system.</w:t>
            </w:r>
          </w:p>
        </w:tc>
      </w:tr>
    </w:tbl>
    <w:p w14:paraId="60B81C88" w14:textId="77777777" w:rsidR="00C52489" w:rsidRDefault="009230D1" w:rsidP="00DF2B05">
      <w:pPr>
        <w:pStyle w:val="BodyText6ptspace"/>
        <w:numPr>
          <w:ilvl w:val="0"/>
          <w:numId w:val="18"/>
        </w:numPr>
        <w:spacing w:before="240" w:after="180"/>
        <w:ind w:left="357" w:hanging="357"/>
      </w:pPr>
      <w:r w:rsidRPr="009230D1">
        <w:t>Describe each person’s role.</w:t>
      </w:r>
    </w:p>
    <w:p w14:paraId="122B8478" w14:textId="77777777" w:rsidR="009230D1" w:rsidRDefault="009230D1" w:rsidP="009230D1">
      <w:pPr>
        <w:spacing w:after="360"/>
        <w:ind w:left="2835"/>
        <w:rPr>
          <w:lang w:eastAsia="en-US"/>
        </w:rPr>
      </w:pPr>
      <w:r>
        <w:rPr>
          <w:rFonts w:eastAsia="Times New Roman" w:cs="Arial"/>
          <w:b/>
          <w:noProof/>
          <w:sz w:val="21"/>
          <w:szCs w:val="21"/>
        </w:rPr>
        <w:drawing>
          <wp:anchor distT="0" distB="0" distL="114300" distR="114300" simplePos="0" relativeHeight="251659264" behindDoc="1" locked="0" layoutInCell="1" allowOverlap="1" wp14:anchorId="471F6AC5" wp14:editId="1B4FF125">
            <wp:simplePos x="0" y="0"/>
            <wp:positionH relativeFrom="column">
              <wp:posOffset>221615</wp:posOffset>
            </wp:positionH>
            <wp:positionV relativeFrom="paragraph">
              <wp:posOffset>207010</wp:posOffset>
            </wp:positionV>
            <wp:extent cx="1358265" cy="958850"/>
            <wp:effectExtent l="0" t="0" r="0" b="0"/>
            <wp:wrapSquare wrapText="bothSides"/>
            <wp:docPr id="131" name="Picture 131" descr="G:\8047_C2C\Civics Citizenship\Years 5 and 6\Year 5 Unit 1\Product1on\ePub\assessment\links\Civ_Y05-6_U1_AT_Customs offic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:\8047_C2C\Civics Citizenship\Years 5 and 6\Year 5 Unit 1\Product1on\ePub\assessment\links\Civ_Y05-6_U1_AT_Customs officer.png"/>
                    <pic:cNvPicPr>
                      <a:picLocks noChangeAspect="1" noChangeArrowheads="1"/>
                    </pic:cNvPicPr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265" cy="9588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749">
        <w:rPr>
          <w:lang w:eastAsia="en-US"/>
        </w:rPr>
        <w:t>C</w:t>
      </w:r>
      <w:r w:rsidRPr="009230D1">
        <w:rPr>
          <w:lang w:eastAsia="en-US"/>
        </w:rPr>
        <w:t xml:space="preserve">ustoms officer </w:t>
      </w:r>
    </w:p>
    <w:p w14:paraId="2A85BB20" w14:textId="77777777" w:rsidR="009230D1" w:rsidRDefault="009230D1" w:rsidP="009230D1">
      <w:pPr>
        <w:spacing w:after="260"/>
        <w:ind w:left="2835"/>
        <w:jc w:val="right"/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4E2C94B" wp14:editId="6B512C91">
                <wp:extent cx="4641215" cy="0"/>
                <wp:effectExtent l="0" t="0" r="26035" b="19050"/>
                <wp:docPr id="3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412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5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14:paraId="676871B2" w14:textId="77777777" w:rsidR="009230D1" w:rsidRDefault="009230D1" w:rsidP="009230D1">
      <w:pPr>
        <w:spacing w:after="260"/>
        <w:ind w:left="2835"/>
        <w:jc w:val="right"/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427AD37" wp14:editId="212CD83F">
                <wp:extent cx="4641215" cy="0"/>
                <wp:effectExtent l="0" t="0" r="26035" b="19050"/>
                <wp:docPr id="4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412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5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14:paraId="2CDEA6E9" w14:textId="77777777" w:rsidR="00C52489" w:rsidRDefault="009230D1" w:rsidP="00BF3CD9">
      <w:pPr>
        <w:spacing w:after="360"/>
        <w:ind w:left="2835"/>
        <w:jc w:val="right"/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070A461" wp14:editId="0C5EFF9F">
                <wp:extent cx="4641215" cy="0"/>
                <wp:effectExtent l="0" t="0" r="26035" b="19050"/>
                <wp:docPr id="4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412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5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74B60C09" w14:textId="77777777" w:rsidR="00C52489" w:rsidRDefault="009230D1" w:rsidP="009230D1">
      <w:pPr>
        <w:pStyle w:val="BodyText6ptspace"/>
        <w:spacing w:after="360"/>
        <w:ind w:left="2835"/>
      </w:pPr>
      <w:r>
        <w:rPr>
          <w:rFonts w:eastAsia="Times New Roman" w:cs="Arial"/>
          <w:b/>
          <w:noProof/>
          <w:sz w:val="21"/>
          <w:szCs w:val="21"/>
          <w:lang w:eastAsia="zh-CN"/>
        </w:rPr>
        <w:drawing>
          <wp:anchor distT="0" distB="0" distL="114300" distR="114300" simplePos="0" relativeHeight="251661312" behindDoc="1" locked="0" layoutInCell="1" allowOverlap="1" wp14:anchorId="33813D32" wp14:editId="0015771E">
            <wp:simplePos x="0" y="0"/>
            <wp:positionH relativeFrom="column">
              <wp:posOffset>164465</wp:posOffset>
            </wp:positionH>
            <wp:positionV relativeFrom="paragraph">
              <wp:posOffset>210185</wp:posOffset>
            </wp:positionV>
            <wp:extent cx="1381125" cy="958850"/>
            <wp:effectExtent l="0" t="0" r="9525" b="0"/>
            <wp:wrapSquare wrapText="bothSides"/>
            <wp:docPr id="133" name="Picture 133" descr="G:\8047_C2C\Civics Citizenship\Years 5 and 6\Year 5 Unit 1\Product1on\ePub\assessment\links\Civ_Y05-6_U1_judge sentenc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:\8047_C2C\Civics Citizenship\Years 5 and 6\Year 5 Unit 1\Product1on\ePub\assessment\links\Civ_Y05-6_U1_judge sentencing.png"/>
                    <pic:cNvPicPr>
                      <a:picLocks noChangeAspect="1" noChangeArrowheads="1"/>
                    </pic:cNvPicPr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588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749">
        <w:t>J</w:t>
      </w:r>
      <w:r w:rsidRPr="009230D1">
        <w:t>udge</w:t>
      </w:r>
    </w:p>
    <w:p w14:paraId="06F8BBD8" w14:textId="77777777" w:rsidR="009230D1" w:rsidRDefault="009230D1" w:rsidP="009230D1">
      <w:pPr>
        <w:spacing w:after="260"/>
        <w:ind w:left="2835"/>
        <w:jc w:val="right"/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287661B" wp14:editId="2F64FA18">
                <wp:extent cx="4641215" cy="0"/>
                <wp:effectExtent l="0" t="0" r="26035" b="19050"/>
                <wp:docPr id="4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412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5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14:paraId="0F4B09A4" w14:textId="77777777" w:rsidR="009230D1" w:rsidRDefault="009230D1" w:rsidP="009230D1">
      <w:pPr>
        <w:spacing w:after="260"/>
        <w:ind w:left="2835"/>
        <w:jc w:val="right"/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FDB3B7E" wp14:editId="28862345">
                <wp:extent cx="4641215" cy="0"/>
                <wp:effectExtent l="0" t="0" r="26035" b="19050"/>
                <wp:docPr id="6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412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5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14:paraId="4CBD8695" w14:textId="77777777" w:rsidR="009230D1" w:rsidRPr="009230D1" w:rsidRDefault="009230D1" w:rsidP="00BF3CD9">
      <w:pPr>
        <w:spacing w:after="360"/>
        <w:ind w:left="2835"/>
        <w:jc w:val="right"/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D03E762" wp14:editId="59D061DB">
                <wp:extent cx="4641215" cy="0"/>
                <wp:effectExtent l="0" t="0" r="26035" b="19050"/>
                <wp:docPr id="6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412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5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14:paraId="1DE0F033" w14:textId="77777777" w:rsidR="00C52489" w:rsidRDefault="009230D1" w:rsidP="009230D1">
      <w:pPr>
        <w:pStyle w:val="BodyText6ptspace"/>
        <w:spacing w:after="360"/>
        <w:ind w:left="2835"/>
      </w:pPr>
      <w:r>
        <w:rPr>
          <w:rFonts w:eastAsia="Times New Roman" w:cs="Arial"/>
          <w:b/>
          <w:noProof/>
          <w:sz w:val="21"/>
          <w:szCs w:val="21"/>
          <w:lang w:eastAsia="zh-CN"/>
        </w:rPr>
        <w:drawing>
          <wp:anchor distT="0" distB="0" distL="114300" distR="114300" simplePos="0" relativeHeight="251664384" behindDoc="1" locked="0" layoutInCell="1" allowOverlap="1" wp14:anchorId="2A4704CC" wp14:editId="018FD1B7">
            <wp:simplePos x="0" y="0"/>
            <wp:positionH relativeFrom="column">
              <wp:posOffset>183515</wp:posOffset>
            </wp:positionH>
            <wp:positionV relativeFrom="paragraph">
              <wp:posOffset>176530</wp:posOffset>
            </wp:positionV>
            <wp:extent cx="1469390" cy="958850"/>
            <wp:effectExtent l="0" t="0" r="0" b="0"/>
            <wp:wrapSquare wrapText="bothSides"/>
            <wp:docPr id="134" name="Picture 134" descr="G:\8047_C2C\Civics Citizenship\Years 5 and 6\Year 5 Unit 1\Product1on\ePub\assessment\links\Civ_Y05-6_U1_AT_law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:\8047_C2C\Civics Citizenship\Years 5 and 6\Year 5 Unit 1\Product1on\ePub\assessment\links\Civ_Y05-6_U1_AT_lawyer.png"/>
                    <pic:cNvPicPr>
                      <a:picLocks noChangeAspect="1" noChangeArrowheads="1"/>
                    </pic:cNvPicPr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390" cy="9588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749">
        <w:t>L</w:t>
      </w:r>
      <w:r w:rsidRPr="009230D1">
        <w:t>awyer</w:t>
      </w:r>
    </w:p>
    <w:p w14:paraId="596BA7D9" w14:textId="77777777" w:rsidR="009230D1" w:rsidRDefault="009230D1" w:rsidP="009230D1">
      <w:pPr>
        <w:spacing w:after="260"/>
        <w:ind w:left="2835"/>
        <w:jc w:val="right"/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56D1786" wp14:editId="452C3271">
                <wp:extent cx="4641215" cy="0"/>
                <wp:effectExtent l="0" t="0" r="26035" b="19050"/>
                <wp:docPr id="6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412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5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14:paraId="12130913" w14:textId="77777777" w:rsidR="009230D1" w:rsidRDefault="009230D1" w:rsidP="009230D1">
      <w:pPr>
        <w:spacing w:after="260"/>
        <w:ind w:left="2835"/>
        <w:jc w:val="right"/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B97F851" wp14:editId="201E1F28">
                <wp:extent cx="4641215" cy="0"/>
                <wp:effectExtent l="0" t="0" r="26035" b="19050"/>
                <wp:docPr id="7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412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5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14:paraId="7F4FDE30" w14:textId="77777777" w:rsidR="009230D1" w:rsidRDefault="009230D1" w:rsidP="009230D1">
      <w:pPr>
        <w:spacing w:after="260"/>
        <w:ind w:left="2835"/>
        <w:jc w:val="right"/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E9E124E" wp14:editId="51310CD5">
                <wp:extent cx="4641215" cy="0"/>
                <wp:effectExtent l="0" t="0" r="26035" b="19050"/>
                <wp:docPr id="7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412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5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14:paraId="360BD1CC" w14:textId="77777777" w:rsidR="009230D1" w:rsidRDefault="009230D1" w:rsidP="00C52489">
      <w:pPr>
        <w:pStyle w:val="BodyText6ptspace"/>
        <w:sectPr w:rsidR="009230D1" w:rsidSect="00104C05"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14:paraId="7E7C4A69" w14:textId="77777777" w:rsidR="00EB737B" w:rsidRDefault="009230D1" w:rsidP="00EB737B">
      <w:pPr>
        <w:pStyle w:val="Colourbanner2"/>
      </w:pPr>
      <w:r w:rsidRPr="009230D1">
        <w:lastRenderedPageBreak/>
        <w:t xml:space="preserve">Part B — </w:t>
      </w:r>
      <w:proofErr w:type="gramStart"/>
      <w:r w:rsidRPr="009230D1">
        <w:t>Sorting</w:t>
      </w:r>
      <w:proofErr w:type="gramEnd"/>
      <w:r w:rsidRPr="009230D1">
        <w:t>, recording and representing</w:t>
      </w:r>
    </w:p>
    <w:p w14:paraId="013F8D0B" w14:textId="77777777" w:rsidR="006C562B" w:rsidRDefault="006C562B" w:rsidP="00BF3CD9">
      <w:pPr>
        <w:pStyle w:val="BodyText6ptspace"/>
        <w:spacing w:after="160"/>
      </w:pPr>
      <w:r w:rsidRPr="006C562B">
        <w:t>Ar</w:t>
      </w:r>
      <w:r w:rsidR="003319B2">
        <w:t xml:space="preserve">eas on the Little </w:t>
      </w:r>
      <w:proofErr w:type="spellStart"/>
      <w:r w:rsidR="003319B2">
        <w:t>Keelington</w:t>
      </w:r>
      <w:proofErr w:type="spellEnd"/>
      <w:r w:rsidR="003319B2">
        <w:t xml:space="preserve"> t</w:t>
      </w:r>
      <w:r w:rsidRPr="006C562B">
        <w:t>own map (</w:t>
      </w:r>
      <w:r w:rsidR="003319B2">
        <w:t xml:space="preserve">assessment task </w:t>
      </w:r>
      <w:r w:rsidR="00E2060D">
        <w:rPr>
          <w:i/>
        </w:rPr>
        <w:t xml:space="preserve">Managing Australian communities: </w:t>
      </w:r>
      <w:r w:rsidR="003319B2" w:rsidRPr="003319B2">
        <w:rPr>
          <w:i/>
        </w:rPr>
        <w:t>Source</w:t>
      </w:r>
      <w:r w:rsidRPr="006C562B">
        <w:t>) have been shaded to identify their zone.</w:t>
      </w:r>
    </w:p>
    <w:p w14:paraId="7E128BE0" w14:textId="77777777" w:rsidR="006C562B" w:rsidRDefault="006C562B" w:rsidP="00BF3CD9">
      <w:pPr>
        <w:pStyle w:val="ListParagraph"/>
        <w:numPr>
          <w:ilvl w:val="0"/>
          <w:numId w:val="12"/>
        </w:numPr>
        <w:spacing w:after="160"/>
        <w:ind w:left="357" w:hanging="357"/>
        <w:contextualSpacing w:val="0"/>
        <w:rPr>
          <w:lang w:eastAsia="en-US"/>
        </w:rPr>
      </w:pPr>
      <w:r>
        <w:rPr>
          <w:lang w:eastAsia="en-US"/>
        </w:rPr>
        <w:t xml:space="preserve">Use the information on the town map to complete the legend. </w:t>
      </w:r>
    </w:p>
    <w:p w14:paraId="288D0903" w14:textId="77777777" w:rsidR="006C562B" w:rsidRDefault="006C562B" w:rsidP="00BF3CD9">
      <w:pPr>
        <w:pStyle w:val="ListParagraph"/>
        <w:numPr>
          <w:ilvl w:val="0"/>
          <w:numId w:val="12"/>
        </w:numPr>
        <w:spacing w:after="160"/>
        <w:ind w:left="357" w:hanging="357"/>
        <w:contextualSpacing w:val="0"/>
        <w:rPr>
          <w:lang w:eastAsia="en-US"/>
        </w:rPr>
      </w:pPr>
      <w:r>
        <w:rPr>
          <w:lang w:eastAsia="en-US"/>
        </w:rPr>
        <w:t>Shade another area on the town map to represent the zone it is located in.</w:t>
      </w:r>
    </w:p>
    <w:p w14:paraId="459F880A" w14:textId="77777777" w:rsidR="006C562B" w:rsidRDefault="006C562B" w:rsidP="006C562B">
      <w:pPr>
        <w:pStyle w:val="ListParagraph"/>
        <w:numPr>
          <w:ilvl w:val="0"/>
          <w:numId w:val="12"/>
        </w:numPr>
        <w:spacing w:after="120"/>
        <w:ind w:left="357" w:hanging="357"/>
        <w:contextualSpacing w:val="0"/>
        <w:rPr>
          <w:lang w:eastAsia="en-US"/>
        </w:rPr>
      </w:pPr>
      <w:r>
        <w:rPr>
          <w:lang w:eastAsia="en-US"/>
        </w:rPr>
        <w:t>Choose the correct word in each statement:</w:t>
      </w:r>
    </w:p>
    <w:p w14:paraId="1432BA35" w14:textId="77777777" w:rsidR="00040E07" w:rsidRDefault="00040E07" w:rsidP="00040E07">
      <w:pPr>
        <w:pStyle w:val="ListBullet2"/>
        <w:spacing w:after="120"/>
        <w:ind w:left="714" w:hanging="357"/>
        <w:contextualSpacing w:val="0"/>
      </w:pPr>
      <w:r>
        <w:t xml:space="preserve">The </w:t>
      </w:r>
      <w:r w:rsidRPr="00FC2FD5">
        <w:rPr>
          <w:b/>
        </w:rPr>
        <w:t xml:space="preserve">(residential / commercial) </w:t>
      </w:r>
      <w:r>
        <w:t xml:space="preserve">zone limits the construction of high-rise buildings. </w:t>
      </w:r>
    </w:p>
    <w:p w14:paraId="791E3D2C" w14:textId="77777777" w:rsidR="00040E07" w:rsidRDefault="00040E07" w:rsidP="00040E07">
      <w:pPr>
        <w:pStyle w:val="ListBullet2"/>
        <w:spacing w:after="120"/>
        <w:ind w:left="714" w:hanging="357"/>
        <w:contextualSpacing w:val="0"/>
      </w:pPr>
      <w:r>
        <w:t xml:space="preserve">The </w:t>
      </w:r>
      <w:r w:rsidRPr="00FC2FD5">
        <w:rPr>
          <w:b/>
        </w:rPr>
        <w:t>(industrial / commercial)</w:t>
      </w:r>
      <w:r>
        <w:t xml:space="preserve"> zone allows for services such as shopping centres. </w:t>
      </w:r>
    </w:p>
    <w:p w14:paraId="181DAA7C" w14:textId="77777777" w:rsidR="00040E07" w:rsidRDefault="00040E07" w:rsidP="00040E07">
      <w:pPr>
        <w:pStyle w:val="ListBullet2"/>
        <w:spacing w:after="120"/>
        <w:ind w:left="714" w:hanging="357"/>
        <w:contextualSpacing w:val="0"/>
      </w:pPr>
      <w:r>
        <w:t xml:space="preserve">The </w:t>
      </w:r>
      <w:r w:rsidRPr="00FC2FD5">
        <w:rPr>
          <w:b/>
        </w:rPr>
        <w:t>(special purpose / industrial)</w:t>
      </w:r>
      <w:r>
        <w:t xml:space="preserve"> zone is usually located away from residential areas.</w:t>
      </w:r>
    </w:p>
    <w:p w14:paraId="4522274C" w14:textId="77777777" w:rsidR="006C562B" w:rsidRDefault="00040E07" w:rsidP="003314BF">
      <w:pPr>
        <w:pStyle w:val="ListBullet2"/>
        <w:spacing w:after="240"/>
        <w:ind w:left="714" w:hanging="357"/>
        <w:contextualSpacing w:val="0"/>
      </w:pPr>
      <w:r>
        <w:t xml:space="preserve">The </w:t>
      </w:r>
      <w:r w:rsidRPr="00FC2FD5">
        <w:rPr>
          <w:b/>
        </w:rPr>
        <w:t xml:space="preserve">(green space / special purpose) </w:t>
      </w:r>
      <w:r>
        <w:t>zone is an open area of land for recreation.</w:t>
      </w:r>
    </w:p>
    <w:p w14:paraId="4A4A56B1" w14:textId="77777777" w:rsidR="006C562B" w:rsidRDefault="003314BF" w:rsidP="00BF3CD9">
      <w:pPr>
        <w:pStyle w:val="ListParagraph"/>
        <w:numPr>
          <w:ilvl w:val="0"/>
          <w:numId w:val="12"/>
        </w:numPr>
        <w:spacing w:before="120" w:after="260"/>
        <w:ind w:left="357" w:hanging="357"/>
        <w:rPr>
          <w:lang w:eastAsia="en-US"/>
        </w:rPr>
      </w:pPr>
      <w:r w:rsidRPr="003314BF">
        <w:rPr>
          <w:lang w:eastAsia="en-US"/>
        </w:rPr>
        <w:t xml:space="preserve">How have the zones in Little </w:t>
      </w:r>
      <w:proofErr w:type="spellStart"/>
      <w:r w:rsidRPr="003314BF">
        <w:rPr>
          <w:lang w:eastAsia="en-US"/>
        </w:rPr>
        <w:t>Keelington</w:t>
      </w:r>
      <w:proofErr w:type="spellEnd"/>
      <w:r w:rsidRPr="003314BF">
        <w:rPr>
          <w:lang w:eastAsia="en-US"/>
        </w:rPr>
        <w:t xml:space="preserve"> been planned to meet the needs of people?</w:t>
      </w:r>
    </w:p>
    <w:p w14:paraId="20EC941A" w14:textId="77777777" w:rsidR="003314BF" w:rsidRDefault="003314BF" w:rsidP="00BF3CD9">
      <w:pPr>
        <w:pStyle w:val="Answerlineindent02middlerows"/>
      </w:pPr>
      <w:r>
        <mc:AlternateContent>
          <mc:Choice Requires="wps">
            <w:drawing>
              <wp:inline distT="0" distB="0" distL="0" distR="0" wp14:anchorId="61C620B1" wp14:editId="08E113ED">
                <wp:extent cx="6252845" cy="0"/>
                <wp:effectExtent l="0" t="0" r="14605" b="19050"/>
                <wp:docPr id="75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284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" strokecolor="#a6a6a6">
                <o:lock v:ext="edit" shapetype="f"/>
                <w10:anchorlock/>
              </v:line>
            </w:pict>
          </mc:Fallback>
        </mc:AlternateContent>
      </w:r>
    </w:p>
    <w:p w14:paraId="2EFA6E15" w14:textId="77777777" w:rsidR="003314BF" w:rsidRPr="00693525" w:rsidRDefault="003314BF" w:rsidP="00BF3CD9">
      <w:pPr>
        <w:pStyle w:val="Answerlineindent02middlerows"/>
      </w:pPr>
      <w:r w:rsidRPr="00693525">
        <mc:AlternateContent>
          <mc:Choice Requires="wps">
            <w:drawing>
              <wp:inline distT="0" distB="0" distL="0" distR="0" wp14:anchorId="3DC6149C" wp14:editId="73117046">
                <wp:extent cx="6253200" cy="0"/>
                <wp:effectExtent l="0" t="0" r="14605" b="19050"/>
                <wp:docPr id="76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PTIVst0B&#10;AACs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14:paraId="585DDDCA" w14:textId="77777777" w:rsidR="003314BF" w:rsidRPr="00485267" w:rsidRDefault="003314BF" w:rsidP="00BF3CD9">
      <w:pPr>
        <w:pStyle w:val="Answerlineindent02middlerows"/>
      </w:pPr>
      <w:r>
        <mc:AlternateContent>
          <mc:Choice Requires="wps">
            <w:drawing>
              <wp:inline distT="0" distB="0" distL="0" distR="0" wp14:anchorId="7F0D11D4" wp14:editId="33720181">
                <wp:extent cx="6253200" cy="0"/>
                <wp:effectExtent l="0" t="0" r="14605" b="19050"/>
                <wp:docPr id="77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H4lL87e&#10;AQAArA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24127722" w14:textId="77777777" w:rsidR="00AB27FD" w:rsidRDefault="00AB27FD" w:rsidP="00BF3CD9">
      <w:pPr>
        <w:pStyle w:val="Answerlineindent02middlerows"/>
        <w:rPr>
          <w:lang w:eastAsia="en-US"/>
        </w:rPr>
        <w:sectPr w:rsidR="00AB27FD" w:rsidSect="00104C05"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14:paraId="73712AA4" w14:textId="77777777" w:rsidR="00AB27FD" w:rsidRDefault="00AB27FD" w:rsidP="00DA7F44">
      <w:pPr>
        <w:pStyle w:val="Colourbanner2"/>
        <w:spacing w:after="360"/>
      </w:pPr>
      <w:r w:rsidRPr="00B013F6">
        <w:lastRenderedPageBreak/>
        <w:t xml:space="preserve">Part C — </w:t>
      </w:r>
      <w:proofErr w:type="gramStart"/>
      <w:r w:rsidRPr="00B013F6">
        <w:t>Proposing</w:t>
      </w:r>
      <w:proofErr w:type="gramEnd"/>
      <w:r w:rsidRPr="00B013F6">
        <w:t xml:space="preserve"> action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6807"/>
      </w:tblGrid>
      <w:tr w:rsidR="00F45090" w:rsidRPr="003F2791" w14:paraId="650BE48C" w14:textId="77777777" w:rsidTr="009F791F">
        <w:trPr>
          <w:trHeight w:val="454"/>
          <w:jc w:val="center"/>
        </w:trPr>
        <w:tc>
          <w:tcPr>
            <w:tcW w:w="6807" w:type="dxa"/>
            <w:vAlign w:val="center"/>
          </w:tcPr>
          <w:p w14:paraId="577DC6DE" w14:textId="77777777" w:rsidR="00F45090" w:rsidRPr="00B22034" w:rsidRDefault="00F45090" w:rsidP="00655E36">
            <w:pPr>
              <w:spacing w:before="60" w:after="60" w:line="240" w:lineRule="auto"/>
              <w:rPr>
                <w:rStyle w:val="Bold"/>
                <w:sz w:val="24"/>
                <w:szCs w:val="24"/>
                <w:lang w:eastAsia="en-US"/>
              </w:rPr>
            </w:pPr>
            <w:r w:rsidRPr="00B22034">
              <w:rPr>
                <w:rStyle w:val="Bold"/>
                <w:sz w:val="24"/>
                <w:szCs w:val="24"/>
                <w:lang w:eastAsia="en-US"/>
              </w:rPr>
              <w:t>Queensland floods</w:t>
            </w:r>
          </w:p>
          <w:p w14:paraId="0F432511" w14:textId="77777777" w:rsidR="00F45090" w:rsidRPr="00F45090" w:rsidRDefault="009F791F" w:rsidP="00655E36">
            <w:pPr>
              <w:pStyle w:val="ListBullet"/>
              <w:spacing w:after="60"/>
              <w:ind w:left="357" w:hanging="357"/>
              <w:contextualSpacing w:val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December 2010 to</w:t>
            </w:r>
            <w:r w:rsidR="00F45090" w:rsidRPr="00F45090">
              <w:rPr>
                <w:sz w:val="24"/>
                <w:szCs w:val="24"/>
                <w:lang w:eastAsia="en-US"/>
              </w:rPr>
              <w:t xml:space="preserve"> January 2011</w:t>
            </w:r>
          </w:p>
          <w:p w14:paraId="1DF1BEAA" w14:textId="77777777" w:rsidR="009F791F" w:rsidRDefault="00F45090" w:rsidP="009F791F">
            <w:pPr>
              <w:pStyle w:val="ListBullet"/>
              <w:spacing w:after="60"/>
              <w:ind w:left="357" w:hanging="357"/>
              <w:contextualSpacing w:val="0"/>
              <w:rPr>
                <w:sz w:val="24"/>
                <w:szCs w:val="24"/>
                <w:lang w:eastAsia="en-US"/>
              </w:rPr>
            </w:pPr>
            <w:r w:rsidRPr="00F45090">
              <w:rPr>
                <w:sz w:val="24"/>
                <w:szCs w:val="24"/>
                <w:lang w:eastAsia="en-US"/>
              </w:rPr>
              <w:t>70 towns affected</w:t>
            </w:r>
          </w:p>
          <w:p w14:paraId="5E2C5028" w14:textId="77777777" w:rsidR="00F45090" w:rsidRPr="009F791F" w:rsidRDefault="009F791F" w:rsidP="009F791F">
            <w:pPr>
              <w:pStyle w:val="ListBullet"/>
              <w:spacing w:after="60"/>
              <w:ind w:left="357" w:hanging="357"/>
              <w:contextualSpacing w:val="0"/>
              <w:rPr>
                <w:sz w:val="24"/>
                <w:szCs w:val="24"/>
                <w:lang w:eastAsia="en-US"/>
              </w:rPr>
            </w:pPr>
            <w:r w:rsidRPr="009F791F">
              <w:rPr>
                <w:sz w:val="24"/>
                <w:szCs w:val="24"/>
                <w:lang w:eastAsia="en-US"/>
              </w:rPr>
              <w:t>Three</w:t>
            </w:r>
            <w:r w:rsidR="000758A7">
              <w:rPr>
                <w:sz w:val="24"/>
                <w:szCs w:val="24"/>
                <w:lang w:eastAsia="en-US"/>
              </w:rPr>
              <w:t>-</w:t>
            </w:r>
            <w:r w:rsidRPr="009F791F">
              <w:rPr>
                <w:sz w:val="24"/>
                <w:szCs w:val="24"/>
                <w:lang w:eastAsia="en-US"/>
              </w:rPr>
              <w:t>quarters</w:t>
            </w:r>
            <w:r w:rsidR="00F45090" w:rsidRPr="009F791F">
              <w:rPr>
                <w:sz w:val="24"/>
                <w:szCs w:val="24"/>
                <w:lang w:eastAsia="en-US"/>
              </w:rPr>
              <w:t xml:space="preserve"> of Queensland declared a disaster zone</w:t>
            </w:r>
          </w:p>
        </w:tc>
      </w:tr>
    </w:tbl>
    <w:p w14:paraId="144BBCC8" w14:textId="77777777" w:rsidR="00327845" w:rsidRDefault="00327845" w:rsidP="00DA7F44">
      <w:pPr>
        <w:spacing w:before="360" w:after="3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7B085B5" wp14:editId="198BF173">
                <wp:extent cx="4627084" cy="958468"/>
                <wp:effectExtent l="0" t="0" r="21590" b="0"/>
                <wp:docPr id="37892" name="Rounded Rectangular Callout 37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27084" cy="958468"/>
                        </a:xfrm>
                        <a:prstGeom prst="wedgeRoundRectCallout">
                          <a:avLst>
                            <a:gd name="adj1" fmla="val 50317"/>
                            <a:gd name="adj2" fmla="val 23392"/>
                            <a:gd name="adj3" fmla="val 16667"/>
                          </a:avLst>
                        </a:prstGeom>
                        <a:solidFill>
                          <a:srgbClr val="FFE9E0"/>
                        </a:solidFill>
                        <a:ln w="0" algn="ctr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763B6A0" w14:textId="77777777" w:rsidR="00327845" w:rsidRPr="00327845" w:rsidRDefault="000758A7" w:rsidP="00DB161B">
                            <w:pPr>
                              <w:rPr>
                                <w:szCs w:val="24"/>
                                <w:lang w:eastAsia="en-US"/>
                              </w:rPr>
                            </w:pPr>
                            <w:r>
                              <w:rPr>
                                <w:szCs w:val="24"/>
                                <w:lang w:eastAsia="en-US"/>
                              </w:rPr>
                              <w:t>‘</w:t>
                            </w:r>
                            <w:r w:rsidR="00327845" w:rsidRPr="00327845">
                              <w:rPr>
                                <w:szCs w:val="24"/>
                                <w:lang w:eastAsia="en-US"/>
                              </w:rPr>
                              <w:t>Stuff everywhere, random things, trees fallen down, just water everywhere</w:t>
                            </w:r>
                            <w:r w:rsidR="00DA7F44">
                              <w:rPr>
                                <w:szCs w:val="24"/>
                                <w:lang w:eastAsia="en-US"/>
                              </w:rPr>
                              <w:t xml:space="preserve"> </w:t>
                            </w:r>
                            <w:r w:rsidR="00327845" w:rsidRPr="00327845">
                              <w:rPr>
                                <w:szCs w:val="24"/>
                                <w:lang w:eastAsia="en-US"/>
                              </w:rPr>
                              <w:t>… mud. Bits of debris from other people’s houses</w:t>
                            </w:r>
                            <w:r w:rsidR="00DA7F44">
                              <w:rPr>
                                <w:szCs w:val="24"/>
                                <w:lang w:eastAsia="en-US"/>
                              </w:rPr>
                              <w:t xml:space="preserve"> </w:t>
                            </w:r>
                            <w:r w:rsidR="00327845" w:rsidRPr="00327845">
                              <w:rPr>
                                <w:szCs w:val="24"/>
                                <w:lang w:eastAsia="en-US"/>
                              </w:rPr>
                              <w:t>…</w:t>
                            </w:r>
                            <w:r>
                              <w:rPr>
                                <w:szCs w:val="24"/>
                                <w:lang w:eastAsia="en-US"/>
                              </w:rPr>
                              <w:t>’</w:t>
                            </w:r>
                          </w:p>
                          <w:p w14:paraId="0761DE56" w14:textId="77777777" w:rsidR="00327845" w:rsidRPr="00327845" w:rsidRDefault="00327845" w:rsidP="00BF3CD9">
                            <w:pPr>
                              <w:spacing w:after="6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327845">
                              <w:rPr>
                                <w:sz w:val="16"/>
                                <w:szCs w:val="16"/>
                              </w:rPr>
                              <w:t>Anonymous child, comments on their experience of the floods in Brisbane, 2011.</w:t>
                            </w:r>
                          </w:p>
                          <w:p w14:paraId="6F978373" w14:textId="409E1311" w:rsidR="00327845" w:rsidRPr="00BF3CD9" w:rsidRDefault="00327845" w:rsidP="00BF3CD9">
                            <w:pPr>
                              <w:spacing w:after="0" w:line="240" w:lineRule="auto"/>
                              <w:rPr>
                                <w:rFonts w:cs="Arial"/>
                                <w:color w:val="A6A6A6" w:themeColor="background1" w:themeShade="A6"/>
                                <w:sz w:val="12"/>
                                <w:szCs w:val="12"/>
                              </w:rPr>
                            </w:pPr>
                            <w:r w:rsidRPr="00F02F94">
                              <w:rPr>
                                <w:rFonts w:cs="Arial"/>
                                <w:sz w:val="12"/>
                                <w:szCs w:val="12"/>
                              </w:rPr>
                              <w:t>Source:</w:t>
                            </w:r>
                            <w:r w:rsidRPr="00327845">
                              <w:rPr>
                                <w:rFonts w:cs="Arial"/>
                                <w:i/>
                                <w:sz w:val="12"/>
                                <w:szCs w:val="12"/>
                              </w:rPr>
                              <w:t xml:space="preserve"> I can see clearly now</w:t>
                            </w:r>
                            <w:r w:rsidRPr="00327845">
                              <w:rPr>
                                <w:rFonts w:cs="Arial"/>
                                <w:sz w:val="12"/>
                                <w:szCs w:val="12"/>
                              </w:rPr>
                              <w:t xml:space="preserve"> (Dept. of Community Safety) </w:t>
                            </w:r>
                            <w:r w:rsidRPr="00327845">
                              <w:rPr>
                                <w:rFonts w:cs="Arial"/>
                                <w:color w:val="A6A6A6" w:themeColor="background1" w:themeShade="A6"/>
                                <w:sz w:val="12"/>
                                <w:szCs w:val="12"/>
                              </w:rPr>
                              <w:t xml:space="preserve">http://www.emergency.qld.gov.au/ram/gold%20coast%20-%20i%20can%20see%20clearly%20now.wmv </w:t>
                            </w:r>
                            <w:r w:rsidRPr="00F02F94">
                              <w:rPr>
                                <w:rFonts w:cs="Arial"/>
                                <w:sz w:val="12"/>
                                <w:szCs w:val="12"/>
                              </w:rPr>
                              <w:t>CC BY 4.0</w:t>
                            </w:r>
                            <w:r w:rsidRPr="00327845">
                              <w:rPr>
                                <w:rFonts w:cs="Arial"/>
                                <w:color w:val="A6A6A6" w:themeColor="background1" w:themeShade="A6"/>
                                <w:sz w:val="12"/>
                                <w:szCs w:val="12"/>
                              </w:rPr>
                              <w:t xml:space="preserve"> https://creativecommons.org/licenses/by/4.0/deed.en.</w:t>
                            </w:r>
                          </w:p>
                        </w:txbxContent>
                      </wps:txbx>
                      <wps:bodyPr rot="0" vert="horz" wrap="square" lIns="36000" tIns="36000" rIns="3600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7892" o:spid="_x0000_s1026" type="#_x0000_t62" style="width:364.35pt;height:7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" adj="21668,15853" fillcolor="#ffe9e0" stroked="f" strokeweight="0">
                <v:textbox inset="1mm,1mm,1mm,0">
                  <w:txbxContent>
                    <w:p w14:paraId="3763B6A0" w14:textId="77777777" w:rsidR="00327845" w:rsidRPr="00327845" w:rsidRDefault="000758A7" w:rsidP="00DB161B">
                      <w:pPr>
                        <w:rPr>
                          <w:szCs w:val="24"/>
                          <w:lang w:eastAsia="en-US"/>
                        </w:rPr>
                      </w:pPr>
                      <w:r>
                        <w:rPr>
                          <w:szCs w:val="24"/>
                          <w:lang w:eastAsia="en-US"/>
                        </w:rPr>
                        <w:t>‘</w:t>
                      </w:r>
                      <w:r w:rsidR="00327845" w:rsidRPr="00327845">
                        <w:rPr>
                          <w:szCs w:val="24"/>
                          <w:lang w:eastAsia="en-US"/>
                        </w:rPr>
                        <w:t>Stuff everywhere, random things, trees fallen down, just water everywhere</w:t>
                      </w:r>
                      <w:r w:rsidR="00DA7F44">
                        <w:rPr>
                          <w:szCs w:val="24"/>
                          <w:lang w:eastAsia="en-US"/>
                        </w:rPr>
                        <w:t xml:space="preserve"> </w:t>
                      </w:r>
                      <w:r w:rsidR="00327845" w:rsidRPr="00327845">
                        <w:rPr>
                          <w:szCs w:val="24"/>
                          <w:lang w:eastAsia="en-US"/>
                        </w:rPr>
                        <w:t>… mud. Bits of debris from other people’s houses</w:t>
                      </w:r>
                      <w:r w:rsidR="00DA7F44">
                        <w:rPr>
                          <w:szCs w:val="24"/>
                          <w:lang w:eastAsia="en-US"/>
                        </w:rPr>
                        <w:t xml:space="preserve"> </w:t>
                      </w:r>
                      <w:r w:rsidR="00327845" w:rsidRPr="00327845">
                        <w:rPr>
                          <w:szCs w:val="24"/>
                          <w:lang w:eastAsia="en-US"/>
                        </w:rPr>
                        <w:t>…</w:t>
                      </w:r>
                      <w:r>
                        <w:rPr>
                          <w:szCs w:val="24"/>
                          <w:lang w:eastAsia="en-US"/>
                        </w:rPr>
                        <w:t>’</w:t>
                      </w:r>
                    </w:p>
                    <w:p w14:paraId="0761DE56" w14:textId="77777777" w:rsidR="00327845" w:rsidRPr="00327845" w:rsidRDefault="00327845" w:rsidP="00BF3CD9">
                      <w:pPr>
                        <w:spacing w:after="60" w:line="240" w:lineRule="auto"/>
                        <w:rPr>
                          <w:sz w:val="16"/>
                          <w:szCs w:val="16"/>
                        </w:rPr>
                      </w:pPr>
                      <w:r w:rsidRPr="00327845">
                        <w:rPr>
                          <w:sz w:val="16"/>
                          <w:szCs w:val="16"/>
                        </w:rPr>
                        <w:t>Anonymous child, comments on their experience of the floods in Brisbane, 2011.</w:t>
                      </w:r>
                    </w:p>
                    <w:p w14:paraId="6F978373" w14:textId="409E1311" w:rsidR="00327845" w:rsidRPr="00BF3CD9" w:rsidRDefault="00327845" w:rsidP="00BF3CD9">
                      <w:pPr>
                        <w:spacing w:after="0" w:line="240" w:lineRule="auto"/>
                        <w:rPr>
                          <w:rFonts w:cs="Arial"/>
                          <w:color w:val="A6A6A6" w:themeColor="background1" w:themeShade="A6"/>
                          <w:sz w:val="12"/>
                          <w:szCs w:val="12"/>
                        </w:rPr>
                      </w:pPr>
                      <w:r w:rsidRPr="00F02F94">
                        <w:rPr>
                          <w:rFonts w:cs="Arial"/>
                          <w:sz w:val="12"/>
                          <w:szCs w:val="12"/>
                        </w:rPr>
                        <w:t>Source:</w:t>
                      </w:r>
                      <w:r w:rsidRPr="00327845">
                        <w:rPr>
                          <w:rFonts w:cs="Arial"/>
                          <w:i/>
                          <w:sz w:val="12"/>
                          <w:szCs w:val="12"/>
                        </w:rPr>
                        <w:t xml:space="preserve"> I can see clearly now</w:t>
                      </w:r>
                      <w:r w:rsidRPr="00327845">
                        <w:rPr>
                          <w:rFonts w:cs="Arial"/>
                          <w:sz w:val="12"/>
                          <w:szCs w:val="12"/>
                        </w:rPr>
                        <w:t xml:space="preserve"> (Dept. of Community Safety) </w:t>
                      </w:r>
                      <w:r w:rsidRPr="00327845">
                        <w:rPr>
                          <w:rFonts w:cs="Arial"/>
                          <w:color w:val="A6A6A6" w:themeColor="background1" w:themeShade="A6"/>
                          <w:sz w:val="12"/>
                          <w:szCs w:val="12"/>
                        </w:rPr>
                        <w:t xml:space="preserve">http://www.emergency.qld.gov.au/ram/gold%20coast%20-%20i%20can%20see%20clearly%20now.wmv </w:t>
                      </w:r>
                      <w:r w:rsidRPr="00F02F94">
                        <w:rPr>
                          <w:rFonts w:cs="Arial"/>
                          <w:sz w:val="12"/>
                          <w:szCs w:val="12"/>
                        </w:rPr>
                        <w:t>CC BY 4.0</w:t>
                      </w:r>
                      <w:r w:rsidRPr="00327845">
                        <w:rPr>
                          <w:rFonts w:cs="Arial"/>
                          <w:color w:val="A6A6A6" w:themeColor="background1" w:themeShade="A6"/>
                          <w:sz w:val="12"/>
                          <w:szCs w:val="12"/>
                        </w:rPr>
                        <w:t xml:space="preserve"> https://creativecommons.org/licenses/by/4.0/deed.en.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960A0A" w14:textId="77777777" w:rsidR="00896D80" w:rsidRDefault="00886E18" w:rsidP="00860CDC">
      <w:pPr>
        <w:pStyle w:val="BodyText6ptspace"/>
        <w:numPr>
          <w:ilvl w:val="0"/>
          <w:numId w:val="15"/>
        </w:numPr>
        <w:ind w:left="357" w:hanging="357"/>
      </w:pPr>
      <w:r w:rsidRPr="00886E18">
        <w:t>Which strategy would be most effective in preparation for an extreme natural event?</w:t>
      </w:r>
    </w:p>
    <w:p w14:paraId="6F0C031D" w14:textId="77777777" w:rsidR="00DA7F44" w:rsidRDefault="00DA7F44" w:rsidP="00DA7F44">
      <w:pPr>
        <w:pStyle w:val="Tickbox"/>
        <w:numPr>
          <w:ilvl w:val="0"/>
          <w:numId w:val="21"/>
        </w:numPr>
        <w:adjustRightInd w:val="0"/>
        <w:snapToGrid w:val="0"/>
        <w:ind w:left="714" w:hanging="357"/>
      </w:pPr>
      <w:r>
        <w:t xml:space="preserve">Make it compulsory for all households to register an </w:t>
      </w:r>
      <w:r w:rsidR="009F791F">
        <w:t xml:space="preserve">emergency plan </w:t>
      </w:r>
      <w:r>
        <w:t xml:space="preserve">with the local </w:t>
      </w:r>
      <w:r w:rsidR="009F791F">
        <w:t xml:space="preserve">emergency services </w:t>
      </w:r>
      <w:r w:rsidR="00BF323C">
        <w:t>(</w:t>
      </w:r>
      <w:r w:rsidR="000758A7">
        <w:t>p</w:t>
      </w:r>
      <w:r w:rsidR="00BF323C">
        <w:t>olice/</w:t>
      </w:r>
      <w:r w:rsidR="000758A7">
        <w:t>f</w:t>
      </w:r>
      <w:r w:rsidR="00BF323C">
        <w:t>ire and</w:t>
      </w:r>
      <w:r>
        <w:t xml:space="preserve"> </w:t>
      </w:r>
      <w:r w:rsidR="000758A7">
        <w:t>r</w:t>
      </w:r>
      <w:r w:rsidR="00BF323C">
        <w:t>escue</w:t>
      </w:r>
      <w:r>
        <w:t>).</w:t>
      </w:r>
    </w:p>
    <w:p w14:paraId="3AE05570" w14:textId="77777777" w:rsidR="00DA7F44" w:rsidRPr="00DA7F44" w:rsidRDefault="00DA7F44" w:rsidP="00DA7F44">
      <w:pPr>
        <w:numPr>
          <w:ilvl w:val="0"/>
          <w:numId w:val="21"/>
        </w:numPr>
        <w:spacing w:after="360"/>
      </w:pPr>
      <w:r w:rsidRPr="00DA7F44">
        <w:t>All local councils should provide automatic early warning systems to send voice messages to phones and text messages to mobiles to warn about extreme natural events.</w:t>
      </w:r>
    </w:p>
    <w:p w14:paraId="4B3A84BA" w14:textId="77777777" w:rsidR="00886E18" w:rsidRDefault="00886E18" w:rsidP="00886E18">
      <w:pPr>
        <w:pStyle w:val="ListParagraph"/>
        <w:numPr>
          <w:ilvl w:val="0"/>
          <w:numId w:val="15"/>
        </w:numPr>
        <w:spacing w:after="360"/>
        <w:ind w:left="357" w:hanging="357"/>
        <w:contextualSpacing w:val="0"/>
        <w:rPr>
          <w:lang w:eastAsia="en-US"/>
        </w:rPr>
      </w:pPr>
      <w:r w:rsidRPr="00886E18">
        <w:rPr>
          <w:lang w:eastAsia="en-US"/>
        </w:rPr>
        <w:t>Explain why this is an effective preparation strategy.</w:t>
      </w:r>
    </w:p>
    <w:p w14:paraId="1F02A1A6" w14:textId="77777777" w:rsidR="00886E18" w:rsidRPr="00693525" w:rsidRDefault="00886E18" w:rsidP="00886E18">
      <w:pPr>
        <w:pStyle w:val="Answerlineindent02middlerows"/>
      </w:pPr>
      <w:r w:rsidRPr="00693525">
        <mc:AlternateContent>
          <mc:Choice Requires="wps">
            <w:drawing>
              <wp:inline distT="0" distB="0" distL="0" distR="0" wp14:anchorId="2FE109F3" wp14:editId="674785E4">
                <wp:extent cx="6253200" cy="0"/>
                <wp:effectExtent l="0" t="0" r="14605" b="19050"/>
                <wp:docPr id="78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0Z0f8d0B&#10;AACs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14:paraId="43001B1F" w14:textId="77777777" w:rsidR="00886E18" w:rsidRDefault="00886E18" w:rsidP="00886E18">
      <w:pPr>
        <w:pStyle w:val="Answerlineindent03lastrow"/>
        <w:spacing w:after="260"/>
      </w:pPr>
      <w:r>
        <mc:AlternateContent>
          <mc:Choice Requires="wps">
            <w:drawing>
              <wp:inline distT="0" distB="0" distL="0" distR="0" wp14:anchorId="3DE87B22" wp14:editId="1AC89222">
                <wp:extent cx="6253200" cy="0"/>
                <wp:effectExtent l="0" t="0" r="14605" b="19050"/>
                <wp:docPr id="7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JKKJY3e&#10;AQAArA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761D487A" w14:textId="77777777" w:rsidR="00A54C2D" w:rsidRPr="00A54C2D" w:rsidRDefault="00A54C2D" w:rsidP="00A54C2D">
      <w:pPr>
        <w:spacing w:after="360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1B9AE078" wp14:editId="1FA22553">
                <wp:extent cx="6253200" cy="0"/>
                <wp:effectExtent l="0" t="0" r="14605" b="19050"/>
                <wp:docPr id="1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" strokecolor="#a6a6a6">
                <o:lock v:ext="edit" shapetype="f"/>
                <w10:anchorlock/>
              </v:line>
            </w:pict>
          </mc:Fallback>
        </mc:AlternateContent>
      </w:r>
    </w:p>
    <w:p w14:paraId="5C7276D1" w14:textId="77777777" w:rsidR="00886E18" w:rsidRDefault="00886E18" w:rsidP="00886E18">
      <w:pPr>
        <w:pStyle w:val="ListParagraph"/>
        <w:numPr>
          <w:ilvl w:val="0"/>
          <w:numId w:val="15"/>
        </w:numPr>
        <w:spacing w:after="360"/>
        <w:ind w:left="357" w:hanging="357"/>
        <w:contextualSpacing w:val="0"/>
        <w:rPr>
          <w:lang w:eastAsia="en-US"/>
        </w:rPr>
      </w:pPr>
      <w:r w:rsidRPr="00886E18">
        <w:rPr>
          <w:lang w:eastAsia="en-US"/>
        </w:rPr>
        <w:t>What would you inclu</w:t>
      </w:r>
      <w:r w:rsidR="009F791F">
        <w:rPr>
          <w:lang w:eastAsia="en-US"/>
        </w:rPr>
        <w:t>de in an e</w:t>
      </w:r>
      <w:r w:rsidRPr="00886E18">
        <w:rPr>
          <w:lang w:eastAsia="en-US"/>
        </w:rPr>
        <w:t>mergency kit?</w:t>
      </w:r>
    </w:p>
    <w:p w14:paraId="2E450B91" w14:textId="77777777" w:rsidR="00886E18" w:rsidRPr="00693525" w:rsidRDefault="00886E18" w:rsidP="00886E18">
      <w:pPr>
        <w:pStyle w:val="Answerlineindent02middlerows"/>
      </w:pPr>
      <w:r w:rsidRPr="00693525">
        <mc:AlternateContent>
          <mc:Choice Requires="wps">
            <w:drawing>
              <wp:inline distT="0" distB="0" distL="0" distR="0" wp14:anchorId="2A7EB0CE" wp14:editId="59518588">
                <wp:extent cx="6253200" cy="0"/>
                <wp:effectExtent l="0" t="0" r="14605" b="19050"/>
                <wp:docPr id="80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by2nK90B&#10;AACs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14:paraId="29D972C6" w14:textId="77777777" w:rsidR="00886E18" w:rsidRDefault="00886E18" w:rsidP="00886E18">
      <w:pPr>
        <w:pStyle w:val="Answerlineindent03lastrow"/>
        <w:spacing w:after="260"/>
      </w:pPr>
      <w:r>
        <mc:AlternateContent>
          <mc:Choice Requires="wps">
            <w:drawing>
              <wp:inline distT="0" distB="0" distL="0" distR="0" wp14:anchorId="277CA32D" wp14:editId="738CB6FB">
                <wp:extent cx="6253200" cy="0"/>
                <wp:effectExtent l="0" t="0" r="14605" b="19050"/>
                <wp:docPr id="81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Cw6nVfe&#10;AQAArA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1614D925" w14:textId="77777777" w:rsidR="00A54C2D" w:rsidRPr="00A54C2D" w:rsidRDefault="00A54C2D" w:rsidP="00A54C2D">
      <w:pPr>
        <w:spacing w:after="360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7854BFE1" wp14:editId="66520EF3">
                <wp:extent cx="6253200" cy="0"/>
                <wp:effectExtent l="0" t="0" r="14605" b="19050"/>
                <wp:docPr id="3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F+1W3d0B&#10;AACr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14:paraId="38DB114C" w14:textId="77777777" w:rsidR="00886E18" w:rsidRDefault="00886E18" w:rsidP="00886E18">
      <w:pPr>
        <w:pStyle w:val="ListParagraph"/>
        <w:numPr>
          <w:ilvl w:val="0"/>
          <w:numId w:val="15"/>
        </w:numPr>
        <w:spacing w:after="360"/>
        <w:ind w:left="357" w:hanging="357"/>
        <w:contextualSpacing w:val="0"/>
        <w:rPr>
          <w:lang w:eastAsia="en-US"/>
        </w:rPr>
      </w:pPr>
      <w:r w:rsidRPr="00886E18">
        <w:rPr>
          <w:lang w:eastAsia="en-US"/>
        </w:rPr>
        <w:t>How would these items be useful in an emergency?</w:t>
      </w:r>
    </w:p>
    <w:p w14:paraId="47335492" w14:textId="77777777" w:rsidR="00886E18" w:rsidRPr="00693525" w:rsidRDefault="00886E18" w:rsidP="00886E18">
      <w:pPr>
        <w:pStyle w:val="Answerlineindent02middlerows"/>
      </w:pPr>
      <w:r w:rsidRPr="00693525">
        <mc:AlternateContent>
          <mc:Choice Requires="wps">
            <w:drawing>
              <wp:inline distT="0" distB="0" distL="0" distR="0" wp14:anchorId="751475FD" wp14:editId="2CFF5276">
                <wp:extent cx="6253200" cy="0"/>
                <wp:effectExtent l="0" t="0" r="14605" b="19050"/>
                <wp:docPr id="82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4KNvdd0B&#10;AACs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14:paraId="17403537" w14:textId="77777777" w:rsidR="00481B88" w:rsidRDefault="00886E18" w:rsidP="00DB161B">
      <w:pPr>
        <w:pStyle w:val="Answerlineindent03lastrow"/>
        <w:rPr>
          <w:lang w:eastAsia="en-US"/>
        </w:rPr>
      </w:pPr>
      <w:r>
        <mc:AlternateContent>
          <mc:Choice Requires="wps">
            <w:drawing>
              <wp:inline distT="0" distB="0" distL="0" distR="0" wp14:anchorId="5A0B53E7" wp14:editId="7F9EB95A">
                <wp:extent cx="6253200" cy="0"/>
                <wp:effectExtent l="0" t="0" r="14605" b="19050"/>
                <wp:docPr id="83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KO0VQne&#10;AQAArA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14:paraId="15464019" w14:textId="619F985B" w:rsidR="006C562B" w:rsidRDefault="001F0B6D" w:rsidP="00481B88">
      <w:pPr>
        <w:pStyle w:val="Answerlineindent03lastrow"/>
        <w:numPr>
          <w:ilvl w:val="0"/>
          <w:numId w:val="15"/>
        </w:numPr>
        <w:spacing w:after="120"/>
        <w:ind w:left="357" w:hanging="357"/>
      </w:pPr>
      <w:r>
        <w:rPr>
          <w:lang w:eastAsia="en-US"/>
        </w:rPr>
        <w:br w:type="page"/>
      </w:r>
      <w:r w:rsidRPr="001F0B6D">
        <w:lastRenderedPageBreak/>
        <w:t xml:space="preserve">Sequence ways </w:t>
      </w:r>
      <w:r w:rsidR="005A6B90">
        <w:t>a</w:t>
      </w:r>
      <w:r w:rsidRPr="001F0B6D">
        <w:t xml:space="preserve"> community </w:t>
      </w:r>
      <w:r w:rsidR="005A6B90">
        <w:t xml:space="preserve">could </w:t>
      </w:r>
      <w:r w:rsidRPr="001F0B6D">
        <w:t xml:space="preserve">prepare, manage and respond to </w:t>
      </w:r>
      <w:r w:rsidR="00C95298">
        <w:t>a flood</w:t>
      </w:r>
      <w:r w:rsidRPr="001F0B6D">
        <w:t>.</w:t>
      </w:r>
    </w:p>
    <w:p w14:paraId="4315ACA3" w14:textId="77777777" w:rsidR="007F7B19" w:rsidRDefault="007F7B19" w:rsidP="007F7B19">
      <w:pPr>
        <w:pStyle w:val="ListBullet2"/>
        <w:spacing w:after="120"/>
        <w:ind w:left="641" w:hanging="357"/>
        <w:contextualSpacing w:val="0"/>
        <w:sectPr w:rsidR="007F7B19" w:rsidSect="00104C05"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14:paraId="318CD3D7" w14:textId="77777777" w:rsidR="007F7B19" w:rsidRDefault="007F7B19" w:rsidP="00C63A79">
      <w:pPr>
        <w:pStyle w:val="ListBullet2"/>
        <w:spacing w:after="120"/>
        <w:ind w:left="714" w:hanging="357"/>
        <w:contextualSpacing w:val="0"/>
      </w:pPr>
      <w:r w:rsidRPr="007F7B19">
        <w:lastRenderedPageBreak/>
        <w:t>Early warnings for evacuation</w:t>
      </w:r>
    </w:p>
    <w:p w14:paraId="02A7A4CB" w14:textId="77777777" w:rsidR="007F7B19" w:rsidRDefault="007F7B19" w:rsidP="00C63A79">
      <w:pPr>
        <w:pStyle w:val="ListBullet2"/>
        <w:spacing w:after="120"/>
        <w:ind w:left="714" w:hanging="357"/>
        <w:contextualSpacing w:val="0"/>
      </w:pPr>
      <w:r w:rsidRPr="007F7B19">
        <w:t>Organised clean</w:t>
      </w:r>
      <w:r w:rsidR="00283D55">
        <w:t>-</w:t>
      </w:r>
      <w:r w:rsidRPr="007F7B19">
        <w:t>up collection points</w:t>
      </w:r>
    </w:p>
    <w:p w14:paraId="7469B05F" w14:textId="77777777" w:rsidR="007F7B19" w:rsidRDefault="007F7B19" w:rsidP="00C63A79">
      <w:pPr>
        <w:pStyle w:val="ListBullet2"/>
        <w:spacing w:after="480"/>
        <w:ind w:left="714" w:hanging="357"/>
        <w:contextualSpacing w:val="0"/>
      </w:pPr>
      <w:r w:rsidRPr="007F7B19">
        <w:t>Radio announcements and text alerts</w:t>
      </w:r>
    </w:p>
    <w:p w14:paraId="15A0284C" w14:textId="77777777" w:rsidR="007F7B19" w:rsidRDefault="007F7B19" w:rsidP="00481B88">
      <w:pPr>
        <w:pStyle w:val="ListBullet2"/>
        <w:spacing w:after="120"/>
        <w:ind w:left="357" w:hanging="357"/>
        <w:contextualSpacing w:val="0"/>
      </w:pPr>
      <w:r w:rsidRPr="007F7B19">
        <w:lastRenderedPageBreak/>
        <w:t>Building houses on higher ground</w:t>
      </w:r>
    </w:p>
    <w:p w14:paraId="3C36B8DC" w14:textId="77777777" w:rsidR="007F7B19" w:rsidRPr="005A2446" w:rsidRDefault="007F7B19" w:rsidP="00481B88">
      <w:pPr>
        <w:pStyle w:val="ListBullet2"/>
        <w:spacing w:after="360"/>
        <w:ind w:left="357" w:hanging="357"/>
        <w:contextualSpacing w:val="0"/>
      </w:pPr>
      <w:r w:rsidRPr="007F7B19">
        <w:t>Community awareness publications</w:t>
      </w:r>
    </w:p>
    <w:p w14:paraId="1A5EB42E" w14:textId="77777777" w:rsidR="007F7B19" w:rsidRDefault="007F7B19" w:rsidP="00EB737B">
      <w:pPr>
        <w:pStyle w:val="BodyText6ptspace"/>
        <w:sectPr w:rsidR="007F7B19" w:rsidSect="00104C05">
          <w:type w:val="continuous"/>
          <w:pgSz w:w="11906" w:h="16838" w:code="9"/>
          <w:pgMar w:top="851" w:right="851" w:bottom="851" w:left="851" w:header="454" w:footer="454" w:gutter="0"/>
          <w:cols w:num="2" w:space="708"/>
          <w:docGrid w:linePitch="360"/>
        </w:sectPr>
      </w:pPr>
    </w:p>
    <w:p w14:paraId="3E32FD89" w14:textId="325B7D0E" w:rsidR="001B7099" w:rsidRDefault="001B7099" w:rsidP="00C63A79">
      <w:pPr>
        <w:pStyle w:val="BodyText6ptspace"/>
        <w:spacing w:before="240"/>
        <w:ind w:left="357"/>
        <w:rPr>
          <w:b/>
        </w:rPr>
      </w:pPr>
      <w:r w:rsidRPr="001B7099">
        <w:rPr>
          <w:b/>
        </w:rPr>
        <w:lastRenderedPageBreak/>
        <w:t xml:space="preserve">Flood events </w:t>
      </w:r>
      <w:r w:rsidR="008E1120">
        <w:rPr>
          <w:b/>
        </w:rPr>
        <w:t>sequence</w:t>
      </w:r>
    </w:p>
    <w:p w14:paraId="4EA741F8" w14:textId="77777777" w:rsidR="008E1120" w:rsidRDefault="008E1120" w:rsidP="008E1120">
      <w:pPr>
        <w:rPr>
          <w:lang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0"/>
        <w:gridCol w:w="6226"/>
      </w:tblGrid>
      <w:tr w:rsidR="008E1120" w14:paraId="0D1BB281" w14:textId="77777777" w:rsidTr="003B5FBB">
        <w:trPr>
          <w:trHeight w:val="485"/>
          <w:jc w:val="center"/>
        </w:trPr>
        <w:tc>
          <w:tcPr>
            <w:tcW w:w="2450" w:type="dxa"/>
            <w:vMerge w:val="restart"/>
            <w:vAlign w:val="center"/>
          </w:tcPr>
          <w:p w14:paraId="019AB65E" w14:textId="77777777" w:rsidR="008E1120" w:rsidRDefault="008E1120" w:rsidP="000C5CD8">
            <w:pPr>
              <w:spacing w:before="120" w:line="240" w:lineRule="auto"/>
              <w:jc w:val="center"/>
              <w:rPr>
                <w:rFonts w:cs="Arial"/>
                <w:b/>
              </w:rPr>
            </w:pPr>
          </w:p>
          <w:p w14:paraId="2752DD83" w14:textId="77777777" w:rsidR="008E1120" w:rsidRDefault="008E1120" w:rsidP="000C5CD8">
            <w:pPr>
              <w:spacing w:before="120" w:line="240" w:lineRule="auto"/>
              <w:jc w:val="center"/>
              <w:rPr>
                <w:rFonts w:cs="Arial"/>
                <w:b/>
              </w:rPr>
            </w:pPr>
            <w:r w:rsidRPr="004055C4">
              <w:rPr>
                <w:rFonts w:cs="Arial"/>
                <w:b/>
              </w:rPr>
              <w:t>Preparing</w:t>
            </w:r>
          </w:p>
          <w:p w14:paraId="3108A842" w14:textId="77777777" w:rsidR="008E1120" w:rsidRPr="004055C4" w:rsidRDefault="008E1120" w:rsidP="000C5CD8">
            <w:pPr>
              <w:spacing w:before="120"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noProof/>
              </w:rPr>
              <mc:AlternateContent>
                <mc:Choice Requires="wps">
                  <w:drawing>
                    <wp:inline distT="0" distB="0" distL="0" distR="0" wp14:anchorId="5E8A0ADE" wp14:editId="70CFDE75">
                      <wp:extent cx="381000" cy="304800"/>
                      <wp:effectExtent l="19050" t="0" r="19050" b="38100"/>
                      <wp:docPr id="5" name="Down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04800"/>
                              </a:xfrm>
                              <a:prstGeom prst="downArrow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5" o:spid="_x0000_s1026" type="#_x0000_t67" style="width:30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" adj="10800" filled="f" strokecolor="#004560 [1604]" strokeweight="2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226" w:type="dxa"/>
            <w:tcMar>
              <w:top w:w="113" w:type="dxa"/>
              <w:bottom w:w="113" w:type="dxa"/>
            </w:tcMar>
            <w:vAlign w:val="center"/>
          </w:tcPr>
          <w:p w14:paraId="342BBDC3" w14:textId="77777777" w:rsidR="008E1120" w:rsidRPr="006C00A4" w:rsidRDefault="008E1120" w:rsidP="003B5FBB">
            <w:pPr>
              <w:pStyle w:val="BodyText6ptspace"/>
            </w:pPr>
          </w:p>
        </w:tc>
      </w:tr>
      <w:tr w:rsidR="008E1120" w14:paraId="46BD751F" w14:textId="77777777" w:rsidTr="003B5FBB">
        <w:trPr>
          <w:trHeight w:val="137"/>
          <w:jc w:val="center"/>
        </w:trPr>
        <w:tc>
          <w:tcPr>
            <w:tcW w:w="2450" w:type="dxa"/>
            <w:vMerge/>
            <w:vAlign w:val="center"/>
          </w:tcPr>
          <w:p w14:paraId="7A9BB3B9" w14:textId="77777777" w:rsidR="008E1120" w:rsidRPr="004055C4" w:rsidRDefault="008E1120" w:rsidP="000C5CD8">
            <w:pPr>
              <w:spacing w:before="120" w:line="240" w:lineRule="auto"/>
              <w:jc w:val="center"/>
              <w:rPr>
                <w:rFonts w:cs="Arial"/>
                <w:b/>
                <w:szCs w:val="24"/>
              </w:rPr>
            </w:pPr>
          </w:p>
        </w:tc>
        <w:tc>
          <w:tcPr>
            <w:tcW w:w="6226" w:type="dxa"/>
            <w:tcMar>
              <w:top w:w="113" w:type="dxa"/>
              <w:bottom w:w="113" w:type="dxa"/>
            </w:tcMar>
            <w:vAlign w:val="center"/>
          </w:tcPr>
          <w:p w14:paraId="424AB2E3" w14:textId="77777777" w:rsidR="008E1120" w:rsidRPr="006C00A4" w:rsidRDefault="008E1120" w:rsidP="003B5FBB">
            <w:pPr>
              <w:pStyle w:val="BodyText6ptspace"/>
            </w:pPr>
          </w:p>
        </w:tc>
      </w:tr>
      <w:tr w:rsidR="008E1120" w14:paraId="7E57A149" w14:textId="77777777" w:rsidTr="003B5FBB">
        <w:trPr>
          <w:trHeight w:val="137"/>
          <w:jc w:val="center"/>
        </w:trPr>
        <w:tc>
          <w:tcPr>
            <w:tcW w:w="2450" w:type="dxa"/>
            <w:vMerge/>
            <w:vAlign w:val="center"/>
          </w:tcPr>
          <w:p w14:paraId="6D430B1D" w14:textId="77777777" w:rsidR="008E1120" w:rsidRPr="004055C4" w:rsidRDefault="008E1120" w:rsidP="000C5CD8">
            <w:pPr>
              <w:spacing w:before="120" w:line="240" w:lineRule="auto"/>
              <w:jc w:val="center"/>
              <w:rPr>
                <w:rFonts w:cs="Arial"/>
                <w:b/>
                <w:szCs w:val="24"/>
              </w:rPr>
            </w:pPr>
          </w:p>
        </w:tc>
        <w:tc>
          <w:tcPr>
            <w:tcW w:w="6226" w:type="dxa"/>
            <w:tcMar>
              <w:top w:w="113" w:type="dxa"/>
              <w:bottom w:w="113" w:type="dxa"/>
            </w:tcMar>
            <w:vAlign w:val="center"/>
          </w:tcPr>
          <w:p w14:paraId="400E441B" w14:textId="77777777" w:rsidR="008E1120" w:rsidRPr="006C00A4" w:rsidRDefault="008E1120" w:rsidP="003B5FBB">
            <w:pPr>
              <w:pStyle w:val="BodyText6ptspace"/>
            </w:pPr>
            <w:r w:rsidRPr="00BD3EFF">
              <w:t>Releasing water from dams</w:t>
            </w:r>
          </w:p>
        </w:tc>
      </w:tr>
      <w:tr w:rsidR="008E1120" w14:paraId="1A500E6F" w14:textId="77777777" w:rsidTr="003B5FBB">
        <w:trPr>
          <w:trHeight w:val="485"/>
          <w:jc w:val="center"/>
        </w:trPr>
        <w:tc>
          <w:tcPr>
            <w:tcW w:w="2450" w:type="dxa"/>
            <w:vMerge w:val="restart"/>
            <w:vAlign w:val="center"/>
          </w:tcPr>
          <w:p w14:paraId="02D379CA" w14:textId="77777777" w:rsidR="008E1120" w:rsidRDefault="008E1120" w:rsidP="000C5CD8">
            <w:pPr>
              <w:spacing w:before="120" w:line="240" w:lineRule="auto"/>
              <w:jc w:val="center"/>
              <w:rPr>
                <w:rFonts w:cs="Arial"/>
                <w:b/>
              </w:rPr>
            </w:pPr>
          </w:p>
          <w:p w14:paraId="05F3EF10" w14:textId="77777777" w:rsidR="008E1120" w:rsidRDefault="008E1120" w:rsidP="000C5CD8">
            <w:pPr>
              <w:spacing w:before="120" w:line="240" w:lineRule="auto"/>
              <w:jc w:val="center"/>
              <w:rPr>
                <w:rFonts w:cs="Arial"/>
                <w:b/>
              </w:rPr>
            </w:pPr>
            <w:r w:rsidRPr="004055C4">
              <w:rPr>
                <w:rFonts w:cs="Arial"/>
                <w:b/>
              </w:rPr>
              <w:t>Managing</w:t>
            </w:r>
          </w:p>
          <w:p w14:paraId="7A26E086" w14:textId="77777777" w:rsidR="008E1120" w:rsidRPr="004055C4" w:rsidRDefault="008E1120" w:rsidP="000C5CD8">
            <w:pPr>
              <w:spacing w:before="120" w:line="240" w:lineRule="auto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noProof/>
              </w:rPr>
              <mc:AlternateContent>
                <mc:Choice Requires="wps">
                  <w:drawing>
                    <wp:inline distT="0" distB="0" distL="0" distR="0" wp14:anchorId="71961959" wp14:editId="26576C49">
                      <wp:extent cx="381000" cy="304800"/>
                      <wp:effectExtent l="19050" t="0" r="19050" b="38100"/>
                      <wp:docPr id="8" name="Down Arrow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04800"/>
                              </a:xfrm>
                              <a:prstGeom prst="downArrow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Down Arrow 8" o:spid="_x0000_s1026" type="#_x0000_t67" style="width:30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" adj="10800" filled="f" strokecolor="#004560 [1604]" strokeweight="2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226" w:type="dxa"/>
            <w:tcMar>
              <w:top w:w="113" w:type="dxa"/>
              <w:bottom w:w="113" w:type="dxa"/>
            </w:tcMar>
            <w:vAlign w:val="center"/>
          </w:tcPr>
          <w:p w14:paraId="40806FDB" w14:textId="77777777" w:rsidR="008E1120" w:rsidRDefault="008E1120" w:rsidP="003B5FBB">
            <w:pPr>
              <w:pStyle w:val="BodyText6ptspace"/>
            </w:pPr>
          </w:p>
        </w:tc>
      </w:tr>
      <w:tr w:rsidR="008E1120" w14:paraId="1059EEFD" w14:textId="77777777" w:rsidTr="003B5FBB">
        <w:trPr>
          <w:trHeight w:val="137"/>
          <w:jc w:val="center"/>
        </w:trPr>
        <w:tc>
          <w:tcPr>
            <w:tcW w:w="2450" w:type="dxa"/>
            <w:vMerge/>
            <w:vAlign w:val="center"/>
          </w:tcPr>
          <w:p w14:paraId="0C46850E" w14:textId="77777777" w:rsidR="008E1120" w:rsidRPr="004055C4" w:rsidRDefault="008E1120" w:rsidP="000C5CD8">
            <w:pPr>
              <w:spacing w:before="120" w:line="240" w:lineRule="auto"/>
              <w:jc w:val="center"/>
              <w:rPr>
                <w:rFonts w:cs="Arial"/>
                <w:b/>
                <w:szCs w:val="24"/>
              </w:rPr>
            </w:pPr>
          </w:p>
        </w:tc>
        <w:tc>
          <w:tcPr>
            <w:tcW w:w="6226" w:type="dxa"/>
            <w:tcMar>
              <w:top w:w="113" w:type="dxa"/>
              <w:bottom w:w="113" w:type="dxa"/>
            </w:tcMar>
            <w:vAlign w:val="center"/>
          </w:tcPr>
          <w:p w14:paraId="086B1D91" w14:textId="77777777" w:rsidR="008E1120" w:rsidRDefault="008E1120" w:rsidP="003B5FBB">
            <w:pPr>
              <w:pStyle w:val="BodyText6ptspace"/>
            </w:pPr>
            <w:r w:rsidRPr="00B93C7A">
              <w:t>Evacuation centres set up</w:t>
            </w:r>
            <w:r w:rsidRPr="00730583">
              <w:t xml:space="preserve"> </w:t>
            </w:r>
          </w:p>
        </w:tc>
      </w:tr>
      <w:tr w:rsidR="008E1120" w14:paraId="12AC6143" w14:textId="77777777" w:rsidTr="003B5FBB">
        <w:trPr>
          <w:trHeight w:val="137"/>
          <w:jc w:val="center"/>
        </w:trPr>
        <w:tc>
          <w:tcPr>
            <w:tcW w:w="2450" w:type="dxa"/>
            <w:vMerge/>
            <w:vAlign w:val="center"/>
          </w:tcPr>
          <w:p w14:paraId="653212EF" w14:textId="77777777" w:rsidR="008E1120" w:rsidRPr="004055C4" w:rsidRDefault="008E1120" w:rsidP="000C5CD8">
            <w:pPr>
              <w:spacing w:before="120" w:line="240" w:lineRule="auto"/>
              <w:jc w:val="center"/>
              <w:rPr>
                <w:rFonts w:cs="Arial"/>
                <w:b/>
                <w:szCs w:val="24"/>
              </w:rPr>
            </w:pPr>
          </w:p>
        </w:tc>
        <w:tc>
          <w:tcPr>
            <w:tcW w:w="6226" w:type="dxa"/>
            <w:tcMar>
              <w:top w:w="113" w:type="dxa"/>
              <w:bottom w:w="113" w:type="dxa"/>
            </w:tcMar>
            <w:vAlign w:val="center"/>
          </w:tcPr>
          <w:p w14:paraId="4D0D4F6A" w14:textId="77777777" w:rsidR="008E1120" w:rsidRDefault="008E1120" w:rsidP="003B5FBB">
            <w:pPr>
              <w:pStyle w:val="BodyText6ptspace"/>
            </w:pPr>
          </w:p>
        </w:tc>
      </w:tr>
      <w:tr w:rsidR="008E1120" w14:paraId="70D90A4A" w14:textId="77777777" w:rsidTr="003B5FBB">
        <w:trPr>
          <w:trHeight w:val="485"/>
          <w:jc w:val="center"/>
        </w:trPr>
        <w:tc>
          <w:tcPr>
            <w:tcW w:w="2450" w:type="dxa"/>
            <w:vMerge w:val="restart"/>
            <w:vAlign w:val="center"/>
          </w:tcPr>
          <w:p w14:paraId="7A1C1350" w14:textId="77777777" w:rsidR="008E1120" w:rsidRPr="004055C4" w:rsidRDefault="008E1120" w:rsidP="000C5CD8">
            <w:pPr>
              <w:spacing w:before="120" w:line="240" w:lineRule="auto"/>
              <w:jc w:val="center"/>
              <w:rPr>
                <w:rFonts w:cs="Arial"/>
                <w:b/>
                <w:szCs w:val="24"/>
              </w:rPr>
            </w:pPr>
            <w:r w:rsidRPr="004055C4">
              <w:rPr>
                <w:rFonts w:cs="Arial"/>
                <w:b/>
              </w:rPr>
              <w:t>Responding</w:t>
            </w:r>
          </w:p>
        </w:tc>
        <w:tc>
          <w:tcPr>
            <w:tcW w:w="6226" w:type="dxa"/>
            <w:tcMar>
              <w:top w:w="113" w:type="dxa"/>
              <w:bottom w:w="113" w:type="dxa"/>
            </w:tcMar>
            <w:vAlign w:val="center"/>
          </w:tcPr>
          <w:p w14:paraId="221DEB4F" w14:textId="77777777" w:rsidR="008E1120" w:rsidRDefault="008E1120" w:rsidP="003B5FBB">
            <w:pPr>
              <w:pStyle w:val="BodyText6ptspace"/>
            </w:pPr>
            <w:r w:rsidRPr="00DB7AD6">
              <w:t>Community volunteers respond</w:t>
            </w:r>
          </w:p>
        </w:tc>
      </w:tr>
      <w:tr w:rsidR="008E1120" w14:paraId="7E6E6B19" w14:textId="77777777" w:rsidTr="003B5FBB">
        <w:trPr>
          <w:trHeight w:val="137"/>
          <w:jc w:val="center"/>
        </w:trPr>
        <w:tc>
          <w:tcPr>
            <w:tcW w:w="2450" w:type="dxa"/>
            <w:vMerge/>
          </w:tcPr>
          <w:p w14:paraId="516CBBDB" w14:textId="77777777" w:rsidR="008E1120" w:rsidRDefault="008E1120" w:rsidP="000C5CD8">
            <w:pPr>
              <w:spacing w:before="120" w:line="240" w:lineRule="auto"/>
              <w:rPr>
                <w:rFonts w:cs="Arial"/>
                <w:szCs w:val="24"/>
              </w:rPr>
            </w:pPr>
          </w:p>
        </w:tc>
        <w:tc>
          <w:tcPr>
            <w:tcW w:w="6226" w:type="dxa"/>
            <w:tcMar>
              <w:top w:w="113" w:type="dxa"/>
              <w:bottom w:w="113" w:type="dxa"/>
            </w:tcMar>
            <w:vAlign w:val="center"/>
          </w:tcPr>
          <w:p w14:paraId="536FADE1" w14:textId="77777777" w:rsidR="008E1120" w:rsidRDefault="008E1120" w:rsidP="003B5FBB">
            <w:pPr>
              <w:pStyle w:val="BodyText6ptspace"/>
            </w:pPr>
          </w:p>
        </w:tc>
      </w:tr>
      <w:tr w:rsidR="008E1120" w14:paraId="70AE01DA" w14:textId="77777777" w:rsidTr="003B5FBB">
        <w:trPr>
          <w:trHeight w:val="137"/>
          <w:jc w:val="center"/>
        </w:trPr>
        <w:tc>
          <w:tcPr>
            <w:tcW w:w="2450" w:type="dxa"/>
            <w:vMerge/>
          </w:tcPr>
          <w:p w14:paraId="6D0FA088" w14:textId="77777777" w:rsidR="008E1120" w:rsidRDefault="008E1120" w:rsidP="000C5CD8">
            <w:pPr>
              <w:spacing w:before="120" w:line="240" w:lineRule="auto"/>
              <w:rPr>
                <w:rFonts w:cs="Arial"/>
                <w:szCs w:val="24"/>
              </w:rPr>
            </w:pPr>
          </w:p>
        </w:tc>
        <w:tc>
          <w:tcPr>
            <w:tcW w:w="6226" w:type="dxa"/>
            <w:tcMar>
              <w:top w:w="113" w:type="dxa"/>
              <w:bottom w:w="113" w:type="dxa"/>
            </w:tcMar>
            <w:vAlign w:val="center"/>
          </w:tcPr>
          <w:p w14:paraId="0B8E6464" w14:textId="77777777" w:rsidR="008E1120" w:rsidRPr="004E0023" w:rsidRDefault="008E1120" w:rsidP="003B5FBB">
            <w:pPr>
              <w:pStyle w:val="BodyText6ptspace"/>
            </w:pPr>
            <w:r>
              <w:t>Repair damage</w:t>
            </w:r>
          </w:p>
        </w:tc>
      </w:tr>
    </w:tbl>
    <w:p w14:paraId="00BAA688" w14:textId="1751904F" w:rsidR="00860CDC" w:rsidRPr="00860CDC" w:rsidRDefault="00860CDC" w:rsidP="00DB161B">
      <w:pPr>
        <w:jc w:val="center"/>
        <w:rPr>
          <w:lang w:eastAsia="en-US"/>
        </w:rPr>
      </w:pPr>
    </w:p>
    <w:p w14:paraId="217CD6ED" w14:textId="4BFD145C" w:rsidR="00283D55" w:rsidRDefault="00283D55" w:rsidP="00283D55">
      <w:pPr>
        <w:rPr>
          <w:lang w:eastAsia="en-US"/>
        </w:rPr>
      </w:pPr>
    </w:p>
    <w:p w14:paraId="4D4E13B2" w14:textId="77777777" w:rsidR="00BE5FEA" w:rsidRDefault="00BE5FEA">
      <w:pPr>
        <w:rPr>
          <w:lang w:eastAsia="en-US"/>
        </w:rPr>
        <w:sectPr w:rsidR="00BE5FEA" w:rsidSect="00104C05">
          <w:type w:val="continuous"/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0598"/>
        <w:gridCol w:w="992"/>
        <w:gridCol w:w="3686"/>
      </w:tblGrid>
      <w:tr w:rsidR="0039142A" w:rsidRPr="003A77F3" w14:paraId="473A230C" w14:textId="77777777" w:rsidTr="00E2570C">
        <w:trPr>
          <w:trHeight w:val="324"/>
        </w:trPr>
        <w:tc>
          <w:tcPr>
            <w:tcW w:w="10598" w:type="dxa"/>
          </w:tcPr>
          <w:p w14:paraId="47566616" w14:textId="77777777" w:rsidR="0039142A" w:rsidRPr="003A77F3" w:rsidRDefault="0039142A" w:rsidP="001C33FA">
            <w:pPr>
              <w:pStyle w:val="GTMJBlueHeaderLeftalign"/>
            </w:pPr>
            <w:r w:rsidRPr="003A77F3">
              <w:lastRenderedPageBreak/>
              <w:t xml:space="preserve">Year </w:t>
            </w:r>
            <w:r w:rsidR="001C33FA">
              <w:t>5</w:t>
            </w:r>
            <w:r w:rsidRPr="003A77F3">
              <w:t xml:space="preserve"> </w:t>
            </w:r>
            <w:r w:rsidR="00357C84">
              <w:t>HASS</w:t>
            </w:r>
            <w:r w:rsidRPr="003A77F3">
              <w:t xml:space="preserve">: Unit </w:t>
            </w:r>
            <w:r w:rsidR="001C33FA">
              <w:t>2</w:t>
            </w:r>
            <w:r w:rsidRPr="003A77F3">
              <w:t xml:space="preserve"> — </w:t>
            </w:r>
            <w:r w:rsidR="001C33FA">
              <w:t>Managing Australian communities</w:t>
            </w:r>
          </w:p>
        </w:tc>
        <w:tc>
          <w:tcPr>
            <w:tcW w:w="992" w:type="dxa"/>
          </w:tcPr>
          <w:p w14:paraId="58972C56" w14:textId="77777777" w:rsidR="0039142A" w:rsidRPr="003A77F3" w:rsidRDefault="0039142A" w:rsidP="00245B75">
            <w:pPr>
              <w:pStyle w:val="GTMJBlueHeaderRightalign"/>
            </w:pPr>
            <w:r w:rsidRPr="003A77F3">
              <w:t>Name: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14:paraId="3A8CD0FC" w14:textId="77777777" w:rsidR="0039142A" w:rsidRPr="003A77F3" w:rsidRDefault="0039142A" w:rsidP="00245B75">
            <w:pPr>
              <w:pStyle w:val="GTMJBlueHeaderRightalign"/>
            </w:pPr>
          </w:p>
        </w:tc>
      </w:tr>
    </w:tbl>
    <w:p w14:paraId="1C5F527C" w14:textId="77777777" w:rsidR="0039142A" w:rsidRPr="003A77F3" w:rsidRDefault="0039142A" w:rsidP="00245B75">
      <w:pPr>
        <w:pStyle w:val="GTMJPurpose"/>
      </w:pPr>
      <w:r w:rsidRPr="00245B75">
        <w:rPr>
          <w:rStyle w:val="Bold"/>
        </w:rPr>
        <w:t>Purpose of assessment:</w:t>
      </w:r>
      <w:r w:rsidRPr="003A77F3">
        <w:t xml:space="preserve"> </w:t>
      </w:r>
      <w:r w:rsidR="001C33FA" w:rsidRPr="001C33FA">
        <w:t>To identify how legal and environmental issues in Australian communities can be managed.</w:t>
      </w: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534"/>
        <w:gridCol w:w="283"/>
        <w:gridCol w:w="2860"/>
        <w:gridCol w:w="9"/>
        <w:gridCol w:w="533"/>
        <w:gridCol w:w="284"/>
        <w:gridCol w:w="2835"/>
        <w:gridCol w:w="16"/>
        <w:gridCol w:w="551"/>
        <w:gridCol w:w="283"/>
        <w:gridCol w:w="2835"/>
        <w:gridCol w:w="8"/>
        <w:gridCol w:w="559"/>
        <w:gridCol w:w="284"/>
        <w:gridCol w:w="2834"/>
        <w:gridCol w:w="567"/>
      </w:tblGrid>
      <w:tr w:rsidR="0039142A" w:rsidRPr="003A77F3" w14:paraId="2A0AA608" w14:textId="77777777" w:rsidTr="00E2570C">
        <w:trPr>
          <w:trHeight w:val="340"/>
        </w:trPr>
        <w:tc>
          <w:tcPr>
            <w:tcW w:w="3677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14:paraId="0FEC31B2" w14:textId="77777777" w:rsidR="0039142A" w:rsidRPr="003A77F3" w:rsidRDefault="001C33FA" w:rsidP="00245B75">
            <w:pPr>
              <w:pStyle w:val="GTMJAssessableelementwhite"/>
            </w:pPr>
            <w:r w:rsidRPr="001C33FA">
              <w:t xml:space="preserve">Knowledge and </w:t>
            </w:r>
            <w:r w:rsidR="00203BC7">
              <w:t>u</w:t>
            </w:r>
            <w:r w:rsidRPr="001C33FA">
              <w:t>nderstanding</w:t>
            </w:r>
          </w:p>
        </w:tc>
        <w:tc>
          <w:tcPr>
            <w:tcW w:w="3677" w:type="dxa"/>
            <w:gridSpan w:val="5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14:paraId="733B3A8D" w14:textId="77777777" w:rsidR="0039142A" w:rsidRPr="003A77F3" w:rsidRDefault="001C33FA" w:rsidP="00245B75">
            <w:pPr>
              <w:pStyle w:val="GTMJAssessableelementwhite"/>
            </w:pPr>
            <w:r w:rsidRPr="001C33FA">
              <w:t>Questioning and researching</w:t>
            </w:r>
          </w:p>
        </w:tc>
        <w:tc>
          <w:tcPr>
            <w:tcW w:w="3677" w:type="dxa"/>
            <w:gridSpan w:val="4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14:paraId="4242189A" w14:textId="77777777" w:rsidR="0039142A" w:rsidRPr="003A77F3" w:rsidRDefault="001C33FA" w:rsidP="00245B75">
            <w:pPr>
              <w:pStyle w:val="GTMJAssessableelementwhite"/>
            </w:pPr>
            <w:r w:rsidRPr="001C33FA">
              <w:t>Analysing, evaluating and reflecting</w:t>
            </w:r>
          </w:p>
        </w:tc>
        <w:tc>
          <w:tcPr>
            <w:tcW w:w="3677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14:paraId="7CB69CA4" w14:textId="77777777" w:rsidR="0039142A" w:rsidRPr="003A77F3" w:rsidRDefault="001C33FA" w:rsidP="00245B75">
            <w:pPr>
              <w:pStyle w:val="GTMJAssessableelementwhite"/>
            </w:pPr>
            <w:r w:rsidRPr="001C33FA">
              <w:t>Communicating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shd w:val="clear" w:color="auto" w:fill="auto"/>
            <w:vAlign w:val="center"/>
          </w:tcPr>
          <w:p w14:paraId="04A43179" w14:textId="77777777" w:rsidR="0039142A" w:rsidRPr="003A77F3" w:rsidRDefault="0039142A" w:rsidP="000A7037">
            <w:pPr>
              <w:pStyle w:val="GTMJTask-specassessableelements"/>
            </w:pPr>
          </w:p>
        </w:tc>
      </w:tr>
      <w:tr w:rsidR="0039142A" w:rsidRPr="003A77F3" w14:paraId="3F11A3D9" w14:textId="77777777" w:rsidTr="00E2570C">
        <w:trPr>
          <w:trHeight w:val="340"/>
        </w:trPr>
        <w:tc>
          <w:tcPr>
            <w:tcW w:w="3677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14:paraId="759047C9" w14:textId="77777777" w:rsidR="001C33FA" w:rsidRDefault="001C33FA" w:rsidP="001C33FA">
            <w:pPr>
              <w:pStyle w:val="GTMJTask-specassessableelements"/>
            </w:pPr>
            <w:r>
              <w:t>Identify the effects of interconnections on the characteristics of place and environments</w:t>
            </w:r>
            <w:r w:rsidR="00203BC7">
              <w:t>.</w:t>
            </w:r>
          </w:p>
          <w:p w14:paraId="3B1EE3C7" w14:textId="77777777" w:rsidR="0039142A" w:rsidRPr="003A77F3" w:rsidRDefault="001C33FA" w:rsidP="001C33FA">
            <w:pPr>
              <w:pStyle w:val="GTMJTask-specassessableelements"/>
            </w:pPr>
            <w:r>
              <w:t>Describe the roles of different people in Australia’s legal system</w:t>
            </w:r>
            <w:r w:rsidR="00203BC7">
              <w:t>.</w:t>
            </w:r>
          </w:p>
        </w:tc>
        <w:tc>
          <w:tcPr>
            <w:tcW w:w="3677" w:type="dxa"/>
            <w:gridSpan w:val="5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14:paraId="2B152994" w14:textId="25A6A370" w:rsidR="0039142A" w:rsidRPr="003A77F3" w:rsidRDefault="001C33FA" w:rsidP="003B5FBB">
            <w:pPr>
              <w:pStyle w:val="GTMJTask-specassessableelements"/>
            </w:pPr>
            <w:r w:rsidRPr="001C33FA">
              <w:t>Sequence information about selected phenomena in chronological order</w:t>
            </w:r>
            <w:r w:rsidR="00203BC7">
              <w:t>.</w:t>
            </w:r>
          </w:p>
        </w:tc>
        <w:tc>
          <w:tcPr>
            <w:tcW w:w="3677" w:type="dxa"/>
            <w:gridSpan w:val="4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14:paraId="65E8D5E6" w14:textId="77777777" w:rsidR="001C33FA" w:rsidRDefault="001C33FA" w:rsidP="001C33FA">
            <w:pPr>
              <w:pStyle w:val="GTMJTask-specassessableelements"/>
            </w:pPr>
            <w:r>
              <w:t>Sort, record and represent data in different formats, including large</w:t>
            </w:r>
            <w:r w:rsidR="00203BC7">
              <w:t>-</w:t>
            </w:r>
            <w:r>
              <w:t>scale maps, using basic conventions</w:t>
            </w:r>
            <w:r w:rsidR="00203BC7">
              <w:t>.</w:t>
            </w:r>
          </w:p>
          <w:p w14:paraId="3062CF2B" w14:textId="77777777" w:rsidR="001C33FA" w:rsidRDefault="001C33FA" w:rsidP="001C33FA">
            <w:pPr>
              <w:pStyle w:val="GTMJTask-specassessableelements"/>
            </w:pPr>
            <w:r>
              <w:t>Independently propose action</w:t>
            </w:r>
            <w:r w:rsidR="00203BC7">
              <w:t>.</w:t>
            </w:r>
          </w:p>
          <w:p w14:paraId="59B26CB3" w14:textId="77777777" w:rsidR="0039142A" w:rsidRPr="003A77F3" w:rsidRDefault="009552E2" w:rsidP="001C33FA">
            <w:pPr>
              <w:pStyle w:val="GTMJTask-specassessableelements"/>
            </w:pPr>
            <w:r>
              <w:t>Describe</w:t>
            </w:r>
            <w:r w:rsidR="001C33FA">
              <w:t xml:space="preserve"> the possible effects of their proposed action</w:t>
            </w:r>
            <w:r w:rsidR="00203BC7">
              <w:t>.</w:t>
            </w:r>
          </w:p>
        </w:tc>
        <w:tc>
          <w:tcPr>
            <w:tcW w:w="3677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14:paraId="2D010531" w14:textId="77777777" w:rsidR="0039142A" w:rsidRPr="003A77F3" w:rsidRDefault="005C155B" w:rsidP="00245B75">
            <w:pPr>
              <w:pStyle w:val="GTMJTask-specassessableelements"/>
              <w:rPr>
                <w:rFonts w:eastAsia="Arial Unicode MS"/>
              </w:rPr>
            </w:pPr>
            <w:r w:rsidRPr="005C155B">
              <w:t>Present their ideas, findings and conclusions in a range of communication forms using discipline-specific terms and appropriate conventions</w:t>
            </w:r>
            <w:r w:rsidR="00203BC7">
              <w:t>.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shd w:val="clear" w:color="auto" w:fill="auto"/>
            <w:vAlign w:val="center"/>
          </w:tcPr>
          <w:p w14:paraId="1B30ED70" w14:textId="77777777" w:rsidR="0039142A" w:rsidRPr="003A77F3" w:rsidRDefault="0039142A" w:rsidP="000A7037">
            <w:pPr>
              <w:pStyle w:val="GTMJTask-specassessableelements"/>
              <w:rPr>
                <w:rFonts w:eastAsia="Arial Unicode MS"/>
              </w:rPr>
            </w:pPr>
          </w:p>
        </w:tc>
      </w:tr>
      <w:tr w:rsidR="0039142A" w:rsidRPr="003A77F3" w14:paraId="12F22B02" w14:textId="77777777" w:rsidTr="00E2570C">
        <w:trPr>
          <w:trHeight w:val="273"/>
        </w:trPr>
        <w:tc>
          <w:tcPr>
            <w:tcW w:w="534" w:type="dxa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14:paraId="22C7A495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6B286C05" wp14:editId="08C4E146">
                      <wp:extent cx="288000" cy="3952875"/>
                      <wp:effectExtent l="0" t="0" r="0" b="9525"/>
                      <wp:docPr id="41" name="Up Arrow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3952875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Up Arrow 41" o:spid="_x0000_s1026" type="#_x0000_t68" style="width:22.7pt;height:3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" adj="787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52" w:type="dxa"/>
            <w:gridSpan w:val="3"/>
            <w:shd w:val="clear" w:color="auto" w:fill="auto"/>
            <w:tcMar>
              <w:left w:w="0" w:type="dxa"/>
              <w:right w:w="0" w:type="dxa"/>
            </w:tcMar>
          </w:tcPr>
          <w:p w14:paraId="6001BF6B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533" w:type="dxa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14:paraId="3E195D2A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0402EBD0" wp14:editId="7F1D3292">
                      <wp:extent cx="288000" cy="3952875"/>
                      <wp:effectExtent l="0" t="0" r="0" b="9525"/>
                      <wp:docPr id="42" name="Up Arrow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3952875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Up Arrow 42" o:spid="_x0000_s1026" type="#_x0000_t68" style="width:22.7pt;height:3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" adj="787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19" w:type="dxa"/>
            <w:gridSpan w:val="2"/>
            <w:shd w:val="clear" w:color="auto" w:fill="auto"/>
          </w:tcPr>
          <w:p w14:paraId="6E17E04F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567" w:type="dxa"/>
            <w:gridSpan w:val="2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14:paraId="25051E8D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1E2A0B18" wp14:editId="4DF85B87">
                      <wp:extent cx="288000" cy="3952875"/>
                      <wp:effectExtent l="0" t="0" r="0" b="9525"/>
                      <wp:docPr id="7" name="Up Arrow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3952875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Up Arrow 7" o:spid="_x0000_s1026" type="#_x0000_t68" style="width:22.7pt;height:3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" adj="787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18" w:type="dxa"/>
            <w:gridSpan w:val="2"/>
            <w:shd w:val="clear" w:color="auto" w:fill="auto"/>
          </w:tcPr>
          <w:p w14:paraId="5071D7C5" w14:textId="77777777" w:rsidR="0039142A" w:rsidRPr="000A7037" w:rsidRDefault="0039142A" w:rsidP="000A7037">
            <w:pPr>
              <w:pStyle w:val="GTMJTypetexthere"/>
            </w:pPr>
          </w:p>
        </w:tc>
        <w:tc>
          <w:tcPr>
            <w:tcW w:w="567" w:type="dxa"/>
            <w:gridSpan w:val="2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14:paraId="3A6F8485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4BDC32A4" wp14:editId="598FAD4C">
                      <wp:extent cx="288000" cy="3952875"/>
                      <wp:effectExtent l="0" t="0" r="0" b="9525"/>
                      <wp:docPr id="51" name="Up Arrow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3952875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Up Arrow 51" o:spid="_x0000_s1026" type="#_x0000_t68" style="width:22.7pt;height:3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" adj="787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18" w:type="dxa"/>
            <w:gridSpan w:val="2"/>
            <w:tcBorders>
              <w:left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633BC7FE" w14:textId="77777777" w:rsidR="0039142A" w:rsidRPr="000A7037" w:rsidRDefault="0039142A" w:rsidP="000A7037">
            <w:pPr>
              <w:pStyle w:val="GTMJTypetexthere"/>
            </w:pPr>
          </w:p>
        </w:tc>
        <w:tc>
          <w:tcPr>
            <w:tcW w:w="567" w:type="dxa"/>
            <w:tcBorders>
              <w:left w:val="nil"/>
            </w:tcBorders>
            <w:shd w:val="clear" w:color="auto" w:fill="auto"/>
            <w:vAlign w:val="center"/>
          </w:tcPr>
          <w:p w14:paraId="077447C6" w14:textId="77777777" w:rsidR="0039142A" w:rsidRPr="003A77F3" w:rsidRDefault="0039142A" w:rsidP="000A7037">
            <w:pPr>
              <w:pStyle w:val="GTMJTask-specassessableelements"/>
            </w:pPr>
          </w:p>
        </w:tc>
      </w:tr>
      <w:tr w:rsidR="0039142A" w:rsidRPr="003A77F3" w14:paraId="4A1CEC9F" w14:textId="77777777" w:rsidTr="005C155B">
        <w:trPr>
          <w:trHeight w:val="964"/>
        </w:trPr>
        <w:tc>
          <w:tcPr>
            <w:tcW w:w="534" w:type="dxa"/>
            <w:vMerge/>
            <w:shd w:val="clear" w:color="auto" w:fill="auto"/>
            <w:tcMar>
              <w:left w:w="0" w:type="dxa"/>
              <w:right w:w="0" w:type="dxa"/>
            </w:tcMar>
          </w:tcPr>
          <w:p w14:paraId="6F68A86A" w14:textId="77777777" w:rsidR="0039142A" w:rsidRPr="003A77F3" w:rsidRDefault="0039142A" w:rsidP="00E2570C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1D11EFA8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77F80FC7" wp14:editId="028236F7">
                      <wp:extent cx="108780" cy="106240"/>
                      <wp:effectExtent l="1270" t="0" r="0" b="0"/>
                      <wp:docPr id="9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127" coordsize="21600,21600" o:spt="127" path="m10800,l21600,21600,,21600xe">
                      <v:stroke joinstyle="miter"/>
                      <v:path gradientshapeok="t" o:connecttype="custom" o:connectlocs="10800,0;5400,10800;10800,21600;16200,10800" textboxrect="5400,10800,16200,21600"/>
                    </v:shapetype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c+oHgMAAII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5423D154" w14:textId="77777777" w:rsidR="001C33FA" w:rsidRDefault="001C33FA" w:rsidP="001C33FA">
            <w:pPr>
              <w:pStyle w:val="GTMJTypetexthere"/>
            </w:pPr>
            <w:r>
              <w:t>Details characteristics of places to explain logical interconnections.</w:t>
            </w:r>
          </w:p>
          <w:p w14:paraId="7D22606C" w14:textId="77777777" w:rsidR="0039142A" w:rsidRPr="003A77F3" w:rsidRDefault="001C33FA" w:rsidP="001C33FA">
            <w:pPr>
              <w:pStyle w:val="GTMJTypetexthere"/>
            </w:pPr>
            <w:r>
              <w:t>Explains the roles of different people.</w:t>
            </w:r>
          </w:p>
        </w:tc>
        <w:tc>
          <w:tcPr>
            <w:tcW w:w="533" w:type="dxa"/>
            <w:vMerge/>
            <w:shd w:val="clear" w:color="auto" w:fill="FFEEE6"/>
          </w:tcPr>
          <w:p w14:paraId="2ADA186E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0BE7FDEB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588343F9" wp14:editId="3ED381AC">
                      <wp:extent cx="108780" cy="106240"/>
                      <wp:effectExtent l="1270" t="0" r="0" b="0"/>
                      <wp:docPr id="5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45v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Gafjm8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5E04DE8F" w14:textId="77777777" w:rsidR="0039142A" w:rsidRPr="003A77F3" w:rsidRDefault="001C33FA" w:rsidP="00245B75">
            <w:pPr>
              <w:pStyle w:val="GTMJTypetexthere"/>
            </w:pPr>
            <w:r w:rsidRPr="001C33FA">
              <w:t>Categorises information accurately in chronological order.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14:paraId="7BDB0B02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1D423D9F" w14:textId="77777777" w:rsidR="0039142A" w:rsidRPr="000A7037" w:rsidRDefault="0039142A" w:rsidP="000A7037">
            <w:pPr>
              <w:pStyle w:val="GTMJTypetexthere"/>
            </w:pPr>
            <w:r w:rsidRPr="000A7037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532288A3" wp14:editId="6EE0B74B">
                      <wp:extent cx="108780" cy="106240"/>
                      <wp:effectExtent l="1270" t="0" r="0" b="0"/>
                      <wp:docPr id="5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GV8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C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M2kZXw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1142B3D6" w14:textId="77777777" w:rsidR="001C33FA" w:rsidRDefault="001C33FA" w:rsidP="001C33FA">
            <w:pPr>
              <w:pStyle w:val="GTMJTypetexthere"/>
            </w:pPr>
            <w:r>
              <w:t>Evaluates needs to propose effective actions.</w:t>
            </w:r>
          </w:p>
          <w:p w14:paraId="46F9DFA0" w14:textId="77777777" w:rsidR="0039142A" w:rsidRPr="000A7037" w:rsidRDefault="001C33FA" w:rsidP="001C33FA">
            <w:pPr>
              <w:pStyle w:val="GTMJTypetexthere"/>
            </w:pPr>
            <w:r>
              <w:t>Justifies the effectiveness of proposed actions.</w:t>
            </w:r>
          </w:p>
        </w:tc>
        <w:tc>
          <w:tcPr>
            <w:tcW w:w="567" w:type="dxa"/>
            <w:gridSpan w:val="2"/>
            <w:vMerge/>
            <w:shd w:val="clear" w:color="auto" w:fill="FFEEE6"/>
            <w:tcMar>
              <w:left w:w="0" w:type="dxa"/>
              <w:right w:w="0" w:type="dxa"/>
            </w:tcMar>
          </w:tcPr>
          <w:p w14:paraId="7B04D084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02C05E87" w14:textId="77777777" w:rsidR="0039142A" w:rsidRPr="000A7037" w:rsidRDefault="0039142A" w:rsidP="000A7037">
            <w:pPr>
              <w:pStyle w:val="GTMJTypetexthere"/>
            </w:pPr>
            <w:r w:rsidRPr="000A7037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DE4AF88" wp14:editId="092ED4D8">
                      <wp:extent cx="108780" cy="106240"/>
                      <wp:effectExtent l="1270" t="0" r="0" b="0"/>
                      <wp:docPr id="6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hrj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CfCGuM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28F71D36" w14:textId="77777777" w:rsidR="0039142A" w:rsidRPr="000A7037" w:rsidRDefault="001C33FA" w:rsidP="000A7037">
            <w:pPr>
              <w:pStyle w:val="GTMJTypetexthere"/>
            </w:pPr>
            <w:r w:rsidRPr="001C33FA">
              <w:t>Familiar and unfamiliar contexts are considered to draw logical conclusions.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14:paraId="2B2874FE" w14:textId="77777777" w:rsidR="0039142A" w:rsidRPr="003A77F3" w:rsidRDefault="0039142A" w:rsidP="00694292">
            <w:pPr>
              <w:pStyle w:val="GTMJA-E12ptfont"/>
            </w:pPr>
            <w:r w:rsidRPr="003A77F3">
              <w:t>A</w:t>
            </w:r>
          </w:p>
        </w:tc>
      </w:tr>
      <w:tr w:rsidR="0039142A" w:rsidRPr="003A77F3" w14:paraId="37815B42" w14:textId="77777777" w:rsidTr="005C155B">
        <w:trPr>
          <w:trHeight w:val="964"/>
        </w:trPr>
        <w:tc>
          <w:tcPr>
            <w:tcW w:w="534" w:type="dxa"/>
            <w:vMerge/>
            <w:shd w:val="clear" w:color="auto" w:fill="auto"/>
          </w:tcPr>
          <w:p w14:paraId="52AE5A04" w14:textId="77777777" w:rsidR="0039142A" w:rsidRPr="003A77F3" w:rsidRDefault="0039142A" w:rsidP="00E2570C"/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05C02585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64A80D2D" wp14:editId="1E0E65B8">
                      <wp:extent cx="108780" cy="106240"/>
                      <wp:effectExtent l="1270" t="0" r="0" b="0"/>
                      <wp:docPr id="2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KZvmXM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76C1F88" w14:textId="77777777" w:rsidR="001C33FA" w:rsidRDefault="001C33FA" w:rsidP="001C33FA">
            <w:pPr>
              <w:pStyle w:val="GTMJTypetexthere"/>
            </w:pPr>
            <w:r>
              <w:t>Describes the effects of interconnections.</w:t>
            </w:r>
          </w:p>
          <w:p w14:paraId="4A02716F" w14:textId="77777777" w:rsidR="0039142A" w:rsidRPr="003A77F3" w:rsidRDefault="001C33FA" w:rsidP="001C33FA">
            <w:pPr>
              <w:pStyle w:val="GTMJTypetexthere"/>
            </w:pPr>
            <w:r>
              <w:t>Describes the role</w:t>
            </w:r>
            <w:r w:rsidR="00D30117">
              <w:t>s</w:t>
            </w:r>
            <w:r>
              <w:t xml:space="preserve"> of people in the legal system.</w:t>
            </w:r>
          </w:p>
        </w:tc>
        <w:tc>
          <w:tcPr>
            <w:tcW w:w="533" w:type="dxa"/>
            <w:vMerge/>
            <w:shd w:val="clear" w:color="auto" w:fill="auto"/>
          </w:tcPr>
          <w:p w14:paraId="5AC67EAC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4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0BF6740A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29610CAD" wp14:editId="0B30119B">
                      <wp:extent cx="108780" cy="106240"/>
                      <wp:effectExtent l="1270" t="0" r="0" b="0"/>
                      <wp:docPr id="5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7Nb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JvTs1s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CE5829" w14:textId="23421FAE" w:rsidR="0039142A" w:rsidRPr="003A77F3" w:rsidRDefault="001C33FA" w:rsidP="003B5FBB">
            <w:pPr>
              <w:pStyle w:val="GTMJTypetexthere"/>
            </w:pPr>
            <w:r w:rsidRPr="001C33FA">
              <w:t>Logi</w:t>
            </w:r>
            <w:r w:rsidR="003B5FBB">
              <w:t>cally sequences most information</w:t>
            </w:r>
            <w:r w:rsidRPr="001C33FA">
              <w:t>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14:paraId="6F18DD08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27E46854" w14:textId="77777777" w:rsidR="0039142A" w:rsidRPr="000A7037" w:rsidRDefault="0039142A" w:rsidP="000A7037">
            <w:pPr>
              <w:pStyle w:val="GTMJTypetexthere"/>
            </w:pPr>
            <w:r w:rsidRPr="000A7037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4E202918" wp14:editId="42D569FE">
                      <wp:extent cx="108780" cy="106240"/>
                      <wp:effectExtent l="1270" t="0" r="0" b="0"/>
                      <wp:docPr id="5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62Y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MTbrZg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833211" w14:textId="77777777" w:rsidR="001C33FA" w:rsidRDefault="001C33FA" w:rsidP="001C33FA">
            <w:pPr>
              <w:pStyle w:val="GTMJTypetexthere"/>
            </w:pPr>
            <w:r>
              <w:t>Interprets data to draw conclusions.</w:t>
            </w:r>
          </w:p>
          <w:p w14:paraId="44245798" w14:textId="77777777" w:rsidR="0039142A" w:rsidRPr="000A7037" w:rsidRDefault="001C33FA" w:rsidP="001C33FA">
            <w:pPr>
              <w:pStyle w:val="GTMJTypetexthere"/>
            </w:pPr>
            <w:r>
              <w:t>Explains the effectiveness of proposed actions.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14:paraId="41413C82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7EBB27CE" w14:textId="77777777" w:rsidR="0039142A" w:rsidRPr="000A7037" w:rsidRDefault="0039142A" w:rsidP="000A7037">
            <w:pPr>
              <w:pStyle w:val="GTMJTypetexthere"/>
            </w:pPr>
            <w:r w:rsidRPr="000A7037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104FFACF" wp14:editId="6755A041">
                      <wp:extent cx="108780" cy="106240"/>
                      <wp:effectExtent l="1270" t="0" r="0" b="0"/>
                      <wp:docPr id="6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fHw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Iz58fA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F30F35" w14:textId="77777777" w:rsidR="0039142A" w:rsidRPr="000A7037" w:rsidRDefault="001C33FA" w:rsidP="000A7037">
            <w:pPr>
              <w:pStyle w:val="GTMJTypetexthere"/>
            </w:pPr>
            <w:r w:rsidRPr="001C33FA">
              <w:t>Uses discipline</w:t>
            </w:r>
            <w:r w:rsidR="00D30117">
              <w:t>-</w:t>
            </w:r>
            <w:r w:rsidRPr="001C33FA">
              <w:t>specific terms to enhance presentation of information.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auto"/>
            <w:vAlign w:val="center"/>
          </w:tcPr>
          <w:p w14:paraId="439B4A62" w14:textId="77777777" w:rsidR="0039142A" w:rsidRPr="003A77F3" w:rsidRDefault="0039142A" w:rsidP="00694292">
            <w:pPr>
              <w:pStyle w:val="GTMJA-E12ptfont"/>
            </w:pPr>
            <w:r w:rsidRPr="003A77F3">
              <w:t>B</w:t>
            </w:r>
          </w:p>
        </w:tc>
      </w:tr>
      <w:tr w:rsidR="0039142A" w:rsidRPr="003A77F3" w14:paraId="79E7E4A5" w14:textId="77777777" w:rsidTr="005C155B">
        <w:trPr>
          <w:trHeight w:val="964"/>
        </w:trPr>
        <w:tc>
          <w:tcPr>
            <w:tcW w:w="534" w:type="dxa"/>
            <w:vMerge/>
            <w:shd w:val="clear" w:color="auto" w:fill="auto"/>
          </w:tcPr>
          <w:p w14:paraId="7896BBA7" w14:textId="77777777" w:rsidR="0039142A" w:rsidRPr="003A77F3" w:rsidRDefault="0039142A" w:rsidP="00E2570C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49A9FD37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5AF1BB46" wp14:editId="06AA4838">
                      <wp:extent cx="108780" cy="106240"/>
                      <wp:effectExtent l="1270" t="0" r="0" b="0"/>
                      <wp:docPr id="2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HJg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A1UcmA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1963F116" w14:textId="77777777" w:rsidR="001C33FA" w:rsidRDefault="001C33FA" w:rsidP="001C33FA">
            <w:pPr>
              <w:pStyle w:val="GTMJTypetexthere"/>
            </w:pPr>
            <w:r>
              <w:t>Identifies the effects of interconnections on the characteristics of place and environments.</w:t>
            </w:r>
          </w:p>
          <w:p w14:paraId="2A24A51F" w14:textId="77777777" w:rsidR="0039142A" w:rsidRPr="003A77F3" w:rsidRDefault="001C33FA" w:rsidP="001C33FA">
            <w:pPr>
              <w:pStyle w:val="GTMJTypetexthere"/>
            </w:pPr>
            <w:r>
              <w:t>Identifies the roles of different people in Australia’s legal system.</w:t>
            </w:r>
          </w:p>
        </w:tc>
        <w:tc>
          <w:tcPr>
            <w:tcW w:w="533" w:type="dxa"/>
            <w:vMerge/>
            <w:shd w:val="clear" w:color="auto" w:fill="FFEEE6"/>
          </w:tcPr>
          <w:p w14:paraId="5ADF5EB7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4641851F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4DA15360" wp14:editId="41086B35">
                      <wp:extent cx="108780" cy="106240"/>
                      <wp:effectExtent l="1270" t="0" r="0" b="0"/>
                      <wp:docPr id="5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FhI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M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DDoWEg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5A9CCCA7" w14:textId="1D3FE8C5" w:rsidR="0039142A" w:rsidRPr="003A77F3" w:rsidRDefault="001C33FA" w:rsidP="003B5FBB">
            <w:pPr>
              <w:pStyle w:val="GTMJTypetexthere"/>
            </w:pPr>
            <w:r w:rsidRPr="001C33FA">
              <w:t>Sequences information about an extreme event in chronological order.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14:paraId="4C640D11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5561C52" w14:textId="77777777" w:rsidR="0039142A" w:rsidRPr="000A7037" w:rsidRDefault="0039142A" w:rsidP="000A7037">
            <w:pPr>
              <w:pStyle w:val="GTMJTypetexthere"/>
            </w:pPr>
            <w:r w:rsidRPr="000A7037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7B05A837" wp14:editId="23134FA0">
                      <wp:extent cx="108780" cy="106240"/>
                      <wp:effectExtent l="1270" t="0" r="0" b="0"/>
                      <wp:docPr id="59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EaL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G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G/gRos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438932C8" w14:textId="77777777" w:rsidR="001C33FA" w:rsidRDefault="001C33FA" w:rsidP="001C33FA">
            <w:pPr>
              <w:pStyle w:val="GTMJTypetexthere"/>
            </w:pPr>
            <w:r>
              <w:t>Represents data accurately on a map using basic conventions.</w:t>
            </w:r>
          </w:p>
          <w:p w14:paraId="016DF6F4" w14:textId="77777777" w:rsidR="001C33FA" w:rsidRDefault="001C33FA" w:rsidP="001C33FA">
            <w:pPr>
              <w:pStyle w:val="GTMJTypetexthere"/>
            </w:pPr>
            <w:r>
              <w:t>Independently proposes action.</w:t>
            </w:r>
          </w:p>
          <w:p w14:paraId="72A7AF60" w14:textId="77777777" w:rsidR="0039142A" w:rsidRPr="000A7037" w:rsidRDefault="001C33FA" w:rsidP="001C33FA">
            <w:pPr>
              <w:pStyle w:val="GTMJTypetexthere"/>
            </w:pPr>
            <w:r>
              <w:t>Describes the possible effects of proposed actions.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14:paraId="25FFF3AF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67343EB0" w14:textId="77777777" w:rsidR="0039142A" w:rsidRPr="000A7037" w:rsidRDefault="0039142A" w:rsidP="000A7037">
            <w:pPr>
              <w:pStyle w:val="GTMJTypetexthere"/>
            </w:pPr>
            <w:r w:rsidRPr="000A7037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6E27A87" wp14:editId="298358DF">
                      <wp:extent cx="108780" cy="106240"/>
                      <wp:effectExtent l="1270" t="0" r="0" b="0"/>
                      <wp:docPr id="6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2CL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N1bYIs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5A55D607" w14:textId="77777777" w:rsidR="0039142A" w:rsidRPr="000A7037" w:rsidRDefault="001C33FA" w:rsidP="000A7037">
            <w:pPr>
              <w:pStyle w:val="GTMJTypetexthere"/>
            </w:pPr>
            <w:r w:rsidRPr="001C33FA">
              <w:t>Presents their ideas, findings and conclusions using discipline-specific terms and appropriate conventions.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14:paraId="2A00C08F" w14:textId="77777777" w:rsidR="0039142A" w:rsidRPr="003A77F3" w:rsidRDefault="0039142A" w:rsidP="00694292">
            <w:pPr>
              <w:pStyle w:val="GTMJA-E12ptfont"/>
            </w:pPr>
            <w:r w:rsidRPr="003A77F3">
              <w:t>C</w:t>
            </w:r>
          </w:p>
        </w:tc>
      </w:tr>
      <w:tr w:rsidR="0039142A" w:rsidRPr="003A77F3" w14:paraId="70980403" w14:textId="77777777" w:rsidTr="005C155B">
        <w:trPr>
          <w:trHeight w:val="964"/>
        </w:trPr>
        <w:tc>
          <w:tcPr>
            <w:tcW w:w="534" w:type="dxa"/>
            <w:vMerge/>
            <w:shd w:val="clear" w:color="auto" w:fill="auto"/>
          </w:tcPr>
          <w:p w14:paraId="503B7EB5" w14:textId="77777777" w:rsidR="0039142A" w:rsidRPr="003A77F3" w:rsidRDefault="0039142A" w:rsidP="00E2570C"/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1578CDD5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2EF535F5" wp14:editId="1023D4C5">
                      <wp:extent cx="108780" cy="106240"/>
                      <wp:effectExtent l="1270" t="0" r="0" b="0"/>
                      <wp:docPr id="1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vYHg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7D2351" w14:textId="77777777" w:rsidR="001C33FA" w:rsidRDefault="001C33FA" w:rsidP="001C33FA">
            <w:pPr>
              <w:pStyle w:val="GTMJTypetexthere"/>
            </w:pPr>
            <w:r>
              <w:t>Identifies a characteristic of a place.</w:t>
            </w:r>
          </w:p>
          <w:p w14:paraId="19C0CA72" w14:textId="77777777" w:rsidR="0039142A" w:rsidRPr="003A77F3" w:rsidRDefault="001C33FA" w:rsidP="001C33FA">
            <w:pPr>
              <w:pStyle w:val="GTMJTypetexthere"/>
            </w:pPr>
            <w:r>
              <w:t>Lists the characteristics of a role.</w:t>
            </w:r>
          </w:p>
        </w:tc>
        <w:tc>
          <w:tcPr>
            <w:tcW w:w="533" w:type="dxa"/>
            <w:vMerge/>
            <w:shd w:val="clear" w:color="auto" w:fill="auto"/>
          </w:tcPr>
          <w:p w14:paraId="14234019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4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275EB9E7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49A63819" wp14:editId="08C2E935">
                      <wp:extent cx="108780" cy="106240"/>
                      <wp:effectExtent l="1270" t="0" r="0" b="0"/>
                      <wp:docPr id="5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skz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GFKyTM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80E9CF2" w14:textId="164A053D" w:rsidR="0039142A" w:rsidRPr="003A77F3" w:rsidRDefault="003B5FBB" w:rsidP="003B5FBB">
            <w:pPr>
              <w:pStyle w:val="GTMJTypetexthere"/>
            </w:pPr>
            <w:r>
              <w:t>Sequences</w:t>
            </w:r>
            <w:bookmarkStart w:id="0" w:name="_GoBack"/>
            <w:bookmarkEnd w:id="0"/>
            <w:r w:rsidR="001C33FA" w:rsidRPr="001C33FA">
              <w:t xml:space="preserve"> all relevant information.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14:paraId="63A7DB6F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99A2457" w14:textId="77777777" w:rsidR="0039142A" w:rsidRPr="000A7037" w:rsidRDefault="0039142A" w:rsidP="000A7037">
            <w:pPr>
              <w:pStyle w:val="GTMJTypetexthere"/>
            </w:pPr>
            <w:r w:rsidRPr="000A7037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8794CBA" wp14:editId="2081576F">
                      <wp:extent cx="108780" cy="106240"/>
                      <wp:effectExtent l="1270" t="0" r="0" b="0"/>
                      <wp:docPr id="6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czE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HG1zMQ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70F079" w14:textId="77777777" w:rsidR="001C33FA" w:rsidRDefault="001C33FA" w:rsidP="001C33FA">
            <w:pPr>
              <w:pStyle w:val="GTMJTypetexthere"/>
            </w:pPr>
            <w:r>
              <w:t>Uses basic conventions to record information.</w:t>
            </w:r>
          </w:p>
          <w:p w14:paraId="2CC64E1D" w14:textId="77777777" w:rsidR="0039142A" w:rsidRPr="000A7037" w:rsidRDefault="001C33FA" w:rsidP="001C33FA">
            <w:pPr>
              <w:pStyle w:val="GTMJTypetexthere"/>
            </w:pPr>
            <w:r>
              <w:t>Identifies appropriate actions.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14:paraId="4EAF878D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EEFFDF8" w14:textId="77777777" w:rsidR="0039142A" w:rsidRPr="000A7037" w:rsidRDefault="0039142A" w:rsidP="000A7037">
            <w:pPr>
              <w:pStyle w:val="GTMJTypetexthere"/>
            </w:pPr>
            <w:r w:rsidRPr="000A7037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1D040B54" wp14:editId="3F334C5D">
                      <wp:extent cx="108780" cy="106240"/>
                      <wp:effectExtent l="1270" t="0" r="0" b="0"/>
                      <wp:docPr id="6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IuY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HZgi5g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EEF374" w14:textId="77777777" w:rsidR="0039142A" w:rsidRPr="000A7037" w:rsidRDefault="001C33FA" w:rsidP="000A7037">
            <w:pPr>
              <w:pStyle w:val="GTMJTypetexthere"/>
            </w:pPr>
            <w:r w:rsidRPr="001C33FA">
              <w:t xml:space="preserve">Provides information in response </w:t>
            </w:r>
            <w:r w:rsidR="00E528E3">
              <w:br/>
            </w:r>
            <w:r w:rsidRPr="001C33FA">
              <w:t>to familiar contexts.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auto"/>
            <w:vAlign w:val="center"/>
          </w:tcPr>
          <w:p w14:paraId="44FE733F" w14:textId="77777777" w:rsidR="0039142A" w:rsidRPr="003A77F3" w:rsidRDefault="0039142A" w:rsidP="00694292">
            <w:pPr>
              <w:pStyle w:val="GTMJA-E12ptfont"/>
            </w:pPr>
            <w:r w:rsidRPr="003A77F3">
              <w:t>D</w:t>
            </w:r>
          </w:p>
        </w:tc>
      </w:tr>
      <w:tr w:rsidR="0039142A" w:rsidRPr="003A77F3" w14:paraId="0DE54BAE" w14:textId="77777777" w:rsidTr="005C155B">
        <w:trPr>
          <w:trHeight w:val="964"/>
        </w:trPr>
        <w:tc>
          <w:tcPr>
            <w:tcW w:w="534" w:type="dxa"/>
            <w:vMerge/>
            <w:shd w:val="clear" w:color="auto" w:fill="auto"/>
          </w:tcPr>
          <w:p w14:paraId="12DED5E9" w14:textId="77777777" w:rsidR="0039142A" w:rsidRPr="003A77F3" w:rsidRDefault="0039142A" w:rsidP="00E2570C"/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09C11800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2E056421" wp14:editId="1FDEFF63">
                      <wp:extent cx="108780" cy="106240"/>
                      <wp:effectExtent l="1270" t="0" r="0" b="0"/>
                      <wp:docPr id="1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g3/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OcyDf8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69" w:type="dxa"/>
            <w:gridSpan w:val="2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4FC26EFF" w14:textId="77777777" w:rsidR="0039142A" w:rsidRPr="003A77F3" w:rsidRDefault="001C33FA" w:rsidP="00245B75">
            <w:pPr>
              <w:pStyle w:val="GTMJTypetexthere"/>
            </w:pPr>
            <w:r w:rsidRPr="001C33FA">
              <w:t>Recalls familiar facts relating to a role</w:t>
            </w:r>
            <w:r w:rsidR="009552E2">
              <w:t>.</w:t>
            </w:r>
          </w:p>
        </w:tc>
        <w:tc>
          <w:tcPr>
            <w:tcW w:w="533" w:type="dxa"/>
            <w:vMerge/>
            <w:shd w:val="clear" w:color="auto" w:fill="FFEEE6"/>
          </w:tcPr>
          <w:p w14:paraId="712912E9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4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4FC77286" w14:textId="77777777" w:rsidR="0039142A" w:rsidRPr="003A77F3" w:rsidRDefault="0039142A" w:rsidP="00245B75">
            <w:pPr>
              <w:pStyle w:val="GTMJTypetexthere"/>
            </w:pPr>
            <w:r w:rsidRPr="003A77F3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48F831AF" wp14:editId="7496F3AB">
                      <wp:extent cx="108780" cy="106240"/>
                      <wp:effectExtent l="1270" t="0" r="0" b="0"/>
                      <wp:docPr id="5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MpxIiA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31815E84" w14:textId="77777777" w:rsidR="0039142A" w:rsidRPr="003A77F3" w:rsidRDefault="001C33FA" w:rsidP="00245B75">
            <w:pPr>
              <w:pStyle w:val="GTMJTypetexthere"/>
            </w:pPr>
            <w:r w:rsidRPr="001C33FA">
              <w:t>Lists events.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14:paraId="4B13ADA4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3" w:type="dxa"/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4CF9558D" w14:textId="77777777" w:rsidR="0039142A" w:rsidRPr="000A7037" w:rsidRDefault="0039142A" w:rsidP="000A7037">
            <w:pPr>
              <w:pStyle w:val="GTMJTypetexthere"/>
            </w:pPr>
            <w:r w:rsidRPr="000A7037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5E0ED2F1" wp14:editId="79BF5013">
                      <wp:extent cx="108780" cy="106240"/>
                      <wp:effectExtent l="1270" t="0" r="0" b="0"/>
                      <wp:docPr id="6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5" w:type="dxa"/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1453EE6C" w14:textId="77777777" w:rsidR="0039142A" w:rsidRPr="000A7037" w:rsidRDefault="001C33FA" w:rsidP="000A7037">
            <w:pPr>
              <w:pStyle w:val="GTMJTypetexthere"/>
            </w:pPr>
            <w:r w:rsidRPr="001C33FA">
              <w:t>Identifies a familiar action relevant to the event being considered.</w:t>
            </w:r>
          </w:p>
        </w:tc>
        <w:tc>
          <w:tcPr>
            <w:tcW w:w="567" w:type="dxa"/>
            <w:gridSpan w:val="2"/>
            <w:vMerge/>
            <w:shd w:val="clear" w:color="auto" w:fill="FFEEE6"/>
          </w:tcPr>
          <w:p w14:paraId="72EE63CC" w14:textId="77777777" w:rsidR="0039142A" w:rsidRPr="003A77F3" w:rsidRDefault="0039142A" w:rsidP="00245B75">
            <w:pPr>
              <w:pStyle w:val="GTMJTypetexther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EEE6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14:paraId="3E777CA6" w14:textId="77777777" w:rsidR="0039142A" w:rsidRPr="000A7037" w:rsidRDefault="0039142A" w:rsidP="000A7037">
            <w:pPr>
              <w:pStyle w:val="GTMJTypetexthere"/>
            </w:pPr>
            <w:r w:rsidRPr="000A7037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B6FD1A7" wp14:editId="4BCACB1C">
                      <wp:extent cx="108780" cy="106240"/>
                      <wp:effectExtent l="1270" t="0" r="0" b="0"/>
                      <wp:docPr id="6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 type="none" w="sm" len="med"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" fillcolor="#db3f30" stroked="f" strokeweight="2pt">
                      <v:stroke startarrowwidth="narrow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34" w:type="dxa"/>
            <w:tcBorders>
              <w:left w:val="nil"/>
              <w:right w:val="single" w:sz="8" w:space="0" w:color="003366"/>
            </w:tcBorders>
            <w:shd w:val="clear" w:color="auto" w:fill="FFEEE6"/>
            <w:tcMar>
              <w:left w:w="0" w:type="dxa"/>
              <w:right w:w="0" w:type="dxa"/>
            </w:tcMar>
            <w:vAlign w:val="center"/>
          </w:tcPr>
          <w:p w14:paraId="08F5C9BE" w14:textId="77777777" w:rsidR="0039142A" w:rsidRPr="000A7037" w:rsidRDefault="001C33FA" w:rsidP="000A7037">
            <w:pPr>
              <w:pStyle w:val="GTMJTypetexthere"/>
            </w:pPr>
            <w:r w:rsidRPr="001C33FA">
              <w:t>Communicates information and preferences.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6"/>
            <w:vAlign w:val="center"/>
          </w:tcPr>
          <w:p w14:paraId="584944E8" w14:textId="77777777" w:rsidR="0039142A" w:rsidRPr="003A77F3" w:rsidRDefault="0039142A" w:rsidP="00694292">
            <w:pPr>
              <w:pStyle w:val="GTMJA-E12ptfont"/>
            </w:pPr>
            <w:r w:rsidRPr="003A77F3">
              <w:t>E</w:t>
            </w:r>
          </w:p>
        </w:tc>
      </w:tr>
    </w:tbl>
    <w:p w14:paraId="30950C0F" w14:textId="77777777" w:rsidR="0039142A" w:rsidRPr="003A77F3" w:rsidRDefault="0039142A" w:rsidP="00245B75">
      <w:pPr>
        <w:pStyle w:val="Legend"/>
      </w:pP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1380"/>
        <w:gridCol w:w="13895"/>
      </w:tblGrid>
      <w:tr w:rsidR="0039142A" w:rsidRPr="003A77F3" w14:paraId="3DEE7946" w14:textId="77777777" w:rsidTr="00E2570C">
        <w:trPr>
          <w:trHeight w:val="658"/>
        </w:trPr>
        <w:tc>
          <w:tcPr>
            <w:tcW w:w="1380" w:type="dxa"/>
            <w:shd w:val="clear" w:color="auto" w:fill="auto"/>
          </w:tcPr>
          <w:p w14:paraId="60FC579D" w14:textId="77777777" w:rsidR="0039142A" w:rsidRPr="003A77F3" w:rsidRDefault="0039142A" w:rsidP="00245B75">
            <w:pPr>
              <w:pStyle w:val="GTMJBlueHeaderRightalign"/>
            </w:pPr>
            <w:r w:rsidRPr="003A77F3">
              <w:t>Feedback:</w:t>
            </w:r>
          </w:p>
        </w:tc>
        <w:tc>
          <w:tcPr>
            <w:tcW w:w="13895" w:type="dxa"/>
            <w:shd w:val="clear" w:color="auto" w:fill="F2F2F2" w:themeFill="background1" w:themeFillShade="F2"/>
          </w:tcPr>
          <w:p w14:paraId="4BBA1CC4" w14:textId="77777777" w:rsidR="0039142A" w:rsidRPr="003A77F3" w:rsidRDefault="0039142A" w:rsidP="00245B75">
            <w:pPr>
              <w:pStyle w:val="GTMJBlueHeaderRightalign"/>
            </w:pPr>
          </w:p>
        </w:tc>
      </w:tr>
    </w:tbl>
    <w:p w14:paraId="00AF45C1" w14:textId="77777777" w:rsidR="00C8150E" w:rsidRPr="001B7583" w:rsidRDefault="00C8150E">
      <w:pPr>
        <w:pStyle w:val="Legend"/>
      </w:pPr>
    </w:p>
    <w:sectPr w:rsidR="00C8150E" w:rsidRPr="001B7583" w:rsidSect="00104C05">
      <w:headerReference w:type="default" r:id="rId19"/>
      <w:footerReference w:type="default" r:id="rId20"/>
      <w:pgSz w:w="16838" w:h="11906" w:orient="landscape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D8DDE5" w14:textId="77777777" w:rsidR="00E8782C" w:rsidRDefault="00E8782C" w:rsidP="00AB207A">
      <w:pPr>
        <w:spacing w:after="0" w:line="240" w:lineRule="auto"/>
      </w:pPr>
      <w:r>
        <w:separator/>
      </w:r>
    </w:p>
    <w:p w14:paraId="74C56E09" w14:textId="77777777" w:rsidR="00E8782C" w:rsidRDefault="00E8782C"/>
    <w:p w14:paraId="551B32EC" w14:textId="77777777" w:rsidR="00E8782C" w:rsidRDefault="00E8782C"/>
    <w:p w14:paraId="0F7D780E" w14:textId="77777777" w:rsidR="00E8782C" w:rsidRDefault="00E8782C"/>
    <w:p w14:paraId="5B736F46" w14:textId="77777777" w:rsidR="00E8782C" w:rsidRDefault="00E8782C"/>
  </w:endnote>
  <w:endnote w:type="continuationSeparator" w:id="0">
    <w:p w14:paraId="4571F84D" w14:textId="77777777" w:rsidR="00E8782C" w:rsidRDefault="00E8782C" w:rsidP="00AB207A">
      <w:pPr>
        <w:spacing w:after="0" w:line="240" w:lineRule="auto"/>
      </w:pPr>
      <w:r>
        <w:continuationSeparator/>
      </w:r>
    </w:p>
    <w:p w14:paraId="404F7F69" w14:textId="77777777" w:rsidR="00E8782C" w:rsidRDefault="00E8782C"/>
    <w:p w14:paraId="44D7A607" w14:textId="77777777" w:rsidR="00E8782C" w:rsidRDefault="00E8782C"/>
    <w:p w14:paraId="20092DF1" w14:textId="77777777" w:rsidR="00E8782C" w:rsidRDefault="00E8782C"/>
    <w:p w14:paraId="1B343066" w14:textId="77777777" w:rsidR="00E8782C" w:rsidRDefault="00E878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Bold">
    <w:altName w:val="Arial Unicode MS"/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97A021" w14:textId="77777777" w:rsidR="00CE1EB6" w:rsidRDefault="00CE1EB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DCD1B0" w14:textId="77777777" w:rsidR="00FF7E97" w:rsidRPr="00BC4F3D" w:rsidRDefault="00EB737B" w:rsidP="00FF7E97">
    <w:pPr>
      <w:pStyle w:val="Foot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045F4039" wp14:editId="552F8CA5">
          <wp:simplePos x="0" y="0"/>
          <wp:positionH relativeFrom="column">
            <wp:posOffset>4890135</wp:posOffset>
          </wp:positionH>
          <wp:positionV relativeFrom="paragraph">
            <wp:posOffset>-27940</wp:posOffset>
          </wp:positionV>
          <wp:extent cx="1587500" cy="274320"/>
          <wp:effectExtent l="0" t="0" r="0" b="0"/>
          <wp:wrapNone/>
          <wp:docPr id="15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7E97">
      <w:rPr>
        <w:noProof/>
      </w:rPr>
      <w:drawing>
        <wp:anchor distT="0" distB="0" distL="114300" distR="114300" simplePos="0" relativeHeight="251660800" behindDoc="0" locked="0" layoutInCell="1" allowOverlap="1" wp14:anchorId="1C3369CA" wp14:editId="7B6E27AC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16" name="Picture 16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7E97" w:rsidRPr="00AB207A">
      <w:fldChar w:fldCharType="begin"/>
    </w:r>
    <w:r w:rsidR="00FF7E97" w:rsidRPr="00AB207A">
      <w:instrText xml:space="preserve"> PAGE </w:instrText>
    </w:r>
    <w:r w:rsidR="00FF7E97" w:rsidRPr="00AB207A">
      <w:fldChar w:fldCharType="separate"/>
    </w:r>
    <w:r w:rsidR="003B5FBB">
      <w:rPr>
        <w:noProof/>
      </w:rPr>
      <w:t>5</w:t>
    </w:r>
    <w:r w:rsidR="00FF7E97" w:rsidRPr="00AB207A">
      <w:fldChar w:fldCharType="end"/>
    </w:r>
    <w:r w:rsidR="00FF7E97" w:rsidRPr="00AB207A">
      <w:t xml:space="preserve"> of </w:t>
    </w:r>
    <w:fldSimple w:instr=" NUMPAGES ">
      <w:r w:rsidR="003B5FBB">
        <w:rPr>
          <w:noProof/>
        </w:rPr>
        <w:t>6</w:t>
      </w:r>
    </w:fldSimple>
  </w:p>
  <w:p w14:paraId="3D64F673" w14:textId="77777777" w:rsidR="00212EA5" w:rsidRPr="000F41F4" w:rsidRDefault="003B5FBB" w:rsidP="000F41F4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7E6744">
      <w:rPr>
        <w:noProof/>
      </w:rPr>
      <w:t>HASS_Y05_U2_AT_ManAusCom.docx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A4672A" w14:textId="77777777" w:rsidR="00CE1EB6" w:rsidRDefault="00CE1EB6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0140E" w14:textId="77777777" w:rsidR="00212EA5" w:rsidRPr="00BE38EA" w:rsidRDefault="008A72A8" w:rsidP="00BE38EA">
    <w:pPr>
      <w:pStyle w:val="Footer"/>
    </w:pPr>
    <w:r w:rsidRPr="00832919">
      <w:rPr>
        <w:noProof/>
        <w:szCs w:val="14"/>
      </w:rPr>
      <w:drawing>
        <wp:anchor distT="0" distB="0" distL="114300" distR="114300" simplePos="0" relativeHeight="251656704" behindDoc="1" locked="0" layoutInCell="1" allowOverlap="1" wp14:anchorId="4BF4E1A7" wp14:editId="0C819A5D">
          <wp:simplePos x="0" y="0"/>
          <wp:positionH relativeFrom="margin">
            <wp:posOffset>8037830</wp:posOffset>
          </wp:positionH>
          <wp:positionV relativeFrom="paragraph">
            <wp:posOffset>45085</wp:posOffset>
          </wp:positionV>
          <wp:extent cx="1587500" cy="27432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6F1D">
      <w:rPr>
        <w:noProof/>
      </w:rPr>
      <w:drawing>
        <wp:anchor distT="0" distB="0" distL="114300" distR="114300" simplePos="0" relativeHeight="251662848" behindDoc="0" locked="0" layoutInCell="1" allowOverlap="1" wp14:anchorId="630B9B54" wp14:editId="4F52D289">
          <wp:simplePos x="0" y="0"/>
          <wp:positionH relativeFrom="column">
            <wp:posOffset>3620135</wp:posOffset>
          </wp:positionH>
          <wp:positionV relativeFrom="paragraph">
            <wp:posOffset>66040</wp:posOffset>
          </wp:positionV>
          <wp:extent cx="2052000" cy="248400"/>
          <wp:effectExtent l="0" t="0" r="5715" b="5715"/>
          <wp:wrapNone/>
          <wp:docPr id="19" name="Picture 19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EA5" w:rsidRPr="00832919">
      <w:rPr>
        <w:rFonts w:cs="Arial"/>
        <w:szCs w:val="14"/>
      </w:rPr>
      <w:fldChar w:fldCharType="begin"/>
    </w:r>
    <w:r w:rsidR="00212EA5" w:rsidRPr="00832919">
      <w:rPr>
        <w:rFonts w:cs="Arial"/>
        <w:szCs w:val="14"/>
      </w:rPr>
      <w:instrText xml:space="preserve"> PAGE </w:instrText>
    </w:r>
    <w:r w:rsidR="00212EA5" w:rsidRPr="00832919">
      <w:rPr>
        <w:rFonts w:cs="Arial"/>
        <w:szCs w:val="14"/>
      </w:rPr>
      <w:fldChar w:fldCharType="separate"/>
    </w:r>
    <w:r w:rsidR="003B5FBB">
      <w:rPr>
        <w:rFonts w:cs="Arial"/>
        <w:noProof/>
        <w:szCs w:val="14"/>
      </w:rPr>
      <w:t>6</w:t>
    </w:r>
    <w:r w:rsidR="00212EA5" w:rsidRPr="00832919">
      <w:rPr>
        <w:rFonts w:cs="Arial"/>
        <w:szCs w:val="14"/>
      </w:rPr>
      <w:fldChar w:fldCharType="end"/>
    </w:r>
    <w:r w:rsidR="00212EA5" w:rsidRPr="00832919">
      <w:rPr>
        <w:rFonts w:cs="Arial"/>
        <w:szCs w:val="14"/>
      </w:rPr>
      <w:t xml:space="preserve"> </w:t>
    </w:r>
    <w:r w:rsidR="00212EA5" w:rsidRPr="00BE38EA">
      <w:t xml:space="preserve">of </w:t>
    </w:r>
    <w:fldSimple w:instr=" NUMPAGES ">
      <w:r w:rsidR="003B5FBB">
        <w:rPr>
          <w:noProof/>
        </w:rPr>
        <w:t>6</w:t>
      </w:r>
    </w:fldSimple>
  </w:p>
  <w:p w14:paraId="6D8E1D12" w14:textId="77777777" w:rsidR="00A9284D" w:rsidRDefault="003B5FBB" w:rsidP="000C713A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7E6744">
      <w:rPr>
        <w:noProof/>
      </w:rPr>
      <w:t>HASS_Y05_U2_AT_ManAusCom.docx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89CBC8" w14:textId="77777777" w:rsidR="00E8782C" w:rsidRDefault="00E8782C" w:rsidP="00AB207A">
      <w:pPr>
        <w:spacing w:after="0" w:line="240" w:lineRule="auto"/>
      </w:pPr>
      <w:r>
        <w:separator/>
      </w:r>
    </w:p>
    <w:p w14:paraId="505B9A30" w14:textId="77777777" w:rsidR="00E8782C" w:rsidRDefault="00E8782C"/>
    <w:p w14:paraId="6536F7CE" w14:textId="77777777" w:rsidR="00E8782C" w:rsidRDefault="00E8782C"/>
    <w:p w14:paraId="08CD87E9" w14:textId="77777777" w:rsidR="00E8782C" w:rsidRDefault="00E8782C"/>
    <w:p w14:paraId="4FE3A29A" w14:textId="77777777" w:rsidR="00E8782C" w:rsidRDefault="00E8782C"/>
  </w:footnote>
  <w:footnote w:type="continuationSeparator" w:id="0">
    <w:p w14:paraId="72A33CB9" w14:textId="77777777" w:rsidR="00E8782C" w:rsidRDefault="00E8782C" w:rsidP="00AB207A">
      <w:pPr>
        <w:spacing w:after="0" w:line="240" w:lineRule="auto"/>
      </w:pPr>
      <w:r>
        <w:continuationSeparator/>
      </w:r>
    </w:p>
    <w:p w14:paraId="7B5D7FB6" w14:textId="77777777" w:rsidR="00E8782C" w:rsidRDefault="00E8782C"/>
    <w:p w14:paraId="4CF968B8" w14:textId="77777777" w:rsidR="00E8782C" w:rsidRDefault="00E8782C"/>
    <w:p w14:paraId="17334193" w14:textId="77777777" w:rsidR="00E8782C" w:rsidRDefault="00E8782C"/>
    <w:p w14:paraId="24675901" w14:textId="77777777" w:rsidR="00E8782C" w:rsidRDefault="00E8782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6AE013" w14:textId="77777777" w:rsidR="00CE1EB6" w:rsidRDefault="00CE1EB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9AF1C6" w14:textId="77777777" w:rsidR="00CE1EB6" w:rsidRDefault="00CE1EB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11EA5" w14:textId="77777777" w:rsidR="00CE1EB6" w:rsidRDefault="00CE1EB6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505E0D" w14:textId="77777777" w:rsidR="00A9284D" w:rsidRPr="000A7037" w:rsidRDefault="00A9284D" w:rsidP="000A703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BE80B9C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>
    <w:nsid w:val="FFFFFF83"/>
    <w:multiLevelType w:val="singleLevel"/>
    <w:tmpl w:val="886AEE9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104487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73D074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</w:abstractNum>
  <w:abstractNum w:abstractNumId="4">
    <w:nsid w:val="11732B9A"/>
    <w:multiLevelType w:val="hybridMultilevel"/>
    <w:tmpl w:val="D2C6A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6F19AE"/>
    <w:multiLevelType w:val="hybridMultilevel"/>
    <w:tmpl w:val="DBA8430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AD5AA8"/>
    <w:multiLevelType w:val="hybridMultilevel"/>
    <w:tmpl w:val="6E228C1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695E57"/>
    <w:multiLevelType w:val="hybridMultilevel"/>
    <w:tmpl w:val="D58040CE"/>
    <w:lvl w:ilvl="0" w:tplc="C518C180">
      <w:start w:val="1"/>
      <w:numFmt w:val="bullet"/>
      <w:pStyle w:val="TickBoxRed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D5389C"/>
    <w:multiLevelType w:val="hybridMultilevel"/>
    <w:tmpl w:val="075EDA54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>
    <w:nsid w:val="259D39C4"/>
    <w:multiLevelType w:val="hybridMultilevel"/>
    <w:tmpl w:val="77822D44"/>
    <w:lvl w:ilvl="0" w:tplc="25B4C0DE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3644E6"/>
    <w:multiLevelType w:val="hybridMultilevel"/>
    <w:tmpl w:val="E89C2F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C500B6"/>
    <w:multiLevelType w:val="hybridMultilevel"/>
    <w:tmpl w:val="DD744936"/>
    <w:lvl w:ilvl="0" w:tplc="357AF604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  <w:color w:val="auto"/>
        <w:sz w:val="2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B6232F"/>
    <w:multiLevelType w:val="hybridMultilevel"/>
    <w:tmpl w:val="B9E06A1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D065F0"/>
    <w:multiLevelType w:val="hybridMultilevel"/>
    <w:tmpl w:val="D9E23F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>
    <w:nsid w:val="69BD4D81"/>
    <w:multiLevelType w:val="hybridMultilevel"/>
    <w:tmpl w:val="341689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AD457D"/>
    <w:multiLevelType w:val="hybridMultilevel"/>
    <w:tmpl w:val="4236A752"/>
    <w:lvl w:ilvl="0" w:tplc="D49C1DD6">
      <w:start w:val="1"/>
      <w:numFmt w:val="bullet"/>
      <w:pStyle w:val="Tickbox"/>
      <w:lvlText w:val=""/>
      <w:lvlJc w:val="left"/>
      <w:pPr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A57BFF"/>
    <w:multiLevelType w:val="hybridMultilevel"/>
    <w:tmpl w:val="6AACE8B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>
    <w:nsid w:val="72E04ABD"/>
    <w:multiLevelType w:val="hybridMultilevel"/>
    <w:tmpl w:val="CC9285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920646"/>
    <w:multiLevelType w:val="hybridMultilevel"/>
    <w:tmpl w:val="D8C2198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ED03455"/>
    <w:multiLevelType w:val="hybridMultilevel"/>
    <w:tmpl w:val="568466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8451C7"/>
    <w:multiLevelType w:val="hybridMultilevel"/>
    <w:tmpl w:val="8696D1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15"/>
  </w:num>
  <w:num w:numId="6">
    <w:abstractNumId w:val="7"/>
  </w:num>
  <w:num w:numId="7">
    <w:abstractNumId w:val="16"/>
  </w:num>
  <w:num w:numId="8">
    <w:abstractNumId w:val="8"/>
  </w:num>
  <w:num w:numId="9">
    <w:abstractNumId w:val="13"/>
  </w:num>
  <w:num w:numId="10">
    <w:abstractNumId w:val="18"/>
  </w:num>
  <w:num w:numId="11">
    <w:abstractNumId w:val="5"/>
  </w:num>
  <w:num w:numId="12">
    <w:abstractNumId w:val="20"/>
  </w:num>
  <w:num w:numId="13">
    <w:abstractNumId w:val="12"/>
  </w:num>
  <w:num w:numId="14">
    <w:abstractNumId w:val="14"/>
  </w:num>
  <w:num w:numId="15">
    <w:abstractNumId w:val="19"/>
  </w:num>
  <w:num w:numId="16">
    <w:abstractNumId w:val="9"/>
  </w:num>
  <w:num w:numId="17">
    <w:abstractNumId w:val="6"/>
  </w:num>
  <w:num w:numId="18">
    <w:abstractNumId w:val="10"/>
  </w:num>
  <w:num w:numId="19">
    <w:abstractNumId w:val="17"/>
  </w:num>
  <w:num w:numId="20">
    <w:abstractNumId w:val="4"/>
  </w:num>
  <w:num w:numId="21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stylePaneSortMethod w:val="0000"/>
  <w:defaultTabStop w:val="567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82C"/>
    <w:rsid w:val="00000855"/>
    <w:rsid w:val="000043C9"/>
    <w:rsid w:val="00014372"/>
    <w:rsid w:val="00026540"/>
    <w:rsid w:val="0002668A"/>
    <w:rsid w:val="000277FD"/>
    <w:rsid w:val="00030527"/>
    <w:rsid w:val="00040E07"/>
    <w:rsid w:val="000417D8"/>
    <w:rsid w:val="000479F7"/>
    <w:rsid w:val="000560D4"/>
    <w:rsid w:val="0006096E"/>
    <w:rsid w:val="0006305E"/>
    <w:rsid w:val="00065792"/>
    <w:rsid w:val="0006752E"/>
    <w:rsid w:val="000758A7"/>
    <w:rsid w:val="00075FF0"/>
    <w:rsid w:val="00085148"/>
    <w:rsid w:val="00086DFC"/>
    <w:rsid w:val="00092BCD"/>
    <w:rsid w:val="000933CF"/>
    <w:rsid w:val="00093C33"/>
    <w:rsid w:val="00096194"/>
    <w:rsid w:val="00096F3B"/>
    <w:rsid w:val="000A6ACB"/>
    <w:rsid w:val="000A6F1D"/>
    <w:rsid w:val="000A7037"/>
    <w:rsid w:val="000B1CA8"/>
    <w:rsid w:val="000C713A"/>
    <w:rsid w:val="000D0C19"/>
    <w:rsid w:val="000E3122"/>
    <w:rsid w:val="000F05F9"/>
    <w:rsid w:val="000F122C"/>
    <w:rsid w:val="000F41F4"/>
    <w:rsid w:val="00102749"/>
    <w:rsid w:val="00104C05"/>
    <w:rsid w:val="00107FCE"/>
    <w:rsid w:val="00112DF6"/>
    <w:rsid w:val="00121266"/>
    <w:rsid w:val="00125F41"/>
    <w:rsid w:val="001361FC"/>
    <w:rsid w:val="0014230D"/>
    <w:rsid w:val="00151DD2"/>
    <w:rsid w:val="00166B48"/>
    <w:rsid w:val="00191EF3"/>
    <w:rsid w:val="00195CC0"/>
    <w:rsid w:val="00197153"/>
    <w:rsid w:val="001A2DF8"/>
    <w:rsid w:val="001B7099"/>
    <w:rsid w:val="001B7583"/>
    <w:rsid w:val="001C33FA"/>
    <w:rsid w:val="001D5F73"/>
    <w:rsid w:val="001E586E"/>
    <w:rsid w:val="001F0B6D"/>
    <w:rsid w:val="001F3199"/>
    <w:rsid w:val="00201A2E"/>
    <w:rsid w:val="00203BC7"/>
    <w:rsid w:val="00212EA5"/>
    <w:rsid w:val="00216B4B"/>
    <w:rsid w:val="00223A18"/>
    <w:rsid w:val="00244968"/>
    <w:rsid w:val="00245B75"/>
    <w:rsid w:val="00255118"/>
    <w:rsid w:val="002703DB"/>
    <w:rsid w:val="00283D55"/>
    <w:rsid w:val="00286603"/>
    <w:rsid w:val="002934C7"/>
    <w:rsid w:val="002A1F9A"/>
    <w:rsid w:val="002A76BF"/>
    <w:rsid w:val="002B14F9"/>
    <w:rsid w:val="002C4FC6"/>
    <w:rsid w:val="002C5F8A"/>
    <w:rsid w:val="002C6F4C"/>
    <w:rsid w:val="002D6522"/>
    <w:rsid w:val="002D74A1"/>
    <w:rsid w:val="002E2E83"/>
    <w:rsid w:val="002E7C76"/>
    <w:rsid w:val="002F5341"/>
    <w:rsid w:val="002F5FAB"/>
    <w:rsid w:val="00304407"/>
    <w:rsid w:val="00311AFF"/>
    <w:rsid w:val="00327845"/>
    <w:rsid w:val="003314BF"/>
    <w:rsid w:val="003319B2"/>
    <w:rsid w:val="003327F3"/>
    <w:rsid w:val="0033326A"/>
    <w:rsid w:val="00351F5C"/>
    <w:rsid w:val="00357C84"/>
    <w:rsid w:val="00370F56"/>
    <w:rsid w:val="0039142A"/>
    <w:rsid w:val="003A0B1C"/>
    <w:rsid w:val="003B5FBB"/>
    <w:rsid w:val="003C42D0"/>
    <w:rsid w:val="003D5018"/>
    <w:rsid w:val="003F2791"/>
    <w:rsid w:val="0040384A"/>
    <w:rsid w:val="0040414F"/>
    <w:rsid w:val="00404C9D"/>
    <w:rsid w:val="00424421"/>
    <w:rsid w:val="00427F27"/>
    <w:rsid w:val="004465FA"/>
    <w:rsid w:val="00452481"/>
    <w:rsid w:val="00456DFD"/>
    <w:rsid w:val="0045795B"/>
    <w:rsid w:val="004622D2"/>
    <w:rsid w:val="00473790"/>
    <w:rsid w:val="00481B88"/>
    <w:rsid w:val="00483EDE"/>
    <w:rsid w:val="004D42B9"/>
    <w:rsid w:val="004E126A"/>
    <w:rsid w:val="004E1841"/>
    <w:rsid w:val="004F0978"/>
    <w:rsid w:val="004F460F"/>
    <w:rsid w:val="00505D37"/>
    <w:rsid w:val="00510F18"/>
    <w:rsid w:val="00536D7A"/>
    <w:rsid w:val="00544F61"/>
    <w:rsid w:val="005508CC"/>
    <w:rsid w:val="005626ED"/>
    <w:rsid w:val="005641C9"/>
    <w:rsid w:val="00565EC4"/>
    <w:rsid w:val="0056792A"/>
    <w:rsid w:val="00573011"/>
    <w:rsid w:val="005738A9"/>
    <w:rsid w:val="00590BDD"/>
    <w:rsid w:val="005A177A"/>
    <w:rsid w:val="005A2446"/>
    <w:rsid w:val="005A6B90"/>
    <w:rsid w:val="005B2920"/>
    <w:rsid w:val="005C155B"/>
    <w:rsid w:val="005C51B6"/>
    <w:rsid w:val="0060123C"/>
    <w:rsid w:val="006157C2"/>
    <w:rsid w:val="00632113"/>
    <w:rsid w:val="006460FA"/>
    <w:rsid w:val="006472E7"/>
    <w:rsid w:val="00651946"/>
    <w:rsid w:val="006556C8"/>
    <w:rsid w:val="00655E36"/>
    <w:rsid w:val="00683707"/>
    <w:rsid w:val="00683B5B"/>
    <w:rsid w:val="00694292"/>
    <w:rsid w:val="00695682"/>
    <w:rsid w:val="006A0E33"/>
    <w:rsid w:val="006A33D2"/>
    <w:rsid w:val="006A3DA5"/>
    <w:rsid w:val="006A3EA5"/>
    <w:rsid w:val="006B2553"/>
    <w:rsid w:val="006C562B"/>
    <w:rsid w:val="006C7384"/>
    <w:rsid w:val="006D1799"/>
    <w:rsid w:val="006D2620"/>
    <w:rsid w:val="006D628A"/>
    <w:rsid w:val="006E01B8"/>
    <w:rsid w:val="006E78CA"/>
    <w:rsid w:val="006F45C6"/>
    <w:rsid w:val="006F73D7"/>
    <w:rsid w:val="007039F2"/>
    <w:rsid w:val="007300F6"/>
    <w:rsid w:val="00732B09"/>
    <w:rsid w:val="00737B3A"/>
    <w:rsid w:val="00737FCD"/>
    <w:rsid w:val="00763B58"/>
    <w:rsid w:val="00770278"/>
    <w:rsid w:val="00770DA6"/>
    <w:rsid w:val="007715FC"/>
    <w:rsid w:val="00775099"/>
    <w:rsid w:val="00775C09"/>
    <w:rsid w:val="00783074"/>
    <w:rsid w:val="00787C27"/>
    <w:rsid w:val="00793529"/>
    <w:rsid w:val="00796275"/>
    <w:rsid w:val="007B3D6B"/>
    <w:rsid w:val="007B7C40"/>
    <w:rsid w:val="007C1695"/>
    <w:rsid w:val="007D5E14"/>
    <w:rsid w:val="007D5F6F"/>
    <w:rsid w:val="007E06A2"/>
    <w:rsid w:val="007E6744"/>
    <w:rsid w:val="007E6765"/>
    <w:rsid w:val="007F361D"/>
    <w:rsid w:val="007F7B19"/>
    <w:rsid w:val="008152AE"/>
    <w:rsid w:val="00847622"/>
    <w:rsid w:val="00853014"/>
    <w:rsid w:val="00860CDC"/>
    <w:rsid w:val="008673D0"/>
    <w:rsid w:val="00877525"/>
    <w:rsid w:val="00886E18"/>
    <w:rsid w:val="008878DD"/>
    <w:rsid w:val="00894726"/>
    <w:rsid w:val="0089609E"/>
    <w:rsid w:val="00896D80"/>
    <w:rsid w:val="008A07F9"/>
    <w:rsid w:val="008A72A8"/>
    <w:rsid w:val="008B0676"/>
    <w:rsid w:val="008B33E3"/>
    <w:rsid w:val="008C1E4D"/>
    <w:rsid w:val="008E1120"/>
    <w:rsid w:val="008F6EF4"/>
    <w:rsid w:val="008F79EE"/>
    <w:rsid w:val="00906BBF"/>
    <w:rsid w:val="009107D2"/>
    <w:rsid w:val="00912B5F"/>
    <w:rsid w:val="009230D1"/>
    <w:rsid w:val="00945E77"/>
    <w:rsid w:val="0095405D"/>
    <w:rsid w:val="009552E2"/>
    <w:rsid w:val="00967E6B"/>
    <w:rsid w:val="0097221D"/>
    <w:rsid w:val="00973D6F"/>
    <w:rsid w:val="00980704"/>
    <w:rsid w:val="009918D4"/>
    <w:rsid w:val="009931D1"/>
    <w:rsid w:val="00993676"/>
    <w:rsid w:val="009A1ADE"/>
    <w:rsid w:val="009C206B"/>
    <w:rsid w:val="009C3A8C"/>
    <w:rsid w:val="009C3FB6"/>
    <w:rsid w:val="009F0188"/>
    <w:rsid w:val="009F791F"/>
    <w:rsid w:val="00A048D9"/>
    <w:rsid w:val="00A156EA"/>
    <w:rsid w:val="00A21FC5"/>
    <w:rsid w:val="00A2223A"/>
    <w:rsid w:val="00A2268B"/>
    <w:rsid w:val="00A3484F"/>
    <w:rsid w:val="00A504B1"/>
    <w:rsid w:val="00A54C2D"/>
    <w:rsid w:val="00A770E9"/>
    <w:rsid w:val="00A77122"/>
    <w:rsid w:val="00A81BD4"/>
    <w:rsid w:val="00A9284D"/>
    <w:rsid w:val="00AA07CB"/>
    <w:rsid w:val="00AB207A"/>
    <w:rsid w:val="00AB27FD"/>
    <w:rsid w:val="00AB2E33"/>
    <w:rsid w:val="00AC1603"/>
    <w:rsid w:val="00AD0BC3"/>
    <w:rsid w:val="00AD29A0"/>
    <w:rsid w:val="00AE2F6F"/>
    <w:rsid w:val="00AF1AF3"/>
    <w:rsid w:val="00AF457F"/>
    <w:rsid w:val="00B04203"/>
    <w:rsid w:val="00B0543F"/>
    <w:rsid w:val="00B22034"/>
    <w:rsid w:val="00B33EDC"/>
    <w:rsid w:val="00B35377"/>
    <w:rsid w:val="00B4363F"/>
    <w:rsid w:val="00B44934"/>
    <w:rsid w:val="00B46AD5"/>
    <w:rsid w:val="00B555A3"/>
    <w:rsid w:val="00B66578"/>
    <w:rsid w:val="00B75254"/>
    <w:rsid w:val="00B8104A"/>
    <w:rsid w:val="00B8573A"/>
    <w:rsid w:val="00B9707D"/>
    <w:rsid w:val="00BA6747"/>
    <w:rsid w:val="00BC056E"/>
    <w:rsid w:val="00BC4877"/>
    <w:rsid w:val="00BC4F3D"/>
    <w:rsid w:val="00BC6497"/>
    <w:rsid w:val="00BC72CD"/>
    <w:rsid w:val="00BE38EA"/>
    <w:rsid w:val="00BE5FEA"/>
    <w:rsid w:val="00BF323C"/>
    <w:rsid w:val="00BF3CD9"/>
    <w:rsid w:val="00C2632D"/>
    <w:rsid w:val="00C33734"/>
    <w:rsid w:val="00C45601"/>
    <w:rsid w:val="00C4647F"/>
    <w:rsid w:val="00C52489"/>
    <w:rsid w:val="00C63A79"/>
    <w:rsid w:val="00C8150E"/>
    <w:rsid w:val="00C8384B"/>
    <w:rsid w:val="00C95298"/>
    <w:rsid w:val="00CA4508"/>
    <w:rsid w:val="00CD0523"/>
    <w:rsid w:val="00CE1E19"/>
    <w:rsid w:val="00CE1EB6"/>
    <w:rsid w:val="00CE71F8"/>
    <w:rsid w:val="00CE7EF8"/>
    <w:rsid w:val="00CF32CB"/>
    <w:rsid w:val="00CF4E20"/>
    <w:rsid w:val="00D17BAB"/>
    <w:rsid w:val="00D24440"/>
    <w:rsid w:val="00D30117"/>
    <w:rsid w:val="00D319E6"/>
    <w:rsid w:val="00D5348A"/>
    <w:rsid w:val="00D63F1A"/>
    <w:rsid w:val="00D67876"/>
    <w:rsid w:val="00D7335E"/>
    <w:rsid w:val="00D753D1"/>
    <w:rsid w:val="00D879A4"/>
    <w:rsid w:val="00DA7F44"/>
    <w:rsid w:val="00DB161B"/>
    <w:rsid w:val="00DB4799"/>
    <w:rsid w:val="00DB4B5B"/>
    <w:rsid w:val="00DC6925"/>
    <w:rsid w:val="00DD0382"/>
    <w:rsid w:val="00DF2B05"/>
    <w:rsid w:val="00DF34D7"/>
    <w:rsid w:val="00E02D5E"/>
    <w:rsid w:val="00E04B3D"/>
    <w:rsid w:val="00E2060D"/>
    <w:rsid w:val="00E24B72"/>
    <w:rsid w:val="00E412F2"/>
    <w:rsid w:val="00E528E3"/>
    <w:rsid w:val="00E6229A"/>
    <w:rsid w:val="00E7656E"/>
    <w:rsid w:val="00E8285B"/>
    <w:rsid w:val="00E84EBD"/>
    <w:rsid w:val="00E8782C"/>
    <w:rsid w:val="00E908A8"/>
    <w:rsid w:val="00EA44D9"/>
    <w:rsid w:val="00EA5DA9"/>
    <w:rsid w:val="00EB195B"/>
    <w:rsid w:val="00EB1A2C"/>
    <w:rsid w:val="00EB57D5"/>
    <w:rsid w:val="00EB737B"/>
    <w:rsid w:val="00EC40F6"/>
    <w:rsid w:val="00EC6148"/>
    <w:rsid w:val="00ED0BAB"/>
    <w:rsid w:val="00EF2B15"/>
    <w:rsid w:val="00EF3059"/>
    <w:rsid w:val="00F02F94"/>
    <w:rsid w:val="00F45090"/>
    <w:rsid w:val="00F55807"/>
    <w:rsid w:val="00F55FE6"/>
    <w:rsid w:val="00F661B0"/>
    <w:rsid w:val="00F7338B"/>
    <w:rsid w:val="00F7539C"/>
    <w:rsid w:val="00F847EE"/>
    <w:rsid w:val="00F96560"/>
    <w:rsid w:val="00FA06BE"/>
    <w:rsid w:val="00FA1C51"/>
    <w:rsid w:val="00FB5A8F"/>
    <w:rsid w:val="00FB7C4C"/>
    <w:rsid w:val="00FC23F4"/>
    <w:rsid w:val="00FC2FD5"/>
    <w:rsid w:val="00FC3BDE"/>
    <w:rsid w:val="00FC7061"/>
    <w:rsid w:val="00FD5ED7"/>
    <w:rsid w:val="00FD6497"/>
    <w:rsid w:val="00FD6D74"/>
    <w:rsid w:val="00FE036C"/>
    <w:rsid w:val="00FE0E73"/>
    <w:rsid w:val="00FF4B5C"/>
    <w:rsid w:val="00FF79E6"/>
    <w:rsid w:val="00FF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3009"/>
    <o:shapelayout v:ext="edit">
      <o:idmap v:ext="edit" data="1"/>
    </o:shapelayout>
  </w:shapeDefaults>
  <w:decimalSymbol w:val="."/>
  <w:listSeparator w:val=","/>
  <w14:docId w14:val="77FFCD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B5FBB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character" w:styleId="Emphasis">
    <w:name w:val="Emphasis"/>
    <w:qFormat/>
    <w:locked/>
    <w:rsid w:val="007B3D6B"/>
  </w:style>
  <w:style w:type="paragraph" w:customStyle="1" w:styleId="TIlogo-bodytext">
    <w:name w:val="TI logo - body text"/>
    <w:basedOn w:val="Normal"/>
    <w:rsid w:val="00894726"/>
    <w:pPr>
      <w:spacing w:before="360" w:after="360" w:line="240" w:lineRule="auto"/>
    </w:pPr>
    <w:rPr>
      <w:rFonts w:eastAsia="Times New Roman"/>
      <w:szCs w:val="18"/>
      <w:lang w:eastAsia="en-AU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BFBFBF" w:themeColor="accent4" w:themeShade="BF"/>
    </w:rPr>
    <w:tblPr>
      <w:tblStyleRowBandSize w:val="1"/>
      <w:tblStyleColBandSize w:val="1"/>
      <w:tblBorders>
        <w:top w:val="single" w:sz="8" w:space="0" w:color="FFFFFF" w:themeColor="accent4"/>
        <w:bottom w:val="single" w:sz="8" w:space="0" w:color="FFFF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3327F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TIlogo-Blackheaderbanner">
    <w:name w:val="TI logo - Black header banner"/>
    <w:basedOn w:val="Blackheaderbanner"/>
    <w:rsid w:val="007B3D6B"/>
    <w:pPr>
      <w:spacing w:before="480" w:after="480"/>
    </w:pPr>
  </w:style>
  <w:style w:type="paragraph" w:styleId="Header">
    <w:name w:val="header"/>
    <w:basedOn w:val="Normal"/>
    <w:link w:val="HeaderChar"/>
    <w:unhideWhenUsed/>
    <w:rsid w:val="00EB7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B737B"/>
    <w:rPr>
      <w:rFonts w:ascii="Arial" w:hAnsi="Arial"/>
      <w:szCs w:val="22"/>
    </w:rPr>
  </w:style>
  <w:style w:type="paragraph" w:customStyle="1" w:styleId="ATBlueheader">
    <w:name w:val="AT Blue header"/>
    <w:basedOn w:val="Normal"/>
    <w:next w:val="Normal"/>
    <w:rsid w:val="007B3D6B"/>
    <w:pPr>
      <w:spacing w:before="60" w:after="60"/>
      <w:jc w:val="right"/>
    </w:pPr>
    <w:rPr>
      <w:rFonts w:cs="Arial"/>
      <w:b/>
      <w:color w:val="000099"/>
      <w:lang w:eastAsia="en-US"/>
    </w:rPr>
  </w:style>
  <w:style w:type="character" w:customStyle="1" w:styleId="Bodytextcondensed">
    <w:name w:val="Body text_condensed"/>
    <w:uiPriority w:val="1"/>
    <w:rsid w:val="004E126A"/>
    <w:rPr>
      <w:spacing w:val="-2"/>
    </w:rPr>
  </w:style>
  <w:style w:type="character" w:customStyle="1" w:styleId="Bodytextgrey">
    <w:name w:val="Body text_grey"/>
    <w:uiPriority w:val="1"/>
    <w:qFormat/>
    <w:rsid w:val="004E126A"/>
    <w:rPr>
      <w:color w:val="A6A6A6"/>
    </w:rPr>
  </w:style>
  <w:style w:type="character" w:customStyle="1" w:styleId="Bold">
    <w:name w:val="Bold"/>
    <w:uiPriority w:val="1"/>
    <w:rsid w:val="004E126A"/>
    <w:rPr>
      <w:b/>
    </w:rPr>
  </w:style>
  <w:style w:type="character" w:customStyle="1" w:styleId="BoldItalic">
    <w:name w:val="Bold_Italic"/>
    <w:uiPriority w:val="1"/>
    <w:rsid w:val="004E126A"/>
    <w:rPr>
      <w:b/>
      <w:i/>
    </w:rPr>
  </w:style>
  <w:style w:type="character" w:customStyle="1" w:styleId="Italic">
    <w:name w:val="Italic"/>
    <w:uiPriority w:val="1"/>
    <w:rsid w:val="004E126A"/>
    <w:rPr>
      <w:i/>
    </w:rPr>
  </w:style>
  <w:style w:type="paragraph" w:customStyle="1" w:styleId="Questionheading">
    <w:name w:val="Question heading:"/>
    <w:basedOn w:val="Normal"/>
    <w:next w:val="Normal"/>
    <w:rsid w:val="007B3D6B"/>
    <w:pPr>
      <w:spacing w:after="0"/>
    </w:pPr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next w:val="Normal"/>
    <w:rsid w:val="007B3D6B"/>
    <w:pPr>
      <w:spacing w:after="0"/>
    </w:pPr>
    <w:rPr>
      <w:rFonts w:eastAsia="MS Gothic"/>
      <w:i/>
    </w:rPr>
  </w:style>
  <w:style w:type="paragraph" w:customStyle="1" w:styleId="Sub-heading">
    <w:name w:val="Sub-heading"/>
    <w:basedOn w:val="Normal"/>
    <w:next w:val="Normal"/>
    <w:rsid w:val="007B3D6B"/>
    <w:pPr>
      <w:spacing w:before="240"/>
    </w:pPr>
    <w:rPr>
      <w:b/>
      <w:lang w:eastAsia="en-US"/>
    </w:rPr>
  </w:style>
  <w:style w:type="paragraph" w:customStyle="1" w:styleId="Answerline02middlerows">
    <w:name w:val="Answer line 02 middle rows"/>
    <w:basedOn w:val="Normal"/>
    <w:rsid w:val="00EB737B"/>
    <w:pPr>
      <w:spacing w:after="260"/>
    </w:pPr>
    <w:rPr>
      <w:rFonts w:eastAsia="MS Gothic"/>
      <w:noProof/>
    </w:rPr>
  </w:style>
  <w:style w:type="character" w:customStyle="1" w:styleId="Hyperlinkgreen">
    <w:name w:val="Hyperlink_green"/>
    <w:uiPriority w:val="1"/>
    <w:rsid w:val="004E126A"/>
    <w:rPr>
      <w:color w:val="00B050"/>
    </w:rPr>
  </w:style>
  <w:style w:type="paragraph" w:customStyle="1" w:styleId="Answerline03lastrow">
    <w:name w:val="Answer line 03 last row"/>
    <w:basedOn w:val="Answerline02middlerows"/>
    <w:rsid w:val="00EB737B"/>
    <w:pPr>
      <w:spacing w:after="240"/>
    </w:pPr>
  </w:style>
  <w:style w:type="paragraph" w:customStyle="1" w:styleId="Tickbox">
    <w:name w:val="Tick box"/>
    <w:basedOn w:val="Normal"/>
    <w:next w:val="Normal"/>
    <w:qFormat/>
    <w:rsid w:val="00EB737B"/>
    <w:pPr>
      <w:numPr>
        <w:numId w:val="5"/>
      </w:numPr>
      <w:ind w:left="357" w:hanging="357"/>
    </w:pPr>
  </w:style>
  <w:style w:type="paragraph" w:customStyle="1" w:styleId="BodyText0ptspace">
    <w:name w:val="Body Text 0pt space"/>
    <w:basedOn w:val="Normal"/>
    <w:next w:val="Normal"/>
    <w:rsid w:val="007B3D6B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7B3D6B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7B3D6B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7B3D6B"/>
    <w:pPr>
      <w:spacing w:after="240"/>
    </w:pPr>
  </w:style>
  <w:style w:type="paragraph" w:customStyle="1" w:styleId="Answerline01firstrow">
    <w:name w:val="Answer line 01 first row"/>
    <w:basedOn w:val="Answerline02middlerows"/>
    <w:rsid w:val="00EB737B"/>
    <w:pPr>
      <w:spacing w:before="260"/>
    </w:pPr>
  </w:style>
  <w:style w:type="paragraph" w:customStyle="1" w:styleId="Answerlineindent02middlerows">
    <w:name w:val="Answer line indent 02 middle rows"/>
    <w:basedOn w:val="Answerline02middlerows"/>
    <w:next w:val="Normal"/>
    <w:rsid w:val="00EB737B"/>
    <w:pPr>
      <w:ind w:left="357"/>
    </w:pPr>
  </w:style>
  <w:style w:type="character" w:customStyle="1" w:styleId="Redbodytext">
    <w:name w:val="Red body text"/>
    <w:basedOn w:val="DefaultParagraphFont"/>
    <w:uiPriority w:val="1"/>
    <w:qFormat/>
    <w:rsid w:val="004E126A"/>
    <w:rPr>
      <w:color w:val="FF0000"/>
    </w:rPr>
  </w:style>
  <w:style w:type="paragraph" w:styleId="ListBullet">
    <w:name w:val="List Bullet"/>
    <w:basedOn w:val="Normal"/>
    <w:uiPriority w:val="99"/>
    <w:unhideWhenUsed/>
    <w:rsid w:val="00EB737B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EB737B"/>
    <w:pPr>
      <w:numPr>
        <w:numId w:val="2"/>
      </w:numPr>
      <w:spacing w:after="0"/>
      <w:contextualSpacing/>
    </w:pPr>
  </w:style>
  <w:style w:type="paragraph" w:styleId="ListNumber">
    <w:name w:val="List Number"/>
    <w:basedOn w:val="Normal"/>
    <w:uiPriority w:val="99"/>
    <w:unhideWhenUsed/>
    <w:rsid w:val="00EB737B"/>
    <w:pPr>
      <w:numPr>
        <w:numId w:val="3"/>
      </w:numPr>
      <w:spacing w:after="0"/>
      <w:contextualSpacing/>
    </w:pPr>
  </w:style>
  <w:style w:type="paragraph" w:styleId="List2">
    <w:name w:val="List 2"/>
    <w:basedOn w:val="Normal"/>
    <w:uiPriority w:val="99"/>
    <w:unhideWhenUsed/>
    <w:rsid w:val="00EB737B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EB737B"/>
    <w:pPr>
      <w:spacing w:after="0"/>
      <w:ind w:left="849" w:hanging="283"/>
      <w:contextualSpacing/>
    </w:pPr>
  </w:style>
  <w:style w:type="paragraph" w:styleId="ListNumber2">
    <w:name w:val="List Number 2"/>
    <w:basedOn w:val="Normal"/>
    <w:uiPriority w:val="99"/>
    <w:unhideWhenUsed/>
    <w:rsid w:val="00EB737B"/>
    <w:pPr>
      <w:numPr>
        <w:numId w:val="4"/>
      </w:numPr>
      <w:spacing w:after="0"/>
      <w:contextualSpacing/>
    </w:pPr>
  </w:style>
  <w:style w:type="paragraph" w:customStyle="1" w:styleId="ColourBanner1st">
    <w:name w:val="Colour Banner_1st"/>
    <w:basedOn w:val="Normal"/>
    <w:next w:val="Normal"/>
    <w:qFormat/>
    <w:rsid w:val="007B3D6B"/>
    <w:pPr>
      <w:shd w:val="clear" w:color="auto" w:fill="FFE9E0"/>
      <w:spacing w:before="360" w:after="240"/>
    </w:pPr>
    <w:rPr>
      <w:b/>
    </w:rPr>
  </w:style>
  <w:style w:type="paragraph" w:customStyle="1" w:styleId="Colourbanner2">
    <w:name w:val="Colour banner_2+"/>
    <w:basedOn w:val="Normal"/>
    <w:next w:val="Normal"/>
    <w:qFormat/>
    <w:rsid w:val="007B3D6B"/>
    <w:pPr>
      <w:shd w:val="clear" w:color="auto" w:fill="FFE9E0"/>
      <w:spacing w:before="240" w:after="240"/>
    </w:pPr>
    <w:rPr>
      <w:b/>
    </w:rPr>
  </w:style>
  <w:style w:type="paragraph" w:customStyle="1" w:styleId="TickBoxRed">
    <w:name w:val="Tick Box Red"/>
    <w:basedOn w:val="Normal"/>
    <w:next w:val="Normal"/>
    <w:rsid w:val="00EB737B"/>
    <w:pPr>
      <w:numPr>
        <w:numId w:val="6"/>
      </w:numPr>
      <w:ind w:left="357" w:hanging="357"/>
    </w:pPr>
    <w:rPr>
      <w:color w:val="FF0000"/>
    </w:rPr>
  </w:style>
  <w:style w:type="paragraph" w:customStyle="1" w:styleId="Answerlineindent03lastrow">
    <w:name w:val="Answer line indent 03 last row"/>
    <w:basedOn w:val="Answerline03lastrow"/>
    <w:next w:val="Normal"/>
    <w:rsid w:val="00EB737B"/>
    <w:pPr>
      <w:ind w:left="357"/>
    </w:pPr>
  </w:style>
  <w:style w:type="paragraph" w:customStyle="1" w:styleId="Answerlineindent01firstrow">
    <w:name w:val="Answer line indent 01 first row"/>
    <w:basedOn w:val="Answerlineindent02middlerows"/>
    <w:rsid w:val="00EB737B"/>
    <w:pPr>
      <w:spacing w:before="260"/>
    </w:pPr>
  </w:style>
  <w:style w:type="table" w:customStyle="1" w:styleId="TableStyle1">
    <w:name w:val="Table Style 1"/>
    <w:basedOn w:val="TableNormal"/>
    <w:uiPriority w:val="99"/>
    <w:rsid w:val="00EB737B"/>
    <w:rPr>
      <w:rFonts w:ascii="Arial" w:hAnsi="Arial"/>
      <w:sz w:val="22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character" w:customStyle="1" w:styleId="Redbodytextbold">
    <w:name w:val="Red body text bold"/>
    <w:basedOn w:val="Redbodytext"/>
    <w:uiPriority w:val="1"/>
    <w:qFormat/>
    <w:rsid w:val="004E126A"/>
    <w:rPr>
      <w:b/>
      <w:color w:val="FF0000"/>
    </w:rPr>
  </w:style>
  <w:style w:type="character" w:customStyle="1" w:styleId="Redbodytextbolditalic">
    <w:name w:val="Red body text bold_italic"/>
    <w:basedOn w:val="DefaultParagraphFont"/>
    <w:uiPriority w:val="1"/>
    <w:qFormat/>
    <w:rsid w:val="004E126A"/>
    <w:rPr>
      <w:b/>
      <w:i/>
      <w:color w:val="FF0000"/>
    </w:rPr>
  </w:style>
  <w:style w:type="character" w:customStyle="1" w:styleId="Redbodytextitalic">
    <w:name w:val="Red body text italic"/>
    <w:basedOn w:val="Redbodytextbold"/>
    <w:uiPriority w:val="1"/>
    <w:qFormat/>
    <w:rsid w:val="004E126A"/>
    <w:rPr>
      <w:b w:val="0"/>
      <w:i/>
      <w:color w:val="FF0000"/>
    </w:rPr>
  </w:style>
  <w:style w:type="character" w:customStyle="1" w:styleId="Redbodytextunderline">
    <w:name w:val="Red body text underline"/>
    <w:basedOn w:val="DefaultParagraphFont"/>
    <w:uiPriority w:val="1"/>
    <w:qFormat/>
    <w:rsid w:val="004E126A"/>
    <w:rPr>
      <w:rFonts w:ascii="Arial" w:hAnsi="Arial"/>
      <w:i w:val="0"/>
      <w:color w:val="FF0000"/>
      <w:sz w:val="24"/>
      <w:u w:val="single"/>
    </w:rPr>
  </w:style>
  <w:style w:type="paragraph" w:customStyle="1" w:styleId="WhiteheaderbannerAlignright">
    <w:name w:val="White header banner Align_right"/>
    <w:basedOn w:val="Normal"/>
    <w:next w:val="Normal"/>
    <w:qFormat/>
    <w:rsid w:val="007B3D6B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GTMJTask-specassessableelements">
    <w:name w:val="GTMJ Task-spec assessable elements"/>
    <w:next w:val="Normal"/>
    <w:rsid w:val="00000855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noProof/>
      <w:color w:val="000000"/>
      <w:sz w:val="18"/>
      <w:szCs w:val="18"/>
      <w:lang w:eastAsia="en-AU"/>
    </w:rPr>
  </w:style>
  <w:style w:type="paragraph" w:customStyle="1" w:styleId="GTMJAssessableelementwhite">
    <w:name w:val="GTMJ Assessable element white"/>
    <w:basedOn w:val="Normal"/>
    <w:next w:val="Normal"/>
    <w:link w:val="GTMJAssessableelementwhiteChar"/>
    <w:rsid w:val="00000855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GTMJAssessableelementwhiteChar">
    <w:name w:val="GTMJ Assessable element white Char"/>
    <w:link w:val="GTMJAssessableelementwhite"/>
    <w:rsid w:val="00000855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GTMJTypetexthere">
    <w:name w:val="GTMJ Type text here"/>
    <w:basedOn w:val="Normal"/>
    <w:next w:val="Normal"/>
    <w:link w:val="GTMJTypetexthereChar"/>
    <w:rsid w:val="00000855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GTMJTypetexthereChar">
    <w:name w:val="GTMJ Type text here Char"/>
    <w:link w:val="GTMJTypetexthere"/>
    <w:rsid w:val="00000855"/>
    <w:rPr>
      <w:rFonts w:ascii="Arial" w:eastAsia="Times New Roman" w:hAnsi="Arial"/>
      <w:sz w:val="18"/>
      <w:szCs w:val="18"/>
      <w:lang w:eastAsia="en-AU"/>
    </w:rPr>
  </w:style>
  <w:style w:type="paragraph" w:customStyle="1" w:styleId="GTMJPurpose">
    <w:name w:val="GTMJ Purpose"/>
    <w:basedOn w:val="Normal"/>
    <w:rsid w:val="00000855"/>
    <w:pPr>
      <w:spacing w:before="120" w:line="240" w:lineRule="auto"/>
    </w:pPr>
    <w:rPr>
      <w:rFonts w:eastAsia="Arial Unicode MS"/>
      <w:sz w:val="22"/>
      <w:lang w:eastAsia="en-AU"/>
    </w:rPr>
  </w:style>
  <w:style w:type="paragraph" w:customStyle="1" w:styleId="GTMJBlueHeaderLeftalign">
    <w:name w:val="GTMJ Blue Header_Left align"/>
    <w:basedOn w:val="Normal"/>
    <w:next w:val="Normal"/>
    <w:rsid w:val="00000855"/>
    <w:pPr>
      <w:spacing w:after="0"/>
    </w:pPr>
    <w:rPr>
      <w:rFonts w:cs="Arial"/>
      <w:b/>
      <w:color w:val="000099"/>
      <w:sz w:val="22"/>
      <w:lang w:eastAsia="en-US"/>
    </w:rPr>
  </w:style>
  <w:style w:type="paragraph" w:customStyle="1" w:styleId="GTMJA-E">
    <w:name w:val="GTMJ A-E"/>
    <w:basedOn w:val="Normal"/>
    <w:next w:val="Normal"/>
    <w:rsid w:val="00000855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BlueHeaderRightalign">
    <w:name w:val="GTMJ Blue Header_Right align"/>
    <w:basedOn w:val="Normal"/>
    <w:next w:val="Normal"/>
    <w:rsid w:val="00000855"/>
    <w:pPr>
      <w:spacing w:after="0"/>
      <w:jc w:val="right"/>
    </w:pPr>
    <w:rPr>
      <w:b/>
      <w:color w:val="000099"/>
      <w:sz w:val="22"/>
    </w:rPr>
  </w:style>
  <w:style w:type="character" w:customStyle="1" w:styleId="Underline">
    <w:name w:val="Underline"/>
    <w:uiPriority w:val="1"/>
    <w:qFormat/>
    <w:rsid w:val="004E126A"/>
    <w:rPr>
      <w:u w:val="single"/>
    </w:rPr>
  </w:style>
  <w:style w:type="table" w:customStyle="1" w:styleId="TableStyle2">
    <w:name w:val="Table Style 2"/>
    <w:basedOn w:val="TableNormal"/>
    <w:uiPriority w:val="99"/>
    <w:rsid w:val="00EB737B"/>
    <w:rPr>
      <w:rFonts w:ascii="Arial" w:hAnsi="Arial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customStyle="1" w:styleId="EffectCauseCentre">
    <w:name w:val="Effect/Cause_Centre"/>
    <w:basedOn w:val="Normal"/>
    <w:next w:val="Normal"/>
    <w:rsid w:val="00EB737B"/>
    <w:pPr>
      <w:spacing w:after="0"/>
      <w:jc w:val="center"/>
    </w:pPr>
    <w:rPr>
      <w:rFonts w:eastAsia="MS Gothic"/>
      <w:sz w:val="22"/>
    </w:rPr>
  </w:style>
  <w:style w:type="paragraph" w:customStyle="1" w:styleId="GTMJA-E12ptfont">
    <w:name w:val="GTMJ A-E 12pt font"/>
    <w:basedOn w:val="Normal"/>
    <w:next w:val="Normal"/>
    <w:rsid w:val="00694292"/>
    <w:pPr>
      <w:spacing w:after="0" w:line="240" w:lineRule="auto"/>
      <w:jc w:val="center"/>
    </w:pPr>
    <w:rPr>
      <w:b/>
      <w:color w:val="003366"/>
    </w:rPr>
  </w:style>
  <w:style w:type="character" w:customStyle="1" w:styleId="Bodytextgreyitalic">
    <w:name w:val="Body text_grey italic"/>
    <w:basedOn w:val="DefaultParagraphFont"/>
    <w:uiPriority w:val="1"/>
    <w:rsid w:val="00357C84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357C84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357C84"/>
    <w:rPr>
      <w:color w:val="A6A6A6" w:themeColor="background1" w:themeShade="A6"/>
      <w:u w:val="single"/>
    </w:rPr>
  </w:style>
  <w:style w:type="paragraph" w:customStyle="1" w:styleId="EffectCauseLeft">
    <w:name w:val="Effect/Cause_Left"/>
    <w:basedOn w:val="Normal"/>
    <w:next w:val="Normal"/>
    <w:rsid w:val="00EB737B"/>
    <w:pPr>
      <w:spacing w:after="0"/>
    </w:pPr>
    <w:rPr>
      <w:rFonts w:eastAsia="MS Gothic"/>
      <w:sz w:val="22"/>
    </w:rPr>
  </w:style>
  <w:style w:type="table" w:customStyle="1" w:styleId="TableGrid1">
    <w:name w:val="Table Grid1"/>
    <w:basedOn w:val="TableNormal"/>
    <w:next w:val="TableGrid"/>
    <w:uiPriority w:val="59"/>
    <w:rsid w:val="003F279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Reference">
    <w:name w:val="Source Reference"/>
    <w:next w:val="Normal"/>
    <w:qFormat/>
    <w:rsid w:val="00327845"/>
    <w:pPr>
      <w:spacing w:after="60"/>
    </w:pPr>
    <w:rPr>
      <w:rFonts w:ascii="Arial" w:hAnsi="Arial"/>
      <w:sz w:val="16"/>
      <w:szCs w:val="16"/>
    </w:rPr>
  </w:style>
  <w:style w:type="paragraph" w:customStyle="1" w:styleId="SourceAttribution">
    <w:name w:val="Source Attribution"/>
    <w:next w:val="Normal"/>
    <w:qFormat/>
    <w:rsid w:val="00327845"/>
    <w:rPr>
      <w:rFonts w:ascii="Arial" w:hAnsi="Arial" w:cs="Arial"/>
      <w:sz w:val="12"/>
      <w:szCs w:val="12"/>
    </w:rPr>
  </w:style>
  <w:style w:type="character" w:styleId="CommentReference">
    <w:name w:val="annotation reference"/>
    <w:basedOn w:val="DefaultParagraphFont"/>
    <w:uiPriority w:val="99"/>
    <w:semiHidden/>
    <w:unhideWhenUsed/>
    <w:rsid w:val="009C3F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3F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3FB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F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FB6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B5FBB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character" w:styleId="Emphasis">
    <w:name w:val="Emphasis"/>
    <w:qFormat/>
    <w:locked/>
    <w:rsid w:val="007B3D6B"/>
  </w:style>
  <w:style w:type="paragraph" w:customStyle="1" w:styleId="TIlogo-bodytext">
    <w:name w:val="TI logo - body text"/>
    <w:basedOn w:val="Normal"/>
    <w:rsid w:val="00894726"/>
    <w:pPr>
      <w:spacing w:before="360" w:after="360" w:line="240" w:lineRule="auto"/>
    </w:pPr>
    <w:rPr>
      <w:rFonts w:eastAsia="Times New Roman"/>
      <w:szCs w:val="18"/>
      <w:lang w:eastAsia="en-AU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BFBFBF" w:themeColor="accent4" w:themeShade="BF"/>
    </w:rPr>
    <w:tblPr>
      <w:tblStyleRowBandSize w:val="1"/>
      <w:tblStyleColBandSize w:val="1"/>
      <w:tblBorders>
        <w:top w:val="single" w:sz="8" w:space="0" w:color="FFFFFF" w:themeColor="accent4"/>
        <w:bottom w:val="single" w:sz="8" w:space="0" w:color="FFFF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4"/>
          <w:left w:val="nil"/>
          <w:bottom w:val="single" w:sz="8" w:space="0" w:color="FFFF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3327F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TIlogo-Blackheaderbanner">
    <w:name w:val="TI logo - Black header banner"/>
    <w:basedOn w:val="Blackheaderbanner"/>
    <w:rsid w:val="007B3D6B"/>
    <w:pPr>
      <w:spacing w:before="480" w:after="480"/>
    </w:pPr>
  </w:style>
  <w:style w:type="paragraph" w:styleId="Header">
    <w:name w:val="header"/>
    <w:basedOn w:val="Normal"/>
    <w:link w:val="HeaderChar"/>
    <w:unhideWhenUsed/>
    <w:rsid w:val="00EB7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B737B"/>
    <w:rPr>
      <w:rFonts w:ascii="Arial" w:hAnsi="Arial"/>
      <w:szCs w:val="22"/>
    </w:rPr>
  </w:style>
  <w:style w:type="paragraph" w:customStyle="1" w:styleId="ATBlueheader">
    <w:name w:val="AT Blue header"/>
    <w:basedOn w:val="Normal"/>
    <w:next w:val="Normal"/>
    <w:rsid w:val="007B3D6B"/>
    <w:pPr>
      <w:spacing w:before="60" w:after="60"/>
      <w:jc w:val="right"/>
    </w:pPr>
    <w:rPr>
      <w:rFonts w:cs="Arial"/>
      <w:b/>
      <w:color w:val="000099"/>
      <w:lang w:eastAsia="en-US"/>
    </w:rPr>
  </w:style>
  <w:style w:type="character" w:customStyle="1" w:styleId="Bodytextcondensed">
    <w:name w:val="Body text_condensed"/>
    <w:uiPriority w:val="1"/>
    <w:rsid w:val="004E126A"/>
    <w:rPr>
      <w:spacing w:val="-2"/>
    </w:rPr>
  </w:style>
  <w:style w:type="character" w:customStyle="1" w:styleId="Bodytextgrey">
    <w:name w:val="Body text_grey"/>
    <w:uiPriority w:val="1"/>
    <w:qFormat/>
    <w:rsid w:val="004E126A"/>
    <w:rPr>
      <w:color w:val="A6A6A6"/>
    </w:rPr>
  </w:style>
  <w:style w:type="character" w:customStyle="1" w:styleId="Bold">
    <w:name w:val="Bold"/>
    <w:uiPriority w:val="1"/>
    <w:rsid w:val="004E126A"/>
    <w:rPr>
      <w:b/>
    </w:rPr>
  </w:style>
  <w:style w:type="character" w:customStyle="1" w:styleId="BoldItalic">
    <w:name w:val="Bold_Italic"/>
    <w:uiPriority w:val="1"/>
    <w:rsid w:val="004E126A"/>
    <w:rPr>
      <w:b/>
      <w:i/>
    </w:rPr>
  </w:style>
  <w:style w:type="character" w:customStyle="1" w:styleId="Italic">
    <w:name w:val="Italic"/>
    <w:uiPriority w:val="1"/>
    <w:rsid w:val="004E126A"/>
    <w:rPr>
      <w:i/>
    </w:rPr>
  </w:style>
  <w:style w:type="paragraph" w:customStyle="1" w:styleId="Questionheading">
    <w:name w:val="Question heading:"/>
    <w:basedOn w:val="Normal"/>
    <w:next w:val="Normal"/>
    <w:rsid w:val="007B3D6B"/>
    <w:pPr>
      <w:spacing w:after="0"/>
    </w:pPr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next w:val="Normal"/>
    <w:rsid w:val="007B3D6B"/>
    <w:pPr>
      <w:spacing w:after="0"/>
    </w:pPr>
    <w:rPr>
      <w:rFonts w:eastAsia="MS Gothic"/>
      <w:i/>
    </w:rPr>
  </w:style>
  <w:style w:type="paragraph" w:customStyle="1" w:styleId="Sub-heading">
    <w:name w:val="Sub-heading"/>
    <w:basedOn w:val="Normal"/>
    <w:next w:val="Normal"/>
    <w:rsid w:val="007B3D6B"/>
    <w:pPr>
      <w:spacing w:before="240"/>
    </w:pPr>
    <w:rPr>
      <w:b/>
      <w:lang w:eastAsia="en-US"/>
    </w:rPr>
  </w:style>
  <w:style w:type="paragraph" w:customStyle="1" w:styleId="Answerline02middlerows">
    <w:name w:val="Answer line 02 middle rows"/>
    <w:basedOn w:val="Normal"/>
    <w:rsid w:val="00EB737B"/>
    <w:pPr>
      <w:spacing w:after="260"/>
    </w:pPr>
    <w:rPr>
      <w:rFonts w:eastAsia="MS Gothic"/>
      <w:noProof/>
    </w:rPr>
  </w:style>
  <w:style w:type="character" w:customStyle="1" w:styleId="Hyperlinkgreen">
    <w:name w:val="Hyperlink_green"/>
    <w:uiPriority w:val="1"/>
    <w:rsid w:val="004E126A"/>
    <w:rPr>
      <w:color w:val="00B050"/>
    </w:rPr>
  </w:style>
  <w:style w:type="paragraph" w:customStyle="1" w:styleId="Answerline03lastrow">
    <w:name w:val="Answer line 03 last row"/>
    <w:basedOn w:val="Answerline02middlerows"/>
    <w:rsid w:val="00EB737B"/>
    <w:pPr>
      <w:spacing w:after="240"/>
    </w:pPr>
  </w:style>
  <w:style w:type="paragraph" w:customStyle="1" w:styleId="Tickbox">
    <w:name w:val="Tick box"/>
    <w:basedOn w:val="Normal"/>
    <w:next w:val="Normal"/>
    <w:qFormat/>
    <w:rsid w:val="00EB737B"/>
    <w:pPr>
      <w:numPr>
        <w:numId w:val="5"/>
      </w:numPr>
      <w:ind w:left="357" w:hanging="357"/>
    </w:pPr>
  </w:style>
  <w:style w:type="paragraph" w:customStyle="1" w:styleId="BodyText0ptspace">
    <w:name w:val="Body Text 0pt space"/>
    <w:basedOn w:val="Normal"/>
    <w:next w:val="Normal"/>
    <w:rsid w:val="007B3D6B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7B3D6B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7B3D6B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7B3D6B"/>
    <w:pPr>
      <w:spacing w:after="240"/>
    </w:pPr>
  </w:style>
  <w:style w:type="paragraph" w:customStyle="1" w:styleId="Answerline01firstrow">
    <w:name w:val="Answer line 01 first row"/>
    <w:basedOn w:val="Answerline02middlerows"/>
    <w:rsid w:val="00EB737B"/>
    <w:pPr>
      <w:spacing w:before="260"/>
    </w:pPr>
  </w:style>
  <w:style w:type="paragraph" w:customStyle="1" w:styleId="Answerlineindent02middlerows">
    <w:name w:val="Answer line indent 02 middle rows"/>
    <w:basedOn w:val="Answerline02middlerows"/>
    <w:next w:val="Normal"/>
    <w:rsid w:val="00EB737B"/>
    <w:pPr>
      <w:ind w:left="357"/>
    </w:pPr>
  </w:style>
  <w:style w:type="character" w:customStyle="1" w:styleId="Redbodytext">
    <w:name w:val="Red body text"/>
    <w:basedOn w:val="DefaultParagraphFont"/>
    <w:uiPriority w:val="1"/>
    <w:qFormat/>
    <w:rsid w:val="004E126A"/>
    <w:rPr>
      <w:color w:val="FF0000"/>
    </w:rPr>
  </w:style>
  <w:style w:type="paragraph" w:styleId="ListBullet">
    <w:name w:val="List Bullet"/>
    <w:basedOn w:val="Normal"/>
    <w:uiPriority w:val="99"/>
    <w:unhideWhenUsed/>
    <w:rsid w:val="00EB737B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EB737B"/>
    <w:pPr>
      <w:numPr>
        <w:numId w:val="2"/>
      </w:numPr>
      <w:spacing w:after="0"/>
      <w:contextualSpacing/>
    </w:pPr>
  </w:style>
  <w:style w:type="paragraph" w:styleId="ListNumber">
    <w:name w:val="List Number"/>
    <w:basedOn w:val="Normal"/>
    <w:uiPriority w:val="99"/>
    <w:unhideWhenUsed/>
    <w:rsid w:val="00EB737B"/>
    <w:pPr>
      <w:numPr>
        <w:numId w:val="3"/>
      </w:numPr>
      <w:spacing w:after="0"/>
      <w:contextualSpacing/>
    </w:pPr>
  </w:style>
  <w:style w:type="paragraph" w:styleId="List2">
    <w:name w:val="List 2"/>
    <w:basedOn w:val="Normal"/>
    <w:uiPriority w:val="99"/>
    <w:unhideWhenUsed/>
    <w:rsid w:val="00EB737B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EB737B"/>
    <w:pPr>
      <w:spacing w:after="0"/>
      <w:ind w:left="849" w:hanging="283"/>
      <w:contextualSpacing/>
    </w:pPr>
  </w:style>
  <w:style w:type="paragraph" w:styleId="ListNumber2">
    <w:name w:val="List Number 2"/>
    <w:basedOn w:val="Normal"/>
    <w:uiPriority w:val="99"/>
    <w:unhideWhenUsed/>
    <w:rsid w:val="00EB737B"/>
    <w:pPr>
      <w:numPr>
        <w:numId w:val="4"/>
      </w:numPr>
      <w:spacing w:after="0"/>
      <w:contextualSpacing/>
    </w:pPr>
  </w:style>
  <w:style w:type="paragraph" w:customStyle="1" w:styleId="ColourBanner1st">
    <w:name w:val="Colour Banner_1st"/>
    <w:basedOn w:val="Normal"/>
    <w:next w:val="Normal"/>
    <w:qFormat/>
    <w:rsid w:val="007B3D6B"/>
    <w:pPr>
      <w:shd w:val="clear" w:color="auto" w:fill="FFE9E0"/>
      <w:spacing w:before="360" w:after="240"/>
    </w:pPr>
    <w:rPr>
      <w:b/>
    </w:rPr>
  </w:style>
  <w:style w:type="paragraph" w:customStyle="1" w:styleId="Colourbanner2">
    <w:name w:val="Colour banner_2+"/>
    <w:basedOn w:val="Normal"/>
    <w:next w:val="Normal"/>
    <w:qFormat/>
    <w:rsid w:val="007B3D6B"/>
    <w:pPr>
      <w:shd w:val="clear" w:color="auto" w:fill="FFE9E0"/>
      <w:spacing w:before="240" w:after="240"/>
    </w:pPr>
    <w:rPr>
      <w:b/>
    </w:rPr>
  </w:style>
  <w:style w:type="paragraph" w:customStyle="1" w:styleId="TickBoxRed">
    <w:name w:val="Tick Box Red"/>
    <w:basedOn w:val="Normal"/>
    <w:next w:val="Normal"/>
    <w:rsid w:val="00EB737B"/>
    <w:pPr>
      <w:numPr>
        <w:numId w:val="6"/>
      </w:numPr>
      <w:ind w:left="357" w:hanging="357"/>
    </w:pPr>
    <w:rPr>
      <w:color w:val="FF0000"/>
    </w:rPr>
  </w:style>
  <w:style w:type="paragraph" w:customStyle="1" w:styleId="Answerlineindent03lastrow">
    <w:name w:val="Answer line indent 03 last row"/>
    <w:basedOn w:val="Answerline03lastrow"/>
    <w:next w:val="Normal"/>
    <w:rsid w:val="00EB737B"/>
    <w:pPr>
      <w:ind w:left="357"/>
    </w:pPr>
  </w:style>
  <w:style w:type="paragraph" w:customStyle="1" w:styleId="Answerlineindent01firstrow">
    <w:name w:val="Answer line indent 01 first row"/>
    <w:basedOn w:val="Answerlineindent02middlerows"/>
    <w:rsid w:val="00EB737B"/>
    <w:pPr>
      <w:spacing w:before="260"/>
    </w:pPr>
  </w:style>
  <w:style w:type="table" w:customStyle="1" w:styleId="TableStyle1">
    <w:name w:val="Table Style 1"/>
    <w:basedOn w:val="TableNormal"/>
    <w:uiPriority w:val="99"/>
    <w:rsid w:val="00EB737B"/>
    <w:rPr>
      <w:rFonts w:ascii="Arial" w:hAnsi="Arial"/>
      <w:sz w:val="22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character" w:customStyle="1" w:styleId="Redbodytextbold">
    <w:name w:val="Red body text bold"/>
    <w:basedOn w:val="Redbodytext"/>
    <w:uiPriority w:val="1"/>
    <w:qFormat/>
    <w:rsid w:val="004E126A"/>
    <w:rPr>
      <w:b/>
      <w:color w:val="FF0000"/>
    </w:rPr>
  </w:style>
  <w:style w:type="character" w:customStyle="1" w:styleId="Redbodytextbolditalic">
    <w:name w:val="Red body text bold_italic"/>
    <w:basedOn w:val="DefaultParagraphFont"/>
    <w:uiPriority w:val="1"/>
    <w:qFormat/>
    <w:rsid w:val="004E126A"/>
    <w:rPr>
      <w:b/>
      <w:i/>
      <w:color w:val="FF0000"/>
    </w:rPr>
  </w:style>
  <w:style w:type="character" w:customStyle="1" w:styleId="Redbodytextitalic">
    <w:name w:val="Red body text italic"/>
    <w:basedOn w:val="Redbodytextbold"/>
    <w:uiPriority w:val="1"/>
    <w:qFormat/>
    <w:rsid w:val="004E126A"/>
    <w:rPr>
      <w:b w:val="0"/>
      <w:i/>
      <w:color w:val="FF0000"/>
    </w:rPr>
  </w:style>
  <w:style w:type="character" w:customStyle="1" w:styleId="Redbodytextunderline">
    <w:name w:val="Red body text underline"/>
    <w:basedOn w:val="DefaultParagraphFont"/>
    <w:uiPriority w:val="1"/>
    <w:qFormat/>
    <w:rsid w:val="004E126A"/>
    <w:rPr>
      <w:rFonts w:ascii="Arial" w:hAnsi="Arial"/>
      <w:i w:val="0"/>
      <w:color w:val="FF0000"/>
      <w:sz w:val="24"/>
      <w:u w:val="single"/>
    </w:rPr>
  </w:style>
  <w:style w:type="paragraph" w:customStyle="1" w:styleId="WhiteheaderbannerAlignright">
    <w:name w:val="White header banner Align_right"/>
    <w:basedOn w:val="Normal"/>
    <w:next w:val="Normal"/>
    <w:qFormat/>
    <w:rsid w:val="007B3D6B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GTMJTask-specassessableelements">
    <w:name w:val="GTMJ Task-spec assessable elements"/>
    <w:next w:val="Normal"/>
    <w:rsid w:val="00000855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noProof/>
      <w:color w:val="000000"/>
      <w:sz w:val="18"/>
      <w:szCs w:val="18"/>
      <w:lang w:eastAsia="en-AU"/>
    </w:rPr>
  </w:style>
  <w:style w:type="paragraph" w:customStyle="1" w:styleId="GTMJAssessableelementwhite">
    <w:name w:val="GTMJ Assessable element white"/>
    <w:basedOn w:val="Normal"/>
    <w:next w:val="Normal"/>
    <w:link w:val="GTMJAssessableelementwhiteChar"/>
    <w:rsid w:val="00000855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GTMJAssessableelementwhiteChar">
    <w:name w:val="GTMJ Assessable element white Char"/>
    <w:link w:val="GTMJAssessableelementwhite"/>
    <w:rsid w:val="00000855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GTMJTypetexthere">
    <w:name w:val="GTMJ Type text here"/>
    <w:basedOn w:val="Normal"/>
    <w:next w:val="Normal"/>
    <w:link w:val="GTMJTypetexthereChar"/>
    <w:rsid w:val="00000855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GTMJTypetexthereChar">
    <w:name w:val="GTMJ Type text here Char"/>
    <w:link w:val="GTMJTypetexthere"/>
    <w:rsid w:val="00000855"/>
    <w:rPr>
      <w:rFonts w:ascii="Arial" w:eastAsia="Times New Roman" w:hAnsi="Arial"/>
      <w:sz w:val="18"/>
      <w:szCs w:val="18"/>
      <w:lang w:eastAsia="en-AU"/>
    </w:rPr>
  </w:style>
  <w:style w:type="paragraph" w:customStyle="1" w:styleId="GTMJPurpose">
    <w:name w:val="GTMJ Purpose"/>
    <w:basedOn w:val="Normal"/>
    <w:rsid w:val="00000855"/>
    <w:pPr>
      <w:spacing w:before="120" w:line="240" w:lineRule="auto"/>
    </w:pPr>
    <w:rPr>
      <w:rFonts w:eastAsia="Arial Unicode MS"/>
      <w:sz w:val="22"/>
      <w:lang w:eastAsia="en-AU"/>
    </w:rPr>
  </w:style>
  <w:style w:type="paragraph" w:customStyle="1" w:styleId="GTMJBlueHeaderLeftalign">
    <w:name w:val="GTMJ Blue Header_Left align"/>
    <w:basedOn w:val="Normal"/>
    <w:next w:val="Normal"/>
    <w:rsid w:val="00000855"/>
    <w:pPr>
      <w:spacing w:after="0"/>
    </w:pPr>
    <w:rPr>
      <w:rFonts w:cs="Arial"/>
      <w:b/>
      <w:color w:val="000099"/>
      <w:sz w:val="22"/>
      <w:lang w:eastAsia="en-US"/>
    </w:rPr>
  </w:style>
  <w:style w:type="paragraph" w:customStyle="1" w:styleId="GTMJA-E">
    <w:name w:val="GTMJ A-E"/>
    <w:basedOn w:val="Normal"/>
    <w:next w:val="Normal"/>
    <w:rsid w:val="00000855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BlueHeaderRightalign">
    <w:name w:val="GTMJ Blue Header_Right align"/>
    <w:basedOn w:val="Normal"/>
    <w:next w:val="Normal"/>
    <w:rsid w:val="00000855"/>
    <w:pPr>
      <w:spacing w:after="0"/>
      <w:jc w:val="right"/>
    </w:pPr>
    <w:rPr>
      <w:b/>
      <w:color w:val="000099"/>
      <w:sz w:val="22"/>
    </w:rPr>
  </w:style>
  <w:style w:type="character" w:customStyle="1" w:styleId="Underline">
    <w:name w:val="Underline"/>
    <w:uiPriority w:val="1"/>
    <w:qFormat/>
    <w:rsid w:val="004E126A"/>
    <w:rPr>
      <w:u w:val="single"/>
    </w:rPr>
  </w:style>
  <w:style w:type="table" w:customStyle="1" w:styleId="TableStyle2">
    <w:name w:val="Table Style 2"/>
    <w:basedOn w:val="TableNormal"/>
    <w:uiPriority w:val="99"/>
    <w:rsid w:val="00EB737B"/>
    <w:rPr>
      <w:rFonts w:ascii="Arial" w:hAnsi="Arial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customStyle="1" w:styleId="EffectCauseCentre">
    <w:name w:val="Effect/Cause_Centre"/>
    <w:basedOn w:val="Normal"/>
    <w:next w:val="Normal"/>
    <w:rsid w:val="00EB737B"/>
    <w:pPr>
      <w:spacing w:after="0"/>
      <w:jc w:val="center"/>
    </w:pPr>
    <w:rPr>
      <w:rFonts w:eastAsia="MS Gothic"/>
      <w:sz w:val="22"/>
    </w:rPr>
  </w:style>
  <w:style w:type="paragraph" w:customStyle="1" w:styleId="GTMJA-E12ptfont">
    <w:name w:val="GTMJ A-E 12pt font"/>
    <w:basedOn w:val="Normal"/>
    <w:next w:val="Normal"/>
    <w:rsid w:val="00694292"/>
    <w:pPr>
      <w:spacing w:after="0" w:line="240" w:lineRule="auto"/>
      <w:jc w:val="center"/>
    </w:pPr>
    <w:rPr>
      <w:b/>
      <w:color w:val="003366"/>
    </w:rPr>
  </w:style>
  <w:style w:type="character" w:customStyle="1" w:styleId="Bodytextgreyitalic">
    <w:name w:val="Body text_grey italic"/>
    <w:basedOn w:val="DefaultParagraphFont"/>
    <w:uiPriority w:val="1"/>
    <w:rsid w:val="00357C84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357C84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357C84"/>
    <w:rPr>
      <w:color w:val="A6A6A6" w:themeColor="background1" w:themeShade="A6"/>
      <w:u w:val="single"/>
    </w:rPr>
  </w:style>
  <w:style w:type="paragraph" w:customStyle="1" w:styleId="EffectCauseLeft">
    <w:name w:val="Effect/Cause_Left"/>
    <w:basedOn w:val="Normal"/>
    <w:next w:val="Normal"/>
    <w:rsid w:val="00EB737B"/>
    <w:pPr>
      <w:spacing w:after="0"/>
    </w:pPr>
    <w:rPr>
      <w:rFonts w:eastAsia="MS Gothic"/>
      <w:sz w:val="22"/>
    </w:rPr>
  </w:style>
  <w:style w:type="table" w:customStyle="1" w:styleId="TableGrid1">
    <w:name w:val="Table Grid1"/>
    <w:basedOn w:val="TableNormal"/>
    <w:next w:val="TableGrid"/>
    <w:uiPriority w:val="59"/>
    <w:rsid w:val="003F279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Reference">
    <w:name w:val="Source Reference"/>
    <w:next w:val="Normal"/>
    <w:qFormat/>
    <w:rsid w:val="00327845"/>
    <w:pPr>
      <w:spacing w:after="60"/>
    </w:pPr>
    <w:rPr>
      <w:rFonts w:ascii="Arial" w:hAnsi="Arial"/>
      <w:sz w:val="16"/>
      <w:szCs w:val="16"/>
    </w:rPr>
  </w:style>
  <w:style w:type="paragraph" w:customStyle="1" w:styleId="SourceAttribution">
    <w:name w:val="Source Attribution"/>
    <w:next w:val="Normal"/>
    <w:qFormat/>
    <w:rsid w:val="00327845"/>
    <w:rPr>
      <w:rFonts w:ascii="Arial" w:hAnsi="Arial" w:cs="Arial"/>
      <w:sz w:val="12"/>
      <w:szCs w:val="12"/>
    </w:rPr>
  </w:style>
  <w:style w:type="character" w:styleId="CommentReference">
    <w:name w:val="annotation reference"/>
    <w:basedOn w:val="DefaultParagraphFont"/>
    <w:uiPriority w:val="99"/>
    <w:semiHidden/>
    <w:unhideWhenUsed/>
    <w:rsid w:val="009C3F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3F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3FB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F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FB6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6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AC3E88-8943-4F6B-8560-62179B6B9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192C74A9.dotm</Template>
  <TotalTime>397</TotalTime>
  <Pages>6</Pages>
  <Words>844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NICHOLSON, Kim</cp:lastModifiedBy>
  <cp:revision>70</cp:revision>
  <cp:lastPrinted>2017-03-16T02:30:00Z</cp:lastPrinted>
  <dcterms:created xsi:type="dcterms:W3CDTF">2017-02-10T01:11:00Z</dcterms:created>
  <dcterms:modified xsi:type="dcterms:W3CDTF">2017-12-08T05:07:00Z</dcterms:modified>
</cp:coreProperties>
</file>