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1C4506" w:rsidP="00A971C8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1C4506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1C4506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1C4506">
            <w:pPr>
              <w:pStyle w:val="WhiteheaderbannerAlignright"/>
            </w:pPr>
            <w:r w:rsidRPr="00B54F07">
              <w:t xml:space="preserve">Unit </w:t>
            </w:r>
            <w:r w:rsidR="001C4506">
              <w:t>2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1C4506">
            <w:pPr>
              <w:pStyle w:val="Blackheaderbanner"/>
            </w:pPr>
            <w:r w:rsidRPr="004465FA">
              <w:t xml:space="preserve">Lesson </w:t>
            </w:r>
            <w:r w:rsidR="001C4506">
              <w:t>12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966FA6" w:rsidP="009633B3">
            <w:pPr>
              <w:pStyle w:val="Blackheaderbanner"/>
            </w:pPr>
            <w:r>
              <w:t xml:space="preserve">Proposing action — </w:t>
            </w:r>
            <w:r w:rsidR="009633B3" w:rsidRPr="009633B3">
              <w:t>The role of citizens in Queensland floods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BC4877" w:rsidRDefault="0002668A" w:rsidP="00FE10EA">
            <w:pPr>
              <w:pStyle w:val="Blackheader"/>
            </w:pPr>
            <w:r w:rsidRPr="00F55FE6">
              <w:t>Example learning sequence</w:t>
            </w:r>
          </w:p>
          <w:p w:rsidR="00DB4799" w:rsidRPr="00BC4877" w:rsidRDefault="00BD7C2F" w:rsidP="009424C1">
            <w:pPr>
              <w:pStyle w:val="Blueheader"/>
            </w:pPr>
            <w:r w:rsidRPr="00BD7C2F">
              <w:t>Examine the reasons for and values of citizens in Australian communities that work together to achieve civic goals</w:t>
            </w:r>
          </w:p>
          <w:p w:rsidR="00BD7C2F" w:rsidRPr="00BD7C2F" w:rsidRDefault="00BD7C2F" w:rsidP="00BD7C2F">
            <w:pPr>
              <w:pStyle w:val="ListBullet"/>
              <w:spacing w:after="60"/>
              <w:ind w:left="357" w:hanging="357"/>
              <w:contextualSpacing w:val="0"/>
            </w:pPr>
            <w:r w:rsidRPr="00BD7C2F">
              <w:t xml:space="preserve">Understand the reasons people work together in groups in the community to achieve their aims (slideshow </w:t>
            </w:r>
            <w:r w:rsidRPr="004D2958">
              <w:rPr>
                <w:rStyle w:val="Italic"/>
              </w:rPr>
              <w:t>P</w:t>
            </w:r>
            <w:r w:rsidR="001068ED">
              <w:rPr>
                <w:rStyle w:val="Italic"/>
              </w:rPr>
              <w:t>eople work together in groups: R</w:t>
            </w:r>
            <w:r w:rsidRPr="004D2958">
              <w:rPr>
                <w:rStyle w:val="Italic"/>
              </w:rPr>
              <w:t>easons people work in groups</w:t>
            </w:r>
            <w:r w:rsidRPr="00BD7C2F">
              <w:t>).</w:t>
            </w:r>
          </w:p>
          <w:p w:rsidR="00BD7C2F" w:rsidRPr="00BC4877" w:rsidRDefault="00BD7C2F" w:rsidP="00BD7C2F">
            <w:pPr>
              <w:pStyle w:val="Blueheader"/>
            </w:pPr>
            <w:r w:rsidRPr="00BD7C2F">
              <w:t>Examine viewpoints about the role of volunteers in the community</w:t>
            </w:r>
          </w:p>
          <w:p w:rsidR="00BD7C2F" w:rsidRDefault="00BD7C2F" w:rsidP="00BD7C2F">
            <w:pPr>
              <w:pStyle w:val="ListBullet"/>
              <w:spacing w:after="60"/>
              <w:ind w:left="357" w:hanging="357"/>
              <w:contextualSpacing w:val="0"/>
            </w:pPr>
            <w:r>
              <w:t>Explore personal perspectives and opinions about the roles and responsibilities of volunteers in various groups in the community.</w:t>
            </w:r>
          </w:p>
          <w:p w:rsidR="00BD7C2F" w:rsidRDefault="00BD7C2F" w:rsidP="00BD7C2F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Identify reasons why people join and work in groups (sheet </w:t>
            </w:r>
            <w:r w:rsidRPr="00142435">
              <w:rPr>
                <w:rStyle w:val="Italic"/>
              </w:rPr>
              <w:t>People wo</w:t>
            </w:r>
            <w:r w:rsidR="00AD5D81">
              <w:rPr>
                <w:rStyle w:val="Italic"/>
              </w:rPr>
              <w:t>rk together in groups: R</w:t>
            </w:r>
            <w:r w:rsidRPr="00142435">
              <w:rPr>
                <w:rStyle w:val="Italic"/>
              </w:rPr>
              <w:t>easons people work in groups).</w:t>
            </w:r>
          </w:p>
          <w:p w:rsidR="00DB4799" w:rsidRPr="00BC4877" w:rsidRDefault="00BD7C2F" w:rsidP="009424C1">
            <w:pPr>
              <w:pStyle w:val="Blueheader"/>
            </w:pPr>
            <w:r w:rsidRPr="00BD7C2F">
              <w:t>Collect information from sources about the contributions of the ‘Mud Army’ in the Queensland floods</w:t>
            </w:r>
          </w:p>
          <w:p w:rsidR="00BD7C2F" w:rsidRDefault="00BD7C2F" w:rsidP="00142435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Gather, use and evaluate information from media sources to identify how and why people work in groups to achieve shared goals (sheet </w:t>
            </w:r>
            <w:r w:rsidRPr="00142435">
              <w:rPr>
                <w:rStyle w:val="Italic"/>
              </w:rPr>
              <w:t>Mud Army</w:t>
            </w:r>
            <w:r>
              <w:t>).</w:t>
            </w:r>
          </w:p>
          <w:p w:rsidR="00BD7C2F" w:rsidRDefault="00BD7C2F" w:rsidP="00142435">
            <w:pPr>
              <w:pStyle w:val="ListBullet"/>
              <w:spacing w:after="60"/>
              <w:ind w:left="357" w:hanging="357"/>
              <w:contextualSpacing w:val="0"/>
            </w:pPr>
            <w:r>
              <w:t>Consider the ways people work together to express their shared beliefs and values and exercise influence.</w:t>
            </w:r>
          </w:p>
          <w:p w:rsidR="00DB4799" w:rsidRPr="00BC4877" w:rsidRDefault="00BD7C2F" w:rsidP="009424C1">
            <w:pPr>
              <w:pStyle w:val="Blueheader"/>
            </w:pPr>
            <w:r w:rsidRPr="00BD7C2F">
              <w:t>Present findings about the values and beliefs of citizens who worked together to respond to the Queensland floods</w:t>
            </w:r>
          </w:p>
          <w:p w:rsidR="00DB4799" w:rsidRDefault="00BD7C2F" w:rsidP="00142435">
            <w:pPr>
              <w:pStyle w:val="ListBullet"/>
              <w:spacing w:after="60"/>
              <w:ind w:hanging="357"/>
              <w:contextualSpacing w:val="0"/>
            </w:pPr>
            <w:r w:rsidRPr="00BD7C2F">
              <w:t>Present ideas about how and why people join groups in their community.</w:t>
            </w:r>
          </w:p>
          <w:p w:rsidR="00BD7C2F" w:rsidRPr="00142435" w:rsidRDefault="00BD7C2F" w:rsidP="00142435">
            <w:pPr>
              <w:pStyle w:val="ListBullet2"/>
              <w:numPr>
                <w:ilvl w:val="0"/>
                <w:numId w:val="5"/>
              </w:numPr>
              <w:spacing w:after="60"/>
              <w:ind w:hanging="357"/>
              <w:contextualSpacing w:val="0"/>
              <w:rPr>
                <w:rStyle w:val="Italic"/>
              </w:rPr>
            </w:pPr>
            <w:r w:rsidRPr="00142435">
              <w:rPr>
                <w:rStyle w:val="Italic"/>
              </w:rPr>
              <w:t>What motivated people to respond to the flood disaster and join the Mud Army?</w:t>
            </w:r>
          </w:p>
          <w:p w:rsidR="00DB4799" w:rsidRPr="00142435" w:rsidRDefault="00BD7C2F" w:rsidP="00142435">
            <w:pPr>
              <w:pStyle w:val="ListBullet2"/>
              <w:numPr>
                <w:ilvl w:val="0"/>
                <w:numId w:val="5"/>
              </w:numPr>
              <w:spacing w:after="60"/>
              <w:ind w:hanging="357"/>
              <w:contextualSpacing w:val="0"/>
              <w:rPr>
                <w:rStyle w:val="Italic"/>
              </w:rPr>
            </w:pPr>
            <w:r w:rsidRPr="00142435">
              <w:rPr>
                <w:rStyle w:val="Italic"/>
              </w:rPr>
              <w:t>What values and beliefs did citizens who participated in the Mud Army have?</w:t>
            </w:r>
          </w:p>
          <w:p w:rsidR="003B3384" w:rsidRDefault="003B3384" w:rsidP="009424C1">
            <w:pPr>
              <w:pStyle w:val="Blackheader"/>
            </w:pP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5F68A3" w:rsidRDefault="005F68A3" w:rsidP="00142435">
            <w:pPr>
              <w:pStyle w:val="BodyText6ptspace"/>
            </w:pPr>
            <w:r w:rsidRPr="00496029">
              <w:rPr>
                <w:rStyle w:val="Bold"/>
              </w:rPr>
              <w:t>Note:</w:t>
            </w:r>
            <w:r w:rsidRPr="00496029">
              <w:rPr>
                <w:b/>
                <w:bCs/>
              </w:rPr>
              <w:t xml:space="preserve"> </w:t>
            </w:r>
            <w:r>
              <w:rPr>
                <w:rStyle w:val="BodyText6ptspaceChar"/>
              </w:rPr>
              <w:t>This lesson</w:t>
            </w:r>
            <w:r w:rsidRPr="00496029">
              <w:rPr>
                <w:rStyle w:val="BodyText6ptspaceChar"/>
              </w:rPr>
              <w:t xml:space="preserve"> discuss</w:t>
            </w:r>
            <w:r>
              <w:rPr>
                <w:rStyle w:val="BodyText6ptspaceChar"/>
              </w:rPr>
              <w:t>es</w:t>
            </w:r>
            <w:r w:rsidRPr="00496029">
              <w:rPr>
                <w:rStyle w:val="BodyText6ptspaceChar"/>
              </w:rPr>
              <w:t xml:space="preserve"> the 2011 Queensland floods.</w:t>
            </w:r>
            <w:r>
              <w:rPr>
                <w:rStyle w:val="BodyText6ptspaceChar"/>
              </w:rPr>
              <w:t xml:space="preserve"> </w:t>
            </w:r>
            <w:r w:rsidRPr="00496029">
              <w:rPr>
                <w:rStyle w:val="BodyText6ptspaceChar"/>
              </w:rPr>
              <w:t>Teachers should consider students' individual experiences</w:t>
            </w:r>
            <w:r>
              <w:rPr>
                <w:rStyle w:val="BodyText6ptspaceChar"/>
              </w:rPr>
              <w:t xml:space="preserve"> when implementing the lesson and accessing resources</w:t>
            </w:r>
            <w:r w:rsidRPr="00496029">
              <w:rPr>
                <w:rStyle w:val="BodyText6ptspaceChar"/>
              </w:rPr>
              <w:t>.</w:t>
            </w:r>
          </w:p>
          <w:p w:rsidR="00142435" w:rsidRPr="00142435" w:rsidRDefault="00142435" w:rsidP="00142435">
            <w:pPr>
              <w:pStyle w:val="BodyText6ptspace"/>
            </w:pPr>
            <w:r w:rsidRPr="00142435">
              <w:t xml:space="preserve">Slideshow — </w:t>
            </w:r>
            <w:hyperlink r:id="rId9" w:history="1">
              <w:r w:rsidRPr="00142435">
                <w:rPr>
                  <w:rStyle w:val="Hyperlink"/>
                  <w:szCs w:val="24"/>
                </w:rPr>
                <w:t>People</w:t>
              </w:r>
              <w:r w:rsidR="001068ED">
                <w:rPr>
                  <w:rStyle w:val="Hyperlink"/>
                  <w:szCs w:val="24"/>
                </w:rPr>
                <w:t xml:space="preserve"> work together in groups: R</w:t>
              </w:r>
              <w:r w:rsidRPr="00142435">
                <w:rPr>
                  <w:rStyle w:val="Hyperlink"/>
                  <w:szCs w:val="24"/>
                </w:rPr>
                <w:t>easons people work in groups</w:t>
              </w:r>
            </w:hyperlink>
          </w:p>
          <w:p w:rsidR="00142435" w:rsidRPr="00142435" w:rsidRDefault="00142435" w:rsidP="00142435">
            <w:pPr>
              <w:pStyle w:val="BodyText6ptspace"/>
            </w:pPr>
            <w:r w:rsidRPr="00142435">
              <w:t xml:space="preserve">Sheet — </w:t>
            </w:r>
            <w:hyperlink r:id="rId10" w:history="1">
              <w:r w:rsidRPr="00142435">
                <w:rPr>
                  <w:rStyle w:val="Hyperlink"/>
                  <w:szCs w:val="24"/>
                </w:rPr>
                <w:t xml:space="preserve">People work together in groups: </w:t>
              </w:r>
              <w:r w:rsidR="00AD5D81">
                <w:rPr>
                  <w:rStyle w:val="Hyperlink"/>
                  <w:szCs w:val="24"/>
                </w:rPr>
                <w:t>R</w:t>
              </w:r>
              <w:r w:rsidRPr="00142435">
                <w:rPr>
                  <w:rStyle w:val="Hyperlink"/>
                  <w:szCs w:val="24"/>
                </w:rPr>
                <w:t>easons people work in groups</w:t>
              </w:r>
            </w:hyperlink>
          </w:p>
          <w:p w:rsidR="00111B55" w:rsidRDefault="00142435" w:rsidP="001E2CBD">
            <w:pPr>
              <w:pStyle w:val="BodyText6ptspace"/>
              <w:rPr>
                <w:rStyle w:val="Hyperlink"/>
                <w:szCs w:val="24"/>
                <w:lang w:val="en-US"/>
              </w:rPr>
            </w:pPr>
            <w:r w:rsidRPr="00142435">
              <w:t xml:space="preserve">Sheet — </w:t>
            </w:r>
            <w:hyperlink r:id="rId11" w:history="1">
              <w:r w:rsidRPr="00A15FBF">
                <w:rPr>
                  <w:rStyle w:val="Hyperlink"/>
                  <w:szCs w:val="24"/>
                  <w:lang w:val="en-US"/>
                </w:rPr>
                <w:t>Mud Army</w:t>
              </w:r>
            </w:hyperlink>
          </w:p>
          <w:p w:rsidR="00A67691" w:rsidRDefault="00A67691" w:rsidP="00A67691">
            <w:pPr>
              <w:rPr>
                <w:lang w:val="en-US" w:eastAsia="en-US"/>
              </w:rPr>
            </w:pPr>
          </w:p>
          <w:p w:rsidR="00A67691" w:rsidRPr="00A67691" w:rsidRDefault="00A67691" w:rsidP="00A67691">
            <w:pPr>
              <w:rPr>
                <w:lang w:val="en-US" w:eastAsia="en-US"/>
              </w:rPr>
            </w:pPr>
            <w:bookmarkStart w:id="0" w:name="_GoBack"/>
            <w:bookmarkEnd w:id="0"/>
          </w:p>
          <w:p w:rsidR="0002668A" w:rsidRPr="00F55FE6" w:rsidRDefault="000F377B" w:rsidP="009424C1">
            <w:pPr>
              <w:pStyle w:val="Blackheaderitalic"/>
            </w:pPr>
            <w:r>
              <w:lastRenderedPageBreak/>
              <w:t>Helpful information</w:t>
            </w:r>
          </w:p>
          <w:p w:rsidR="00142435" w:rsidRPr="00142435" w:rsidRDefault="00142435" w:rsidP="00142435">
            <w:pPr>
              <w:pStyle w:val="BodyText6ptspace"/>
            </w:pPr>
            <w:r w:rsidRPr="00142435">
              <w:t xml:space="preserve">Website — </w:t>
            </w:r>
            <w:r w:rsidRPr="00A61697">
              <w:rPr>
                <w:rStyle w:val="Italic"/>
              </w:rPr>
              <w:t>The Queenslan</w:t>
            </w:r>
            <w:r w:rsidR="00AD5D81" w:rsidRPr="00A61697">
              <w:rPr>
                <w:rStyle w:val="Italic"/>
              </w:rPr>
              <w:t>d Flood crisis 2010–</w:t>
            </w:r>
            <w:r w:rsidRPr="00A61697">
              <w:rPr>
                <w:rStyle w:val="Italic"/>
              </w:rPr>
              <w:t>2011</w:t>
            </w:r>
            <w:r w:rsidRPr="00142435">
              <w:t xml:space="preserve"> (News Ltd) </w:t>
            </w:r>
            <w:r w:rsidRPr="00142435">
              <w:rPr>
                <w:rStyle w:val="Bodytextgrey"/>
              </w:rPr>
              <w:t>http://media01.couriermail.com.au/multimedia/floodcrisis/index.html</w:t>
            </w:r>
          </w:p>
          <w:p w:rsidR="00142435" w:rsidRPr="005F68A3" w:rsidRDefault="00142435" w:rsidP="005F68A3">
            <w:pPr>
              <w:pStyle w:val="BodyText6ptspace"/>
              <w:rPr>
                <w:color w:val="A6A6A6" w:themeColor="background1" w:themeShade="A6"/>
              </w:rPr>
            </w:pPr>
            <w:r w:rsidRPr="00142435">
              <w:t xml:space="preserve">Website — </w:t>
            </w:r>
            <w:r w:rsidRPr="00A61697">
              <w:rPr>
                <w:rStyle w:val="Italic"/>
              </w:rPr>
              <w:t>Brisbane floods: Before and after</w:t>
            </w:r>
            <w:r>
              <w:t xml:space="preserve"> (ABC) </w:t>
            </w:r>
            <w:r w:rsidRPr="006A1F67">
              <w:rPr>
                <w:color w:val="A6A6A6" w:themeColor="background1" w:themeShade="A6"/>
              </w:rPr>
              <w:t>http://www.abc.net.au/news/specials/qld-floods/</w:t>
            </w:r>
          </w:p>
          <w:p w:rsidR="00142435" w:rsidRPr="00142435" w:rsidRDefault="00142435" w:rsidP="00142435">
            <w:pPr>
              <w:pStyle w:val="BodyText6ptspace"/>
              <w:rPr>
                <w:iCs/>
              </w:rPr>
            </w:pPr>
            <w:r w:rsidRPr="00142435">
              <w:rPr>
                <w:iCs/>
              </w:rPr>
              <w:t xml:space="preserve">Website — </w:t>
            </w:r>
            <w:r w:rsidRPr="00A61697">
              <w:rPr>
                <w:rStyle w:val="Italic"/>
              </w:rPr>
              <w:t>State Emergency Service</w:t>
            </w:r>
            <w:r w:rsidRPr="00142435">
              <w:rPr>
                <w:iCs/>
              </w:rPr>
              <w:t xml:space="preserve"> (ABC, Behind the News)</w:t>
            </w:r>
            <w:r>
              <w:rPr>
                <w:iCs/>
              </w:rPr>
              <w:t xml:space="preserve"> </w:t>
            </w:r>
            <w:r w:rsidRPr="00142435">
              <w:rPr>
                <w:rStyle w:val="Bodytextgrey"/>
              </w:rPr>
              <w:t>http://www.abc.net.au/btn/story/s3148195.htm</w:t>
            </w:r>
          </w:p>
          <w:p w:rsidR="00142435" w:rsidRPr="00142435" w:rsidRDefault="00142435" w:rsidP="00142435">
            <w:pPr>
              <w:pStyle w:val="BodyText6ptspace"/>
              <w:rPr>
                <w:iCs/>
              </w:rPr>
            </w:pPr>
            <w:r w:rsidRPr="00142435">
              <w:rPr>
                <w:iCs/>
              </w:rPr>
              <w:t xml:space="preserve">Website — </w:t>
            </w:r>
            <w:r w:rsidRPr="00A61697">
              <w:rPr>
                <w:rStyle w:val="Italic"/>
              </w:rPr>
              <w:t>Surf Life Saving Australia</w:t>
            </w:r>
            <w:r>
              <w:rPr>
                <w:iCs/>
              </w:rPr>
              <w:t xml:space="preserve"> </w:t>
            </w:r>
            <w:r w:rsidRPr="00142435">
              <w:rPr>
                <w:rStyle w:val="Bodytextgrey"/>
              </w:rPr>
              <w:t>http://sls.com.au/</w:t>
            </w:r>
          </w:p>
          <w:p w:rsidR="00142435" w:rsidRPr="00142435" w:rsidRDefault="00142435" w:rsidP="00142435">
            <w:pPr>
              <w:pStyle w:val="BodyText6ptspace"/>
            </w:pPr>
            <w:r w:rsidRPr="00142435">
              <w:rPr>
                <w:iCs/>
              </w:rPr>
              <w:t xml:space="preserve">Website — </w:t>
            </w:r>
            <w:r w:rsidRPr="00A61697">
              <w:rPr>
                <w:rStyle w:val="Italic"/>
              </w:rPr>
              <w:t>Australian Red Cross</w:t>
            </w:r>
            <w:r w:rsidRPr="00142435">
              <w:rPr>
                <w:iCs/>
              </w:rPr>
              <w:t xml:space="preserve"> </w:t>
            </w:r>
            <w:r w:rsidRPr="00142435">
              <w:rPr>
                <w:rStyle w:val="Bodytextgrey"/>
              </w:rPr>
              <w:t>http://www.redcross.org.au/default.aspx</w:t>
            </w:r>
          </w:p>
          <w:p w:rsidR="00142435" w:rsidRPr="00142435" w:rsidRDefault="00142435" w:rsidP="00142435">
            <w:pPr>
              <w:pStyle w:val="BodyText6ptspace"/>
            </w:pPr>
            <w:r w:rsidRPr="00142435">
              <w:rPr>
                <w:iCs/>
              </w:rPr>
              <w:t xml:space="preserve">Website — </w:t>
            </w:r>
            <w:r w:rsidRPr="00A61697">
              <w:rPr>
                <w:rStyle w:val="Italic"/>
              </w:rPr>
              <w:t>Clean Up Australia</w:t>
            </w:r>
            <w:r w:rsidRPr="00142435">
              <w:rPr>
                <w:iCs/>
              </w:rPr>
              <w:t xml:space="preserve"> </w:t>
            </w:r>
            <w:r w:rsidRPr="00142435">
              <w:rPr>
                <w:rStyle w:val="Bodytextgrey"/>
              </w:rPr>
              <w:t>http://www.cleanup.org.au/</w:t>
            </w: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6568B6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2B083D00" wp14:editId="7618E949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5173E" w:rsidRDefault="006568B6" w:rsidP="0015173E">
            <w:pPr>
              <w:pStyle w:val="BodyText0ptspace"/>
            </w:pPr>
            <w:r w:rsidRPr="0015173E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6568B6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675C318" wp14:editId="4ECA53AC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5173E" w:rsidRDefault="006568B6" w:rsidP="0015173E">
            <w:pPr>
              <w:pStyle w:val="BodyText0ptspace"/>
            </w:pPr>
            <w:r w:rsidRPr="0015173E">
              <w:t>Perspectives and action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7F4F54" w:rsidP="001E2CBD">
            <w:pPr>
              <w:pStyle w:val="BodyText6ptspace"/>
            </w:pPr>
            <w:r w:rsidRPr="007F4F54">
              <w:t>integrity, justice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1E2CBD" w:rsidRDefault="005A580B" w:rsidP="001E2CBD">
            <w:pPr>
              <w:pStyle w:val="BodyText6ptspace"/>
            </w:pPr>
            <w:r>
              <w:t>U</w:t>
            </w:r>
            <w:r w:rsidR="007F4F54" w:rsidRPr="007F4F54">
              <w:t>nderstand the role and values of citizens working together to respond to the flood event.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:rsidR="0002668A" w:rsidRPr="001E2CBD" w:rsidRDefault="00A30C6F" w:rsidP="001E2CBD">
            <w:pPr>
              <w:pStyle w:val="BodyText6ptspace"/>
            </w:pPr>
            <w:r>
              <w:t>Ex</w:t>
            </w:r>
            <w:r w:rsidR="007F4F54" w:rsidRPr="007F4F54">
              <w:t>plain the contribution of citizens who worked together in response to the flood event?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5A580B" w:rsidP="001E2CBD">
            <w:pPr>
              <w:pStyle w:val="BodyText6ptspace"/>
            </w:pPr>
            <w:r>
              <w:t>I</w:t>
            </w:r>
            <w:r w:rsidR="007F4F54" w:rsidRPr="007F4F54">
              <w:t>nterpret literal information and make inferences.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Be aw</w:t>
            </w:r>
            <w:r w:rsidR="00361C2D">
              <w:rPr>
                <w:noProof/>
              </w:rPr>
              <w:t>are of:</w:t>
            </w:r>
          </w:p>
          <w:p w:rsidR="0002668A" w:rsidRPr="001E2CBD" w:rsidRDefault="005A580B" w:rsidP="001E2CBD">
            <w:pPr>
              <w:pStyle w:val="BodyText6ptspace"/>
            </w:pPr>
            <w:r>
              <w:t>P</w:t>
            </w:r>
            <w:r w:rsidR="007F4F54" w:rsidRPr="007F4F54">
              <w:t>rior knowledge and experiences.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1E2CBD" w:rsidRDefault="007F4F54" w:rsidP="001E2CBD">
            <w:pPr>
              <w:pStyle w:val="BodyText6ptspace"/>
            </w:pPr>
            <w:r w:rsidRPr="007F4F54">
              <w:t>Consider available community resources.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Default="007F4F54" w:rsidP="001E2CBD">
            <w:pPr>
              <w:pStyle w:val="BodyText6ptspace"/>
            </w:pPr>
            <w:r w:rsidRPr="007F4F54">
              <w:t>Share prior knowledge of ways to volunteer to build understanding about reasons citizens respond to natural hazards.</w:t>
            </w:r>
          </w:p>
          <w:p w:rsidR="008A481F" w:rsidRDefault="008A481F" w:rsidP="008A481F">
            <w:pPr>
              <w:rPr>
                <w:lang w:eastAsia="en-US"/>
              </w:rPr>
            </w:pPr>
          </w:p>
          <w:p w:rsidR="00560896" w:rsidRPr="008A481F" w:rsidRDefault="00560896" w:rsidP="008A481F">
            <w:pPr>
              <w:rPr>
                <w:lang w:eastAsia="en-US"/>
              </w:rPr>
            </w:pPr>
          </w:p>
          <w:p w:rsidR="0002668A" w:rsidRPr="00A7124A" w:rsidRDefault="007F4F54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7F4F54" w:rsidP="001E2CBD">
            <w:pPr>
              <w:pStyle w:val="BodyText6ptspace"/>
            </w:pPr>
            <w:r w:rsidRPr="007F4F54">
              <w:t>Interpret literal information and make inferences to expand topic knowledge.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7E1D4FD" wp14:editId="7DB4ACC6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75510FB" wp14:editId="357939FC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6B2595C" wp14:editId="031AC59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51BCB70" wp14:editId="06585266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C711ED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E6299F" w:rsidP="009424C1">
            <w:pPr>
              <w:pStyle w:val="Blueheader"/>
            </w:pPr>
            <w:r w:rsidRPr="00E6299F">
              <w:t>Knowledge and understanding</w:t>
            </w:r>
          </w:p>
          <w:p w:rsidR="00B35377" w:rsidRPr="00B0543F" w:rsidRDefault="00E6299F" w:rsidP="00B35377">
            <w:pPr>
              <w:pStyle w:val="Blackheaderbold"/>
            </w:pPr>
            <w:r w:rsidRPr="00E6299F">
              <w:t>Geography</w:t>
            </w:r>
          </w:p>
          <w:p w:rsidR="00B35377" w:rsidRPr="001E2CBD" w:rsidRDefault="00E6299F" w:rsidP="001E2CBD">
            <w:pPr>
              <w:pStyle w:val="BodyText6ptspace"/>
            </w:pPr>
            <w:r w:rsidRPr="00E6299F">
              <w:t xml:space="preserve">The impact of </w:t>
            </w:r>
            <w:r w:rsidRPr="00E6299F">
              <w:rPr>
                <w:rStyle w:val="Bodytextgrey"/>
              </w:rPr>
              <w:t>bushfires or</w:t>
            </w:r>
            <w:r w:rsidRPr="00E6299F">
              <w:t xml:space="preserve"> floods on environments and communities, and </w:t>
            </w:r>
            <w:r w:rsidR="001068ED">
              <w:t>how people can respond (ACHASSK1</w:t>
            </w:r>
            <w:r w:rsidRPr="00E6299F">
              <w:t>14)</w:t>
            </w:r>
          </w:p>
          <w:p w:rsidR="00FE0E73" w:rsidRPr="00B0543F" w:rsidRDefault="00E6299F" w:rsidP="00FE0E73">
            <w:pPr>
              <w:pStyle w:val="Blackheaderbold"/>
            </w:pPr>
            <w:r w:rsidRPr="00E6299F">
              <w:t>Civics and citizenship</w:t>
            </w:r>
          </w:p>
          <w:p w:rsidR="00FE0E73" w:rsidRPr="001E2CBD" w:rsidRDefault="00E6299F" w:rsidP="001E2CBD">
            <w:pPr>
              <w:pStyle w:val="BodyText6ptspace"/>
            </w:pPr>
            <w:r w:rsidRPr="00E6299F">
              <w:t>Why regulations and laws are enforced and the personnel involved (ACHASSK117)</w:t>
            </w:r>
          </w:p>
          <w:p w:rsidR="00FE0E73" w:rsidRPr="00E8285B" w:rsidRDefault="00E6299F" w:rsidP="009424C1">
            <w:pPr>
              <w:pStyle w:val="Blueheader"/>
            </w:pPr>
            <w:r w:rsidRPr="00E6299F">
              <w:t>Inquiry and skills</w:t>
            </w:r>
          </w:p>
          <w:p w:rsidR="00FE0E73" w:rsidRPr="00B0543F" w:rsidRDefault="00E6299F" w:rsidP="00FE0E73">
            <w:pPr>
              <w:pStyle w:val="Blackheaderbold"/>
            </w:pPr>
            <w:r w:rsidRPr="00E6299F">
              <w:t>Researching</w:t>
            </w:r>
          </w:p>
          <w:p w:rsidR="00FE0E73" w:rsidRPr="001E2CBD" w:rsidRDefault="00E6299F" w:rsidP="001E2CBD">
            <w:pPr>
              <w:pStyle w:val="BodyText6ptspace"/>
            </w:pPr>
            <w:r w:rsidRPr="00E6299F">
              <w:t>Locate and collect relevant information and data from primary sources and secondary sources (ACHASSI095)</w:t>
            </w:r>
          </w:p>
          <w:p w:rsidR="00FE0E73" w:rsidRPr="00107B7C" w:rsidRDefault="00E6299F" w:rsidP="00FE0E73">
            <w:pPr>
              <w:pStyle w:val="Blackheaderbold"/>
            </w:pPr>
            <w:r w:rsidRPr="00E6299F">
              <w:t>Analysing</w:t>
            </w:r>
          </w:p>
          <w:p w:rsidR="00FE0E73" w:rsidRPr="00E8285B" w:rsidRDefault="00E6299F" w:rsidP="00E6299F">
            <w:pPr>
              <w:pStyle w:val="BodyText6ptspace"/>
            </w:pPr>
            <w:r w:rsidRPr="00E6299F">
              <w:t>Interpret data and information displayed in a range of formats to identify, describe and compare distributions, patterns and trends, and to infer relationships (ACHASSI100)</w:t>
            </w:r>
          </w:p>
          <w:p w:rsidR="00FE0E73" w:rsidRPr="00B0543F" w:rsidRDefault="00E6299F" w:rsidP="00FE0E73">
            <w:pPr>
              <w:pStyle w:val="Blackheaderbold"/>
            </w:pPr>
            <w:r w:rsidRPr="00E6299F">
              <w:t>Evaluating and reflecting</w:t>
            </w:r>
          </w:p>
          <w:p w:rsidR="00FE0E73" w:rsidRPr="001E2CBD" w:rsidRDefault="00E6299F" w:rsidP="001E2CBD">
            <w:pPr>
              <w:pStyle w:val="BodyText6ptspace"/>
            </w:pPr>
            <w:r w:rsidRPr="00E6299F">
              <w:t>Evaluate evidence to draw conclusions (ACHASSI101)</w:t>
            </w:r>
          </w:p>
          <w:p w:rsidR="00FE0E73" w:rsidRPr="00107B7C" w:rsidRDefault="00E6299F" w:rsidP="00FE0E73">
            <w:pPr>
              <w:pStyle w:val="Blackheaderbold"/>
            </w:pPr>
            <w:r w:rsidRPr="00E6299F">
              <w:t>Communicating</w:t>
            </w:r>
          </w:p>
          <w:p w:rsidR="00A4694C" w:rsidRPr="001E2CBD" w:rsidRDefault="00E6299F" w:rsidP="001E2CBD">
            <w:pPr>
              <w:pStyle w:val="BodyText6ptspace"/>
            </w:pPr>
            <w:r w:rsidRPr="00E6299F">
              <w:t xml:space="preserve">Present ideas, findings, viewpoints and conclusions in a range of texts and modes that incorporate source materials, </w:t>
            </w:r>
            <w:r w:rsidRPr="00E6299F">
              <w:rPr>
                <w:rStyle w:val="Bodytextgrey"/>
              </w:rPr>
              <w:t xml:space="preserve">digital </w:t>
            </w:r>
            <w:r w:rsidRPr="00E6299F">
              <w:t>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291E43" w:rsidP="00B35377">
            <w:pPr>
              <w:pStyle w:val="Blackheaderbold"/>
            </w:pPr>
            <w:r w:rsidRPr="00291E43">
              <w:t>Literacy</w:t>
            </w:r>
          </w:p>
          <w:p w:rsidR="00291E43" w:rsidRDefault="00291E43" w:rsidP="003C79C2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291E43" w:rsidRDefault="00291E43" w:rsidP="003C79C2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291E43" w:rsidRDefault="00291E43" w:rsidP="003C79C2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291E43" w:rsidRDefault="001068ED" w:rsidP="003C79C2">
            <w:pPr>
              <w:pStyle w:val="ListBullet"/>
              <w:spacing w:after="60"/>
              <w:ind w:left="357" w:hanging="357"/>
              <w:contextualSpacing w:val="0"/>
            </w:pPr>
            <w:r>
              <w:t>Word k</w:t>
            </w:r>
            <w:r w:rsidR="00291E43">
              <w:t>nowledge</w:t>
            </w:r>
          </w:p>
          <w:p w:rsidR="008B0676" w:rsidRPr="00B0543F" w:rsidRDefault="00291E43" w:rsidP="008B0676">
            <w:pPr>
              <w:pStyle w:val="Blackheaderbold"/>
            </w:pPr>
            <w:r w:rsidRPr="00291E43">
              <w:t>Critical and creative thinking</w:t>
            </w:r>
          </w:p>
          <w:p w:rsidR="00291E43" w:rsidRDefault="00291E43" w:rsidP="003C79C2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Inquiring </w:t>
            </w:r>
            <w:r w:rsidR="001068ED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291E43" w:rsidRDefault="00291E43" w:rsidP="003C79C2">
            <w:pPr>
              <w:pStyle w:val="ListBullet"/>
              <w:spacing w:after="60"/>
              <w:ind w:left="357" w:hanging="357"/>
              <w:contextualSpacing w:val="0"/>
            </w:pPr>
            <w:r>
              <w:t>Reflecting on thinking and processes</w:t>
            </w:r>
          </w:p>
          <w:p w:rsidR="00B35377" w:rsidRPr="00D315CA" w:rsidRDefault="00B35377" w:rsidP="00291E43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E6432B8" wp14:editId="44FA9CAD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05AF" w:rsidRDefault="009905AF" w:rsidP="00AB207A">
      <w:pPr>
        <w:spacing w:after="0" w:line="240" w:lineRule="auto"/>
      </w:pPr>
      <w:r>
        <w:separator/>
      </w:r>
    </w:p>
    <w:p w:rsidR="009905AF" w:rsidRDefault="009905AF"/>
    <w:p w:rsidR="009905AF" w:rsidRDefault="009905AF"/>
  </w:endnote>
  <w:endnote w:type="continuationSeparator" w:id="0">
    <w:p w:rsidR="009905AF" w:rsidRDefault="009905AF" w:rsidP="00AB207A">
      <w:pPr>
        <w:spacing w:after="0" w:line="240" w:lineRule="auto"/>
      </w:pPr>
      <w:r>
        <w:continuationSeparator/>
      </w:r>
    </w:p>
    <w:p w:rsidR="009905AF" w:rsidRDefault="009905AF"/>
    <w:p w:rsidR="009905AF" w:rsidRDefault="009905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altName w:val="Arial Unicode MS"/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3764C1" wp14:editId="6E210F76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055B096C" wp14:editId="108528C3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A67691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A67691">
      <w:fldChar w:fldCharType="begin"/>
    </w:r>
    <w:r w:rsidR="00A67691">
      <w:instrText xml:space="preserve"> NUMPAGES </w:instrText>
    </w:r>
    <w:r w:rsidR="00A67691">
      <w:fldChar w:fldCharType="separate"/>
    </w:r>
    <w:r w:rsidR="00A67691">
      <w:rPr>
        <w:noProof/>
      </w:rPr>
      <w:t>3</w:t>
    </w:r>
    <w:r w:rsidR="00A67691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1C4506">
      <w:rPr>
        <w:noProof/>
      </w:rPr>
      <w:t>HASS_Y05_U2_LP12.docx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05AF" w:rsidRDefault="009905AF" w:rsidP="00AB207A">
      <w:pPr>
        <w:spacing w:after="0" w:line="240" w:lineRule="auto"/>
      </w:pPr>
      <w:r>
        <w:separator/>
      </w:r>
    </w:p>
    <w:p w:rsidR="009905AF" w:rsidRDefault="009905AF"/>
    <w:p w:rsidR="009905AF" w:rsidRDefault="009905AF"/>
  </w:footnote>
  <w:footnote w:type="continuationSeparator" w:id="0">
    <w:p w:rsidR="009905AF" w:rsidRDefault="009905AF" w:rsidP="00AB207A">
      <w:pPr>
        <w:spacing w:after="0" w:line="240" w:lineRule="auto"/>
      </w:pPr>
      <w:r>
        <w:continuationSeparator/>
      </w:r>
    </w:p>
    <w:p w:rsidR="009905AF" w:rsidRDefault="009905AF"/>
    <w:p w:rsidR="009905AF" w:rsidRDefault="009905A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147E99A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5AF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377B"/>
    <w:rsid w:val="000F41F4"/>
    <w:rsid w:val="001068ED"/>
    <w:rsid w:val="00107B7C"/>
    <w:rsid w:val="00111B55"/>
    <w:rsid w:val="00121266"/>
    <w:rsid w:val="00125F41"/>
    <w:rsid w:val="00134C80"/>
    <w:rsid w:val="001361FC"/>
    <w:rsid w:val="0014230D"/>
    <w:rsid w:val="00142435"/>
    <w:rsid w:val="0015173E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4506"/>
    <w:rsid w:val="001C5A41"/>
    <w:rsid w:val="001E1917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35C88"/>
    <w:rsid w:val="00245DE3"/>
    <w:rsid w:val="00253AA8"/>
    <w:rsid w:val="0028044A"/>
    <w:rsid w:val="00291E43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61C2D"/>
    <w:rsid w:val="00391378"/>
    <w:rsid w:val="003A0B1C"/>
    <w:rsid w:val="003A6420"/>
    <w:rsid w:val="003B0FA7"/>
    <w:rsid w:val="003B3384"/>
    <w:rsid w:val="003B5CF6"/>
    <w:rsid w:val="003B5F1A"/>
    <w:rsid w:val="003C4C74"/>
    <w:rsid w:val="003C79C2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452"/>
    <w:rsid w:val="00427F27"/>
    <w:rsid w:val="004465FA"/>
    <w:rsid w:val="00456DFD"/>
    <w:rsid w:val="0045795B"/>
    <w:rsid w:val="004622D2"/>
    <w:rsid w:val="00464C0E"/>
    <w:rsid w:val="004B2A03"/>
    <w:rsid w:val="004C083C"/>
    <w:rsid w:val="004C687A"/>
    <w:rsid w:val="004D2958"/>
    <w:rsid w:val="004D3B7A"/>
    <w:rsid w:val="004D42B9"/>
    <w:rsid w:val="004E1841"/>
    <w:rsid w:val="004F0978"/>
    <w:rsid w:val="00505D37"/>
    <w:rsid w:val="005106C7"/>
    <w:rsid w:val="00510F18"/>
    <w:rsid w:val="005127B4"/>
    <w:rsid w:val="005153DD"/>
    <w:rsid w:val="00536D7A"/>
    <w:rsid w:val="00544F61"/>
    <w:rsid w:val="00560896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A580B"/>
    <w:rsid w:val="005B2920"/>
    <w:rsid w:val="005B62A1"/>
    <w:rsid w:val="005D0196"/>
    <w:rsid w:val="005E5DF4"/>
    <w:rsid w:val="005F0C6F"/>
    <w:rsid w:val="005F60A6"/>
    <w:rsid w:val="005F68A3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568B6"/>
    <w:rsid w:val="00673FAD"/>
    <w:rsid w:val="00683707"/>
    <w:rsid w:val="00683B5B"/>
    <w:rsid w:val="00683D11"/>
    <w:rsid w:val="00686A1C"/>
    <w:rsid w:val="0069030A"/>
    <w:rsid w:val="00695682"/>
    <w:rsid w:val="006A0913"/>
    <w:rsid w:val="006A0E33"/>
    <w:rsid w:val="006A1F67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0404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7F4F54"/>
    <w:rsid w:val="008028D2"/>
    <w:rsid w:val="008152AE"/>
    <w:rsid w:val="0083315A"/>
    <w:rsid w:val="00853014"/>
    <w:rsid w:val="00870464"/>
    <w:rsid w:val="00877525"/>
    <w:rsid w:val="0089609E"/>
    <w:rsid w:val="00897A4D"/>
    <w:rsid w:val="008A481F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33B3"/>
    <w:rsid w:val="00966FA6"/>
    <w:rsid w:val="00967E6B"/>
    <w:rsid w:val="00970A01"/>
    <w:rsid w:val="0097221D"/>
    <w:rsid w:val="00973B42"/>
    <w:rsid w:val="00980704"/>
    <w:rsid w:val="009831DC"/>
    <w:rsid w:val="009905AF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15FBF"/>
    <w:rsid w:val="00A21FC5"/>
    <w:rsid w:val="00A2223A"/>
    <w:rsid w:val="00A2268B"/>
    <w:rsid w:val="00A258E5"/>
    <w:rsid w:val="00A30C6F"/>
    <w:rsid w:val="00A4477A"/>
    <w:rsid w:val="00A44B15"/>
    <w:rsid w:val="00A4694C"/>
    <w:rsid w:val="00A504B1"/>
    <w:rsid w:val="00A61697"/>
    <w:rsid w:val="00A655F5"/>
    <w:rsid w:val="00A67691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C1603"/>
    <w:rsid w:val="00AC7A0D"/>
    <w:rsid w:val="00AD0550"/>
    <w:rsid w:val="00AD29A0"/>
    <w:rsid w:val="00AD5D81"/>
    <w:rsid w:val="00AF457F"/>
    <w:rsid w:val="00AF4A0B"/>
    <w:rsid w:val="00B04203"/>
    <w:rsid w:val="00B0543F"/>
    <w:rsid w:val="00B06EAE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D7C2F"/>
    <w:rsid w:val="00C051DB"/>
    <w:rsid w:val="00C07C0F"/>
    <w:rsid w:val="00C2632D"/>
    <w:rsid w:val="00C33734"/>
    <w:rsid w:val="00C44849"/>
    <w:rsid w:val="00C45601"/>
    <w:rsid w:val="00C4647F"/>
    <w:rsid w:val="00C53F33"/>
    <w:rsid w:val="00C57793"/>
    <w:rsid w:val="00C6640C"/>
    <w:rsid w:val="00C711ED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0C2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A68AB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9F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018D5"/>
    <w:rsid w:val="00F17612"/>
    <w:rsid w:val="00F26C18"/>
    <w:rsid w:val="00F270E8"/>
    <w:rsid w:val="00F35C08"/>
    <w:rsid w:val="00F50C3C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0EA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qFormat/>
    <w:rsid w:val="00BD7C2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50C3C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50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0C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0C3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C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0C3C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qFormat/>
    <w:rsid w:val="00BD7C2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50C3C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50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0C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0C3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C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0C3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f1a43b98-27b8-4ffb-8622-b6324ac77fc3/0/HASS_Y05_U2_SH_MudArmy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c004db12-ae37-4119-b789-b1ec623856a2/0/CIC_Y05-06Band_U1_SH_PeoWorkGroupReason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542d31b4-82c6-44f2-9896-85667a1c2daa/0/CIC_Y05-06Band_U1_SS_PeoWorkGroupReason.ppt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227</TotalTime>
  <Pages>3</Pages>
  <Words>610</Words>
  <Characters>4358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NICHOLSON, Kim</cp:lastModifiedBy>
  <cp:revision>42</cp:revision>
  <cp:lastPrinted>2017-01-20T01:56:00Z</cp:lastPrinted>
  <dcterms:created xsi:type="dcterms:W3CDTF">2017-02-07T01:30:00Z</dcterms:created>
  <dcterms:modified xsi:type="dcterms:W3CDTF">2017-12-08T05:57:00Z</dcterms:modified>
</cp:coreProperties>
</file>