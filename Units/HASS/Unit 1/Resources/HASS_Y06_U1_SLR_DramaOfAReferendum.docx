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0E68A3" w:rsidRPr="004A30A4" w:rsidTr="000E68A3">
        <w:trPr>
          <w:trHeight w:val="520"/>
        </w:trPr>
        <w:tc>
          <w:tcPr>
            <w:tcW w:w="9279" w:type="dxa"/>
            <w:tcBorders>
              <w:bottom w:val="single" w:sz="4" w:space="0" w:color="DB3F30"/>
            </w:tcBorders>
            <w:tcMar>
              <w:bottom w:w="0" w:type="dxa"/>
              <w:right w:w="0" w:type="dxa"/>
            </w:tcMar>
            <w:vAlign w:val="bottom"/>
          </w:tcPr>
          <w:p w:rsidR="00517391" w:rsidRPr="004A30A4" w:rsidRDefault="00517391" w:rsidP="004A30A4">
            <w:pPr>
              <w:pStyle w:val="Resourcetitle"/>
            </w:pPr>
          </w:p>
        </w:tc>
        <w:tc>
          <w:tcPr>
            <w:tcW w:w="1040" w:type="dxa"/>
            <w:vMerge w:val="restart"/>
            <w:tcBorders>
              <w:bottom w:val="nil"/>
            </w:tcBorders>
            <w:tcMar>
              <w:left w:w="0" w:type="dxa"/>
              <w:bottom w:w="0" w:type="dxa"/>
              <w:right w:w="0" w:type="dxa"/>
            </w:tcMar>
            <w:vAlign w:val="center"/>
          </w:tcPr>
          <w:p w:rsidR="00517391" w:rsidRPr="004A30A4" w:rsidRDefault="00517391" w:rsidP="00517391">
            <w:pPr>
              <w:pStyle w:val="Resourcetitle"/>
              <w:jc w:val="center"/>
            </w:pPr>
            <w:r w:rsidRPr="004A30A4">
              <w:rPr>
                <w:noProof/>
                <w:lang w:eastAsia="ja-JP"/>
              </w:rPr>
              <w:drawing>
                <wp:inline distT="0" distB="0" distL="0" distR="0" wp14:anchorId="7ABE2B10" wp14:editId="6C86FAC0">
                  <wp:extent cx="648000" cy="648000"/>
                  <wp:effectExtent l="0" t="0" r="12700" b="12700"/>
                  <wp:docPr id="4" name="Picture 4" descr="/Users/hcar1/Desktop/My Templates/Updated from Helene/__branding/banners/SLR icons_H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00" cy="648000"/>
                          </a:xfrm>
                          <a:prstGeom prst="rect">
                            <a:avLst/>
                          </a:prstGeom>
                          <a:noFill/>
                          <a:ln>
                            <a:noFill/>
                          </a:ln>
                        </pic:spPr>
                      </pic:pic>
                    </a:graphicData>
                  </a:graphic>
                </wp:inline>
              </w:drawing>
            </w:r>
          </w:p>
        </w:tc>
      </w:tr>
      <w:tr w:rsidR="000E68A3" w:rsidRPr="004A30A4" w:rsidTr="000E68A3">
        <w:trPr>
          <w:trHeight w:val="520"/>
        </w:trPr>
        <w:tc>
          <w:tcPr>
            <w:tcW w:w="9279" w:type="dxa"/>
            <w:tcBorders>
              <w:top w:val="single" w:sz="4" w:space="0" w:color="DB3F30"/>
              <w:bottom w:val="nil"/>
            </w:tcBorders>
            <w:tcMar>
              <w:bottom w:w="0" w:type="dxa"/>
              <w:right w:w="0" w:type="dxa"/>
            </w:tcMar>
            <w:vAlign w:val="center"/>
          </w:tcPr>
          <w:p w:rsidR="00517391" w:rsidRPr="004A30A4" w:rsidRDefault="005C5901" w:rsidP="00615ADE">
            <w:pPr>
              <w:pStyle w:val="Resourcetitle"/>
            </w:pPr>
            <w:r>
              <w:t>Drama of a r</w:t>
            </w:r>
            <w:r w:rsidR="00615ADE">
              <w:t>eferendum</w:t>
            </w:r>
          </w:p>
        </w:tc>
        <w:tc>
          <w:tcPr>
            <w:tcW w:w="1040" w:type="dxa"/>
            <w:vMerge/>
            <w:tcBorders>
              <w:bottom w:val="nil"/>
            </w:tcBorders>
            <w:tcMar>
              <w:left w:w="0" w:type="dxa"/>
              <w:bottom w:w="0" w:type="dxa"/>
              <w:right w:w="0" w:type="dxa"/>
            </w:tcMar>
            <w:vAlign w:val="center"/>
          </w:tcPr>
          <w:p w:rsidR="00517391" w:rsidRPr="004A30A4" w:rsidRDefault="00517391" w:rsidP="00517391">
            <w:pPr>
              <w:pStyle w:val="Resourcetitle"/>
              <w:jc w:val="center"/>
              <w:rPr>
                <w:noProof/>
                <w:lang w:val="en-US"/>
              </w:rPr>
            </w:pPr>
          </w:p>
        </w:tc>
      </w:tr>
    </w:tbl>
    <w:p w:rsidR="00615ADE" w:rsidRPr="00615ADE" w:rsidRDefault="00615ADE" w:rsidP="00572156">
      <w:pPr>
        <w:spacing w:before="240" w:after="240"/>
        <w:rPr>
          <w:b/>
        </w:rPr>
      </w:pPr>
      <w:r w:rsidRPr="00615ADE">
        <w:rPr>
          <w:b/>
        </w:rPr>
        <w:t>The following sequence of activities is designed to evaluate the role of citizens in shaping Australia’s democratic nation.</w:t>
      </w:r>
    </w:p>
    <w:p w:rsidR="00615ADE" w:rsidRDefault="00615ADE" w:rsidP="00572156">
      <w:pPr>
        <w:spacing w:after="240"/>
      </w:pPr>
      <w:r>
        <w:t xml:space="preserve">Process drama is a dramatic form </w:t>
      </w:r>
      <w:r w:rsidR="005C5901">
        <w:t>that</w:t>
      </w:r>
      <w:r>
        <w:t xml:space="preserve"> engages a variety of students and encourages students to </w:t>
      </w:r>
      <w:r w:rsidR="005C5901">
        <w:t>think critically and creatively;</w:t>
      </w:r>
      <w:r>
        <w:t xml:space="preserve"> </w:t>
      </w:r>
      <w:r w:rsidR="005C5901">
        <w:t xml:space="preserve">to </w:t>
      </w:r>
      <w:r>
        <w:t>analyse and generate ideas. The following sequence of activities work</w:t>
      </w:r>
      <w:r w:rsidR="005C5901">
        <w:t>s</w:t>
      </w:r>
      <w:r>
        <w:t xml:space="preserve"> best when the process is followed. However, activities can be adjusted to suit the needs of learners. Teacher</w:t>
      </w:r>
      <w:r w:rsidR="005C5901">
        <w:t>s</w:t>
      </w:r>
      <w:r>
        <w:t xml:space="preserve"> can </w:t>
      </w:r>
      <w:proofErr w:type="gramStart"/>
      <w:r>
        <w:t>pause</w:t>
      </w:r>
      <w:proofErr w:type="gramEnd"/>
      <w:r>
        <w:t xml:space="preserve"> the process at any point to reflect and discuss.</w:t>
      </w:r>
    </w:p>
    <w:p w:rsidR="00615ADE" w:rsidRPr="005C5901" w:rsidRDefault="005C5901" w:rsidP="00615ADE">
      <w:pPr>
        <w:rPr>
          <w:b/>
        </w:rPr>
      </w:pPr>
      <w:r w:rsidRPr="005C5901">
        <w:rPr>
          <w:b/>
        </w:rPr>
        <w:t>Helpful r</w:t>
      </w:r>
      <w:r w:rsidR="007772FA">
        <w:rPr>
          <w:b/>
        </w:rPr>
        <w:t>esources</w:t>
      </w:r>
    </w:p>
    <w:p w:rsidR="00615ADE" w:rsidRDefault="00615ADE" w:rsidP="005C5901">
      <w:pPr>
        <w:pStyle w:val="Bullet0spaceafter"/>
        <w:numPr>
          <w:ilvl w:val="0"/>
          <w:numId w:val="0"/>
        </w:numPr>
        <w:spacing w:after="360"/>
      </w:pPr>
      <w:proofErr w:type="gramStart"/>
      <w:r>
        <w:t xml:space="preserve">Images of significant individuals or groups within Federation (e.g. </w:t>
      </w:r>
      <w:r w:rsidR="005C5901">
        <w:t xml:space="preserve">the </w:t>
      </w:r>
      <w:r>
        <w:t xml:space="preserve">Queen, Henry Parkes, merchants, transport workers, migrants, politicians, </w:t>
      </w:r>
      <w:proofErr w:type="spellStart"/>
      <w:r>
        <w:t>Governer</w:t>
      </w:r>
      <w:proofErr w:type="spellEnd"/>
      <w:r>
        <w:t>-General, children)</w:t>
      </w:r>
      <w:r w:rsidR="005C5901">
        <w:t>.</w:t>
      </w:r>
      <w:proofErr w:type="gramEnd"/>
    </w:p>
    <w:tbl>
      <w:tblPr>
        <w:tblStyle w:val="TableGrid"/>
        <w:tblW w:w="0" w:type="auto"/>
        <w:tblInd w:w="108" w:type="dxa"/>
        <w:tblLook w:val="04A0" w:firstRow="1" w:lastRow="0" w:firstColumn="1" w:lastColumn="0" w:noHBand="0" w:noVBand="1"/>
      </w:tblPr>
      <w:tblGrid>
        <w:gridCol w:w="1701"/>
        <w:gridCol w:w="4395"/>
        <w:gridCol w:w="4216"/>
      </w:tblGrid>
      <w:tr w:rsidR="00615ADE" w:rsidRPr="00FB14CD" w:rsidTr="00615ADE">
        <w:trPr>
          <w:trHeight w:val="510"/>
        </w:trPr>
        <w:tc>
          <w:tcPr>
            <w:tcW w:w="1701" w:type="dxa"/>
            <w:vAlign w:val="center"/>
          </w:tcPr>
          <w:p w:rsidR="00615ADE" w:rsidRPr="00FB14CD" w:rsidRDefault="00615ADE" w:rsidP="00615ADE">
            <w:pPr>
              <w:pStyle w:val="Bulletindent0spaceafter"/>
              <w:numPr>
                <w:ilvl w:val="0"/>
                <w:numId w:val="0"/>
              </w:numPr>
              <w:jc w:val="center"/>
              <w:rPr>
                <w:b/>
              </w:rPr>
            </w:pPr>
            <w:r w:rsidRPr="00FB14CD">
              <w:rPr>
                <w:b/>
              </w:rPr>
              <w:t>Activity</w:t>
            </w:r>
          </w:p>
        </w:tc>
        <w:tc>
          <w:tcPr>
            <w:tcW w:w="4395" w:type="dxa"/>
            <w:vAlign w:val="center"/>
          </w:tcPr>
          <w:p w:rsidR="00615ADE" w:rsidRPr="00FB14CD" w:rsidRDefault="00615ADE" w:rsidP="00615ADE">
            <w:pPr>
              <w:pStyle w:val="Bulletindent0spaceafter"/>
              <w:numPr>
                <w:ilvl w:val="0"/>
                <w:numId w:val="0"/>
              </w:numPr>
              <w:jc w:val="center"/>
              <w:rPr>
                <w:b/>
              </w:rPr>
            </w:pPr>
            <w:r w:rsidRPr="00FB14CD">
              <w:rPr>
                <w:b/>
              </w:rPr>
              <w:t>Purpose</w:t>
            </w:r>
          </w:p>
        </w:tc>
        <w:tc>
          <w:tcPr>
            <w:tcW w:w="4216" w:type="dxa"/>
            <w:vAlign w:val="center"/>
          </w:tcPr>
          <w:p w:rsidR="00615ADE" w:rsidRPr="00FB14CD" w:rsidRDefault="00615ADE" w:rsidP="00615ADE">
            <w:pPr>
              <w:pStyle w:val="Bulletindent0spaceafter"/>
              <w:numPr>
                <w:ilvl w:val="0"/>
                <w:numId w:val="0"/>
              </w:numPr>
              <w:jc w:val="center"/>
              <w:rPr>
                <w:b/>
              </w:rPr>
            </w:pPr>
            <w:r w:rsidRPr="00FB14CD">
              <w:rPr>
                <w:b/>
              </w:rPr>
              <w:t>Students will:</w:t>
            </w:r>
          </w:p>
        </w:tc>
      </w:tr>
      <w:tr w:rsidR="00615ADE" w:rsidTr="006F7E6C">
        <w:tc>
          <w:tcPr>
            <w:tcW w:w="1701" w:type="dxa"/>
          </w:tcPr>
          <w:p w:rsidR="00615ADE" w:rsidRDefault="00615ADE" w:rsidP="005C5901">
            <w:pPr>
              <w:pStyle w:val="Bulletindent0spaceafter"/>
              <w:numPr>
                <w:ilvl w:val="0"/>
                <w:numId w:val="0"/>
              </w:numPr>
              <w:spacing w:before="40" w:after="80"/>
            </w:pPr>
            <w:r>
              <w:t>Pretext</w:t>
            </w:r>
          </w:p>
        </w:tc>
        <w:tc>
          <w:tcPr>
            <w:tcW w:w="4395" w:type="dxa"/>
          </w:tcPr>
          <w:p w:rsidR="00615ADE" w:rsidRDefault="00615ADE" w:rsidP="00615ADE">
            <w:pPr>
              <w:pStyle w:val="Bulletindent0spaceafter"/>
              <w:numPr>
                <w:ilvl w:val="0"/>
                <w:numId w:val="0"/>
              </w:numPr>
              <w:spacing w:before="40" w:after="80"/>
            </w:pPr>
            <w:r>
              <w:t>Explore the different groups in</w:t>
            </w:r>
            <w:r w:rsidR="005C5901">
              <w:t xml:space="preserve"> Australian society in the lead-</w:t>
            </w:r>
            <w:r>
              <w:t>up to Federation.</w:t>
            </w:r>
          </w:p>
        </w:tc>
        <w:tc>
          <w:tcPr>
            <w:tcW w:w="4216" w:type="dxa"/>
          </w:tcPr>
          <w:p w:rsidR="00615ADE" w:rsidRDefault="005C5901" w:rsidP="00615ADE">
            <w:pPr>
              <w:pStyle w:val="Bulletindent6spaceafter"/>
              <w:numPr>
                <w:ilvl w:val="0"/>
                <w:numId w:val="0"/>
              </w:numPr>
              <w:spacing w:before="40" w:after="80"/>
            </w:pPr>
            <w:proofErr w:type="gramStart"/>
            <w:r>
              <w:t>d</w:t>
            </w:r>
            <w:r w:rsidR="00615ADE">
              <w:t>esign</w:t>
            </w:r>
            <w:proofErr w:type="gramEnd"/>
            <w:r w:rsidR="00615ADE">
              <w:t xml:space="preserve"> frozen ‘sta</w:t>
            </w:r>
            <w:r>
              <w:t>tues’ for each group of people —</w:t>
            </w:r>
            <w:r w:rsidR="00615ADE">
              <w:t xml:space="preserve"> consider statues relevant to their opinion of Federation (discourage stereotypes).</w:t>
            </w:r>
          </w:p>
        </w:tc>
      </w:tr>
      <w:tr w:rsidR="00615ADE" w:rsidTr="006F7E6C">
        <w:tc>
          <w:tcPr>
            <w:tcW w:w="1701" w:type="dxa"/>
          </w:tcPr>
          <w:p w:rsidR="00615ADE" w:rsidRDefault="00615ADE" w:rsidP="00615ADE">
            <w:pPr>
              <w:pStyle w:val="Bulletindent0spaceafter"/>
              <w:numPr>
                <w:ilvl w:val="0"/>
                <w:numId w:val="0"/>
              </w:numPr>
              <w:spacing w:before="40" w:after="80"/>
            </w:pPr>
            <w:r>
              <w:t>Warm-up</w:t>
            </w:r>
          </w:p>
        </w:tc>
        <w:tc>
          <w:tcPr>
            <w:tcW w:w="4395" w:type="dxa"/>
          </w:tcPr>
          <w:p w:rsidR="00615ADE" w:rsidRDefault="005C5901" w:rsidP="00615ADE">
            <w:pPr>
              <w:pStyle w:val="Bulletindent0spaceafter"/>
              <w:numPr>
                <w:ilvl w:val="0"/>
                <w:numId w:val="0"/>
              </w:numPr>
              <w:spacing w:before="40" w:after="80"/>
            </w:pPr>
            <w:r>
              <w:t>Engage students in role-</w:t>
            </w:r>
            <w:r w:rsidR="00615ADE">
              <w:t>play of significant individuals and groups within Australian history.</w:t>
            </w:r>
          </w:p>
        </w:tc>
        <w:tc>
          <w:tcPr>
            <w:tcW w:w="4216" w:type="dxa"/>
          </w:tcPr>
          <w:p w:rsidR="00615ADE" w:rsidRDefault="005C5901" w:rsidP="00615ADE">
            <w:pPr>
              <w:pStyle w:val="Bulletindent0spaceafter"/>
              <w:numPr>
                <w:ilvl w:val="0"/>
                <w:numId w:val="0"/>
              </w:numPr>
              <w:spacing w:before="40" w:after="80"/>
            </w:pPr>
            <w:proofErr w:type="gramStart"/>
            <w:r>
              <w:t>p</w:t>
            </w:r>
            <w:r w:rsidR="00615ADE">
              <w:t>lay</w:t>
            </w:r>
            <w:proofErr w:type="gramEnd"/>
            <w:r w:rsidR="00615ADE">
              <w:t xml:space="preserve"> musical statues using roles. Use colonial music where possible.</w:t>
            </w:r>
          </w:p>
        </w:tc>
      </w:tr>
      <w:tr w:rsidR="00615ADE" w:rsidTr="006F7E6C">
        <w:tc>
          <w:tcPr>
            <w:tcW w:w="1701" w:type="dxa"/>
          </w:tcPr>
          <w:p w:rsidR="00615ADE" w:rsidRDefault="00615ADE" w:rsidP="00615ADE">
            <w:pPr>
              <w:pStyle w:val="Bulletindent0spaceafter"/>
              <w:numPr>
                <w:ilvl w:val="0"/>
                <w:numId w:val="0"/>
              </w:numPr>
              <w:spacing w:before="40" w:after="80"/>
            </w:pPr>
            <w:r>
              <w:t>Stimulus</w:t>
            </w:r>
          </w:p>
        </w:tc>
        <w:tc>
          <w:tcPr>
            <w:tcW w:w="4395" w:type="dxa"/>
          </w:tcPr>
          <w:p w:rsidR="00615ADE" w:rsidRDefault="00615ADE" w:rsidP="005C5901">
            <w:pPr>
              <w:pStyle w:val="Bulletindent0spaceafter"/>
              <w:numPr>
                <w:ilvl w:val="0"/>
                <w:numId w:val="0"/>
              </w:numPr>
              <w:spacing w:before="40" w:after="80"/>
            </w:pPr>
            <w:r>
              <w:t xml:space="preserve">Read </w:t>
            </w:r>
            <w:proofErr w:type="gramStart"/>
            <w:r>
              <w:t>the for</w:t>
            </w:r>
            <w:proofErr w:type="gramEnd"/>
            <w:r w:rsidR="005C5901">
              <w:t xml:space="preserve"> and against arguments for</w:t>
            </w:r>
            <w:r>
              <w:t xml:space="preserve"> Federation.</w:t>
            </w:r>
          </w:p>
        </w:tc>
        <w:tc>
          <w:tcPr>
            <w:tcW w:w="4216" w:type="dxa"/>
          </w:tcPr>
          <w:p w:rsidR="00615ADE" w:rsidRDefault="005C5901" w:rsidP="00615ADE">
            <w:pPr>
              <w:pStyle w:val="Bulletindent0spaceafter"/>
              <w:numPr>
                <w:ilvl w:val="0"/>
                <w:numId w:val="0"/>
              </w:numPr>
              <w:spacing w:before="40" w:after="80"/>
            </w:pPr>
            <w:proofErr w:type="gramStart"/>
            <w:r>
              <w:t>r</w:t>
            </w:r>
            <w:r w:rsidR="00615ADE">
              <w:t>ead</w:t>
            </w:r>
            <w:proofErr w:type="gramEnd"/>
            <w:r w:rsidR="00615ADE">
              <w:t xml:space="preserve"> arguments and information.</w:t>
            </w:r>
          </w:p>
        </w:tc>
      </w:tr>
      <w:tr w:rsidR="00615ADE" w:rsidTr="006F7E6C">
        <w:tc>
          <w:tcPr>
            <w:tcW w:w="1701" w:type="dxa"/>
          </w:tcPr>
          <w:p w:rsidR="00615ADE" w:rsidRDefault="00615ADE" w:rsidP="005C5901">
            <w:pPr>
              <w:pStyle w:val="Bulletindent0spaceafter"/>
              <w:numPr>
                <w:ilvl w:val="0"/>
                <w:numId w:val="0"/>
              </w:numPr>
              <w:spacing w:before="40" w:after="80"/>
            </w:pPr>
            <w:r>
              <w:t xml:space="preserve">Gossip </w:t>
            </w:r>
            <w:r w:rsidR="005C5901">
              <w:t>m</w:t>
            </w:r>
            <w:r>
              <w:t>ill</w:t>
            </w:r>
          </w:p>
        </w:tc>
        <w:tc>
          <w:tcPr>
            <w:tcW w:w="4395" w:type="dxa"/>
          </w:tcPr>
          <w:p w:rsidR="00615ADE" w:rsidRDefault="00615ADE" w:rsidP="00615ADE">
            <w:pPr>
              <w:pStyle w:val="Bulletindent0spaceafter"/>
              <w:numPr>
                <w:ilvl w:val="0"/>
                <w:numId w:val="0"/>
              </w:numPr>
              <w:spacing w:before="40" w:after="80"/>
            </w:pPr>
            <w:r>
              <w:t>Develop arguments for or against Federation.</w:t>
            </w:r>
          </w:p>
        </w:tc>
        <w:tc>
          <w:tcPr>
            <w:tcW w:w="4216" w:type="dxa"/>
          </w:tcPr>
          <w:p w:rsidR="00615ADE" w:rsidRDefault="00615ADE" w:rsidP="00615ADE">
            <w:pPr>
              <w:pStyle w:val="Bulletindent0spaceafter"/>
              <w:numPr>
                <w:ilvl w:val="0"/>
                <w:numId w:val="0"/>
              </w:numPr>
              <w:spacing w:before="40" w:after="80"/>
            </w:pPr>
            <w:proofErr w:type="gramStart"/>
            <w:r>
              <w:t>wander</w:t>
            </w:r>
            <w:proofErr w:type="gramEnd"/>
            <w:r>
              <w:t xml:space="preserve"> around the ‘town square’ in role, gossiping about the upcoming referendum and their perspective on the issue.</w:t>
            </w:r>
          </w:p>
        </w:tc>
      </w:tr>
      <w:tr w:rsidR="00615ADE" w:rsidTr="006F7E6C">
        <w:tc>
          <w:tcPr>
            <w:tcW w:w="1701" w:type="dxa"/>
          </w:tcPr>
          <w:p w:rsidR="00615ADE" w:rsidRDefault="00615ADE" w:rsidP="005C5901">
            <w:pPr>
              <w:pStyle w:val="Bulletindent0spaceafter"/>
              <w:numPr>
                <w:ilvl w:val="0"/>
                <w:numId w:val="0"/>
              </w:numPr>
              <w:spacing w:before="40" w:after="80"/>
            </w:pPr>
            <w:r>
              <w:t xml:space="preserve">Protest </w:t>
            </w:r>
            <w:r w:rsidR="005C5901">
              <w:t>s</w:t>
            </w:r>
            <w:r>
              <w:t>logans</w:t>
            </w:r>
          </w:p>
        </w:tc>
        <w:tc>
          <w:tcPr>
            <w:tcW w:w="4395" w:type="dxa"/>
          </w:tcPr>
          <w:p w:rsidR="00615ADE" w:rsidRDefault="00615ADE" w:rsidP="00615ADE">
            <w:pPr>
              <w:pStyle w:val="Bulletindent0spaceafter"/>
              <w:numPr>
                <w:ilvl w:val="0"/>
                <w:numId w:val="0"/>
              </w:numPr>
              <w:spacing w:before="40" w:after="80"/>
            </w:pPr>
            <w:r>
              <w:t>Collaborate to present viewpoints.</w:t>
            </w:r>
          </w:p>
        </w:tc>
        <w:tc>
          <w:tcPr>
            <w:tcW w:w="4216" w:type="dxa"/>
          </w:tcPr>
          <w:p w:rsidR="00615ADE" w:rsidRDefault="00615ADE" w:rsidP="00615ADE">
            <w:pPr>
              <w:pStyle w:val="Bulletindent0spaceafter"/>
              <w:numPr>
                <w:ilvl w:val="0"/>
                <w:numId w:val="0"/>
              </w:numPr>
              <w:spacing w:before="40" w:after="80"/>
            </w:pPr>
            <w:proofErr w:type="gramStart"/>
            <w:r>
              <w:t>split</w:t>
            </w:r>
            <w:proofErr w:type="gramEnd"/>
            <w:r>
              <w:t xml:space="preserve"> into for </w:t>
            </w:r>
            <w:r w:rsidR="005C5901">
              <w:t xml:space="preserve">Federation </w:t>
            </w:r>
            <w:r>
              <w:t>(</w:t>
            </w:r>
            <w:proofErr w:type="spellStart"/>
            <w:r>
              <w:t>Billites</w:t>
            </w:r>
            <w:proofErr w:type="spellEnd"/>
            <w:r>
              <w:t>) and against</w:t>
            </w:r>
            <w:r w:rsidR="005C5901">
              <w:t xml:space="preserve"> Federation (anti-</w:t>
            </w:r>
            <w:proofErr w:type="spellStart"/>
            <w:r w:rsidR="005C5901">
              <w:t>Billites</w:t>
            </w:r>
            <w:proofErr w:type="spellEnd"/>
            <w:r w:rsidR="005C5901">
              <w:t>)</w:t>
            </w:r>
            <w:r>
              <w:t>. They develop slogans to protest.</w:t>
            </w:r>
          </w:p>
        </w:tc>
      </w:tr>
      <w:tr w:rsidR="00615ADE" w:rsidTr="006F7E6C">
        <w:tc>
          <w:tcPr>
            <w:tcW w:w="1701" w:type="dxa"/>
          </w:tcPr>
          <w:p w:rsidR="00615ADE" w:rsidRDefault="005C5901" w:rsidP="00615ADE">
            <w:pPr>
              <w:pStyle w:val="Bulletindent0spaceafter"/>
              <w:numPr>
                <w:ilvl w:val="0"/>
                <w:numId w:val="0"/>
              </w:numPr>
              <w:spacing w:before="40" w:after="80"/>
            </w:pPr>
            <w:r>
              <w:t>Re-enactment of a protest scen</w:t>
            </w:r>
            <w:r w:rsidR="00615ADE">
              <w:t>e</w:t>
            </w:r>
          </w:p>
        </w:tc>
        <w:tc>
          <w:tcPr>
            <w:tcW w:w="4395" w:type="dxa"/>
          </w:tcPr>
          <w:p w:rsidR="00615ADE" w:rsidRDefault="00615ADE" w:rsidP="00615ADE">
            <w:pPr>
              <w:pStyle w:val="Bulletindent0spaceafter"/>
              <w:numPr>
                <w:ilvl w:val="0"/>
                <w:numId w:val="0"/>
              </w:numPr>
              <w:spacing w:before="40" w:after="80"/>
            </w:pPr>
            <w:r>
              <w:t>Empathise with people in history who fought for and against change in Australian history and/or future.</w:t>
            </w:r>
          </w:p>
        </w:tc>
        <w:tc>
          <w:tcPr>
            <w:tcW w:w="4216" w:type="dxa"/>
          </w:tcPr>
          <w:p w:rsidR="00615ADE" w:rsidRDefault="005C5901" w:rsidP="00615ADE">
            <w:pPr>
              <w:pStyle w:val="Bulletindent0spaceafter"/>
              <w:numPr>
                <w:ilvl w:val="0"/>
                <w:numId w:val="0"/>
              </w:numPr>
              <w:spacing w:before="40" w:after="80"/>
            </w:pPr>
            <w:proofErr w:type="gramStart"/>
            <w:r>
              <w:t>d</w:t>
            </w:r>
            <w:r w:rsidR="00615ADE">
              <w:t>ivide</w:t>
            </w:r>
            <w:proofErr w:type="gramEnd"/>
            <w:r w:rsidR="00615ADE">
              <w:t xml:space="preserve"> the classroom and role-play a protest scene.</w:t>
            </w:r>
          </w:p>
        </w:tc>
      </w:tr>
      <w:tr w:rsidR="00615ADE" w:rsidTr="006F7E6C">
        <w:tc>
          <w:tcPr>
            <w:tcW w:w="1701" w:type="dxa"/>
          </w:tcPr>
          <w:p w:rsidR="00615ADE" w:rsidRDefault="00615ADE" w:rsidP="00615ADE">
            <w:pPr>
              <w:pStyle w:val="Bulletindent0spaceafter"/>
              <w:numPr>
                <w:ilvl w:val="0"/>
                <w:numId w:val="0"/>
              </w:numPr>
              <w:spacing w:before="40" w:after="80"/>
            </w:pPr>
            <w:r>
              <w:t>Reflection</w:t>
            </w:r>
          </w:p>
        </w:tc>
        <w:tc>
          <w:tcPr>
            <w:tcW w:w="4395" w:type="dxa"/>
          </w:tcPr>
          <w:p w:rsidR="00615ADE" w:rsidRDefault="00615ADE" w:rsidP="00615ADE">
            <w:pPr>
              <w:pStyle w:val="Bulletindent0spaceafter"/>
              <w:numPr>
                <w:ilvl w:val="0"/>
                <w:numId w:val="0"/>
              </w:numPr>
              <w:spacing w:before="40" w:after="80"/>
            </w:pPr>
            <w:r>
              <w:t>Reflect on learning through discussion.</w:t>
            </w:r>
          </w:p>
        </w:tc>
        <w:tc>
          <w:tcPr>
            <w:tcW w:w="4216" w:type="dxa"/>
          </w:tcPr>
          <w:p w:rsidR="00615ADE" w:rsidRDefault="005C5901" w:rsidP="00615ADE">
            <w:pPr>
              <w:pStyle w:val="Bulletindent0spaceafter"/>
              <w:numPr>
                <w:ilvl w:val="0"/>
                <w:numId w:val="0"/>
              </w:numPr>
              <w:spacing w:before="40" w:after="80"/>
            </w:pPr>
            <w:proofErr w:type="gramStart"/>
            <w:r>
              <w:t>u</w:t>
            </w:r>
            <w:r w:rsidR="00615ADE">
              <w:t>se</w:t>
            </w:r>
            <w:proofErr w:type="gramEnd"/>
            <w:r w:rsidR="00615ADE">
              <w:t xml:space="preserve"> questions to guide reflective conversations in class.</w:t>
            </w:r>
          </w:p>
        </w:tc>
      </w:tr>
    </w:tbl>
    <w:p w:rsidR="00615ADE" w:rsidRDefault="00615ADE" w:rsidP="00572156">
      <w:pPr>
        <w:spacing w:after="240"/>
      </w:pP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EE6"/>
        <w:tblLook w:val="04A0" w:firstRow="1" w:lastRow="0" w:firstColumn="1" w:lastColumn="0" w:noHBand="0" w:noVBand="1"/>
      </w:tblPr>
      <w:tblGrid>
        <w:gridCol w:w="10307"/>
      </w:tblGrid>
      <w:tr w:rsidR="00615ADE" w:rsidTr="00615ADE">
        <w:tc>
          <w:tcPr>
            <w:tcW w:w="10307" w:type="dxa"/>
            <w:shd w:val="clear" w:color="auto" w:fill="FFEEE6"/>
            <w:tcMar>
              <w:top w:w="113" w:type="dxa"/>
              <w:left w:w="113" w:type="dxa"/>
              <w:bottom w:w="113" w:type="dxa"/>
              <w:right w:w="113" w:type="dxa"/>
            </w:tcMar>
          </w:tcPr>
          <w:p w:rsidR="00615ADE" w:rsidRPr="00B427B3" w:rsidRDefault="005C5901" w:rsidP="00615ADE">
            <w:pPr>
              <w:pStyle w:val="Questions"/>
              <w:spacing w:after="40"/>
            </w:pPr>
            <w:r>
              <w:t>Questions</w:t>
            </w:r>
          </w:p>
          <w:p w:rsidR="00615ADE" w:rsidRPr="00615ADE" w:rsidRDefault="00615ADE" w:rsidP="00615ADE">
            <w:pPr>
              <w:pStyle w:val="Questions"/>
              <w:spacing w:after="40"/>
              <w:rPr>
                <w:b w:val="0"/>
                <w:i/>
                <w:lang w:eastAsia="zh-CN"/>
              </w:rPr>
            </w:pPr>
            <w:r w:rsidRPr="00615ADE">
              <w:rPr>
                <w:b w:val="0"/>
                <w:i/>
                <w:lang w:eastAsia="zh-CN"/>
              </w:rPr>
              <w:t>Why is the process of a referendum important for making change?</w:t>
            </w:r>
          </w:p>
          <w:p w:rsidR="00615ADE" w:rsidRPr="00615ADE" w:rsidRDefault="00615ADE" w:rsidP="00615ADE">
            <w:pPr>
              <w:pStyle w:val="Questions"/>
              <w:spacing w:after="40"/>
              <w:rPr>
                <w:b w:val="0"/>
                <w:i/>
                <w:lang w:eastAsia="zh-CN"/>
              </w:rPr>
            </w:pPr>
            <w:r w:rsidRPr="00615ADE">
              <w:rPr>
                <w:b w:val="0"/>
                <w:i/>
                <w:lang w:eastAsia="zh-CN"/>
              </w:rPr>
              <w:t>What role do the public play in changing history or the future?</w:t>
            </w:r>
          </w:p>
          <w:p w:rsidR="00615ADE" w:rsidRDefault="00615ADE" w:rsidP="00615ADE">
            <w:pPr>
              <w:pStyle w:val="QuestionsItalic"/>
            </w:pPr>
            <w:r w:rsidRPr="00615ADE">
              <w:t>How do referendums link to democracy?</w:t>
            </w:r>
          </w:p>
        </w:tc>
      </w:tr>
    </w:tbl>
    <w:p w:rsidR="00615ADE" w:rsidRDefault="00615ADE">
      <w:pPr>
        <w:spacing w:line="240" w:lineRule="auto"/>
      </w:pPr>
      <w:r>
        <w:br w:type="page"/>
      </w:r>
    </w:p>
    <w:p w:rsidR="00615ADE" w:rsidRPr="005C5901" w:rsidRDefault="00615ADE" w:rsidP="00F4041C">
      <w:pPr>
        <w:spacing w:after="240"/>
        <w:rPr>
          <w:b/>
          <w:sz w:val="32"/>
          <w:szCs w:val="32"/>
        </w:rPr>
      </w:pPr>
      <w:r w:rsidRPr="005C5901">
        <w:rPr>
          <w:b/>
          <w:sz w:val="32"/>
          <w:szCs w:val="32"/>
        </w:rPr>
        <w:lastRenderedPageBreak/>
        <w:t>Stimulus</w:t>
      </w:r>
      <w:bookmarkStart w:id="0" w:name="_GoBack"/>
      <w:bookmarkEnd w:id="0"/>
      <w:r w:rsidRPr="005C5901">
        <w:rPr>
          <w:b/>
          <w:sz w:val="32"/>
          <w:szCs w:val="32"/>
        </w:rPr>
        <w:t>: Thoughts on the Constitution</w:t>
      </w:r>
    </w:p>
    <w:p w:rsidR="00572156" w:rsidRDefault="006A3C39" w:rsidP="00572156">
      <w:pPr>
        <w:spacing w:after="240"/>
        <w:ind w:left="6096"/>
      </w:pPr>
      <w:r>
        <w:rPr>
          <w:noProof/>
          <w:lang w:eastAsia="ja-JP"/>
        </w:rPr>
        <mc:AlternateContent>
          <mc:Choice Requires="wpg">
            <w:drawing>
              <wp:anchor distT="0" distB="0" distL="114300" distR="114300" simplePos="0" relativeHeight="251669504" behindDoc="0" locked="0" layoutInCell="1" allowOverlap="1">
                <wp:simplePos x="0" y="0"/>
                <wp:positionH relativeFrom="column">
                  <wp:posOffset>940</wp:posOffset>
                </wp:positionH>
                <wp:positionV relativeFrom="paragraph">
                  <wp:posOffset>11176</wp:posOffset>
                </wp:positionV>
                <wp:extent cx="6447790" cy="8972550"/>
                <wp:effectExtent l="0" t="0" r="29210" b="38100"/>
                <wp:wrapNone/>
                <wp:docPr id="39" name="Group 39"/>
                <wp:cNvGraphicFramePr/>
                <a:graphic xmlns:a="http://schemas.openxmlformats.org/drawingml/2006/main">
                  <a:graphicData uri="http://schemas.microsoft.com/office/word/2010/wordprocessingGroup">
                    <wpg:wgp>
                      <wpg:cNvGrpSpPr/>
                      <wpg:grpSpPr>
                        <a:xfrm>
                          <a:off x="0" y="0"/>
                          <a:ext cx="6447790" cy="8972550"/>
                          <a:chOff x="0" y="0"/>
                          <a:chExt cx="6447790" cy="8972550"/>
                        </a:xfrm>
                      </wpg:grpSpPr>
                      <wpg:grpSp>
                        <wpg:cNvPr id="5" name="Group 5"/>
                        <wpg:cNvGrpSpPr/>
                        <wpg:grpSpPr>
                          <a:xfrm>
                            <a:off x="0" y="0"/>
                            <a:ext cx="3447415" cy="1323975"/>
                            <a:chOff x="200025" y="0"/>
                            <a:chExt cx="3447415" cy="1323975"/>
                          </a:xfrm>
                        </wpg:grpSpPr>
                        <wps:wsp>
                          <wps:cNvPr id="6" name="Oval Callout 6"/>
                          <wps:cNvSpPr/>
                          <wps:spPr>
                            <a:xfrm>
                              <a:off x="1600200" y="123825"/>
                              <a:ext cx="2047240" cy="1200150"/>
                            </a:xfrm>
                            <a:prstGeom prst="wedgeEllipseCallout">
                              <a:avLst>
                                <a:gd name="adj1" fmla="val -64821"/>
                                <a:gd name="adj2" fmla="val -18450"/>
                              </a:avLst>
                            </a:prstGeom>
                          </wps:spPr>
                          <wps:style>
                            <a:lnRef idx="2">
                              <a:schemeClr val="dk1"/>
                            </a:lnRef>
                            <a:fillRef idx="1">
                              <a:schemeClr val="lt1"/>
                            </a:fillRef>
                            <a:effectRef idx="0">
                              <a:schemeClr val="dk1"/>
                            </a:effectRef>
                            <a:fontRef idx="minor">
                              <a:schemeClr val="dk1"/>
                            </a:fontRef>
                          </wps:style>
                          <wps:txbx>
                            <w:txbxContent>
                              <w:p w:rsidR="00572156" w:rsidRPr="006A3C39" w:rsidRDefault="00572156" w:rsidP="00572156">
                                <w:r w:rsidRPr="006A3C39">
                                  <w:t>Why bother? It is far too complicated and is expensive.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200025" y="0"/>
                              <a:ext cx="1285875" cy="1314450"/>
                            </a:xfrm>
                            <a:prstGeom prst="rect">
                              <a:avLst/>
                            </a:prstGeom>
                          </pic:spPr>
                        </pic:pic>
                      </wpg:grpSp>
                      <wpg:grpSp>
                        <wpg:cNvPr id="9" name="Group 9"/>
                        <wpg:cNvGrpSpPr/>
                        <wpg:grpSpPr>
                          <a:xfrm>
                            <a:off x="171450" y="1476375"/>
                            <a:ext cx="3390265" cy="1866900"/>
                            <a:chOff x="19052" y="0"/>
                            <a:chExt cx="3390898" cy="1866900"/>
                          </a:xfrm>
                        </wpg:grpSpPr>
                        <wps:wsp>
                          <wps:cNvPr id="10" name="Oval Callout 10"/>
                          <wps:cNvSpPr/>
                          <wps:spPr>
                            <a:xfrm>
                              <a:off x="19052" y="0"/>
                              <a:ext cx="2132798" cy="1543050"/>
                            </a:xfrm>
                            <a:prstGeom prst="wedgeEllipseCallout">
                              <a:avLst>
                                <a:gd name="adj1" fmla="val 62390"/>
                                <a:gd name="adj2" fmla="val 2800"/>
                              </a:avLst>
                            </a:prstGeom>
                          </wps:spPr>
                          <wps:style>
                            <a:lnRef idx="2">
                              <a:schemeClr val="dk1"/>
                            </a:lnRef>
                            <a:fillRef idx="1">
                              <a:schemeClr val="lt1"/>
                            </a:fillRef>
                            <a:effectRef idx="0">
                              <a:schemeClr val="dk1"/>
                            </a:effectRef>
                            <a:fontRef idx="minor">
                              <a:schemeClr val="dk1"/>
                            </a:fontRef>
                          </wps:style>
                          <wps:txbx>
                            <w:txbxContent>
                              <w:p w:rsidR="00572156" w:rsidRPr="006A3C39" w:rsidRDefault="00572156" w:rsidP="00572156">
                                <w:r w:rsidRPr="006A3C39">
                                  <w:t>Federation will unite Australia. It will connect us all and build a stronger future for all.</w:t>
                                </w:r>
                              </w:p>
                              <w:p w:rsidR="00572156" w:rsidRPr="006A3C39" w:rsidRDefault="00572156" w:rsidP="0057215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pic:cNvPicPr>
                              <a:picLocks noChangeAspect="1"/>
                            </pic:cNvPicPr>
                          </pic:nvPicPr>
                          <pic:blipFill>
                            <a:blip r:embed="rId11" cstate="print">
                              <a:extLst>
                                <a:ext uri="{28A0092B-C50C-407E-A947-70E740481C1C}">
                                  <a14:useLocalDpi xmlns:a14="http://schemas.microsoft.com/office/drawing/2010/main"/>
                                </a:ext>
                              </a:extLst>
                            </a:blip>
                            <a:stretch>
                              <a:fillRect/>
                            </a:stretch>
                          </pic:blipFill>
                          <pic:spPr>
                            <a:xfrm>
                              <a:off x="2305050" y="523875"/>
                              <a:ext cx="1104900" cy="1343025"/>
                            </a:xfrm>
                            <a:prstGeom prst="rect">
                              <a:avLst/>
                            </a:prstGeom>
                          </pic:spPr>
                        </pic:pic>
                      </wpg:grpSp>
                      <wpg:grpSp>
                        <wpg:cNvPr id="15" name="Group 15"/>
                        <wpg:cNvGrpSpPr/>
                        <wpg:grpSpPr>
                          <a:xfrm>
                            <a:off x="104775" y="3162300"/>
                            <a:ext cx="3333750" cy="1957070"/>
                            <a:chOff x="0" y="-261880"/>
                            <a:chExt cx="3333751" cy="1957330"/>
                          </a:xfrm>
                        </wpg:grpSpPr>
                        <wps:wsp>
                          <wps:cNvPr id="19" name="Oval Callout 19"/>
                          <wps:cNvSpPr/>
                          <wps:spPr>
                            <a:xfrm>
                              <a:off x="1238049" y="161929"/>
                              <a:ext cx="2095702" cy="1323975"/>
                            </a:xfrm>
                            <a:prstGeom prst="wedgeEllipseCallout">
                              <a:avLst>
                                <a:gd name="adj1" fmla="val -60157"/>
                                <a:gd name="adj2" fmla="val -23599"/>
                              </a:avLst>
                            </a:prstGeom>
                          </wps:spPr>
                          <wps:style>
                            <a:lnRef idx="2">
                              <a:schemeClr val="dk1"/>
                            </a:lnRef>
                            <a:fillRef idx="1">
                              <a:schemeClr val="lt1"/>
                            </a:fillRef>
                            <a:effectRef idx="0">
                              <a:schemeClr val="dk1"/>
                            </a:effectRef>
                            <a:fontRef idx="minor">
                              <a:schemeClr val="dk1"/>
                            </a:fontRef>
                          </wps:style>
                          <wps:txbx>
                            <w:txbxContent>
                              <w:p w:rsidR="00572156" w:rsidRPr="006A3C39" w:rsidRDefault="00572156" w:rsidP="00572156">
                                <w:r w:rsidRPr="006A3C39">
                                  <w:t>My dad says it will protect employment and improve immigration laws.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 name="Picture 2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261880"/>
                              <a:ext cx="990600" cy="1957330"/>
                            </a:xfrm>
                            <a:prstGeom prst="rect">
                              <a:avLst/>
                            </a:prstGeom>
                          </pic:spPr>
                        </pic:pic>
                      </wpg:grpSp>
                      <wpg:grpSp>
                        <wpg:cNvPr id="26" name="Group 26"/>
                        <wpg:cNvGrpSpPr/>
                        <wpg:grpSpPr>
                          <a:xfrm>
                            <a:off x="171450" y="5248275"/>
                            <a:ext cx="2438400" cy="2533649"/>
                            <a:chOff x="19050" y="-66674"/>
                            <a:chExt cx="2438400" cy="2533649"/>
                          </a:xfrm>
                        </wpg:grpSpPr>
                        <wps:wsp>
                          <wps:cNvPr id="27" name="Oval Callout 27"/>
                          <wps:cNvSpPr/>
                          <wps:spPr>
                            <a:xfrm>
                              <a:off x="371476" y="-66674"/>
                              <a:ext cx="2085974" cy="1314450"/>
                            </a:xfrm>
                            <a:prstGeom prst="wedgeEllipseCallout">
                              <a:avLst>
                                <a:gd name="adj1" fmla="val -13676"/>
                                <a:gd name="adj2" fmla="val 72499"/>
                              </a:avLst>
                            </a:prstGeom>
                          </wps:spPr>
                          <wps:style>
                            <a:lnRef idx="2">
                              <a:schemeClr val="dk1"/>
                            </a:lnRef>
                            <a:fillRef idx="1">
                              <a:schemeClr val="lt1"/>
                            </a:fillRef>
                            <a:effectRef idx="0">
                              <a:schemeClr val="dk1"/>
                            </a:effectRef>
                            <a:fontRef idx="minor">
                              <a:schemeClr val="dk1"/>
                            </a:fontRef>
                          </wps:style>
                          <wps:txbx>
                            <w:txbxContent>
                              <w:p w:rsidR="0056418F" w:rsidRPr="006A3C39" w:rsidRDefault="0056418F" w:rsidP="0056418F">
                                <w:r w:rsidRPr="006A3C39">
                                  <w:t>B</w:t>
                                </w:r>
                                <w:r w:rsidR="005C5901">
                                  <w:t xml:space="preserve">ut we are a small colony </w:t>
                                </w:r>
                                <w:r w:rsidR="005C5901">
                                  <w:rPr>
                                    <w:rFonts w:cs="Arial"/>
                                  </w:rPr>
                                  <w:t>—</w:t>
                                </w:r>
                                <w:r w:rsidRPr="006A3C39">
                                  <w:t xml:space="preserve"> it’s not fair that we have to be like NSW.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8" name="Picture 2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19050" y="1190625"/>
                              <a:ext cx="1285875" cy="1276350"/>
                            </a:xfrm>
                            <a:prstGeom prst="rect">
                              <a:avLst/>
                            </a:prstGeom>
                          </pic:spPr>
                        </pic:pic>
                      </wpg:grpSp>
                      <wpg:grpSp>
                        <wpg:cNvPr id="33" name="Group 33"/>
                        <wpg:cNvGrpSpPr/>
                        <wpg:grpSpPr>
                          <a:xfrm>
                            <a:off x="2880130" y="5219700"/>
                            <a:ext cx="3567660" cy="1951990"/>
                            <a:chOff x="98839" y="-257162"/>
                            <a:chExt cx="3568081" cy="1952536"/>
                          </a:xfrm>
                        </wpg:grpSpPr>
                        <wps:wsp>
                          <wps:cNvPr id="34" name="Oval Callout 34"/>
                          <wps:cNvSpPr/>
                          <wps:spPr>
                            <a:xfrm>
                              <a:off x="1190421" y="-257162"/>
                              <a:ext cx="2476499" cy="1829308"/>
                            </a:xfrm>
                            <a:prstGeom prst="wedgeEllipseCallout">
                              <a:avLst>
                                <a:gd name="adj1" fmla="val -65546"/>
                                <a:gd name="adj2" fmla="val -17478"/>
                              </a:avLst>
                            </a:prstGeom>
                          </wps:spPr>
                          <wps:style>
                            <a:lnRef idx="2">
                              <a:schemeClr val="dk1"/>
                            </a:lnRef>
                            <a:fillRef idx="1">
                              <a:schemeClr val="lt1"/>
                            </a:fillRef>
                            <a:effectRef idx="0">
                              <a:schemeClr val="dk1"/>
                            </a:effectRef>
                            <a:fontRef idx="minor">
                              <a:schemeClr val="dk1"/>
                            </a:fontRef>
                          </wps:style>
                          <wps:txbx>
                            <w:txbxContent>
                              <w:p w:rsidR="0056418F" w:rsidRPr="006A3C39" w:rsidRDefault="0056418F" w:rsidP="0056418F">
                                <w:r w:rsidRPr="006A3C39">
                                  <w:t>South Australia is changing lives for women. Why should we move backwards and join the colonies who don’t respect our rights?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5" name="Picture 3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98839" y="-152476"/>
                              <a:ext cx="781050" cy="1847850"/>
                            </a:xfrm>
                            <a:prstGeom prst="rect">
                              <a:avLst/>
                            </a:prstGeom>
                          </pic:spPr>
                        </pic:pic>
                      </wpg:grpSp>
                      <wpg:grpSp>
                        <wpg:cNvPr id="36" name="Group 36"/>
                        <wpg:cNvGrpSpPr/>
                        <wpg:grpSpPr>
                          <a:xfrm>
                            <a:off x="828675" y="7620000"/>
                            <a:ext cx="4848225" cy="1352550"/>
                            <a:chOff x="361949" y="0"/>
                            <a:chExt cx="4848226" cy="1352550"/>
                          </a:xfrm>
                        </wpg:grpSpPr>
                        <wps:wsp>
                          <wps:cNvPr id="37" name="Oval Callout 37"/>
                          <wps:cNvSpPr/>
                          <wps:spPr>
                            <a:xfrm>
                              <a:off x="361949" y="133350"/>
                              <a:ext cx="3638550" cy="1219200"/>
                            </a:xfrm>
                            <a:prstGeom prst="wedgeEllipseCallout">
                              <a:avLst>
                                <a:gd name="adj1" fmla="val 53298"/>
                                <a:gd name="adj2" fmla="val -32059"/>
                              </a:avLst>
                            </a:prstGeom>
                          </wps:spPr>
                          <wps:style>
                            <a:lnRef idx="2">
                              <a:schemeClr val="dk1"/>
                            </a:lnRef>
                            <a:fillRef idx="1">
                              <a:schemeClr val="lt1"/>
                            </a:fillRef>
                            <a:effectRef idx="0">
                              <a:schemeClr val="dk1"/>
                            </a:effectRef>
                            <a:fontRef idx="minor">
                              <a:schemeClr val="dk1"/>
                            </a:fontRef>
                          </wps:style>
                          <wps:txbx>
                            <w:txbxContent>
                              <w:p w:rsidR="0056418F" w:rsidRPr="006A3C39" w:rsidRDefault="0056418F" w:rsidP="0056418F">
                                <w:r w:rsidRPr="006A3C39">
                                  <w:t>But you have</w:t>
                                </w:r>
                                <w:r w:rsidR="005C5901">
                                  <w:t xml:space="preserve"> to consider all the positives </w:t>
                                </w:r>
                                <w:r w:rsidR="005C5901">
                                  <w:rPr>
                                    <w:rFonts w:cs="Arial"/>
                                  </w:rPr>
                                  <w:t>—</w:t>
                                </w:r>
                                <w:r w:rsidRPr="006A3C39">
                                  <w:t xml:space="preserve"> defence, trade, transport, customs, border control</w:t>
                                </w:r>
                                <w:r w:rsidR="005C5901">
                                  <w:t xml:space="preserve"> </w:t>
                                </w:r>
                                <w:r w:rsidR="005C5901">
                                  <w:rPr>
                                    <w:rFonts w:cs="Arial"/>
                                  </w:rPr>
                                  <w:t xml:space="preserve">— </w:t>
                                </w:r>
                                <w:r w:rsidRPr="006A3C39">
                                  <w:t>Federation is crucial for our future!</w:t>
                                </w:r>
                              </w:p>
                              <w:p w:rsidR="0056418F" w:rsidRPr="006A3C39" w:rsidRDefault="0056418F" w:rsidP="005641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8" name="Picture 38"/>
                            <pic:cNvPicPr>
                              <a:picLocks noChangeAspect="1"/>
                            </pic:cNvPicPr>
                          </pic:nvPicPr>
                          <pic:blipFill>
                            <a:blip r:embed="rId15" cstate="print">
                              <a:extLst>
                                <a:ext uri="{28A0092B-C50C-407E-A947-70E740481C1C}">
                                  <a14:useLocalDpi xmlns:a14="http://schemas.microsoft.com/office/drawing/2010/main"/>
                                </a:ext>
                              </a:extLst>
                            </a:blip>
                            <a:stretch>
                              <a:fillRect/>
                            </a:stretch>
                          </pic:blipFill>
                          <pic:spPr>
                            <a:xfrm>
                              <a:off x="4114800" y="0"/>
                              <a:ext cx="1095375" cy="1323975"/>
                            </a:xfrm>
                            <a:prstGeom prst="rect">
                              <a:avLst/>
                            </a:prstGeom>
                          </pic:spPr>
                        </pic:pic>
                      </wpg:grpSp>
                    </wpg:wgp>
                  </a:graphicData>
                </a:graphic>
              </wp:anchor>
            </w:drawing>
          </mc:Choice>
          <mc:Fallback>
            <w:pict>
              <v:group id="Group 39" o:spid="_x0000_s1026" style="position:absolute;left:0;text-align:left;margin-left:.05pt;margin-top:.9pt;width:507.7pt;height:706.5pt;z-index:251669504" coordsize="64477,897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">
                <v:group id="Group 5" o:spid="_x0000_s1027" style="position:absolute;width:34474;height:13239" coordorigin="2000" coordsize="34474,13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6" o:spid="_x0000_s1028" type="#_x0000_t63" style="position:absolute;left:16002;top:1238;width:20472;height:12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gGQMMA&#10;AADaAAAADwAAAGRycy9kb3ducmV2LnhtbESPT2vCQBTE74LfYXlCb7ppD1pSN8GKhdSTtS3o7ZF9&#10;+YPZt2F3G9Nv7xYKHoeZ+Q2zzkfTiYGcby0reFwkIIhLq1uuFXx9vs2fQfiArLGzTAp+yUOeTSdr&#10;TLW98gcNx1CLCGGfooImhD6V0pcNGfQL2xNHr7LOYIjS1VI7vEa46eRTkiylwZbjQoM9bRsqL8cf&#10;o+DscM+vB9wl8ntfrE519U6rSqmH2bh5ARFoDPfwf7vQCpbwdyXeAJn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gGQMMAAADaAAAADwAAAAAAAAAAAAAAAACYAgAAZHJzL2Rv&#10;d25yZXYueG1sUEsFBgAAAAAEAAQA9QAAAIgDAAAAAA==&#10;" adj="-3201,6815" fillcolor="white [3201]" strokecolor="black [3200]" strokeweight="2pt">
                    <v:textbox>
                      <w:txbxContent>
                        <w:p w:rsidR="00572156" w:rsidRPr="006A3C39" w:rsidRDefault="00572156" w:rsidP="00572156">
                          <w:r w:rsidRPr="006A3C39">
                            <w:t>Why bother? It is far too complicated and is expensive.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2000;width:12859;height:131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wYSgfDAAAA2gAAAA8AAABkcnMvZG93bnJldi54bWxEj0GLwjAUhO/C/ofwFryIporoUk3LKgh7&#10;EbHKgrdH82zLNi+lidr11xtB8DjMzDfMMu1MLa7UusqygvEoAkGcW11xoeB42Ay/QDiPrLG2TAr+&#10;yUGafPSWGGt74z1dM1+IAGEXo4LS+yaW0uUlGXQj2xAH72xbgz7ItpC6xVuAm1pOomgmDVYcFkps&#10;aF1S/pddjIJsethOLo4G/vh712Z3Ws1ys1Kq/9l9L0B46vw7/Gr/aAVzeF4JN0Am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zBhKB8MAAADaAAAADwAAAAAAAAAAAAAAAACf&#10;AgAAZHJzL2Rvd25yZXYueG1sUEsFBgAAAAAEAAQA9wAAAI8DAAAAAA==&#10;">
                    <v:imagedata r:id="rId16" o:title=""/>
                    <v:path arrowok="t"/>
                  </v:shape>
                </v:group>
                <v:group id="Group 9" o:spid="_x0000_s1030" style="position:absolute;left:1714;top:14763;width:33903;height:18669" coordorigin="190" coordsize="33908,1866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Oval Callout 10" o:spid="_x0000_s1031" type="#_x0000_t63" style="position:absolute;left:190;width:21328;height:15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8UA&#10;AADbAAAADwAAAGRycy9kb3ducmV2LnhtbESPT08CMRDF7yZ+h2ZMvElXMUBWChGDoEf+BDxOtuO2&#10;cTvdbCssfnrnYOJtJu/Ne7+ZzvvQqBN1yUc2cD8oQBFX0XquDex3r3cTUCkjW2wik4ELJZjPrq+m&#10;WNp45g2dtrlWEsKpRAMu57bUOlWOAqZBbIlF+4xdwCxrV2vb4VnCQ6MfimKkA3qWBoctvTiqvrbf&#10;wcBiuFr7+LjYfPjR+Aff3eG4TCtjbm/65ydQmfr8b/67frOCL/TyiwygZ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3/nxQAAANsAAAAPAAAAAAAAAAAAAAAAAJgCAABkcnMv&#10;ZG93bnJldi54bWxQSwUGAAAAAAQABAD1AAAAigMAAAAA&#10;" adj="24276,11405" fillcolor="white [3201]" strokecolor="black [3200]" strokeweight="2pt">
                    <v:textbox>
                      <w:txbxContent>
                        <w:p w:rsidR="00572156" w:rsidRPr="006A3C39" w:rsidRDefault="00572156" w:rsidP="00572156">
                          <w:r w:rsidRPr="006A3C39">
                            <w:t>Federation will unite Australia. It will connect us all and build a stronger future for all.</w:t>
                          </w:r>
                        </w:p>
                        <w:p w:rsidR="00572156" w:rsidRPr="006A3C39" w:rsidRDefault="00572156" w:rsidP="00572156">
                          <w:pPr>
                            <w:jc w:val="center"/>
                          </w:pPr>
                        </w:p>
                      </w:txbxContent>
                    </v:textbox>
                  </v:shape>
                  <v:shape id="Picture 11" o:spid="_x0000_s1032" type="#_x0000_t75" style="position:absolute;left:23050;top:5238;width:11049;height:134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eUr7CAAAA2wAAAA8AAABkcnMvZG93bnJldi54bWxET0trg0AQvhfyH5YJ5NaslqSIzUb6IBB6&#10;a5JDvQ3uVCXurLqr0X/fDRR6m4/vObtsMo0YqXe1ZQXxOgJBXFhdc6ngcj48JiCcR9bYWCYFMznI&#10;9ouHHaba3viLxpMvRQhhl6KCyvs2ldIVFRl0a9sSB+7H9gZ9gH0pdY+3EG4a+RRFz9JgzaGhwpbe&#10;Kyqup8EoSHi4xsXnJR++t/PbPG66c/7RKbVaTq8vIDxN/l/85z7qMD+G+y/hALn/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B3lK+wgAAANsAAAAPAAAAAAAAAAAAAAAAAJ8C&#10;AABkcnMvZG93bnJldi54bWxQSwUGAAAAAAQABAD3AAAAjgMAAAAA&#10;">
                    <v:imagedata r:id="rId17" o:title=""/>
                    <v:path arrowok="t"/>
                  </v:shape>
                </v:group>
                <v:group id="Group 15" o:spid="_x0000_s1033" style="position:absolute;left:1047;top:31623;width:33338;height:19570" coordorigin=",-2618" coordsize="33337,195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Oval Callout 19" o:spid="_x0000_s1034" type="#_x0000_t63" style="position:absolute;left:12380;top:1619;width:20957;height:132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zU/sEA&#10;AADbAAAADwAAAGRycy9kb3ducmV2LnhtbERPzWoCMRC+C32HMAVvmm0Pi26NImKriCDqPsCwmW5C&#10;N5N1k+r69kYo9DYf3+/MFr1rxJW6YD0reBtnIIgrry3XCsrz52gCIkRkjY1nUnCnAIv5y2CGhfY3&#10;PtL1FGuRQjgUqMDE2BZShsqQwzD2LXHivn3nMCbY1VJ3eEvhrpHvWZZLh5ZTg8GWVoaqn9OvU7Da&#10;7/LybncXt2mOZrk5rG3+VSo1fO2XHyAi9fFf/Ofe6jR/Cs9f0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I81P7BAAAA2wAAAA8AAAAAAAAAAAAAAAAAmAIAAGRycy9kb3du&#10;cmV2LnhtbFBLBQYAAAAABAAEAPUAAACGAwAAAAA=&#10;" adj="-2194,5703" fillcolor="white [3201]" strokecolor="black [3200]" strokeweight="2pt">
                    <v:textbox>
                      <w:txbxContent>
                        <w:p w:rsidR="00572156" w:rsidRPr="006A3C39" w:rsidRDefault="00572156" w:rsidP="00572156">
                          <w:r w:rsidRPr="006A3C39">
                            <w:t>My dad says it will protect employment and improve immigration laws.</w:t>
                          </w:r>
                        </w:p>
                      </w:txbxContent>
                    </v:textbox>
                  </v:shape>
                  <v:shape id="Picture 20" o:spid="_x0000_s1035" type="#_x0000_t75" style="position:absolute;top:-2618;width:9906;height:19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UQ6zBAAAA2wAAAA8AAABkcnMvZG93bnJldi54bWxET8tqAjEU3Rf8h3CFbopm6kLqaGaQQqGU&#10;Llpf4O4yuU4GJzdjkmr8+2ZR6PJw3qs62V5cyYfOsYLnaQGCuHG641bBbvs2eQERIrLG3jEpuFOA&#10;uho9rLDU7sbfdN3EVuQQDiUqMDEOpZShMWQxTN1AnLmT8xZjhr6V2uMth9tezopiLi12nBsMDvRq&#10;qDlvfqwC+/Rl9P4S5seUPC36+8eBPi9KPY7TegkiUor/4j/3u1Ywy+vzl/wDZPU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PQUQ6zBAAAA2wAAAA8AAAAAAAAAAAAAAAAAnwIA&#10;AGRycy9kb3ducmV2LnhtbFBLBQYAAAAABAAEAPcAAACNAwAAAAA=&#10;">
                    <v:imagedata r:id="rId18" o:title=""/>
                    <v:path arrowok="t"/>
                  </v:shape>
                </v:group>
                <v:group id="Group 26" o:spid="_x0000_s1036" style="position:absolute;left:1714;top:52482;width:24384;height:25337" coordorigin="190,-666" coordsize="24384,253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shape id="Oval Callout 27" o:spid="_x0000_s1037" type="#_x0000_t63" style="position:absolute;left:3714;top:-666;width:20860;height:13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498MA&#10;AADbAAAADwAAAGRycy9kb3ducmV2LnhtbESPQWsCMRSE74X+h/AK3mpSQSurcekWKoKnrgU9PjfP&#10;3eDmZbtJdf33plDocZiZb5hlPrhWXKgP1rOGl7ECQVx5Y7nW8LX7eJ6DCBHZYOuZNNwoQL56fFhi&#10;ZvyVP+lSxlokCIcMNTQxdpmUoWrIYRj7jjh5J987jEn2tTQ9XhPctXKi1Ew6tJwWGuzovaHqXP44&#10;Dd97qcywtrRVh93RTAvbFodS69HT8LYAEWmI/+G/9sZomLzC75f0A+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498MAAADbAAAADwAAAAAAAAAAAAAAAACYAgAAZHJzL2Rv&#10;d25yZXYueG1sUEsFBgAAAAAEAAQA9QAAAIgDAAAAAA==&#10;" adj="7846,26460" fillcolor="white [3201]" strokecolor="black [3200]" strokeweight="2pt">
                    <v:textbox>
                      <w:txbxContent>
                        <w:p w:rsidR="0056418F" w:rsidRPr="006A3C39" w:rsidRDefault="0056418F" w:rsidP="0056418F">
                          <w:r w:rsidRPr="006A3C39">
                            <w:t>B</w:t>
                          </w:r>
                          <w:r w:rsidR="005C5901">
                            <w:t xml:space="preserve">ut we are a small colony </w:t>
                          </w:r>
                          <w:r w:rsidR="005C5901">
                            <w:rPr>
                              <w:rFonts w:cs="Arial"/>
                            </w:rPr>
                            <w:t>—</w:t>
                          </w:r>
                          <w:r w:rsidRPr="006A3C39">
                            <w:t xml:space="preserve"> it’s not fair that we have to be like NSW.</w:t>
                          </w:r>
                        </w:p>
                      </w:txbxContent>
                    </v:textbox>
                  </v:shape>
                  <v:shape id="Picture 28" o:spid="_x0000_s1038" type="#_x0000_t75" style="position:absolute;left:190;top:11906;width:12859;height:12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">
                    <v:imagedata r:id="rId19" o:title=""/>
                    <v:path arrowok="t"/>
                  </v:shape>
                </v:group>
                <v:group id="Group 33" o:spid="_x0000_s1039" style="position:absolute;left:28801;top:52197;width:35676;height:19519" coordorigin="988,-2571" coordsize="35680,195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 id="Oval Callout 34" o:spid="_x0000_s1040" type="#_x0000_t63" style="position:absolute;left:11904;top:-2571;width:24765;height:182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JYxMMA&#10;AADbAAAADwAAAGRycy9kb3ducmV2LnhtbESPS6vCMBSE94L/IRzB3TX1iVajqKAI4sLHxt2hObbV&#10;5qQ0uVr//Y1wweUwM98ws0VtCvGkyuWWFXQ7EQjixOqcUwWX8+ZnDMJ5ZI2FZVLwJgeLebMxw1jb&#10;Fx/pefKpCBB2MSrIvC9jKV2SkUHXsSVx8G62MuiDrFKpK3wFuClkL4pG0mDOYSHDktYZJY/Tr1Gw&#10;lYftxG7eq/quk33+GA0H4/VVqXarXk5BeKr9N/zf3mkF/QF8voQfIO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JYxMMAAADbAAAADwAAAAAAAAAAAAAAAACYAgAAZHJzL2Rv&#10;d25yZXYueG1sUEsFBgAAAAAEAAQA9QAAAIgDAAAAAA==&#10;" adj="-3358,7025" fillcolor="white [3201]" strokecolor="black [3200]" strokeweight="2pt">
                    <v:textbox>
                      <w:txbxContent>
                        <w:p w:rsidR="0056418F" w:rsidRPr="006A3C39" w:rsidRDefault="0056418F" w:rsidP="0056418F">
                          <w:r w:rsidRPr="006A3C39">
                            <w:t>South Australia is changing lives for women. Why should we move backwards and join the colonies who don’t respect our rights?</w:t>
                          </w:r>
                        </w:p>
                      </w:txbxContent>
                    </v:textbox>
                  </v:shape>
                  <v:shape id="Picture 35" o:spid="_x0000_s1041" type="#_x0000_t75" style="position:absolute;left:988;top:-1524;width:7810;height:184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Hk3iPEAAAA2wAAAA8AAABkcnMvZG93bnJldi54bWxEj81qwzAQhO+BvoPYQm6JnN86rpWQBBJ6&#10;rVtoj4u1tVxbK2Mpifv2VaDQ4zAz3zD5brCtuFLva8cKZtMEBHHpdM2Vgve30yQF4QOyxtYxKfgh&#10;D7vtwyjHTLsbv9K1CJWIEPYZKjAhdJmUvjRk0U9dRxy9L9dbDFH2ldQ93iLctnKeJGtpsea4YLCj&#10;o6GyKS5WwX4dPr8/lk1x3pin4TDTqVxtUqXGj8P+GUSgIfyH/9ovWsFiBfcv8QfI7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Hk3iPEAAAA2wAAAA8AAAAAAAAAAAAAAAAA&#10;nwIAAGRycy9kb3ducmV2LnhtbFBLBQYAAAAABAAEAPcAAACQAwAAAAA=&#10;">
                    <v:imagedata r:id="rId20" o:title=""/>
                    <v:path arrowok="t"/>
                  </v:shape>
                </v:group>
                <v:group id="Group 36" o:spid="_x0000_s1042" style="position:absolute;left:8286;top:76200;width:48483;height:13525" coordorigin="3619" coordsize="48482,135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i2jlcQAAADbAAAA&#10;DwAAAAAAAAAAAAAAAACqAgAAZHJzL2Rvd25yZXYueG1sUEsFBgAAAAAEAAQA+gAAAJsDAAAAAA==&#10;">
                  <v:shape id="Oval Callout 37" o:spid="_x0000_s1043" type="#_x0000_t63" style="position:absolute;left:3619;top:1333;width:36385;height:121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RMXsYA&#10;AADbAAAADwAAAGRycy9kb3ducmV2LnhtbESPT2vCQBTE74V+h+UVvBTdaEElZhUJlJbeGv/Q3h7Z&#10;ZzYm+zZktxq/vVso9DjMzG+YbDPYVlyo97VjBdNJAoK4dLrmSsF+9zpegvABWWPrmBTcyMNm/fiQ&#10;YardlT/pUoRKRAj7FBWYELpUSl8asugnriOO3sn1FkOUfSV1j9cIt62cJclcWqw5LhjsKDdUNsWP&#10;VTA/Nfni+LUz9q08D13+3Hx8H/ZKjZ6G7QpEoCH8h//a71rBywJ+v8QfIN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RMXsYAAADbAAAADwAAAAAAAAAAAAAAAACYAgAAZHJz&#10;L2Rvd25yZXYueG1sUEsFBgAAAAAEAAQA9QAAAIsDAAAAAA==&#10;" adj="22312,3875" fillcolor="white [3201]" strokecolor="black [3200]" strokeweight="2pt">
                    <v:textbox>
                      <w:txbxContent>
                        <w:p w:rsidR="0056418F" w:rsidRPr="006A3C39" w:rsidRDefault="0056418F" w:rsidP="0056418F">
                          <w:r w:rsidRPr="006A3C39">
                            <w:t>But you have</w:t>
                          </w:r>
                          <w:r w:rsidR="005C5901">
                            <w:t xml:space="preserve"> to consider all the positives </w:t>
                          </w:r>
                          <w:r w:rsidR="005C5901">
                            <w:rPr>
                              <w:rFonts w:cs="Arial"/>
                            </w:rPr>
                            <w:t>—</w:t>
                          </w:r>
                          <w:r w:rsidRPr="006A3C39">
                            <w:t xml:space="preserve"> defence, trade, transport, customs, border control</w:t>
                          </w:r>
                          <w:r w:rsidR="005C5901">
                            <w:t xml:space="preserve"> </w:t>
                          </w:r>
                          <w:r w:rsidR="005C5901">
                            <w:rPr>
                              <w:rFonts w:cs="Arial"/>
                            </w:rPr>
                            <w:t xml:space="preserve">— </w:t>
                          </w:r>
                          <w:r w:rsidRPr="006A3C39">
                            <w:t>Federation is crucial for our future!</w:t>
                          </w:r>
                        </w:p>
                        <w:p w:rsidR="0056418F" w:rsidRPr="006A3C39" w:rsidRDefault="0056418F" w:rsidP="0056418F">
                          <w:pPr>
                            <w:jc w:val="center"/>
                          </w:pPr>
                        </w:p>
                      </w:txbxContent>
                    </v:textbox>
                  </v:shape>
                  <v:shape id="Picture 38" o:spid="_x0000_s1044" type="#_x0000_t75" style="position:absolute;left:41148;width:10953;height:1323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9xi7BAAAA2wAAAA8AAABkcnMvZG93bnJldi54bWxET02LwjAQvQv+hzCCN021oNI1yrJU2YMg&#10;1oW9Ds3YljaTbhO16683B8Hj432vt71pxI06V1lWMJtGIIhzqysuFPycd5MVCOeRNTaWScE/Odhu&#10;hoM1Jtre+US3zBcihLBLUEHpfZtI6fKSDLqpbYkDd7GdQR9gV0jd4T2Em0bOo2ghDVYcGkps6auk&#10;vM6uRkFex/4wO576/e8qflzTZXqp/1KlxqP+8wOEp96/xS/3t1YQh7HhS/gBcvME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9xi7BAAAA2wAAAA8AAAAAAAAAAAAAAAAAnwIA&#10;AGRycy9kb3ducmV2LnhtbFBLBQYAAAAABAAEAPcAAACNAwAAAAA=&#10;">
                    <v:imagedata r:id="rId21" o:title=""/>
                    <v:path arrowok="t"/>
                  </v:shape>
                </v:group>
              </v:group>
            </w:pict>
          </mc:Fallback>
        </mc:AlternateContent>
      </w:r>
      <w:r w:rsidR="00572156">
        <w:t xml:space="preserve">Australia’s system of law and government is set out in one of the country’s most important legal documents, the Constitution. The Constitution can be considered the ‘birth certificate of the nation’ because it sets out the rules for the way that our government must operate and how laws are made. </w:t>
      </w:r>
    </w:p>
    <w:p w:rsidR="00572156" w:rsidRDefault="00572156" w:rsidP="00572156">
      <w:pPr>
        <w:spacing w:after="240"/>
        <w:ind w:left="6096"/>
      </w:pPr>
      <w:r>
        <w:t xml:space="preserve">The first draft of Australia’s Constitution was produced at the National Australasian Federation Convention in Sydney in 1891. Referendums were held in the Australian colonies to vote ‘yes’ or </w:t>
      </w:r>
      <w:r w:rsidR="005C5901">
        <w:t>‘</w:t>
      </w:r>
      <w:r>
        <w:t>no</w:t>
      </w:r>
      <w:r w:rsidR="005C5901">
        <w:t>’</w:t>
      </w:r>
      <w:r>
        <w:t xml:space="preserve"> to the proposed Constitution.</w:t>
      </w:r>
    </w:p>
    <w:p w:rsidR="0056418F" w:rsidRPr="00F11D4D" w:rsidRDefault="00572156" w:rsidP="0056418F">
      <w:pPr>
        <w:spacing w:after="240"/>
        <w:ind w:left="6096"/>
      </w:pPr>
      <w:r>
        <w:t xml:space="preserve">The Constitution can only be changed by a referendum, which is a complicated process requiring the people of Australia to vote </w:t>
      </w:r>
      <w:r w:rsidR="005C5901">
        <w:t xml:space="preserve">yes or no to proposed changes. </w:t>
      </w:r>
      <w:r>
        <w:t>In fact, since Federation, Australians have only agreed to eight changes to the Constitution.</w:t>
      </w:r>
    </w:p>
    <w:sectPr w:rsidR="0056418F" w:rsidRPr="00F11D4D" w:rsidSect="00F65A4D">
      <w:headerReference w:type="default" r:id="rId22"/>
      <w:footerReference w:type="default" r:id="rId23"/>
      <w:headerReference w:type="first" r:id="rId24"/>
      <w:footerReference w:type="first" r:id="rId25"/>
      <w:pgSz w:w="11906" w:h="16838"/>
      <w:pgMar w:top="567"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7289" w:rsidRDefault="001C7289" w:rsidP="009336AD">
      <w:pPr>
        <w:spacing w:line="240" w:lineRule="auto"/>
      </w:pPr>
      <w:r>
        <w:separator/>
      </w:r>
    </w:p>
  </w:endnote>
  <w:endnote w:type="continuationSeparator" w:id="0">
    <w:p w:rsidR="001C7289" w:rsidRDefault="001C7289"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334E" w:rsidRDefault="0087334E" w:rsidP="0087334E">
    <w:pPr>
      <w:pStyle w:val="Footer"/>
      <w:spacing w:after="60"/>
    </w:pPr>
    <w:r>
      <w:rPr>
        <w:lang w:val="en-AU" w:eastAsia="ja-JP"/>
      </w:rPr>
      <w:drawing>
        <wp:anchor distT="0" distB="0" distL="114300" distR="114300" simplePos="0" relativeHeight="251666432" behindDoc="0" locked="0" layoutInCell="1" allowOverlap="1" wp14:anchorId="5465E4DB" wp14:editId="64098218">
          <wp:simplePos x="0" y="0"/>
          <wp:positionH relativeFrom="column">
            <wp:posOffset>2253615</wp:posOffset>
          </wp:positionH>
          <wp:positionV relativeFrom="paragraph">
            <wp:posOffset>22225</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E73C1">
      <w:rPr>
        <w:lang w:val="en-AU" w:eastAsia="ja-JP"/>
      </w:rPr>
      <w:drawing>
        <wp:anchor distT="0" distB="0" distL="114300" distR="114300" simplePos="0" relativeHeight="251665408" behindDoc="1" locked="0" layoutInCell="1" allowOverlap="1" wp14:anchorId="5BD0B912" wp14:editId="7158C605">
          <wp:simplePos x="0" y="0"/>
          <wp:positionH relativeFrom="column">
            <wp:posOffset>4877435</wp:posOffset>
          </wp:positionH>
          <wp:positionV relativeFrom="paragraph">
            <wp:posOffset>31750</wp:posOffset>
          </wp:positionV>
          <wp:extent cx="1587500" cy="279400"/>
          <wp:effectExtent l="0" t="0" r="12700" b="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AU" w:eastAsia="ja-JP"/>
      </w:rPr>
      <w:drawing>
        <wp:inline distT="0" distB="0" distL="0" distR="0" wp14:anchorId="75B1AFE4" wp14:editId="3CB5A441">
          <wp:extent cx="424150" cy="184018"/>
          <wp:effectExtent l="0" t="0" r="8255" b="0"/>
          <wp:docPr id="12"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744AB0" w:rsidRPr="0087334E" w:rsidRDefault="0087334E" w:rsidP="0087334E">
    <w:pPr>
      <w:tabs>
        <w:tab w:val="center" w:pos="4153"/>
        <w:tab w:val="right" w:pos="8306"/>
      </w:tabs>
      <w:spacing w:line="240" w:lineRule="auto"/>
      <w:rPr>
        <w:rFonts w:cs="Arial"/>
        <w:color w:val="A6A6A6"/>
        <w:spacing w:val="-1"/>
        <w:sz w:val="12"/>
        <w:szCs w:val="12"/>
      </w:rPr>
    </w:pPr>
    <w:r w:rsidRPr="00DB65B1">
      <w:rPr>
        <w:rFonts w:eastAsia="Cambria" w:cs="Arial"/>
        <w:color w:val="A6A6A6"/>
        <w:spacing w:val="-1"/>
        <w:sz w:val="14"/>
        <w:szCs w:val="20"/>
      </w:rPr>
      <w:fldChar w:fldCharType="begin"/>
    </w:r>
    <w:r w:rsidRPr="00DB65B1">
      <w:rPr>
        <w:rFonts w:eastAsia="Cambria" w:cs="Arial"/>
        <w:color w:val="A6A6A6"/>
        <w:spacing w:val="-1"/>
        <w:sz w:val="14"/>
        <w:szCs w:val="20"/>
      </w:rPr>
      <w:instrText xml:space="preserve"> FILENAME   \* MERGEFORMAT </w:instrText>
    </w:r>
    <w:r w:rsidRPr="00DB65B1">
      <w:rPr>
        <w:rFonts w:eastAsia="Cambria" w:cs="Arial"/>
        <w:color w:val="A6A6A6"/>
        <w:spacing w:val="-1"/>
        <w:sz w:val="14"/>
        <w:szCs w:val="20"/>
      </w:rPr>
      <w:fldChar w:fldCharType="separate"/>
    </w:r>
    <w:r w:rsidR="00F71D48">
      <w:rPr>
        <w:rFonts w:eastAsia="Cambria" w:cs="Arial"/>
        <w:noProof/>
        <w:color w:val="A6A6A6"/>
        <w:spacing w:val="-1"/>
        <w:sz w:val="14"/>
        <w:szCs w:val="20"/>
      </w:rPr>
      <w:t>HASS_Y06_U1_SLR_DramaOfAReferendum.docx</w:t>
    </w:r>
    <w:r w:rsidRPr="00DB65B1">
      <w:rPr>
        <w:rFonts w:eastAsia="Cambria" w:cs="Arial"/>
        <w:color w:val="A6A6A6"/>
        <w:spacing w:val="-1"/>
        <w:sz w:val="14"/>
        <w:szCs w:val="20"/>
      </w:rPr>
      <w:fldChar w:fldCharType="end"/>
    </w:r>
    <w:r w:rsidRPr="00DB65B1">
      <w:rPr>
        <w:rFonts w:eastAsia="Arial Unicode MS" w:cs="Arial"/>
        <w:noProof/>
        <w:color w:val="A6A6A6"/>
        <w:spacing w:val="-1"/>
        <w:sz w:val="12"/>
        <w:szCs w:val="12"/>
        <w:lang w:eastAsia="ja-JP"/>
      </w:rPr>
      <w:drawing>
        <wp:anchor distT="0" distB="0" distL="114300" distR="114300" simplePos="0" relativeHeight="251672576" behindDoc="0" locked="0" layoutInCell="1" allowOverlap="1" wp14:anchorId="6F2F3EA3" wp14:editId="0282D5E6">
          <wp:simplePos x="0" y="0"/>
          <wp:positionH relativeFrom="column">
            <wp:posOffset>2781300</wp:posOffset>
          </wp:positionH>
          <wp:positionV relativeFrom="paragraph">
            <wp:posOffset>9988550</wp:posOffset>
          </wp:positionV>
          <wp:extent cx="1981200" cy="241300"/>
          <wp:effectExtent l="0" t="0" r="0" b="6350"/>
          <wp:wrapNone/>
          <wp:docPr id="14" name="Picture 14"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lang w:eastAsia="ja-JP"/>
      </w:rPr>
      <w:drawing>
        <wp:anchor distT="0" distB="0" distL="114300" distR="114300" simplePos="0" relativeHeight="251671552" behindDoc="0" locked="0" layoutInCell="1" allowOverlap="1" wp14:anchorId="70549492" wp14:editId="77D491D6">
          <wp:simplePos x="0" y="0"/>
          <wp:positionH relativeFrom="column">
            <wp:posOffset>2781300</wp:posOffset>
          </wp:positionH>
          <wp:positionV relativeFrom="paragraph">
            <wp:posOffset>9988550</wp:posOffset>
          </wp:positionV>
          <wp:extent cx="1981200" cy="241300"/>
          <wp:effectExtent l="0" t="0" r="0" b="6350"/>
          <wp:wrapNone/>
          <wp:docPr id="8" name="Picture 8"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lang w:eastAsia="ja-JP"/>
      </w:rPr>
      <w:drawing>
        <wp:anchor distT="0" distB="0" distL="114300" distR="114300" simplePos="0" relativeHeight="251670528" behindDoc="0" locked="0" layoutInCell="1" allowOverlap="1" wp14:anchorId="30EBA59F" wp14:editId="5B3D875F">
          <wp:simplePos x="0" y="0"/>
          <wp:positionH relativeFrom="column">
            <wp:posOffset>2781300</wp:posOffset>
          </wp:positionH>
          <wp:positionV relativeFrom="paragraph">
            <wp:posOffset>9988550</wp:posOffset>
          </wp:positionV>
          <wp:extent cx="1981200" cy="241300"/>
          <wp:effectExtent l="0" t="0" r="0" b="6350"/>
          <wp:wrapNone/>
          <wp:docPr id="16" name="Picture 16"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lang w:eastAsia="ja-JP"/>
      </w:rPr>
      <w:drawing>
        <wp:anchor distT="0" distB="0" distL="114300" distR="114300" simplePos="0" relativeHeight="251669504" behindDoc="0" locked="0" layoutInCell="1" allowOverlap="1" wp14:anchorId="627F33B5" wp14:editId="44EF8BAF">
          <wp:simplePos x="0" y="0"/>
          <wp:positionH relativeFrom="column">
            <wp:posOffset>2781300</wp:posOffset>
          </wp:positionH>
          <wp:positionV relativeFrom="paragraph">
            <wp:posOffset>9988550</wp:posOffset>
          </wp:positionV>
          <wp:extent cx="1981200" cy="241300"/>
          <wp:effectExtent l="0" t="0" r="0" b="6350"/>
          <wp:wrapNone/>
          <wp:docPr id="17" name="Picture 17"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lang w:eastAsia="ja-JP"/>
      </w:rPr>
      <w:drawing>
        <wp:anchor distT="0" distB="0" distL="114300" distR="114300" simplePos="0" relativeHeight="251668480" behindDoc="0" locked="0" layoutInCell="1" allowOverlap="1" wp14:anchorId="34CE85C0" wp14:editId="71EDF408">
          <wp:simplePos x="0" y="0"/>
          <wp:positionH relativeFrom="column">
            <wp:posOffset>2781300</wp:posOffset>
          </wp:positionH>
          <wp:positionV relativeFrom="paragraph">
            <wp:posOffset>9988550</wp:posOffset>
          </wp:positionV>
          <wp:extent cx="1981200" cy="241300"/>
          <wp:effectExtent l="0" t="0" r="0" b="6350"/>
          <wp:wrapNone/>
          <wp:docPr id="18" name="Picture 18"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r w:rsidRPr="00DB65B1">
      <w:rPr>
        <w:rFonts w:eastAsia="Arial Unicode MS" w:cs="Arial"/>
        <w:noProof/>
        <w:color w:val="A6A6A6"/>
        <w:spacing w:val="-1"/>
        <w:sz w:val="12"/>
        <w:szCs w:val="12"/>
        <w:lang w:eastAsia="ja-JP"/>
      </w:rPr>
      <w:drawing>
        <wp:anchor distT="0" distB="0" distL="114300" distR="114300" simplePos="0" relativeHeight="251667456" behindDoc="0" locked="0" layoutInCell="1" allowOverlap="1" wp14:anchorId="50B7DC94" wp14:editId="3895F567">
          <wp:simplePos x="0" y="0"/>
          <wp:positionH relativeFrom="column">
            <wp:posOffset>2781300</wp:posOffset>
          </wp:positionH>
          <wp:positionV relativeFrom="paragraph">
            <wp:posOffset>9988550</wp:posOffset>
          </wp:positionV>
          <wp:extent cx="1981200" cy="241300"/>
          <wp:effectExtent l="0" t="0" r="0" b="6350"/>
          <wp:wrapNone/>
          <wp:docPr id="32" name="Picture 32" descr="C2C_Data:Dev Area:C2C:ePublishing:Templates:D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2C_Data:Dev Area:C2C:ePublishing:Templates:DETE.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81200" cy="24130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ja-JP"/>
      </w:rPr>
      <w:drawing>
        <wp:anchor distT="0" distB="0" distL="114300" distR="114300" simplePos="0" relativeHeight="251663360" behindDoc="0" locked="0" layoutInCell="1" allowOverlap="1" wp14:anchorId="1D741AF8" wp14:editId="0A3B5784">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w15="http://schemas.microsoft.com/office/word/2012/wordml"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EE73C1">
      <w:rPr>
        <w:lang w:val="en-AU" w:eastAsia="ja-JP"/>
      </w:rPr>
      <w:drawing>
        <wp:anchor distT="0" distB="0" distL="114300" distR="114300" simplePos="0" relativeHeight="251662336" behindDoc="1" locked="0" layoutInCell="1" allowOverlap="1" wp14:anchorId="21991801" wp14:editId="093AA8EC">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1C7289">
      <w:t>1</w:t>
    </w:r>
    <w:r w:rsidRPr="00EE73C1">
      <w:fldChar w:fldCharType="end"/>
    </w:r>
    <w:r w:rsidRPr="00EE73C1">
      <w:tab/>
    </w:r>
  </w:p>
  <w:p w:rsidR="00744AB0" w:rsidRPr="00DD2059" w:rsidRDefault="00744AB0" w:rsidP="00DD2059">
    <w:pPr>
      <w:pStyle w:val="Footergrey"/>
      <w:rPr>
        <w:szCs w:val="14"/>
      </w:rPr>
    </w:pPr>
    <w:proofErr w:type="spellStart"/>
    <w:r>
      <w:t>Xxx_Yxx_Ux_XxxxXxxx</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7289" w:rsidRDefault="001C7289" w:rsidP="009336AD">
      <w:pPr>
        <w:spacing w:line="240" w:lineRule="auto"/>
      </w:pPr>
      <w:r>
        <w:separator/>
      </w:r>
    </w:p>
  </w:footnote>
  <w:footnote w:type="continuationSeparator" w:id="0">
    <w:p w:rsidR="001C7289" w:rsidRDefault="001C7289"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09182E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0329C98"/>
    <w:lvl w:ilvl="0">
      <w:start w:val="1"/>
      <w:numFmt w:val="decimal"/>
      <w:lvlText w:val="%1."/>
      <w:lvlJc w:val="left"/>
      <w:pPr>
        <w:tabs>
          <w:tab w:val="num" w:pos="1492"/>
        </w:tabs>
        <w:ind w:left="1492" w:hanging="360"/>
      </w:pPr>
    </w:lvl>
  </w:abstractNum>
  <w:abstractNum w:abstractNumId="2">
    <w:nsid w:val="FFFFFF7D"/>
    <w:multiLevelType w:val="singleLevel"/>
    <w:tmpl w:val="147C3B78"/>
    <w:lvl w:ilvl="0">
      <w:start w:val="1"/>
      <w:numFmt w:val="decimal"/>
      <w:lvlText w:val="%1."/>
      <w:lvlJc w:val="left"/>
      <w:pPr>
        <w:tabs>
          <w:tab w:val="num" w:pos="1209"/>
        </w:tabs>
        <w:ind w:left="1209" w:hanging="360"/>
      </w:pPr>
    </w:lvl>
  </w:abstractNum>
  <w:abstractNum w:abstractNumId="3">
    <w:nsid w:val="FFFFFF7E"/>
    <w:multiLevelType w:val="singleLevel"/>
    <w:tmpl w:val="BE764A9E"/>
    <w:lvl w:ilvl="0">
      <w:start w:val="1"/>
      <w:numFmt w:val="decimal"/>
      <w:lvlText w:val="%1."/>
      <w:lvlJc w:val="left"/>
      <w:pPr>
        <w:tabs>
          <w:tab w:val="num" w:pos="926"/>
        </w:tabs>
        <w:ind w:left="926" w:hanging="360"/>
      </w:pPr>
    </w:lvl>
  </w:abstractNum>
  <w:abstractNum w:abstractNumId="4">
    <w:nsid w:val="FFFFFF7F"/>
    <w:multiLevelType w:val="singleLevel"/>
    <w:tmpl w:val="E5A45338"/>
    <w:lvl w:ilvl="0">
      <w:start w:val="1"/>
      <w:numFmt w:val="decimal"/>
      <w:lvlText w:val="%1."/>
      <w:lvlJc w:val="left"/>
      <w:pPr>
        <w:tabs>
          <w:tab w:val="num" w:pos="643"/>
        </w:tabs>
        <w:ind w:left="643" w:hanging="360"/>
      </w:pPr>
    </w:lvl>
  </w:abstractNum>
  <w:abstractNum w:abstractNumId="5">
    <w:nsid w:val="FFFFFF80"/>
    <w:multiLevelType w:val="singleLevel"/>
    <w:tmpl w:val="38A45F26"/>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ADC63968"/>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D08C387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C8FE6C12"/>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F17E0118"/>
    <w:lvl w:ilvl="0">
      <w:start w:val="1"/>
      <w:numFmt w:val="decimal"/>
      <w:lvlText w:val="%1."/>
      <w:lvlJc w:val="left"/>
      <w:pPr>
        <w:tabs>
          <w:tab w:val="num" w:pos="360"/>
        </w:tabs>
        <w:ind w:left="360" w:hanging="360"/>
      </w:pPr>
    </w:lvl>
  </w:abstractNum>
  <w:abstractNum w:abstractNumId="10">
    <w:nsid w:val="FFFFFF89"/>
    <w:multiLevelType w:val="singleLevel"/>
    <w:tmpl w:val="8FBE0EAA"/>
    <w:lvl w:ilvl="0">
      <w:start w:val="1"/>
      <w:numFmt w:val="bullet"/>
      <w:lvlText w:val=""/>
      <w:lvlJc w:val="left"/>
      <w:pPr>
        <w:tabs>
          <w:tab w:val="num" w:pos="360"/>
        </w:tabs>
        <w:ind w:left="360" w:hanging="360"/>
      </w:pPr>
      <w:rPr>
        <w:rFonts w:ascii="Symbol" w:hAnsi="Symbol" w:hint="default"/>
      </w:rPr>
    </w:lvl>
  </w:abstractNum>
  <w:abstractNum w:abstractNumId="11">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1">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2">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4">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8">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2"/>
  </w:num>
  <w:num w:numId="3">
    <w:abstractNumId w:val="19"/>
  </w:num>
  <w:num w:numId="4">
    <w:abstractNumId w:val="28"/>
  </w:num>
  <w:num w:numId="5">
    <w:abstractNumId w:val="22"/>
  </w:num>
  <w:num w:numId="6">
    <w:abstractNumId w:val="20"/>
  </w:num>
  <w:num w:numId="7">
    <w:abstractNumId w:val="31"/>
  </w:num>
  <w:num w:numId="8">
    <w:abstractNumId w:val="22"/>
  </w:num>
  <w:num w:numId="9">
    <w:abstractNumId w:val="22"/>
  </w:num>
  <w:num w:numId="10">
    <w:abstractNumId w:val="13"/>
  </w:num>
  <w:num w:numId="11">
    <w:abstractNumId w:val="22"/>
  </w:num>
  <w:num w:numId="12">
    <w:abstractNumId w:val="22"/>
  </w:num>
  <w:num w:numId="13">
    <w:abstractNumId w:val="27"/>
  </w:num>
  <w:num w:numId="14">
    <w:abstractNumId w:val="22"/>
  </w:num>
  <w:num w:numId="15">
    <w:abstractNumId w:val="34"/>
  </w:num>
  <w:num w:numId="16">
    <w:abstractNumId w:val="25"/>
  </w:num>
  <w:num w:numId="17">
    <w:abstractNumId w:val="30"/>
  </w:num>
  <w:num w:numId="18">
    <w:abstractNumId w:val="22"/>
  </w:num>
  <w:num w:numId="19">
    <w:abstractNumId w:val="11"/>
  </w:num>
  <w:num w:numId="20">
    <w:abstractNumId w:val="36"/>
  </w:num>
  <w:num w:numId="21">
    <w:abstractNumId w:val="15"/>
  </w:num>
  <w:num w:numId="22">
    <w:abstractNumId w:val="22"/>
  </w:num>
  <w:num w:numId="23">
    <w:abstractNumId w:val="22"/>
  </w:num>
  <w:num w:numId="24">
    <w:abstractNumId w:val="17"/>
  </w:num>
  <w:num w:numId="25">
    <w:abstractNumId w:val="22"/>
  </w:num>
  <w:num w:numId="26">
    <w:abstractNumId w:val="35"/>
  </w:num>
  <w:num w:numId="27">
    <w:abstractNumId w:val="16"/>
  </w:num>
  <w:num w:numId="28">
    <w:abstractNumId w:val="23"/>
  </w:num>
  <w:num w:numId="29">
    <w:abstractNumId w:val="21"/>
  </w:num>
  <w:num w:numId="30">
    <w:abstractNumId w:val="14"/>
  </w:num>
  <w:num w:numId="31">
    <w:abstractNumId w:val="14"/>
  </w:num>
  <w:num w:numId="32">
    <w:abstractNumId w:val="26"/>
  </w:num>
  <w:num w:numId="33">
    <w:abstractNumId w:val="18"/>
  </w:num>
  <w:num w:numId="34">
    <w:abstractNumId w:val="24"/>
  </w:num>
  <w:num w:numId="35">
    <w:abstractNumId w:val="33"/>
  </w:num>
  <w:num w:numId="36">
    <w:abstractNumId w:val="26"/>
    <w:lvlOverride w:ilvl="0">
      <w:startOverride w:val="1"/>
    </w:lvlOverride>
  </w:num>
  <w:num w:numId="37">
    <w:abstractNumId w:val="29"/>
  </w:num>
  <w:num w:numId="38">
    <w:abstractNumId w:val="12"/>
  </w:num>
  <w:num w:numId="39">
    <w:abstractNumId w:val="10"/>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289"/>
    <w:rsid w:val="00002EC6"/>
    <w:rsid w:val="00027E98"/>
    <w:rsid w:val="000C0CEF"/>
    <w:rsid w:val="000E0C12"/>
    <w:rsid w:val="000E68A3"/>
    <w:rsid w:val="00104D4A"/>
    <w:rsid w:val="00115940"/>
    <w:rsid w:val="0013627B"/>
    <w:rsid w:val="0018764C"/>
    <w:rsid w:val="001C4FB6"/>
    <w:rsid w:val="001C7289"/>
    <w:rsid w:val="001E1E29"/>
    <w:rsid w:val="00202BD4"/>
    <w:rsid w:val="002051C8"/>
    <w:rsid w:val="002322B3"/>
    <w:rsid w:val="00236AF9"/>
    <w:rsid w:val="002409D1"/>
    <w:rsid w:val="00241D0F"/>
    <w:rsid w:val="0024513B"/>
    <w:rsid w:val="0029364C"/>
    <w:rsid w:val="002C6336"/>
    <w:rsid w:val="002C645B"/>
    <w:rsid w:val="0030606E"/>
    <w:rsid w:val="00310FD6"/>
    <w:rsid w:val="003A044D"/>
    <w:rsid w:val="003C4A66"/>
    <w:rsid w:val="00421DD3"/>
    <w:rsid w:val="00430A46"/>
    <w:rsid w:val="00450004"/>
    <w:rsid w:val="0045230A"/>
    <w:rsid w:val="00473BEA"/>
    <w:rsid w:val="004A24A2"/>
    <w:rsid w:val="004A30A4"/>
    <w:rsid w:val="004C32B1"/>
    <w:rsid w:val="004E22D9"/>
    <w:rsid w:val="00517391"/>
    <w:rsid w:val="0053643B"/>
    <w:rsid w:val="00542B02"/>
    <w:rsid w:val="00544C5C"/>
    <w:rsid w:val="0056418F"/>
    <w:rsid w:val="00572156"/>
    <w:rsid w:val="0058063E"/>
    <w:rsid w:val="005A0A87"/>
    <w:rsid w:val="005C03F0"/>
    <w:rsid w:val="005C19EB"/>
    <w:rsid w:val="005C5901"/>
    <w:rsid w:val="005E4A05"/>
    <w:rsid w:val="005F4120"/>
    <w:rsid w:val="00615ADE"/>
    <w:rsid w:val="00640C8E"/>
    <w:rsid w:val="006820E2"/>
    <w:rsid w:val="006A3C39"/>
    <w:rsid w:val="006A3E06"/>
    <w:rsid w:val="006D44F0"/>
    <w:rsid w:val="006E178B"/>
    <w:rsid w:val="006F115F"/>
    <w:rsid w:val="00736F05"/>
    <w:rsid w:val="00744AB0"/>
    <w:rsid w:val="007772FA"/>
    <w:rsid w:val="00794BC4"/>
    <w:rsid w:val="00801F54"/>
    <w:rsid w:val="0086013C"/>
    <w:rsid w:val="0087334E"/>
    <w:rsid w:val="00874E9F"/>
    <w:rsid w:val="00887E6C"/>
    <w:rsid w:val="008944FD"/>
    <w:rsid w:val="008A4334"/>
    <w:rsid w:val="008B6794"/>
    <w:rsid w:val="008C00E3"/>
    <w:rsid w:val="008D21E2"/>
    <w:rsid w:val="008D71C4"/>
    <w:rsid w:val="008E29AA"/>
    <w:rsid w:val="008E5E99"/>
    <w:rsid w:val="008E6468"/>
    <w:rsid w:val="008F2037"/>
    <w:rsid w:val="00902BD2"/>
    <w:rsid w:val="00910C53"/>
    <w:rsid w:val="009336AD"/>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B6B1C"/>
    <w:rsid w:val="00AD1BA6"/>
    <w:rsid w:val="00AE6E0B"/>
    <w:rsid w:val="00AF4C0C"/>
    <w:rsid w:val="00B14475"/>
    <w:rsid w:val="00B21A31"/>
    <w:rsid w:val="00BB0594"/>
    <w:rsid w:val="00BB3B30"/>
    <w:rsid w:val="00BD41AC"/>
    <w:rsid w:val="00C210C7"/>
    <w:rsid w:val="00C35DA7"/>
    <w:rsid w:val="00C415C5"/>
    <w:rsid w:val="00CA10A1"/>
    <w:rsid w:val="00CE7A43"/>
    <w:rsid w:val="00D00A71"/>
    <w:rsid w:val="00D02C1E"/>
    <w:rsid w:val="00D12D83"/>
    <w:rsid w:val="00D316F4"/>
    <w:rsid w:val="00D6036B"/>
    <w:rsid w:val="00D95FBD"/>
    <w:rsid w:val="00DA4841"/>
    <w:rsid w:val="00DD2059"/>
    <w:rsid w:val="00DE138A"/>
    <w:rsid w:val="00DE7750"/>
    <w:rsid w:val="00E622F1"/>
    <w:rsid w:val="00E66893"/>
    <w:rsid w:val="00E72819"/>
    <w:rsid w:val="00EA542A"/>
    <w:rsid w:val="00EE73C1"/>
    <w:rsid w:val="00EF0EEC"/>
    <w:rsid w:val="00F02EAA"/>
    <w:rsid w:val="00F11D4D"/>
    <w:rsid w:val="00F4041C"/>
    <w:rsid w:val="00F569C7"/>
    <w:rsid w:val="00F64581"/>
    <w:rsid w:val="00F65A4D"/>
    <w:rsid w:val="00F71D48"/>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8D21E2"/>
    <w:pPr>
      <w:tabs>
        <w:tab w:val="center" w:pos="4513"/>
        <w:tab w:val="right" w:pos="9026"/>
      </w:tabs>
      <w:spacing w:line="240" w:lineRule="auto"/>
    </w:pPr>
  </w:style>
  <w:style w:type="character" w:customStyle="1" w:styleId="HeaderChar">
    <w:name w:val="Header Char"/>
    <w:basedOn w:val="DefaultParagraphFont"/>
    <w:link w:val="Header"/>
    <w:uiPriority w:val="99"/>
    <w:rsid w:val="008D21E2"/>
    <w:rPr>
      <w:rFonts w:ascii="Arial" w:eastAsia="MS Gothic"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8D21E2"/>
    <w:pPr>
      <w:tabs>
        <w:tab w:val="center" w:pos="4513"/>
        <w:tab w:val="right" w:pos="9026"/>
      </w:tabs>
      <w:spacing w:line="240" w:lineRule="auto"/>
    </w:pPr>
  </w:style>
  <w:style w:type="character" w:customStyle="1" w:styleId="HeaderChar">
    <w:name w:val="Header Char"/>
    <w:basedOn w:val="DefaultParagraphFont"/>
    <w:link w:val="Header"/>
    <w:uiPriority w:val="99"/>
    <w:rsid w:val="008D21E2"/>
    <w:rPr>
      <w:rFonts w:ascii="Arial" w:eastAsia="MS Gothic"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emf"/><Relationship Id="rId1" Type="http://schemas.openxmlformats.org/officeDocument/2006/relationships/image" Target="media/image14.png"/><Relationship Id="rId4" Type="http://schemas.openxmlformats.org/officeDocument/2006/relationships/image" Target="media/image17.png"/></Relationships>
</file>

<file path=word/_rels/footer2.xml.rels><?xml version="1.0" encoding="UTF-8" standalone="yes"?>
<Relationships xmlns="http://schemas.openxmlformats.org/package/2006/relationships"><Relationship Id="rId2" Type="http://schemas.openxmlformats.org/officeDocument/2006/relationships/image" Target="media/image15.emf"/><Relationship Id="rId1" Type="http://schemas.openxmlformats.org/officeDocument/2006/relationships/image" Target="media/image18.png"/></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00EEC9-6A68-4A9F-9DBA-81DEBDEBD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AB8B6F3D.dotm</Template>
  <TotalTime>36</TotalTime>
  <Pages>2</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2868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SEEARY, Adam</cp:lastModifiedBy>
  <cp:revision>9</cp:revision>
  <dcterms:created xsi:type="dcterms:W3CDTF">2017-01-03T00:16:00Z</dcterms:created>
  <dcterms:modified xsi:type="dcterms:W3CDTF">2017-02-01T03:34:00Z</dcterms:modified>
</cp:coreProperties>
</file>