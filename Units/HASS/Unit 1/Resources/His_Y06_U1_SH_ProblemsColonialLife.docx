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978" w:rsidRDefault="003448F2" w:rsidP="003B7978">
      <w:pPr>
        <w:pStyle w:val="Resourcetitle"/>
      </w:pPr>
      <w:r>
        <w:t>Problems of colonial life in Australia</w:t>
      </w:r>
    </w:p>
    <w:p w:rsidR="003448F2" w:rsidRDefault="003448F2" w:rsidP="00803EAF">
      <w:pPr>
        <w:pStyle w:val="ListParagraph"/>
        <w:numPr>
          <w:ilvl w:val="0"/>
          <w:numId w:val="4"/>
        </w:numPr>
        <w:spacing w:after="240"/>
        <w:ind w:left="284" w:hanging="284"/>
      </w:pPr>
      <w:r w:rsidRPr="003448F2">
        <w:t>Match the aspects of life in the colonies with the related problems (or barriers to progress) that emerged.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402"/>
        <w:gridCol w:w="2551"/>
        <w:gridCol w:w="3969"/>
      </w:tblGrid>
      <w:tr w:rsidR="00F732C6" w:rsidTr="0075177D">
        <w:tc>
          <w:tcPr>
            <w:tcW w:w="3402" w:type="dxa"/>
            <w:shd w:val="clear" w:color="auto" w:fill="FABF8F"/>
          </w:tcPr>
          <w:p w:rsidR="00F732C6" w:rsidRPr="001A62CE" w:rsidRDefault="00F732C6" w:rsidP="006F7E6C">
            <w:pPr>
              <w:spacing w:before="120" w:after="12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Aspects of life in the colonies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3969" w:type="dxa"/>
            <w:shd w:val="clear" w:color="auto" w:fill="C2D69B"/>
          </w:tcPr>
          <w:p w:rsidR="00F732C6" w:rsidRPr="001A62CE" w:rsidRDefault="00F732C6" w:rsidP="006F7E6C">
            <w:pPr>
              <w:spacing w:before="120" w:after="12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Problems or barriers to progress </w:t>
            </w:r>
          </w:p>
        </w:tc>
      </w:tr>
      <w:tr w:rsidR="00F732C6" w:rsidTr="00F732C6">
        <w:tc>
          <w:tcPr>
            <w:tcW w:w="3402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>
              <w:rPr>
                <w:rFonts w:cs="Arial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1AF210" wp14:editId="6FC5284D">
                      <wp:simplePos x="0" y="0"/>
                      <wp:positionH relativeFrom="column">
                        <wp:posOffset>2077085</wp:posOffset>
                      </wp:positionH>
                      <wp:positionV relativeFrom="paragraph">
                        <wp:posOffset>376555</wp:posOffset>
                      </wp:positionV>
                      <wp:extent cx="1638300" cy="2190750"/>
                      <wp:effectExtent l="38100" t="114300" r="0" b="114300"/>
                      <wp:wrapNone/>
                      <wp:docPr id="6" name="Curved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190750"/>
                              </a:xfrm>
                              <a:prstGeom prst="curvedConnector3">
                                <a:avLst/>
                              </a:prstGeom>
                              <a:ln w="28575">
                                <a:solidFill>
                                  <a:srgbClr val="00B0F0"/>
                                </a:solidFill>
                                <a:prstDash val="dash"/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6" o:spid="_x0000_s1026" type="#_x0000_t38" style="position:absolute;margin-left:163.55pt;margin-top:29.65pt;width:129pt;height:1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" adj="10800" strokecolor="#00b0f0" strokeweight="2.25pt">
                      <v:stroke dashstyle="dash" startarrow="open" endarrow="open"/>
                    </v:shape>
                  </w:pict>
                </mc:Fallback>
              </mc:AlternateContent>
            </w:r>
            <w:r w:rsidRPr="001A62CE">
              <w:rPr>
                <w:rFonts w:cs="Arial"/>
              </w:rPr>
              <w:t>Chinese</w:t>
            </w:r>
            <w:r w:rsidR="00FD59C6">
              <w:rPr>
                <w:rFonts w:cs="Arial"/>
              </w:rPr>
              <w:t xml:space="preserve"> people</w:t>
            </w:r>
            <w:r w:rsidRPr="001A62CE">
              <w:rPr>
                <w:rFonts w:cs="Arial"/>
              </w:rPr>
              <w:t xml:space="preserve"> and South Sea Islanders arrived to work on the goldfields and cane farms, often for lower pay than </w:t>
            </w:r>
            <w:r w:rsidR="000727E7">
              <w:rPr>
                <w:rFonts w:cs="Arial"/>
              </w:rPr>
              <w:t xml:space="preserve">other </w:t>
            </w:r>
            <w:r w:rsidRPr="001A62CE">
              <w:rPr>
                <w:rFonts w:cs="Arial"/>
              </w:rPr>
              <w:t>colonists.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3969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312AC">
              <w:rPr>
                <w:rFonts w:cs="Arial"/>
              </w:rPr>
              <w:t xml:space="preserve">Rivalry and mistrust between some colonies, as the wealthier </w:t>
            </w:r>
            <w:r>
              <w:rPr>
                <w:rFonts w:cs="Arial"/>
              </w:rPr>
              <w:t>colonies</w:t>
            </w:r>
            <w:r w:rsidRPr="001312AC">
              <w:rPr>
                <w:rFonts w:cs="Arial"/>
              </w:rPr>
              <w:t xml:space="preserve"> thought they deserved more power</w:t>
            </w:r>
            <w:r>
              <w:rPr>
                <w:rFonts w:cs="Arial"/>
              </w:rPr>
              <w:t>.</w:t>
            </w:r>
          </w:p>
        </w:tc>
      </w:tr>
      <w:tr w:rsidR="00F732C6" w:rsidTr="00F732C6">
        <w:tc>
          <w:tcPr>
            <w:tcW w:w="3402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A62CE">
              <w:rPr>
                <w:rFonts w:cs="Arial"/>
              </w:rPr>
              <w:t>Some colonies were very wealthy due to sheep farming and the discovery of gold.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3969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D20D5">
              <w:rPr>
                <w:rFonts w:cs="Arial"/>
              </w:rPr>
              <w:t>Communication between the colonial governments and the British Government was often slow and complex.</w:t>
            </w:r>
          </w:p>
        </w:tc>
      </w:tr>
      <w:tr w:rsidR="00F732C6" w:rsidTr="00F732C6">
        <w:tc>
          <w:tcPr>
            <w:tcW w:w="3402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A62CE">
              <w:rPr>
                <w:rFonts w:cs="Arial"/>
              </w:rPr>
              <w:t>Britain removed its military forces from Australia when convict transportation ended.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3969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D20D5">
              <w:rPr>
                <w:rFonts w:cs="Arial"/>
              </w:rPr>
              <w:t>Some goods were expensive and hard to get, and trade between colonies was difficult.</w:t>
            </w:r>
          </w:p>
        </w:tc>
      </w:tr>
      <w:tr w:rsidR="00F732C6" w:rsidTr="00F732C6">
        <w:tc>
          <w:tcPr>
            <w:tcW w:w="3402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A62CE">
              <w:rPr>
                <w:rFonts w:cs="Arial"/>
              </w:rPr>
              <w:t>Britain could overrule laws passed in the colonies and make laws for the colonies.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3969" w:type="dxa"/>
          </w:tcPr>
          <w:p w:rsidR="00F732C6" w:rsidRPr="001A62CE" w:rsidRDefault="000727E7" w:rsidP="006F7E6C">
            <w:pPr>
              <w:spacing w:before="120" w:after="12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When they couldn’t find work, </w:t>
            </w:r>
            <w:r w:rsidR="00F732C6" w:rsidRPr="001D20D5">
              <w:rPr>
                <w:rFonts w:cs="Arial"/>
              </w:rPr>
              <w:t xml:space="preserve">colonists became jealous </w:t>
            </w:r>
            <w:r w:rsidR="00F732C6">
              <w:rPr>
                <w:rFonts w:cs="Arial"/>
              </w:rPr>
              <w:t xml:space="preserve">of </w:t>
            </w:r>
            <w:r w:rsidR="00F732C6" w:rsidRPr="001D20D5">
              <w:rPr>
                <w:rFonts w:cs="Arial"/>
              </w:rPr>
              <w:t>and angry at migrants.</w:t>
            </w:r>
          </w:p>
        </w:tc>
      </w:tr>
      <w:tr w:rsidR="00F732C6" w:rsidTr="00F732C6">
        <w:tc>
          <w:tcPr>
            <w:tcW w:w="3402" w:type="dxa"/>
          </w:tcPr>
          <w:p w:rsidR="00F732C6" w:rsidRPr="001A62CE" w:rsidRDefault="00F732C6" w:rsidP="006F7E6C">
            <w:pPr>
              <w:tabs>
                <w:tab w:val="left" w:pos="990"/>
              </w:tabs>
              <w:spacing w:before="120" w:after="120" w:line="240" w:lineRule="auto"/>
              <w:rPr>
                <w:rFonts w:cs="Arial"/>
              </w:rPr>
            </w:pPr>
            <w:r w:rsidRPr="001A62CE">
              <w:rPr>
                <w:rFonts w:cs="Arial"/>
              </w:rPr>
              <w:t>Rail gauges in each colony were different.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3969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312AC">
              <w:rPr>
                <w:rFonts w:cs="Arial"/>
              </w:rPr>
              <w:t>Each colony became responsible for its own army, which was expensive, and there was no navy to protect the coastline</w:t>
            </w:r>
            <w:r>
              <w:rPr>
                <w:rFonts w:cs="Arial"/>
              </w:rPr>
              <w:t>.</w:t>
            </w:r>
          </w:p>
        </w:tc>
      </w:tr>
      <w:tr w:rsidR="00F732C6" w:rsidTr="00F732C6">
        <w:tc>
          <w:tcPr>
            <w:tcW w:w="3402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A62CE">
              <w:rPr>
                <w:rFonts w:cs="Arial"/>
              </w:rPr>
              <w:t>Some colonies charged tariffs on goods arriving from other colonies.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3969" w:type="dxa"/>
          </w:tcPr>
          <w:p w:rsidR="00F732C6" w:rsidRPr="001A62CE" w:rsidRDefault="00F732C6" w:rsidP="006F7E6C">
            <w:pPr>
              <w:spacing w:before="120" w:after="120" w:line="240" w:lineRule="auto"/>
              <w:rPr>
                <w:rFonts w:cs="Arial"/>
              </w:rPr>
            </w:pPr>
            <w:r w:rsidRPr="001312AC">
              <w:rPr>
                <w:rFonts w:cs="Arial"/>
              </w:rPr>
              <w:t>Transport was slow by rail because people and supplies had to change trains at the borders</w:t>
            </w:r>
            <w:r>
              <w:rPr>
                <w:rFonts w:cs="Arial"/>
              </w:rPr>
              <w:t>.</w:t>
            </w:r>
          </w:p>
        </w:tc>
      </w:tr>
    </w:tbl>
    <w:p w:rsidR="00F732C6" w:rsidRDefault="00F732C6" w:rsidP="00803EAF">
      <w:pPr>
        <w:pStyle w:val="ListParagraph"/>
        <w:numPr>
          <w:ilvl w:val="0"/>
          <w:numId w:val="4"/>
        </w:numPr>
        <w:spacing w:before="360" w:after="240" w:line="240" w:lineRule="auto"/>
        <w:ind w:left="284" w:hanging="284"/>
        <w:rPr>
          <w:rFonts w:cs="Arial"/>
        </w:rPr>
      </w:pPr>
      <w:r w:rsidRPr="00F732C6">
        <w:rPr>
          <w:rFonts w:cs="Arial"/>
        </w:rPr>
        <w:t xml:space="preserve">Read this cause and effect flow chart which explains the increase in population in Victoria during the 1850s. </w:t>
      </w:r>
    </w:p>
    <w:p w:rsidR="00F732C6" w:rsidRPr="00F732C6" w:rsidRDefault="007E623E" w:rsidP="007E623E">
      <w:pPr>
        <w:jc w:val="center"/>
      </w:pPr>
      <w:r>
        <w:rPr>
          <w:noProof/>
          <w:lang w:eastAsia="en-AU"/>
        </w:rPr>
        <w:lastRenderedPageBreak/>
        <w:t xml:space="preserve"> </w:t>
      </w:r>
      <w:r w:rsidR="00803EAF">
        <w:rPr>
          <w:noProof/>
          <w:lang w:eastAsia="ja-JP"/>
        </w:rPr>
        <mc:AlternateContent>
          <mc:Choice Requires="wpg">
            <w:drawing>
              <wp:inline distT="0" distB="0" distL="0" distR="0">
                <wp:extent cx="5343525" cy="3038475"/>
                <wp:effectExtent l="0" t="0" r="9525" b="9525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525" cy="3038475"/>
                          <a:chOff x="0" y="0"/>
                          <a:chExt cx="5343525" cy="3038475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3038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" name="Text Box 15"/>
                        <wps:cNvSpPr txBox="1"/>
                        <wps:spPr>
                          <a:xfrm>
                            <a:off x="2009775" y="438150"/>
                            <a:ext cx="1369695" cy="7524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7E623E" w:rsidRDefault="00803EAF" w:rsidP="00803EAF">
                              <w:r w:rsidRPr="007E623E">
                                <w:t>People moved to Victoria to work on the goldfields.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3790950" y="457200"/>
                            <a:ext cx="1369695" cy="11525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7E623E" w:rsidRDefault="00803EAF" w:rsidP="00803EAF">
                              <w:r w:rsidRPr="007E623E">
                                <w:t>There was a rapid increase and change in the population of Victoria.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228600" y="438150"/>
                            <a:ext cx="1369695" cy="7524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7E623E" w:rsidRDefault="00803EAF" w:rsidP="00803EAF">
                              <w:r w:rsidRPr="007E623E">
                                <w:t>Gold was discovered in Victoria in 1851.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26" style="width:420.75pt;height:239.25pt;mso-position-horizontal-relative:char;mso-position-vertical-relative:line" coordsize="53435,30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3435;height:30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1n+LzDAAAA2gAAAA8AAABkcnMvZG93bnJldi54bWxEj0FrwkAUhO+C/2F5Qi9SNy1U0ugqEikt&#10;xYux0Osj+0yC2bchu022/fVdQfA4zMw3zHobTCsG6l1jWcHTIgFBXFrdcKXg6/T2mIJwHllja5kU&#10;/JKD7WY6WWOm7chHGgpfiQhhl6GC2vsuk9KVNRl0C9sRR+9se4M+yr6Suscxwk0rn5NkKQ02HBdq&#10;7CivqbwUP0ZB/sKH/Hv8xDSd67/3we/DGPZKPczCbgXCU/D38K39oRW8wvVKvAFy8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Wf4vMMAAADaAAAADwAAAAAAAAAAAAAAAACf&#10;AgAAZHJzL2Rvd25yZXYueG1sUEsFBgAAAAAEAAQA9wAAAI8DAAAAAA==&#10;">
                  <v:imagedata r:id="rId1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20097;top:4381;width:13697;height:7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RGjcQA&#10;AADbAAAADwAAAGRycy9kb3ducmV2LnhtbESPQWsCMRCF7wX/QxjBm2a1WGQ1ilpFaaGgLZ6HzXSz&#10;dTNZkqjrv28KQm8zvDfvezNbtLYWV/KhcqxgOMhAEBdOV1wq+Prc9icgQkTWWDsmBXcKsJh3nmaY&#10;a3fjA12PsRQphEOOCkyMTS5lKAxZDAPXECft23mLMa2+lNrjLYXbWo6y7EVarDgRDDa0NlScjxeb&#10;uOa99D/rj9XwctpUsuHn183bTqlet11OQURq47/5cb3Xqf4Y/n5JA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URo3EAAAA2wAAAA8AAAAAAAAAAAAAAAAAmAIAAGRycy9k&#10;b3ducmV2LnhtbFBLBQYAAAAABAAEAPUAAACJAwAAAAA=&#10;" fillcolor="white [3201]" strokecolor="white [3209]" strokeweight="2pt">
                  <v:textbox>
                    <w:txbxContent>
                      <w:p w:rsidR="00803EAF" w:rsidRPr="007E623E" w:rsidRDefault="00803EAF" w:rsidP="00803EAF">
                        <w:r w:rsidRPr="007E623E">
                          <w:t>People moved to Victoria to work on the goldfields.</w:t>
                        </w:r>
                      </w:p>
                    </w:txbxContent>
                  </v:textbox>
                </v:shape>
                <v:shape id="Text Box 19" o:spid="_x0000_s1029" type="#_x0000_t202" style="position:absolute;left:37909;top:4572;width:13697;height:11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lMiMQA&#10;AADbAAAADwAAAGRycy9kb3ducmV2LnhtbESPQWsCMRCF7wX/QxjBm2a1IHU1ilpFaaGgLZ6HzXSz&#10;dTNZkqjrv28KQm8zvDfvezNbtLYWV/KhcqxgOMhAEBdOV1wq+Prc9l9AhIissXZMCu4UYDHvPM0w&#10;1+7GB7oeYylSCIccFZgYm1zKUBiyGAauIU7at/MWY1p9KbXHWwq3tRxl2VharDgRDDa0NlScjxeb&#10;uOa99D/rj9XwctpUsuHn183bTqlet11OQURq47/5cb3Xqf4E/n5JA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ZTIjEAAAA2wAAAA8AAAAAAAAAAAAAAAAAmAIAAGRycy9k&#10;b3ducmV2LnhtbFBLBQYAAAAABAAEAPUAAACJAwAAAAA=&#10;" fillcolor="white [3201]" strokecolor="white [3209]" strokeweight="2pt">
                  <v:textbox>
                    <w:txbxContent>
                      <w:p w:rsidR="00803EAF" w:rsidRPr="007E623E" w:rsidRDefault="00803EAF" w:rsidP="00803EAF">
                        <w:r w:rsidRPr="007E623E">
                          <w:t>There was a rapid increase and change in the population of Victoria.</w:t>
                        </w:r>
                      </w:p>
                    </w:txbxContent>
                  </v:textbox>
                </v:shape>
                <v:shape id="Text Box 13" o:spid="_x0000_s1030" type="#_x0000_t202" style="position:absolute;left:2286;top:4381;width:13696;height:7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F7YsUA&#10;AADbAAAADwAAAGRycy9kb3ducmV2LnhtbESP3WoCMRCF7wXfIYzQu5rdCkVW41J/SkuFQlW8HjbT&#10;zepmsiRRt2/fFArezXDOnO/MvOxtK67kQ+NYQT7OQBBXTjdcKzjsXx+nIEJE1tg6JgU/FKBcDAdz&#10;LLS78Rddd7EWKYRDgQpMjF0hZagMWQxj1xEn7dt5izGtvpba4y2F21Y+ZdmztNhwIhjsaGWoOu8u&#10;NnHNtvan1ecyvxw3jex4st58vCn1MOpfZiAi9fFu/r9+16n+BP5+SQP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cXtixQAAANsAAAAPAAAAAAAAAAAAAAAAAJgCAABkcnMv&#10;ZG93bnJldi54bWxQSwUGAAAAAAQABAD1AAAAigMAAAAA&#10;" fillcolor="white [3201]" strokecolor="white [3209]" strokeweight="2pt">
                  <v:textbox>
                    <w:txbxContent>
                      <w:p w:rsidR="00803EAF" w:rsidRPr="007E623E" w:rsidRDefault="00803EAF" w:rsidP="00803EAF">
                        <w:r w:rsidRPr="007E623E">
                          <w:t>Gold was discovered in Victoria in 1851.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732C6" w:rsidRPr="00F732C6" w:rsidRDefault="00F732C6" w:rsidP="00803EAF">
      <w:pPr>
        <w:pStyle w:val="ListParagraph"/>
        <w:numPr>
          <w:ilvl w:val="0"/>
          <w:numId w:val="4"/>
        </w:numPr>
        <w:spacing w:after="240" w:line="240" w:lineRule="auto"/>
        <w:ind w:left="284" w:hanging="284"/>
        <w:rPr>
          <w:rFonts w:cs="Arial"/>
        </w:rPr>
      </w:pPr>
      <w:r w:rsidRPr="00BA3D1B">
        <w:rPr>
          <w:rFonts w:cs="Arial"/>
        </w:rPr>
        <w:t xml:space="preserve">Complete the cause and effect </w:t>
      </w:r>
      <w:r>
        <w:rPr>
          <w:rFonts w:cs="Arial"/>
        </w:rPr>
        <w:t>flow charts</w:t>
      </w:r>
      <w:r w:rsidRPr="00BA3D1B">
        <w:rPr>
          <w:rFonts w:cs="Arial"/>
        </w:rPr>
        <w:t xml:space="preserve"> to show how t</w:t>
      </w:r>
      <w:r>
        <w:rPr>
          <w:rFonts w:cs="Arial"/>
        </w:rPr>
        <w:t>hree</w:t>
      </w:r>
      <w:r w:rsidRPr="00BA3D1B">
        <w:rPr>
          <w:rFonts w:cs="Arial"/>
        </w:rPr>
        <w:t xml:space="preserve"> significant events that occurred in Australia during the 1800s </w:t>
      </w:r>
      <w:r>
        <w:rPr>
          <w:rFonts w:cs="Arial"/>
        </w:rPr>
        <w:t>supported the move</w:t>
      </w:r>
      <w:r w:rsidRPr="00BA3D1B">
        <w:rPr>
          <w:rFonts w:cs="Arial"/>
        </w:rPr>
        <w:t xml:space="preserve"> towards Federation. </w:t>
      </w:r>
      <w:r>
        <w:rPr>
          <w:rFonts w:cs="Arial"/>
        </w:rPr>
        <w:t>Select the correct event or development from the box provided to insert into the spaces in the flow charts.</w:t>
      </w:r>
      <w:r w:rsidRPr="00F732C6">
        <w:rPr>
          <w:rFonts w:cs="Arial"/>
          <w:noProof/>
          <w:lang w:eastAsia="en-AU"/>
        </w:rPr>
        <w:t xml:space="preserve"> 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922"/>
      </w:tblGrid>
      <w:tr w:rsidR="00F732C6" w:rsidTr="0075177D">
        <w:trPr>
          <w:trHeight w:val="454"/>
        </w:trPr>
        <w:tc>
          <w:tcPr>
            <w:tcW w:w="9922" w:type="dxa"/>
            <w:shd w:val="clear" w:color="auto" w:fill="E5DFEC"/>
          </w:tcPr>
          <w:p w:rsidR="00F732C6" w:rsidRPr="000459C5" w:rsidRDefault="00F732C6" w:rsidP="006F7E6C">
            <w:pPr>
              <w:spacing w:before="120" w:after="120" w:line="24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Event or development</w:t>
            </w:r>
          </w:p>
        </w:tc>
      </w:tr>
      <w:tr w:rsidR="00F732C6" w:rsidTr="00F732C6">
        <w:trPr>
          <w:trHeight w:val="454"/>
        </w:trPr>
        <w:tc>
          <w:tcPr>
            <w:tcW w:w="9922" w:type="dxa"/>
          </w:tcPr>
          <w:p w:rsidR="00F732C6" w:rsidRDefault="00F732C6" w:rsidP="006F7E6C">
            <w:pPr>
              <w:spacing w:before="120" w:after="120" w:line="240" w:lineRule="auto"/>
              <w:rPr>
                <w:rFonts w:cs="Arial"/>
              </w:rPr>
            </w:pPr>
            <w:r>
              <w:rPr>
                <w:rFonts w:cs="Arial"/>
              </w:rPr>
              <w:t>A. People and goods had to change trains at colonial borders.</w:t>
            </w:r>
          </w:p>
        </w:tc>
      </w:tr>
      <w:tr w:rsidR="00F732C6" w:rsidTr="00F732C6">
        <w:trPr>
          <w:trHeight w:val="454"/>
        </w:trPr>
        <w:tc>
          <w:tcPr>
            <w:tcW w:w="9922" w:type="dxa"/>
          </w:tcPr>
          <w:p w:rsidR="00F732C6" w:rsidRPr="004562BB" w:rsidRDefault="00F732C6" w:rsidP="006F7E6C">
            <w:pPr>
              <w:spacing w:before="120" w:after="120" w:line="240" w:lineRule="auto"/>
              <w:rPr>
                <w:rFonts w:cs="Arial"/>
              </w:rPr>
            </w:pPr>
            <w:r>
              <w:rPr>
                <w:rFonts w:cs="Arial"/>
              </w:rPr>
              <w:t>B. Each of the colonies formed its own army but there was no navy to protect the coastline.</w:t>
            </w:r>
          </w:p>
        </w:tc>
      </w:tr>
      <w:tr w:rsidR="00F732C6" w:rsidTr="00F732C6">
        <w:trPr>
          <w:trHeight w:val="454"/>
        </w:trPr>
        <w:tc>
          <w:tcPr>
            <w:tcW w:w="9922" w:type="dxa"/>
          </w:tcPr>
          <w:p w:rsidR="00F732C6" w:rsidRDefault="00F732C6" w:rsidP="006F7E6C">
            <w:pPr>
              <w:spacing w:before="120" w:after="12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C. People started thinking about Federation, which would mean Australia could adopt a single rail gauge, therefore making journeys by rail less complicated. </w:t>
            </w:r>
          </w:p>
        </w:tc>
      </w:tr>
      <w:tr w:rsidR="00F732C6" w:rsidTr="00F732C6">
        <w:trPr>
          <w:trHeight w:val="454"/>
        </w:trPr>
        <w:tc>
          <w:tcPr>
            <w:tcW w:w="9922" w:type="dxa"/>
          </w:tcPr>
          <w:p w:rsidR="00F732C6" w:rsidRDefault="00F732C6" w:rsidP="006F7E6C">
            <w:pPr>
              <w:spacing w:before="120" w:after="120" w:line="240" w:lineRule="auto"/>
              <w:rPr>
                <w:rFonts w:cs="Arial"/>
              </w:rPr>
            </w:pPr>
            <w:r>
              <w:rPr>
                <w:rFonts w:cs="Arial"/>
              </w:rPr>
              <w:t>D. People started thinking about Federation, which would mean Australia could control the flow of migrants into the country.</w:t>
            </w:r>
          </w:p>
        </w:tc>
      </w:tr>
    </w:tbl>
    <w:p w:rsidR="007E623E" w:rsidRDefault="00803EAF" w:rsidP="00803EAF">
      <w:pPr>
        <w:spacing w:before="480"/>
        <w:jc w:val="center"/>
      </w:pPr>
      <w:r>
        <w:rPr>
          <w:noProof/>
          <w:lang w:eastAsia="ja-JP"/>
        </w:rPr>
        <mc:AlternateContent>
          <mc:Choice Requires="wpg">
            <w:drawing>
              <wp:inline distT="0" distB="0" distL="0" distR="0" wp14:anchorId="0F0D6C56" wp14:editId="1101DCB0">
                <wp:extent cx="5343525" cy="3038475"/>
                <wp:effectExtent l="0" t="0" r="9525" b="9525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525" cy="3038475"/>
                          <a:chOff x="0" y="0"/>
                          <a:chExt cx="5343525" cy="3038475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3038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2009775" y="438150"/>
                            <a:ext cx="1369695" cy="15049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803EAF" w:rsidRDefault="00803EAF" w:rsidP="00803EAF">
                              <w:pPr>
                                <w:rPr>
                                  <w:rFonts w:cs="Arial"/>
                                </w:rPr>
                              </w:pPr>
                              <w:r w:rsidRPr="000D4656">
                                <w:rPr>
                                  <w:rFonts w:cs="Arial"/>
                                </w:rPr>
                                <w:t>Colonists were angry at migrants because they thought migrants were taking their jobs</w:t>
                              </w:r>
                              <w:r>
                                <w:rPr>
                                  <w:rFonts w:cs="Arial"/>
                                </w:rPr>
                                <w:t>.</w:t>
                              </w:r>
                              <w:r w:rsidRPr="000D4656">
                                <w:rPr>
                                  <w:rFonts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cs="Arial"/>
                                </w:rPr>
                                <w:t>T</w:t>
                              </w:r>
                              <w:r w:rsidRPr="000D4656">
                                <w:rPr>
                                  <w:rFonts w:cs="Arial"/>
                                </w:rPr>
                                <w:t>hey wanted them gone.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28600" y="438150"/>
                            <a:ext cx="1369695" cy="16859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803EAF" w:rsidRDefault="00803EAF" w:rsidP="00803EAF">
                              <w:pPr>
                                <w:rPr>
                                  <w:rFonts w:cs="Arial"/>
                                </w:rPr>
                              </w:pPr>
                              <w:r w:rsidRPr="000D4656">
                                <w:rPr>
                                  <w:rFonts w:cs="Arial"/>
                                </w:rPr>
                                <w:t>Chinese and South Sea Islander migrants arrived to work on goldfields and</w:t>
                              </w:r>
                              <w:r>
                                <w:rPr>
                                  <w:rFonts w:cs="Arial"/>
                                </w:rPr>
                                <w:t xml:space="preserve"> cane farms, often for lower pay</w:t>
                              </w:r>
                              <w:r w:rsidRPr="000D4656">
                                <w:rPr>
                                  <w:rFonts w:cs="Arial"/>
                                </w:rPr>
                                <w:t xml:space="preserve"> than </w:t>
                              </w:r>
                              <w:r w:rsidR="000727E7">
                                <w:rPr>
                                  <w:rFonts w:cs="Arial"/>
                                </w:rPr>
                                <w:t xml:space="preserve">other </w:t>
                              </w:r>
                              <w:r w:rsidRPr="000D4656">
                                <w:rPr>
                                  <w:rFonts w:cs="Arial"/>
                                </w:rPr>
                                <w:t>colonists.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" o:spid="_x0000_s1031" style="width:420.75pt;height:239.25pt;mso-position-horizontal-relative:char;mso-position-vertical-relative:line" coordsize="53435,30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2" type="#_x0000_t75" style="position:absolute;width:53435;height:30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vF3HEAAAA2wAAAA8AAABkcnMvZG93bnJldi54bWxEj0FrwkAUhO8F/8PyhF6KbgxYQnQViUhF&#10;vFQLvT6yr0lo9m3IrsnaX98VCj0OM/MNs94G04qBetdYVrCYJyCIS6sbrhR8XA+zDITzyBpby6Tg&#10;Tg62m8nTGnNtR36n4eIrESHsclRQe9/lUrqyJoNubjvi6H3Z3qCPsq+k7nGMcNPKNElepcGG40KN&#10;HRU1ld+Xm1FQLPlcfI4nzLIX/fM2+H0Yw16p52nYrUB4Cv4//Nc+agVpCo8v8QfIz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HvF3HEAAAA2wAAAA8AAAAAAAAAAAAAAAAA&#10;nwIAAGRycy9kb3ducmV2LnhtbFBLBQYAAAAABAAEAPcAAACQAwAAAAA=&#10;">
                  <v:imagedata r:id="rId12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33" type="#_x0000_t202" style="position:absolute;left:20097;top:4381;width:13697;height:15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2x38MA&#10;AADbAAAADwAAAGRycy9kb3ducmV2LnhtbESPX2vCMBTF3wW/Q7jC3mZahSGdsahzbEwQ1LHnS3PX&#10;VJubkkTtvv0yGPh4OH9+nHnZ21ZcyYfGsYJ8nIEgrpxuuFbweXx9nIEIEVlj65gU/FCAcjEczLHQ&#10;7sZ7uh5iLdIIhwIVmBi7QspQGbIYxq4jTt638xZjkr6W2uMtjdtWTrLsSVpsOBEMdrQ2VJ0PF5u4&#10;Zlv703q3yi9fm0Z2PH3ZfLwp9TDql88gIvXxHv5vv2sFkyn8fU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R2x38MAAADbAAAADwAAAAAAAAAAAAAAAACYAgAAZHJzL2Rv&#10;d25yZXYueG1sUEsFBgAAAAAEAAQA9QAAAIgDAAAAAA==&#10;" fillcolor="white [3201]" strokecolor="white [3209]" strokeweight="2pt">
                  <v:textbox>
                    <w:txbxContent>
                      <w:p w:rsidR="00803EAF" w:rsidRPr="00803EAF" w:rsidRDefault="00803EAF" w:rsidP="00803EAF">
                        <w:pPr>
                          <w:rPr>
                            <w:rFonts w:cs="Arial"/>
                          </w:rPr>
                        </w:pPr>
                        <w:r w:rsidRPr="000D4656">
                          <w:rPr>
                            <w:rFonts w:cs="Arial"/>
                          </w:rPr>
                          <w:t>Colonists were angry at migrants because they thought migrants were taking their jobs</w:t>
                        </w:r>
                        <w:r>
                          <w:rPr>
                            <w:rFonts w:cs="Arial"/>
                          </w:rPr>
                          <w:t>.</w:t>
                        </w:r>
                        <w:r w:rsidRPr="000D4656">
                          <w:rPr>
                            <w:rFonts w:cs="Arial"/>
                          </w:rPr>
                          <w:t xml:space="preserve"> </w:t>
                        </w:r>
                        <w:r>
                          <w:rPr>
                            <w:rFonts w:cs="Arial"/>
                          </w:rPr>
                          <w:t>T</w:t>
                        </w:r>
                        <w:r w:rsidRPr="000D4656">
                          <w:rPr>
                            <w:rFonts w:cs="Arial"/>
                          </w:rPr>
                          <w:t>hey wanted them gone.</w:t>
                        </w:r>
                      </w:p>
                    </w:txbxContent>
                  </v:textbox>
                </v:shape>
                <v:shape id="Text Box 25" o:spid="_x0000_s1034" type="#_x0000_t202" style="position:absolute;left:2286;top:4381;width:13696;height:16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iMMMIA&#10;AADbAAAADwAAAGRycy9kb3ducmV2LnhtbESPW2sCMRCF3wv+hzCCbzWr0iJbo3ilUkGoLT4Pm3Gz&#10;upksSdT13zeFQh8P5/JxJrPW1uJGPlSOFQz6GQjiwumKSwXfX5vnMYgQkTXWjknBgwLMpp2nCeba&#10;3fmTbodYijTCIUcFJsYmlzIUhiyGvmuIk3dy3mJM0pdSe7yncVvLYZa9SosVJ4LBhpaGisvhahPX&#10;7Ep/Xu4Xg+txXcmGR6v1x7tSvW47fwMRqY3/4b/2VisYvsDvl/QD5P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uIwwwgAAANsAAAAPAAAAAAAAAAAAAAAAAJgCAABkcnMvZG93&#10;bnJldi54bWxQSwUGAAAAAAQABAD1AAAAhwMAAAAA&#10;" fillcolor="white [3201]" strokecolor="white [3209]" strokeweight="2pt">
                  <v:textbox>
                    <w:txbxContent>
                      <w:p w:rsidR="00803EAF" w:rsidRPr="00803EAF" w:rsidRDefault="00803EAF" w:rsidP="00803EAF">
                        <w:pPr>
                          <w:rPr>
                            <w:rFonts w:cs="Arial"/>
                          </w:rPr>
                        </w:pPr>
                        <w:r w:rsidRPr="000D4656">
                          <w:rPr>
                            <w:rFonts w:cs="Arial"/>
                          </w:rPr>
                          <w:t>Chinese and South Sea Islander migrants arrived to work on goldfields and</w:t>
                        </w:r>
                        <w:r>
                          <w:rPr>
                            <w:rFonts w:cs="Arial"/>
                          </w:rPr>
                          <w:t xml:space="preserve"> cane farms, often for lower pay</w:t>
                        </w:r>
                        <w:r w:rsidRPr="000D4656">
                          <w:rPr>
                            <w:rFonts w:cs="Arial"/>
                          </w:rPr>
                          <w:t xml:space="preserve"> than </w:t>
                        </w:r>
                        <w:r w:rsidR="000727E7">
                          <w:rPr>
                            <w:rFonts w:cs="Arial"/>
                          </w:rPr>
                          <w:t xml:space="preserve">other </w:t>
                        </w:r>
                        <w:r w:rsidRPr="000D4656">
                          <w:rPr>
                            <w:rFonts w:cs="Arial"/>
                          </w:rPr>
                          <w:t>colonists.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803EAF" w:rsidRDefault="00803EAF" w:rsidP="00803EAF">
      <w:pPr>
        <w:spacing w:before="480"/>
        <w:jc w:val="center"/>
      </w:pPr>
      <w:r>
        <w:rPr>
          <w:noProof/>
          <w:lang w:eastAsia="ja-JP"/>
        </w:rPr>
        <w:lastRenderedPageBreak/>
        <mc:AlternateContent>
          <mc:Choice Requires="wpg">
            <w:drawing>
              <wp:inline distT="0" distB="0" distL="0" distR="0" wp14:anchorId="0F0D6C56" wp14:editId="1101DCB0">
                <wp:extent cx="5343525" cy="3038475"/>
                <wp:effectExtent l="0" t="0" r="9525" b="9525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525" cy="3038475"/>
                          <a:chOff x="0" y="0"/>
                          <a:chExt cx="5343525" cy="303847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3038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" name="Text Box 29"/>
                        <wps:cNvSpPr txBox="1"/>
                        <wps:spPr>
                          <a:xfrm>
                            <a:off x="3790950" y="457200"/>
                            <a:ext cx="1369695" cy="13525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7E623E" w:rsidRDefault="00803EAF" w:rsidP="00803EAF">
                              <w:r w:rsidRPr="00803EAF">
                                <w:t>People started thinking about Federation because Australia needed a national defence force.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28600" y="438150"/>
                            <a:ext cx="1369695" cy="13049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803EAF" w:rsidRDefault="00803EAF" w:rsidP="00803EAF">
                              <w:pPr>
                                <w:rPr>
                                  <w:rFonts w:cs="Arial"/>
                                  <w:sz w:val="24"/>
                                </w:rPr>
                              </w:pPr>
                              <w:r w:rsidRPr="000D4656">
                                <w:rPr>
                                  <w:rFonts w:cs="Arial"/>
                                </w:rPr>
                                <w:t>Britain removed its military forces from Australia when convict transportation ended.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35" style="width:420.75pt;height:239.25pt;mso-position-horizontal-relative:char;mso-position-vertical-relative:line" coordsize="53435,30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">
                <v:shape id="Picture 27" o:spid="_x0000_s1036" type="#_x0000_t75" style="position:absolute;width:53435;height:30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YtOnEAAAA2wAAAA8AAABkcnMvZG93bnJldi54bWxEj0FrwkAUhO8F/8PyBC+lbhTahtRVJCJK&#10;6aVR6PWRfU2C2bchuyarv75bKPQ4zMw3zGoTTCsG6l1jWcFinoAgLq1uuFJwPu2fUhDOI2tsLZOC&#10;GznYrCcPK8y0HfmThsJXIkLYZaig9r7LpHRlTQbd3HbE0fu2vUEfZV9J3eMY4aaVyyR5kQYbjgs1&#10;dpTXVF6Kq1GQP/NH/jW+Y5o+6vth8Lswhp1Ss2nYvoHwFPx/+K991AqWr/D7Jf4Auf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GYtOnEAAAA2wAAAA8AAAAAAAAAAAAAAAAA&#10;nwIAAGRycy9kb3ducmV2LnhtbFBLBQYAAAAABAAEAPcAAACQAwAAAAA=&#10;">
                  <v:imagedata r:id="rId11" o:title=""/>
                  <v:path arrowok="t"/>
                </v:shape>
                <v:shape id="Text Box 29" o:spid="_x0000_s1037" type="#_x0000_t202" style="position:absolute;left:37909;top:4572;width:13697;height:13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WGNcIA&#10;AADbAAAADwAAAGRycy9kb3ducmV2LnhtbESPW2sCMRCF3wv+hzCCbzWrQqlbo3ilUkGoLT4Pm3Gz&#10;upksSdT13zeFQh8P5/JxJrPW1uJGPlSOFQz6GQjiwumKSwXfX5vnVxAhImusHZOCBwWYTTtPE8y1&#10;u/Mn3Q6xFGmEQ44KTIxNLmUoDFkMfdcQJ+/kvMWYpC+l9nhP47aWwyx7kRYrTgSDDS0NFZfD1Sau&#10;2ZX+vNwvBtfjupINj1brj3elet12/gYiUhv/w3/trVYwHMPvl/QD5P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9YY1wgAAANsAAAAPAAAAAAAAAAAAAAAAAJgCAABkcnMvZG93&#10;bnJldi54bWxQSwUGAAAAAAQABAD1AAAAhwMAAAAA&#10;" fillcolor="white [3201]" strokecolor="white [3209]" strokeweight="2pt">
                  <v:textbox>
                    <w:txbxContent>
                      <w:p w:rsidR="00803EAF" w:rsidRPr="007E623E" w:rsidRDefault="00803EAF" w:rsidP="00803EAF">
                        <w:r w:rsidRPr="00803EAF">
                          <w:t>People started thinking about Federation because Australia needed a national defence force.</w:t>
                        </w:r>
                      </w:p>
                    </w:txbxContent>
                  </v:textbox>
                </v:shape>
                <v:shape id="Text Box 30" o:spid="_x0000_s1038" type="#_x0000_t202" style="position:absolute;left:2286;top:4381;width:13696;height:13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a5dcEA&#10;AADbAAAADwAAAGRycy9kb3ducmV2LnhtbERPTWsCMRC9F/wPYYTealaFUlajWLW0tCDUiudhM27W&#10;biZLEnX77zuHQo+P9z1f9r5VV4qpCWxgPCpAEVfBNlwbOHy9PDyBShnZYhuYDPxQguVicDfH0oYb&#10;f9J1n2slIZxKNOBy7kqtU+XIYxqFjli4U4ges8BYaxvxJuG+1ZOieNQeG5YGhx2tHVXf+4uXXvdR&#10;x/N69zy+HLeN7ni62b6/GnM/7FczUJn6/C/+c79ZA1NZL1/kB+j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WuXXBAAAA2wAAAA8AAAAAAAAAAAAAAAAAmAIAAGRycy9kb3du&#10;cmV2LnhtbFBLBQYAAAAABAAEAPUAAACGAwAAAAA=&#10;" fillcolor="white [3201]" strokecolor="white [3209]" strokeweight="2pt">
                  <v:textbox>
                    <w:txbxContent>
                      <w:p w:rsidR="00803EAF" w:rsidRPr="00803EAF" w:rsidRDefault="00803EAF" w:rsidP="00803EAF">
                        <w:pPr>
                          <w:rPr>
                            <w:rFonts w:cs="Arial"/>
                            <w:sz w:val="24"/>
                          </w:rPr>
                        </w:pPr>
                        <w:r w:rsidRPr="000D4656">
                          <w:rPr>
                            <w:rFonts w:cs="Arial"/>
                          </w:rPr>
                          <w:t>Britain removed its military forces from Australia when convict transportation ended.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727E7" w:rsidRDefault="000727E7" w:rsidP="00803EAF">
      <w:pPr>
        <w:spacing w:before="480"/>
        <w:jc w:val="center"/>
      </w:pPr>
    </w:p>
    <w:p w:rsidR="000727E7" w:rsidRDefault="000727E7" w:rsidP="00803EAF">
      <w:pPr>
        <w:spacing w:before="480"/>
        <w:jc w:val="center"/>
      </w:pPr>
    </w:p>
    <w:p w:rsidR="00803EAF" w:rsidRPr="003B7978" w:rsidRDefault="00803EAF" w:rsidP="00803EAF">
      <w:pPr>
        <w:jc w:val="center"/>
      </w:pPr>
      <w:r>
        <w:rPr>
          <w:noProof/>
          <w:lang w:eastAsia="ja-JP"/>
        </w:rPr>
        <mc:AlternateContent>
          <mc:Choice Requires="wpg">
            <w:drawing>
              <wp:inline distT="0" distB="0" distL="0" distR="0" wp14:anchorId="0F0D6C56" wp14:editId="1101DCB0">
                <wp:extent cx="5343525" cy="3038475"/>
                <wp:effectExtent l="0" t="0" r="9525" b="952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525" cy="3038475"/>
                          <a:chOff x="0" y="0"/>
                          <a:chExt cx="5343525" cy="3038475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3038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6" name="Text Box 36"/>
                        <wps:cNvSpPr txBox="1"/>
                        <wps:spPr>
                          <a:xfrm>
                            <a:off x="228600" y="438150"/>
                            <a:ext cx="1369695" cy="7239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3EAF" w:rsidRPr="00803EAF" w:rsidRDefault="00803EAF" w:rsidP="00803EAF">
                              <w:pPr>
                                <w:rPr>
                                  <w:rFonts w:cs="Arial"/>
                                  <w:sz w:val="24"/>
                                </w:rPr>
                              </w:pPr>
                              <w:r w:rsidRPr="001A62CE">
                                <w:rPr>
                                  <w:rFonts w:cs="Arial"/>
                                </w:rPr>
                                <w:t>Rail gauges in each colony were different.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" o:spid="_x0000_s1039" style="width:420.75pt;height:239.25pt;mso-position-horizontal-relative:char;mso-position-vertical-relative:line" coordsize="53435,30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">
                <v:shape id="Picture 33" o:spid="_x0000_s1040" type="#_x0000_t75" style="position:absolute;width:53435;height:30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6JDfEAAAA2wAAAA8AAABkcnMvZG93bnJldi54bWxEj0FrwkAUhO8F/8PyBC+lblRaQuoqEhFL&#10;6aVR6PWRfU2C2bchuyarv75bKPQ4zMw3zHobTCsG6l1jWcFinoAgLq1uuFJwPh2eUhDOI2tsLZOC&#10;GznYbiYPa8y0HfmThsJXIkLYZaig9r7LpHRlTQbd3HbE0fu2vUEfZV9J3eMY4aaVyyR5kQYbjgs1&#10;dpTXVF6Kq1GQP/NH/jW+Y5o+6vtx8Pswhr1Ss2nYvYLwFPx/+K/9phWsVvD7Jf4Auf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t6JDfEAAAA2wAAAA8AAAAAAAAAAAAAAAAA&#10;nwIAAGRycy9kb3ducmV2LnhtbFBLBQYAAAAABAAEAPcAAACQAwAAAAA=&#10;">
                  <v:imagedata r:id="rId11" o:title=""/>
                  <v:path arrowok="t"/>
                </v:shape>
                <v:shape id="Text Box 36" o:spid="_x0000_s1041" type="#_x0000_t202" style="position:absolute;left:2286;top:4381;width:13696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EmsIA&#10;AADbAAAADwAAAGRycy9kb3ducmV2LnhtbESP3WoCMRCF74W+Q5hC7zSrgshqlFYtioJQK14Pm3Gz&#10;7WayJFG3b98IgpeH8/NxpvPW1uJKPlSOFfR7GQjiwumKSwXH78/uGESIyBprx6TgjwLMZy+dKeba&#10;3fiLrodYijTCIUcFJsYmlzIUhiyGnmuIk3d23mJM0pdSe7ylcVvLQZaNpMWKE8FgQwtDxe/hYhPX&#10;7Er/s9h/9C+nVSUbHi5X27VSb6/t+wREpDY+w4/2RisYjuD+Jf0AO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s4SawgAAANsAAAAPAAAAAAAAAAAAAAAAAJgCAABkcnMvZG93&#10;bnJldi54bWxQSwUGAAAAAAQABAD1AAAAhwMAAAAA&#10;" fillcolor="white [3201]" strokecolor="white [3209]" strokeweight="2pt">
                  <v:textbox>
                    <w:txbxContent>
                      <w:p w:rsidR="00803EAF" w:rsidRPr="00803EAF" w:rsidRDefault="00803EAF" w:rsidP="00803EAF">
                        <w:pPr>
                          <w:rPr>
                            <w:rFonts w:cs="Arial"/>
                            <w:sz w:val="24"/>
                          </w:rPr>
                        </w:pPr>
                        <w:r w:rsidRPr="001A62CE">
                          <w:rPr>
                            <w:rFonts w:cs="Arial"/>
                          </w:rPr>
                          <w:t>Rail gauges in each colony were different.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03EAF" w:rsidRPr="003B7978" w:rsidSect="00A61F69">
      <w:headerReference w:type="default" r:id="rId13"/>
      <w:footerReference w:type="default" r:id="rId14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A65" w:rsidRDefault="00CF7A65" w:rsidP="009336AD">
      <w:pPr>
        <w:spacing w:line="240" w:lineRule="auto"/>
      </w:pPr>
      <w:r>
        <w:separator/>
      </w:r>
    </w:p>
  </w:endnote>
  <w:endnote w:type="continuationSeparator" w:id="0">
    <w:p w:rsidR="00CF7A65" w:rsidRDefault="00CF7A65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F14E75">
    <w:pPr>
      <w:pStyle w:val="Footer"/>
      <w:spacing w:after="60"/>
    </w:pPr>
    <w:r>
      <w:rPr>
        <w:lang w:val="en-AU" w:eastAsia="ja-JP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ja-JP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ja-JP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015A51" w:rsidRDefault="00015A51" w:rsidP="00015A51">
    <w:pPr>
      <w:tabs>
        <w:tab w:val="center" w:pos="4153"/>
        <w:tab w:val="right" w:pos="8306"/>
      </w:tabs>
      <w:spacing w:line="240" w:lineRule="auto"/>
      <w:rPr>
        <w:rFonts w:cs="Arial"/>
        <w:color w:val="A6A6A6"/>
        <w:spacing w:val="-1"/>
        <w:sz w:val="12"/>
        <w:szCs w:val="12"/>
      </w:rPr>
    </w:pP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8480" behindDoc="0" locked="0" layoutInCell="1" allowOverlap="1" wp14:anchorId="5D0A1D26" wp14:editId="680D20A2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4" name="Picture 14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7456" behindDoc="0" locked="0" layoutInCell="1" allowOverlap="1" wp14:anchorId="5AA9D1EC" wp14:editId="3FE73A3A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8" name="Picture 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6432" behindDoc="0" locked="0" layoutInCell="1" allowOverlap="1" wp14:anchorId="24B1A7B3" wp14:editId="4E7B55B1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6" name="Picture 16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5408" behindDoc="0" locked="0" layoutInCell="1" allowOverlap="1" wp14:anchorId="6C935511" wp14:editId="6B337159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7" name="Picture 17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4384" behindDoc="0" locked="0" layoutInCell="1" allowOverlap="1" wp14:anchorId="2F904D0F" wp14:editId="4DE8F750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8" name="Picture 1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3360" behindDoc="0" locked="0" layoutInCell="1" allowOverlap="1" wp14:anchorId="7D64A11C" wp14:editId="1885A257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32" name="Picture 32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623E">
      <w:rPr>
        <w:rFonts w:eastAsia="Cambria" w:cs="Arial"/>
        <w:color w:val="A6A6A6"/>
        <w:spacing w:val="-1"/>
        <w:sz w:val="14"/>
        <w:szCs w:val="20"/>
      </w:rPr>
      <w:t>His_Y06_U1_SH_ProblemsColonialLife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A65" w:rsidRDefault="00CF7A65" w:rsidP="009336AD">
      <w:pPr>
        <w:spacing w:line="240" w:lineRule="auto"/>
      </w:pPr>
      <w:r>
        <w:separator/>
      </w:r>
    </w:p>
  </w:footnote>
  <w:footnote w:type="continuationSeparator" w:id="0">
    <w:p w:rsidR="00CF7A65" w:rsidRDefault="00CF7A65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030057"/>
    <w:multiLevelType w:val="hybridMultilevel"/>
    <w:tmpl w:val="9F5054A4"/>
    <w:lvl w:ilvl="0" w:tplc="0C090019">
      <w:start w:val="1"/>
      <w:numFmt w:val="lowerLetter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A65"/>
    <w:rsid w:val="00002EC6"/>
    <w:rsid w:val="000117C5"/>
    <w:rsid w:val="00015A51"/>
    <w:rsid w:val="00027E98"/>
    <w:rsid w:val="000727E7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2E1980"/>
    <w:rsid w:val="0030606E"/>
    <w:rsid w:val="0031395D"/>
    <w:rsid w:val="003448F2"/>
    <w:rsid w:val="003A044D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4120"/>
    <w:rsid w:val="00612635"/>
    <w:rsid w:val="006820E2"/>
    <w:rsid w:val="006D44F0"/>
    <w:rsid w:val="006F115F"/>
    <w:rsid w:val="0075177D"/>
    <w:rsid w:val="00765A1A"/>
    <w:rsid w:val="00794BC4"/>
    <w:rsid w:val="007E623E"/>
    <w:rsid w:val="00801F54"/>
    <w:rsid w:val="00803EAF"/>
    <w:rsid w:val="0080566F"/>
    <w:rsid w:val="0086013C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9229F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CF7A65"/>
    <w:rsid w:val="00D00A71"/>
    <w:rsid w:val="00D02C1E"/>
    <w:rsid w:val="00D12D83"/>
    <w:rsid w:val="00D316F4"/>
    <w:rsid w:val="00D54FD0"/>
    <w:rsid w:val="00D95FBD"/>
    <w:rsid w:val="00DE138A"/>
    <w:rsid w:val="00DE7750"/>
    <w:rsid w:val="00EA542A"/>
    <w:rsid w:val="00EE73C1"/>
    <w:rsid w:val="00F14E75"/>
    <w:rsid w:val="00F569C7"/>
    <w:rsid w:val="00F64581"/>
    <w:rsid w:val="00F732C6"/>
    <w:rsid w:val="00FB6976"/>
    <w:rsid w:val="00FB6BDA"/>
    <w:rsid w:val="00FC3461"/>
    <w:rsid w:val="00FD52F7"/>
    <w:rsid w:val="00FD59C6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aliases w:val="Numbered Bullet"/>
    <w:basedOn w:val="Normal"/>
    <w:uiPriority w:val="34"/>
    <w:qFormat/>
    <w:rsid w:val="003448F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D59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C6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C6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aliases w:val="Numbered Bullet"/>
    <w:basedOn w:val="Normal"/>
    <w:uiPriority w:val="34"/>
    <w:qFormat/>
    <w:rsid w:val="003448F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D59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C6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C6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emf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81925B-509D-4C98-8202-B20E6932A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2A980B8B.dotm</Template>
  <TotalTime>63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2154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SEEARY, Adam</cp:lastModifiedBy>
  <cp:revision>5</cp:revision>
  <dcterms:created xsi:type="dcterms:W3CDTF">2017-01-02T21:09:00Z</dcterms:created>
  <dcterms:modified xsi:type="dcterms:W3CDTF">2017-02-01T04:48:00Z</dcterms:modified>
</cp:coreProperties>
</file>