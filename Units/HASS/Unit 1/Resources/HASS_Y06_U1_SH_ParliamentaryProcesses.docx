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978" w:rsidRDefault="003945DC" w:rsidP="003B7978">
      <w:pPr>
        <w:pStyle w:val="Resourcetitle"/>
      </w:pPr>
      <w:r>
        <w:t>P</w:t>
      </w:r>
      <w:r w:rsidR="00584A88">
        <w:t xml:space="preserve">arliamentary </w:t>
      </w:r>
      <w:r w:rsidR="00E864C1">
        <w:t>p</w:t>
      </w:r>
      <w:r w:rsidR="00584A88">
        <w:t>roc</w:t>
      </w:r>
      <w:r>
        <w:t>esses</w:t>
      </w:r>
    </w:p>
    <w:p w:rsidR="003945DC" w:rsidRPr="003945DC" w:rsidRDefault="003945DC" w:rsidP="00470DDC">
      <w:pPr>
        <w:spacing w:after="180"/>
        <w:rPr>
          <w:b/>
        </w:rPr>
      </w:pPr>
      <w:r w:rsidRPr="003945DC">
        <w:rPr>
          <w:b/>
        </w:rPr>
        <w:t>Work in groups to dev</w:t>
      </w:r>
      <w:r w:rsidR="00E864C1">
        <w:rPr>
          <w:b/>
        </w:rPr>
        <w:t xml:space="preserve">elop a script to </w:t>
      </w:r>
      <w:r w:rsidR="006361E4">
        <w:rPr>
          <w:b/>
        </w:rPr>
        <w:t>debate a bill (proposed law) in the Senate</w:t>
      </w:r>
      <w:r w:rsidRPr="003945DC">
        <w:rPr>
          <w:b/>
        </w:rPr>
        <w:t>.</w:t>
      </w:r>
    </w:p>
    <w:p w:rsidR="003945DC" w:rsidRDefault="003945DC" w:rsidP="00940927">
      <w:pPr>
        <w:pStyle w:val="ListParagraph"/>
        <w:numPr>
          <w:ilvl w:val="0"/>
          <w:numId w:val="50"/>
        </w:numPr>
        <w:spacing w:after="20"/>
        <w:ind w:left="284" w:hanging="284"/>
      </w:pPr>
      <w:r>
        <w:t>Delegate roles for each group member</w:t>
      </w:r>
      <w:r w:rsidR="00E864C1">
        <w:t>:</w:t>
      </w:r>
    </w:p>
    <w:p w:rsidR="003945DC" w:rsidRDefault="003945DC" w:rsidP="00940927">
      <w:pPr>
        <w:pStyle w:val="Bullet0spaceafter"/>
        <w:spacing w:after="20"/>
        <w:ind w:left="568"/>
      </w:pPr>
      <w:r>
        <w:t>Speaker</w:t>
      </w:r>
    </w:p>
    <w:p w:rsidR="003945DC" w:rsidRDefault="003945DC" w:rsidP="00940927">
      <w:pPr>
        <w:pStyle w:val="Bullet0spaceafter"/>
        <w:spacing w:after="20"/>
        <w:ind w:left="568"/>
      </w:pPr>
      <w:r>
        <w:t>Clerk</w:t>
      </w:r>
    </w:p>
    <w:p w:rsidR="003945DC" w:rsidRDefault="003945DC" w:rsidP="00940927">
      <w:pPr>
        <w:pStyle w:val="Bullet0spaceafter"/>
        <w:spacing w:after="20"/>
        <w:ind w:left="568"/>
      </w:pPr>
      <w:r>
        <w:t>Minister</w:t>
      </w:r>
    </w:p>
    <w:p w:rsidR="003945DC" w:rsidRDefault="003945DC" w:rsidP="00470DDC">
      <w:pPr>
        <w:pStyle w:val="Bullet0spaceafter"/>
        <w:spacing w:after="240"/>
        <w:ind w:left="568"/>
      </w:pPr>
      <w:r>
        <w:t>Opposition minister</w:t>
      </w:r>
      <w:r w:rsidR="00E864C1">
        <w:t>.</w:t>
      </w:r>
    </w:p>
    <w:p w:rsidR="003945DC" w:rsidRDefault="003945DC" w:rsidP="00940927">
      <w:pPr>
        <w:pStyle w:val="ListParagraph"/>
        <w:numPr>
          <w:ilvl w:val="0"/>
          <w:numId w:val="50"/>
        </w:numPr>
        <w:spacing w:after="20"/>
        <w:ind w:left="284" w:hanging="284"/>
      </w:pPr>
      <w:r>
        <w:t xml:space="preserve">Decide on an </w:t>
      </w:r>
      <w:r w:rsidR="00E864C1">
        <w:t>issue to argue in p</w:t>
      </w:r>
      <w:r>
        <w:t xml:space="preserve">arliament. Consider the economic, social and environmental effects of your issue. Make sure your </w:t>
      </w:r>
      <w:r w:rsidR="00E864C1">
        <w:t xml:space="preserve">proposed </w:t>
      </w:r>
      <w:r>
        <w:t>law is:</w:t>
      </w:r>
    </w:p>
    <w:p w:rsidR="003945DC" w:rsidRDefault="003945DC" w:rsidP="00940927">
      <w:pPr>
        <w:pStyle w:val="Bullet0spaceafter"/>
        <w:spacing w:after="20"/>
        <w:ind w:left="568"/>
      </w:pPr>
      <w:r>
        <w:t>sustainable</w:t>
      </w:r>
    </w:p>
    <w:p w:rsidR="003945DC" w:rsidRDefault="003945DC" w:rsidP="00940927">
      <w:pPr>
        <w:pStyle w:val="Bullet0spaceafter"/>
        <w:spacing w:after="20"/>
        <w:ind w:left="568"/>
      </w:pPr>
      <w:r>
        <w:t>ethical</w:t>
      </w:r>
    </w:p>
    <w:p w:rsidR="003945DC" w:rsidRDefault="003945DC" w:rsidP="00940927">
      <w:pPr>
        <w:pStyle w:val="Bullet0spaceafter"/>
        <w:spacing w:after="20"/>
        <w:ind w:left="568"/>
      </w:pPr>
      <w:r>
        <w:t>fair</w:t>
      </w:r>
    </w:p>
    <w:p w:rsidR="003945DC" w:rsidRDefault="003945DC" w:rsidP="00940927">
      <w:pPr>
        <w:pStyle w:val="Bullet0spaceafter"/>
        <w:spacing w:after="20"/>
        <w:ind w:left="568"/>
      </w:pPr>
      <w:r>
        <w:t>safe</w:t>
      </w:r>
    </w:p>
    <w:p w:rsidR="003945DC" w:rsidRDefault="003945DC" w:rsidP="00940927">
      <w:pPr>
        <w:pStyle w:val="Bullet0spaceafter"/>
        <w:spacing w:after="20"/>
        <w:ind w:left="568"/>
      </w:pPr>
      <w:r>
        <w:t>significant</w:t>
      </w:r>
    </w:p>
    <w:p w:rsidR="003945DC" w:rsidRDefault="003945DC" w:rsidP="00470DDC">
      <w:pPr>
        <w:pStyle w:val="Bullet0spaceafter"/>
        <w:spacing w:after="240"/>
        <w:ind w:left="568"/>
      </w:pPr>
      <w:proofErr w:type="gramStart"/>
      <w:r>
        <w:t>relevant</w:t>
      </w:r>
      <w:proofErr w:type="gramEnd"/>
      <w:r w:rsidR="00315756">
        <w:t>.</w:t>
      </w:r>
    </w:p>
    <w:p w:rsidR="003945DC" w:rsidRDefault="008F563D" w:rsidP="00940927">
      <w:pPr>
        <w:pStyle w:val="ListParagraph"/>
        <w:numPr>
          <w:ilvl w:val="0"/>
          <w:numId w:val="50"/>
        </w:numPr>
        <w:spacing w:after="120"/>
        <w:ind w:left="284" w:hanging="284"/>
      </w:pPr>
      <w:r>
        <w:t>D</w:t>
      </w:r>
      <w:r w:rsidR="003945DC">
        <w:t xml:space="preserve">evelop a role </w:t>
      </w:r>
      <w:r>
        <w:t>play of Parliamentary processes.</w:t>
      </w:r>
    </w:p>
    <w:p w:rsidR="003945DC" w:rsidRPr="003945DC" w:rsidRDefault="003945DC" w:rsidP="00DF0A74">
      <w:pPr>
        <w:spacing w:after="120"/>
        <w:ind w:left="284"/>
        <w:rPr>
          <w:i/>
        </w:rPr>
      </w:pPr>
      <w:r w:rsidRPr="003945DC">
        <w:rPr>
          <w:i/>
        </w:rPr>
        <w:t xml:space="preserve">Clerk rings </w:t>
      </w:r>
      <w:r w:rsidR="008F563D">
        <w:rPr>
          <w:i/>
        </w:rPr>
        <w:t>the bell to signify p</w:t>
      </w:r>
      <w:r w:rsidRPr="003945DC">
        <w:rPr>
          <w:i/>
        </w:rPr>
        <w:t>arliament is in session.</w:t>
      </w:r>
    </w:p>
    <w:p w:rsidR="003945DC" w:rsidRDefault="003945DC" w:rsidP="00CC0E2A">
      <w:pPr>
        <w:tabs>
          <w:tab w:val="left" w:pos="2100"/>
        </w:tabs>
        <w:spacing w:after="120"/>
        <w:ind w:left="284"/>
      </w:pPr>
      <w:r>
        <w:t>Speaker:</w:t>
      </w:r>
      <w:r>
        <w:tab/>
        <w:t>Honoura</w:t>
      </w:r>
      <w:r w:rsidR="008F563D">
        <w:t>ble Senators, please be seated.</w:t>
      </w:r>
    </w:p>
    <w:p w:rsidR="003945DC" w:rsidRDefault="003945DC" w:rsidP="00CC0E2A">
      <w:pPr>
        <w:tabs>
          <w:tab w:val="left" w:pos="2086"/>
        </w:tabs>
        <w:spacing w:after="240"/>
      </w:pPr>
      <w:r>
        <w:tab/>
      </w:r>
      <w:proofErr w:type="gramStart"/>
      <w:r>
        <w:t xml:space="preserve">Clerk, read the title of the </w:t>
      </w:r>
      <w:r w:rsidR="008F563D">
        <w:t>b</w:t>
      </w:r>
      <w:r>
        <w:t>ill.</w:t>
      </w:r>
      <w:proofErr w:type="gramEnd"/>
    </w:p>
    <w:p w:rsidR="003945DC" w:rsidRDefault="003945DC" w:rsidP="00CC0E2A">
      <w:pPr>
        <w:tabs>
          <w:tab w:val="left" w:pos="2086"/>
        </w:tabs>
        <w:spacing w:after="240"/>
      </w:pPr>
      <w:r>
        <w:tab/>
        <w:t xml:space="preserve">Clerk: </w:t>
      </w:r>
      <w:r w:rsidR="00CC0E2A">
        <w:t xml:space="preserve">First reading, </w:t>
      </w:r>
      <w:proofErr w:type="gramStart"/>
      <w:r w:rsidR="00CC0E2A">
        <w:t>The</w:t>
      </w:r>
      <w:proofErr w:type="gramEnd"/>
      <w:r w:rsidR="00CC0E2A">
        <w:t xml:space="preserve"> ___</w:t>
      </w:r>
      <w:r>
        <w:t>________________</w:t>
      </w:r>
      <w:r w:rsidR="00CC0E2A">
        <w:t xml:space="preserve">________________________ </w:t>
      </w:r>
      <w:r w:rsidR="008F563D">
        <w:t>b</w:t>
      </w:r>
      <w:r w:rsidR="00940927">
        <w:t>ill</w:t>
      </w:r>
    </w:p>
    <w:p w:rsidR="003945DC" w:rsidRDefault="003945DC" w:rsidP="00CC0E2A">
      <w:pPr>
        <w:tabs>
          <w:tab w:val="left" w:pos="2086"/>
        </w:tabs>
        <w:spacing w:after="240"/>
      </w:pPr>
      <w:r>
        <w:tab/>
        <w:t xml:space="preserve">— A </w:t>
      </w:r>
      <w:r w:rsidR="008F563D">
        <w:t>b</w:t>
      </w:r>
      <w:r>
        <w:t>ill to ________________________________________________________.</w:t>
      </w:r>
    </w:p>
    <w:p w:rsidR="003945DC" w:rsidRDefault="003945DC" w:rsidP="008F563D">
      <w:pPr>
        <w:tabs>
          <w:tab w:val="left" w:pos="2100"/>
        </w:tabs>
        <w:spacing w:after="120"/>
        <w:ind w:left="284"/>
      </w:pPr>
      <w:r>
        <w:t>Speaker:</w:t>
      </w:r>
      <w:r>
        <w:tab/>
        <w:t>I call the Minister ________________________________________________ to</w:t>
      </w:r>
    </w:p>
    <w:p w:rsidR="003945DC" w:rsidRDefault="003945DC" w:rsidP="00CC0E2A">
      <w:pPr>
        <w:tabs>
          <w:tab w:val="left" w:pos="2100"/>
        </w:tabs>
        <w:spacing w:after="360"/>
      </w:pPr>
      <w:r>
        <w:tab/>
      </w:r>
      <w:proofErr w:type="gramStart"/>
      <w:r>
        <w:t>introduce</w:t>
      </w:r>
      <w:proofErr w:type="gramEnd"/>
      <w:r>
        <w:t xml:space="preserve"> the </w:t>
      </w:r>
      <w:r w:rsidR="008F563D">
        <w:t>b</w:t>
      </w:r>
      <w:r>
        <w:t>ill.</w:t>
      </w:r>
    </w:p>
    <w:tbl>
      <w:tblPr>
        <w:tblStyle w:val="TableGrid1"/>
        <w:tblW w:w="9922" w:type="dxa"/>
        <w:tblInd w:w="392" w:type="dxa"/>
        <w:tblLook w:val="04A0" w:firstRow="1" w:lastRow="0" w:firstColumn="1" w:lastColumn="0" w:noHBand="0" w:noVBand="1"/>
      </w:tblPr>
      <w:tblGrid>
        <w:gridCol w:w="1814"/>
        <w:gridCol w:w="8108"/>
      </w:tblGrid>
      <w:tr w:rsidR="003945DC" w:rsidRPr="004B3559" w:rsidTr="006361E4">
        <w:trPr>
          <w:trHeight w:val="4807"/>
        </w:trPr>
        <w:tc>
          <w:tcPr>
            <w:tcW w:w="18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3945DC" w:rsidRPr="004B3559" w:rsidRDefault="003945DC" w:rsidP="008F563D">
            <w:pPr>
              <w:spacing w:after="240"/>
              <w:ind w:left="-108"/>
              <w:rPr>
                <w:szCs w:val="24"/>
                <w:lang w:eastAsia="en-US"/>
              </w:rPr>
            </w:pPr>
            <w:r w:rsidRPr="004B3559">
              <w:rPr>
                <w:szCs w:val="24"/>
                <w:lang w:eastAsia="en-US"/>
              </w:rPr>
              <w:t>Minister:</w:t>
            </w:r>
          </w:p>
          <w:p w:rsidR="003945DC" w:rsidRPr="008F563D" w:rsidRDefault="003945DC" w:rsidP="008F563D">
            <w:pPr>
              <w:spacing w:after="240"/>
              <w:ind w:left="-108"/>
              <w:rPr>
                <w:i/>
                <w:sz w:val="21"/>
                <w:szCs w:val="21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Address the speaker</w:t>
            </w:r>
          </w:p>
          <w:p w:rsidR="003945DC" w:rsidRPr="008F563D" w:rsidRDefault="003945DC" w:rsidP="006361E4">
            <w:pPr>
              <w:spacing w:after="480"/>
              <w:ind w:left="-108"/>
              <w:rPr>
                <w:i/>
                <w:sz w:val="21"/>
                <w:szCs w:val="21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Introduce the bill</w:t>
            </w:r>
            <w:r w:rsidRPr="008F563D">
              <w:rPr>
                <w:i/>
                <w:sz w:val="21"/>
                <w:szCs w:val="21"/>
                <w:lang w:eastAsia="en-US"/>
              </w:rPr>
              <w:br/>
              <w:t>(Who, what, where, when, why)</w:t>
            </w:r>
          </w:p>
          <w:p w:rsidR="003945DC" w:rsidRPr="004B3559" w:rsidRDefault="003945DC" w:rsidP="008F563D">
            <w:pPr>
              <w:ind w:left="-108"/>
              <w:rPr>
                <w:i/>
                <w:sz w:val="16"/>
                <w:szCs w:val="24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Argue for the bill</w:t>
            </w:r>
          </w:p>
        </w:tc>
        <w:tc>
          <w:tcPr>
            <w:tcW w:w="8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5DC" w:rsidRPr="004B3559" w:rsidRDefault="008F563D" w:rsidP="006F7E6C">
            <w:pPr>
              <w:spacing w:after="240"/>
              <w:rPr>
                <w:rFonts w:eastAsia="ArialMT" w:cs="Arial"/>
              </w:rPr>
            </w:pPr>
            <w:r>
              <w:rPr>
                <w:rFonts w:eastAsia="ArialMT" w:cs="Arial"/>
              </w:rPr>
              <w:t>Good afternoon Madam Speaker</w:t>
            </w:r>
          </w:p>
        </w:tc>
      </w:tr>
    </w:tbl>
    <w:p w:rsidR="00470DDC" w:rsidRDefault="00470DDC">
      <w:pPr>
        <w:spacing w:line="240" w:lineRule="auto"/>
      </w:pPr>
      <w:r>
        <w:br w:type="page"/>
      </w:r>
    </w:p>
    <w:p w:rsidR="003945DC" w:rsidRDefault="00940927" w:rsidP="008F563D">
      <w:pPr>
        <w:tabs>
          <w:tab w:val="left" w:pos="2100"/>
        </w:tabs>
        <w:spacing w:after="240"/>
        <w:ind w:left="426"/>
      </w:pPr>
      <w:r>
        <w:lastRenderedPageBreak/>
        <w:t>Speaker:</w:t>
      </w:r>
      <w:r>
        <w:tab/>
      </w:r>
      <w:r w:rsidRPr="00940927">
        <w:t>I call the opposition.</w:t>
      </w:r>
    </w:p>
    <w:tbl>
      <w:tblPr>
        <w:tblStyle w:val="TableGrid1"/>
        <w:tblW w:w="0" w:type="auto"/>
        <w:tblInd w:w="392" w:type="dxa"/>
        <w:tblLook w:val="04A0" w:firstRow="1" w:lastRow="0" w:firstColumn="1" w:lastColumn="0" w:noHBand="0" w:noVBand="1"/>
      </w:tblPr>
      <w:tblGrid>
        <w:gridCol w:w="1814"/>
        <w:gridCol w:w="8108"/>
      </w:tblGrid>
      <w:tr w:rsidR="00DF0A74" w:rsidRPr="004B3559" w:rsidTr="006361E4">
        <w:trPr>
          <w:trHeight w:val="4111"/>
        </w:trPr>
        <w:tc>
          <w:tcPr>
            <w:tcW w:w="18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DF0A74" w:rsidRPr="004B3559" w:rsidRDefault="00DF0A74" w:rsidP="006F7E6C">
            <w:pPr>
              <w:spacing w:after="240"/>
              <w:rPr>
                <w:szCs w:val="24"/>
                <w:lang w:eastAsia="en-US"/>
              </w:rPr>
            </w:pPr>
            <w:r w:rsidRPr="004B3559">
              <w:rPr>
                <w:szCs w:val="24"/>
                <w:lang w:eastAsia="en-US"/>
              </w:rPr>
              <w:t>Opposition:</w:t>
            </w:r>
          </w:p>
          <w:p w:rsidR="00DF0A74" w:rsidRPr="008F563D" w:rsidRDefault="00DF0A74" w:rsidP="006F7E6C">
            <w:pPr>
              <w:spacing w:after="240"/>
              <w:rPr>
                <w:i/>
                <w:sz w:val="21"/>
                <w:szCs w:val="21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Address the speaker</w:t>
            </w:r>
          </w:p>
          <w:p w:rsidR="00DF0A74" w:rsidRPr="004B3559" w:rsidRDefault="00DF0A74" w:rsidP="006F7E6C">
            <w:pPr>
              <w:spacing w:after="240"/>
              <w:rPr>
                <w:szCs w:val="24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Argue against the bill</w:t>
            </w:r>
          </w:p>
        </w:tc>
        <w:tc>
          <w:tcPr>
            <w:tcW w:w="8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A74" w:rsidRPr="005C4BDD" w:rsidRDefault="00DF0A74" w:rsidP="008F563D">
            <w:pPr>
              <w:spacing w:before="300"/>
              <w:rPr>
                <w:rFonts w:eastAsiaTheme="minorEastAsia"/>
                <w:szCs w:val="24"/>
                <w:lang w:eastAsia="en-US"/>
              </w:rPr>
            </w:pPr>
            <w:r>
              <w:rPr>
                <w:rFonts w:eastAsia="ArialMT" w:cs="Arial"/>
              </w:rPr>
              <w:t xml:space="preserve">Good </w:t>
            </w:r>
            <w:r w:rsidR="008F563D">
              <w:rPr>
                <w:rFonts w:eastAsia="ArialMT" w:cs="Arial"/>
              </w:rPr>
              <w:t>a</w:t>
            </w:r>
            <w:r>
              <w:rPr>
                <w:rFonts w:eastAsia="ArialMT" w:cs="Arial"/>
              </w:rPr>
              <w:t xml:space="preserve">fternoon Madam Speaker, Minister for </w:t>
            </w:r>
            <w:r w:rsidR="00F36204">
              <w:rPr>
                <w:rFonts w:eastAsiaTheme="minorEastAsia" w:cs="Arial" w:hint="eastAsia"/>
              </w:rPr>
              <w:t>__________________________</w:t>
            </w:r>
            <w:r>
              <w:rPr>
                <w:rFonts w:eastAsiaTheme="minorEastAsia" w:cs="Arial" w:hint="eastAsia"/>
              </w:rPr>
              <w:t>,</w:t>
            </w:r>
          </w:p>
        </w:tc>
      </w:tr>
    </w:tbl>
    <w:p w:rsidR="00940927" w:rsidRDefault="00940927" w:rsidP="00CC0E2A">
      <w:pPr>
        <w:tabs>
          <w:tab w:val="left" w:pos="2086"/>
        </w:tabs>
        <w:spacing w:before="240" w:after="120"/>
        <w:ind w:left="284"/>
      </w:pPr>
      <w:r>
        <w:t>Opposition:</w:t>
      </w:r>
      <w:r>
        <w:tab/>
        <w:t>Here, here!</w:t>
      </w:r>
    </w:p>
    <w:p w:rsidR="00940927" w:rsidRPr="00940927" w:rsidRDefault="00940927" w:rsidP="00CC0E2A">
      <w:pPr>
        <w:tabs>
          <w:tab w:val="left" w:pos="2100"/>
        </w:tabs>
        <w:spacing w:after="120"/>
        <w:ind w:left="284"/>
        <w:rPr>
          <w:i/>
        </w:rPr>
      </w:pPr>
      <w:r>
        <w:tab/>
      </w:r>
      <w:r w:rsidRPr="00940927">
        <w:rPr>
          <w:i/>
        </w:rPr>
        <w:t>(General murmurs of agreement continue)</w:t>
      </w:r>
    </w:p>
    <w:p w:rsidR="00940927" w:rsidRDefault="00940927" w:rsidP="00CC0E2A">
      <w:pPr>
        <w:tabs>
          <w:tab w:val="left" w:pos="2100"/>
        </w:tabs>
        <w:spacing w:after="240"/>
        <w:ind w:left="284"/>
      </w:pPr>
      <w:r>
        <w:t xml:space="preserve">Speaker: </w:t>
      </w:r>
      <w:r>
        <w:tab/>
        <w:t xml:space="preserve">Quiet. </w:t>
      </w:r>
      <w:proofErr w:type="gramStart"/>
      <w:r>
        <w:t>Any other speakers?</w:t>
      </w:r>
      <w:proofErr w:type="gramEnd"/>
    </w:p>
    <w:p w:rsidR="00940927" w:rsidRDefault="00940927" w:rsidP="00CC0E2A">
      <w:pPr>
        <w:tabs>
          <w:tab w:val="left" w:pos="2100"/>
        </w:tabs>
        <w:spacing w:after="240"/>
        <w:ind w:left="284"/>
      </w:pPr>
      <w:r>
        <w:t>Clerk:</w:t>
      </w:r>
      <w:r>
        <w:tab/>
        <w:t>I call the _____________________________________________________</w:t>
      </w:r>
    </w:p>
    <w:tbl>
      <w:tblPr>
        <w:tblStyle w:val="TableGrid1"/>
        <w:tblW w:w="0" w:type="auto"/>
        <w:tblInd w:w="392" w:type="dxa"/>
        <w:tblLook w:val="04A0" w:firstRow="1" w:lastRow="0" w:firstColumn="1" w:lastColumn="0" w:noHBand="0" w:noVBand="1"/>
      </w:tblPr>
      <w:tblGrid>
        <w:gridCol w:w="1814"/>
        <w:gridCol w:w="8108"/>
      </w:tblGrid>
      <w:tr w:rsidR="00F36204" w:rsidRPr="004B3559" w:rsidTr="00CC0E2A">
        <w:trPr>
          <w:trHeight w:val="2268"/>
        </w:trPr>
        <w:tc>
          <w:tcPr>
            <w:tcW w:w="18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36204" w:rsidRPr="004B3559" w:rsidRDefault="00F36204" w:rsidP="008F563D">
            <w:pPr>
              <w:spacing w:after="240"/>
              <w:ind w:left="-108"/>
              <w:rPr>
                <w:szCs w:val="24"/>
              </w:rPr>
            </w:pPr>
            <w:r>
              <w:rPr>
                <w:rFonts w:hint="eastAsia"/>
                <w:szCs w:val="24"/>
              </w:rPr>
              <w:t>(Name)</w:t>
            </w:r>
          </w:p>
          <w:p w:rsidR="00F36204" w:rsidRPr="008F563D" w:rsidRDefault="00F36204" w:rsidP="008F563D">
            <w:pPr>
              <w:spacing w:after="240"/>
              <w:ind w:left="-108"/>
              <w:rPr>
                <w:i/>
                <w:sz w:val="21"/>
                <w:szCs w:val="21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Address the speake</w:t>
            </w:r>
            <w:r w:rsidR="00A316CF" w:rsidRPr="008F563D">
              <w:rPr>
                <w:i/>
                <w:sz w:val="21"/>
                <w:szCs w:val="21"/>
                <w:lang w:eastAsia="en-US"/>
              </w:rPr>
              <w:t>r</w:t>
            </w:r>
          </w:p>
          <w:p w:rsidR="00F36204" w:rsidRPr="004B3559" w:rsidRDefault="00F36204" w:rsidP="008F563D">
            <w:pPr>
              <w:spacing w:after="240"/>
              <w:ind w:left="-108"/>
              <w:rPr>
                <w:i/>
                <w:sz w:val="16"/>
                <w:szCs w:val="24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Argue for or against</w:t>
            </w:r>
          </w:p>
        </w:tc>
        <w:tc>
          <w:tcPr>
            <w:tcW w:w="8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204" w:rsidRPr="004B3559" w:rsidRDefault="00F36204" w:rsidP="006F7E6C">
            <w:pPr>
              <w:spacing w:after="240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 xml:space="preserve">Madam Speaker, </w:t>
            </w:r>
          </w:p>
        </w:tc>
      </w:tr>
    </w:tbl>
    <w:p w:rsidR="00940927" w:rsidRDefault="00940927" w:rsidP="00CC0E2A">
      <w:pPr>
        <w:tabs>
          <w:tab w:val="left" w:pos="2128"/>
        </w:tabs>
        <w:spacing w:before="360" w:after="240"/>
        <w:ind w:left="284"/>
      </w:pPr>
      <w:r>
        <w:rPr>
          <w:szCs w:val="24"/>
          <w:lang w:eastAsia="en-US"/>
        </w:rPr>
        <w:t>Clerk:</w:t>
      </w:r>
      <w:r>
        <w:rPr>
          <w:szCs w:val="24"/>
          <w:lang w:eastAsia="en-US"/>
        </w:rPr>
        <w:tab/>
        <w:t xml:space="preserve">I call the </w:t>
      </w:r>
      <w:r>
        <w:rPr>
          <w:rFonts w:hint="eastAsia"/>
          <w:szCs w:val="24"/>
        </w:rPr>
        <w:t>_____________________________________________________</w:t>
      </w:r>
    </w:p>
    <w:tbl>
      <w:tblPr>
        <w:tblStyle w:val="TableGrid1"/>
        <w:tblW w:w="0" w:type="auto"/>
        <w:tblInd w:w="392" w:type="dxa"/>
        <w:tblLook w:val="04A0" w:firstRow="1" w:lastRow="0" w:firstColumn="1" w:lastColumn="0" w:noHBand="0" w:noVBand="1"/>
      </w:tblPr>
      <w:tblGrid>
        <w:gridCol w:w="1843"/>
        <w:gridCol w:w="8079"/>
      </w:tblGrid>
      <w:tr w:rsidR="00CC0E2A" w:rsidRPr="004B3559" w:rsidTr="00CC0E2A">
        <w:trPr>
          <w:trHeight w:val="2268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C0E2A" w:rsidRPr="004B3559" w:rsidRDefault="00CC0E2A" w:rsidP="008F563D">
            <w:pPr>
              <w:spacing w:after="240"/>
              <w:ind w:left="-108"/>
              <w:rPr>
                <w:szCs w:val="24"/>
              </w:rPr>
            </w:pPr>
            <w:r>
              <w:rPr>
                <w:rFonts w:hint="eastAsia"/>
                <w:szCs w:val="24"/>
              </w:rPr>
              <w:t>(Name)</w:t>
            </w:r>
          </w:p>
          <w:p w:rsidR="00CC0E2A" w:rsidRPr="008F563D" w:rsidRDefault="00CC0E2A" w:rsidP="008F563D">
            <w:pPr>
              <w:spacing w:after="240"/>
              <w:ind w:left="-108"/>
              <w:rPr>
                <w:i/>
                <w:sz w:val="21"/>
                <w:szCs w:val="21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Address the speake</w:t>
            </w:r>
            <w:r w:rsidR="00A316CF" w:rsidRPr="008F563D">
              <w:rPr>
                <w:i/>
                <w:sz w:val="21"/>
                <w:szCs w:val="21"/>
                <w:lang w:eastAsia="en-US"/>
              </w:rPr>
              <w:t>r</w:t>
            </w:r>
          </w:p>
          <w:p w:rsidR="00CC0E2A" w:rsidRPr="004B3559" w:rsidRDefault="00CC0E2A" w:rsidP="008F563D">
            <w:pPr>
              <w:spacing w:after="240"/>
              <w:ind w:left="-108"/>
              <w:rPr>
                <w:i/>
                <w:sz w:val="16"/>
                <w:szCs w:val="24"/>
                <w:lang w:eastAsia="en-US"/>
              </w:rPr>
            </w:pPr>
            <w:r w:rsidRPr="008F563D">
              <w:rPr>
                <w:i/>
                <w:sz w:val="21"/>
                <w:szCs w:val="21"/>
                <w:lang w:eastAsia="en-US"/>
              </w:rPr>
              <w:t>Argue for or against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E2A" w:rsidRPr="004B3559" w:rsidRDefault="00CC0E2A" w:rsidP="006F7E6C">
            <w:pPr>
              <w:spacing w:after="240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 xml:space="preserve">Madam Speaker, </w:t>
            </w:r>
          </w:p>
        </w:tc>
      </w:tr>
    </w:tbl>
    <w:p w:rsidR="00FD52F7" w:rsidRDefault="00940927" w:rsidP="006361E4">
      <w:pPr>
        <w:tabs>
          <w:tab w:val="left" w:pos="2127"/>
        </w:tabs>
        <w:spacing w:before="360" w:after="120"/>
        <w:ind w:left="284"/>
        <w:rPr>
          <w:szCs w:val="24"/>
          <w:lang w:eastAsia="en-US"/>
        </w:rPr>
      </w:pPr>
      <w:r>
        <w:rPr>
          <w:szCs w:val="24"/>
          <w:lang w:eastAsia="en-US"/>
        </w:rPr>
        <w:t>Clerk:</w:t>
      </w:r>
      <w:r>
        <w:rPr>
          <w:szCs w:val="24"/>
          <w:lang w:eastAsia="en-US"/>
        </w:rPr>
        <w:tab/>
      </w:r>
      <w:r w:rsidR="006361E4">
        <w:rPr>
          <w:szCs w:val="24"/>
          <w:lang w:eastAsia="en-US"/>
        </w:rPr>
        <w:t>All those in favour?</w:t>
      </w:r>
    </w:p>
    <w:p w:rsidR="006361E4" w:rsidRDefault="006361E4" w:rsidP="006361E4">
      <w:pPr>
        <w:tabs>
          <w:tab w:val="left" w:pos="2127"/>
        </w:tabs>
        <w:spacing w:before="120" w:after="240"/>
        <w:ind w:left="284"/>
        <w:rPr>
          <w:szCs w:val="24"/>
          <w:lang w:eastAsia="en-US"/>
        </w:rPr>
      </w:pPr>
      <w:r>
        <w:rPr>
          <w:szCs w:val="24"/>
          <w:lang w:eastAsia="en-US"/>
        </w:rPr>
        <w:tab/>
      </w:r>
      <w:proofErr w:type="gramStart"/>
      <w:r>
        <w:rPr>
          <w:szCs w:val="24"/>
          <w:lang w:eastAsia="en-US"/>
        </w:rPr>
        <w:t>All those against?</w:t>
      </w:r>
      <w:bookmarkStart w:id="0" w:name="_GoBack"/>
      <w:bookmarkEnd w:id="0"/>
      <w:proofErr w:type="gramEnd"/>
    </w:p>
    <w:p w:rsidR="006361E4" w:rsidRDefault="006361E4" w:rsidP="006361E4">
      <w:pPr>
        <w:tabs>
          <w:tab w:val="left" w:pos="2127"/>
        </w:tabs>
        <w:spacing w:before="360" w:after="120"/>
        <w:ind w:left="284"/>
        <w:rPr>
          <w:szCs w:val="24"/>
          <w:lang w:eastAsia="en-US"/>
        </w:rPr>
      </w:pPr>
      <w:r>
        <w:rPr>
          <w:szCs w:val="24"/>
          <w:lang w:eastAsia="en-US"/>
        </w:rPr>
        <w:t>Speaker:</w:t>
      </w:r>
      <w:r>
        <w:rPr>
          <w:szCs w:val="24"/>
          <w:lang w:eastAsia="en-US"/>
        </w:rPr>
        <w:tab/>
        <w:t>Honourable Senators, please stand.</w:t>
      </w:r>
    </w:p>
    <w:p w:rsidR="006361E4" w:rsidRPr="006361E4" w:rsidRDefault="006361E4" w:rsidP="006361E4">
      <w:pPr>
        <w:tabs>
          <w:tab w:val="left" w:pos="2127"/>
        </w:tabs>
        <w:spacing w:before="240" w:after="240"/>
        <w:ind w:left="284"/>
        <w:rPr>
          <w:i/>
        </w:rPr>
      </w:pPr>
      <w:r>
        <w:rPr>
          <w:szCs w:val="24"/>
          <w:lang w:eastAsia="en-US"/>
        </w:rPr>
        <w:tab/>
      </w:r>
      <w:r w:rsidRPr="006361E4">
        <w:rPr>
          <w:i/>
          <w:szCs w:val="24"/>
          <w:lang w:eastAsia="en-US"/>
        </w:rPr>
        <w:t>(Speaker leaves the parliament</w:t>
      </w:r>
      <w:r>
        <w:rPr>
          <w:i/>
          <w:szCs w:val="24"/>
          <w:lang w:eastAsia="en-US"/>
        </w:rPr>
        <w:t>.</w:t>
      </w:r>
      <w:r w:rsidRPr="006361E4">
        <w:rPr>
          <w:i/>
          <w:szCs w:val="24"/>
          <w:lang w:eastAsia="en-US"/>
        </w:rPr>
        <w:t>)</w:t>
      </w:r>
    </w:p>
    <w:sectPr w:rsidR="006361E4" w:rsidRPr="006361E4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5A51" w:rsidRDefault="00015A51" w:rsidP="009336AD">
      <w:pPr>
        <w:spacing w:line="240" w:lineRule="auto"/>
      </w:pPr>
      <w:r>
        <w:separator/>
      </w:r>
    </w:p>
  </w:endnote>
  <w:endnote w:type="continuationSeparator" w:id="0">
    <w:p w:rsidR="00015A51" w:rsidRDefault="00015A51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MT"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015A51" w:rsidRDefault="00015A51" w:rsidP="00015A51">
    <w:pPr>
      <w:tabs>
        <w:tab w:val="center" w:pos="4153"/>
        <w:tab w:val="right" w:pos="8306"/>
      </w:tabs>
      <w:spacing w:line="240" w:lineRule="auto"/>
      <w:rPr>
        <w:rFonts w:cs="Arial"/>
        <w:color w:val="A6A6A6"/>
        <w:spacing w:val="-1"/>
        <w:sz w:val="12"/>
        <w:szCs w:val="12"/>
      </w:rPr>
    </w:pP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8480" behindDoc="0" locked="0" layoutInCell="1" allowOverlap="1" wp14:anchorId="27924E2B" wp14:editId="32CD9480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4" name="Picture 14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7456" behindDoc="0" locked="0" layoutInCell="1" allowOverlap="1" wp14:anchorId="13C6B3EA" wp14:editId="48F0E170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8" name="Picture 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6432" behindDoc="0" locked="0" layoutInCell="1" allowOverlap="1" wp14:anchorId="5C055FD3" wp14:editId="553A0F32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6" name="Picture 16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5408" behindDoc="0" locked="0" layoutInCell="1" allowOverlap="1" wp14:anchorId="2F65E06F" wp14:editId="725FD20C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7" name="Picture 17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4384" behindDoc="0" locked="0" layoutInCell="1" allowOverlap="1" wp14:anchorId="6109FA63" wp14:editId="56D794AF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8" name="Picture 1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3360" behindDoc="0" locked="0" layoutInCell="1" allowOverlap="1" wp14:anchorId="276FECEB" wp14:editId="0BE0CA11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32" name="Picture 32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5756">
      <w:rPr>
        <w:rFonts w:eastAsia="Cambria" w:cs="Arial"/>
        <w:color w:val="A6A6A6"/>
        <w:spacing w:val="-1"/>
        <w:sz w:val="14"/>
        <w:szCs w:val="20"/>
      </w:rPr>
      <w:t>HASS_Y06_U1_SH_ParliamentaryProcesses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5A51" w:rsidRDefault="00015A51" w:rsidP="009336AD">
      <w:pPr>
        <w:spacing w:line="240" w:lineRule="auto"/>
      </w:pPr>
      <w:r>
        <w:separator/>
      </w:r>
    </w:p>
  </w:footnote>
  <w:footnote w:type="continuationSeparator" w:id="0">
    <w:p w:rsidR="00015A51" w:rsidRDefault="00015A51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2FE941E7"/>
    <w:multiLevelType w:val="hybridMultilevel"/>
    <w:tmpl w:val="039E094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3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3"/>
  </w:num>
  <w:num w:numId="3">
    <w:abstractNumId w:val="19"/>
  </w:num>
  <w:num w:numId="4">
    <w:abstractNumId w:val="29"/>
  </w:num>
  <w:num w:numId="5">
    <w:abstractNumId w:val="23"/>
  </w:num>
  <w:num w:numId="6">
    <w:abstractNumId w:val="21"/>
  </w:num>
  <w:num w:numId="7">
    <w:abstractNumId w:val="32"/>
  </w:num>
  <w:num w:numId="8">
    <w:abstractNumId w:val="23"/>
  </w:num>
  <w:num w:numId="9">
    <w:abstractNumId w:val="23"/>
  </w:num>
  <w:num w:numId="10">
    <w:abstractNumId w:val="13"/>
  </w:num>
  <w:num w:numId="11">
    <w:abstractNumId w:val="23"/>
  </w:num>
  <w:num w:numId="12">
    <w:abstractNumId w:val="23"/>
  </w:num>
  <w:num w:numId="13">
    <w:abstractNumId w:val="28"/>
  </w:num>
  <w:num w:numId="14">
    <w:abstractNumId w:val="23"/>
  </w:num>
  <w:num w:numId="15">
    <w:abstractNumId w:val="35"/>
  </w:num>
  <w:num w:numId="16">
    <w:abstractNumId w:val="26"/>
  </w:num>
  <w:num w:numId="17">
    <w:abstractNumId w:val="31"/>
  </w:num>
  <w:num w:numId="18">
    <w:abstractNumId w:val="23"/>
  </w:num>
  <w:num w:numId="19">
    <w:abstractNumId w:val="11"/>
  </w:num>
  <w:num w:numId="20">
    <w:abstractNumId w:val="37"/>
  </w:num>
  <w:num w:numId="21">
    <w:abstractNumId w:val="15"/>
  </w:num>
  <w:num w:numId="22">
    <w:abstractNumId w:val="23"/>
  </w:num>
  <w:num w:numId="23">
    <w:abstractNumId w:val="23"/>
  </w:num>
  <w:num w:numId="24">
    <w:abstractNumId w:val="17"/>
  </w:num>
  <w:num w:numId="25">
    <w:abstractNumId w:val="23"/>
  </w:num>
  <w:num w:numId="26">
    <w:abstractNumId w:val="36"/>
  </w:num>
  <w:num w:numId="27">
    <w:abstractNumId w:val="16"/>
  </w:num>
  <w:num w:numId="28">
    <w:abstractNumId w:val="24"/>
  </w:num>
  <w:num w:numId="29">
    <w:abstractNumId w:val="22"/>
  </w:num>
  <w:num w:numId="30">
    <w:abstractNumId w:val="14"/>
  </w:num>
  <w:num w:numId="31">
    <w:abstractNumId w:val="14"/>
  </w:num>
  <w:num w:numId="32">
    <w:abstractNumId w:val="27"/>
  </w:num>
  <w:num w:numId="33">
    <w:abstractNumId w:val="18"/>
  </w:num>
  <w:num w:numId="34">
    <w:abstractNumId w:val="25"/>
  </w:num>
  <w:num w:numId="35">
    <w:abstractNumId w:val="34"/>
  </w:num>
  <w:num w:numId="36">
    <w:abstractNumId w:val="27"/>
    <w:lvlOverride w:ilvl="0">
      <w:startOverride w:val="1"/>
    </w:lvlOverride>
  </w:num>
  <w:num w:numId="37">
    <w:abstractNumId w:val="30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A51"/>
    <w:rsid w:val="00002EC6"/>
    <w:rsid w:val="000117C5"/>
    <w:rsid w:val="00015A51"/>
    <w:rsid w:val="00027E98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30606E"/>
    <w:rsid w:val="0031395D"/>
    <w:rsid w:val="00315756"/>
    <w:rsid w:val="003945DC"/>
    <w:rsid w:val="003A044D"/>
    <w:rsid w:val="003B7978"/>
    <w:rsid w:val="003C4A66"/>
    <w:rsid w:val="00421DD3"/>
    <w:rsid w:val="0045230A"/>
    <w:rsid w:val="00470DDC"/>
    <w:rsid w:val="00473BEA"/>
    <w:rsid w:val="004C32B1"/>
    <w:rsid w:val="004E22D9"/>
    <w:rsid w:val="0053643B"/>
    <w:rsid w:val="00544C5C"/>
    <w:rsid w:val="0058063E"/>
    <w:rsid w:val="00584A88"/>
    <w:rsid w:val="005A0A87"/>
    <w:rsid w:val="005C03F0"/>
    <w:rsid w:val="005C19EB"/>
    <w:rsid w:val="005E4A05"/>
    <w:rsid w:val="005F4120"/>
    <w:rsid w:val="00612635"/>
    <w:rsid w:val="006361E4"/>
    <w:rsid w:val="006820E2"/>
    <w:rsid w:val="006D44F0"/>
    <w:rsid w:val="006F115F"/>
    <w:rsid w:val="00765A1A"/>
    <w:rsid w:val="00794BC4"/>
    <w:rsid w:val="00801F54"/>
    <w:rsid w:val="0080566F"/>
    <w:rsid w:val="0086013C"/>
    <w:rsid w:val="008944FD"/>
    <w:rsid w:val="008A5F28"/>
    <w:rsid w:val="008D71C4"/>
    <w:rsid w:val="008E6468"/>
    <w:rsid w:val="008F2037"/>
    <w:rsid w:val="008F563D"/>
    <w:rsid w:val="00910C53"/>
    <w:rsid w:val="009336AD"/>
    <w:rsid w:val="00940927"/>
    <w:rsid w:val="009817C4"/>
    <w:rsid w:val="009860AB"/>
    <w:rsid w:val="0099229F"/>
    <w:rsid w:val="009B4312"/>
    <w:rsid w:val="009D52AF"/>
    <w:rsid w:val="009E1FE0"/>
    <w:rsid w:val="009E3AFB"/>
    <w:rsid w:val="009F4662"/>
    <w:rsid w:val="00A103EA"/>
    <w:rsid w:val="00A316CF"/>
    <w:rsid w:val="00A61F69"/>
    <w:rsid w:val="00A729C4"/>
    <w:rsid w:val="00A76664"/>
    <w:rsid w:val="00A842A6"/>
    <w:rsid w:val="00A8710C"/>
    <w:rsid w:val="00A96ED2"/>
    <w:rsid w:val="00AB398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C0E2A"/>
    <w:rsid w:val="00CE7A43"/>
    <w:rsid w:val="00D00A71"/>
    <w:rsid w:val="00D02C1E"/>
    <w:rsid w:val="00D12D83"/>
    <w:rsid w:val="00D316F4"/>
    <w:rsid w:val="00D54FD0"/>
    <w:rsid w:val="00D95FBD"/>
    <w:rsid w:val="00DE138A"/>
    <w:rsid w:val="00DE7750"/>
    <w:rsid w:val="00DF0A74"/>
    <w:rsid w:val="00E864C1"/>
    <w:rsid w:val="00EA542A"/>
    <w:rsid w:val="00EE73C1"/>
    <w:rsid w:val="00F14E75"/>
    <w:rsid w:val="00F36204"/>
    <w:rsid w:val="00F569C7"/>
    <w:rsid w:val="00F64581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3945D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945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64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64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64C1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4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4C1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3945D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945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64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64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64C1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4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4C1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8081E4-A3AD-4597-B6AD-0EAA644D5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90F915E7.dotm</Template>
  <TotalTime>74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1613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WRIGHT, Candace</cp:lastModifiedBy>
  <cp:revision>9</cp:revision>
  <dcterms:created xsi:type="dcterms:W3CDTF">2017-01-02T22:22:00Z</dcterms:created>
  <dcterms:modified xsi:type="dcterms:W3CDTF">2017-01-16T04:09:00Z</dcterms:modified>
</cp:coreProperties>
</file>