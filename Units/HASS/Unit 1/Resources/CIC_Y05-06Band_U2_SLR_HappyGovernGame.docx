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00A" w:rsidRPr="00D22667" w:rsidRDefault="008434F8" w:rsidP="00B411E0">
      <w:pPr>
        <w:pStyle w:val="Title"/>
        <w:spacing w:before="0" w:after="240" w:line="240" w:lineRule="auto"/>
        <w:jc w:val="left"/>
        <w:rPr>
          <w:rFonts w:ascii="Arial" w:hAnsi="Arial" w:cs="Arial"/>
        </w:rPr>
      </w:pPr>
      <w:r w:rsidRPr="00D22667">
        <w:rPr>
          <w:rFonts w:ascii="Arial" w:hAnsi="Arial" w:cs="Arial"/>
        </w:rPr>
        <w:t>Happy governments game</w:t>
      </w:r>
    </w:p>
    <w:p w:rsidR="006F11F1" w:rsidRPr="006F18AD" w:rsidRDefault="006F18AD" w:rsidP="00B411E0">
      <w:pPr>
        <w:tabs>
          <w:tab w:val="left" w:pos="765"/>
        </w:tabs>
        <w:spacing w:before="120" w:after="120" w:line="300" w:lineRule="atLeast"/>
        <w:rPr>
          <w:rFonts w:ascii="Arial" w:hAnsi="Arial" w:cs="Arial"/>
          <w:b/>
        </w:rPr>
      </w:pPr>
      <w:r>
        <w:rPr>
          <w:rFonts w:ascii="Arial" w:hAnsi="Arial" w:cs="Arial"/>
          <w:b/>
        </w:rPr>
        <w:t>Game instructions</w:t>
      </w:r>
    </w:p>
    <w:p w:rsidR="006F11F1" w:rsidRPr="006F18AD" w:rsidRDefault="006F18AD" w:rsidP="00B411E0">
      <w:pPr>
        <w:numPr>
          <w:ilvl w:val="0"/>
          <w:numId w:val="24"/>
        </w:numPr>
        <w:spacing w:before="120" w:after="120" w:line="300" w:lineRule="atLeast"/>
        <w:ind w:left="426"/>
        <w:rPr>
          <w:rFonts w:ascii="Arial" w:hAnsi="Arial" w:cs="Arial"/>
        </w:rPr>
      </w:pPr>
      <w:r>
        <w:rPr>
          <w:rFonts w:ascii="Arial" w:hAnsi="Arial" w:cs="Arial"/>
        </w:rPr>
        <w:t>Two to four</w:t>
      </w:r>
      <w:r w:rsidR="006F11F1" w:rsidRPr="006F18AD">
        <w:rPr>
          <w:rFonts w:ascii="Arial" w:hAnsi="Arial" w:cs="Arial"/>
        </w:rPr>
        <w:t xml:space="preserve"> players</w:t>
      </w:r>
      <w:r>
        <w:rPr>
          <w:rFonts w:ascii="Arial" w:hAnsi="Arial" w:cs="Arial"/>
        </w:rPr>
        <w:t xml:space="preserve"> are involved.</w:t>
      </w:r>
    </w:p>
    <w:p w:rsidR="006F11F1" w:rsidRPr="006F18AD" w:rsidRDefault="006F11F1" w:rsidP="00B411E0">
      <w:pPr>
        <w:numPr>
          <w:ilvl w:val="0"/>
          <w:numId w:val="24"/>
        </w:numPr>
        <w:spacing w:before="120" w:after="120" w:line="300" w:lineRule="atLeast"/>
        <w:ind w:left="426"/>
        <w:rPr>
          <w:rFonts w:ascii="Arial" w:hAnsi="Arial" w:cs="Arial"/>
        </w:rPr>
      </w:pPr>
      <w:r w:rsidRPr="006F18AD">
        <w:rPr>
          <w:rFonts w:ascii="Arial" w:hAnsi="Arial" w:cs="Arial"/>
        </w:rPr>
        <w:t>Each player re</w:t>
      </w:r>
      <w:r w:rsidR="008F2898" w:rsidRPr="006F18AD">
        <w:rPr>
          <w:rFonts w:ascii="Arial" w:hAnsi="Arial" w:cs="Arial"/>
        </w:rPr>
        <w:t>ceives four</w:t>
      </w:r>
      <w:r w:rsidRPr="006F18AD">
        <w:rPr>
          <w:rFonts w:ascii="Arial" w:hAnsi="Arial" w:cs="Arial"/>
        </w:rPr>
        <w:t xml:space="preserve"> playing cards.</w:t>
      </w:r>
    </w:p>
    <w:p w:rsidR="006F11F1" w:rsidRPr="006F18AD" w:rsidRDefault="006F11F1" w:rsidP="00B411E0">
      <w:pPr>
        <w:numPr>
          <w:ilvl w:val="0"/>
          <w:numId w:val="24"/>
        </w:numPr>
        <w:spacing w:before="120" w:after="120" w:line="300" w:lineRule="atLeast"/>
        <w:ind w:left="426"/>
        <w:rPr>
          <w:rFonts w:ascii="Arial" w:hAnsi="Arial" w:cs="Arial"/>
        </w:rPr>
      </w:pPr>
      <w:r w:rsidRPr="006F18AD">
        <w:rPr>
          <w:rFonts w:ascii="Arial" w:hAnsi="Arial" w:cs="Arial"/>
        </w:rPr>
        <w:t>Place the remainder of the pack in the middle.</w:t>
      </w:r>
    </w:p>
    <w:p w:rsidR="006F11F1" w:rsidRPr="006F18AD" w:rsidRDefault="006F11F1" w:rsidP="00B411E0">
      <w:pPr>
        <w:numPr>
          <w:ilvl w:val="0"/>
          <w:numId w:val="24"/>
        </w:numPr>
        <w:spacing w:before="120" w:after="120" w:line="300" w:lineRule="atLeast"/>
        <w:ind w:left="426"/>
        <w:rPr>
          <w:rFonts w:ascii="Arial" w:hAnsi="Arial" w:cs="Arial"/>
        </w:rPr>
      </w:pPr>
      <w:r w:rsidRPr="006F18AD">
        <w:rPr>
          <w:rFonts w:ascii="Arial" w:hAnsi="Arial" w:cs="Arial"/>
        </w:rPr>
        <w:t>Players take it in turns to pick up from the middle pile.</w:t>
      </w:r>
    </w:p>
    <w:p w:rsidR="006F11F1" w:rsidRPr="006F18AD" w:rsidRDefault="006F11F1" w:rsidP="00B411E0">
      <w:pPr>
        <w:numPr>
          <w:ilvl w:val="0"/>
          <w:numId w:val="24"/>
        </w:numPr>
        <w:spacing w:before="120" w:after="120" w:line="300" w:lineRule="atLeast"/>
        <w:ind w:left="426"/>
        <w:rPr>
          <w:rFonts w:ascii="Arial" w:hAnsi="Arial" w:cs="Arial"/>
        </w:rPr>
      </w:pPr>
      <w:r w:rsidRPr="006F18AD">
        <w:rPr>
          <w:rFonts w:ascii="Arial" w:hAnsi="Arial" w:cs="Arial"/>
        </w:rPr>
        <w:t>Players must discard a card each time</w:t>
      </w:r>
      <w:r w:rsidR="00B63456" w:rsidRPr="006F18AD">
        <w:rPr>
          <w:rFonts w:ascii="Arial" w:hAnsi="Arial" w:cs="Arial"/>
        </w:rPr>
        <w:t xml:space="preserve"> (that is, at the end of their turn, they have four cards)</w:t>
      </w:r>
      <w:r w:rsidRPr="006F18AD">
        <w:rPr>
          <w:rFonts w:ascii="Arial" w:hAnsi="Arial" w:cs="Arial"/>
        </w:rPr>
        <w:t>.</w:t>
      </w:r>
    </w:p>
    <w:p w:rsidR="006F11F1" w:rsidRPr="006F18AD" w:rsidRDefault="006F11F1" w:rsidP="00B411E0">
      <w:pPr>
        <w:numPr>
          <w:ilvl w:val="0"/>
          <w:numId w:val="24"/>
        </w:numPr>
        <w:spacing w:before="120" w:after="120" w:line="300" w:lineRule="atLeast"/>
        <w:ind w:left="426"/>
        <w:rPr>
          <w:rFonts w:ascii="Arial" w:hAnsi="Arial" w:cs="Arial"/>
        </w:rPr>
      </w:pPr>
      <w:r w:rsidRPr="006F18AD">
        <w:rPr>
          <w:rFonts w:ascii="Arial" w:hAnsi="Arial" w:cs="Arial"/>
        </w:rPr>
        <w:t xml:space="preserve">The object of the game is to collect: a federal, state/territory </w:t>
      </w:r>
      <w:r w:rsidRPr="006F18AD">
        <w:rPr>
          <w:rFonts w:ascii="Arial" w:hAnsi="Arial" w:cs="Arial"/>
          <w:b/>
        </w:rPr>
        <w:t>or</w:t>
      </w:r>
      <w:r w:rsidRPr="006F18AD">
        <w:rPr>
          <w:rFonts w:ascii="Arial" w:hAnsi="Arial" w:cs="Arial"/>
        </w:rPr>
        <w:t xml:space="preserve"> local government card; </w:t>
      </w:r>
      <w:r w:rsidR="0080494D" w:rsidRPr="006F18AD">
        <w:rPr>
          <w:rFonts w:ascii="Arial" w:hAnsi="Arial" w:cs="Arial"/>
        </w:rPr>
        <w:t>its role, its</w:t>
      </w:r>
      <w:r w:rsidRPr="006F18AD">
        <w:rPr>
          <w:rFonts w:ascii="Arial" w:hAnsi="Arial" w:cs="Arial"/>
        </w:rPr>
        <w:t xml:space="preserve"> set of responsibilities and an </w:t>
      </w:r>
      <w:r w:rsidR="0080494D" w:rsidRPr="006F18AD">
        <w:rPr>
          <w:rFonts w:ascii="Arial" w:hAnsi="Arial" w:cs="Arial"/>
        </w:rPr>
        <w:t>illustration to match</w:t>
      </w:r>
      <w:r w:rsidR="00760124">
        <w:rPr>
          <w:rFonts w:ascii="Arial" w:hAnsi="Arial" w:cs="Arial"/>
        </w:rPr>
        <w:t xml:space="preserve"> —</w:t>
      </w:r>
      <w:r w:rsidRPr="006F18AD">
        <w:rPr>
          <w:rFonts w:ascii="Arial" w:hAnsi="Arial" w:cs="Arial"/>
        </w:rPr>
        <w:t xml:space="preserve"> a happy government.</w:t>
      </w:r>
      <w:r w:rsidR="00742770" w:rsidRPr="006F18AD">
        <w:rPr>
          <w:rFonts w:ascii="Arial" w:hAnsi="Arial" w:cs="Arial"/>
        </w:rPr>
        <w:t xml:space="preserve"> Note: the illustration must match one of the dot point</w:t>
      </w:r>
      <w:r w:rsidR="0080494D" w:rsidRPr="006F18AD">
        <w:rPr>
          <w:rFonts w:ascii="Arial" w:hAnsi="Arial" w:cs="Arial"/>
        </w:rPr>
        <w:t>s</w:t>
      </w:r>
      <w:r w:rsidR="00742770" w:rsidRPr="006F18AD">
        <w:rPr>
          <w:rFonts w:ascii="Arial" w:hAnsi="Arial" w:cs="Arial"/>
        </w:rPr>
        <w:t xml:space="preserve"> on the responsibilit</w:t>
      </w:r>
      <w:r w:rsidR="00760124">
        <w:rPr>
          <w:rFonts w:ascii="Arial" w:hAnsi="Arial" w:cs="Arial"/>
        </w:rPr>
        <w:t>ies</w:t>
      </w:r>
      <w:r w:rsidR="00742770" w:rsidRPr="006F18AD">
        <w:rPr>
          <w:rFonts w:ascii="Arial" w:hAnsi="Arial" w:cs="Arial"/>
        </w:rPr>
        <w:t xml:space="preserve"> card (see below).</w:t>
      </w:r>
    </w:p>
    <w:tbl>
      <w:tblPr>
        <w:tblW w:w="9639" w:type="dxa"/>
        <w:tblInd w:w="108" w:type="dxa"/>
        <w:tbl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single" w:sz="4" w:space="0" w:color="4F81BD" w:themeColor="accent1"/>
          <w:insideV w:val="single" w:sz="4" w:space="0" w:color="4F81BD" w:themeColor="accent1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410"/>
        <w:gridCol w:w="2410"/>
        <w:gridCol w:w="2410"/>
      </w:tblGrid>
      <w:tr w:rsidR="00742770" w:rsidRPr="00834E9E" w:rsidTr="00B411E0">
        <w:tc>
          <w:tcPr>
            <w:tcW w:w="2409" w:type="dxa"/>
            <w:shd w:val="clear" w:color="auto" w:fill="auto"/>
          </w:tcPr>
          <w:p w:rsidR="00742770" w:rsidRPr="00834E9E" w:rsidRDefault="00BD1EA1" w:rsidP="00B411E0">
            <w:pPr>
              <w:tabs>
                <w:tab w:val="left" w:pos="765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1824" behindDoc="0" locked="0" layoutInCell="1" allowOverlap="1" wp14:anchorId="6F841EA3" wp14:editId="3A984F39">
                  <wp:simplePos x="0" y="0"/>
                  <wp:positionH relativeFrom="column">
                    <wp:posOffset>-26035</wp:posOffset>
                  </wp:positionH>
                  <wp:positionV relativeFrom="paragraph">
                    <wp:posOffset>450215</wp:posOffset>
                  </wp:positionV>
                  <wp:extent cx="1399540" cy="1286510"/>
                  <wp:effectExtent l="0" t="0" r="0" b="8890"/>
                  <wp:wrapSquare wrapText="bothSides"/>
                  <wp:docPr id="78" name="Diagra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 1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2864" r="-2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9540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410" w:type="dxa"/>
            <w:shd w:val="clear" w:color="auto" w:fill="auto"/>
          </w:tcPr>
          <w:p w:rsidR="00742770" w:rsidRPr="00834E9E" w:rsidRDefault="00742770" w:rsidP="00B411E0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34E9E">
              <w:rPr>
                <w:rFonts w:ascii="Arial" w:hAnsi="Arial" w:cs="Arial"/>
                <w:b/>
                <w:sz w:val="24"/>
                <w:szCs w:val="24"/>
              </w:rPr>
              <w:t>Role:</w:t>
            </w:r>
          </w:p>
          <w:p w:rsidR="00742770" w:rsidRPr="00760124" w:rsidRDefault="00742770" w:rsidP="00B411E0">
            <w:pPr>
              <w:pStyle w:val="ListParagraph"/>
              <w:numPr>
                <w:ilvl w:val="0"/>
                <w:numId w:val="28"/>
              </w:numPr>
              <w:spacing w:before="120" w:after="120" w:line="24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760124">
              <w:rPr>
                <w:rFonts w:ascii="Arial" w:hAnsi="Arial" w:cs="Arial"/>
                <w:sz w:val="24"/>
                <w:szCs w:val="24"/>
              </w:rPr>
              <w:t xml:space="preserve">to </w:t>
            </w:r>
            <w:r w:rsidRPr="00FD38CC">
              <w:rPr>
                <w:rFonts w:ascii="Arial" w:hAnsi="Arial" w:cs="Arial"/>
                <w:iCs/>
                <w:color w:val="000000"/>
                <w:sz w:val="24"/>
                <w:szCs w:val="24"/>
                <w:lang w:eastAsia="en-US"/>
              </w:rPr>
              <w:t>make</w:t>
            </w:r>
            <w:r w:rsidRPr="00760124">
              <w:rPr>
                <w:rFonts w:ascii="Arial" w:hAnsi="Arial" w:cs="Arial"/>
                <w:sz w:val="24"/>
                <w:szCs w:val="24"/>
              </w:rPr>
              <w:t xml:space="preserve"> laws which </w:t>
            </w:r>
            <w:r w:rsidRPr="00FD38CC">
              <w:rPr>
                <w:rFonts w:ascii="Arial" w:hAnsi="Arial" w:cs="Arial"/>
                <w:iCs/>
                <w:color w:val="000000"/>
                <w:sz w:val="24"/>
                <w:szCs w:val="24"/>
                <w:lang w:eastAsia="en-US"/>
              </w:rPr>
              <w:t>reflect</w:t>
            </w:r>
            <w:r w:rsidRPr="00760124">
              <w:rPr>
                <w:rFonts w:ascii="Arial" w:hAnsi="Arial" w:cs="Arial"/>
                <w:sz w:val="24"/>
                <w:szCs w:val="24"/>
              </w:rPr>
              <w:t xml:space="preserve"> community needs and en</w:t>
            </w:r>
            <w:r w:rsidR="00795134">
              <w:rPr>
                <w:rFonts w:ascii="Arial" w:hAnsi="Arial" w:cs="Arial"/>
                <w:sz w:val="24"/>
                <w:szCs w:val="24"/>
              </w:rPr>
              <w:t>sure they can govern their area</w:t>
            </w:r>
          </w:p>
        </w:tc>
        <w:tc>
          <w:tcPr>
            <w:tcW w:w="2410" w:type="dxa"/>
            <w:shd w:val="clear" w:color="auto" w:fill="auto"/>
          </w:tcPr>
          <w:p w:rsidR="00742770" w:rsidRPr="00834E9E" w:rsidRDefault="00742770" w:rsidP="00B411E0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34E9E">
              <w:rPr>
                <w:rFonts w:ascii="Arial" w:hAnsi="Arial" w:cs="Arial"/>
                <w:b/>
                <w:sz w:val="24"/>
                <w:szCs w:val="24"/>
              </w:rPr>
              <w:t>Responsibilities:</w:t>
            </w:r>
          </w:p>
          <w:p w:rsidR="00742770" w:rsidRPr="00834E9E" w:rsidRDefault="00742770" w:rsidP="00B411E0">
            <w:pPr>
              <w:pStyle w:val="ListParagraph"/>
              <w:numPr>
                <w:ilvl w:val="0"/>
                <w:numId w:val="28"/>
              </w:numPr>
              <w:spacing w:before="120" w:after="120" w:line="24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834E9E">
              <w:rPr>
                <w:rFonts w:ascii="Arial" w:hAnsi="Arial" w:cs="Arial"/>
                <w:sz w:val="24"/>
                <w:szCs w:val="24"/>
              </w:rPr>
              <w:t>swimming pools</w:t>
            </w:r>
          </w:p>
          <w:p w:rsidR="00742770" w:rsidRPr="00834E9E" w:rsidRDefault="00742770" w:rsidP="00B411E0">
            <w:pPr>
              <w:pStyle w:val="ListParagraph"/>
              <w:numPr>
                <w:ilvl w:val="0"/>
                <w:numId w:val="28"/>
              </w:numPr>
              <w:spacing w:before="120" w:after="120" w:line="24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834E9E">
              <w:rPr>
                <w:rFonts w:ascii="Arial" w:hAnsi="Arial" w:cs="Arial"/>
                <w:sz w:val="24"/>
                <w:szCs w:val="24"/>
              </w:rPr>
              <w:t>protection of historic places</w:t>
            </w:r>
          </w:p>
          <w:p w:rsidR="00742770" w:rsidRPr="00760124" w:rsidRDefault="00742770" w:rsidP="00B411E0">
            <w:pPr>
              <w:pStyle w:val="ListParagraph"/>
              <w:numPr>
                <w:ilvl w:val="0"/>
                <w:numId w:val="28"/>
              </w:numPr>
              <w:spacing w:before="120" w:after="120" w:line="24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760124">
              <w:rPr>
                <w:rFonts w:ascii="Arial" w:hAnsi="Arial" w:cs="Arial"/>
                <w:sz w:val="24"/>
                <w:szCs w:val="24"/>
              </w:rPr>
              <w:t>pet control</w:t>
            </w:r>
          </w:p>
          <w:p w:rsidR="00742770" w:rsidRPr="00834E9E" w:rsidRDefault="00742770" w:rsidP="00B411E0">
            <w:pPr>
              <w:tabs>
                <w:tab w:val="left" w:pos="765"/>
              </w:tabs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:rsidR="00742770" w:rsidRPr="00834E9E" w:rsidRDefault="009D0F93" w:rsidP="00B411E0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34E9E">
              <w:rPr>
                <w:rFonts w:ascii="Arial" w:hAnsi="Arial" w:cs="Arial"/>
                <w:b/>
                <w:sz w:val="24"/>
                <w:szCs w:val="24"/>
              </w:rPr>
              <w:t>Pet control</w:t>
            </w:r>
          </w:p>
          <w:p w:rsidR="00742770" w:rsidRPr="00834E9E" w:rsidRDefault="00B411E0" w:rsidP="00B411E0">
            <w:pPr>
              <w:tabs>
                <w:tab w:val="left" w:pos="765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62848" behindDoc="0" locked="0" layoutInCell="1" allowOverlap="1" wp14:anchorId="2F5BA68C" wp14:editId="6A1120D3">
                  <wp:simplePos x="0" y="0"/>
                  <wp:positionH relativeFrom="column">
                    <wp:posOffset>31115</wp:posOffset>
                  </wp:positionH>
                  <wp:positionV relativeFrom="paragraph">
                    <wp:posOffset>10160</wp:posOffset>
                  </wp:positionV>
                  <wp:extent cx="1380490" cy="1320800"/>
                  <wp:effectExtent l="19050" t="19050" r="10160" b="12700"/>
                  <wp:wrapNone/>
                  <wp:docPr id="79" name="Picture 79" descr="Civ_Y3-4_U2_AT_council issues d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Civ_Y3-4_U2_AT_council issues do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0490" cy="13208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972165" w:rsidRPr="00B411E0" w:rsidRDefault="0080494D" w:rsidP="00B411E0">
      <w:pPr>
        <w:tabs>
          <w:tab w:val="left" w:pos="765"/>
        </w:tabs>
        <w:spacing w:before="120" w:after="120" w:line="300" w:lineRule="atLeast"/>
        <w:ind w:left="567"/>
        <w:rPr>
          <w:rFonts w:ascii="Arial" w:hAnsi="Arial" w:cs="Arial"/>
          <w:i/>
        </w:rPr>
      </w:pPr>
      <w:r w:rsidRPr="00B411E0">
        <w:rPr>
          <w:rFonts w:ascii="Arial" w:hAnsi="Arial" w:cs="Arial"/>
          <w:i/>
        </w:rPr>
        <w:t>Note: Pet control (in this case, a barking dog) is a respons</w:t>
      </w:r>
      <w:r w:rsidR="00972165" w:rsidRPr="00B411E0">
        <w:rPr>
          <w:rFonts w:ascii="Arial" w:hAnsi="Arial" w:cs="Arial"/>
          <w:i/>
        </w:rPr>
        <w:t xml:space="preserve">ibility of </w:t>
      </w:r>
      <w:r w:rsidR="00760124" w:rsidRPr="00B411E0">
        <w:rPr>
          <w:rFonts w:ascii="Arial" w:hAnsi="Arial" w:cs="Arial"/>
          <w:i/>
        </w:rPr>
        <w:t>the local government whose role</w:t>
      </w:r>
      <w:r w:rsidR="00972165" w:rsidRPr="00B411E0">
        <w:rPr>
          <w:rFonts w:ascii="Arial" w:hAnsi="Arial" w:cs="Arial"/>
          <w:i/>
        </w:rPr>
        <w:t xml:space="preserve"> </w:t>
      </w:r>
      <w:r w:rsidR="00BA3DD6" w:rsidRPr="00B411E0">
        <w:rPr>
          <w:rFonts w:ascii="Arial" w:hAnsi="Arial" w:cs="Arial"/>
          <w:i/>
        </w:rPr>
        <w:t>i</w:t>
      </w:r>
      <w:r w:rsidR="00972165" w:rsidRPr="00B411E0">
        <w:rPr>
          <w:rFonts w:ascii="Arial" w:hAnsi="Arial" w:cs="Arial"/>
          <w:i/>
        </w:rPr>
        <w:t xml:space="preserve">s to make laws </w:t>
      </w:r>
      <w:r w:rsidR="00760124" w:rsidRPr="00B411E0">
        <w:rPr>
          <w:rFonts w:ascii="Arial" w:hAnsi="Arial" w:cs="Arial"/>
          <w:i/>
        </w:rPr>
        <w:t>that</w:t>
      </w:r>
      <w:r w:rsidR="00972165" w:rsidRPr="00B411E0">
        <w:rPr>
          <w:rFonts w:ascii="Arial" w:hAnsi="Arial" w:cs="Arial"/>
          <w:i/>
        </w:rPr>
        <w:t xml:space="preserve"> reflect community needs and ensure they can govern their area.</w:t>
      </w:r>
    </w:p>
    <w:p w:rsidR="0084520D" w:rsidRPr="00B411E0" w:rsidRDefault="006F11F1" w:rsidP="00B411E0">
      <w:pPr>
        <w:numPr>
          <w:ilvl w:val="0"/>
          <w:numId w:val="26"/>
        </w:numPr>
        <w:spacing w:before="120" w:after="120" w:line="300" w:lineRule="atLeast"/>
        <w:ind w:left="993"/>
        <w:rPr>
          <w:rFonts w:ascii="Arial" w:hAnsi="Arial" w:cs="Arial"/>
        </w:rPr>
      </w:pPr>
      <w:r w:rsidRPr="00B411E0">
        <w:rPr>
          <w:rFonts w:ascii="Arial" w:hAnsi="Arial" w:cs="Arial"/>
        </w:rPr>
        <w:t>The multi</w:t>
      </w:r>
      <w:r w:rsidR="008F2898" w:rsidRPr="00B411E0">
        <w:rPr>
          <w:rFonts w:ascii="Arial" w:hAnsi="Arial" w:cs="Arial"/>
        </w:rPr>
        <w:t>pl</w:t>
      </w:r>
      <w:r w:rsidR="00BA3DD6" w:rsidRPr="00B411E0">
        <w:rPr>
          <w:rFonts w:ascii="Arial" w:hAnsi="Arial" w:cs="Arial"/>
        </w:rPr>
        <w:t>e</w:t>
      </w:r>
      <w:r w:rsidR="00760124" w:rsidRPr="00B411E0">
        <w:rPr>
          <w:rFonts w:ascii="Arial" w:hAnsi="Arial" w:cs="Arial"/>
        </w:rPr>
        <w:t>-</w:t>
      </w:r>
      <w:r w:rsidR="008F2898" w:rsidRPr="00B411E0">
        <w:rPr>
          <w:rFonts w:ascii="Arial" w:hAnsi="Arial" w:cs="Arial"/>
        </w:rPr>
        <w:t>levels</w:t>
      </w:r>
      <w:r w:rsidR="00760124" w:rsidRPr="00B411E0">
        <w:rPr>
          <w:rFonts w:ascii="Arial" w:hAnsi="Arial" w:cs="Arial"/>
        </w:rPr>
        <w:t>-</w:t>
      </w:r>
      <w:r w:rsidR="008F2898" w:rsidRPr="00B411E0">
        <w:rPr>
          <w:rFonts w:ascii="Arial" w:hAnsi="Arial" w:cs="Arial"/>
        </w:rPr>
        <w:t>of</w:t>
      </w:r>
      <w:r w:rsidR="00760124" w:rsidRPr="00B411E0">
        <w:rPr>
          <w:rFonts w:ascii="Arial" w:hAnsi="Arial" w:cs="Arial"/>
        </w:rPr>
        <w:t>-</w:t>
      </w:r>
      <w:r w:rsidR="008F2898" w:rsidRPr="00B411E0">
        <w:rPr>
          <w:rFonts w:ascii="Arial" w:hAnsi="Arial" w:cs="Arial"/>
        </w:rPr>
        <w:t>government card is</w:t>
      </w:r>
      <w:r w:rsidRPr="00B411E0">
        <w:rPr>
          <w:rFonts w:ascii="Arial" w:hAnsi="Arial" w:cs="Arial"/>
        </w:rPr>
        <w:t xml:space="preserve"> the wild card. It can to be used to represent any level of government need</w:t>
      </w:r>
      <w:r w:rsidR="00BA3DD6" w:rsidRPr="00B411E0">
        <w:rPr>
          <w:rFonts w:ascii="Arial" w:hAnsi="Arial" w:cs="Arial"/>
        </w:rPr>
        <w:t>ed</w:t>
      </w:r>
      <w:r w:rsidRPr="00B411E0">
        <w:rPr>
          <w:rFonts w:ascii="Arial" w:hAnsi="Arial" w:cs="Arial"/>
        </w:rPr>
        <w:t xml:space="preserve"> to win the game OR it can be used to prevent another person from going out by </w:t>
      </w:r>
      <w:r w:rsidR="0084520D" w:rsidRPr="00B411E0">
        <w:rPr>
          <w:rFonts w:ascii="Arial" w:hAnsi="Arial" w:cs="Arial"/>
        </w:rPr>
        <w:t>presenting it to them. T</w:t>
      </w:r>
      <w:r w:rsidR="00B63456" w:rsidRPr="00B411E0">
        <w:rPr>
          <w:rFonts w:ascii="Arial" w:hAnsi="Arial" w:cs="Arial"/>
        </w:rPr>
        <w:t xml:space="preserve">his would mean they would </w:t>
      </w:r>
      <w:r w:rsidR="0084520D" w:rsidRPr="00B411E0">
        <w:rPr>
          <w:rFonts w:ascii="Arial" w:hAnsi="Arial" w:cs="Arial"/>
        </w:rPr>
        <w:t>have five cards and therefore cannot go out until the next round</w:t>
      </w:r>
      <w:r w:rsidR="00760124" w:rsidRPr="00B411E0">
        <w:rPr>
          <w:rFonts w:ascii="Arial" w:hAnsi="Arial" w:cs="Arial"/>
        </w:rPr>
        <w:t>, when</w:t>
      </w:r>
      <w:r w:rsidR="008F2898" w:rsidRPr="00B411E0">
        <w:rPr>
          <w:rFonts w:ascii="Arial" w:hAnsi="Arial" w:cs="Arial"/>
        </w:rPr>
        <w:t xml:space="preserve"> they will be able to throw out a card in their hand</w:t>
      </w:r>
      <w:r w:rsidR="0084520D" w:rsidRPr="00B411E0">
        <w:rPr>
          <w:rFonts w:ascii="Arial" w:hAnsi="Arial" w:cs="Arial"/>
        </w:rPr>
        <w:t>.</w:t>
      </w:r>
    </w:p>
    <w:p w:rsidR="00B411E0" w:rsidRDefault="00B63456" w:rsidP="00B411E0">
      <w:pPr>
        <w:numPr>
          <w:ilvl w:val="0"/>
          <w:numId w:val="26"/>
        </w:numPr>
        <w:spacing w:before="120" w:after="120" w:line="300" w:lineRule="atLeast"/>
        <w:ind w:left="993"/>
        <w:rPr>
          <w:rFonts w:ascii="Arial" w:hAnsi="Arial" w:cs="Arial"/>
        </w:rPr>
      </w:pPr>
      <w:r w:rsidRPr="00B411E0">
        <w:rPr>
          <w:rFonts w:ascii="Arial" w:hAnsi="Arial" w:cs="Arial"/>
        </w:rPr>
        <w:t>If the cards have been used and there is no winner, turn the pack over and start again.</w:t>
      </w:r>
    </w:p>
    <w:p w:rsidR="00932EE0" w:rsidRPr="00B411E0" w:rsidRDefault="00B411E0" w:rsidP="00B411E0">
      <w:r>
        <w:br w:type="page"/>
      </w: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228"/>
        <w:gridCol w:w="3313"/>
        <w:gridCol w:w="3313"/>
      </w:tblGrid>
      <w:tr w:rsidR="008434F8" w:rsidRPr="00646E5B" w:rsidTr="00646E5B">
        <w:trPr>
          <w:trHeight w:val="4249"/>
        </w:trPr>
        <w:tc>
          <w:tcPr>
            <w:tcW w:w="3426" w:type="dxa"/>
            <w:shd w:val="clear" w:color="auto" w:fill="auto"/>
            <w:vAlign w:val="center"/>
          </w:tcPr>
          <w:p w:rsidR="00932EE0" w:rsidRPr="00646E5B" w:rsidRDefault="00932EE0" w:rsidP="00646E5B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:rsidR="00932EE0" w:rsidRPr="00646E5B" w:rsidRDefault="00BD1EA1" w:rsidP="00646E5B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37248" behindDoc="1" locked="0" layoutInCell="1" allowOverlap="1">
                  <wp:simplePos x="0" y="0"/>
                  <wp:positionH relativeFrom="column">
                    <wp:posOffset>194310</wp:posOffset>
                  </wp:positionH>
                  <wp:positionV relativeFrom="paragraph">
                    <wp:posOffset>71120</wp:posOffset>
                  </wp:positionV>
                  <wp:extent cx="1819275" cy="1452245"/>
                  <wp:effectExtent l="0" t="0" r="0" b="0"/>
                  <wp:wrapTight wrapText="bothSides">
                    <wp:wrapPolygon edited="0">
                      <wp:start x="8369" y="0"/>
                      <wp:lineTo x="452" y="21251"/>
                      <wp:lineTo x="17642" y="21251"/>
                      <wp:lineTo x="14928" y="13600"/>
                      <wp:lineTo x="18547" y="13600"/>
                      <wp:lineTo x="20356" y="11900"/>
                      <wp:lineTo x="20582" y="7084"/>
                      <wp:lineTo x="18320" y="5950"/>
                      <wp:lineTo x="11309" y="4533"/>
                      <wp:lineTo x="9726" y="0"/>
                      <wp:lineTo x="8369" y="0"/>
                    </wp:wrapPolygon>
                  </wp:wrapTight>
                  <wp:docPr id="10" name="Diagra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 1"/>
                          <pic:cNvPicPr>
                            <a:picLocks noChangeArrowheads="1"/>
                          </pic:cNvPicPr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5135" r="-7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45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932EE0" w:rsidRPr="00646E5B" w:rsidRDefault="00932EE0" w:rsidP="00646E5B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:rsidR="008434F8" w:rsidRPr="00646E5B" w:rsidRDefault="008434F8" w:rsidP="00646E5B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427" w:type="dxa"/>
            <w:shd w:val="clear" w:color="auto" w:fill="auto"/>
            <w:vAlign w:val="center"/>
          </w:tcPr>
          <w:p w:rsidR="00932EE0" w:rsidRPr="00646E5B" w:rsidRDefault="00932EE0" w:rsidP="00646E5B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:rsidR="008434F8" w:rsidRPr="00646E5B" w:rsidRDefault="00BD1EA1" w:rsidP="00646E5B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39296" behindDoc="1" locked="0" layoutInCell="1" allowOverlap="1">
                  <wp:simplePos x="0" y="0"/>
                  <wp:positionH relativeFrom="column">
                    <wp:posOffset>217805</wp:posOffset>
                  </wp:positionH>
                  <wp:positionV relativeFrom="paragraph">
                    <wp:posOffset>154940</wp:posOffset>
                  </wp:positionV>
                  <wp:extent cx="1569720" cy="1446530"/>
                  <wp:effectExtent l="0" t="0" r="0" b="1270"/>
                  <wp:wrapTight wrapText="bothSides">
                    <wp:wrapPolygon edited="0">
                      <wp:start x="8388" y="0"/>
                      <wp:lineTo x="0" y="21335"/>
                      <wp:lineTo x="18350" y="21335"/>
                      <wp:lineTo x="18612" y="21335"/>
                      <wp:lineTo x="21233" y="18205"/>
                      <wp:lineTo x="21233" y="2276"/>
                      <wp:lineTo x="19922" y="1707"/>
                      <wp:lineTo x="9699" y="0"/>
                      <wp:lineTo x="8388" y="0"/>
                    </wp:wrapPolygon>
                  </wp:wrapTight>
                  <wp:docPr id="13" name="Diagra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 1"/>
                          <pic:cNvPicPr>
                            <a:picLocks noChangeArrowheads="1"/>
                          </pic:cNvPicPr>
                        </pic:nvPicPr>
                        <pic:blipFill>
                          <a:blip r:embed="rId1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3008" r="-2155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720" cy="144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932EE0" w:rsidRPr="00646E5B" w:rsidRDefault="00932EE0" w:rsidP="00646E5B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</w:p>
          <w:p w:rsidR="008434F8" w:rsidRPr="00646E5B" w:rsidRDefault="00BD1EA1" w:rsidP="00646E5B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40320" behindDoc="1" locked="0" layoutInCell="1" allowOverlap="1">
                  <wp:simplePos x="0" y="0"/>
                  <wp:positionH relativeFrom="column">
                    <wp:posOffset>222885</wp:posOffset>
                  </wp:positionH>
                  <wp:positionV relativeFrom="paragraph">
                    <wp:posOffset>78740</wp:posOffset>
                  </wp:positionV>
                  <wp:extent cx="1469390" cy="1446530"/>
                  <wp:effectExtent l="0" t="0" r="0" b="1270"/>
                  <wp:wrapTight wrapText="bothSides">
                    <wp:wrapPolygon edited="0">
                      <wp:start x="8401" y="0"/>
                      <wp:lineTo x="0" y="21335"/>
                      <wp:lineTo x="18482" y="21335"/>
                      <wp:lineTo x="18762" y="21335"/>
                      <wp:lineTo x="21283" y="18205"/>
                      <wp:lineTo x="21283" y="2276"/>
                      <wp:lineTo x="19882" y="1707"/>
                      <wp:lineTo x="10081" y="0"/>
                      <wp:lineTo x="8401" y="0"/>
                    </wp:wrapPolygon>
                  </wp:wrapTight>
                  <wp:docPr id="14" name="Diagra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 1"/>
                          <pic:cNvPicPr>
                            <a:picLocks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3008" r="-2155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9390" cy="144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434F8" w:rsidRPr="00646E5B" w:rsidTr="00646E5B">
        <w:trPr>
          <w:trHeight w:val="4379"/>
        </w:trPr>
        <w:tc>
          <w:tcPr>
            <w:tcW w:w="3426" w:type="dxa"/>
            <w:shd w:val="clear" w:color="auto" w:fill="auto"/>
          </w:tcPr>
          <w:p w:rsidR="008434F8" w:rsidRPr="00646E5B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38272" behindDoc="0" locked="0" layoutInCell="1" allowOverlap="1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548005</wp:posOffset>
                  </wp:positionV>
                  <wp:extent cx="1689735" cy="1515745"/>
                  <wp:effectExtent l="0" t="0" r="5715" b="8255"/>
                  <wp:wrapSquare wrapText="bothSides"/>
                  <wp:docPr id="11" name="Diagra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 1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2864" r="-2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735" cy="151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27" w:type="dxa"/>
            <w:shd w:val="clear" w:color="auto" w:fill="auto"/>
          </w:tcPr>
          <w:p w:rsidR="008434F8" w:rsidRPr="00646E5B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41344" behindDoc="0" locked="0" layoutInCell="1" allowOverlap="1">
                  <wp:simplePos x="0" y="0"/>
                  <wp:positionH relativeFrom="column">
                    <wp:posOffset>111760</wp:posOffset>
                  </wp:positionH>
                  <wp:positionV relativeFrom="paragraph">
                    <wp:posOffset>701040</wp:posOffset>
                  </wp:positionV>
                  <wp:extent cx="1913890" cy="1362710"/>
                  <wp:effectExtent l="0" t="0" r="0" b="8890"/>
                  <wp:wrapSquare wrapText="bothSides"/>
                  <wp:docPr id="15" name="Diagra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 1"/>
                          <pic:cNvPicPr>
                            <a:picLocks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7042" r="-1584" b="-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3890" cy="136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27" w:type="dxa"/>
            <w:shd w:val="clear" w:color="auto" w:fill="auto"/>
          </w:tcPr>
          <w:p w:rsidR="008434F8" w:rsidRPr="00646E5B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42368" behindDoc="0" locked="0" layoutInCell="1" allowOverlap="1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694055</wp:posOffset>
                  </wp:positionV>
                  <wp:extent cx="1913890" cy="1362710"/>
                  <wp:effectExtent l="0" t="0" r="0" b="8890"/>
                  <wp:wrapSquare wrapText="bothSides"/>
                  <wp:docPr id="16" name="Diagra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 1"/>
                          <pic:cNvPicPr>
                            <a:picLocks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7042" r="-1584" b="-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3890" cy="136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434F8" w:rsidRPr="00646E5B" w:rsidTr="00646E5B">
        <w:trPr>
          <w:trHeight w:val="4400"/>
        </w:trPr>
        <w:tc>
          <w:tcPr>
            <w:tcW w:w="3426" w:type="dxa"/>
            <w:shd w:val="clear" w:color="auto" w:fill="auto"/>
          </w:tcPr>
          <w:p w:rsidR="008434F8" w:rsidRPr="00646E5B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45440" behindDoc="0" locked="0" layoutInCell="1" allowOverlap="1">
                  <wp:simplePos x="0" y="0"/>
                  <wp:positionH relativeFrom="column">
                    <wp:posOffset>255905</wp:posOffset>
                  </wp:positionH>
                  <wp:positionV relativeFrom="paragraph">
                    <wp:posOffset>536575</wp:posOffset>
                  </wp:positionV>
                  <wp:extent cx="1689735" cy="1515745"/>
                  <wp:effectExtent l="0" t="0" r="5715" b="8255"/>
                  <wp:wrapSquare wrapText="bothSides"/>
                  <wp:docPr id="19" name="Diagra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 1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2864" r="-2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735" cy="151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27" w:type="dxa"/>
            <w:shd w:val="clear" w:color="auto" w:fill="auto"/>
          </w:tcPr>
          <w:p w:rsidR="008434F8" w:rsidRPr="00646E5B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44416" behindDoc="0" locked="0" layoutInCell="1" allowOverlap="1">
                  <wp:simplePos x="0" y="0"/>
                  <wp:positionH relativeFrom="column">
                    <wp:posOffset>111760</wp:posOffset>
                  </wp:positionH>
                  <wp:positionV relativeFrom="paragraph">
                    <wp:posOffset>699770</wp:posOffset>
                  </wp:positionV>
                  <wp:extent cx="1913890" cy="1362710"/>
                  <wp:effectExtent l="0" t="0" r="0" b="8890"/>
                  <wp:wrapSquare wrapText="bothSides"/>
                  <wp:docPr id="18" name="Diagra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 1"/>
                          <pic:cNvPicPr>
                            <a:picLocks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7042" r="-1584" b="-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3890" cy="136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27" w:type="dxa"/>
            <w:shd w:val="clear" w:color="auto" w:fill="auto"/>
          </w:tcPr>
          <w:p w:rsidR="008434F8" w:rsidRPr="00646E5B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43392" behindDoc="0" locked="0" layoutInCell="1" allowOverlap="1">
                  <wp:simplePos x="0" y="0"/>
                  <wp:positionH relativeFrom="column">
                    <wp:posOffset>111760</wp:posOffset>
                  </wp:positionH>
                  <wp:positionV relativeFrom="paragraph">
                    <wp:posOffset>708660</wp:posOffset>
                  </wp:positionV>
                  <wp:extent cx="1913890" cy="1362710"/>
                  <wp:effectExtent l="0" t="0" r="0" b="8890"/>
                  <wp:wrapSquare wrapText="bothSides"/>
                  <wp:docPr id="17" name="Diagra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 1"/>
                          <pic:cNvPicPr>
                            <a:picLocks noChangeArrowheads="1"/>
                          </pic:cNvPicPr>
                        </pic:nvPicPr>
                        <pic:blipFill>
                          <a:blip r:embed="rId1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7042" r="-1584" b="-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3890" cy="1362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8434F8" w:rsidRPr="00646E5B" w:rsidRDefault="008434F8" w:rsidP="00DC3380">
      <w:pPr>
        <w:tabs>
          <w:tab w:val="left" w:pos="765"/>
        </w:tabs>
        <w:rPr>
          <w:rFonts w:ascii="Arial" w:hAnsi="Arial" w:cs="Arial"/>
          <w:color w:val="17365D"/>
          <w:sz w:val="36"/>
          <w:szCs w:val="36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7A505C" w:rsidRPr="00646E5B" w:rsidTr="00C53A16">
        <w:trPr>
          <w:trHeight w:val="4249"/>
        </w:trPr>
        <w:tc>
          <w:tcPr>
            <w:tcW w:w="3426" w:type="dxa"/>
            <w:shd w:val="clear" w:color="auto" w:fill="auto"/>
            <w:vAlign w:val="center"/>
          </w:tcPr>
          <w:p w:rsidR="007A505C" w:rsidRPr="00646E5B" w:rsidRDefault="007A505C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  <w:p w:rsidR="007A505C" w:rsidRPr="00646E5B" w:rsidRDefault="007A505C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646E5B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7A505C" w:rsidRPr="00646E5B" w:rsidRDefault="007A505C" w:rsidP="00C53A16">
            <w:pPr>
              <w:numPr>
                <w:ilvl w:val="0"/>
                <w:numId w:val="22"/>
              </w:num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defence forces</w:t>
            </w:r>
          </w:p>
          <w:p w:rsidR="007A505C" w:rsidRPr="00646E5B" w:rsidRDefault="007A505C" w:rsidP="00C53A16">
            <w:pPr>
              <w:numPr>
                <w:ilvl w:val="0"/>
                <w:numId w:val="22"/>
              </w:num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post</w:t>
            </w:r>
          </w:p>
          <w:p w:rsidR="007A505C" w:rsidRDefault="00D926B7" w:rsidP="00C53A16">
            <w:pPr>
              <w:numPr>
                <w:ilvl w:val="0"/>
                <w:numId w:val="22"/>
              </w:num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family support</w:t>
            </w:r>
          </w:p>
          <w:p w:rsidR="00D5774E" w:rsidRPr="00C53A16" w:rsidRDefault="00D5774E" w:rsidP="00C53A16">
            <w:pPr>
              <w:numPr>
                <w:ilvl w:val="0"/>
                <w:numId w:val="22"/>
              </w:num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quarantine</w:t>
            </w:r>
          </w:p>
          <w:p w:rsidR="007A505C" w:rsidRPr="00646E5B" w:rsidRDefault="007A505C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427" w:type="dxa"/>
            <w:shd w:val="clear" w:color="auto" w:fill="auto"/>
            <w:vAlign w:val="center"/>
          </w:tcPr>
          <w:p w:rsidR="007A505C" w:rsidRPr="00646E5B" w:rsidRDefault="007A505C" w:rsidP="006F18AD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b/>
                <w:sz w:val="32"/>
                <w:szCs w:val="32"/>
              </w:rPr>
              <w:t>Role:</w:t>
            </w:r>
            <w:r w:rsidR="006F18AD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Pr="00646E5B">
              <w:rPr>
                <w:rFonts w:ascii="Arial" w:hAnsi="Arial" w:cs="Arial"/>
                <w:sz w:val="32"/>
                <w:szCs w:val="32"/>
              </w:rPr>
              <w:t>to make laws for the whole of the country.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7A505C" w:rsidRPr="00646E5B" w:rsidRDefault="007A505C" w:rsidP="006F18AD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b/>
                <w:sz w:val="32"/>
                <w:szCs w:val="32"/>
              </w:rPr>
              <w:t>Role:</w:t>
            </w:r>
            <w:r w:rsidR="006F18AD">
              <w:rPr>
                <w:rFonts w:ascii="Arial" w:hAnsi="Arial" w:cs="Arial"/>
                <w:b/>
                <w:sz w:val="32"/>
                <w:szCs w:val="32"/>
              </w:rPr>
              <w:t xml:space="preserve"> </w:t>
            </w:r>
            <w:r w:rsidRPr="00646E5B">
              <w:rPr>
                <w:rFonts w:ascii="Arial" w:hAnsi="Arial" w:cs="Arial"/>
                <w:sz w:val="32"/>
                <w:szCs w:val="32"/>
              </w:rPr>
              <w:t>to make laws for the whole of the country.</w:t>
            </w:r>
          </w:p>
        </w:tc>
      </w:tr>
      <w:tr w:rsidR="007A505C" w:rsidRPr="00646E5B" w:rsidTr="00646E5B">
        <w:trPr>
          <w:trHeight w:val="4379"/>
        </w:trPr>
        <w:tc>
          <w:tcPr>
            <w:tcW w:w="3426" w:type="dxa"/>
            <w:shd w:val="clear" w:color="auto" w:fill="auto"/>
          </w:tcPr>
          <w:p w:rsidR="007A505C" w:rsidRPr="00646E5B" w:rsidRDefault="007A505C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  <w:p w:rsidR="007A505C" w:rsidRPr="00646E5B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46464" behindDoc="0" locked="0" layoutInCell="1" allowOverlap="1">
                  <wp:simplePos x="0" y="0"/>
                  <wp:positionH relativeFrom="column">
                    <wp:posOffset>274320</wp:posOffset>
                  </wp:positionH>
                  <wp:positionV relativeFrom="paragraph">
                    <wp:posOffset>214630</wp:posOffset>
                  </wp:positionV>
                  <wp:extent cx="1689735" cy="1515745"/>
                  <wp:effectExtent l="0" t="0" r="5715" b="8255"/>
                  <wp:wrapSquare wrapText="bothSides"/>
                  <wp:docPr id="51" name="Diagra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 1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2864" r="-2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735" cy="151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A505C" w:rsidRPr="00646E5B" w:rsidRDefault="007A505C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427" w:type="dxa"/>
            <w:shd w:val="clear" w:color="auto" w:fill="auto"/>
          </w:tcPr>
          <w:p w:rsidR="007A505C" w:rsidRPr="00646E5B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47488" behindDoc="0" locked="0" layoutInCell="1" allowOverlap="1">
                  <wp:simplePos x="0" y="0"/>
                  <wp:positionH relativeFrom="column">
                    <wp:posOffset>182245</wp:posOffset>
                  </wp:positionH>
                  <wp:positionV relativeFrom="paragraph">
                    <wp:posOffset>590550</wp:posOffset>
                  </wp:positionV>
                  <wp:extent cx="1689735" cy="1515745"/>
                  <wp:effectExtent l="0" t="0" r="5715" b="8255"/>
                  <wp:wrapSquare wrapText="bothSides"/>
                  <wp:docPr id="52" name="Diagra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 1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2864" r="-20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9735" cy="151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27" w:type="dxa"/>
            <w:shd w:val="clear" w:color="auto" w:fill="auto"/>
          </w:tcPr>
          <w:p w:rsidR="007A505C" w:rsidRPr="00646E5B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48512" behindDoc="1" locked="0" layoutInCell="1" allowOverlap="1">
                  <wp:simplePos x="0" y="0"/>
                  <wp:positionH relativeFrom="column">
                    <wp:posOffset>111760</wp:posOffset>
                  </wp:positionH>
                  <wp:positionV relativeFrom="paragraph">
                    <wp:posOffset>726440</wp:posOffset>
                  </wp:positionV>
                  <wp:extent cx="1819275" cy="1452245"/>
                  <wp:effectExtent l="0" t="0" r="0" b="0"/>
                  <wp:wrapTight wrapText="bothSides">
                    <wp:wrapPolygon edited="0">
                      <wp:start x="8369" y="0"/>
                      <wp:lineTo x="452" y="21251"/>
                      <wp:lineTo x="17642" y="21251"/>
                      <wp:lineTo x="14928" y="13600"/>
                      <wp:lineTo x="18547" y="13600"/>
                      <wp:lineTo x="20356" y="11900"/>
                      <wp:lineTo x="20582" y="7084"/>
                      <wp:lineTo x="18320" y="5950"/>
                      <wp:lineTo x="11309" y="4533"/>
                      <wp:lineTo x="9726" y="0"/>
                      <wp:lineTo x="8369" y="0"/>
                    </wp:wrapPolygon>
                  </wp:wrapTight>
                  <wp:docPr id="53" name="Diagra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 1"/>
                          <pic:cNvPicPr>
                            <a:picLocks noChangeArrowheads="1"/>
                          </pic:cNvPicPr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5135" r="-7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45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A505C" w:rsidRPr="00646E5B" w:rsidTr="00646E5B">
        <w:trPr>
          <w:trHeight w:val="4400"/>
        </w:trPr>
        <w:tc>
          <w:tcPr>
            <w:tcW w:w="3426" w:type="dxa"/>
            <w:shd w:val="clear" w:color="auto" w:fill="auto"/>
          </w:tcPr>
          <w:p w:rsidR="007A505C" w:rsidRPr="00646E5B" w:rsidRDefault="007A505C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  <w:p w:rsidR="007A505C" w:rsidRPr="00646E5B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49536" behindDoc="1" locked="0" layoutInCell="1" allowOverlap="1">
                  <wp:simplePos x="0" y="0"/>
                  <wp:positionH relativeFrom="column">
                    <wp:posOffset>154940</wp:posOffset>
                  </wp:positionH>
                  <wp:positionV relativeFrom="paragraph">
                    <wp:posOffset>328295</wp:posOffset>
                  </wp:positionV>
                  <wp:extent cx="1819275" cy="1452245"/>
                  <wp:effectExtent l="0" t="0" r="0" b="0"/>
                  <wp:wrapTight wrapText="bothSides">
                    <wp:wrapPolygon edited="0">
                      <wp:start x="8369" y="0"/>
                      <wp:lineTo x="452" y="21251"/>
                      <wp:lineTo x="17642" y="21251"/>
                      <wp:lineTo x="14928" y="13600"/>
                      <wp:lineTo x="18547" y="13600"/>
                      <wp:lineTo x="20356" y="11900"/>
                      <wp:lineTo x="20582" y="7084"/>
                      <wp:lineTo x="18320" y="5950"/>
                      <wp:lineTo x="11309" y="4533"/>
                      <wp:lineTo x="9726" y="0"/>
                      <wp:lineTo x="8369" y="0"/>
                    </wp:wrapPolygon>
                  </wp:wrapTight>
                  <wp:docPr id="54" name="Diagra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 1"/>
                          <pic:cNvPicPr>
                            <a:picLocks noChangeArrowheads="1"/>
                          </pic:cNvPicPr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5135" r="-7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45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A505C" w:rsidRPr="00646E5B" w:rsidRDefault="007A505C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  <w:p w:rsidR="007A505C" w:rsidRPr="00646E5B" w:rsidRDefault="007A505C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  <w:p w:rsidR="007A505C" w:rsidRPr="00646E5B" w:rsidRDefault="007A505C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  <w:p w:rsidR="007A505C" w:rsidRPr="00646E5B" w:rsidRDefault="007A505C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  <w:p w:rsidR="007A505C" w:rsidRPr="00646E5B" w:rsidRDefault="007A505C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427" w:type="dxa"/>
            <w:shd w:val="clear" w:color="auto" w:fill="auto"/>
          </w:tcPr>
          <w:p w:rsidR="007A505C" w:rsidRPr="00646E5B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50560" behindDoc="1" locked="0" layoutInCell="1" allowOverlap="1">
                  <wp:simplePos x="0" y="0"/>
                  <wp:positionH relativeFrom="column">
                    <wp:posOffset>52705</wp:posOffset>
                  </wp:positionH>
                  <wp:positionV relativeFrom="paragraph">
                    <wp:posOffset>723900</wp:posOffset>
                  </wp:positionV>
                  <wp:extent cx="1819275" cy="1452245"/>
                  <wp:effectExtent l="0" t="0" r="0" b="0"/>
                  <wp:wrapTight wrapText="bothSides">
                    <wp:wrapPolygon edited="0">
                      <wp:start x="8369" y="0"/>
                      <wp:lineTo x="452" y="21251"/>
                      <wp:lineTo x="17642" y="21251"/>
                      <wp:lineTo x="14928" y="13600"/>
                      <wp:lineTo x="18547" y="13600"/>
                      <wp:lineTo x="20356" y="11900"/>
                      <wp:lineTo x="20582" y="7084"/>
                      <wp:lineTo x="18320" y="5950"/>
                      <wp:lineTo x="11309" y="4533"/>
                      <wp:lineTo x="9726" y="0"/>
                      <wp:lineTo x="8369" y="0"/>
                    </wp:wrapPolygon>
                  </wp:wrapTight>
                  <wp:docPr id="55" name="Diagra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 1"/>
                          <pic:cNvPicPr>
                            <a:picLocks noChangeArrowheads="1"/>
                          </pic:cNvPicPr>
                        </pic:nvPicPr>
                        <pic:blipFill>
                          <a:blip r:embed="rId1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5135" r="-7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45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27" w:type="dxa"/>
            <w:shd w:val="clear" w:color="auto" w:fill="auto"/>
          </w:tcPr>
          <w:p w:rsidR="007A505C" w:rsidRPr="00646E5B" w:rsidRDefault="007A505C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  <w:p w:rsidR="007A505C" w:rsidRPr="00646E5B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51584" behindDoc="1" locked="0" layoutInCell="1" allowOverlap="1">
                  <wp:simplePos x="0" y="0"/>
                  <wp:positionH relativeFrom="column">
                    <wp:posOffset>318135</wp:posOffset>
                  </wp:positionH>
                  <wp:positionV relativeFrom="paragraph">
                    <wp:posOffset>334010</wp:posOffset>
                  </wp:positionV>
                  <wp:extent cx="1469390" cy="1446530"/>
                  <wp:effectExtent l="0" t="0" r="0" b="1270"/>
                  <wp:wrapTight wrapText="bothSides">
                    <wp:wrapPolygon edited="0">
                      <wp:start x="8401" y="0"/>
                      <wp:lineTo x="0" y="21335"/>
                      <wp:lineTo x="18482" y="21335"/>
                      <wp:lineTo x="18762" y="21335"/>
                      <wp:lineTo x="21283" y="18205"/>
                      <wp:lineTo x="21283" y="2276"/>
                      <wp:lineTo x="19882" y="1707"/>
                      <wp:lineTo x="10081" y="0"/>
                      <wp:lineTo x="8401" y="0"/>
                    </wp:wrapPolygon>
                  </wp:wrapTight>
                  <wp:docPr id="56" name="Diagram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iagram 1"/>
                          <pic:cNvPicPr>
                            <a:picLocks noChangeArrowheads="1"/>
                          </pic:cNvPicPr>
                        </pic:nvPicPr>
                        <pic:blipFill>
                          <a:blip r:embed="rId1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-3008" r="-2155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9390" cy="144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7A505C" w:rsidRPr="00646E5B" w:rsidRDefault="007A505C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</w:tc>
      </w:tr>
    </w:tbl>
    <w:p w:rsidR="007A505C" w:rsidRPr="00646E5B" w:rsidRDefault="007A505C">
      <w:pPr>
        <w:tabs>
          <w:tab w:val="left" w:pos="765"/>
        </w:tabs>
        <w:rPr>
          <w:rFonts w:ascii="Arial" w:hAnsi="Arial" w:cs="Arial"/>
          <w:color w:val="17365D"/>
          <w:sz w:val="32"/>
          <w:szCs w:val="32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130"/>
        <w:gridCol w:w="3388"/>
        <w:gridCol w:w="3336"/>
      </w:tblGrid>
      <w:tr w:rsidR="00B90067" w:rsidRPr="00646E5B" w:rsidTr="00C53A16">
        <w:trPr>
          <w:trHeight w:val="4249"/>
        </w:trPr>
        <w:tc>
          <w:tcPr>
            <w:tcW w:w="3426" w:type="dxa"/>
            <w:shd w:val="clear" w:color="auto" w:fill="auto"/>
            <w:vAlign w:val="center"/>
          </w:tcPr>
          <w:p w:rsidR="00B90067" w:rsidRPr="006F18AD" w:rsidRDefault="006F18AD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lastRenderedPageBreak/>
              <w:t xml:space="preserve">Role: </w:t>
            </w:r>
            <w:r w:rsidR="00B90067" w:rsidRPr="00646E5B">
              <w:rPr>
                <w:rFonts w:ascii="Arial" w:hAnsi="Arial" w:cs="Arial"/>
                <w:sz w:val="32"/>
                <w:szCs w:val="32"/>
              </w:rPr>
              <w:t>to make la</w:t>
            </w:r>
            <w:r w:rsidR="004F6C6D">
              <w:rPr>
                <w:rFonts w:ascii="Arial" w:hAnsi="Arial" w:cs="Arial"/>
                <w:sz w:val="32"/>
                <w:szCs w:val="32"/>
              </w:rPr>
              <w:t>ws for the whole of the country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B90067" w:rsidRPr="006F18AD" w:rsidRDefault="006F18AD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Role: </w:t>
            </w:r>
            <w:r w:rsidR="00B90067" w:rsidRPr="00646E5B">
              <w:rPr>
                <w:rFonts w:ascii="Arial" w:hAnsi="Arial" w:cs="Arial"/>
                <w:sz w:val="32"/>
                <w:szCs w:val="32"/>
              </w:rPr>
              <w:t>to make la</w:t>
            </w:r>
            <w:r w:rsidR="004F6C6D">
              <w:rPr>
                <w:rFonts w:ascii="Arial" w:hAnsi="Arial" w:cs="Arial"/>
                <w:sz w:val="32"/>
                <w:szCs w:val="32"/>
              </w:rPr>
              <w:t>ws for the whole of the country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B90067" w:rsidRPr="006F18AD" w:rsidRDefault="006F18AD" w:rsidP="004F6C6D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Role: </w:t>
            </w:r>
            <w:r w:rsidR="00B90067" w:rsidRPr="00646E5B">
              <w:rPr>
                <w:rFonts w:ascii="Arial" w:hAnsi="Arial" w:cs="Arial"/>
                <w:sz w:val="32"/>
                <w:szCs w:val="32"/>
              </w:rPr>
              <w:t xml:space="preserve">to make laws </w:t>
            </w:r>
            <w:r w:rsidR="00760124">
              <w:rPr>
                <w:rFonts w:ascii="Arial" w:hAnsi="Arial" w:cs="Arial"/>
                <w:sz w:val="32"/>
                <w:szCs w:val="32"/>
              </w:rPr>
              <w:t>that</w:t>
            </w:r>
            <w:r w:rsidR="00B90067" w:rsidRPr="00646E5B">
              <w:rPr>
                <w:rFonts w:ascii="Arial" w:hAnsi="Arial" w:cs="Arial"/>
                <w:sz w:val="32"/>
                <w:szCs w:val="32"/>
              </w:rPr>
              <w:t xml:space="preserve"> are enforced within their own state or territory</w:t>
            </w:r>
          </w:p>
        </w:tc>
      </w:tr>
      <w:tr w:rsidR="004F6C6D" w:rsidRPr="00646E5B" w:rsidTr="00C53A16">
        <w:trPr>
          <w:trHeight w:val="4379"/>
        </w:trPr>
        <w:tc>
          <w:tcPr>
            <w:tcW w:w="3426" w:type="dxa"/>
            <w:shd w:val="clear" w:color="auto" w:fill="auto"/>
            <w:vAlign w:val="center"/>
          </w:tcPr>
          <w:p w:rsidR="004F6C6D" w:rsidRPr="00646E5B" w:rsidRDefault="004F6C6D" w:rsidP="004F6C6D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Role: </w:t>
            </w:r>
            <w:r w:rsidRPr="00646E5B">
              <w:rPr>
                <w:rFonts w:ascii="Arial" w:hAnsi="Arial" w:cs="Arial"/>
                <w:sz w:val="32"/>
                <w:szCs w:val="32"/>
              </w:rPr>
              <w:t xml:space="preserve">to make laws </w:t>
            </w:r>
            <w:r>
              <w:rPr>
                <w:rFonts w:ascii="Arial" w:hAnsi="Arial" w:cs="Arial"/>
                <w:sz w:val="32"/>
                <w:szCs w:val="32"/>
              </w:rPr>
              <w:t>that</w:t>
            </w:r>
            <w:r w:rsidRPr="00646E5B">
              <w:rPr>
                <w:rFonts w:ascii="Arial" w:hAnsi="Arial" w:cs="Arial"/>
                <w:sz w:val="32"/>
                <w:szCs w:val="32"/>
              </w:rPr>
              <w:t xml:space="preserve"> are enforced with</w:t>
            </w:r>
            <w:r>
              <w:rPr>
                <w:rFonts w:ascii="Arial" w:hAnsi="Arial" w:cs="Arial"/>
                <w:sz w:val="32"/>
                <w:szCs w:val="32"/>
              </w:rPr>
              <w:t>in their own state or territory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4F6C6D" w:rsidRPr="006F18AD" w:rsidRDefault="004F6C6D" w:rsidP="00FD38CC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Role: </w:t>
            </w:r>
            <w:r w:rsidRPr="00646E5B">
              <w:rPr>
                <w:rFonts w:ascii="Arial" w:hAnsi="Arial" w:cs="Arial"/>
                <w:sz w:val="32"/>
                <w:szCs w:val="32"/>
              </w:rPr>
              <w:t xml:space="preserve">to make laws </w:t>
            </w:r>
            <w:r>
              <w:rPr>
                <w:rFonts w:ascii="Arial" w:hAnsi="Arial" w:cs="Arial"/>
                <w:sz w:val="32"/>
                <w:szCs w:val="32"/>
              </w:rPr>
              <w:t>that</w:t>
            </w:r>
            <w:r w:rsidRPr="00646E5B">
              <w:rPr>
                <w:rFonts w:ascii="Arial" w:hAnsi="Arial" w:cs="Arial"/>
                <w:sz w:val="32"/>
                <w:szCs w:val="32"/>
              </w:rPr>
              <w:t xml:space="preserve"> are enforced within their own state or territory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4F6C6D" w:rsidRPr="006F18AD" w:rsidRDefault="004F6C6D" w:rsidP="00FD38CC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Role: </w:t>
            </w:r>
            <w:r w:rsidRPr="00646E5B">
              <w:rPr>
                <w:rFonts w:ascii="Arial" w:hAnsi="Arial" w:cs="Arial"/>
                <w:sz w:val="32"/>
                <w:szCs w:val="32"/>
              </w:rPr>
              <w:t xml:space="preserve">to make laws </w:t>
            </w:r>
            <w:r>
              <w:rPr>
                <w:rFonts w:ascii="Arial" w:hAnsi="Arial" w:cs="Arial"/>
                <w:sz w:val="32"/>
                <w:szCs w:val="32"/>
              </w:rPr>
              <w:t>that</w:t>
            </w:r>
            <w:r w:rsidRPr="00646E5B">
              <w:rPr>
                <w:rFonts w:ascii="Arial" w:hAnsi="Arial" w:cs="Arial"/>
                <w:sz w:val="32"/>
                <w:szCs w:val="32"/>
              </w:rPr>
              <w:t xml:space="preserve"> are enforced within their own state or territory</w:t>
            </w:r>
          </w:p>
        </w:tc>
      </w:tr>
      <w:tr w:rsidR="00B90067" w:rsidRPr="00646E5B" w:rsidTr="00C53A16">
        <w:trPr>
          <w:trHeight w:val="4400"/>
        </w:trPr>
        <w:tc>
          <w:tcPr>
            <w:tcW w:w="3426" w:type="dxa"/>
            <w:shd w:val="clear" w:color="auto" w:fill="auto"/>
            <w:vAlign w:val="center"/>
          </w:tcPr>
          <w:p w:rsidR="00B90067" w:rsidRPr="006F18AD" w:rsidRDefault="006F18AD" w:rsidP="004F6C6D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Role: </w:t>
            </w:r>
            <w:r w:rsidR="00B90067" w:rsidRPr="00646E5B">
              <w:rPr>
                <w:rFonts w:ascii="Arial" w:hAnsi="Arial" w:cs="Arial"/>
                <w:sz w:val="32"/>
                <w:szCs w:val="32"/>
              </w:rPr>
              <w:t xml:space="preserve">to make laws </w:t>
            </w:r>
            <w:r w:rsidR="004F6C6D">
              <w:rPr>
                <w:rFonts w:ascii="Arial" w:hAnsi="Arial" w:cs="Arial"/>
                <w:sz w:val="32"/>
                <w:szCs w:val="32"/>
              </w:rPr>
              <w:t>that</w:t>
            </w:r>
            <w:r w:rsidR="00B90067" w:rsidRPr="00646E5B">
              <w:rPr>
                <w:rFonts w:ascii="Arial" w:hAnsi="Arial" w:cs="Arial"/>
                <w:sz w:val="32"/>
                <w:szCs w:val="32"/>
              </w:rPr>
              <w:t xml:space="preserve"> reflect community needs and ens</w:t>
            </w:r>
            <w:r w:rsidR="004F6C6D">
              <w:rPr>
                <w:rFonts w:ascii="Arial" w:hAnsi="Arial" w:cs="Arial"/>
                <w:sz w:val="32"/>
                <w:szCs w:val="32"/>
              </w:rPr>
              <w:t>ure they can govern their area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B90067" w:rsidRPr="00646E5B" w:rsidRDefault="00B90067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646E5B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751C54" w:rsidRPr="00646E5B" w:rsidRDefault="00751C54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</w:rPr>
            </w:pPr>
            <w:r w:rsidRPr="00646E5B">
              <w:rPr>
                <w:rFonts w:ascii="Arial" w:hAnsi="Arial" w:cs="Arial"/>
              </w:rPr>
              <w:t>telecommunications</w:t>
            </w:r>
          </w:p>
          <w:p w:rsidR="00B90067" w:rsidRPr="00646E5B" w:rsidRDefault="00B90067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Medicare</w:t>
            </w:r>
          </w:p>
          <w:p w:rsidR="00B90067" w:rsidRDefault="00B90067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foreign affairs</w:t>
            </w:r>
          </w:p>
          <w:p w:rsidR="00B90067" w:rsidRPr="00BA3DD6" w:rsidRDefault="00D5774E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immigration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B90067" w:rsidRPr="00646E5B" w:rsidRDefault="00B90067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646E5B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B90067" w:rsidRPr="00646E5B" w:rsidRDefault="00B90067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income tax</w:t>
            </w:r>
          </w:p>
          <w:p w:rsidR="00B90067" w:rsidRPr="00646E5B" w:rsidRDefault="00CA033F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Medicare</w:t>
            </w:r>
          </w:p>
          <w:p w:rsidR="00B90067" w:rsidRDefault="007B5145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quarantine</w:t>
            </w:r>
          </w:p>
          <w:p w:rsidR="00B90067" w:rsidRPr="00BA3DD6" w:rsidRDefault="00D5774E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immigration</w:t>
            </w:r>
          </w:p>
        </w:tc>
      </w:tr>
    </w:tbl>
    <w:p w:rsidR="00707CC3" w:rsidRPr="00646E5B" w:rsidRDefault="00707CC3">
      <w:pPr>
        <w:tabs>
          <w:tab w:val="left" w:pos="765"/>
        </w:tabs>
        <w:rPr>
          <w:rFonts w:ascii="Arial" w:hAnsi="Arial" w:cs="Arial"/>
          <w:color w:val="17365D"/>
          <w:sz w:val="32"/>
          <w:szCs w:val="32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290"/>
        <w:gridCol w:w="3306"/>
        <w:gridCol w:w="3258"/>
      </w:tblGrid>
      <w:tr w:rsidR="00707CC3" w:rsidRPr="00646E5B" w:rsidTr="00C53A16">
        <w:trPr>
          <w:trHeight w:val="4249"/>
        </w:trPr>
        <w:tc>
          <w:tcPr>
            <w:tcW w:w="3426" w:type="dxa"/>
            <w:shd w:val="clear" w:color="auto" w:fill="auto"/>
            <w:vAlign w:val="center"/>
          </w:tcPr>
          <w:p w:rsidR="00707CC3" w:rsidRPr="00646E5B" w:rsidRDefault="00707CC3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646E5B">
              <w:rPr>
                <w:rFonts w:ascii="Arial" w:hAnsi="Arial" w:cs="Arial"/>
                <w:b/>
                <w:sz w:val="32"/>
                <w:szCs w:val="32"/>
              </w:rPr>
              <w:lastRenderedPageBreak/>
              <w:t>Responsibilities:</w:t>
            </w:r>
          </w:p>
          <w:p w:rsidR="00707CC3" w:rsidRPr="00646E5B" w:rsidRDefault="00707CC3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income tax</w:t>
            </w:r>
          </w:p>
          <w:p w:rsidR="00707CC3" w:rsidRPr="00646E5B" w:rsidRDefault="00707CC3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immigration</w:t>
            </w:r>
          </w:p>
          <w:p w:rsidR="00707CC3" w:rsidRDefault="00296F96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customs</w:t>
            </w:r>
          </w:p>
          <w:p w:rsidR="00707CC3" w:rsidRPr="00BA3DD6" w:rsidRDefault="0061522F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 xml:space="preserve">post 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707CC3" w:rsidRPr="00646E5B" w:rsidRDefault="00707CC3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646E5B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707CC3" w:rsidRPr="00646E5B" w:rsidRDefault="004558B1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income</w:t>
            </w:r>
            <w:r w:rsidR="00707CC3" w:rsidRPr="00646E5B">
              <w:rPr>
                <w:rFonts w:ascii="Arial" w:hAnsi="Arial" w:cs="Arial"/>
                <w:sz w:val="32"/>
                <w:szCs w:val="32"/>
              </w:rPr>
              <w:t xml:space="preserve"> tax</w:t>
            </w:r>
          </w:p>
          <w:p w:rsidR="00707CC3" w:rsidRPr="00646E5B" w:rsidRDefault="00222EFA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family support</w:t>
            </w:r>
          </w:p>
          <w:p w:rsidR="00707CC3" w:rsidRDefault="00CA033F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defence force</w:t>
            </w:r>
          </w:p>
          <w:p w:rsidR="00707CC3" w:rsidRPr="00BA3DD6" w:rsidRDefault="00CA033F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quarantine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400CD2" w:rsidRPr="00646E5B" w:rsidRDefault="00400CD2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646E5B">
              <w:rPr>
                <w:rFonts w:ascii="Arial" w:hAnsi="Arial" w:cs="Arial"/>
                <w:b/>
                <w:sz w:val="32"/>
                <w:szCs w:val="32"/>
              </w:rPr>
              <w:t>Role:</w:t>
            </w:r>
          </w:p>
          <w:p w:rsidR="00707CC3" w:rsidRPr="00646E5B" w:rsidRDefault="00400CD2" w:rsidP="004F6C6D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 xml:space="preserve">to make laws </w:t>
            </w:r>
            <w:r w:rsidR="004F6C6D">
              <w:rPr>
                <w:rFonts w:ascii="Arial" w:hAnsi="Arial" w:cs="Arial"/>
                <w:sz w:val="32"/>
                <w:szCs w:val="32"/>
              </w:rPr>
              <w:t>that</w:t>
            </w:r>
            <w:r w:rsidRPr="00646E5B">
              <w:rPr>
                <w:rFonts w:ascii="Arial" w:hAnsi="Arial" w:cs="Arial"/>
                <w:sz w:val="32"/>
                <w:szCs w:val="32"/>
              </w:rPr>
              <w:t xml:space="preserve"> reflect community needs and ens</w:t>
            </w:r>
            <w:r w:rsidR="00BA3DD6">
              <w:rPr>
                <w:rFonts w:ascii="Arial" w:hAnsi="Arial" w:cs="Arial"/>
                <w:sz w:val="32"/>
                <w:szCs w:val="32"/>
              </w:rPr>
              <w:t>ure they can govern their area</w:t>
            </w:r>
          </w:p>
        </w:tc>
      </w:tr>
      <w:tr w:rsidR="004F6C6D" w:rsidRPr="00646E5B" w:rsidTr="00C53A16">
        <w:trPr>
          <w:trHeight w:val="4379"/>
        </w:trPr>
        <w:tc>
          <w:tcPr>
            <w:tcW w:w="3426" w:type="dxa"/>
            <w:shd w:val="clear" w:color="auto" w:fill="auto"/>
            <w:vAlign w:val="center"/>
          </w:tcPr>
          <w:p w:rsidR="004F6C6D" w:rsidRPr="00646E5B" w:rsidRDefault="004F6C6D" w:rsidP="00FD38CC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646E5B">
              <w:rPr>
                <w:rFonts w:ascii="Arial" w:hAnsi="Arial" w:cs="Arial"/>
                <w:b/>
                <w:sz w:val="32"/>
                <w:szCs w:val="32"/>
              </w:rPr>
              <w:t>Role:</w:t>
            </w:r>
          </w:p>
          <w:p w:rsidR="004F6C6D" w:rsidRPr="00646E5B" w:rsidRDefault="004F6C6D" w:rsidP="00FD38CC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 xml:space="preserve">to make laws </w:t>
            </w:r>
            <w:r>
              <w:rPr>
                <w:rFonts w:ascii="Arial" w:hAnsi="Arial" w:cs="Arial"/>
                <w:sz w:val="32"/>
                <w:szCs w:val="32"/>
              </w:rPr>
              <w:t>that</w:t>
            </w:r>
            <w:r w:rsidRPr="00646E5B">
              <w:rPr>
                <w:rFonts w:ascii="Arial" w:hAnsi="Arial" w:cs="Arial"/>
                <w:sz w:val="32"/>
                <w:szCs w:val="32"/>
              </w:rPr>
              <w:t xml:space="preserve"> reflect community needs and ens</w:t>
            </w:r>
            <w:r>
              <w:rPr>
                <w:rFonts w:ascii="Arial" w:hAnsi="Arial" w:cs="Arial"/>
                <w:sz w:val="32"/>
                <w:szCs w:val="32"/>
              </w:rPr>
              <w:t>ure they can govern their area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4F6C6D" w:rsidRPr="00646E5B" w:rsidRDefault="004F6C6D" w:rsidP="00FD38CC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646E5B">
              <w:rPr>
                <w:rFonts w:ascii="Arial" w:hAnsi="Arial" w:cs="Arial"/>
                <w:b/>
                <w:sz w:val="32"/>
                <w:szCs w:val="32"/>
              </w:rPr>
              <w:t>Role:</w:t>
            </w:r>
          </w:p>
          <w:p w:rsidR="004F6C6D" w:rsidRPr="00646E5B" w:rsidRDefault="004F6C6D" w:rsidP="00FD38CC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 xml:space="preserve">to make laws </w:t>
            </w:r>
            <w:r>
              <w:rPr>
                <w:rFonts w:ascii="Arial" w:hAnsi="Arial" w:cs="Arial"/>
                <w:sz w:val="32"/>
                <w:szCs w:val="32"/>
              </w:rPr>
              <w:t>that</w:t>
            </w:r>
            <w:r w:rsidRPr="00646E5B">
              <w:rPr>
                <w:rFonts w:ascii="Arial" w:hAnsi="Arial" w:cs="Arial"/>
                <w:sz w:val="32"/>
                <w:szCs w:val="32"/>
              </w:rPr>
              <w:t xml:space="preserve"> reflect community needs and ens</w:t>
            </w:r>
            <w:r>
              <w:rPr>
                <w:rFonts w:ascii="Arial" w:hAnsi="Arial" w:cs="Arial"/>
                <w:sz w:val="32"/>
                <w:szCs w:val="32"/>
              </w:rPr>
              <w:t>ure they can govern their area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4F6C6D" w:rsidRPr="00646E5B" w:rsidRDefault="004F6C6D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646E5B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4F6C6D" w:rsidRPr="00646E5B" w:rsidRDefault="004F6C6D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swimming pools</w:t>
            </w:r>
          </w:p>
          <w:p w:rsidR="004F6C6D" w:rsidRPr="00646E5B" w:rsidRDefault="004F6C6D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local roads</w:t>
            </w:r>
          </w:p>
          <w:p w:rsidR="004F6C6D" w:rsidRDefault="004F6C6D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pet control</w:t>
            </w:r>
          </w:p>
          <w:p w:rsidR="004F6C6D" w:rsidRPr="00BA3DD6" w:rsidRDefault="004F6C6D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protection of historic places</w:t>
            </w:r>
          </w:p>
        </w:tc>
      </w:tr>
      <w:tr w:rsidR="00707CC3" w:rsidRPr="00646E5B" w:rsidTr="00C53A16">
        <w:trPr>
          <w:trHeight w:val="4400"/>
        </w:trPr>
        <w:tc>
          <w:tcPr>
            <w:tcW w:w="3426" w:type="dxa"/>
            <w:shd w:val="clear" w:color="auto" w:fill="auto"/>
            <w:vAlign w:val="center"/>
          </w:tcPr>
          <w:p w:rsidR="00400CD2" w:rsidRPr="00646E5B" w:rsidRDefault="00400CD2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646E5B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400CD2" w:rsidRPr="00646E5B" w:rsidRDefault="00400CD2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rubbish bins</w:t>
            </w:r>
          </w:p>
          <w:p w:rsidR="00400CD2" w:rsidRPr="00646E5B" w:rsidRDefault="00400CD2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street signs</w:t>
            </w:r>
          </w:p>
          <w:p w:rsidR="00400CD2" w:rsidRDefault="00400CD2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local parks</w:t>
            </w:r>
          </w:p>
          <w:p w:rsidR="00707CC3" w:rsidRPr="00BA3DD6" w:rsidRDefault="009D0F93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pet control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400CD2" w:rsidRPr="00646E5B" w:rsidRDefault="00400CD2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646E5B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400CD2" w:rsidRPr="00646E5B" w:rsidRDefault="00400CD2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rubbish bins</w:t>
            </w:r>
          </w:p>
          <w:p w:rsidR="00400CD2" w:rsidRPr="00646E5B" w:rsidRDefault="00400CD2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protection of natural areas</w:t>
            </w:r>
          </w:p>
          <w:p w:rsidR="00400CD2" w:rsidRDefault="00400CD2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local parks</w:t>
            </w:r>
          </w:p>
          <w:p w:rsidR="00707CC3" w:rsidRPr="00BA3DD6" w:rsidRDefault="009D0F93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swimming pools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400CD2" w:rsidRPr="00646E5B" w:rsidRDefault="00400CD2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646E5B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400CD2" w:rsidRPr="00646E5B" w:rsidRDefault="00400CD2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swimming pools</w:t>
            </w:r>
          </w:p>
          <w:p w:rsidR="00400CD2" w:rsidRPr="00646E5B" w:rsidRDefault="00400CD2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protection of historic places</w:t>
            </w:r>
          </w:p>
          <w:p w:rsidR="00400CD2" w:rsidRDefault="00400CD2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pet control</w:t>
            </w:r>
          </w:p>
          <w:p w:rsidR="00707CC3" w:rsidRPr="00BA3DD6" w:rsidRDefault="009D0F93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street signs</w:t>
            </w:r>
          </w:p>
        </w:tc>
      </w:tr>
      <w:tr w:rsidR="00CB037A" w:rsidRPr="00646E5B" w:rsidTr="00C53A16">
        <w:trPr>
          <w:trHeight w:val="4249"/>
        </w:trPr>
        <w:tc>
          <w:tcPr>
            <w:tcW w:w="3426" w:type="dxa"/>
            <w:shd w:val="clear" w:color="auto" w:fill="auto"/>
            <w:vAlign w:val="center"/>
          </w:tcPr>
          <w:p w:rsidR="00DE63E8" w:rsidRDefault="00DE63E8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  <w:p w:rsidR="00CB037A" w:rsidRPr="00E83DDE" w:rsidRDefault="00CB037A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E83DDE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CB037A" w:rsidRPr="00646E5B" w:rsidRDefault="003E24E1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transport</w:t>
            </w:r>
          </w:p>
          <w:p w:rsidR="00CB037A" w:rsidRPr="00646E5B" w:rsidRDefault="00171418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police services</w:t>
            </w:r>
          </w:p>
          <w:p w:rsidR="00CB037A" w:rsidRDefault="003E24E1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education</w:t>
            </w:r>
          </w:p>
          <w:p w:rsidR="00CB037A" w:rsidRPr="00BA3DD6" w:rsidRDefault="00FF0203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ambulance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8F634F" w:rsidRPr="00646E5B" w:rsidRDefault="008F634F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  <w:p w:rsidR="00CB037A" w:rsidRPr="00E83DDE" w:rsidRDefault="00CB037A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E83DDE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CB037A" w:rsidRPr="00646E5B" w:rsidRDefault="003E24E1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community</w:t>
            </w:r>
            <w:r w:rsidR="004F6C6D">
              <w:rPr>
                <w:rFonts w:ascii="Arial" w:hAnsi="Arial" w:cs="Arial"/>
                <w:sz w:val="32"/>
                <w:szCs w:val="32"/>
              </w:rPr>
              <w:br/>
            </w:r>
            <w:r w:rsidRPr="00646E5B">
              <w:rPr>
                <w:rFonts w:ascii="Arial" w:hAnsi="Arial" w:cs="Arial"/>
                <w:sz w:val="32"/>
                <w:szCs w:val="32"/>
              </w:rPr>
              <w:t>services</w:t>
            </w:r>
          </w:p>
          <w:p w:rsidR="00CB037A" w:rsidRPr="00646E5B" w:rsidRDefault="003E24E1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sport and recreation</w:t>
            </w:r>
          </w:p>
          <w:p w:rsidR="00CB037A" w:rsidRDefault="003E24E1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education</w:t>
            </w:r>
          </w:p>
          <w:p w:rsidR="00CB037A" w:rsidRPr="00BA3DD6" w:rsidRDefault="00FF0203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driver’s licence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3E24E1" w:rsidRPr="00E83DDE" w:rsidRDefault="003E24E1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E83DDE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3E24E1" w:rsidRPr="00646E5B" w:rsidRDefault="003E24E1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health</w:t>
            </w:r>
          </w:p>
          <w:p w:rsidR="003E24E1" w:rsidRPr="00646E5B" w:rsidRDefault="00171418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sport and recreation</w:t>
            </w:r>
          </w:p>
          <w:p w:rsidR="003E24E1" w:rsidRDefault="003E24E1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transport</w:t>
            </w:r>
          </w:p>
          <w:p w:rsidR="00CB037A" w:rsidRPr="00BA3DD6" w:rsidRDefault="00FF0203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police services</w:t>
            </w:r>
          </w:p>
        </w:tc>
      </w:tr>
      <w:tr w:rsidR="00CB037A" w:rsidRPr="00646E5B" w:rsidTr="00C53A16">
        <w:trPr>
          <w:trHeight w:val="4379"/>
        </w:trPr>
        <w:tc>
          <w:tcPr>
            <w:tcW w:w="3426" w:type="dxa"/>
            <w:shd w:val="clear" w:color="auto" w:fill="auto"/>
            <w:vAlign w:val="center"/>
          </w:tcPr>
          <w:p w:rsidR="003E24E1" w:rsidRPr="00646E5B" w:rsidRDefault="003E24E1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646E5B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3E24E1" w:rsidRPr="00646E5B" w:rsidRDefault="003E24E1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police services</w:t>
            </w:r>
          </w:p>
          <w:p w:rsidR="003E24E1" w:rsidRPr="00646E5B" w:rsidRDefault="00FF0203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ambulance</w:t>
            </w:r>
          </w:p>
          <w:p w:rsidR="00CB037A" w:rsidRDefault="00FF0203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health</w:t>
            </w:r>
          </w:p>
          <w:p w:rsidR="00FF0203" w:rsidRPr="00C53A16" w:rsidRDefault="00FF0203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community services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8F634F" w:rsidRPr="00E83DDE" w:rsidRDefault="008F634F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CB037A" w:rsidRPr="00E83DDE" w:rsidRDefault="00BD1EA1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52608" behindDoc="0" locked="0" layoutInCell="1" allowOverlap="1">
                  <wp:simplePos x="0" y="0"/>
                  <wp:positionH relativeFrom="column">
                    <wp:posOffset>302895</wp:posOffset>
                  </wp:positionH>
                  <wp:positionV relativeFrom="paragraph">
                    <wp:posOffset>561340</wp:posOffset>
                  </wp:positionV>
                  <wp:extent cx="1488440" cy="1228725"/>
                  <wp:effectExtent l="19050" t="19050" r="16510" b="28575"/>
                  <wp:wrapSquare wrapText="bothSides"/>
                  <wp:docPr id="63" name="Picture 63" descr="CIC_Y03-06_SS_PollingDaySce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CIC_Y03-06_SS_PollingDaySce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440" cy="122872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634F" w:rsidRPr="00E83DDE">
              <w:rPr>
                <w:rFonts w:ascii="Arial" w:hAnsi="Arial" w:cs="Arial"/>
                <w:b/>
                <w:sz w:val="32"/>
                <w:szCs w:val="32"/>
              </w:rPr>
              <w:t>police services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8F634F" w:rsidRPr="00E83DDE" w:rsidRDefault="008F634F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CB037A" w:rsidRPr="00E83DDE" w:rsidRDefault="00BD1EA1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drawing>
                <wp:anchor distT="0" distB="0" distL="114300" distR="114300" simplePos="0" relativeHeight="251653632" behindDoc="0" locked="0" layoutInCell="1" allowOverlap="1">
                  <wp:simplePos x="0" y="0"/>
                  <wp:positionH relativeFrom="column">
                    <wp:posOffset>264160</wp:posOffset>
                  </wp:positionH>
                  <wp:positionV relativeFrom="paragraph">
                    <wp:posOffset>657225</wp:posOffset>
                  </wp:positionV>
                  <wp:extent cx="1551940" cy="1346835"/>
                  <wp:effectExtent l="38100" t="38100" r="29210" b="43815"/>
                  <wp:wrapSquare wrapText="bothSides"/>
                  <wp:docPr id="6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1940" cy="134683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31859C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634F" w:rsidRPr="00E83DDE">
              <w:rPr>
                <w:rFonts w:ascii="Arial" w:hAnsi="Arial" w:cs="Arial"/>
                <w:b/>
                <w:sz w:val="32"/>
                <w:szCs w:val="32"/>
              </w:rPr>
              <w:t>transport</w:t>
            </w:r>
            <w:r w:rsidR="00FF0203" w:rsidRPr="00E83DDE">
              <w:rPr>
                <w:rFonts w:ascii="Arial" w:hAnsi="Arial" w:cs="Arial"/>
                <w:b/>
                <w:sz w:val="32"/>
                <w:szCs w:val="32"/>
              </w:rPr>
              <w:t>: bike helmets</w:t>
            </w:r>
          </w:p>
        </w:tc>
      </w:tr>
      <w:tr w:rsidR="00CB037A" w:rsidRPr="00646E5B" w:rsidTr="00C53A16">
        <w:trPr>
          <w:trHeight w:val="4400"/>
        </w:trPr>
        <w:tc>
          <w:tcPr>
            <w:tcW w:w="3426" w:type="dxa"/>
            <w:shd w:val="clear" w:color="auto" w:fill="auto"/>
            <w:vAlign w:val="center"/>
          </w:tcPr>
          <w:p w:rsidR="008F634F" w:rsidRPr="00646E5B" w:rsidRDefault="008F634F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CB037A" w:rsidRPr="00646E5B" w:rsidRDefault="00BD1EA1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54656" behindDoc="0" locked="0" layoutInCell="1" allowOverlap="1">
                  <wp:simplePos x="0" y="0"/>
                  <wp:positionH relativeFrom="column">
                    <wp:posOffset>278765</wp:posOffset>
                  </wp:positionH>
                  <wp:positionV relativeFrom="paragraph">
                    <wp:posOffset>867410</wp:posOffset>
                  </wp:positionV>
                  <wp:extent cx="1571625" cy="1056640"/>
                  <wp:effectExtent l="19050" t="19050" r="28575" b="10160"/>
                  <wp:wrapSquare wrapText="bothSides"/>
                  <wp:docPr id="65" name="Picture 65" descr="CIC_Y03-06_Group_athletic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CIC_Y03-06_Group_athletic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05664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634F" w:rsidRPr="00646E5B">
              <w:rPr>
                <w:rFonts w:ascii="Arial" w:hAnsi="Arial" w:cs="Arial"/>
                <w:b/>
                <w:sz w:val="32"/>
                <w:szCs w:val="32"/>
              </w:rPr>
              <w:t>sport and recreation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8F634F" w:rsidRPr="00646E5B" w:rsidRDefault="008F634F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CB037A" w:rsidRPr="00646E5B" w:rsidRDefault="00BD1EA1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55680" behindDoc="0" locked="0" layoutInCell="1" allowOverlap="1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798195</wp:posOffset>
                  </wp:positionV>
                  <wp:extent cx="1718945" cy="1185545"/>
                  <wp:effectExtent l="19050" t="19050" r="14605" b="14605"/>
                  <wp:wrapSquare wrapText="bothSides"/>
                  <wp:docPr id="66" name="Picture 66" descr="CIC_Y03-06_Group_landca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CIC_Y03-06_Group_landca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8945" cy="1185545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F0203">
              <w:rPr>
                <w:rFonts w:ascii="Arial" w:hAnsi="Arial" w:cs="Arial"/>
                <w:b/>
                <w:sz w:val="32"/>
                <w:szCs w:val="32"/>
              </w:rPr>
              <w:t>local parks</w:t>
            </w:r>
          </w:p>
        </w:tc>
        <w:tc>
          <w:tcPr>
            <w:tcW w:w="3427" w:type="dxa"/>
            <w:shd w:val="clear" w:color="auto" w:fill="auto"/>
            <w:vAlign w:val="center"/>
          </w:tcPr>
          <w:p w:rsidR="00BA3DD6" w:rsidRDefault="00BA3DD6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CB037A" w:rsidRPr="00646E5B" w:rsidRDefault="00FF0203" w:rsidP="00C53A16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education</w:t>
            </w:r>
            <w:bookmarkStart w:id="0" w:name="_GoBack"/>
            <w:r w:rsidR="00BD1EA1">
              <w:rPr>
                <w:rFonts w:ascii="Arial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63872" behindDoc="0" locked="0" layoutInCell="1" allowOverlap="1">
                  <wp:simplePos x="0" y="0"/>
                  <wp:positionH relativeFrom="column">
                    <wp:posOffset>215900</wp:posOffset>
                  </wp:positionH>
                  <wp:positionV relativeFrom="paragraph">
                    <wp:posOffset>794385</wp:posOffset>
                  </wp:positionV>
                  <wp:extent cx="1600200" cy="1129665"/>
                  <wp:effectExtent l="19050" t="19050" r="19050" b="13335"/>
                  <wp:wrapSquare wrapText="bothSides"/>
                  <wp:docPr id="87" name="Picture 87" descr="CIV_Y03_U1_SS_ schoolyard col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CIV_Y03_U1_SS_ schoolyard col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1296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bookmarkEnd w:id="0"/>
          </w:p>
        </w:tc>
      </w:tr>
    </w:tbl>
    <w:p w:rsidR="00707CC3" w:rsidRPr="00646E5B" w:rsidRDefault="00707CC3">
      <w:pPr>
        <w:tabs>
          <w:tab w:val="left" w:pos="765"/>
        </w:tabs>
        <w:rPr>
          <w:rFonts w:ascii="Arial" w:hAnsi="Arial" w:cs="Arial"/>
          <w:color w:val="17365D"/>
          <w:sz w:val="32"/>
          <w:szCs w:val="32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345"/>
        <w:gridCol w:w="3143"/>
        <w:gridCol w:w="3366"/>
      </w:tblGrid>
      <w:tr w:rsidR="007455AD" w:rsidRPr="00646E5B" w:rsidTr="00646E5B">
        <w:trPr>
          <w:trHeight w:val="4249"/>
        </w:trPr>
        <w:tc>
          <w:tcPr>
            <w:tcW w:w="3426" w:type="dxa"/>
            <w:shd w:val="clear" w:color="auto" w:fill="auto"/>
          </w:tcPr>
          <w:p w:rsidR="008C09E6" w:rsidRDefault="008C09E6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7455AD" w:rsidRDefault="008C09E6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s</w:t>
            </w:r>
            <w:r w:rsidR="008F2898" w:rsidRPr="00CC3850">
              <w:rPr>
                <w:rFonts w:ascii="Arial" w:hAnsi="Arial" w:cs="Arial"/>
                <w:b/>
                <w:sz w:val="32"/>
                <w:szCs w:val="32"/>
              </w:rPr>
              <w:t>wimming pools</w:t>
            </w:r>
          </w:p>
          <w:p w:rsidR="008C09E6" w:rsidRPr="00CC3850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66944" behindDoc="0" locked="0" layoutInCell="1" allowOverlap="1">
                  <wp:simplePos x="0" y="0"/>
                  <wp:positionH relativeFrom="column">
                    <wp:posOffset>49530</wp:posOffset>
                  </wp:positionH>
                  <wp:positionV relativeFrom="paragraph">
                    <wp:posOffset>249555</wp:posOffset>
                  </wp:positionV>
                  <wp:extent cx="1914525" cy="1353185"/>
                  <wp:effectExtent l="0" t="0" r="9525" b="0"/>
                  <wp:wrapSquare wrapText="bothSides"/>
                  <wp:docPr id="96" name="Picture 96" descr="CIC_Y05-06Band_U2_SLR_HappyGov pool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CIC_Y05-06Band_U2_SLR_HappyGov pool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27" w:type="dxa"/>
            <w:shd w:val="clear" w:color="auto" w:fill="auto"/>
          </w:tcPr>
          <w:p w:rsidR="000E2840" w:rsidRPr="00CC3850" w:rsidRDefault="000E2840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7455AD" w:rsidRPr="00CC3850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B411E0">
              <w:rPr>
                <w:rFonts w:ascii="Arial" w:hAnsi="Arial" w:cs="Arial"/>
                <w:b/>
                <w:noProof/>
                <w:sz w:val="28"/>
                <w:szCs w:val="32"/>
              </w:rPr>
              <w:drawing>
                <wp:anchor distT="0" distB="0" distL="114300" distR="114300" simplePos="0" relativeHeight="251656704" behindDoc="0" locked="0" layoutInCell="1" allowOverlap="1" wp14:anchorId="539BE044" wp14:editId="1DF77D20">
                  <wp:simplePos x="0" y="0"/>
                  <wp:positionH relativeFrom="column">
                    <wp:posOffset>227965</wp:posOffset>
                  </wp:positionH>
                  <wp:positionV relativeFrom="paragraph">
                    <wp:posOffset>608330</wp:posOffset>
                  </wp:positionV>
                  <wp:extent cx="1703705" cy="1382395"/>
                  <wp:effectExtent l="38100" t="38100" r="29845" b="46355"/>
                  <wp:wrapSquare wrapText="bothSides"/>
                  <wp:docPr id="69" name="Picture 2" descr="Description: Civ_Y3-4_U2_AT_council issues TV ad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ription: Civ_Y3-4_U2_AT_council issues TV ad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3705" cy="138239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31859C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E2840" w:rsidRPr="00B411E0">
              <w:rPr>
                <w:rFonts w:ascii="Arial" w:hAnsi="Arial" w:cs="Arial"/>
                <w:b/>
                <w:sz w:val="28"/>
                <w:szCs w:val="32"/>
              </w:rPr>
              <w:t>telecommunications</w:t>
            </w:r>
          </w:p>
        </w:tc>
        <w:tc>
          <w:tcPr>
            <w:tcW w:w="3427" w:type="dxa"/>
            <w:shd w:val="clear" w:color="auto" w:fill="auto"/>
          </w:tcPr>
          <w:p w:rsidR="000E2840" w:rsidRPr="00CC3850" w:rsidRDefault="000E2840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7455AD" w:rsidRPr="00CC3850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column">
                    <wp:posOffset>179070</wp:posOffset>
                  </wp:positionH>
                  <wp:positionV relativeFrom="paragraph">
                    <wp:posOffset>608330</wp:posOffset>
                  </wp:positionV>
                  <wp:extent cx="1638300" cy="1155700"/>
                  <wp:effectExtent l="19050" t="19050" r="19050" b="25400"/>
                  <wp:wrapSquare wrapText="bothSides"/>
                  <wp:docPr id="71" name="Picture 71" descr="Civ_Y05-6_U1_AT_Customs offic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Civ_Y05-6_U1_AT_Customs offic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1557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E2840" w:rsidRPr="00CC3850">
              <w:rPr>
                <w:rFonts w:ascii="Arial" w:hAnsi="Arial" w:cs="Arial"/>
                <w:b/>
                <w:sz w:val="32"/>
                <w:szCs w:val="32"/>
              </w:rPr>
              <w:t>customs</w:t>
            </w:r>
          </w:p>
        </w:tc>
      </w:tr>
      <w:tr w:rsidR="007455AD" w:rsidRPr="00646E5B" w:rsidTr="00646E5B">
        <w:trPr>
          <w:trHeight w:val="4379"/>
        </w:trPr>
        <w:tc>
          <w:tcPr>
            <w:tcW w:w="3426" w:type="dxa"/>
            <w:shd w:val="clear" w:color="auto" w:fill="auto"/>
          </w:tcPr>
          <w:p w:rsidR="000E2840" w:rsidRPr="00CC3850" w:rsidRDefault="000E2840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7455AD" w:rsidRPr="00CC3850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58752" behindDoc="0" locked="0" layoutInCell="1" allowOverlap="1">
                  <wp:simplePos x="0" y="0"/>
                  <wp:positionH relativeFrom="column">
                    <wp:posOffset>49530</wp:posOffset>
                  </wp:positionH>
                  <wp:positionV relativeFrom="paragraph">
                    <wp:posOffset>521335</wp:posOffset>
                  </wp:positionV>
                  <wp:extent cx="1914525" cy="1165860"/>
                  <wp:effectExtent l="19050" t="19050" r="28575" b="15240"/>
                  <wp:wrapSquare wrapText="bothSides"/>
                  <wp:docPr id="72" name="Picture 72" descr="CIV_Y03_U1_SS_thai famil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CIV_Y03_U1_SS_thai famil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116586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F634F" w:rsidRPr="00CC3850">
              <w:rPr>
                <w:rFonts w:ascii="Arial" w:hAnsi="Arial" w:cs="Arial"/>
                <w:b/>
                <w:sz w:val="32"/>
                <w:szCs w:val="32"/>
              </w:rPr>
              <w:t xml:space="preserve">family </w:t>
            </w:r>
            <w:r w:rsidR="000E2840" w:rsidRPr="00CC3850">
              <w:rPr>
                <w:rFonts w:ascii="Arial" w:hAnsi="Arial" w:cs="Arial"/>
                <w:b/>
                <w:sz w:val="32"/>
                <w:szCs w:val="32"/>
              </w:rPr>
              <w:t>support</w:t>
            </w:r>
          </w:p>
        </w:tc>
        <w:tc>
          <w:tcPr>
            <w:tcW w:w="3427" w:type="dxa"/>
            <w:shd w:val="clear" w:color="auto" w:fill="auto"/>
          </w:tcPr>
          <w:p w:rsidR="000E2840" w:rsidRPr="00CC3850" w:rsidRDefault="000E2840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7455AD" w:rsidRPr="00CC3850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59776" behindDoc="0" locked="0" layoutInCell="1" allowOverlap="1">
                  <wp:simplePos x="0" y="0"/>
                  <wp:positionH relativeFrom="column">
                    <wp:posOffset>370840</wp:posOffset>
                  </wp:positionH>
                  <wp:positionV relativeFrom="paragraph">
                    <wp:posOffset>641350</wp:posOffset>
                  </wp:positionV>
                  <wp:extent cx="1380490" cy="1320800"/>
                  <wp:effectExtent l="19050" t="19050" r="10160" b="12700"/>
                  <wp:wrapSquare wrapText="bothSides"/>
                  <wp:docPr id="73" name="Picture 73" descr="Civ_Y3-4_U2_AT_council issues do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Civ_Y3-4_U2_AT_council issues do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0490" cy="13208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E2840" w:rsidRPr="00CC3850">
              <w:rPr>
                <w:rFonts w:ascii="Arial" w:hAnsi="Arial" w:cs="Arial"/>
                <w:b/>
                <w:sz w:val="32"/>
                <w:szCs w:val="32"/>
              </w:rPr>
              <w:t>pet control</w:t>
            </w:r>
          </w:p>
        </w:tc>
        <w:tc>
          <w:tcPr>
            <w:tcW w:w="3427" w:type="dxa"/>
            <w:shd w:val="clear" w:color="auto" w:fill="auto"/>
          </w:tcPr>
          <w:p w:rsidR="000E2840" w:rsidRPr="00CC3850" w:rsidRDefault="000E2840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7455AD" w:rsidRPr="00CC3850" w:rsidRDefault="000E2840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CC3850">
              <w:rPr>
                <w:rFonts w:ascii="Arial" w:hAnsi="Arial" w:cs="Arial"/>
                <w:b/>
                <w:sz w:val="32"/>
                <w:szCs w:val="32"/>
              </w:rPr>
              <w:t>local roads</w:t>
            </w:r>
          </w:p>
          <w:p w:rsidR="00FF0203" w:rsidRPr="00CC3850" w:rsidRDefault="00FF0203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FF0203" w:rsidRPr="00CC3850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64896" behindDoc="1" locked="0" layoutInCell="1" allowOverlap="1">
                  <wp:simplePos x="0" y="0"/>
                  <wp:positionH relativeFrom="column">
                    <wp:posOffset>179070</wp:posOffset>
                  </wp:positionH>
                  <wp:positionV relativeFrom="paragraph">
                    <wp:posOffset>21590</wp:posOffset>
                  </wp:positionV>
                  <wp:extent cx="1752600" cy="1239520"/>
                  <wp:effectExtent l="19050" t="19050" r="19050" b="17780"/>
                  <wp:wrapTight wrapText="bothSides">
                    <wp:wrapPolygon edited="0">
                      <wp:start x="-235" y="-332"/>
                      <wp:lineTo x="-235" y="21578"/>
                      <wp:lineTo x="21600" y="21578"/>
                      <wp:lineTo x="21600" y="-332"/>
                      <wp:lineTo x="-235" y="-332"/>
                    </wp:wrapPolygon>
                  </wp:wrapTight>
                  <wp:docPr id="89" name="Picture 89" descr="CIC_Y05-06Band_U2_SH_ThreeLevGovRespLoc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" descr="CIC_Y05-06Band_U2_SH_ThreeLevGovRespLocC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2395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7455AD" w:rsidRPr="00646E5B" w:rsidTr="00646E5B">
        <w:trPr>
          <w:trHeight w:val="4400"/>
        </w:trPr>
        <w:tc>
          <w:tcPr>
            <w:tcW w:w="3426" w:type="dxa"/>
            <w:shd w:val="clear" w:color="auto" w:fill="auto"/>
          </w:tcPr>
          <w:p w:rsidR="00CC3850" w:rsidRDefault="00CC3850" w:rsidP="00CC3850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7455AD" w:rsidRPr="00646E5B" w:rsidRDefault="00BD1EA1" w:rsidP="00CC3850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60800" behindDoc="0" locked="0" layoutInCell="1" allowOverlap="1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427990</wp:posOffset>
                  </wp:positionV>
                  <wp:extent cx="1808480" cy="1137920"/>
                  <wp:effectExtent l="19050" t="19050" r="20320" b="24130"/>
                  <wp:wrapSquare wrapText="bothSides"/>
                  <wp:docPr id="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8480" cy="113792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CC3850">
              <w:rPr>
                <w:rFonts w:ascii="Arial" w:hAnsi="Arial" w:cs="Arial"/>
                <w:b/>
                <w:sz w:val="32"/>
                <w:szCs w:val="32"/>
              </w:rPr>
              <w:t>h</w:t>
            </w:r>
            <w:r w:rsidR="003521DE" w:rsidRPr="00646E5B">
              <w:rPr>
                <w:rFonts w:ascii="Arial" w:hAnsi="Arial" w:cs="Arial"/>
                <w:b/>
                <w:sz w:val="32"/>
                <w:szCs w:val="32"/>
              </w:rPr>
              <w:t>ealth</w:t>
            </w:r>
          </w:p>
        </w:tc>
        <w:tc>
          <w:tcPr>
            <w:tcW w:w="3427" w:type="dxa"/>
            <w:shd w:val="clear" w:color="auto" w:fill="auto"/>
          </w:tcPr>
          <w:p w:rsidR="00222EFA" w:rsidRDefault="00222EFA" w:rsidP="00222EFA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222EFA" w:rsidRPr="00646E5B" w:rsidRDefault="00222EFA" w:rsidP="00222EFA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646E5B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222EFA" w:rsidRPr="00646E5B" w:rsidRDefault="00222EFA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income</w:t>
            </w:r>
            <w:r w:rsidRPr="00646E5B">
              <w:rPr>
                <w:rFonts w:ascii="Arial" w:hAnsi="Arial" w:cs="Arial"/>
                <w:sz w:val="32"/>
                <w:szCs w:val="32"/>
              </w:rPr>
              <w:t xml:space="preserve"> tax</w:t>
            </w:r>
          </w:p>
          <w:p w:rsidR="00222EFA" w:rsidRPr="00646E5B" w:rsidRDefault="00222EFA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family support</w:t>
            </w:r>
          </w:p>
          <w:p w:rsidR="00222EFA" w:rsidRDefault="00222EFA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defence force</w:t>
            </w:r>
          </w:p>
          <w:p w:rsidR="00222EFA" w:rsidRPr="00646E5B" w:rsidRDefault="00222EFA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quarantine</w:t>
            </w:r>
          </w:p>
          <w:p w:rsidR="00CC3850" w:rsidRDefault="00CC3850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CC3850" w:rsidRPr="00646E5B" w:rsidRDefault="00CC3850" w:rsidP="00222EFA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3427" w:type="dxa"/>
            <w:shd w:val="clear" w:color="auto" w:fill="auto"/>
          </w:tcPr>
          <w:p w:rsidR="00CC3850" w:rsidRDefault="00CC3850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7455AD" w:rsidRDefault="00CC3850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 xml:space="preserve">post </w:t>
            </w:r>
            <w:r w:rsidR="008F2898">
              <w:rPr>
                <w:rFonts w:ascii="Arial" w:hAnsi="Arial" w:cs="Arial"/>
                <w:b/>
                <w:sz w:val="32"/>
                <w:szCs w:val="32"/>
              </w:rPr>
              <w:t>office</w:t>
            </w:r>
          </w:p>
          <w:p w:rsidR="00C1397D" w:rsidRPr="00646E5B" w:rsidRDefault="00BD1EA1" w:rsidP="00646E5B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76160" behindDoc="1" locked="0" layoutInCell="1" allowOverlap="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168910</wp:posOffset>
                  </wp:positionV>
                  <wp:extent cx="1972945" cy="1276350"/>
                  <wp:effectExtent l="0" t="0" r="8255" b="0"/>
                  <wp:wrapTight wrapText="bothSides">
                    <wp:wrapPolygon edited="0">
                      <wp:start x="0" y="0"/>
                      <wp:lineTo x="0" y="21278"/>
                      <wp:lineTo x="21482" y="21278"/>
                      <wp:lineTo x="21482" y="0"/>
                      <wp:lineTo x="0" y="0"/>
                    </wp:wrapPolygon>
                  </wp:wrapTight>
                  <wp:docPr id="120" name="Picture 120" descr="CIC_Y05-06Band_U2_SLR_HappyGov post offi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0" descr="CIC_Y05-06Band_U2_SLR_HappyGov post offi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2945" cy="1276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="007455AD" w:rsidRDefault="007455AD">
      <w:pPr>
        <w:tabs>
          <w:tab w:val="left" w:pos="765"/>
        </w:tabs>
        <w:rPr>
          <w:rFonts w:ascii="Arial" w:hAnsi="Arial" w:cs="Arial"/>
          <w:color w:val="17365D"/>
          <w:sz w:val="32"/>
          <w:szCs w:val="32"/>
        </w:rPr>
      </w:pPr>
    </w:p>
    <w:p w:rsidR="009D0F93" w:rsidRDefault="009D0F93">
      <w:pPr>
        <w:tabs>
          <w:tab w:val="left" w:pos="765"/>
        </w:tabs>
        <w:rPr>
          <w:rFonts w:ascii="Arial" w:hAnsi="Arial" w:cs="Arial"/>
          <w:color w:val="17365D"/>
          <w:sz w:val="32"/>
          <w:szCs w:val="32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125"/>
        <w:gridCol w:w="3468"/>
        <w:gridCol w:w="3261"/>
      </w:tblGrid>
      <w:tr w:rsidR="009D0F93" w:rsidRPr="00646E5B" w:rsidTr="009D0F93">
        <w:trPr>
          <w:trHeight w:val="4249"/>
        </w:trPr>
        <w:tc>
          <w:tcPr>
            <w:tcW w:w="3426" w:type="dxa"/>
            <w:shd w:val="clear" w:color="auto" w:fill="auto"/>
            <w:vAlign w:val="center"/>
          </w:tcPr>
          <w:p w:rsidR="009D0F93" w:rsidRPr="000C40F8" w:rsidRDefault="009D0F93" w:rsidP="009D0F93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0C40F8">
              <w:rPr>
                <w:rFonts w:ascii="Arial" w:hAnsi="Arial" w:cs="Arial"/>
                <w:b/>
                <w:sz w:val="32"/>
                <w:szCs w:val="32"/>
              </w:rPr>
              <w:lastRenderedPageBreak/>
              <w:t>Responsibilities:</w:t>
            </w:r>
          </w:p>
          <w:p w:rsidR="009D0F93" w:rsidRPr="008C09E6" w:rsidRDefault="00D95C7C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rubbish collection</w:t>
            </w:r>
          </w:p>
          <w:p w:rsidR="009D0F93" w:rsidRPr="008C09E6" w:rsidRDefault="009D0F93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8C09E6">
              <w:rPr>
                <w:rFonts w:ascii="Arial" w:hAnsi="Arial" w:cs="Arial"/>
                <w:sz w:val="32"/>
                <w:szCs w:val="32"/>
              </w:rPr>
              <w:t>street signs</w:t>
            </w:r>
          </w:p>
          <w:p w:rsidR="009D0F93" w:rsidRPr="008C09E6" w:rsidRDefault="009D0F93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8C09E6">
              <w:rPr>
                <w:rFonts w:ascii="Arial" w:hAnsi="Arial" w:cs="Arial"/>
                <w:sz w:val="32"/>
                <w:szCs w:val="32"/>
              </w:rPr>
              <w:t>swimming pools</w:t>
            </w:r>
          </w:p>
          <w:p w:rsidR="009D0F93" w:rsidRPr="008C09E6" w:rsidRDefault="009D0F93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8C09E6">
              <w:rPr>
                <w:rFonts w:ascii="Arial" w:hAnsi="Arial" w:cs="Arial"/>
                <w:sz w:val="32"/>
                <w:szCs w:val="32"/>
              </w:rPr>
              <w:t>pet control</w:t>
            </w:r>
          </w:p>
          <w:p w:rsidR="009D0F93" w:rsidRPr="000C40F8" w:rsidRDefault="009D0F93" w:rsidP="009D0F93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3427" w:type="dxa"/>
            <w:shd w:val="clear" w:color="auto" w:fill="auto"/>
          </w:tcPr>
          <w:p w:rsidR="009D0F93" w:rsidRPr="000C40F8" w:rsidRDefault="009D0F93" w:rsidP="009D0F93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9D0F93" w:rsidRPr="000C40F8" w:rsidRDefault="00171418" w:rsidP="009D0F93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0C40F8">
              <w:rPr>
                <w:rFonts w:ascii="Arial" w:hAnsi="Arial" w:cs="Arial"/>
                <w:b/>
                <w:sz w:val="32"/>
                <w:szCs w:val="32"/>
              </w:rPr>
              <w:t>p</w:t>
            </w:r>
            <w:r w:rsidR="00FF0203" w:rsidRPr="000C40F8">
              <w:rPr>
                <w:rFonts w:ascii="Arial" w:hAnsi="Arial" w:cs="Arial"/>
                <w:b/>
                <w:sz w:val="32"/>
                <w:szCs w:val="32"/>
              </w:rPr>
              <w:t>rotection of historic places</w:t>
            </w:r>
          </w:p>
          <w:p w:rsidR="00C94A79" w:rsidRPr="000C40F8" w:rsidRDefault="00BD1EA1" w:rsidP="009D0F93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68992" behindDoc="0" locked="0" layoutInCell="1" allowOverlap="1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180975</wp:posOffset>
                  </wp:positionV>
                  <wp:extent cx="1535430" cy="1068070"/>
                  <wp:effectExtent l="0" t="0" r="7620" b="0"/>
                  <wp:wrapSquare wrapText="bothSides"/>
                  <wp:docPr id="113" name="Picture 113" descr="CIC_Y05-06Band_U2_SLR_HappyGov historic buil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3" descr="CIC_Y05-06Band_U2_SLR_HappyGov historic buildi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5430" cy="1068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27" w:type="dxa"/>
            <w:shd w:val="clear" w:color="auto" w:fill="auto"/>
          </w:tcPr>
          <w:p w:rsidR="009D0F93" w:rsidRPr="000C40F8" w:rsidRDefault="009D0F93" w:rsidP="009D0F93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9D0F93" w:rsidRDefault="00171418" w:rsidP="009D0F93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0C40F8">
              <w:rPr>
                <w:rFonts w:ascii="Arial" w:hAnsi="Arial" w:cs="Arial"/>
                <w:b/>
                <w:sz w:val="32"/>
                <w:szCs w:val="32"/>
              </w:rPr>
              <w:t>s</w:t>
            </w:r>
            <w:r w:rsidR="00FF0203" w:rsidRPr="000C40F8">
              <w:rPr>
                <w:rFonts w:ascii="Arial" w:hAnsi="Arial" w:cs="Arial"/>
                <w:b/>
                <w:sz w:val="32"/>
                <w:szCs w:val="32"/>
              </w:rPr>
              <w:t>treet signs</w:t>
            </w:r>
          </w:p>
          <w:p w:rsidR="007A79A2" w:rsidRPr="000C40F8" w:rsidRDefault="00BD1EA1" w:rsidP="009D0F93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67968" behindDoc="0" locked="0" layoutInCell="1" allowOverlap="1">
                  <wp:simplePos x="0" y="0"/>
                  <wp:positionH relativeFrom="column">
                    <wp:posOffset>230505</wp:posOffset>
                  </wp:positionH>
                  <wp:positionV relativeFrom="paragraph">
                    <wp:posOffset>125095</wp:posOffset>
                  </wp:positionV>
                  <wp:extent cx="1489710" cy="1052830"/>
                  <wp:effectExtent l="0" t="0" r="0" b="0"/>
                  <wp:wrapSquare wrapText="bothSides"/>
                  <wp:docPr id="101" name="Picture 101" descr="CIC_Y05-06Band_U2_SLR_HappyGov street sign (4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1" descr="CIC_Y05-06Band_U2_SLR_HappyGov street sign (4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710" cy="1052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D0F93" w:rsidRPr="00646E5B" w:rsidTr="009D0F93">
        <w:trPr>
          <w:trHeight w:val="4379"/>
        </w:trPr>
        <w:tc>
          <w:tcPr>
            <w:tcW w:w="3426" w:type="dxa"/>
            <w:shd w:val="clear" w:color="auto" w:fill="auto"/>
          </w:tcPr>
          <w:p w:rsidR="009D0F93" w:rsidRPr="000C40F8" w:rsidRDefault="009D0F93" w:rsidP="009D0F93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9D0F93" w:rsidRPr="000C40F8" w:rsidRDefault="00FF0203" w:rsidP="00FF0203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0C40F8">
              <w:rPr>
                <w:rFonts w:ascii="Arial" w:hAnsi="Arial" w:cs="Arial"/>
                <w:b/>
                <w:sz w:val="32"/>
                <w:szCs w:val="32"/>
              </w:rPr>
              <w:t>community services</w:t>
            </w:r>
          </w:p>
          <w:p w:rsidR="00FF0203" w:rsidRPr="000C40F8" w:rsidRDefault="00BD1EA1" w:rsidP="00FF0203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65920" behindDoc="0" locked="0" layoutInCell="1" allowOverlap="1">
                  <wp:simplePos x="0" y="0"/>
                  <wp:positionH relativeFrom="column">
                    <wp:posOffset>201930</wp:posOffset>
                  </wp:positionH>
                  <wp:positionV relativeFrom="paragraph">
                    <wp:posOffset>398780</wp:posOffset>
                  </wp:positionV>
                  <wp:extent cx="1555115" cy="1219200"/>
                  <wp:effectExtent l="19050" t="19050" r="26035" b="19050"/>
                  <wp:wrapSquare wrapText="bothSides"/>
                  <wp:docPr id="90" name="Picture 90" descr="CIC_Y03-04Band_U1_SS_RSP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CIC_Y03-04Band_U1_SS_RSP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5115" cy="121920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F0203" w:rsidRPr="000C40F8" w:rsidRDefault="00FF0203" w:rsidP="00FF0203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3427" w:type="dxa"/>
            <w:shd w:val="clear" w:color="auto" w:fill="auto"/>
          </w:tcPr>
          <w:p w:rsidR="009D0F93" w:rsidRPr="000C40F8" w:rsidRDefault="009D0F93" w:rsidP="009D0F93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9D0F93" w:rsidRDefault="009C21F7" w:rsidP="009D0F93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b/>
                <w:sz w:val="32"/>
                <w:szCs w:val="32"/>
              </w:rPr>
              <w:t>a</w:t>
            </w:r>
            <w:r w:rsidR="00FF0203" w:rsidRPr="000C40F8">
              <w:rPr>
                <w:rFonts w:ascii="Arial" w:hAnsi="Arial" w:cs="Arial"/>
                <w:b/>
                <w:sz w:val="32"/>
                <w:szCs w:val="32"/>
              </w:rPr>
              <w:t>mbulance</w:t>
            </w:r>
          </w:p>
          <w:p w:rsidR="009C21F7" w:rsidRPr="009C21F7" w:rsidRDefault="00BD1EA1" w:rsidP="009D0F93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i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73088" behindDoc="0" locked="0" layoutInCell="1" allowOverlap="1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358775</wp:posOffset>
                  </wp:positionV>
                  <wp:extent cx="2065020" cy="981075"/>
                  <wp:effectExtent l="0" t="0" r="0" b="9525"/>
                  <wp:wrapSquare wrapText="bothSides"/>
                  <wp:docPr id="117" name="Picture 117" descr="CIC_Y05-06Band_U2_SLR_HappyGov ambula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7" descr="CIC_Y05-06Band_U2_SLR_HappyGov ambulan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02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27" w:type="dxa"/>
            <w:shd w:val="clear" w:color="auto" w:fill="auto"/>
          </w:tcPr>
          <w:p w:rsidR="009D0F93" w:rsidRPr="000C40F8" w:rsidRDefault="009D0F93" w:rsidP="009D0F93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FF0203" w:rsidRPr="000C40F8" w:rsidRDefault="00171418" w:rsidP="009D0F93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0C40F8">
              <w:rPr>
                <w:rFonts w:ascii="Arial" w:hAnsi="Arial" w:cs="Arial"/>
                <w:b/>
                <w:sz w:val="32"/>
                <w:szCs w:val="32"/>
              </w:rPr>
              <w:t>t</w:t>
            </w:r>
            <w:r w:rsidR="00FF0203" w:rsidRPr="000C40F8">
              <w:rPr>
                <w:rFonts w:ascii="Arial" w:hAnsi="Arial" w:cs="Arial"/>
                <w:b/>
                <w:sz w:val="32"/>
                <w:szCs w:val="32"/>
              </w:rPr>
              <w:t>ransport: driver’s licence</w:t>
            </w:r>
          </w:p>
          <w:p w:rsidR="00FF0203" w:rsidRPr="009C21F7" w:rsidRDefault="00BD1EA1" w:rsidP="009C21F7">
            <w:pPr>
              <w:tabs>
                <w:tab w:val="left" w:pos="765"/>
              </w:tabs>
              <w:spacing w:before="120" w:after="120" w:line="240" w:lineRule="auto"/>
              <w:ind w:firstLine="567"/>
              <w:rPr>
                <w:rFonts w:ascii="Arial" w:hAnsi="Arial" w:cs="Arial"/>
                <w:i/>
                <w:color w:val="FF0000"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71040" behindDoc="0" locked="0" layoutInCell="1" allowOverlap="1">
                  <wp:simplePos x="0" y="0"/>
                  <wp:positionH relativeFrom="column">
                    <wp:posOffset>124460</wp:posOffset>
                  </wp:positionH>
                  <wp:positionV relativeFrom="paragraph">
                    <wp:posOffset>18415</wp:posOffset>
                  </wp:positionV>
                  <wp:extent cx="1824990" cy="1287780"/>
                  <wp:effectExtent l="0" t="0" r="3810" b="7620"/>
                  <wp:wrapSquare wrapText="bothSides"/>
                  <wp:docPr id="115" name="Picture 115" descr="CIC_Y05-06Band_U2_SLR_HappyGov drivers licence (3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5" descr="CIC_Y05-06Band_U2_SLR_HappyGov drivers licence 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499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9D0F93" w:rsidRPr="00646E5B" w:rsidTr="00171418">
        <w:trPr>
          <w:trHeight w:val="4400"/>
        </w:trPr>
        <w:tc>
          <w:tcPr>
            <w:tcW w:w="3426" w:type="dxa"/>
            <w:shd w:val="clear" w:color="auto" w:fill="auto"/>
            <w:vAlign w:val="center"/>
          </w:tcPr>
          <w:p w:rsidR="00171418" w:rsidRPr="00171418" w:rsidRDefault="00171418" w:rsidP="00171418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171418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171418" w:rsidRPr="00171418" w:rsidRDefault="00171418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community service</w:t>
            </w:r>
          </w:p>
          <w:p w:rsidR="00171418" w:rsidRPr="00171418" w:rsidRDefault="00171418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education</w:t>
            </w:r>
          </w:p>
          <w:p w:rsidR="00171418" w:rsidRPr="00171418" w:rsidRDefault="00171418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ambulance</w:t>
            </w:r>
          </w:p>
          <w:p w:rsidR="00171418" w:rsidRPr="00171418" w:rsidRDefault="00171418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transport</w:t>
            </w:r>
          </w:p>
          <w:p w:rsidR="009D0F93" w:rsidRPr="00646E5B" w:rsidRDefault="009D0F93" w:rsidP="00171418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3427" w:type="dxa"/>
            <w:shd w:val="clear" w:color="auto" w:fill="auto"/>
            <w:vAlign w:val="center"/>
          </w:tcPr>
          <w:p w:rsidR="00171418" w:rsidRPr="00171418" w:rsidRDefault="00171418" w:rsidP="00171418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171418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171418" w:rsidRPr="00171418" w:rsidRDefault="00D95C7C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rubbish collection</w:t>
            </w:r>
          </w:p>
          <w:p w:rsidR="00171418" w:rsidRPr="00171418" w:rsidRDefault="00171418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171418">
              <w:rPr>
                <w:rFonts w:ascii="Arial" w:hAnsi="Arial" w:cs="Arial"/>
                <w:sz w:val="32"/>
                <w:szCs w:val="32"/>
              </w:rPr>
              <w:t>street signs</w:t>
            </w:r>
          </w:p>
          <w:p w:rsidR="00171418" w:rsidRPr="00171418" w:rsidRDefault="00171418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171418">
              <w:rPr>
                <w:rFonts w:ascii="Arial" w:hAnsi="Arial" w:cs="Arial"/>
                <w:sz w:val="32"/>
                <w:szCs w:val="32"/>
              </w:rPr>
              <w:t>swimming pools</w:t>
            </w:r>
          </w:p>
          <w:p w:rsidR="00171418" w:rsidRPr="00171418" w:rsidRDefault="00171418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local roads</w:t>
            </w:r>
          </w:p>
          <w:p w:rsidR="009D0F93" w:rsidRPr="00646E5B" w:rsidRDefault="009D0F93" w:rsidP="00171418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3427" w:type="dxa"/>
            <w:shd w:val="clear" w:color="auto" w:fill="auto"/>
            <w:vAlign w:val="center"/>
          </w:tcPr>
          <w:p w:rsidR="00171418" w:rsidRPr="00171418" w:rsidRDefault="00171418" w:rsidP="00A705E8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171418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795134" w:rsidRDefault="0061522F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post</w:t>
            </w:r>
          </w:p>
          <w:p w:rsidR="00171418" w:rsidRPr="00171418" w:rsidRDefault="00171418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immigration</w:t>
            </w:r>
          </w:p>
          <w:p w:rsidR="00171418" w:rsidRPr="00171418" w:rsidRDefault="00171418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defence force</w:t>
            </w:r>
          </w:p>
          <w:p w:rsidR="00171418" w:rsidRPr="00171418" w:rsidRDefault="00222EFA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family support</w:t>
            </w:r>
          </w:p>
          <w:p w:rsidR="009D0F93" w:rsidRPr="00646E5B" w:rsidRDefault="009D0F93" w:rsidP="00171418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</w:tbl>
    <w:p w:rsidR="009D0F93" w:rsidRDefault="009D0F93">
      <w:pPr>
        <w:tabs>
          <w:tab w:val="left" w:pos="765"/>
        </w:tabs>
        <w:rPr>
          <w:rFonts w:ascii="Arial" w:hAnsi="Arial" w:cs="Arial"/>
          <w:color w:val="17365D"/>
          <w:sz w:val="32"/>
          <w:szCs w:val="32"/>
        </w:rPr>
      </w:pPr>
    </w:p>
    <w:p w:rsidR="00F27E29" w:rsidRDefault="00F27E29">
      <w:pPr>
        <w:tabs>
          <w:tab w:val="left" w:pos="765"/>
        </w:tabs>
        <w:rPr>
          <w:rFonts w:ascii="Arial" w:hAnsi="Arial" w:cs="Arial"/>
          <w:color w:val="17365D"/>
          <w:sz w:val="32"/>
          <w:szCs w:val="32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3376"/>
        <w:gridCol w:w="3263"/>
        <w:gridCol w:w="3215"/>
      </w:tblGrid>
      <w:tr w:rsidR="00F27E29" w:rsidRPr="00646E5B" w:rsidTr="00555847">
        <w:trPr>
          <w:trHeight w:val="4249"/>
        </w:trPr>
        <w:tc>
          <w:tcPr>
            <w:tcW w:w="3426" w:type="dxa"/>
            <w:shd w:val="clear" w:color="auto" w:fill="auto"/>
            <w:vAlign w:val="center"/>
          </w:tcPr>
          <w:p w:rsidR="00F27E29" w:rsidRPr="00646E5B" w:rsidRDefault="00F27E29" w:rsidP="00555847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646E5B">
              <w:rPr>
                <w:rFonts w:ascii="Arial" w:hAnsi="Arial" w:cs="Arial"/>
                <w:b/>
                <w:sz w:val="32"/>
                <w:szCs w:val="32"/>
              </w:rPr>
              <w:lastRenderedPageBreak/>
              <w:t>Responsibilities:</w:t>
            </w:r>
          </w:p>
          <w:p w:rsidR="00F27E29" w:rsidRPr="00646E5B" w:rsidRDefault="00D95C7C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rubbish collection</w:t>
            </w:r>
          </w:p>
          <w:p w:rsidR="00F27E29" w:rsidRPr="00646E5B" w:rsidRDefault="00F27E29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646E5B">
              <w:rPr>
                <w:rFonts w:ascii="Arial" w:hAnsi="Arial" w:cs="Arial"/>
                <w:sz w:val="32"/>
                <w:szCs w:val="32"/>
              </w:rPr>
              <w:t>street signs</w:t>
            </w:r>
          </w:p>
          <w:p w:rsidR="004F6C6D" w:rsidRDefault="00F27E29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swimming pools</w:t>
            </w:r>
          </w:p>
          <w:p w:rsidR="00F27E29" w:rsidRPr="004F6C6D" w:rsidRDefault="00F27E29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 w:rsidRPr="004F6C6D">
              <w:rPr>
                <w:rFonts w:ascii="Arial" w:hAnsi="Arial" w:cs="Arial"/>
                <w:sz w:val="32"/>
                <w:szCs w:val="32"/>
              </w:rPr>
              <w:t>pet control</w:t>
            </w:r>
          </w:p>
        </w:tc>
        <w:tc>
          <w:tcPr>
            <w:tcW w:w="3427" w:type="dxa"/>
            <w:shd w:val="clear" w:color="auto" w:fill="auto"/>
          </w:tcPr>
          <w:p w:rsidR="00F27E29" w:rsidRPr="00646E5B" w:rsidRDefault="00F27E29" w:rsidP="00555847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  <w:p w:rsidR="00A15CE9" w:rsidRDefault="00A15CE9" w:rsidP="00A15CE9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A15CE9" w:rsidRPr="00171418" w:rsidRDefault="00A15CE9" w:rsidP="00A15CE9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171418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795134" w:rsidRDefault="00A15CE9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post</w:t>
            </w:r>
          </w:p>
          <w:p w:rsidR="00A15CE9" w:rsidRPr="00171418" w:rsidRDefault="00A15CE9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immigration</w:t>
            </w:r>
          </w:p>
          <w:p w:rsidR="00A15CE9" w:rsidRPr="00171418" w:rsidRDefault="00A15CE9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defence force</w:t>
            </w:r>
          </w:p>
          <w:p w:rsidR="00A15CE9" w:rsidRPr="00171418" w:rsidRDefault="00A15CE9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family support</w:t>
            </w:r>
          </w:p>
          <w:p w:rsidR="00E57E31" w:rsidRPr="00016CA2" w:rsidRDefault="00E57E31" w:rsidP="00555847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3427" w:type="dxa"/>
            <w:shd w:val="clear" w:color="auto" w:fill="auto"/>
          </w:tcPr>
          <w:p w:rsidR="00F27E29" w:rsidRPr="00646E5B" w:rsidRDefault="00F27E29" w:rsidP="00555847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  <w:p w:rsidR="00F27E29" w:rsidRPr="00016CA2" w:rsidRDefault="00BD1EA1" w:rsidP="00555847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70016" behindDoc="0" locked="0" layoutInCell="1" allowOverlap="1" wp14:anchorId="5B82EDDC" wp14:editId="48EBF39A">
                  <wp:simplePos x="0" y="0"/>
                  <wp:positionH relativeFrom="column">
                    <wp:posOffset>1124585</wp:posOffset>
                  </wp:positionH>
                  <wp:positionV relativeFrom="paragraph">
                    <wp:posOffset>1445260</wp:posOffset>
                  </wp:positionV>
                  <wp:extent cx="815340" cy="589280"/>
                  <wp:effectExtent l="0" t="0" r="3810" b="1270"/>
                  <wp:wrapSquare wrapText="bothSides"/>
                  <wp:docPr id="114" name="Picture 114" descr="CIC_Y05-06Band_U2_SLR_HappyGov nav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4" descr="CIC_Y05-06Band_U2_SLR_HappyGov nav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5340" cy="589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16CA2" w:rsidRPr="00016CA2">
              <w:rPr>
                <w:rFonts w:ascii="Arial" w:hAnsi="Arial" w:cs="Arial"/>
                <w:b/>
                <w:sz w:val="32"/>
                <w:szCs w:val="32"/>
              </w:rPr>
              <w:t>d</w:t>
            </w:r>
            <w:r w:rsidR="00555847" w:rsidRPr="00016CA2">
              <w:rPr>
                <w:rFonts w:ascii="Arial" w:hAnsi="Arial" w:cs="Arial"/>
                <w:b/>
                <w:sz w:val="32"/>
                <w:szCs w:val="32"/>
              </w:rPr>
              <w:t>efence force</w:t>
            </w:r>
            <w:r w:rsidR="00016CA2" w:rsidRPr="00016CA2">
              <w:rPr>
                <w:rFonts w:ascii="Arial" w:hAnsi="Arial" w:cs="Arial"/>
                <w:b/>
                <w:sz w:val="32"/>
                <w:szCs w:val="32"/>
              </w:rPr>
              <w:t>: navy, army and air force</w:t>
            </w:r>
          </w:p>
          <w:p w:rsidR="00555847" w:rsidRPr="00646E5B" w:rsidRDefault="00B411E0" w:rsidP="00555847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78208" behindDoc="0" locked="0" layoutInCell="1" allowOverlap="1" wp14:anchorId="637F9578" wp14:editId="30960233">
                  <wp:simplePos x="0" y="0"/>
                  <wp:positionH relativeFrom="column">
                    <wp:posOffset>280035</wp:posOffset>
                  </wp:positionH>
                  <wp:positionV relativeFrom="paragraph">
                    <wp:posOffset>3810</wp:posOffset>
                  </wp:positionV>
                  <wp:extent cx="1353185" cy="528320"/>
                  <wp:effectExtent l="0" t="0" r="0" b="5080"/>
                  <wp:wrapSquare wrapText="bothSides"/>
                  <wp:docPr id="122" name="Picture 122" descr="CIC_Y05-06Band_U2_SLR_HappyGov airfor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2" descr="CIC_Y05-06Band_U2_SLR_HappyGov airfor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3185" cy="528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D1EA1"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74112" behindDoc="0" locked="0" layoutInCell="1" allowOverlap="1">
                  <wp:simplePos x="0" y="0"/>
                  <wp:positionH relativeFrom="column">
                    <wp:posOffset>214630</wp:posOffset>
                  </wp:positionH>
                  <wp:positionV relativeFrom="paragraph">
                    <wp:posOffset>696595</wp:posOffset>
                  </wp:positionV>
                  <wp:extent cx="909955" cy="641985"/>
                  <wp:effectExtent l="0" t="0" r="4445" b="5715"/>
                  <wp:wrapSquare wrapText="bothSides"/>
                  <wp:docPr id="118" name="Picture 118" descr="CIC_Y05-06Band_U2_SLR_HappyGov arm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8" descr="CIC_Y05-06Band_U2_SLR_HappyGov army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9955" cy="641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27E29" w:rsidRPr="00646E5B" w:rsidTr="00555847">
        <w:trPr>
          <w:trHeight w:val="4379"/>
        </w:trPr>
        <w:tc>
          <w:tcPr>
            <w:tcW w:w="3426" w:type="dxa"/>
            <w:shd w:val="clear" w:color="auto" w:fill="auto"/>
          </w:tcPr>
          <w:p w:rsidR="00F27E29" w:rsidRPr="00646E5B" w:rsidRDefault="00F27E29" w:rsidP="00555847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  <w:p w:rsidR="00F27E29" w:rsidRPr="00B943FA" w:rsidRDefault="00D95C7C" w:rsidP="00555847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B943FA">
              <w:rPr>
                <w:rFonts w:ascii="Arial" w:hAnsi="Arial" w:cs="Arial"/>
                <w:b/>
                <w:sz w:val="32"/>
                <w:szCs w:val="32"/>
              </w:rPr>
              <w:t>rubbish collection</w:t>
            </w:r>
          </w:p>
          <w:p w:rsidR="00F27E29" w:rsidRDefault="00BD1EA1" w:rsidP="00555847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77184" behindDoc="0" locked="0" layoutInCell="1" allowOverlap="1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349885</wp:posOffset>
                  </wp:positionV>
                  <wp:extent cx="1955165" cy="1113790"/>
                  <wp:effectExtent l="0" t="0" r="6985" b="0"/>
                  <wp:wrapSquare wrapText="bothSides"/>
                  <wp:docPr id="121" name="Picture 121" descr="CIC_Y05-06Band_U2_SLR_HappyGov rubbish colle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1" descr="CIC_Y05-06Band_U2_SLR_HappyGov rubbish collecti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165" cy="1113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27E29" w:rsidRPr="00646E5B" w:rsidRDefault="00F27E29" w:rsidP="00555847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</w:tc>
        <w:tc>
          <w:tcPr>
            <w:tcW w:w="3427" w:type="dxa"/>
            <w:shd w:val="clear" w:color="auto" w:fill="auto"/>
          </w:tcPr>
          <w:p w:rsidR="00F27E29" w:rsidRPr="00B943FA" w:rsidRDefault="00F27E29" w:rsidP="00555847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</w:p>
          <w:p w:rsidR="00F27E29" w:rsidRPr="00B943FA" w:rsidRDefault="00C76918" w:rsidP="00555847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B943FA">
              <w:rPr>
                <w:rFonts w:ascii="Arial" w:hAnsi="Arial" w:cs="Arial"/>
                <w:b/>
                <w:sz w:val="32"/>
                <w:szCs w:val="32"/>
              </w:rPr>
              <w:t>quarantine</w:t>
            </w:r>
          </w:p>
          <w:p w:rsidR="00C76918" w:rsidRPr="00646E5B" w:rsidRDefault="00BD1EA1" w:rsidP="001D5967">
            <w:pPr>
              <w:tabs>
                <w:tab w:val="center" w:pos="160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72064" behindDoc="0" locked="0" layoutInCell="1" allowOverlap="1">
                  <wp:simplePos x="0" y="0"/>
                  <wp:positionH relativeFrom="column">
                    <wp:posOffset>140970</wp:posOffset>
                  </wp:positionH>
                  <wp:positionV relativeFrom="paragraph">
                    <wp:posOffset>303530</wp:posOffset>
                  </wp:positionV>
                  <wp:extent cx="1782445" cy="1258570"/>
                  <wp:effectExtent l="0" t="0" r="8255" b="0"/>
                  <wp:wrapSquare wrapText="bothSides"/>
                  <wp:docPr id="116" name="Picture 116" descr="CIC_Y05-06Band_U2_SLR_HappyGov quarant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CIC_Y05-06Band_U2_SLR_HappyGov quarant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2445" cy="125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D5967">
              <w:rPr>
                <w:rFonts w:ascii="Arial" w:hAnsi="Arial" w:cs="Arial"/>
                <w:sz w:val="32"/>
                <w:szCs w:val="32"/>
              </w:rPr>
              <w:tab/>
            </w:r>
          </w:p>
        </w:tc>
        <w:tc>
          <w:tcPr>
            <w:tcW w:w="3427" w:type="dxa"/>
            <w:shd w:val="clear" w:color="auto" w:fill="auto"/>
          </w:tcPr>
          <w:p w:rsidR="00F27E29" w:rsidRPr="00646E5B" w:rsidRDefault="00F27E29" w:rsidP="00555847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</w:p>
          <w:p w:rsidR="00F27E29" w:rsidRPr="00B943FA" w:rsidRDefault="00F27E29" w:rsidP="00555847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b/>
                <w:sz w:val="32"/>
                <w:szCs w:val="32"/>
              </w:rPr>
            </w:pPr>
            <w:r w:rsidRPr="00B943FA">
              <w:rPr>
                <w:rFonts w:ascii="Arial" w:hAnsi="Arial" w:cs="Arial"/>
                <w:b/>
                <w:sz w:val="32"/>
                <w:szCs w:val="32"/>
              </w:rPr>
              <w:t>immigration: passports</w:t>
            </w:r>
          </w:p>
          <w:p w:rsidR="00F27E29" w:rsidRPr="00646E5B" w:rsidRDefault="00BD1EA1" w:rsidP="00555847">
            <w:pPr>
              <w:tabs>
                <w:tab w:val="left" w:pos="76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noProof/>
                <w:sz w:val="32"/>
                <w:szCs w:val="32"/>
              </w:rPr>
              <w:drawing>
                <wp:anchor distT="0" distB="0" distL="114300" distR="114300" simplePos="0" relativeHeight="251675136" behindDoc="0" locked="0" layoutInCell="1" allowOverlap="1">
                  <wp:simplePos x="0" y="0"/>
                  <wp:positionH relativeFrom="column">
                    <wp:posOffset>153035</wp:posOffset>
                  </wp:positionH>
                  <wp:positionV relativeFrom="paragraph">
                    <wp:posOffset>116205</wp:posOffset>
                  </wp:positionV>
                  <wp:extent cx="1717675" cy="1212215"/>
                  <wp:effectExtent l="0" t="0" r="0" b="6985"/>
                  <wp:wrapSquare wrapText="bothSides"/>
                  <wp:docPr id="119" name="Picture 119" descr="CIC_Y05-06Band_U2_SLR_HappyGov passpor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9" descr="CIC_Y05-06Band_U2_SLR_HappyGov passpo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675" cy="1212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27E29" w:rsidRPr="00646E5B" w:rsidTr="00555847">
        <w:trPr>
          <w:trHeight w:val="4400"/>
        </w:trPr>
        <w:tc>
          <w:tcPr>
            <w:tcW w:w="3426" w:type="dxa"/>
            <w:shd w:val="clear" w:color="auto" w:fill="auto"/>
            <w:vAlign w:val="center"/>
          </w:tcPr>
          <w:p w:rsidR="00F27E29" w:rsidRPr="00171418" w:rsidRDefault="00F27E29" w:rsidP="00555847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171418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F27E29" w:rsidRPr="00171418" w:rsidRDefault="00F27E29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community service</w:t>
            </w:r>
          </w:p>
          <w:p w:rsidR="00F27E29" w:rsidRPr="00171418" w:rsidRDefault="00F27E29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education</w:t>
            </w:r>
          </w:p>
          <w:p w:rsidR="00F27E29" w:rsidRPr="00171418" w:rsidRDefault="00F27E29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ambulance</w:t>
            </w:r>
          </w:p>
          <w:p w:rsidR="00F27E29" w:rsidRPr="00171418" w:rsidRDefault="00F27E29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transport</w:t>
            </w:r>
          </w:p>
          <w:p w:rsidR="00F27E29" w:rsidRPr="00646E5B" w:rsidRDefault="00F27E29" w:rsidP="00555847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3427" w:type="dxa"/>
            <w:shd w:val="clear" w:color="auto" w:fill="auto"/>
            <w:vAlign w:val="center"/>
          </w:tcPr>
          <w:p w:rsidR="00F27E29" w:rsidRPr="00171418" w:rsidRDefault="00F27E29" w:rsidP="00555847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171418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F27E29" w:rsidRPr="00171418" w:rsidRDefault="0061522F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quarantine</w:t>
            </w:r>
          </w:p>
          <w:p w:rsidR="00F27E29" w:rsidRPr="00171418" w:rsidRDefault="004F6C6D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post</w:t>
            </w:r>
          </w:p>
          <w:p w:rsidR="00F27E29" w:rsidRPr="00171418" w:rsidRDefault="0061522F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income tax</w:t>
            </w:r>
          </w:p>
          <w:p w:rsidR="00F27E29" w:rsidRPr="00171418" w:rsidRDefault="0061522F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defence force</w:t>
            </w:r>
          </w:p>
          <w:p w:rsidR="00F27E29" w:rsidRPr="00646E5B" w:rsidRDefault="00F27E29" w:rsidP="00555847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3427" w:type="dxa"/>
            <w:shd w:val="clear" w:color="auto" w:fill="auto"/>
            <w:vAlign w:val="center"/>
          </w:tcPr>
          <w:p w:rsidR="00F27E29" w:rsidRPr="00171418" w:rsidRDefault="00F27E29" w:rsidP="00555847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  <w:r w:rsidRPr="00171418">
              <w:rPr>
                <w:rFonts w:ascii="Arial" w:hAnsi="Arial" w:cs="Arial"/>
                <w:b/>
                <w:sz w:val="32"/>
                <w:szCs w:val="32"/>
              </w:rPr>
              <w:t>Responsibilities:</w:t>
            </w:r>
          </w:p>
          <w:p w:rsidR="00F27E29" w:rsidRPr="00171418" w:rsidRDefault="004F6C6D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post</w:t>
            </w:r>
          </w:p>
          <w:p w:rsidR="00F27E29" w:rsidRPr="00171418" w:rsidRDefault="00F27E29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immigration</w:t>
            </w:r>
          </w:p>
          <w:p w:rsidR="00F27E29" w:rsidRPr="00171418" w:rsidRDefault="00F27E29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defence force</w:t>
            </w:r>
          </w:p>
          <w:p w:rsidR="00F27E29" w:rsidRPr="00171418" w:rsidRDefault="00F27E29" w:rsidP="004F6C6D">
            <w:pPr>
              <w:numPr>
                <w:ilvl w:val="0"/>
                <w:numId w:val="22"/>
              </w:numPr>
              <w:tabs>
                <w:tab w:val="left" w:pos="685"/>
              </w:tabs>
              <w:spacing w:before="120" w:after="120" w:line="240" w:lineRule="auto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Medicare</w:t>
            </w:r>
          </w:p>
          <w:p w:rsidR="00F27E29" w:rsidRPr="00646E5B" w:rsidRDefault="00F27E29" w:rsidP="00555847">
            <w:pPr>
              <w:tabs>
                <w:tab w:val="left" w:pos="765"/>
              </w:tabs>
              <w:spacing w:before="120" w:after="120" w:line="24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</w:tr>
    </w:tbl>
    <w:p w:rsidR="00F27E29" w:rsidRDefault="00F27E29">
      <w:pPr>
        <w:tabs>
          <w:tab w:val="left" w:pos="765"/>
        </w:tabs>
        <w:rPr>
          <w:rFonts w:ascii="Arial" w:hAnsi="Arial" w:cs="Arial"/>
          <w:color w:val="17365D"/>
          <w:sz w:val="32"/>
          <w:szCs w:val="32"/>
        </w:rPr>
      </w:pPr>
    </w:p>
    <w:p w:rsidR="00B943FA" w:rsidRDefault="00B943FA">
      <w:pPr>
        <w:tabs>
          <w:tab w:val="left" w:pos="765"/>
        </w:tabs>
        <w:rPr>
          <w:rFonts w:ascii="Arial" w:hAnsi="Arial" w:cs="Arial"/>
          <w:color w:val="17365D"/>
          <w:sz w:val="32"/>
          <w:szCs w:val="32"/>
        </w:rPr>
      </w:pPr>
    </w:p>
    <w:sectPr w:rsidR="00B943FA" w:rsidSect="00B411E0">
      <w:footerReference w:type="default" r:id="rId37"/>
      <w:pgSz w:w="11906" w:h="16838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38CC" w:rsidRDefault="00FD38CC" w:rsidP="00AB207A">
      <w:pPr>
        <w:spacing w:after="0" w:line="240" w:lineRule="auto"/>
      </w:pPr>
      <w:r>
        <w:separator/>
      </w:r>
    </w:p>
  </w:endnote>
  <w:endnote w:type="continuationSeparator" w:id="0">
    <w:p w:rsidR="00FD38CC" w:rsidRDefault="00FD38CC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11E0" w:rsidRPr="00CE7A43" w:rsidRDefault="00B411E0" w:rsidP="00B411E0">
    <w:pPr>
      <w:tabs>
        <w:tab w:val="center" w:pos="4820"/>
        <w:tab w:val="right" w:pos="13892"/>
      </w:tabs>
      <w:spacing w:after="0" w:line="240" w:lineRule="auto"/>
      <w:rPr>
        <w:rFonts w:ascii="Arial" w:hAnsi="Arial" w:cs="Arial"/>
        <w:sz w:val="14"/>
        <w:szCs w:val="14"/>
      </w:rPr>
    </w:pPr>
    <w:r w:rsidRPr="00CE7A43">
      <w:rPr>
        <w:rFonts w:ascii="Arial" w:hAnsi="Arial" w:cs="Arial"/>
        <w:noProof/>
        <w:color w:val="A6A6A6"/>
        <w:sz w:val="14"/>
        <w:szCs w:val="14"/>
      </w:rPr>
      <w:drawing>
        <wp:anchor distT="0" distB="0" distL="114300" distR="114300" simplePos="0" relativeHeight="251660288" behindDoc="0" locked="0" layoutInCell="1" allowOverlap="1" wp14:anchorId="4BF07A20" wp14:editId="638A0433">
          <wp:simplePos x="0" y="0"/>
          <wp:positionH relativeFrom="column">
            <wp:posOffset>2073910</wp:posOffset>
          </wp:positionH>
          <wp:positionV relativeFrom="paragraph">
            <wp:posOffset>47625</wp:posOffset>
          </wp:positionV>
          <wp:extent cx="1943100" cy="241300"/>
          <wp:effectExtent l="0" t="0" r="12700" b="12700"/>
          <wp:wrapNone/>
          <wp:docPr id="1" name="Picture 1" descr="Data:Coredata:DevArea:C2C:ePublishing:Templates:logos:DETE ©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a:Coredata:DevArea:C2C:ePublishing:Templates:logos:DETE ©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431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7A43">
      <w:rPr>
        <w:rFonts w:ascii="Arial" w:hAnsi="Arial"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40D00BEB" wp14:editId="086605B9">
          <wp:simplePos x="0" y="0"/>
          <wp:positionH relativeFrom="column">
            <wp:posOffset>4507865</wp:posOffset>
          </wp:positionH>
          <wp:positionV relativeFrom="paragraph">
            <wp:posOffset>27940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E7A43">
      <w:rPr>
        <w:rFonts w:ascii="Arial" w:hAnsi="Arial" w:cs="Arial"/>
        <w:sz w:val="14"/>
        <w:szCs w:val="14"/>
      </w:rPr>
      <w:fldChar w:fldCharType="begin"/>
    </w:r>
    <w:r w:rsidRPr="00CE7A43">
      <w:rPr>
        <w:rFonts w:ascii="Arial" w:hAnsi="Arial" w:cs="Arial"/>
        <w:sz w:val="14"/>
        <w:szCs w:val="14"/>
      </w:rPr>
      <w:instrText xml:space="preserve"> PAGE </w:instrText>
    </w:r>
    <w:r w:rsidRPr="00CE7A43">
      <w:rPr>
        <w:rFonts w:ascii="Arial" w:hAnsi="Arial" w:cs="Arial"/>
        <w:sz w:val="14"/>
        <w:szCs w:val="14"/>
      </w:rPr>
      <w:fldChar w:fldCharType="separate"/>
    </w:r>
    <w:r w:rsidR="00630E09">
      <w:rPr>
        <w:rFonts w:ascii="Arial" w:hAnsi="Arial" w:cs="Arial"/>
        <w:noProof/>
        <w:sz w:val="14"/>
        <w:szCs w:val="14"/>
      </w:rPr>
      <w:t>6</w:t>
    </w:r>
    <w:r w:rsidRPr="00CE7A43">
      <w:rPr>
        <w:rFonts w:ascii="Arial" w:hAnsi="Arial" w:cs="Arial"/>
        <w:sz w:val="14"/>
        <w:szCs w:val="14"/>
      </w:rPr>
      <w:fldChar w:fldCharType="end"/>
    </w:r>
    <w:r w:rsidRPr="00CE7A43">
      <w:rPr>
        <w:rFonts w:ascii="Arial" w:hAnsi="Arial" w:cs="Arial"/>
        <w:sz w:val="14"/>
        <w:szCs w:val="14"/>
      </w:rPr>
      <w:t xml:space="preserve"> of </w:t>
    </w:r>
    <w:r w:rsidRPr="00CE7A43">
      <w:rPr>
        <w:rFonts w:ascii="Arial" w:hAnsi="Arial" w:cs="Arial"/>
        <w:sz w:val="14"/>
        <w:szCs w:val="14"/>
      </w:rPr>
      <w:fldChar w:fldCharType="begin"/>
    </w:r>
    <w:r w:rsidRPr="00CE7A43">
      <w:rPr>
        <w:rFonts w:ascii="Arial" w:hAnsi="Arial" w:cs="Arial"/>
        <w:sz w:val="14"/>
        <w:szCs w:val="14"/>
      </w:rPr>
      <w:instrText xml:space="preserve"> NUMPAGES </w:instrText>
    </w:r>
    <w:r w:rsidRPr="00CE7A43">
      <w:rPr>
        <w:rFonts w:ascii="Arial" w:hAnsi="Arial" w:cs="Arial"/>
        <w:sz w:val="14"/>
        <w:szCs w:val="14"/>
      </w:rPr>
      <w:fldChar w:fldCharType="separate"/>
    </w:r>
    <w:r w:rsidR="00630E09">
      <w:rPr>
        <w:rFonts w:ascii="Arial" w:hAnsi="Arial" w:cs="Arial"/>
        <w:noProof/>
        <w:sz w:val="14"/>
        <w:szCs w:val="14"/>
      </w:rPr>
      <w:t>9</w:t>
    </w:r>
    <w:r w:rsidRPr="00CE7A43">
      <w:rPr>
        <w:rFonts w:ascii="Arial" w:hAnsi="Arial" w:cs="Arial"/>
        <w:sz w:val="14"/>
        <w:szCs w:val="14"/>
      </w:rPr>
      <w:fldChar w:fldCharType="end"/>
    </w:r>
    <w:r w:rsidRPr="00CE7A43">
      <w:rPr>
        <w:rFonts w:ascii="Arial" w:hAnsi="Arial" w:cs="Arial"/>
        <w:sz w:val="14"/>
        <w:szCs w:val="14"/>
      </w:rPr>
      <w:tab/>
    </w:r>
  </w:p>
  <w:p w:rsidR="00555847" w:rsidRPr="00B411E0" w:rsidRDefault="00B411E0" w:rsidP="00B411E0">
    <w:pPr>
      <w:pStyle w:val="Footer"/>
      <w:spacing w:after="0"/>
      <w:rPr>
        <w:rFonts w:ascii="Arial" w:hAnsi="Arial" w:cs="Arial"/>
        <w:sz w:val="14"/>
        <w:szCs w:val="14"/>
      </w:rPr>
    </w:pPr>
    <w:r w:rsidRPr="00B411E0">
      <w:rPr>
        <w:rFonts w:ascii="Arial" w:eastAsia="Cambria" w:hAnsi="Arial" w:cs="Arial"/>
        <w:color w:val="808080"/>
        <w:sz w:val="14"/>
        <w:lang w:eastAsia="en-US"/>
      </w:rPr>
      <w:t>CIC_Y05-06Band_U2_SLR_HappyGovernGame</w:t>
    </w:r>
    <w:r>
      <w:rPr>
        <w:rFonts w:ascii="Arial" w:eastAsia="Cambria" w:hAnsi="Arial" w:cs="Arial"/>
        <w:color w:val="808080"/>
        <w:sz w:val="14"/>
        <w:lang w:eastAsia="en-US"/>
      </w:rPr>
      <w:br/>
    </w:r>
    <w:r>
      <w:rPr>
        <w:rFonts w:ascii="Arial" w:hAnsi="Arial" w:cs="Arial"/>
        <w:color w:val="808080"/>
        <w:sz w:val="12"/>
      </w:rPr>
      <w:t>Draft for consultation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38CC" w:rsidRDefault="00FD38CC" w:rsidP="00AB207A">
      <w:pPr>
        <w:spacing w:after="0" w:line="240" w:lineRule="auto"/>
      </w:pPr>
      <w:r>
        <w:separator/>
      </w:r>
    </w:p>
  </w:footnote>
  <w:footnote w:type="continuationSeparator" w:id="0">
    <w:p w:rsidR="00FD38CC" w:rsidRDefault="00FD38CC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18" type="#_x0000_t75" style="width:23.65pt;height:23.65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C228FF"/>
    <w:multiLevelType w:val="hybridMultilevel"/>
    <w:tmpl w:val="F474C56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584AE6"/>
    <w:multiLevelType w:val="hybridMultilevel"/>
    <w:tmpl w:val="27C05440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C023EA5"/>
    <w:multiLevelType w:val="multilevel"/>
    <w:tmpl w:val="9C10969A"/>
    <w:lvl w:ilvl="0">
      <w:start w:val="1"/>
      <w:numFmt w:val="bullet"/>
      <w:pStyle w:val="UP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2E4D020D"/>
    <w:multiLevelType w:val="hybridMultilevel"/>
    <w:tmpl w:val="3E26BE9A"/>
    <w:lvl w:ilvl="0" w:tplc="ABA2F204">
      <w:start w:val="1"/>
      <w:numFmt w:val="bullet"/>
      <w:pStyle w:val="Bulletsinden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9">
    <w:nsid w:val="36DE22A7"/>
    <w:multiLevelType w:val="hybridMultilevel"/>
    <w:tmpl w:val="50FAF1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E225E7"/>
    <w:multiLevelType w:val="hybridMultilevel"/>
    <w:tmpl w:val="A50EAA46"/>
    <w:lvl w:ilvl="0" w:tplc="C296748C">
      <w:start w:val="1"/>
      <w:numFmt w:val="bullet"/>
      <w:pStyle w:val="Bullets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3B438F"/>
    <w:multiLevelType w:val="hybridMultilevel"/>
    <w:tmpl w:val="1DDCE91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CC03438"/>
    <w:multiLevelType w:val="hybridMultilevel"/>
    <w:tmpl w:val="09960BD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72530C"/>
    <w:multiLevelType w:val="hybridMultilevel"/>
    <w:tmpl w:val="1DDCE91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000C08"/>
    <w:multiLevelType w:val="hybridMultilevel"/>
    <w:tmpl w:val="93ACB228"/>
    <w:lvl w:ilvl="0" w:tplc="DE04C382">
      <w:start w:val="1"/>
      <w:numFmt w:val="bullet"/>
      <w:pStyle w:val="Bullets12p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7B50708D"/>
    <w:multiLevelType w:val="hybridMultilevel"/>
    <w:tmpl w:val="1DDCE91E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7D492BF8"/>
    <w:multiLevelType w:val="hybridMultilevel"/>
    <w:tmpl w:val="F11EAB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1"/>
  </w:num>
  <w:num w:numId="3">
    <w:abstractNumId w:val="2"/>
  </w:num>
  <w:num w:numId="4">
    <w:abstractNumId w:val="17"/>
  </w:num>
  <w:num w:numId="5">
    <w:abstractNumId w:val="2"/>
  </w:num>
  <w:num w:numId="6">
    <w:abstractNumId w:val="8"/>
  </w:num>
  <w:num w:numId="7">
    <w:abstractNumId w:val="7"/>
  </w:num>
  <w:num w:numId="8">
    <w:abstractNumId w:val="21"/>
  </w:num>
  <w:num w:numId="9">
    <w:abstractNumId w:val="21"/>
  </w:num>
  <w:num w:numId="10">
    <w:abstractNumId w:val="21"/>
  </w:num>
  <w:num w:numId="11">
    <w:abstractNumId w:val="21"/>
  </w:num>
  <w:num w:numId="12">
    <w:abstractNumId w:val="21"/>
  </w:num>
  <w:num w:numId="13">
    <w:abstractNumId w:val="0"/>
  </w:num>
  <w:num w:numId="14">
    <w:abstractNumId w:val="11"/>
  </w:num>
  <w:num w:numId="15">
    <w:abstractNumId w:val="3"/>
  </w:num>
  <w:num w:numId="16">
    <w:abstractNumId w:val="15"/>
  </w:num>
  <w:num w:numId="17">
    <w:abstractNumId w:val="16"/>
  </w:num>
  <w:num w:numId="18">
    <w:abstractNumId w:val="6"/>
  </w:num>
  <w:num w:numId="19">
    <w:abstractNumId w:val="18"/>
  </w:num>
  <w:num w:numId="20">
    <w:abstractNumId w:val="5"/>
  </w:num>
  <w:num w:numId="21">
    <w:abstractNumId w:val="20"/>
  </w:num>
  <w:num w:numId="22">
    <w:abstractNumId w:val="9"/>
  </w:num>
  <w:num w:numId="23">
    <w:abstractNumId w:val="13"/>
  </w:num>
  <w:num w:numId="24">
    <w:abstractNumId w:val="12"/>
  </w:num>
  <w:num w:numId="25">
    <w:abstractNumId w:val="19"/>
  </w:num>
  <w:num w:numId="26">
    <w:abstractNumId w:val="14"/>
  </w:num>
  <w:num w:numId="27">
    <w:abstractNumId w:val="4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attachedTemplate r:id="rId1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BD5"/>
    <w:rsid w:val="000043C9"/>
    <w:rsid w:val="00014372"/>
    <w:rsid w:val="00016CA2"/>
    <w:rsid w:val="000262A6"/>
    <w:rsid w:val="0002668A"/>
    <w:rsid w:val="00033404"/>
    <w:rsid w:val="000560D4"/>
    <w:rsid w:val="0006305E"/>
    <w:rsid w:val="00065792"/>
    <w:rsid w:val="00075FF0"/>
    <w:rsid w:val="00080CEC"/>
    <w:rsid w:val="00085148"/>
    <w:rsid w:val="00092BCD"/>
    <w:rsid w:val="000933CF"/>
    <w:rsid w:val="00096F3B"/>
    <w:rsid w:val="000A1642"/>
    <w:rsid w:val="000A4A0F"/>
    <w:rsid w:val="000B1CA8"/>
    <w:rsid w:val="000B692D"/>
    <w:rsid w:val="000C40F8"/>
    <w:rsid w:val="000C79E1"/>
    <w:rsid w:val="000E2840"/>
    <w:rsid w:val="000E49DD"/>
    <w:rsid w:val="000F122C"/>
    <w:rsid w:val="000F3BE7"/>
    <w:rsid w:val="00103B70"/>
    <w:rsid w:val="00121266"/>
    <w:rsid w:val="00121754"/>
    <w:rsid w:val="001361FC"/>
    <w:rsid w:val="0014230D"/>
    <w:rsid w:val="00151DD2"/>
    <w:rsid w:val="001613E3"/>
    <w:rsid w:val="001654D6"/>
    <w:rsid w:val="00171418"/>
    <w:rsid w:val="00191EF3"/>
    <w:rsid w:val="001946E6"/>
    <w:rsid w:val="001A0EDD"/>
    <w:rsid w:val="001A2DF8"/>
    <w:rsid w:val="001A5DCF"/>
    <w:rsid w:val="001C2403"/>
    <w:rsid w:val="001C707C"/>
    <w:rsid w:val="001D4768"/>
    <w:rsid w:val="001D5967"/>
    <w:rsid w:val="001E61BE"/>
    <w:rsid w:val="001E693F"/>
    <w:rsid w:val="001F3D87"/>
    <w:rsid w:val="00201A2E"/>
    <w:rsid w:val="0020300A"/>
    <w:rsid w:val="00206A02"/>
    <w:rsid w:val="00216B4B"/>
    <w:rsid w:val="00222EFA"/>
    <w:rsid w:val="00223A18"/>
    <w:rsid w:val="00227B7D"/>
    <w:rsid w:val="002571A2"/>
    <w:rsid w:val="002934C7"/>
    <w:rsid w:val="00296F96"/>
    <w:rsid w:val="002A0A9A"/>
    <w:rsid w:val="002A1F9A"/>
    <w:rsid w:val="002A76BF"/>
    <w:rsid w:val="002B686C"/>
    <w:rsid w:val="002B7969"/>
    <w:rsid w:val="002C4FC6"/>
    <w:rsid w:val="002C5F8A"/>
    <w:rsid w:val="002C6F4C"/>
    <w:rsid w:val="002D6522"/>
    <w:rsid w:val="002E1428"/>
    <w:rsid w:val="002E2E83"/>
    <w:rsid w:val="002E3758"/>
    <w:rsid w:val="00311AFF"/>
    <w:rsid w:val="00336F51"/>
    <w:rsid w:val="003521DE"/>
    <w:rsid w:val="003720C0"/>
    <w:rsid w:val="00380DA6"/>
    <w:rsid w:val="00393E4D"/>
    <w:rsid w:val="003970FC"/>
    <w:rsid w:val="003A04FB"/>
    <w:rsid w:val="003A0B1C"/>
    <w:rsid w:val="003E24E1"/>
    <w:rsid w:val="003F5F04"/>
    <w:rsid w:val="00400CD2"/>
    <w:rsid w:val="0040384A"/>
    <w:rsid w:val="00427F27"/>
    <w:rsid w:val="00435078"/>
    <w:rsid w:val="00435958"/>
    <w:rsid w:val="004465FA"/>
    <w:rsid w:val="004558B1"/>
    <w:rsid w:val="00456DC7"/>
    <w:rsid w:val="00456DFD"/>
    <w:rsid w:val="0045795B"/>
    <w:rsid w:val="004622D2"/>
    <w:rsid w:val="00467453"/>
    <w:rsid w:val="0048547C"/>
    <w:rsid w:val="004970B5"/>
    <w:rsid w:val="004B0125"/>
    <w:rsid w:val="004D42B9"/>
    <w:rsid w:val="004E1841"/>
    <w:rsid w:val="004F0978"/>
    <w:rsid w:val="004F6C6D"/>
    <w:rsid w:val="00505D37"/>
    <w:rsid w:val="00510F18"/>
    <w:rsid w:val="00526372"/>
    <w:rsid w:val="00536D7A"/>
    <w:rsid w:val="00542E17"/>
    <w:rsid w:val="00544F61"/>
    <w:rsid w:val="00545213"/>
    <w:rsid w:val="00555847"/>
    <w:rsid w:val="005626ED"/>
    <w:rsid w:val="005641C9"/>
    <w:rsid w:val="0056792A"/>
    <w:rsid w:val="00573011"/>
    <w:rsid w:val="00590BDD"/>
    <w:rsid w:val="00595143"/>
    <w:rsid w:val="00597148"/>
    <w:rsid w:val="005A177A"/>
    <w:rsid w:val="005B2920"/>
    <w:rsid w:val="006061DF"/>
    <w:rsid w:val="0061522F"/>
    <w:rsid w:val="00630E09"/>
    <w:rsid w:val="00633A49"/>
    <w:rsid w:val="006460FA"/>
    <w:rsid w:val="00646E5B"/>
    <w:rsid w:val="006472E7"/>
    <w:rsid w:val="00651946"/>
    <w:rsid w:val="00662DD6"/>
    <w:rsid w:val="00665C77"/>
    <w:rsid w:val="00671574"/>
    <w:rsid w:val="00683707"/>
    <w:rsid w:val="00683B5B"/>
    <w:rsid w:val="00695682"/>
    <w:rsid w:val="006A0E33"/>
    <w:rsid w:val="006C7384"/>
    <w:rsid w:val="006D2620"/>
    <w:rsid w:val="006F11F1"/>
    <w:rsid w:val="006F18AD"/>
    <w:rsid w:val="006F45C6"/>
    <w:rsid w:val="006F5256"/>
    <w:rsid w:val="007030AF"/>
    <w:rsid w:val="007039F2"/>
    <w:rsid w:val="00706DEF"/>
    <w:rsid w:val="00707CC3"/>
    <w:rsid w:val="00715C87"/>
    <w:rsid w:val="0072025C"/>
    <w:rsid w:val="007300F6"/>
    <w:rsid w:val="00734E6B"/>
    <w:rsid w:val="00735281"/>
    <w:rsid w:val="00742770"/>
    <w:rsid w:val="007455AD"/>
    <w:rsid w:val="00751C54"/>
    <w:rsid w:val="00760124"/>
    <w:rsid w:val="007715FC"/>
    <w:rsid w:val="00773710"/>
    <w:rsid w:val="00786BD8"/>
    <w:rsid w:val="00787C27"/>
    <w:rsid w:val="00795134"/>
    <w:rsid w:val="00797BBD"/>
    <w:rsid w:val="007A505C"/>
    <w:rsid w:val="007A79A2"/>
    <w:rsid w:val="007B5145"/>
    <w:rsid w:val="007B7C40"/>
    <w:rsid w:val="007C1695"/>
    <w:rsid w:val="007D38BC"/>
    <w:rsid w:val="007D5E14"/>
    <w:rsid w:val="007D5F6F"/>
    <w:rsid w:val="007E06A2"/>
    <w:rsid w:val="007E75FB"/>
    <w:rsid w:val="0080494D"/>
    <w:rsid w:val="008152AE"/>
    <w:rsid w:val="00830EA1"/>
    <w:rsid w:val="00834E9E"/>
    <w:rsid w:val="00841C6B"/>
    <w:rsid w:val="008434F8"/>
    <w:rsid w:val="0084520D"/>
    <w:rsid w:val="00845BBC"/>
    <w:rsid w:val="00853014"/>
    <w:rsid w:val="00861D2A"/>
    <w:rsid w:val="00866597"/>
    <w:rsid w:val="00873CDE"/>
    <w:rsid w:val="00877525"/>
    <w:rsid w:val="0089609E"/>
    <w:rsid w:val="00896C81"/>
    <w:rsid w:val="008B0612"/>
    <w:rsid w:val="008C09E6"/>
    <w:rsid w:val="008F2898"/>
    <w:rsid w:val="008F634F"/>
    <w:rsid w:val="008F79EE"/>
    <w:rsid w:val="0090104C"/>
    <w:rsid w:val="00932EE0"/>
    <w:rsid w:val="00943AB8"/>
    <w:rsid w:val="00945E77"/>
    <w:rsid w:val="00967E6B"/>
    <w:rsid w:val="00972165"/>
    <w:rsid w:val="0097221D"/>
    <w:rsid w:val="00976FB5"/>
    <w:rsid w:val="00980704"/>
    <w:rsid w:val="00981D78"/>
    <w:rsid w:val="009918D4"/>
    <w:rsid w:val="00993676"/>
    <w:rsid w:val="00996E3B"/>
    <w:rsid w:val="009A04FC"/>
    <w:rsid w:val="009C1343"/>
    <w:rsid w:val="009C21F7"/>
    <w:rsid w:val="009C3A8C"/>
    <w:rsid w:val="009D0F93"/>
    <w:rsid w:val="009F0188"/>
    <w:rsid w:val="00A048D9"/>
    <w:rsid w:val="00A15CE9"/>
    <w:rsid w:val="00A2223A"/>
    <w:rsid w:val="00A504B1"/>
    <w:rsid w:val="00A705E8"/>
    <w:rsid w:val="00A770E9"/>
    <w:rsid w:val="00A77122"/>
    <w:rsid w:val="00A81BD4"/>
    <w:rsid w:val="00A81E7A"/>
    <w:rsid w:val="00A8389E"/>
    <w:rsid w:val="00A86CB4"/>
    <w:rsid w:val="00AB207A"/>
    <w:rsid w:val="00AC1603"/>
    <w:rsid w:val="00AD29A0"/>
    <w:rsid w:val="00AF1703"/>
    <w:rsid w:val="00AF457F"/>
    <w:rsid w:val="00B04203"/>
    <w:rsid w:val="00B0543F"/>
    <w:rsid w:val="00B2558E"/>
    <w:rsid w:val="00B411E0"/>
    <w:rsid w:val="00B4363F"/>
    <w:rsid w:val="00B46AD5"/>
    <w:rsid w:val="00B555A3"/>
    <w:rsid w:val="00B63456"/>
    <w:rsid w:val="00B71E91"/>
    <w:rsid w:val="00B90067"/>
    <w:rsid w:val="00B943FA"/>
    <w:rsid w:val="00BA3DD6"/>
    <w:rsid w:val="00BA6747"/>
    <w:rsid w:val="00BB39F6"/>
    <w:rsid w:val="00BC056E"/>
    <w:rsid w:val="00BC4877"/>
    <w:rsid w:val="00BC6497"/>
    <w:rsid w:val="00BC72CD"/>
    <w:rsid w:val="00BC78BF"/>
    <w:rsid w:val="00BD1EA1"/>
    <w:rsid w:val="00BD26FF"/>
    <w:rsid w:val="00BD613D"/>
    <w:rsid w:val="00C03B8F"/>
    <w:rsid w:val="00C065B1"/>
    <w:rsid w:val="00C1397D"/>
    <w:rsid w:val="00C25E0B"/>
    <w:rsid w:val="00C33734"/>
    <w:rsid w:val="00C3621A"/>
    <w:rsid w:val="00C45601"/>
    <w:rsid w:val="00C53A16"/>
    <w:rsid w:val="00C733EF"/>
    <w:rsid w:val="00C7619D"/>
    <w:rsid w:val="00C76918"/>
    <w:rsid w:val="00C8384B"/>
    <w:rsid w:val="00C94A79"/>
    <w:rsid w:val="00C95078"/>
    <w:rsid w:val="00CA033F"/>
    <w:rsid w:val="00CA4508"/>
    <w:rsid w:val="00CB037A"/>
    <w:rsid w:val="00CC3850"/>
    <w:rsid w:val="00CE71F8"/>
    <w:rsid w:val="00CF38F2"/>
    <w:rsid w:val="00CF63A1"/>
    <w:rsid w:val="00D02A5A"/>
    <w:rsid w:val="00D22667"/>
    <w:rsid w:val="00D319E6"/>
    <w:rsid w:val="00D34026"/>
    <w:rsid w:val="00D557B6"/>
    <w:rsid w:val="00D56564"/>
    <w:rsid w:val="00D5774E"/>
    <w:rsid w:val="00D57BD5"/>
    <w:rsid w:val="00D63F1A"/>
    <w:rsid w:val="00D7335E"/>
    <w:rsid w:val="00D7400A"/>
    <w:rsid w:val="00D879A4"/>
    <w:rsid w:val="00D926B7"/>
    <w:rsid w:val="00D95C7C"/>
    <w:rsid w:val="00DB4B5B"/>
    <w:rsid w:val="00DC3380"/>
    <w:rsid w:val="00DC50D0"/>
    <w:rsid w:val="00DC6925"/>
    <w:rsid w:val="00DE63E8"/>
    <w:rsid w:val="00E02D5E"/>
    <w:rsid w:val="00E13EBD"/>
    <w:rsid w:val="00E3346C"/>
    <w:rsid w:val="00E33F38"/>
    <w:rsid w:val="00E412F2"/>
    <w:rsid w:val="00E57E31"/>
    <w:rsid w:val="00E6229A"/>
    <w:rsid w:val="00E83DDE"/>
    <w:rsid w:val="00E84EBD"/>
    <w:rsid w:val="00E908A8"/>
    <w:rsid w:val="00EB1A2C"/>
    <w:rsid w:val="00EB57D5"/>
    <w:rsid w:val="00EB7587"/>
    <w:rsid w:val="00EC6148"/>
    <w:rsid w:val="00F00B87"/>
    <w:rsid w:val="00F167D6"/>
    <w:rsid w:val="00F27E29"/>
    <w:rsid w:val="00F30E2D"/>
    <w:rsid w:val="00FA6696"/>
    <w:rsid w:val="00FB5A8F"/>
    <w:rsid w:val="00FC058B"/>
    <w:rsid w:val="00FC7061"/>
    <w:rsid w:val="00FD38CC"/>
    <w:rsid w:val="00FE036C"/>
    <w:rsid w:val="00FF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1418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rFonts w:ascii="Arial" w:hAnsi="Arial"/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rFonts w:ascii="Arial" w:hAnsi="Arial"/>
      <w:color w:val="FFFFFF"/>
      <w:sz w:val="28"/>
    </w:rPr>
  </w:style>
  <w:style w:type="paragraph" w:customStyle="1" w:styleId="Bodytext0pt">
    <w:name w:val="Body text 0pt"/>
    <w:basedOn w:val="Normal"/>
    <w:next w:val="Normal"/>
    <w:uiPriority w:val="99"/>
    <w:rsid w:val="000933CF"/>
    <w:pPr>
      <w:spacing w:after="0" w:line="240" w:lineRule="auto"/>
    </w:pPr>
    <w:rPr>
      <w:rFonts w:ascii="Arial" w:hAnsi="Arial"/>
      <w:szCs w:val="24"/>
      <w:lang w:eastAsia="en-US"/>
    </w:rPr>
  </w:style>
  <w:style w:type="paragraph" w:customStyle="1" w:styleId="Bullets6pt">
    <w:name w:val="Bullets 6pt"/>
    <w:basedOn w:val="Normal"/>
    <w:uiPriority w:val="99"/>
    <w:rsid w:val="000933CF"/>
    <w:pPr>
      <w:numPr>
        <w:numId w:val="1"/>
      </w:numPr>
      <w:spacing w:after="120" w:line="240" w:lineRule="auto"/>
    </w:pPr>
    <w:rPr>
      <w:rFonts w:ascii="Arial" w:hAnsi="Arial"/>
      <w:lang w:eastAsia="en-US"/>
    </w:rPr>
  </w:style>
  <w:style w:type="paragraph" w:customStyle="1" w:styleId="Bullets0pt">
    <w:name w:val="Bullets 0pt"/>
    <w:basedOn w:val="Bullets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0933CF"/>
    <w:pPr>
      <w:spacing w:after="120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0933CF"/>
    <w:rPr>
      <w:rFonts w:ascii="Arial" w:eastAsia="Times New Roman" w:hAnsi="Arial"/>
      <w:sz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3"/>
      </w:numPr>
      <w:spacing w:after="60" w:line="300" w:lineRule="atLeast"/>
    </w:pPr>
    <w:rPr>
      <w:rFonts w:ascii="Arial" w:hAnsi="Arial"/>
    </w:r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s12pt">
    <w:name w:val="Bullets 12pt"/>
    <w:basedOn w:val="Normal"/>
    <w:uiPriority w:val="99"/>
    <w:rsid w:val="000933CF"/>
    <w:pPr>
      <w:numPr>
        <w:numId w:val="4"/>
      </w:numPr>
      <w:spacing w:after="240" w:line="300" w:lineRule="atLeast"/>
      <w:ind w:left="641" w:hanging="357"/>
    </w:pPr>
    <w:rPr>
      <w:rFonts w:ascii="Arial" w:hAnsi="Arial"/>
    </w:r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rFonts w:ascii="Arial" w:hAnsi="Arial"/>
      <w:szCs w:val="24"/>
    </w:rPr>
  </w:style>
  <w:style w:type="paragraph" w:customStyle="1" w:styleId="Bodytext12pt">
    <w:name w:val="Body text 12pt"/>
    <w:link w:val="Bodytext12ptChar"/>
    <w:uiPriority w:val="99"/>
    <w:rsid w:val="000933CF"/>
    <w:pPr>
      <w:spacing w:after="240" w:line="300" w:lineRule="atLeast"/>
      <w:ind w:left="284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933CF"/>
    <w:rPr>
      <w:rFonts w:ascii="Arial" w:hAnsi="Arial"/>
      <w:sz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ascii="Arial" w:eastAsia="MS Gothic" w:hAnsi="Arial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ascii="Arial" w:eastAsia="MS Gothic" w:hAnsi="Arial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rFonts w:ascii="Arial" w:hAnsi="Arial"/>
      <w:color w:val="A6A6A6"/>
      <w:sz w:val="18"/>
      <w:szCs w:val="18"/>
      <w:lang w:eastAsia="en-US"/>
    </w:rPr>
  </w:style>
  <w:style w:type="character" w:styleId="Hyperlink">
    <w:name w:val="Hyperlink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rFonts w:ascii="Arial" w:hAnsi="Arial"/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sindent">
    <w:name w:val="Bullets indent"/>
    <w:basedOn w:val="Normal"/>
    <w:uiPriority w:val="99"/>
    <w:rsid w:val="004F0978"/>
    <w:pPr>
      <w:numPr>
        <w:numId w:val="6"/>
      </w:numPr>
      <w:spacing w:after="0" w:line="240" w:lineRule="auto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paragraph" w:customStyle="1" w:styleId="C2CSourcegrey">
    <w:name w:val="C2C Source grey"/>
    <w:basedOn w:val="Normal"/>
    <w:rsid w:val="001A5DCF"/>
    <w:pPr>
      <w:spacing w:before="20" w:after="20" w:line="240" w:lineRule="auto"/>
      <w:jc w:val="right"/>
    </w:pPr>
    <w:rPr>
      <w:rFonts w:ascii="Arial" w:eastAsia="Times New Roman" w:hAnsi="Arial"/>
      <w:color w:val="A6A6A6"/>
      <w:sz w:val="18"/>
      <w:szCs w:val="18"/>
      <w:lang w:eastAsia="en-US"/>
    </w:rPr>
  </w:style>
  <w:style w:type="paragraph" w:customStyle="1" w:styleId="UPbullets">
    <w:name w:val="UPbullets"/>
    <w:basedOn w:val="Normal"/>
    <w:qFormat/>
    <w:rsid w:val="009C1343"/>
    <w:pPr>
      <w:numPr>
        <w:numId w:val="20"/>
      </w:numPr>
      <w:spacing w:before="40" w:after="40" w:line="220" w:lineRule="atLeast"/>
      <w:ind w:left="0" w:firstLine="0"/>
    </w:pPr>
    <w:rPr>
      <w:rFonts w:ascii="Arial" w:hAnsi="Arial"/>
      <w:sz w:val="18"/>
      <w:szCs w:val="16"/>
      <w:lang w:val="x-none" w:eastAsia="en-US"/>
    </w:rPr>
  </w:style>
  <w:style w:type="paragraph" w:styleId="NormalWeb">
    <w:name w:val="Normal (Web)"/>
    <w:basedOn w:val="Normal"/>
    <w:uiPriority w:val="99"/>
    <w:semiHidden/>
    <w:unhideWhenUsed/>
    <w:rsid w:val="00206A0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Title">
    <w:name w:val="Title"/>
    <w:basedOn w:val="Normal"/>
    <w:next w:val="Normal"/>
    <w:link w:val="TitleChar"/>
    <w:qFormat/>
    <w:locked/>
    <w:rsid w:val="00D2266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D22667"/>
    <w:rPr>
      <w:rFonts w:ascii="Cambria" w:eastAsia="SimSun" w:hAnsi="Cambria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34"/>
    <w:qFormat/>
    <w:rsid w:val="0076012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1418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rFonts w:ascii="Arial" w:hAnsi="Arial"/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rFonts w:ascii="Arial" w:hAnsi="Arial"/>
      <w:color w:val="FFFFFF"/>
      <w:sz w:val="28"/>
    </w:rPr>
  </w:style>
  <w:style w:type="paragraph" w:customStyle="1" w:styleId="Bodytext0pt">
    <w:name w:val="Body text 0pt"/>
    <w:basedOn w:val="Normal"/>
    <w:next w:val="Normal"/>
    <w:uiPriority w:val="99"/>
    <w:rsid w:val="000933CF"/>
    <w:pPr>
      <w:spacing w:after="0" w:line="240" w:lineRule="auto"/>
    </w:pPr>
    <w:rPr>
      <w:rFonts w:ascii="Arial" w:hAnsi="Arial"/>
      <w:szCs w:val="24"/>
      <w:lang w:eastAsia="en-US"/>
    </w:rPr>
  </w:style>
  <w:style w:type="paragraph" w:customStyle="1" w:styleId="Bullets6pt">
    <w:name w:val="Bullets 6pt"/>
    <w:basedOn w:val="Normal"/>
    <w:uiPriority w:val="99"/>
    <w:rsid w:val="000933CF"/>
    <w:pPr>
      <w:numPr>
        <w:numId w:val="1"/>
      </w:numPr>
      <w:spacing w:after="120" w:line="240" w:lineRule="auto"/>
    </w:pPr>
    <w:rPr>
      <w:rFonts w:ascii="Arial" w:hAnsi="Arial"/>
      <w:lang w:eastAsia="en-US"/>
    </w:rPr>
  </w:style>
  <w:style w:type="paragraph" w:customStyle="1" w:styleId="Bullets0pt">
    <w:name w:val="Bullets 0pt"/>
    <w:basedOn w:val="Bullets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0933CF"/>
    <w:pPr>
      <w:spacing w:after="120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0933CF"/>
    <w:rPr>
      <w:rFonts w:ascii="Arial" w:eastAsia="Times New Roman" w:hAnsi="Arial"/>
      <w:sz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3"/>
      </w:numPr>
      <w:spacing w:after="60" w:line="300" w:lineRule="atLeast"/>
    </w:pPr>
    <w:rPr>
      <w:rFonts w:ascii="Arial" w:hAnsi="Arial"/>
    </w:r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s12pt">
    <w:name w:val="Bullets 12pt"/>
    <w:basedOn w:val="Normal"/>
    <w:uiPriority w:val="99"/>
    <w:rsid w:val="000933CF"/>
    <w:pPr>
      <w:numPr>
        <w:numId w:val="4"/>
      </w:numPr>
      <w:spacing w:after="240" w:line="300" w:lineRule="atLeast"/>
      <w:ind w:left="641" w:hanging="357"/>
    </w:pPr>
    <w:rPr>
      <w:rFonts w:ascii="Arial" w:hAnsi="Arial"/>
    </w:r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rFonts w:ascii="Arial" w:hAnsi="Arial"/>
      <w:szCs w:val="24"/>
    </w:rPr>
  </w:style>
  <w:style w:type="paragraph" w:customStyle="1" w:styleId="Bodytext12pt">
    <w:name w:val="Body text 12pt"/>
    <w:link w:val="Bodytext12ptChar"/>
    <w:uiPriority w:val="99"/>
    <w:rsid w:val="000933CF"/>
    <w:pPr>
      <w:spacing w:after="240" w:line="300" w:lineRule="atLeast"/>
      <w:ind w:left="284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933CF"/>
    <w:rPr>
      <w:rFonts w:ascii="Arial" w:hAnsi="Arial"/>
      <w:sz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ascii="Arial" w:eastAsia="MS Gothic" w:hAnsi="Arial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ascii="Arial" w:eastAsia="MS Gothic" w:hAnsi="Arial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rFonts w:ascii="Arial" w:hAnsi="Arial"/>
      <w:color w:val="A6A6A6"/>
      <w:sz w:val="18"/>
      <w:szCs w:val="18"/>
      <w:lang w:eastAsia="en-US"/>
    </w:rPr>
  </w:style>
  <w:style w:type="character" w:styleId="Hyperlink">
    <w:name w:val="Hyperlink"/>
    <w:uiPriority w:val="99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rFonts w:ascii="Arial" w:hAnsi="Arial"/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sindent">
    <w:name w:val="Bullets indent"/>
    <w:basedOn w:val="Normal"/>
    <w:uiPriority w:val="99"/>
    <w:rsid w:val="004F0978"/>
    <w:pPr>
      <w:numPr>
        <w:numId w:val="6"/>
      </w:numPr>
      <w:spacing w:after="0" w:line="240" w:lineRule="auto"/>
    </w:pPr>
    <w:rPr>
      <w:rFonts w:ascii="Arial" w:hAnsi="Arial"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paragraph" w:customStyle="1" w:styleId="C2CSourcegrey">
    <w:name w:val="C2C Source grey"/>
    <w:basedOn w:val="Normal"/>
    <w:rsid w:val="001A5DCF"/>
    <w:pPr>
      <w:spacing w:before="20" w:after="20" w:line="240" w:lineRule="auto"/>
      <w:jc w:val="right"/>
    </w:pPr>
    <w:rPr>
      <w:rFonts w:ascii="Arial" w:eastAsia="Times New Roman" w:hAnsi="Arial"/>
      <w:color w:val="A6A6A6"/>
      <w:sz w:val="18"/>
      <w:szCs w:val="18"/>
      <w:lang w:eastAsia="en-US"/>
    </w:rPr>
  </w:style>
  <w:style w:type="paragraph" w:customStyle="1" w:styleId="UPbullets">
    <w:name w:val="UPbullets"/>
    <w:basedOn w:val="Normal"/>
    <w:qFormat/>
    <w:rsid w:val="009C1343"/>
    <w:pPr>
      <w:numPr>
        <w:numId w:val="20"/>
      </w:numPr>
      <w:spacing w:before="40" w:after="40" w:line="220" w:lineRule="atLeast"/>
      <w:ind w:left="0" w:firstLine="0"/>
    </w:pPr>
    <w:rPr>
      <w:rFonts w:ascii="Arial" w:hAnsi="Arial"/>
      <w:sz w:val="18"/>
      <w:szCs w:val="16"/>
      <w:lang w:val="x-none" w:eastAsia="en-US"/>
    </w:rPr>
  </w:style>
  <w:style w:type="paragraph" w:styleId="NormalWeb">
    <w:name w:val="Normal (Web)"/>
    <w:basedOn w:val="Normal"/>
    <w:uiPriority w:val="99"/>
    <w:semiHidden/>
    <w:unhideWhenUsed/>
    <w:rsid w:val="00206A0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Title">
    <w:name w:val="Title"/>
    <w:basedOn w:val="Normal"/>
    <w:next w:val="Normal"/>
    <w:link w:val="TitleChar"/>
    <w:qFormat/>
    <w:locked/>
    <w:rsid w:val="00D2266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D22667"/>
    <w:rPr>
      <w:rFonts w:ascii="Cambria" w:eastAsia="SimSun" w:hAnsi="Cambria" w:cs="Times New Roman"/>
      <w:b/>
      <w:bCs/>
      <w:kern w:val="28"/>
      <w:sz w:val="32"/>
      <w:szCs w:val="32"/>
    </w:rPr>
  </w:style>
  <w:style w:type="paragraph" w:styleId="ListParagraph">
    <w:name w:val="List Paragraph"/>
    <w:basedOn w:val="Normal"/>
    <w:uiPriority w:val="34"/>
    <w:qFormat/>
    <w:rsid w:val="007601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0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02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34" Type="http://schemas.openxmlformats.org/officeDocument/2006/relationships/image" Target="media/image28.jpe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2.emf"/><Relationship Id="rId1" Type="http://schemas.openxmlformats.org/officeDocument/2006/relationships/image" Target="media/image3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ACPhase2&amp;3_TEMPLATES\Resource%20templates\Template_XXX_YX_YX_SLR_XXX.dotx" TargetMode="External"/></Relationships>
</file>

<file path=word/theme/theme1.xml><?xml version="1.0" encoding="utf-8"?>
<a:theme xmlns:a="http://schemas.openxmlformats.org/drawingml/2006/main" name="Office Theme">
  <a:themeElements>
    <a:clrScheme name="CIC">
      <a:dk1>
        <a:sysClr val="windowText" lastClr="000000"/>
      </a:dk1>
      <a:lt1>
        <a:sysClr val="window" lastClr="FFFFFF"/>
      </a:lt1>
      <a:dk2>
        <a:srgbClr val="FFFFFF"/>
      </a:dk2>
      <a:lt2>
        <a:srgbClr val="FFFFFF"/>
      </a:lt2>
      <a:accent1>
        <a:srgbClr val="4F81BD"/>
      </a:accent1>
      <a:accent2>
        <a:srgbClr val="8EB4E3"/>
      </a:accent2>
      <a:accent3>
        <a:srgbClr val="C6D9F1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Template_XXX_YX_YX_SLR_XXX.dotx</Template>
  <TotalTime>1</TotalTime>
  <Pages>9</Pages>
  <Words>636</Words>
  <Characters>3772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4400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SOMERVILLE, Elizabeth</dc:creator>
  <cp:lastModifiedBy>SCHOFIELD, Helen</cp:lastModifiedBy>
  <cp:revision>4</cp:revision>
  <cp:lastPrinted>2014-08-20T03:27:00Z</cp:lastPrinted>
  <dcterms:created xsi:type="dcterms:W3CDTF">2014-11-18T00:32:00Z</dcterms:created>
  <dcterms:modified xsi:type="dcterms:W3CDTF">2014-11-18T00:33:00Z</dcterms:modified>
</cp:coreProperties>
</file>