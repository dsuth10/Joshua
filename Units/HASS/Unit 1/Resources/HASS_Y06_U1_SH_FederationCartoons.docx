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978" w:rsidRDefault="00A90437" w:rsidP="003B7978">
      <w:pPr>
        <w:pStyle w:val="Resourcetitle"/>
      </w:pPr>
      <w:r>
        <w:t>Federation c</w:t>
      </w:r>
      <w:r w:rsidR="00022202">
        <w:t>artoon</w:t>
      </w:r>
    </w:p>
    <w:p w:rsidR="00C632E5" w:rsidRPr="005C0BA0" w:rsidRDefault="00C632E5" w:rsidP="003C6B44">
      <w:pPr>
        <w:pStyle w:val="Bodytext0spaceafter"/>
        <w:spacing w:after="60"/>
      </w:pPr>
      <w:r w:rsidRPr="005C0BA0">
        <w:t>Examine the source</w:t>
      </w:r>
      <w:r w:rsidR="00A90437" w:rsidRPr="005C0BA0">
        <w:t xml:space="preserve"> to answer the inquiry question:</w:t>
      </w:r>
    </w:p>
    <w:p w:rsidR="00C632E5" w:rsidRPr="005C0BA0" w:rsidRDefault="00C632E5" w:rsidP="00A90437">
      <w:pPr>
        <w:pStyle w:val="Bullet12spaceafter"/>
        <w:numPr>
          <w:ilvl w:val="0"/>
          <w:numId w:val="0"/>
        </w:numPr>
        <w:spacing w:after="300"/>
        <w:ind w:left="284" w:hanging="284"/>
        <w:rPr>
          <w:i/>
          <w:lang w:eastAsia="en-US"/>
        </w:rPr>
      </w:pPr>
      <w:r w:rsidRPr="005C0BA0">
        <w:rPr>
          <w:i/>
        </w:rPr>
        <w:t>What colonial issues contributed to the development of Australia’s Federation?</w:t>
      </w:r>
    </w:p>
    <w:p w:rsidR="00551452" w:rsidRDefault="00C632E5" w:rsidP="00D674E3">
      <w:pPr>
        <w:spacing w:after="120"/>
        <w:jc w:val="center"/>
      </w:pPr>
      <w:r>
        <w:rPr>
          <w:noProof/>
        </w:rPr>
        <w:drawing>
          <wp:inline distT="0" distB="0" distL="0" distR="0" wp14:anchorId="0AE0B2B2">
            <wp:extent cx="6352540" cy="4633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2540" cy="4633595"/>
                    </a:xfrm>
                    <a:prstGeom prst="rect">
                      <a:avLst/>
                    </a:prstGeom>
                    <a:noFill/>
                  </pic:spPr>
                </pic:pic>
              </a:graphicData>
            </a:graphic>
          </wp:inline>
        </w:drawing>
      </w:r>
    </w:p>
    <w:p w:rsidR="00A90437" w:rsidRPr="00C632E5" w:rsidRDefault="00A90437" w:rsidP="00A90437">
      <w:pPr>
        <w:spacing w:line="240" w:lineRule="auto"/>
        <w:rPr>
          <w:sz w:val="12"/>
          <w:szCs w:val="12"/>
        </w:rPr>
      </w:pPr>
      <w:r w:rsidRPr="00C632E5">
        <w:rPr>
          <w:sz w:val="12"/>
          <w:szCs w:val="12"/>
        </w:rPr>
        <w:t xml:space="preserve">'The gall of Sydney,' </w:t>
      </w:r>
      <w:r w:rsidRPr="00C632E5">
        <w:rPr>
          <w:i/>
          <w:iCs/>
          <w:sz w:val="12"/>
          <w:szCs w:val="12"/>
        </w:rPr>
        <w:t>Critic</w:t>
      </w:r>
      <w:r>
        <w:rPr>
          <w:i/>
          <w:iCs/>
          <w:sz w:val="12"/>
          <w:szCs w:val="12"/>
        </w:rPr>
        <w:t>,</w:t>
      </w:r>
      <w:r w:rsidRPr="00C632E5">
        <w:rPr>
          <w:sz w:val="12"/>
          <w:szCs w:val="12"/>
        </w:rPr>
        <w:t xml:space="preserve"> 18 March 1899 Courtesy State Library of South Australia</w:t>
      </w:r>
    </w:p>
    <w:p w:rsidR="00A90437" w:rsidRPr="009B15A2" w:rsidRDefault="00A90437" w:rsidP="00A90437">
      <w:pPr>
        <w:spacing w:after="180" w:line="240" w:lineRule="auto"/>
        <w:rPr>
          <w:color w:val="808080" w:themeColor="background1" w:themeShade="80"/>
          <w:sz w:val="12"/>
          <w:szCs w:val="12"/>
        </w:rPr>
      </w:pPr>
      <w:r w:rsidRPr="009B15A2">
        <w:rPr>
          <w:color w:val="808080" w:themeColor="background1" w:themeShade="80"/>
          <w:sz w:val="12"/>
          <w:szCs w:val="12"/>
        </w:rPr>
        <w:t>http://www.slsa.sa.gov.au/federation/slides/1/5gall_of_sydney.htm</w:t>
      </w:r>
    </w:p>
    <w:p w:rsidR="00C632E5" w:rsidRDefault="00C632E5" w:rsidP="00C632E5">
      <w:pPr>
        <w:pStyle w:val="Bodytext0spaceafter"/>
        <w:spacing w:after="120"/>
      </w:pPr>
      <w:r w:rsidRPr="00C632E5">
        <w:t xml:space="preserve">Other colonies were not impressed when they found out that the Federal capital was to be sited in New South Wales, even if it was to be located 100 miles from Sydney. </w:t>
      </w:r>
    </w:p>
    <w:p w:rsidR="00C632E5" w:rsidRDefault="00C632E5" w:rsidP="00C632E5">
      <w:pPr>
        <w:pStyle w:val="Bullet12spaceafter"/>
      </w:pPr>
      <w:r>
        <w:t xml:space="preserve">Identify the origin, purpose and perspectives to help answer the inquiry question. </w:t>
      </w:r>
    </w:p>
    <w:p w:rsidR="00C632E5" w:rsidRDefault="00C632E5" w:rsidP="00C632E5">
      <w:pPr>
        <w:pStyle w:val="Bullet12spaceafter"/>
      </w:pPr>
      <w:r>
        <w:t>Use a source analysis table if you need some help.</w:t>
      </w:r>
    </w:p>
    <w:p w:rsidR="002C6336" w:rsidRPr="00C632E5" w:rsidRDefault="00C632E5" w:rsidP="00C632E5">
      <w:pPr>
        <w:pStyle w:val="Bullet12spaceafter"/>
        <w:spacing w:after="360"/>
        <w:rPr>
          <w:i/>
        </w:rPr>
      </w:pPr>
      <w:r>
        <w:t>Use the questions below to help you answer the focus question.</w:t>
      </w:r>
    </w:p>
    <w:tbl>
      <w:tblPr>
        <w:tblStyle w:val="TableGrid"/>
        <w:tblW w:w="0" w:type="auto"/>
        <w:tblInd w:w="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037"/>
      </w:tblGrid>
      <w:tr w:rsidR="00FD52F7" w:rsidTr="008C3B7C">
        <w:tc>
          <w:tcPr>
            <w:tcW w:w="10037" w:type="dxa"/>
            <w:shd w:val="clear" w:color="auto" w:fill="FFEEE6"/>
            <w:tcMar>
              <w:top w:w="113" w:type="dxa"/>
              <w:left w:w="113" w:type="dxa"/>
              <w:bottom w:w="113" w:type="dxa"/>
              <w:right w:w="113" w:type="dxa"/>
            </w:tcMar>
          </w:tcPr>
          <w:p w:rsidR="00FD52F7" w:rsidRPr="00B427B3" w:rsidRDefault="005C0BA0" w:rsidP="00B22A66">
            <w:pPr>
              <w:pStyle w:val="Questions"/>
              <w:spacing w:after="60"/>
            </w:pPr>
            <w:r>
              <w:t>Questions</w:t>
            </w:r>
          </w:p>
          <w:p w:rsidR="00C632E5" w:rsidRDefault="00C632E5" w:rsidP="00B22A66">
            <w:pPr>
              <w:pStyle w:val="QuestionsItalic"/>
              <w:spacing w:after="60"/>
            </w:pPr>
            <w:r>
              <w:t xml:space="preserve">What is the </w:t>
            </w:r>
            <w:r w:rsidRPr="00A90437">
              <w:rPr>
                <w:b/>
              </w:rPr>
              <w:t>origin</w:t>
            </w:r>
            <w:r>
              <w:t xml:space="preserve"> of the source? </w:t>
            </w:r>
          </w:p>
          <w:p w:rsidR="00C632E5" w:rsidRPr="0055152F" w:rsidRDefault="00C632E5" w:rsidP="00B22A66">
            <w:pPr>
              <w:pStyle w:val="QuestionsItalic"/>
              <w:spacing w:after="60"/>
            </w:pPr>
            <w:r>
              <w:t>What was happening at the time the cartoon was made?</w:t>
            </w:r>
          </w:p>
          <w:p w:rsidR="00C632E5" w:rsidRDefault="00C632E5" w:rsidP="00B22A66">
            <w:pPr>
              <w:pStyle w:val="QuestionsItalic"/>
              <w:spacing w:after="60"/>
            </w:pPr>
            <w:r>
              <w:t>What visual and written features are in the source?</w:t>
            </w:r>
          </w:p>
          <w:p w:rsidR="00C632E5" w:rsidRPr="0055152F" w:rsidRDefault="00C632E5" w:rsidP="00B22A66">
            <w:pPr>
              <w:pStyle w:val="QuestionsItalic"/>
              <w:spacing w:after="60"/>
            </w:pPr>
            <w:r>
              <w:t>What is the main idea of the source?</w:t>
            </w:r>
          </w:p>
          <w:p w:rsidR="00C632E5" w:rsidRDefault="00C632E5" w:rsidP="00B22A66">
            <w:pPr>
              <w:pStyle w:val="QuestionsItalic"/>
              <w:spacing w:after="60"/>
            </w:pPr>
            <w:r>
              <w:t xml:space="preserve">What </w:t>
            </w:r>
            <w:r w:rsidRPr="00A90437">
              <w:rPr>
                <w:b/>
              </w:rPr>
              <w:t>perspectives</w:t>
            </w:r>
            <w:r>
              <w:t xml:space="preserve"> are shown in the source?</w:t>
            </w:r>
          </w:p>
          <w:p w:rsidR="00FD52F7" w:rsidRDefault="00C632E5" w:rsidP="008C3B7C">
            <w:pPr>
              <w:pStyle w:val="QuestionsItalic"/>
            </w:pPr>
            <w:r>
              <w:t xml:space="preserve">What is the </w:t>
            </w:r>
            <w:r w:rsidRPr="00A90437">
              <w:rPr>
                <w:b/>
              </w:rPr>
              <w:t>purpose</w:t>
            </w:r>
            <w:r>
              <w:t xml:space="preserve"> of the source? </w:t>
            </w:r>
          </w:p>
        </w:tc>
      </w:tr>
    </w:tbl>
    <w:p w:rsidR="00FD52F7" w:rsidRPr="00C632E5" w:rsidRDefault="00FD52F7" w:rsidP="003B7978">
      <w:pPr>
        <w:rPr>
          <w:sz w:val="2"/>
          <w:szCs w:val="2"/>
        </w:rPr>
      </w:pPr>
    </w:p>
    <w:sectPr w:rsidR="00FD52F7" w:rsidRPr="00C632E5" w:rsidSect="00A61F69">
      <w:headerReference w:type="even" r:id="rId10"/>
      <w:headerReference w:type="default" r:id="rId11"/>
      <w:footerReference w:type="even" r:id="rId12"/>
      <w:footerReference w:type="default" r:id="rId13"/>
      <w:headerReference w:type="first" r:id="rId14"/>
      <w:footerReference w:type="first" r:id="rId15"/>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5D7F" w:rsidRDefault="00EA5D7F" w:rsidP="009336AD">
      <w:pPr>
        <w:spacing w:line="240" w:lineRule="auto"/>
      </w:pPr>
      <w:r>
        <w:separator/>
      </w:r>
    </w:p>
  </w:endnote>
  <w:endnote w:type="continuationSeparator" w:id="0">
    <w:p w:rsidR="00EA5D7F" w:rsidRDefault="00EA5D7F"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20002A87" w:usb1="00000000" w:usb2="00000000"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E0002AFF" w:usb1="C0007843" w:usb2="00000009"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MS Gothic">
    <w:altName w:val="?l?r ?S?V?b?N"/>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w:altName w:val="High Tower Text"/>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4C0" w:rsidRDefault="00B444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E75" w:rsidRDefault="001472CF" w:rsidP="00B444C0">
    <w:pPr>
      <w:pStyle w:val="Footer"/>
    </w:pPr>
    <w:r>
      <w:rPr>
        <w:lang w:val="en-AU" w:eastAsia="zh-CN"/>
      </w:rPr>
      <w:drawing>
        <wp:anchor distT="0" distB="0" distL="114300" distR="114300" simplePos="0" relativeHeight="251661312" behindDoc="0" locked="0" layoutInCell="1" allowOverlap="1" wp14:anchorId="29071990" wp14:editId="106C6569">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F28" w:rsidRPr="00EE73C1">
      <w:rPr>
        <w:lang w:val="en-AU" w:eastAsia="zh-CN"/>
      </w:rPr>
      <w:drawing>
        <wp:anchor distT="0" distB="0" distL="114300" distR="114300" simplePos="0" relativeHeight="251659264" behindDoc="1" locked="0" layoutInCell="1" allowOverlap="1" wp14:anchorId="297B142F" wp14:editId="71C21AE6">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444C0" w:rsidRPr="00AB207A">
      <w:fldChar w:fldCharType="begin"/>
    </w:r>
    <w:r w:rsidR="00B444C0" w:rsidRPr="00AB207A">
      <w:instrText xml:space="preserve"> PAGE </w:instrText>
    </w:r>
    <w:r w:rsidR="00B444C0" w:rsidRPr="00AB207A">
      <w:fldChar w:fldCharType="separate"/>
    </w:r>
    <w:r w:rsidR="00B444C0">
      <w:t>1</w:t>
    </w:r>
    <w:r w:rsidR="00B444C0" w:rsidRPr="00AB207A">
      <w:fldChar w:fldCharType="end"/>
    </w:r>
    <w:r w:rsidR="00B444C0" w:rsidRPr="00AB207A">
      <w:t xml:space="preserve"> of </w:t>
    </w:r>
    <w:r w:rsidR="00B444C0">
      <w:rPr>
        <w:noProof w:val="0"/>
      </w:rPr>
      <w:fldChar w:fldCharType="begin"/>
    </w:r>
    <w:r w:rsidR="00B444C0">
      <w:instrText xml:space="preserve"> NUMPAGES </w:instrText>
    </w:r>
    <w:r w:rsidR="00B444C0">
      <w:rPr>
        <w:noProof w:val="0"/>
      </w:rPr>
      <w:fldChar w:fldCharType="separate"/>
    </w:r>
    <w:r w:rsidR="00B444C0">
      <w:t>1</w:t>
    </w:r>
    <w:r w:rsidR="00B444C0">
      <w:fldChar w:fldCharType="end"/>
    </w:r>
    <w:bookmarkStart w:id="0" w:name="_GoBack"/>
    <w:bookmarkEnd w:id="0"/>
  </w:p>
  <w:p w:rsidR="00A842A6" w:rsidRPr="00015A51" w:rsidRDefault="00015A51" w:rsidP="00015A51">
    <w:pPr>
      <w:tabs>
        <w:tab w:val="center" w:pos="4153"/>
        <w:tab w:val="right" w:pos="8306"/>
      </w:tabs>
      <w:spacing w:line="240" w:lineRule="auto"/>
      <w:rPr>
        <w:rFonts w:cs="Arial"/>
        <w:color w:val="A6A6A6"/>
        <w:spacing w:val="-1"/>
        <w:sz w:val="12"/>
        <w:szCs w:val="12"/>
      </w:rPr>
    </w:pPr>
    <w:r w:rsidRPr="00DB65B1">
      <w:rPr>
        <w:rFonts w:eastAsia="Arial Unicode MS" w:cs="Arial"/>
        <w:noProof/>
        <w:color w:val="A6A6A6"/>
        <w:spacing w:val="-1"/>
        <w:sz w:val="12"/>
        <w:szCs w:val="12"/>
      </w:rPr>
      <w:drawing>
        <wp:anchor distT="0" distB="0" distL="114300" distR="114300" simplePos="0" relativeHeight="251668480" behindDoc="0" locked="0" layoutInCell="1" allowOverlap="1" wp14:anchorId="07112221" wp14:editId="3756F3A0">
          <wp:simplePos x="0" y="0"/>
          <wp:positionH relativeFrom="column">
            <wp:posOffset>2781300</wp:posOffset>
          </wp:positionH>
          <wp:positionV relativeFrom="paragraph">
            <wp:posOffset>9988550</wp:posOffset>
          </wp:positionV>
          <wp:extent cx="1981200" cy="241300"/>
          <wp:effectExtent l="0" t="0" r="0" b="6350"/>
          <wp:wrapNone/>
          <wp:docPr id="14" name="Picture 14"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7456" behindDoc="0" locked="0" layoutInCell="1" allowOverlap="1" wp14:anchorId="1DCD1E57" wp14:editId="6111A195">
          <wp:simplePos x="0" y="0"/>
          <wp:positionH relativeFrom="column">
            <wp:posOffset>2781300</wp:posOffset>
          </wp:positionH>
          <wp:positionV relativeFrom="paragraph">
            <wp:posOffset>9988550</wp:posOffset>
          </wp:positionV>
          <wp:extent cx="1981200" cy="241300"/>
          <wp:effectExtent l="0" t="0" r="0" b="6350"/>
          <wp:wrapNone/>
          <wp:docPr id="8" name="Picture 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6432" behindDoc="0" locked="0" layoutInCell="1" allowOverlap="1" wp14:anchorId="7C70B0E2" wp14:editId="0A3ED38D">
          <wp:simplePos x="0" y="0"/>
          <wp:positionH relativeFrom="column">
            <wp:posOffset>2781300</wp:posOffset>
          </wp:positionH>
          <wp:positionV relativeFrom="paragraph">
            <wp:posOffset>9988550</wp:posOffset>
          </wp:positionV>
          <wp:extent cx="1981200" cy="241300"/>
          <wp:effectExtent l="0" t="0" r="0" b="6350"/>
          <wp:wrapNone/>
          <wp:docPr id="16" name="Picture 16"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5408" behindDoc="0" locked="0" layoutInCell="1" allowOverlap="1" wp14:anchorId="27468F08" wp14:editId="58E9F255">
          <wp:simplePos x="0" y="0"/>
          <wp:positionH relativeFrom="column">
            <wp:posOffset>2781300</wp:posOffset>
          </wp:positionH>
          <wp:positionV relativeFrom="paragraph">
            <wp:posOffset>9988550</wp:posOffset>
          </wp:positionV>
          <wp:extent cx="1981200" cy="241300"/>
          <wp:effectExtent l="0" t="0" r="0" b="6350"/>
          <wp:wrapNone/>
          <wp:docPr id="17" name="Picture 17"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4384" behindDoc="0" locked="0" layoutInCell="1" allowOverlap="1" wp14:anchorId="22028B36" wp14:editId="56A35269">
          <wp:simplePos x="0" y="0"/>
          <wp:positionH relativeFrom="column">
            <wp:posOffset>2781300</wp:posOffset>
          </wp:positionH>
          <wp:positionV relativeFrom="paragraph">
            <wp:posOffset>9988550</wp:posOffset>
          </wp:positionV>
          <wp:extent cx="1981200" cy="241300"/>
          <wp:effectExtent l="0" t="0" r="0" b="6350"/>
          <wp:wrapNone/>
          <wp:docPr id="18" name="Picture 1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3360" behindDoc="0" locked="0" layoutInCell="1" allowOverlap="1" wp14:anchorId="529D5E09" wp14:editId="7A2D5B94">
          <wp:simplePos x="0" y="0"/>
          <wp:positionH relativeFrom="column">
            <wp:posOffset>2781300</wp:posOffset>
          </wp:positionH>
          <wp:positionV relativeFrom="paragraph">
            <wp:posOffset>9988550</wp:posOffset>
          </wp:positionV>
          <wp:extent cx="1981200" cy="241300"/>
          <wp:effectExtent l="0" t="0" r="0" b="6350"/>
          <wp:wrapNone/>
          <wp:docPr id="32" name="Picture 32"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C632E5">
      <w:rPr>
        <w:rFonts w:eastAsia="Cambria" w:cs="Arial"/>
        <w:color w:val="A6A6A6"/>
        <w:spacing w:val="-1"/>
        <w:sz w:val="14"/>
        <w:szCs w:val="20"/>
      </w:rPr>
      <w:t>HASS_Y06_U1_SH_FederationCartoons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4C0" w:rsidRDefault="00B444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5D7F" w:rsidRDefault="00EA5D7F" w:rsidP="009336AD">
      <w:pPr>
        <w:spacing w:line="240" w:lineRule="auto"/>
      </w:pPr>
      <w:r>
        <w:separator/>
      </w:r>
    </w:p>
  </w:footnote>
  <w:footnote w:type="continuationSeparator" w:id="0">
    <w:p w:rsidR="00EA5D7F" w:rsidRDefault="00EA5D7F"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4C0" w:rsidRDefault="00B444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B11" w:rsidRPr="00B21B11" w:rsidRDefault="00B21B11" w:rsidP="00B21B11">
    <w:pPr>
      <w:pStyle w:val="Header"/>
      <w:spacing w:line="300" w:lineRule="exact"/>
      <w:jc w:val="center"/>
      <w:rPr>
        <w:b/>
        <w:color w:val="D9D9D9" w:themeColor="background1" w:themeShade="D9"/>
        <w:sz w:val="32"/>
        <w:szCs w:val="3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4C0" w:rsidRDefault="00B444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70E0988"/>
    <w:lvl w:ilvl="0">
      <w:start w:val="1"/>
      <w:numFmt w:val="decimal"/>
      <w:lvlText w:val="%1."/>
      <w:lvlJc w:val="left"/>
      <w:pPr>
        <w:tabs>
          <w:tab w:val="num" w:pos="1492"/>
        </w:tabs>
        <w:ind w:left="1492" w:hanging="360"/>
      </w:pPr>
    </w:lvl>
  </w:abstractNum>
  <w:abstractNum w:abstractNumId="2">
    <w:nsid w:val="FFFFFF7D"/>
    <w:multiLevelType w:val="singleLevel"/>
    <w:tmpl w:val="901CFF8C"/>
    <w:lvl w:ilvl="0">
      <w:start w:val="1"/>
      <w:numFmt w:val="decimal"/>
      <w:lvlText w:val="%1."/>
      <w:lvlJc w:val="left"/>
      <w:pPr>
        <w:tabs>
          <w:tab w:val="num" w:pos="1209"/>
        </w:tabs>
        <w:ind w:left="1209" w:hanging="360"/>
      </w:pPr>
    </w:lvl>
  </w:abstractNum>
  <w:abstractNum w:abstractNumId="3">
    <w:nsid w:val="FFFFFF7E"/>
    <w:multiLevelType w:val="singleLevel"/>
    <w:tmpl w:val="966AF716"/>
    <w:lvl w:ilvl="0">
      <w:start w:val="1"/>
      <w:numFmt w:val="decimal"/>
      <w:lvlText w:val="%1."/>
      <w:lvlJc w:val="left"/>
      <w:pPr>
        <w:tabs>
          <w:tab w:val="num" w:pos="926"/>
        </w:tabs>
        <w:ind w:left="926" w:hanging="360"/>
      </w:pPr>
    </w:lvl>
  </w:abstractNum>
  <w:abstractNum w:abstractNumId="4">
    <w:nsid w:val="FFFFFF7F"/>
    <w:multiLevelType w:val="singleLevel"/>
    <w:tmpl w:val="8E76E6B6"/>
    <w:lvl w:ilvl="0">
      <w:start w:val="1"/>
      <w:numFmt w:val="decimal"/>
      <w:lvlText w:val="%1."/>
      <w:lvlJc w:val="left"/>
      <w:pPr>
        <w:tabs>
          <w:tab w:val="num" w:pos="643"/>
        </w:tabs>
        <w:ind w:left="643" w:hanging="360"/>
      </w:pPr>
    </w:lvl>
  </w:abstractNum>
  <w:abstractNum w:abstractNumId="5">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AEC50E"/>
    <w:lvl w:ilvl="0">
      <w:start w:val="1"/>
      <w:numFmt w:val="decimal"/>
      <w:lvlText w:val="%1."/>
      <w:lvlJc w:val="left"/>
      <w:pPr>
        <w:tabs>
          <w:tab w:val="num" w:pos="360"/>
        </w:tabs>
        <w:ind w:left="360" w:hanging="360"/>
      </w:pPr>
    </w:lvl>
  </w:abstractNum>
  <w:abstractNum w:abstractNumId="1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A1B79AF"/>
    <w:multiLevelType w:val="hybridMultilevel"/>
    <w:tmpl w:val="254E80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9">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4">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3"/>
  </w:num>
  <w:num w:numId="3">
    <w:abstractNumId w:val="19"/>
  </w:num>
  <w:num w:numId="4">
    <w:abstractNumId w:val="29"/>
  </w:num>
  <w:num w:numId="5">
    <w:abstractNumId w:val="22"/>
  </w:num>
  <w:num w:numId="6">
    <w:abstractNumId w:val="20"/>
  </w:num>
  <w:num w:numId="7">
    <w:abstractNumId w:val="32"/>
  </w:num>
  <w:num w:numId="8">
    <w:abstractNumId w:val="22"/>
  </w:num>
  <w:num w:numId="9">
    <w:abstractNumId w:val="22"/>
  </w:num>
  <w:num w:numId="10">
    <w:abstractNumId w:val="13"/>
  </w:num>
  <w:num w:numId="11">
    <w:abstractNumId w:val="22"/>
  </w:num>
  <w:num w:numId="12">
    <w:abstractNumId w:val="22"/>
  </w:num>
  <w:num w:numId="13">
    <w:abstractNumId w:val="28"/>
  </w:num>
  <w:num w:numId="14">
    <w:abstractNumId w:val="22"/>
  </w:num>
  <w:num w:numId="15">
    <w:abstractNumId w:val="35"/>
  </w:num>
  <w:num w:numId="16">
    <w:abstractNumId w:val="25"/>
  </w:num>
  <w:num w:numId="17">
    <w:abstractNumId w:val="31"/>
  </w:num>
  <w:num w:numId="18">
    <w:abstractNumId w:val="22"/>
  </w:num>
  <w:num w:numId="19">
    <w:abstractNumId w:val="11"/>
  </w:num>
  <w:num w:numId="20">
    <w:abstractNumId w:val="37"/>
  </w:num>
  <w:num w:numId="21">
    <w:abstractNumId w:val="15"/>
  </w:num>
  <w:num w:numId="22">
    <w:abstractNumId w:val="22"/>
  </w:num>
  <w:num w:numId="23">
    <w:abstractNumId w:val="22"/>
  </w:num>
  <w:num w:numId="24">
    <w:abstractNumId w:val="17"/>
  </w:num>
  <w:num w:numId="25">
    <w:abstractNumId w:val="22"/>
  </w:num>
  <w:num w:numId="26">
    <w:abstractNumId w:val="36"/>
  </w:num>
  <w:num w:numId="27">
    <w:abstractNumId w:val="16"/>
  </w:num>
  <w:num w:numId="28">
    <w:abstractNumId w:val="23"/>
  </w:num>
  <w:num w:numId="29">
    <w:abstractNumId w:val="21"/>
  </w:num>
  <w:num w:numId="30">
    <w:abstractNumId w:val="14"/>
  </w:num>
  <w:num w:numId="31">
    <w:abstractNumId w:val="14"/>
  </w:num>
  <w:num w:numId="32">
    <w:abstractNumId w:val="27"/>
  </w:num>
  <w:num w:numId="33">
    <w:abstractNumId w:val="18"/>
  </w:num>
  <w:num w:numId="34">
    <w:abstractNumId w:val="24"/>
  </w:num>
  <w:num w:numId="35">
    <w:abstractNumId w:val="34"/>
  </w:num>
  <w:num w:numId="36">
    <w:abstractNumId w:val="27"/>
    <w:lvlOverride w:ilvl="0">
      <w:startOverride w:val="1"/>
    </w:lvlOverride>
  </w:num>
  <w:num w:numId="37">
    <w:abstractNumId w:val="30"/>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D7F"/>
    <w:rsid w:val="00002EC6"/>
    <w:rsid w:val="000117C5"/>
    <w:rsid w:val="00015A51"/>
    <w:rsid w:val="00022202"/>
    <w:rsid w:val="00027E98"/>
    <w:rsid w:val="00104D4A"/>
    <w:rsid w:val="0013627B"/>
    <w:rsid w:val="001472CF"/>
    <w:rsid w:val="0018764C"/>
    <w:rsid w:val="001C4FB6"/>
    <w:rsid w:val="001D4199"/>
    <w:rsid w:val="001E1E29"/>
    <w:rsid w:val="00202BD4"/>
    <w:rsid w:val="002051C8"/>
    <w:rsid w:val="00241D0F"/>
    <w:rsid w:val="0029364C"/>
    <w:rsid w:val="002C6336"/>
    <w:rsid w:val="002C645B"/>
    <w:rsid w:val="0030606E"/>
    <w:rsid w:val="0031395D"/>
    <w:rsid w:val="003A044D"/>
    <w:rsid w:val="003B7978"/>
    <w:rsid w:val="003C4A66"/>
    <w:rsid w:val="003C6B44"/>
    <w:rsid w:val="00421DD3"/>
    <w:rsid w:val="0045230A"/>
    <w:rsid w:val="00473BEA"/>
    <w:rsid w:val="004C32B1"/>
    <w:rsid w:val="004E22D9"/>
    <w:rsid w:val="0053643B"/>
    <w:rsid w:val="00544C5C"/>
    <w:rsid w:val="00551452"/>
    <w:rsid w:val="0058063E"/>
    <w:rsid w:val="00592455"/>
    <w:rsid w:val="005A0A87"/>
    <w:rsid w:val="005C03F0"/>
    <w:rsid w:val="005C0BA0"/>
    <w:rsid w:val="005C19EB"/>
    <w:rsid w:val="005E4A05"/>
    <w:rsid w:val="005F4120"/>
    <w:rsid w:val="00612635"/>
    <w:rsid w:val="006820E2"/>
    <w:rsid w:val="006D44F0"/>
    <w:rsid w:val="006E395B"/>
    <w:rsid w:val="006F115F"/>
    <w:rsid w:val="00765A1A"/>
    <w:rsid w:val="00794BC4"/>
    <w:rsid w:val="00801F54"/>
    <w:rsid w:val="0080566F"/>
    <w:rsid w:val="0086013C"/>
    <w:rsid w:val="008944FD"/>
    <w:rsid w:val="008A5F28"/>
    <w:rsid w:val="008D71C4"/>
    <w:rsid w:val="008E6468"/>
    <w:rsid w:val="008F2037"/>
    <w:rsid w:val="00910C53"/>
    <w:rsid w:val="009336AD"/>
    <w:rsid w:val="009817C4"/>
    <w:rsid w:val="009860AB"/>
    <w:rsid w:val="009B15A2"/>
    <w:rsid w:val="009B4312"/>
    <w:rsid w:val="009D52AF"/>
    <w:rsid w:val="009E1FE0"/>
    <w:rsid w:val="009E3AFB"/>
    <w:rsid w:val="009F4662"/>
    <w:rsid w:val="00A61F69"/>
    <w:rsid w:val="00A729C4"/>
    <w:rsid w:val="00A76664"/>
    <w:rsid w:val="00A842A6"/>
    <w:rsid w:val="00A8710C"/>
    <w:rsid w:val="00A90437"/>
    <w:rsid w:val="00A96ED2"/>
    <w:rsid w:val="00AB6B1C"/>
    <w:rsid w:val="00AD1BA6"/>
    <w:rsid w:val="00AE6E0B"/>
    <w:rsid w:val="00AF4C0C"/>
    <w:rsid w:val="00B14475"/>
    <w:rsid w:val="00B21A31"/>
    <w:rsid w:val="00B21B11"/>
    <w:rsid w:val="00B22A66"/>
    <w:rsid w:val="00B444C0"/>
    <w:rsid w:val="00BB0594"/>
    <w:rsid w:val="00BB3B30"/>
    <w:rsid w:val="00BD41AC"/>
    <w:rsid w:val="00C35DA7"/>
    <w:rsid w:val="00C415C5"/>
    <w:rsid w:val="00C632E5"/>
    <w:rsid w:val="00CA10A1"/>
    <w:rsid w:val="00CE7A43"/>
    <w:rsid w:val="00D00A71"/>
    <w:rsid w:val="00D02C1E"/>
    <w:rsid w:val="00D12D83"/>
    <w:rsid w:val="00D316F4"/>
    <w:rsid w:val="00D54FD0"/>
    <w:rsid w:val="00D674E3"/>
    <w:rsid w:val="00D95FBD"/>
    <w:rsid w:val="00DE138A"/>
    <w:rsid w:val="00DE7750"/>
    <w:rsid w:val="00EA542A"/>
    <w:rsid w:val="00EA5D7F"/>
    <w:rsid w:val="00EE73C1"/>
    <w:rsid w:val="00F14E75"/>
    <w:rsid w:val="00F569C7"/>
    <w:rsid w:val="00F64581"/>
    <w:rsid w:val="00FB6976"/>
    <w:rsid w:val="00FB6BDA"/>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ListParagraph">
    <w:name w:val="List Paragraph"/>
    <w:basedOn w:val="Normal"/>
    <w:uiPriority w:val="34"/>
    <w:qFormat/>
    <w:rsid w:val="00C632E5"/>
    <w:pPr>
      <w:ind w:left="720"/>
      <w:contextualSpacing/>
    </w:pPr>
  </w:style>
  <w:style w:type="character" w:styleId="Emphasis">
    <w:name w:val="Emphasis"/>
    <w:basedOn w:val="DefaultParagraphFont"/>
    <w:uiPriority w:val="20"/>
    <w:qFormat/>
    <w:rsid w:val="00C632E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ListParagraph">
    <w:name w:val="List Paragraph"/>
    <w:basedOn w:val="Normal"/>
    <w:uiPriority w:val="34"/>
    <w:qFormat/>
    <w:rsid w:val="00C632E5"/>
    <w:pPr>
      <w:ind w:left="720"/>
      <w:contextualSpacing/>
    </w:pPr>
  </w:style>
  <w:style w:type="character" w:styleId="Emphasis">
    <w:name w:val="Emphasis"/>
    <w:basedOn w:val="DefaultParagraphFont"/>
    <w:uiPriority w:val="20"/>
    <w:qFormat/>
    <w:rsid w:val="00C632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296D3-3893-4FBC-ADE2-0EC2AA2B9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5B7A0AFE.dotm</Template>
  <TotalTime>21</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936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LEE, Bonnie</cp:lastModifiedBy>
  <cp:revision>13</cp:revision>
  <dcterms:created xsi:type="dcterms:W3CDTF">2016-12-22T04:57:00Z</dcterms:created>
  <dcterms:modified xsi:type="dcterms:W3CDTF">2017-01-31T06:25:00Z</dcterms:modified>
</cp:coreProperties>
</file>