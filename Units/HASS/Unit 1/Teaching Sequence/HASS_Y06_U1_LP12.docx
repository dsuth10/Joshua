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23EB" w14:textId="77777777" w:rsidR="003F4851" w:rsidRDefault="00D14D6D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3F4851" w:rsidRPr="00026540" w14:paraId="33243A7E" w14:textId="77777777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22E1AFC9" w14:textId="77777777" w:rsidR="00D14D6D" w:rsidRDefault="00D14D6D" w:rsidP="00A971C8">
            <w:pPr>
              <w:pStyle w:val="Whiteheaderbanner"/>
            </w:pPr>
            <w:r>
              <w:t>HASS</w:t>
            </w:r>
          </w:p>
          <w:p w14:paraId="47217B73" w14:textId="77777777" w:rsidR="003F4851" w:rsidRPr="00311AFF" w:rsidRDefault="00462742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6A89C4EA" w14:textId="77777777" w:rsidR="003F4851" w:rsidRPr="00311AFF" w:rsidRDefault="003F4851" w:rsidP="00462742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462742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4254328E" w14:textId="77777777" w:rsidR="003F4851" w:rsidRPr="00311AFF" w:rsidRDefault="003F4851" w:rsidP="00462742">
            <w:pPr>
              <w:pStyle w:val="Whiteheaderbanner"/>
              <w:jc w:val="right"/>
            </w:pPr>
            <w:r w:rsidRPr="00B54F07">
              <w:t xml:space="preserve">Unit </w:t>
            </w:r>
            <w:r w:rsidR="00462742">
              <w:t>1</w:t>
            </w:r>
          </w:p>
        </w:tc>
      </w:tr>
      <w:tr w:rsidR="0002668A" w:rsidRPr="00026540" w14:paraId="0E480EE8" w14:textId="77777777" w:rsidTr="00FC0CDE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0FE4C380" w14:textId="77777777" w:rsidR="0002668A" w:rsidRPr="004465FA" w:rsidRDefault="0002668A" w:rsidP="00462742">
            <w:pPr>
              <w:pStyle w:val="Blackheaderbanner"/>
            </w:pPr>
            <w:r w:rsidRPr="004465FA">
              <w:t xml:space="preserve">Lesson </w:t>
            </w:r>
            <w:r w:rsidR="00462742">
              <w:t>12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562CC32A" w14:textId="77777777" w:rsidR="0002668A" w:rsidRPr="002E2E83" w:rsidRDefault="00FC0CDE" w:rsidP="002B14F9">
            <w:pPr>
              <w:pStyle w:val="Blackheaderbanner"/>
            </w:pPr>
            <w:r w:rsidRPr="00FC0CDE">
              <w:t>Investigating democratic Australia</w:t>
            </w:r>
            <w:r>
              <w:t xml:space="preserve"> — </w:t>
            </w:r>
            <w:r w:rsidR="00462742">
              <w:rPr>
                <w:rFonts w:hint="eastAsia"/>
              </w:rPr>
              <w:t>Parliament makes laws</w:t>
            </w:r>
          </w:p>
        </w:tc>
      </w:tr>
      <w:tr w:rsidR="0002668A" w:rsidRPr="00026540" w14:paraId="79FC3BE7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D709C4A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428C40F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0AF652FD" w14:textId="77777777" w:rsidR="00462742" w:rsidRPr="00BC4877" w:rsidRDefault="00462742" w:rsidP="00462742">
            <w:pPr>
              <w:pStyle w:val="Blueheader"/>
              <w:rPr>
                <w:lang w:eastAsia="zh-CN"/>
              </w:rPr>
            </w:pPr>
            <w:r>
              <w:rPr>
                <w:lang w:eastAsia="zh-CN"/>
              </w:rPr>
              <w:t>Explore roles within Parliament</w:t>
            </w:r>
          </w:p>
          <w:p w14:paraId="26DA57BA" w14:textId="77777777" w:rsidR="00462742" w:rsidRPr="00B44934" w:rsidRDefault="00462742" w:rsidP="00462742">
            <w:pPr>
              <w:pStyle w:val="Bullet3space"/>
            </w:pPr>
            <w:r>
              <w:t>Explore roles in Parliament using images or games</w:t>
            </w:r>
            <w:r w:rsidR="00131DFA">
              <w:t>:</w:t>
            </w:r>
          </w:p>
          <w:p w14:paraId="21644DAB" w14:textId="77777777" w:rsidR="00462742" w:rsidRDefault="00462742" w:rsidP="00462742">
            <w:pPr>
              <w:pStyle w:val="Bulletindent3space"/>
            </w:pPr>
            <w:r>
              <w:t>Speaker</w:t>
            </w:r>
          </w:p>
          <w:p w14:paraId="20045D75" w14:textId="77777777" w:rsidR="00462742" w:rsidRDefault="00462742" w:rsidP="00462742">
            <w:pPr>
              <w:pStyle w:val="Bulletindent3space"/>
            </w:pPr>
            <w:r>
              <w:t>Clerk</w:t>
            </w:r>
          </w:p>
          <w:p w14:paraId="62821E27" w14:textId="77777777" w:rsidR="00462742" w:rsidRDefault="00462742" w:rsidP="00462742">
            <w:pPr>
              <w:pStyle w:val="Bulletindent3space"/>
            </w:pPr>
            <w:r>
              <w:t>Ministers</w:t>
            </w:r>
          </w:p>
          <w:p w14:paraId="34CBB767" w14:textId="77777777" w:rsidR="00462742" w:rsidRDefault="00462742" w:rsidP="00462742">
            <w:pPr>
              <w:pStyle w:val="Bulletindent3space"/>
            </w:pPr>
            <w:r>
              <w:t>S</w:t>
            </w:r>
            <w:r w:rsidR="00131DFA">
              <w:t>e</w:t>
            </w:r>
            <w:r>
              <w:t>rge</w:t>
            </w:r>
            <w:r w:rsidR="00131DFA">
              <w:t>ant-at-a</w:t>
            </w:r>
            <w:r>
              <w:t>rms</w:t>
            </w:r>
          </w:p>
          <w:p w14:paraId="0647C037" w14:textId="77777777" w:rsidR="00462742" w:rsidRDefault="00462742" w:rsidP="00462742">
            <w:pPr>
              <w:pStyle w:val="Bulletindent3space"/>
            </w:pPr>
            <w:r>
              <w:t>Governor-General</w:t>
            </w:r>
            <w:r w:rsidR="00131DFA">
              <w:t>.</w:t>
            </w:r>
          </w:p>
          <w:p w14:paraId="09A5B0A3" w14:textId="77777777" w:rsidR="00462742" w:rsidRPr="00BC4877" w:rsidRDefault="00462742" w:rsidP="00462742">
            <w:pPr>
              <w:pStyle w:val="Blueheader"/>
              <w:rPr>
                <w:lang w:eastAsia="zh-CN"/>
              </w:rPr>
            </w:pPr>
            <w:r>
              <w:rPr>
                <w:lang w:eastAsia="zh-CN"/>
              </w:rPr>
              <w:t>Examine the role of parliaments in making law</w:t>
            </w:r>
          </w:p>
          <w:p w14:paraId="34760899" w14:textId="77777777" w:rsidR="00462742" w:rsidRPr="00B44934" w:rsidRDefault="00462742" w:rsidP="00462742">
            <w:pPr>
              <w:pStyle w:val="Bullet3space"/>
            </w:pPr>
            <w:r>
              <w:t xml:space="preserve">Sequence stages of the passage of a </w:t>
            </w:r>
            <w:r w:rsidR="001808A0">
              <w:t>Bill</w:t>
            </w:r>
            <w:r>
              <w:t xml:space="preserve"> in state and federal parliament (</w:t>
            </w:r>
            <w:r w:rsidR="00131DFA">
              <w:t>s</w:t>
            </w:r>
            <w:r w:rsidRPr="00662B1D">
              <w:t xml:space="preserve">lideshow </w:t>
            </w:r>
            <w:r w:rsidRPr="00662B1D">
              <w:rPr>
                <w:i/>
              </w:rPr>
              <w:t>Parliament makes law</w:t>
            </w:r>
            <w:r>
              <w:t>)</w:t>
            </w:r>
            <w:r w:rsidR="00131DFA">
              <w:t>.</w:t>
            </w:r>
          </w:p>
          <w:p w14:paraId="2F34B5F1" w14:textId="77777777" w:rsidR="00462742" w:rsidRPr="00BC4877" w:rsidRDefault="00462742" w:rsidP="00462742">
            <w:pPr>
              <w:pStyle w:val="Blueheader"/>
              <w:rPr>
                <w:lang w:eastAsia="zh-CN"/>
              </w:rPr>
            </w:pPr>
            <w:r>
              <w:rPr>
                <w:lang w:eastAsia="zh-CN"/>
              </w:rPr>
              <w:t>Collaborate with pee</w:t>
            </w:r>
            <w:r w:rsidR="00C571B4">
              <w:rPr>
                <w:lang w:eastAsia="zh-CN"/>
              </w:rPr>
              <w:t>r</w:t>
            </w:r>
            <w:r>
              <w:rPr>
                <w:lang w:eastAsia="zh-CN"/>
              </w:rPr>
              <w:t xml:space="preserve">s to analyse </w:t>
            </w:r>
            <w:r w:rsidR="00C571B4">
              <w:rPr>
                <w:lang w:eastAsia="zh-CN"/>
              </w:rPr>
              <w:t xml:space="preserve">the </w:t>
            </w:r>
            <w:r>
              <w:rPr>
                <w:lang w:eastAsia="zh-CN"/>
              </w:rPr>
              <w:t>significance and continuity of legal decisions</w:t>
            </w:r>
          </w:p>
          <w:p w14:paraId="1434A8A8" w14:textId="77777777" w:rsidR="00462742" w:rsidRPr="00B44934" w:rsidRDefault="00462742" w:rsidP="00462742">
            <w:pPr>
              <w:pStyle w:val="Bullet3space"/>
            </w:pPr>
            <w:r>
              <w:t>Form groups and delegate roles (</w:t>
            </w:r>
            <w:r w:rsidR="00131DFA">
              <w:t>s</w:t>
            </w:r>
            <w:r w:rsidRPr="00796EA1">
              <w:t xml:space="preserve">heet </w:t>
            </w:r>
            <w:r w:rsidR="00131DFA">
              <w:rPr>
                <w:i/>
              </w:rPr>
              <w:t>Law-making: D</w:t>
            </w:r>
            <w:r w:rsidRPr="0076349F">
              <w:rPr>
                <w:i/>
              </w:rPr>
              <w:t>ebating an issue</w:t>
            </w:r>
            <w:r w:rsidR="00131DFA">
              <w:rPr>
                <w:i/>
              </w:rPr>
              <w:t xml:space="preserve"> (role play)</w:t>
            </w:r>
            <w:r>
              <w:t>.</w:t>
            </w:r>
          </w:p>
          <w:p w14:paraId="43370129" w14:textId="77777777" w:rsidR="00462742" w:rsidRPr="00CE71F8" w:rsidRDefault="00131DFA" w:rsidP="00462742">
            <w:pPr>
              <w:pStyle w:val="Bullet3space"/>
              <w:rPr>
                <w:b/>
              </w:rPr>
            </w:pPr>
            <w:r>
              <w:t>Analyse an issue for p</w:t>
            </w:r>
            <w:r w:rsidR="00462742">
              <w:t>arliament for its</w:t>
            </w:r>
            <w:r>
              <w:t>:</w:t>
            </w:r>
          </w:p>
          <w:p w14:paraId="30344A5A" w14:textId="77777777" w:rsidR="00462742" w:rsidRDefault="00462742" w:rsidP="00462742">
            <w:pPr>
              <w:pStyle w:val="Bulletindent3space"/>
            </w:pPr>
            <w:r>
              <w:t>significance</w:t>
            </w:r>
          </w:p>
          <w:p w14:paraId="61152AF8" w14:textId="77777777" w:rsidR="00462742" w:rsidRDefault="00462742" w:rsidP="00462742">
            <w:pPr>
              <w:pStyle w:val="Bulletindent3space"/>
            </w:pPr>
            <w:r>
              <w:t>continuity/sustainability</w:t>
            </w:r>
          </w:p>
          <w:p w14:paraId="041E68DA" w14:textId="77777777" w:rsidR="00462742" w:rsidRDefault="00462742" w:rsidP="00462742">
            <w:pPr>
              <w:pStyle w:val="Bulletindent3space"/>
            </w:pPr>
            <w:r>
              <w:t>ethics.</w:t>
            </w:r>
          </w:p>
          <w:p w14:paraId="1DA9373C" w14:textId="77777777" w:rsidR="00462742" w:rsidRPr="00EB1A2C" w:rsidRDefault="00462742" w:rsidP="00462742">
            <w:pPr>
              <w:pStyle w:val="Bullet3space"/>
            </w:pPr>
            <w:r>
              <w:t>Pres</w:t>
            </w:r>
            <w:r w:rsidR="00FB533F">
              <w:t>ent arguments for or against a</w:t>
            </w:r>
            <w:r>
              <w:t xml:space="preserve"> law, recognising multiple viewpoints.</w:t>
            </w:r>
          </w:p>
          <w:p w14:paraId="7FB8A992" w14:textId="77777777" w:rsidR="00462742" w:rsidRPr="00BC4877" w:rsidRDefault="00462742" w:rsidP="00462742">
            <w:pPr>
              <w:pStyle w:val="Blueheader"/>
              <w:rPr>
                <w:lang w:eastAsia="zh-CN"/>
              </w:rPr>
            </w:pPr>
            <w:r>
              <w:rPr>
                <w:lang w:eastAsia="zh-CN"/>
              </w:rPr>
              <w:t>Reflect on learning to evaluate the cause and effect of changing laws</w:t>
            </w:r>
          </w:p>
          <w:p w14:paraId="6A4E4FC1" w14:textId="77777777" w:rsidR="00462742" w:rsidRPr="00B44934" w:rsidRDefault="00462742" w:rsidP="00462742">
            <w:pPr>
              <w:pStyle w:val="Bullet3space"/>
            </w:pPr>
            <w:r>
              <w:t>Examine possible laws and their effect on society, the economy and the environment.</w:t>
            </w:r>
          </w:p>
          <w:p w14:paraId="595699EB" w14:textId="77777777" w:rsidR="00462742" w:rsidRPr="00462742" w:rsidRDefault="00462742" w:rsidP="00462742">
            <w:pPr>
              <w:pStyle w:val="Bullet3space"/>
              <w:rPr>
                <w:b/>
              </w:rPr>
            </w:pPr>
            <w:r>
              <w:t>Evaluate multiple viewpoints and the difficulty of passing ethical and fair laws for everyone.</w:t>
            </w:r>
          </w:p>
          <w:p w14:paraId="6A5BC168" w14:textId="77777777" w:rsidR="00462742" w:rsidRPr="00BC4877" w:rsidRDefault="00462742" w:rsidP="00462742">
            <w:pPr>
              <w:pStyle w:val="Blackheader"/>
            </w:pPr>
            <w:r>
              <w:t>Resources</w:t>
            </w:r>
          </w:p>
          <w:p w14:paraId="5D17A858" w14:textId="77777777" w:rsidR="00462742" w:rsidRPr="00461452" w:rsidRDefault="00462742" w:rsidP="00462742">
            <w:pPr>
              <w:pStyle w:val="Blackheader"/>
              <w:rPr>
                <w:rStyle w:val="Hyperlink"/>
                <w:rFonts w:cs="Arial"/>
                <w:b w:val="0"/>
                <w:color w:val="auto"/>
                <w:lang w:eastAsia="en-US"/>
              </w:rPr>
            </w:pPr>
            <w:r w:rsidRPr="001A718F">
              <w:rPr>
                <w:b w:val="0"/>
                <w:sz w:val="21"/>
                <w:szCs w:val="21"/>
                <w:lang w:eastAsia="en-US"/>
              </w:rPr>
              <w:t xml:space="preserve">Slideshow — </w:t>
            </w:r>
            <w:hyperlink r:id="rId8" w:history="1">
              <w:r w:rsidRPr="00461452">
                <w:rPr>
                  <w:rStyle w:val="Hyperlink"/>
                  <w:rFonts w:cs="Arial"/>
                  <w:b w:val="0"/>
                  <w:lang w:eastAsia="en-US"/>
                </w:rPr>
                <w:t>Parliament makes law</w:t>
              </w:r>
            </w:hyperlink>
          </w:p>
          <w:p w14:paraId="6FA21195" w14:textId="77777777" w:rsidR="00462742" w:rsidRPr="001A718F" w:rsidRDefault="00462742" w:rsidP="00462742">
            <w:pPr>
              <w:pStyle w:val="Blackheader"/>
              <w:rPr>
                <w:b w:val="0"/>
                <w:sz w:val="21"/>
                <w:szCs w:val="21"/>
                <w:u w:val="single"/>
                <w:lang w:eastAsia="en-US"/>
              </w:rPr>
            </w:pPr>
            <w:r w:rsidRPr="001A718F">
              <w:rPr>
                <w:b w:val="0"/>
                <w:sz w:val="21"/>
                <w:szCs w:val="21"/>
                <w:lang w:eastAsia="en-US"/>
              </w:rPr>
              <w:t xml:space="preserve">Sheet — </w:t>
            </w:r>
            <w:hyperlink r:id="rId9" w:history="1">
              <w:r w:rsidRPr="001A718F">
                <w:rPr>
                  <w:rStyle w:val="Hyperlink"/>
                  <w:rFonts w:cs="Arial"/>
                  <w:b w:val="0"/>
                  <w:lang w:eastAsia="en-US"/>
                </w:rPr>
                <w:t>Law-making: debating an issue (role play)</w:t>
              </w:r>
            </w:hyperlink>
          </w:p>
          <w:p w14:paraId="37896443" w14:textId="77777777" w:rsidR="00462742" w:rsidRPr="00F55FE6" w:rsidRDefault="00462742" w:rsidP="00462742">
            <w:pPr>
              <w:pStyle w:val="Blackheaderitalic"/>
            </w:pPr>
            <w:r w:rsidRPr="00F55FE6">
              <w:t>Helpful informa</w:t>
            </w:r>
            <w:r>
              <w:t>tion</w:t>
            </w:r>
          </w:p>
          <w:p w14:paraId="2CD81DCE" w14:textId="77777777" w:rsidR="0060123C" w:rsidRPr="009B0022" w:rsidRDefault="00462742" w:rsidP="00462742">
            <w:pPr>
              <w:pStyle w:val="Bodytext6space"/>
              <w:rPr>
                <w:lang w:val="en-US"/>
              </w:rPr>
            </w:pPr>
            <w:r w:rsidRPr="00B74652">
              <w:t xml:space="preserve">Supporting learning resource — </w:t>
            </w:r>
            <w:hyperlink r:id="rId10" w:history="1">
              <w:r w:rsidRPr="00B74652">
                <w:rPr>
                  <w:rStyle w:val="Hyperlink"/>
                  <w:szCs w:val="24"/>
                </w:rPr>
                <w:t xml:space="preserve">Law-making: the passage of </w:t>
              </w:r>
              <w:r w:rsidR="00131DFA">
                <w:rPr>
                  <w:rStyle w:val="Hyperlink"/>
                  <w:szCs w:val="24"/>
                </w:rPr>
                <w:t xml:space="preserve">a </w:t>
              </w:r>
              <w:r w:rsidR="001808A0">
                <w:rPr>
                  <w:rStyle w:val="Hyperlink"/>
                  <w:szCs w:val="24"/>
                </w:rPr>
                <w:t>Bill</w:t>
              </w:r>
              <w:r w:rsidR="00131DFA">
                <w:rPr>
                  <w:rStyle w:val="Hyperlink"/>
                  <w:szCs w:val="24"/>
                </w:rPr>
                <w:t xml:space="preserve"> through parliament (role </w:t>
              </w:r>
              <w:r w:rsidRPr="00B74652">
                <w:rPr>
                  <w:rStyle w:val="Hyperlink"/>
                  <w:szCs w:val="24"/>
                </w:rPr>
                <w:t>play)</w:t>
              </w:r>
            </w:hyperlink>
          </w:p>
        </w:tc>
      </w:tr>
      <w:tr w:rsidR="00462742" w:rsidRPr="00026540" w14:paraId="69B82A69" w14:textId="77777777" w:rsidTr="00462742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C93057A" w14:textId="77777777" w:rsidR="00462742" w:rsidRPr="00E412F2" w:rsidRDefault="0046274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2ABF306F" wp14:editId="03B1CB0D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F45FD34" w14:textId="77777777" w:rsidR="00462742" w:rsidRPr="00C571B4" w:rsidRDefault="00462742" w:rsidP="00462742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C571B4">
              <w:t>Significance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B0F6C3E" w14:textId="77777777" w:rsidR="00462742" w:rsidRPr="00096F3B" w:rsidRDefault="00462742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462742" w:rsidRPr="00026540" w14:paraId="6C62ABF2" w14:textId="77777777" w:rsidTr="00462742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93FFE92" w14:textId="77777777" w:rsidR="00462742" w:rsidRPr="00E412F2" w:rsidRDefault="0046274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207EEB3E" wp14:editId="40137414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7160D9F" w14:textId="77777777" w:rsidR="00462742" w:rsidRPr="00C571B4" w:rsidRDefault="00462742" w:rsidP="00462742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C571B4">
              <w:t>Continuity and change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415336C" w14:textId="77777777" w:rsidR="00462742" w:rsidRPr="00096F3B" w:rsidRDefault="00462742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462742" w:rsidRPr="00026540" w14:paraId="2BEF4292" w14:textId="77777777" w:rsidTr="00462742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06B4A8B" w14:textId="77777777" w:rsidR="00462742" w:rsidRPr="00E412F2" w:rsidRDefault="0046274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89D9B93" wp14:editId="116633FE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F177210" w14:textId="77777777" w:rsidR="00462742" w:rsidRPr="00C571B4" w:rsidRDefault="00462742" w:rsidP="00462742">
            <w:pPr>
              <w:pStyle w:val="Bodytext6space"/>
              <w:spacing w:after="0"/>
            </w:pPr>
            <w:r w:rsidRPr="00C571B4">
              <w:t>Cause and effect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17FB929" w14:textId="77777777" w:rsidR="00462742" w:rsidRPr="00096F3B" w:rsidRDefault="00462742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462742" w:rsidRPr="00026540" w14:paraId="5254C264" w14:textId="77777777" w:rsidTr="00462742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4D9AB5D" w14:textId="77777777" w:rsidR="00462742" w:rsidRPr="00E412F2" w:rsidRDefault="0046274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08137BA" wp14:editId="6843A605">
                  <wp:extent cx="214824" cy="214824"/>
                  <wp:effectExtent l="0" t="0" r="0" b="0"/>
                  <wp:docPr id="7" name="Picture 7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D8FDDD5" w14:textId="77777777" w:rsidR="00462742" w:rsidRPr="00C571B4" w:rsidRDefault="00462742" w:rsidP="00462742">
            <w:pPr>
              <w:pStyle w:val="Bodytext6space"/>
              <w:spacing w:after="0"/>
              <w:rPr>
                <w:rFonts w:cs="Arial"/>
              </w:rPr>
            </w:pPr>
            <w:r w:rsidRPr="00C571B4">
              <w:t>Roles, rights and responsibilities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133E266C" w14:textId="77777777" w:rsidR="00462742" w:rsidRPr="00096F3B" w:rsidRDefault="00462742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783E8D72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18B26945" w14:textId="77777777" w:rsidR="0002668A" w:rsidRPr="00B44934" w:rsidRDefault="00AF7B2B" w:rsidP="00B44934">
            <w:pPr>
              <w:pStyle w:val="Blackheaderbold"/>
            </w:pPr>
            <w:r>
              <w:t>HASS</w:t>
            </w:r>
            <w:r w:rsidR="000043C9" w:rsidRPr="00B44934">
              <w:t xml:space="preserve"> language:</w:t>
            </w:r>
          </w:p>
          <w:p w14:paraId="0F7D47F9" w14:textId="77777777" w:rsidR="00462742" w:rsidRPr="00462742" w:rsidRDefault="00C571B4" w:rsidP="00462742">
            <w:pPr>
              <w:pStyle w:val="Bodytext6space"/>
              <w:rPr>
                <w:b/>
                <w:iCs/>
              </w:rPr>
            </w:pPr>
            <w:r>
              <w:t>d</w:t>
            </w:r>
            <w:r w:rsidR="00462742">
              <w:t xml:space="preserve">ebate, House of Representatives, </w:t>
            </w:r>
            <w:r w:rsidR="00DF144A">
              <w:t xml:space="preserve">Minister, Opposition, </w:t>
            </w:r>
            <w:r w:rsidR="00462742">
              <w:t xml:space="preserve">proposal, </w:t>
            </w:r>
            <w:r>
              <w:t>S</w:t>
            </w:r>
            <w:r w:rsidR="00131DFA">
              <w:t>enate</w:t>
            </w:r>
          </w:p>
          <w:p w14:paraId="543ECF02" w14:textId="77777777" w:rsidR="00462742" w:rsidRPr="00FB5A8F" w:rsidRDefault="00462742" w:rsidP="00462742">
            <w:pPr>
              <w:pStyle w:val="Blueheader"/>
            </w:pPr>
            <w:r w:rsidRPr="00FB5A8F">
              <w:t>Lesson objectives</w:t>
            </w:r>
          </w:p>
          <w:p w14:paraId="0898585F" w14:textId="77777777" w:rsidR="00462742" w:rsidRPr="00FB5A8F" w:rsidRDefault="00462742" w:rsidP="00462742">
            <w:pPr>
              <w:pStyle w:val="Blackheaderbold"/>
            </w:pPr>
            <w:r w:rsidRPr="00FB5A8F">
              <w:t>Students will:</w:t>
            </w:r>
          </w:p>
          <w:p w14:paraId="5782E36A" w14:textId="77777777" w:rsidR="00462742" w:rsidRPr="000A01CD" w:rsidRDefault="00C571B4" w:rsidP="00462742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U</w:t>
            </w:r>
            <w:r w:rsidR="00462742" w:rsidRPr="000A01CD">
              <w:rPr>
                <w:rFonts w:cs="Times New Roman"/>
                <w:b w:val="0"/>
                <w:color w:val="auto"/>
                <w:sz w:val="21"/>
                <w:szCs w:val="24"/>
              </w:rPr>
              <w:t>nderstand the ro</w:t>
            </w:r>
            <w:r w:rsidR="00462742">
              <w:rPr>
                <w:rFonts w:cs="Times New Roman"/>
                <w:b w:val="0"/>
                <w:color w:val="auto"/>
                <w:sz w:val="21"/>
                <w:szCs w:val="24"/>
              </w:rPr>
              <w:t>le of parliaments in making law.</w:t>
            </w:r>
          </w:p>
          <w:p w14:paraId="535B4E78" w14:textId="77777777" w:rsidR="00462742" w:rsidRDefault="00C571B4" w:rsidP="00462742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  <w:lang w:eastAsia="zh-CN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U</w:t>
            </w:r>
            <w:r w:rsidR="00462742" w:rsidRPr="000A01CD">
              <w:rPr>
                <w:rFonts w:cs="Times New Roman"/>
                <w:b w:val="0"/>
                <w:color w:val="auto"/>
                <w:sz w:val="21"/>
                <w:szCs w:val="24"/>
              </w:rPr>
              <w:t>nderstand types of laws and their impact on society</w:t>
            </w:r>
            <w:r w:rsidR="00462742">
              <w:rPr>
                <w:rFonts w:cs="Times New Roman"/>
                <w:b w:val="0"/>
                <w:color w:val="auto"/>
                <w:sz w:val="21"/>
                <w:szCs w:val="24"/>
              </w:rPr>
              <w:t>.</w:t>
            </w:r>
          </w:p>
          <w:p w14:paraId="70DE402F" w14:textId="77777777" w:rsidR="00462742" w:rsidRPr="00FB5A8F" w:rsidRDefault="00462742" w:rsidP="00462742">
            <w:pPr>
              <w:pStyle w:val="Blueheader"/>
            </w:pPr>
            <w:r w:rsidRPr="00FB5A8F">
              <w:t>Evidence of learning</w:t>
            </w:r>
          </w:p>
          <w:p w14:paraId="19514F2D" w14:textId="77777777" w:rsidR="00462742" w:rsidRPr="00FB5A8F" w:rsidRDefault="00462742" w:rsidP="00462742">
            <w:pPr>
              <w:pStyle w:val="Blackheaderbold"/>
            </w:pPr>
            <w:r w:rsidRPr="00FB5A8F">
              <w:t xml:space="preserve">Can the student: </w:t>
            </w:r>
          </w:p>
          <w:p w14:paraId="5F572DD0" w14:textId="77777777" w:rsidR="00462742" w:rsidRPr="000A01CD" w:rsidRDefault="00C571B4" w:rsidP="00462742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D</w:t>
            </w:r>
            <w:r w:rsidR="00462742" w:rsidRPr="000A01CD">
              <w:rPr>
                <w:rFonts w:cs="Times New Roman"/>
                <w:b w:val="0"/>
                <w:color w:val="auto"/>
                <w:sz w:val="21"/>
                <w:szCs w:val="24"/>
              </w:rPr>
              <w:t>escribe the role of parliament when creating law?</w:t>
            </w:r>
          </w:p>
          <w:p w14:paraId="2E8574CE" w14:textId="77777777" w:rsidR="00462742" w:rsidRPr="000A01CD" w:rsidRDefault="00C571B4" w:rsidP="00462742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W</w:t>
            </w:r>
            <w:r w:rsidR="00462742" w:rsidRPr="000A01CD">
              <w:rPr>
                <w:rFonts w:cs="Times New Roman"/>
                <w:b w:val="0"/>
                <w:color w:val="auto"/>
                <w:sz w:val="21"/>
                <w:szCs w:val="24"/>
              </w:rPr>
              <w:t>ork in groups to consider various viewpoints?</w:t>
            </w:r>
          </w:p>
          <w:p w14:paraId="50DEE06C" w14:textId="77777777" w:rsidR="00462742" w:rsidRDefault="00C571B4" w:rsidP="00462742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  <w:lang w:eastAsia="zh-CN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R</w:t>
            </w:r>
            <w:r w:rsidR="00462742" w:rsidRPr="000A01CD">
              <w:rPr>
                <w:rFonts w:cs="Times New Roman"/>
                <w:b w:val="0"/>
                <w:color w:val="auto"/>
                <w:sz w:val="21"/>
                <w:szCs w:val="24"/>
              </w:rPr>
              <w:t>eflect on learning to propose effects of changing laws?</w:t>
            </w:r>
          </w:p>
          <w:p w14:paraId="1154640E" w14:textId="77777777" w:rsidR="00462742" w:rsidRDefault="00462742" w:rsidP="00462742">
            <w:pPr>
              <w:pStyle w:val="Blueheader"/>
            </w:pPr>
            <w:r>
              <w:t>Ideas for monitoring</w:t>
            </w:r>
          </w:p>
          <w:p w14:paraId="6D8F383D" w14:textId="77777777" w:rsidR="00462742" w:rsidRDefault="00462742" w:rsidP="00462742">
            <w:pPr>
              <w:pStyle w:val="Blackheaderbold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2A6D5D1E" w14:textId="77777777" w:rsidR="00462742" w:rsidRDefault="00131DFA" w:rsidP="00462742">
            <w:pPr>
              <w:pStyle w:val="Bodytext6space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U</w:t>
            </w:r>
            <w:r w:rsidR="00462742" w:rsidRPr="00F30DBC">
              <w:rPr>
                <w:rFonts w:cs="Arial"/>
                <w:color w:val="000000"/>
                <w:szCs w:val="21"/>
              </w:rPr>
              <w:t>se short pair, group and class conversations and discussions as learning tools</w:t>
            </w:r>
            <w:r w:rsidR="00462742" w:rsidRPr="00F30DBC">
              <w:rPr>
                <w:rFonts w:cs="Arial"/>
                <w:szCs w:val="21"/>
              </w:rPr>
              <w:t>.</w:t>
            </w:r>
          </w:p>
          <w:p w14:paraId="409A2389" w14:textId="77777777" w:rsidR="00462742" w:rsidRDefault="00131DFA" w:rsidP="00462742">
            <w:pPr>
              <w:pStyle w:val="Bodytext6space"/>
            </w:pPr>
            <w:r>
              <w:rPr>
                <w:rFonts w:cs="Arial"/>
                <w:color w:val="000000"/>
                <w:szCs w:val="21"/>
              </w:rPr>
              <w:t>R</w:t>
            </w:r>
            <w:r w:rsidR="00462742" w:rsidRPr="00452B51">
              <w:rPr>
                <w:rFonts w:cs="Arial"/>
                <w:color w:val="000000"/>
                <w:szCs w:val="21"/>
              </w:rPr>
              <w:t>ecognise and describe different points of view</w:t>
            </w:r>
            <w:r w:rsidR="00462742">
              <w:t>.</w:t>
            </w:r>
          </w:p>
          <w:p w14:paraId="74521E3A" w14:textId="77777777" w:rsidR="00462742" w:rsidRPr="00FB5A8F" w:rsidRDefault="00462742" w:rsidP="00462742">
            <w:pPr>
              <w:pStyle w:val="Blueheader"/>
            </w:pPr>
            <w:r w:rsidRPr="00FB5A8F">
              <w:t>Learning alerts</w:t>
            </w:r>
          </w:p>
          <w:p w14:paraId="0D5E80A6" w14:textId="77777777" w:rsidR="00462742" w:rsidRPr="00FB5A8F" w:rsidRDefault="00462742" w:rsidP="00462742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7D7A113B" w14:textId="77777777" w:rsidR="00462742" w:rsidRPr="00E02D5E" w:rsidRDefault="00131DFA" w:rsidP="00462742">
            <w:pPr>
              <w:pStyle w:val="Bodytext6space"/>
            </w:pPr>
            <w:r>
              <w:rPr>
                <w:szCs w:val="21"/>
              </w:rPr>
              <w:t>D</w:t>
            </w:r>
            <w:r w:rsidR="00462742" w:rsidRPr="00E50365">
              <w:rPr>
                <w:szCs w:val="21"/>
              </w:rPr>
              <w:t>iverse cultural backgrounds</w:t>
            </w:r>
            <w:r w:rsidR="00462742">
              <w:t>.</w:t>
            </w:r>
          </w:p>
          <w:p w14:paraId="4EF3F5B9" w14:textId="77777777" w:rsidR="00462742" w:rsidRDefault="00131DFA" w:rsidP="00462742">
            <w:pPr>
              <w:pStyle w:val="Bodytext6space"/>
            </w:pPr>
            <w:r>
              <w:rPr>
                <w:szCs w:val="21"/>
              </w:rPr>
              <w:t>D</w:t>
            </w:r>
            <w:r w:rsidR="00462742" w:rsidRPr="00E50365">
              <w:rPr>
                <w:szCs w:val="21"/>
              </w:rPr>
              <w:t>iverse family backgrounds</w:t>
            </w:r>
            <w:r w:rsidR="00462742">
              <w:t>.</w:t>
            </w:r>
          </w:p>
          <w:p w14:paraId="0026ACA0" w14:textId="77777777" w:rsidR="00D14D6D" w:rsidRDefault="00D14D6D" w:rsidP="00462742">
            <w:pPr>
              <w:pStyle w:val="Bodytext6space"/>
            </w:pPr>
          </w:p>
          <w:p w14:paraId="66B9379C" w14:textId="77777777" w:rsidR="00462742" w:rsidRPr="00FB5A8F" w:rsidRDefault="00D14D6D" w:rsidP="00462742">
            <w:pPr>
              <w:pStyle w:val="Blackheaderbold"/>
            </w:pPr>
            <w:r>
              <w:br/>
            </w:r>
            <w:r w:rsidR="00462742" w:rsidRPr="00FB5A8F">
              <w:lastRenderedPageBreak/>
              <w:t>Suggested next steps for learning</w:t>
            </w:r>
          </w:p>
          <w:p w14:paraId="6A97526F" w14:textId="77777777" w:rsidR="00462742" w:rsidRPr="00131DFA" w:rsidRDefault="00462742" w:rsidP="00462742">
            <w:pPr>
              <w:rPr>
                <w:b/>
              </w:rPr>
            </w:pPr>
            <w:r w:rsidRPr="00E50365">
              <w:rPr>
                <w:szCs w:val="21"/>
              </w:rPr>
              <w:t>Consider inclusive practices and resources.</w:t>
            </w:r>
          </w:p>
          <w:p w14:paraId="4A4250BA" w14:textId="77777777" w:rsidR="00462742" w:rsidRPr="00131DFA" w:rsidRDefault="00462742" w:rsidP="00462742">
            <w:pPr>
              <w:pStyle w:val="Blueheader"/>
              <w:rPr>
                <w:color w:val="auto"/>
              </w:rPr>
            </w:pPr>
            <w:r w:rsidRPr="00FB5A8F">
              <w:t xml:space="preserve">Ideas for differentiation </w:t>
            </w:r>
          </w:p>
          <w:p w14:paraId="6D1FD8B1" w14:textId="77777777" w:rsidR="00462742" w:rsidRPr="00FB5A8F" w:rsidRDefault="00462742" w:rsidP="00462742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79C8F86E" w14:textId="77777777" w:rsidR="00462742" w:rsidRDefault="00462742" w:rsidP="00462742">
            <w:pPr>
              <w:pStyle w:val="Bodytext6space"/>
            </w:pPr>
            <w:r w:rsidRPr="001D14DC">
              <w:rPr>
                <w:rFonts w:cs="Arial"/>
                <w:szCs w:val="21"/>
              </w:rPr>
              <w:t>Use a structured model to guide communication</w:t>
            </w:r>
            <w:r>
              <w:t>.</w:t>
            </w:r>
          </w:p>
          <w:p w14:paraId="2DEF9729" w14:textId="77777777" w:rsidR="00462742" w:rsidRPr="00E02D5E" w:rsidRDefault="00462742" w:rsidP="00462742">
            <w:pPr>
              <w:pStyle w:val="Bodytext6space"/>
              <w:rPr>
                <w:rFonts w:eastAsia="Times New Roman"/>
                <w:b/>
                <w:noProof/>
              </w:rPr>
            </w:pPr>
            <w:r w:rsidRPr="001D14DC">
              <w:rPr>
                <w:rFonts w:cs="Arial"/>
                <w:szCs w:val="21"/>
              </w:rPr>
              <w:t>Explore a range of sources to enhance understanding</w:t>
            </w:r>
            <w:r>
              <w:rPr>
                <w:rFonts w:cs="Arial"/>
                <w:szCs w:val="21"/>
              </w:rPr>
              <w:t>.</w:t>
            </w:r>
          </w:p>
          <w:p w14:paraId="5B86DBD5" w14:textId="77777777" w:rsidR="00462742" w:rsidRPr="00FB5A8F" w:rsidRDefault="00462742" w:rsidP="00462742">
            <w:pPr>
              <w:pStyle w:val="Blackheaderbold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5FAC4F59" w14:textId="77777777" w:rsidR="00462742" w:rsidRDefault="00462742" w:rsidP="00462742">
            <w:pPr>
              <w:pStyle w:val="Bodytext6space"/>
            </w:pPr>
            <w:r>
              <w:t>Compare and contrast state and federal processes.</w:t>
            </w:r>
          </w:p>
          <w:p w14:paraId="706CE26B" w14:textId="77777777" w:rsidR="00DB4799" w:rsidRPr="00E02D5E" w:rsidRDefault="00462742" w:rsidP="008333E3">
            <w:pPr>
              <w:pStyle w:val="Bodytext6space"/>
              <w:spacing w:after="240"/>
              <w:rPr>
                <w:b/>
              </w:rPr>
            </w:pPr>
            <w:r w:rsidRPr="001D14DC">
              <w:rPr>
                <w:rFonts w:cs="Arial"/>
                <w:szCs w:val="21"/>
              </w:rPr>
              <w:t>Present information</w:t>
            </w:r>
            <w:r>
              <w:rPr>
                <w:rFonts w:cs="Arial"/>
                <w:szCs w:val="21"/>
              </w:rPr>
              <w:t xml:space="preserve"> and arguments</w:t>
            </w:r>
            <w:r w:rsidRPr="001D14DC">
              <w:rPr>
                <w:rFonts w:cs="Arial"/>
                <w:szCs w:val="21"/>
              </w:rPr>
              <w:t xml:space="preserve"> in</w:t>
            </w:r>
            <w:r>
              <w:rPr>
                <w:rFonts w:cs="Arial"/>
                <w:szCs w:val="21"/>
              </w:rPr>
              <w:t xml:space="preserve"> a range of communication forms.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4610E96F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1C3721F4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F9D0EF4" wp14:editId="17536908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0A1E4385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661575FF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11D80FEF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5F108D5" wp14:editId="3AECC4AC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28E7F7AD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43796468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605CA2C8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841C68A" wp14:editId="7E6A5D9E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5CDDC91E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3D169A57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230DC1D3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1966D29" wp14:editId="12E693FD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1D17F89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272BC0D7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491CBA6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12C54F12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0410E907" w14:textId="77777777" w:rsidTr="00FA1C51">
        <w:tc>
          <w:tcPr>
            <w:tcW w:w="5210" w:type="dxa"/>
          </w:tcPr>
          <w:p w14:paraId="3677145F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462742">
              <w:t>6</w:t>
            </w:r>
            <w:r w:rsidRPr="00E8285B">
              <w:t xml:space="preserve"> </w:t>
            </w:r>
            <w:r w:rsidR="00056835">
              <w:t>HASS</w:t>
            </w:r>
            <w:r w:rsidRPr="00E8285B">
              <w:t xml:space="preserve"> — Content descriptions</w:t>
            </w:r>
          </w:p>
          <w:p w14:paraId="11554825" w14:textId="77777777" w:rsidR="00462742" w:rsidRPr="00E8285B" w:rsidRDefault="00AF7B2B" w:rsidP="00462742">
            <w:pPr>
              <w:pStyle w:val="Blueheader"/>
            </w:pPr>
            <w:r>
              <w:t>Knowledge and u</w:t>
            </w:r>
            <w:r w:rsidR="00462742">
              <w:t>nderstanding</w:t>
            </w:r>
          </w:p>
          <w:p w14:paraId="0FBD7FCC" w14:textId="77777777" w:rsidR="00462742" w:rsidRPr="00B0543F" w:rsidRDefault="00462742" w:rsidP="00462742">
            <w:pPr>
              <w:pStyle w:val="Blackheaderbold"/>
            </w:pPr>
            <w:r>
              <w:t>Civics and Citizenship</w:t>
            </w:r>
          </w:p>
          <w:p w14:paraId="73DC6C1B" w14:textId="77777777" w:rsidR="00462742" w:rsidRDefault="00462742" w:rsidP="00462742">
            <w:pPr>
              <w:pStyle w:val="Bodytext6space"/>
            </w:pPr>
            <w:r>
              <w:t>The roles and responsibilities of Australia’s three levels of government (ACHASSK144)</w:t>
            </w:r>
          </w:p>
          <w:p w14:paraId="6A2C2E15" w14:textId="77777777" w:rsidR="00462742" w:rsidRDefault="00462742" w:rsidP="00462742">
            <w:pPr>
              <w:pStyle w:val="Bodytext6space"/>
            </w:pPr>
            <w:r>
              <w:t>Where ideas for new laws can come from and how they become law (ACHASSK146)</w:t>
            </w:r>
          </w:p>
          <w:p w14:paraId="3BF0D995" w14:textId="77777777" w:rsidR="00462742" w:rsidRPr="00E8285B" w:rsidRDefault="00462742" w:rsidP="00462742">
            <w:pPr>
              <w:pStyle w:val="Blueheader"/>
            </w:pPr>
            <w:r>
              <w:t xml:space="preserve">Inquiry and </w:t>
            </w:r>
            <w:r w:rsidR="00056835">
              <w:t>s</w:t>
            </w:r>
            <w:r>
              <w:t>kills</w:t>
            </w:r>
          </w:p>
          <w:p w14:paraId="21D80FEF" w14:textId="77777777" w:rsidR="00462742" w:rsidRPr="00CC1783" w:rsidRDefault="00462742" w:rsidP="00462742">
            <w:pPr>
              <w:pStyle w:val="Blackheaderbold"/>
            </w:pPr>
            <w:r>
              <w:t>Researching</w:t>
            </w:r>
          </w:p>
          <w:p w14:paraId="78E7FF64" w14:textId="77777777" w:rsidR="00462742" w:rsidRPr="00CC1783" w:rsidRDefault="00462742" w:rsidP="00462742">
            <w:pPr>
              <w:pStyle w:val="Bodytext6space"/>
            </w:pPr>
            <w:r>
              <w:t xml:space="preserve">Sequence information </w:t>
            </w:r>
            <w:r w:rsidRPr="00073E94">
              <w:rPr>
                <w:color w:val="808080" w:themeColor="background1" w:themeShade="80"/>
              </w:rPr>
              <w:t>about people’s lives, events, developments and phenomena using a variety of methods including timelines (ACHASSI125)</w:t>
            </w:r>
          </w:p>
          <w:p w14:paraId="773D88AD" w14:textId="77777777" w:rsidR="00462742" w:rsidRPr="00B0543F" w:rsidRDefault="00462742" w:rsidP="00462742">
            <w:pPr>
              <w:pStyle w:val="Blackheaderbold"/>
            </w:pPr>
            <w:r>
              <w:t>Analysing</w:t>
            </w:r>
          </w:p>
          <w:p w14:paraId="0EB13DAD" w14:textId="77777777" w:rsidR="00462742" w:rsidRDefault="00462742" w:rsidP="00462742">
            <w:pPr>
              <w:pStyle w:val="Bodytext6space"/>
            </w:pPr>
            <w:r>
              <w:t>Examine different viewpoints on actions, events, issues and phenomena in the past and present (ACHASSI127)</w:t>
            </w:r>
          </w:p>
          <w:p w14:paraId="4097CDD2" w14:textId="77777777" w:rsidR="00462742" w:rsidRPr="00B0543F" w:rsidRDefault="00462742" w:rsidP="00462742">
            <w:pPr>
              <w:pStyle w:val="Blackheaderbold"/>
            </w:pPr>
            <w:r>
              <w:t>Evaluating and reflecting</w:t>
            </w:r>
          </w:p>
          <w:p w14:paraId="1ABFBF11" w14:textId="77777777" w:rsidR="00462742" w:rsidRDefault="00462742" w:rsidP="00462742">
            <w:pPr>
              <w:pStyle w:val="Bodytext6space"/>
            </w:pPr>
            <w:r>
              <w:t>Evaluate evidence to draw conclusions (ACHASSI129)</w:t>
            </w:r>
          </w:p>
          <w:p w14:paraId="4911B77B" w14:textId="77777777" w:rsidR="00A4694C" w:rsidRPr="009B0022" w:rsidRDefault="00462742" w:rsidP="00462742">
            <w:pPr>
              <w:pStyle w:val="Bodytext6space"/>
            </w:pPr>
            <w:r>
              <w:t>Work in groups to generate responses to issues and challenges (ACHASSI130)</w:t>
            </w:r>
          </w:p>
        </w:tc>
        <w:tc>
          <w:tcPr>
            <w:tcW w:w="5210" w:type="dxa"/>
          </w:tcPr>
          <w:p w14:paraId="47B8CE63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17D28A9A" w14:textId="77777777" w:rsidR="00462742" w:rsidRPr="00B0543F" w:rsidRDefault="00462742" w:rsidP="00462742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031BF93C" w14:textId="77777777" w:rsidR="00462742" w:rsidRDefault="00462742" w:rsidP="00462742">
            <w:pPr>
              <w:pStyle w:val="Bullet3space"/>
              <w:spacing w:after="120" w:line="240" w:lineRule="auto"/>
            </w:pPr>
            <w:r>
              <w:t>Word knowledge</w:t>
            </w:r>
          </w:p>
          <w:p w14:paraId="63352A9E" w14:textId="77777777" w:rsidR="00462742" w:rsidRPr="00B0543F" w:rsidRDefault="00462742" w:rsidP="00462742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09B0D59B" w14:textId="77777777" w:rsidR="00462742" w:rsidRDefault="00462742" w:rsidP="00462742">
            <w:pPr>
              <w:pStyle w:val="Bullet3space"/>
              <w:spacing w:line="240" w:lineRule="auto"/>
            </w:pPr>
            <w:r>
              <w:t>Reflecting on thinking and processes</w:t>
            </w:r>
          </w:p>
          <w:p w14:paraId="5FFF5C7F" w14:textId="77777777" w:rsidR="00462742" w:rsidRDefault="00056835" w:rsidP="00462742">
            <w:pPr>
              <w:pStyle w:val="Bullet3space"/>
              <w:spacing w:line="240" w:lineRule="auto"/>
            </w:pPr>
            <w:r>
              <w:t>Inquiring —</w:t>
            </w:r>
            <w:r w:rsidR="00462742">
              <w:t xml:space="preserve"> identifying, exploring and organising information and ideas</w:t>
            </w:r>
          </w:p>
          <w:p w14:paraId="628C4F06" w14:textId="77777777" w:rsidR="00462742" w:rsidRDefault="00462742" w:rsidP="00462742">
            <w:pPr>
              <w:pStyle w:val="Bullet3space"/>
              <w:spacing w:after="120" w:line="240" w:lineRule="auto"/>
            </w:pPr>
            <w:r>
              <w:t>Generating ideas, possibilities and actions</w:t>
            </w:r>
          </w:p>
          <w:p w14:paraId="3BC07FAF" w14:textId="77777777" w:rsidR="00462742" w:rsidRPr="00B0543F" w:rsidRDefault="00462742" w:rsidP="00462742">
            <w:pPr>
              <w:pStyle w:val="Blackheaderbold"/>
              <w:spacing w:after="60" w:line="240" w:lineRule="auto"/>
            </w:pPr>
            <w:r>
              <w:t xml:space="preserve">Personal and social </w:t>
            </w:r>
            <w:r w:rsidR="00056835">
              <w:t>capability</w:t>
            </w:r>
          </w:p>
          <w:p w14:paraId="62EF22A1" w14:textId="77777777" w:rsidR="00462742" w:rsidRPr="007D39E1" w:rsidRDefault="00462742" w:rsidP="00462742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Social awareness</w:t>
            </w:r>
          </w:p>
          <w:p w14:paraId="0B107453" w14:textId="77777777" w:rsidR="00462742" w:rsidRPr="00B0543F" w:rsidRDefault="00462742" w:rsidP="00462742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114B54F8" w14:textId="77777777" w:rsidR="00462742" w:rsidRDefault="00462742" w:rsidP="00462742">
            <w:pPr>
              <w:pStyle w:val="Bullet3space"/>
              <w:spacing w:line="240" w:lineRule="auto"/>
            </w:pPr>
            <w:r>
              <w:t>Exploring values, rights and responsibilities</w:t>
            </w:r>
          </w:p>
          <w:p w14:paraId="12076625" w14:textId="77777777" w:rsidR="00462742" w:rsidRDefault="00462742" w:rsidP="00462742">
            <w:pPr>
              <w:pStyle w:val="Bullet3space"/>
              <w:spacing w:line="240" w:lineRule="auto"/>
            </w:pPr>
            <w:r>
              <w:t>Understanding ethical concepts and issues</w:t>
            </w:r>
          </w:p>
          <w:p w14:paraId="40E647D3" w14:textId="77777777" w:rsidR="00462742" w:rsidRPr="007D39E1" w:rsidRDefault="00462742" w:rsidP="00462742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Reasoning in decision-making and actions</w:t>
            </w:r>
          </w:p>
          <w:p w14:paraId="5D5E2DD6" w14:textId="77777777" w:rsidR="00462742" w:rsidRPr="00B0543F" w:rsidRDefault="00462742" w:rsidP="00462742">
            <w:pPr>
              <w:pStyle w:val="Blackheaderbold"/>
              <w:spacing w:after="60" w:line="240" w:lineRule="auto"/>
            </w:pPr>
            <w:r>
              <w:t>Intercultural understanding</w:t>
            </w:r>
          </w:p>
          <w:p w14:paraId="01114FD3" w14:textId="77777777" w:rsidR="00462742" w:rsidRDefault="00462742" w:rsidP="00462742">
            <w:pPr>
              <w:pStyle w:val="Bullet3space"/>
              <w:spacing w:line="240" w:lineRule="auto"/>
            </w:pPr>
            <w:r>
              <w:t xml:space="preserve">Recognising culture and developing respect </w:t>
            </w:r>
          </w:p>
          <w:p w14:paraId="10300668" w14:textId="77777777" w:rsidR="00462742" w:rsidRDefault="00462742" w:rsidP="00462742">
            <w:pPr>
              <w:pStyle w:val="Bullet3space"/>
              <w:spacing w:line="240" w:lineRule="auto"/>
            </w:pPr>
            <w:r>
              <w:t>Interacting and empathising with others</w:t>
            </w:r>
          </w:p>
          <w:p w14:paraId="1D727277" w14:textId="77777777" w:rsidR="00462742" w:rsidRDefault="00462742" w:rsidP="00462742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6308F713" wp14:editId="69FB7B9A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E046D" w14:textId="77777777" w:rsidR="00462742" w:rsidRPr="00E8285B" w:rsidRDefault="00462742" w:rsidP="00462742">
            <w:pPr>
              <w:pStyle w:val="Blueheader"/>
            </w:pPr>
            <w:r w:rsidRPr="00E8285B">
              <w:t>Cross-curriculum priorities</w:t>
            </w:r>
          </w:p>
          <w:p w14:paraId="2B1CACD7" w14:textId="77777777" w:rsidR="00462742" w:rsidRPr="00B0543F" w:rsidRDefault="00462742" w:rsidP="00462742">
            <w:pPr>
              <w:pStyle w:val="Blackheaderbold"/>
              <w:spacing w:after="60"/>
            </w:pPr>
            <w:r>
              <w:t>Sustainability</w:t>
            </w:r>
          </w:p>
          <w:p w14:paraId="061F912C" w14:textId="77777777" w:rsidR="00B35377" w:rsidRPr="00B35377" w:rsidRDefault="00462742" w:rsidP="00462742">
            <w:pPr>
              <w:pStyle w:val="Bullet3space"/>
              <w:rPr>
                <w:b/>
                <w:lang w:eastAsia="en-US"/>
              </w:rPr>
            </w:pPr>
            <w:r w:rsidRPr="00073E94">
              <w:rPr>
                <w:lang w:eastAsia="en-US"/>
              </w:rPr>
              <w:t>The sustainability of ecological, social and economic systems is achieved through informed individual and community action that values local and global equity and fairness across generations into the future</w:t>
            </w:r>
          </w:p>
        </w:tc>
      </w:tr>
    </w:tbl>
    <w:p w14:paraId="17C8732F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D70A" w14:textId="77777777" w:rsidR="00DE0655" w:rsidRDefault="00DE0655" w:rsidP="00AB207A">
      <w:pPr>
        <w:spacing w:after="0" w:line="240" w:lineRule="auto"/>
      </w:pPr>
      <w:r>
        <w:separator/>
      </w:r>
    </w:p>
    <w:p w14:paraId="67D94DA8" w14:textId="77777777" w:rsidR="00DE0655" w:rsidRDefault="00DE0655"/>
    <w:p w14:paraId="16851A9F" w14:textId="77777777" w:rsidR="00DE0655" w:rsidRDefault="00DE0655"/>
  </w:endnote>
  <w:endnote w:type="continuationSeparator" w:id="0">
    <w:p w14:paraId="3FBBC0EE" w14:textId="77777777" w:rsidR="00DE0655" w:rsidRDefault="00DE0655" w:rsidP="00AB207A">
      <w:pPr>
        <w:spacing w:after="0" w:line="240" w:lineRule="auto"/>
      </w:pPr>
      <w:r>
        <w:continuationSeparator/>
      </w:r>
    </w:p>
    <w:p w14:paraId="20E54B58" w14:textId="77777777" w:rsidR="00DE0655" w:rsidRDefault="00DE0655"/>
    <w:p w14:paraId="1788437E" w14:textId="77777777" w:rsidR="00DE0655" w:rsidRDefault="00DE06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BC22" w14:textId="77777777"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0CE04AE" wp14:editId="5A9674D4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590CDF40" wp14:editId="5DDD8C37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FC0CDE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FC0CDE">
        <w:rPr>
          <w:noProof/>
        </w:rPr>
        <w:t>3</w:t>
      </w:r>
    </w:fldSimple>
  </w:p>
  <w:p w14:paraId="4A79532C" w14:textId="77777777" w:rsidR="00D5348A" w:rsidRPr="000F41F4" w:rsidRDefault="003B0FA7" w:rsidP="000F41F4">
    <w:pPr>
      <w:pStyle w:val="Footergrey"/>
    </w:pPr>
    <w:r>
      <w:t>HASS</w:t>
    </w:r>
    <w:r w:rsidR="00462742">
      <w:t>_Y06</w:t>
    </w:r>
    <w:r w:rsidR="00D5348A">
      <w:t>_</w:t>
    </w:r>
    <w:r w:rsidR="00462742">
      <w:t>U1</w:t>
    </w:r>
    <w:r w:rsidR="00BC4FBE">
      <w:t>_</w:t>
    </w:r>
    <w:r w:rsidR="008E2E4D">
      <w:t>L</w:t>
    </w:r>
    <w:r w:rsidR="00462742">
      <w:t>P12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925B" w14:textId="77777777" w:rsidR="00DE0655" w:rsidRDefault="00DE0655" w:rsidP="00AB207A">
      <w:pPr>
        <w:spacing w:after="0" w:line="240" w:lineRule="auto"/>
      </w:pPr>
      <w:r>
        <w:separator/>
      </w:r>
    </w:p>
    <w:p w14:paraId="7E2C72AA" w14:textId="77777777" w:rsidR="00DE0655" w:rsidRDefault="00DE0655"/>
    <w:p w14:paraId="0A37DA26" w14:textId="77777777" w:rsidR="00DE0655" w:rsidRDefault="00DE0655"/>
  </w:footnote>
  <w:footnote w:type="continuationSeparator" w:id="0">
    <w:p w14:paraId="1384F759" w14:textId="77777777" w:rsidR="00DE0655" w:rsidRDefault="00DE0655" w:rsidP="00AB207A">
      <w:pPr>
        <w:spacing w:after="0" w:line="240" w:lineRule="auto"/>
      </w:pPr>
      <w:r>
        <w:continuationSeparator/>
      </w:r>
    </w:p>
    <w:p w14:paraId="6F11D4D7" w14:textId="77777777" w:rsidR="00DE0655" w:rsidRDefault="00DE0655"/>
    <w:p w14:paraId="1A1F2F33" w14:textId="77777777" w:rsidR="00DE0655" w:rsidRDefault="00DE065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25pt;height:23.25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62916">
    <w:abstractNumId w:val="15"/>
  </w:num>
  <w:num w:numId="2" w16cid:durableId="1631126898">
    <w:abstractNumId w:val="25"/>
  </w:num>
  <w:num w:numId="3" w16cid:durableId="1526136851">
    <w:abstractNumId w:val="4"/>
  </w:num>
  <w:num w:numId="4" w16cid:durableId="1848207875">
    <w:abstractNumId w:val="23"/>
  </w:num>
  <w:num w:numId="5" w16cid:durableId="656307263">
    <w:abstractNumId w:val="4"/>
  </w:num>
  <w:num w:numId="6" w16cid:durableId="1828202041">
    <w:abstractNumId w:val="14"/>
  </w:num>
  <w:num w:numId="7" w16cid:durableId="712079678">
    <w:abstractNumId w:val="12"/>
  </w:num>
  <w:num w:numId="8" w16cid:durableId="1396587704">
    <w:abstractNumId w:val="25"/>
  </w:num>
  <w:num w:numId="9" w16cid:durableId="1170481943">
    <w:abstractNumId w:val="25"/>
  </w:num>
  <w:num w:numId="10" w16cid:durableId="1809666044">
    <w:abstractNumId w:val="25"/>
  </w:num>
  <w:num w:numId="11" w16cid:durableId="44524572">
    <w:abstractNumId w:val="25"/>
  </w:num>
  <w:num w:numId="12" w16cid:durableId="312368536">
    <w:abstractNumId w:val="25"/>
  </w:num>
  <w:num w:numId="13" w16cid:durableId="1053429371">
    <w:abstractNumId w:val="0"/>
  </w:num>
  <w:num w:numId="14" w16cid:durableId="840587669">
    <w:abstractNumId w:val="17"/>
  </w:num>
  <w:num w:numId="15" w16cid:durableId="606667553">
    <w:abstractNumId w:val="5"/>
  </w:num>
  <w:num w:numId="16" w16cid:durableId="1572304970">
    <w:abstractNumId w:val="20"/>
  </w:num>
  <w:num w:numId="17" w16cid:durableId="1265192945">
    <w:abstractNumId w:val="22"/>
  </w:num>
  <w:num w:numId="18" w16cid:durableId="702748503">
    <w:abstractNumId w:val="11"/>
  </w:num>
  <w:num w:numId="19" w16cid:durableId="1755013124">
    <w:abstractNumId w:val="24"/>
  </w:num>
  <w:num w:numId="20" w16cid:durableId="988828953">
    <w:abstractNumId w:val="7"/>
  </w:num>
  <w:num w:numId="21" w16cid:durableId="127087728">
    <w:abstractNumId w:val="3"/>
  </w:num>
  <w:num w:numId="22" w16cid:durableId="1381396759">
    <w:abstractNumId w:val="6"/>
  </w:num>
  <w:num w:numId="23" w16cid:durableId="766733559">
    <w:abstractNumId w:val="2"/>
  </w:num>
  <w:num w:numId="24" w16cid:durableId="545794154">
    <w:abstractNumId w:val="16"/>
  </w:num>
  <w:num w:numId="25" w16cid:durableId="189269089">
    <w:abstractNumId w:val="18"/>
  </w:num>
  <w:num w:numId="26" w16cid:durableId="726881159">
    <w:abstractNumId w:val="9"/>
  </w:num>
  <w:num w:numId="27" w16cid:durableId="975261505">
    <w:abstractNumId w:val="21"/>
  </w:num>
  <w:num w:numId="28" w16cid:durableId="536938270">
    <w:abstractNumId w:val="13"/>
  </w:num>
  <w:num w:numId="29" w16cid:durableId="793989359">
    <w:abstractNumId w:val="8"/>
  </w:num>
  <w:num w:numId="30" w16cid:durableId="1500581447">
    <w:abstractNumId w:val="10"/>
  </w:num>
  <w:num w:numId="31" w16cid:durableId="1098526157">
    <w:abstractNumId w:val="1"/>
  </w:num>
  <w:num w:numId="32" w16cid:durableId="8354607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2742"/>
    <w:rsid w:val="000043C9"/>
    <w:rsid w:val="00014372"/>
    <w:rsid w:val="00026540"/>
    <w:rsid w:val="0002668A"/>
    <w:rsid w:val="00045F5D"/>
    <w:rsid w:val="000560D4"/>
    <w:rsid w:val="00056835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1DFA"/>
    <w:rsid w:val="00134C80"/>
    <w:rsid w:val="001361FC"/>
    <w:rsid w:val="0014230D"/>
    <w:rsid w:val="00151DD2"/>
    <w:rsid w:val="0016270C"/>
    <w:rsid w:val="00166B48"/>
    <w:rsid w:val="001808A0"/>
    <w:rsid w:val="00191EF3"/>
    <w:rsid w:val="00195CC0"/>
    <w:rsid w:val="001A2DF8"/>
    <w:rsid w:val="001A5C56"/>
    <w:rsid w:val="001A718F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A0B1C"/>
    <w:rsid w:val="003B0FA7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1452"/>
    <w:rsid w:val="004622D2"/>
    <w:rsid w:val="0046274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6445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333E3"/>
    <w:rsid w:val="00853014"/>
    <w:rsid w:val="00877525"/>
    <w:rsid w:val="0089609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2A01"/>
    <w:rsid w:val="009F0188"/>
    <w:rsid w:val="009F431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AF7B2B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06854"/>
    <w:rsid w:val="00C2632D"/>
    <w:rsid w:val="00C33734"/>
    <w:rsid w:val="00C45601"/>
    <w:rsid w:val="00C4647F"/>
    <w:rsid w:val="00C571B4"/>
    <w:rsid w:val="00C8384B"/>
    <w:rsid w:val="00CA4508"/>
    <w:rsid w:val="00CE43BE"/>
    <w:rsid w:val="00CE71F8"/>
    <w:rsid w:val="00CE7EF8"/>
    <w:rsid w:val="00CF32CB"/>
    <w:rsid w:val="00D14D6D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B4FC6"/>
    <w:rsid w:val="00DC6925"/>
    <w:rsid w:val="00DE0655"/>
    <w:rsid w:val="00DF144A"/>
    <w:rsid w:val="00DF34D7"/>
    <w:rsid w:val="00E02D5E"/>
    <w:rsid w:val="00E125BB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7486B"/>
    <w:rsid w:val="00F96560"/>
    <w:rsid w:val="00FA1C51"/>
    <w:rsid w:val="00FB533F"/>
    <w:rsid w:val="00FB5A8F"/>
    <w:rsid w:val="00FB7C4C"/>
    <w:rsid w:val="00FC0CDE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31D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1D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1DF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1D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1DFA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31DFA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4eecc6e3-88ac-48f0-8c5d-c8c0aeff02d8/0/CIC_Y05-06Band_U2_SS_ParlMakesLaw.ppt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learningplace.eq.edu.au/cx/resources/items/683f88b5-f72e-4160-b422-202ac16d7c2d/0/CIC_Y05-06Band_U2_SLR_LawMakDebatIssueRP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a162f9c9-9487-42d8-841b-27c180e7d336/0/CIC_Y05-06Band_U2_SH_LawMakDebatIssue.doc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39</TotalTime>
  <Pages>3</Pages>
  <Words>607</Words>
  <Characters>3831</Characters>
  <Application>Microsoft Office Word</Application>
  <DocSecurity>0</DocSecurity>
  <Lines>182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18</cp:revision>
  <cp:lastPrinted>2012-06-12T07:44:00Z</cp:lastPrinted>
  <dcterms:created xsi:type="dcterms:W3CDTF">2017-01-03T22:44:00Z</dcterms:created>
  <dcterms:modified xsi:type="dcterms:W3CDTF">2026-02-22T04:46:00Z</dcterms:modified>
</cp:coreProperties>
</file>