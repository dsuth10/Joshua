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3EE1" w14:textId="77777777" w:rsidR="003F4851" w:rsidRDefault="008B34CE" w:rsidP="003F4851">
      <w:r>
        <w:rPr>
          <w:noProof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69"/>
        <w:gridCol w:w="4289"/>
        <w:gridCol w:w="1416"/>
        <w:gridCol w:w="1421"/>
      </w:tblGrid>
      <w:tr w:rsidR="003F4851" w:rsidRPr="00026540" w14:paraId="42C7120E" w14:textId="77777777" w:rsidTr="009E1286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311D10FC" w14:textId="77777777" w:rsidR="008B34CE" w:rsidRDefault="008B34CE" w:rsidP="00A971C8">
            <w:pPr>
              <w:pStyle w:val="Whiteheaderbanner"/>
            </w:pPr>
            <w:r>
              <w:t>HASS</w:t>
            </w:r>
          </w:p>
          <w:p w14:paraId="432165D1" w14:textId="77777777" w:rsidR="003F4851" w:rsidRPr="00311AFF" w:rsidRDefault="007978B1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734BEDB2" w14:textId="77777777" w:rsidR="003F4851" w:rsidRPr="00311AFF" w:rsidRDefault="003F4851" w:rsidP="007978B1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7978B1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42EABFA6" w14:textId="77777777" w:rsidR="003F4851" w:rsidRPr="00311AFF" w:rsidRDefault="003F4851" w:rsidP="007978B1">
            <w:pPr>
              <w:pStyle w:val="Whiteheaderbanner"/>
              <w:jc w:val="right"/>
            </w:pPr>
            <w:r w:rsidRPr="00B54F07">
              <w:t xml:space="preserve">Unit </w:t>
            </w:r>
            <w:r w:rsidR="007978B1">
              <w:t>1</w:t>
            </w:r>
          </w:p>
        </w:tc>
      </w:tr>
      <w:tr w:rsidR="0002668A" w:rsidRPr="00026540" w14:paraId="0C365751" w14:textId="77777777" w:rsidTr="009E1286">
        <w:tc>
          <w:tcPr>
            <w:tcW w:w="3137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6A0C7940" w14:textId="77777777" w:rsidR="0002668A" w:rsidRPr="004465FA" w:rsidRDefault="0002668A" w:rsidP="007978B1">
            <w:pPr>
              <w:pStyle w:val="Blackheaderbanner"/>
            </w:pPr>
            <w:r w:rsidRPr="004465FA">
              <w:t xml:space="preserve">Lesson </w:t>
            </w:r>
            <w:r w:rsidR="007978B1">
              <w:t>1</w:t>
            </w:r>
            <w:r w:rsidR="00F214EE">
              <w:t>1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7B94881A" w14:textId="77777777" w:rsidR="0002668A" w:rsidRPr="002E2E83" w:rsidRDefault="009E1286" w:rsidP="002B14F9">
            <w:pPr>
              <w:pStyle w:val="Blackheaderbanner"/>
            </w:pPr>
            <w:r w:rsidRPr="009E1286">
              <w:t>Investigating democratic Australia</w:t>
            </w:r>
            <w:r>
              <w:t xml:space="preserve"> — </w:t>
            </w:r>
            <w:r w:rsidR="00832583">
              <w:t>Initiating laws</w:t>
            </w:r>
          </w:p>
        </w:tc>
      </w:tr>
      <w:tr w:rsidR="0002668A" w:rsidRPr="00026540" w14:paraId="12F5043B" w14:textId="77777777" w:rsidTr="009E1286">
        <w:trPr>
          <w:trHeight w:val="319"/>
        </w:trPr>
        <w:tc>
          <w:tcPr>
            <w:tcW w:w="3137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BC07A4C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2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42206E1B" w14:textId="77777777" w:rsidR="007978B1" w:rsidRPr="009424C1" w:rsidRDefault="007978B1" w:rsidP="007978B1">
            <w:pPr>
              <w:pStyle w:val="Blackheader"/>
            </w:pPr>
            <w:r w:rsidRPr="00F55FE6">
              <w:t>Example learning sequence</w:t>
            </w:r>
          </w:p>
          <w:p w14:paraId="712CD9FF" w14:textId="77777777" w:rsidR="007978B1" w:rsidRPr="00BC4877" w:rsidRDefault="007978B1" w:rsidP="007978B1">
            <w:pPr>
              <w:pStyle w:val="Bluehead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Examine the influence of the community and government in initiating laws</w:t>
            </w:r>
          </w:p>
          <w:p w14:paraId="60B403D2" w14:textId="77777777" w:rsidR="007978B1" w:rsidRPr="00B44934" w:rsidRDefault="007978B1" w:rsidP="007978B1">
            <w:pPr>
              <w:pStyle w:val="Bullet3space"/>
            </w:pPr>
            <w:r>
              <w:t>Identify types of laws and their importance in society.</w:t>
            </w:r>
          </w:p>
          <w:p w14:paraId="7503769D" w14:textId="77777777" w:rsidR="007978B1" w:rsidRPr="00CE71F8" w:rsidRDefault="007978B1" w:rsidP="007978B1">
            <w:pPr>
              <w:pStyle w:val="Bullet3space"/>
              <w:rPr>
                <w:b/>
              </w:rPr>
            </w:pPr>
            <w:r>
              <w:t>Discuss importance of upholding laws.</w:t>
            </w:r>
          </w:p>
          <w:p w14:paraId="20EA5162" w14:textId="77777777" w:rsidR="007978B1" w:rsidRPr="00BC4877" w:rsidRDefault="007978B1" w:rsidP="007978B1">
            <w:pPr>
              <w:pStyle w:val="Bluehead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Locate and interpret information from sources about the influences in initiating a new law</w:t>
            </w:r>
          </w:p>
          <w:p w14:paraId="5840E941" w14:textId="77777777" w:rsidR="007978B1" w:rsidRPr="00EB1A2C" w:rsidRDefault="007978B1" w:rsidP="007978B1">
            <w:pPr>
              <w:pStyle w:val="Bullet3space"/>
              <w:rPr>
                <w:b/>
                <w:lang w:eastAsia="en-US"/>
              </w:rPr>
            </w:pPr>
            <w:r>
              <w:t>Brainstorm reasons for changing or creating new laws (</w:t>
            </w:r>
            <w:r w:rsidR="00F214EE">
              <w:t xml:space="preserve">slideshow </w:t>
            </w:r>
            <w:r w:rsidRPr="00F86B4F">
              <w:rPr>
                <w:i/>
              </w:rPr>
              <w:t>From ideas to laws</w:t>
            </w:r>
            <w:r w:rsidR="00D549A1">
              <w:t>):</w:t>
            </w:r>
          </w:p>
          <w:p w14:paraId="4D41357C" w14:textId="77777777" w:rsidR="007978B1" w:rsidRDefault="007978B1" w:rsidP="007978B1">
            <w:pPr>
              <w:pStyle w:val="Bulletindent3space"/>
            </w:pPr>
            <w:r>
              <w:t>social</w:t>
            </w:r>
          </w:p>
          <w:p w14:paraId="59ADABD7" w14:textId="77777777" w:rsidR="007978B1" w:rsidRDefault="007978B1" w:rsidP="007978B1">
            <w:pPr>
              <w:pStyle w:val="Bulletindent3space"/>
            </w:pPr>
            <w:r>
              <w:t>environmental</w:t>
            </w:r>
          </w:p>
          <w:p w14:paraId="76A6301E" w14:textId="77777777" w:rsidR="007978B1" w:rsidRPr="00EB1A2C" w:rsidRDefault="007978B1" w:rsidP="007978B1">
            <w:pPr>
              <w:pStyle w:val="Bulletindent3space"/>
            </w:pPr>
            <w:r>
              <w:t>economic</w:t>
            </w:r>
            <w:r w:rsidR="00F214EE">
              <w:t>.</w:t>
            </w:r>
          </w:p>
          <w:p w14:paraId="6090E702" w14:textId="77777777" w:rsidR="007978B1" w:rsidRPr="0027611B" w:rsidRDefault="007978B1" w:rsidP="007978B1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Evaluate the influence of communities in creating laws.</w:t>
            </w:r>
          </w:p>
          <w:p w14:paraId="31FB1829" w14:textId="77777777" w:rsidR="007978B1" w:rsidRPr="00EB1A2C" w:rsidRDefault="007978B1" w:rsidP="007978B1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Interpret newspapers to decide on significant ideas, issues, events and days that could be recognised in parliament. </w:t>
            </w:r>
          </w:p>
          <w:p w14:paraId="08DAADF8" w14:textId="77777777" w:rsidR="007978B1" w:rsidRPr="00BC4877" w:rsidRDefault="007978B1" w:rsidP="007978B1">
            <w:pPr>
              <w:pStyle w:val="Bluehead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Examine the different viewpoints about government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s decision to initiate a new law</w:t>
            </w:r>
          </w:p>
          <w:p w14:paraId="4850CB1A" w14:textId="77777777" w:rsidR="007978B1" w:rsidRPr="00B44934" w:rsidRDefault="007978B1" w:rsidP="007978B1">
            <w:pPr>
              <w:pStyle w:val="Bullet3space"/>
            </w:pPr>
            <w:r>
              <w:t>Explore reasons for a new law (</w:t>
            </w:r>
            <w:r w:rsidR="00F214EE">
              <w:t>s</w:t>
            </w:r>
            <w:r w:rsidRPr="006F44D0">
              <w:t xml:space="preserve">heet </w:t>
            </w:r>
            <w:proofErr w:type="gramStart"/>
            <w:r w:rsidRPr="006F44D0">
              <w:rPr>
                <w:i/>
              </w:rPr>
              <w:t>From</w:t>
            </w:r>
            <w:proofErr w:type="gramEnd"/>
            <w:r w:rsidRPr="006F44D0">
              <w:rPr>
                <w:i/>
              </w:rPr>
              <w:t xml:space="preserve"> ideas to laws: understanding and discussing how new ideas for laws are initiated and passed through parliament</w:t>
            </w:r>
            <w:r w:rsidRPr="006F44D0">
              <w:t>)</w:t>
            </w:r>
            <w:r>
              <w:t>.</w:t>
            </w:r>
          </w:p>
          <w:p w14:paraId="5E8C6D46" w14:textId="77777777" w:rsidR="007978B1" w:rsidRPr="00CE71F8" w:rsidRDefault="007978B1" w:rsidP="007978B1">
            <w:pPr>
              <w:pStyle w:val="Bullet3space"/>
              <w:rPr>
                <w:b/>
              </w:rPr>
            </w:pPr>
            <w:r>
              <w:t>Evaluate arguments for and against the new law, showing empathy to others’ opinions and situations.</w:t>
            </w:r>
          </w:p>
          <w:p w14:paraId="4C49058C" w14:textId="77777777" w:rsidR="007978B1" w:rsidRDefault="007978B1" w:rsidP="007978B1">
            <w:pPr>
              <w:pStyle w:val="Bullet3space"/>
            </w:pPr>
            <w:r>
              <w:t>Explore different perspectives of a new law.</w:t>
            </w:r>
          </w:p>
          <w:p w14:paraId="2866B403" w14:textId="77777777" w:rsidR="007978B1" w:rsidRPr="00BC4877" w:rsidRDefault="007978B1" w:rsidP="007978B1">
            <w:pPr>
              <w:pStyle w:val="Blackheader"/>
            </w:pPr>
            <w:r>
              <w:t>Resources</w:t>
            </w:r>
          </w:p>
          <w:p w14:paraId="07149D00" w14:textId="77777777" w:rsidR="007978B1" w:rsidRPr="00832583" w:rsidRDefault="007978B1" w:rsidP="007978B1">
            <w:pPr>
              <w:pStyle w:val="Blackheader"/>
              <w:rPr>
                <w:b w:val="0"/>
                <w:sz w:val="21"/>
                <w:szCs w:val="21"/>
                <w:lang w:eastAsia="en-US"/>
              </w:rPr>
            </w:pPr>
            <w:r w:rsidRPr="00832583">
              <w:rPr>
                <w:b w:val="0"/>
                <w:sz w:val="21"/>
                <w:szCs w:val="21"/>
                <w:lang w:eastAsia="en-US"/>
              </w:rPr>
              <w:t xml:space="preserve">Slideshow — </w:t>
            </w:r>
            <w:hyperlink r:id="rId8" w:history="1">
              <w:r w:rsidRPr="00832583">
                <w:rPr>
                  <w:rStyle w:val="Hyperlink"/>
                  <w:rFonts w:cs="Arial"/>
                  <w:b w:val="0"/>
                  <w:lang w:eastAsia="en-US"/>
                </w:rPr>
                <w:t>From ideas to laws</w:t>
              </w:r>
            </w:hyperlink>
            <w:r w:rsidRPr="00832583">
              <w:rPr>
                <w:b w:val="0"/>
                <w:sz w:val="21"/>
                <w:szCs w:val="21"/>
                <w:lang w:eastAsia="en-US"/>
              </w:rPr>
              <w:t xml:space="preserve"> </w:t>
            </w:r>
          </w:p>
          <w:p w14:paraId="3CD7CE89" w14:textId="77777777" w:rsidR="007978B1" w:rsidRPr="004137A3" w:rsidRDefault="007978B1" w:rsidP="007978B1">
            <w:pPr>
              <w:pStyle w:val="Blackheader"/>
              <w:rPr>
                <w:b w:val="0"/>
                <w:lang w:eastAsia="en-US"/>
              </w:rPr>
            </w:pPr>
            <w:r w:rsidRPr="00832583">
              <w:rPr>
                <w:b w:val="0"/>
                <w:sz w:val="21"/>
                <w:szCs w:val="21"/>
                <w:lang w:eastAsia="en-US"/>
              </w:rPr>
              <w:t xml:space="preserve">Sheet — </w:t>
            </w:r>
            <w:hyperlink r:id="rId9" w:history="1">
              <w:r w:rsidRPr="00832583">
                <w:rPr>
                  <w:rStyle w:val="Hyperlink"/>
                  <w:rFonts w:cs="Arial"/>
                  <w:b w:val="0"/>
                  <w:lang w:eastAsia="en-US"/>
                </w:rPr>
                <w:t>From ideas to laws: understanding and discussing how new ideas for laws are initiated and passed through parliament</w:t>
              </w:r>
            </w:hyperlink>
            <w:r w:rsidRPr="004137A3">
              <w:rPr>
                <w:b w:val="0"/>
                <w:lang w:eastAsia="en-US"/>
              </w:rPr>
              <w:t xml:space="preserve"> </w:t>
            </w:r>
          </w:p>
          <w:p w14:paraId="3E1B26D3" w14:textId="77777777" w:rsidR="007978B1" w:rsidRPr="00F55FE6" w:rsidRDefault="007978B1" w:rsidP="007978B1">
            <w:pPr>
              <w:pStyle w:val="Blackheaderitalic"/>
            </w:pPr>
            <w:r>
              <w:t>Helpful information</w:t>
            </w:r>
          </w:p>
          <w:p w14:paraId="32AD4A50" w14:textId="77777777" w:rsidR="007978B1" w:rsidRPr="003A6C96" w:rsidRDefault="007978B1" w:rsidP="007978B1">
            <w:pPr>
              <w:pStyle w:val="Blackheaderitalic"/>
              <w:rPr>
                <w:rStyle w:val="Hyperlink"/>
                <w:rFonts w:cs="Arial"/>
                <w:b w:val="0"/>
                <w:i w:val="0"/>
                <w:color w:val="auto"/>
                <w:szCs w:val="24"/>
                <w:lang w:eastAsia="en-US"/>
              </w:rPr>
            </w:pPr>
            <w:r w:rsidRPr="00832583">
              <w:rPr>
                <w:b w:val="0"/>
                <w:i w:val="0"/>
                <w:szCs w:val="21"/>
                <w:lang w:eastAsia="en-US"/>
              </w:rPr>
              <w:t>Slideshow —</w:t>
            </w:r>
            <w:r w:rsidRPr="00832583">
              <w:rPr>
                <w:rStyle w:val="Hyperlink"/>
                <w:rFonts w:cs="Arial"/>
                <w:u w:val="none"/>
              </w:rPr>
              <w:t xml:space="preserve"> </w:t>
            </w:r>
            <w:hyperlink r:id="rId10" w:history="1">
              <w:r w:rsidRPr="003A6C96">
                <w:rPr>
                  <w:rStyle w:val="Hyperlink"/>
                  <w:rFonts w:cs="Arial"/>
                  <w:b w:val="0"/>
                  <w:i w:val="0"/>
                  <w:lang w:eastAsia="en-US"/>
                </w:rPr>
                <w:t>Types of laws: How they affect our lives</w:t>
              </w:r>
            </w:hyperlink>
            <w:r w:rsidR="00F214EE">
              <w:rPr>
                <w:b w:val="0"/>
                <w:i w:val="0"/>
                <w:color w:val="00B050"/>
                <w:sz w:val="22"/>
                <w:lang w:eastAsia="en-US"/>
              </w:rPr>
              <w:t xml:space="preserve"> </w:t>
            </w:r>
          </w:p>
          <w:p w14:paraId="3D08BADA" w14:textId="77777777" w:rsidR="0060123C" w:rsidRPr="007978B1" w:rsidRDefault="007978B1" w:rsidP="007978B1">
            <w:pPr>
              <w:pStyle w:val="Blackheaderitalic"/>
              <w:rPr>
                <w:b w:val="0"/>
                <w:i w:val="0"/>
                <w:lang w:eastAsia="en-US"/>
              </w:rPr>
            </w:pPr>
            <w:r w:rsidRPr="004137A3">
              <w:rPr>
                <w:b w:val="0"/>
                <w:i w:val="0"/>
                <w:lang w:eastAsia="en-US"/>
              </w:rPr>
              <w:t xml:space="preserve">Website — </w:t>
            </w:r>
            <w:r w:rsidRPr="007D3F72">
              <w:rPr>
                <w:b w:val="0"/>
                <w:lang w:eastAsia="en-US"/>
              </w:rPr>
              <w:t>Parliamentary Education Office</w:t>
            </w:r>
            <w:r w:rsidRPr="004137A3">
              <w:rPr>
                <w:b w:val="0"/>
                <w:i w:val="0"/>
                <w:lang w:eastAsia="en-US"/>
              </w:rPr>
              <w:t xml:space="preserve"> (Parliament Education Office) </w:t>
            </w:r>
            <w:r w:rsidRPr="00F214EE">
              <w:rPr>
                <w:b w:val="0"/>
                <w:i w:val="0"/>
                <w:color w:val="A6A6A6" w:themeColor="background1" w:themeShade="A6"/>
                <w:lang w:eastAsia="en-US"/>
              </w:rPr>
              <w:t>http://www.peo.gov.au/</w:t>
            </w:r>
          </w:p>
        </w:tc>
      </w:tr>
      <w:tr w:rsidR="007978B1" w:rsidRPr="00026540" w14:paraId="749D926D" w14:textId="77777777" w:rsidTr="009E1286">
        <w:trPr>
          <w:trHeight w:val="2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CB00667" w14:textId="77777777" w:rsidR="007978B1" w:rsidRPr="00E412F2" w:rsidRDefault="007978B1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1A285A55" wp14:editId="191E25CE">
                  <wp:extent cx="214824" cy="214824"/>
                  <wp:effectExtent l="0" t="0" r="0" b="0"/>
                  <wp:docPr id="2" name="Picture 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7F27562" w14:textId="77777777" w:rsidR="007978B1" w:rsidRPr="00832583" w:rsidRDefault="007978B1" w:rsidP="007978B1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832583">
              <w:t>Continuity and change</w:t>
            </w:r>
          </w:p>
        </w:tc>
        <w:tc>
          <w:tcPr>
            <w:tcW w:w="7126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B8E13E1" w14:textId="77777777" w:rsidR="007978B1" w:rsidRPr="00096F3B" w:rsidRDefault="007978B1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978B1" w:rsidRPr="00026540" w14:paraId="49EFF3B8" w14:textId="77777777" w:rsidTr="009E1286">
        <w:trPr>
          <w:trHeight w:val="2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C074AD2" w14:textId="77777777" w:rsidR="007978B1" w:rsidRPr="00E412F2" w:rsidRDefault="007978B1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6B69CF3" wp14:editId="16AFDA3D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ECE316F" w14:textId="77777777" w:rsidR="007978B1" w:rsidRPr="00832583" w:rsidRDefault="007978B1" w:rsidP="007978B1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832583">
              <w:t>Cause and effect</w:t>
            </w:r>
          </w:p>
        </w:tc>
        <w:tc>
          <w:tcPr>
            <w:tcW w:w="7126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74B2C50" w14:textId="77777777" w:rsidR="007978B1" w:rsidRPr="00096F3B" w:rsidRDefault="007978B1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978B1" w:rsidRPr="00026540" w14:paraId="4A8AEA0F" w14:textId="77777777" w:rsidTr="009E1286">
        <w:trPr>
          <w:trHeight w:val="2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565C0F3" w14:textId="77777777" w:rsidR="007978B1" w:rsidRPr="00E412F2" w:rsidRDefault="007978B1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E9C41DC" wp14:editId="0B97682C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BA7DB5A" w14:textId="77777777" w:rsidR="007978B1" w:rsidRPr="00832583" w:rsidRDefault="007978B1" w:rsidP="007978B1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832583">
              <w:rPr>
                <w:rFonts w:cs="Arial"/>
              </w:rPr>
              <w:t>Roles, rights and responsibilities</w:t>
            </w:r>
          </w:p>
        </w:tc>
        <w:tc>
          <w:tcPr>
            <w:tcW w:w="7126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71970AEC" w14:textId="77777777" w:rsidR="007978B1" w:rsidRPr="00096F3B" w:rsidRDefault="007978B1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6576A553" w14:textId="77777777" w:rsidTr="009E1286">
        <w:trPr>
          <w:trHeight w:val="518"/>
        </w:trPr>
        <w:tc>
          <w:tcPr>
            <w:tcW w:w="3137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4E4211B2" w14:textId="77777777" w:rsidR="0002668A" w:rsidRPr="00B44934" w:rsidRDefault="00D549A1" w:rsidP="008B34CE">
            <w:pPr>
              <w:pStyle w:val="Blackheaderbold"/>
              <w:spacing w:after="110"/>
            </w:pPr>
            <w:r>
              <w:t>HASS</w:t>
            </w:r>
            <w:r w:rsidR="000043C9" w:rsidRPr="00B44934">
              <w:t xml:space="preserve"> language:</w:t>
            </w:r>
          </w:p>
          <w:p w14:paraId="57ADC81B" w14:textId="77777777" w:rsidR="007978B1" w:rsidRPr="00F214EE" w:rsidRDefault="00832583" w:rsidP="008B34CE">
            <w:pPr>
              <w:pStyle w:val="Bodytext6space"/>
              <w:spacing w:after="110"/>
              <w:rPr>
                <w:b/>
                <w:iCs/>
              </w:rPr>
            </w:pPr>
            <w:r>
              <w:t xml:space="preserve">Act, </w:t>
            </w:r>
            <w:r w:rsidR="005E5D12">
              <w:t>Bill</w:t>
            </w:r>
            <w:r w:rsidR="007978B1">
              <w:t>, empathy</w:t>
            </w:r>
            <w:r w:rsidR="007D4DBA">
              <w:t>, law, petition, point of view</w:t>
            </w:r>
          </w:p>
          <w:p w14:paraId="40E2A9F9" w14:textId="77777777" w:rsidR="007978B1" w:rsidRPr="00FB5A8F" w:rsidRDefault="007978B1" w:rsidP="008B34CE">
            <w:pPr>
              <w:pStyle w:val="Blueheader"/>
              <w:spacing w:after="110"/>
            </w:pPr>
            <w:r w:rsidRPr="00FB5A8F">
              <w:t>Lesson objectives</w:t>
            </w:r>
          </w:p>
          <w:p w14:paraId="529F7A17" w14:textId="77777777" w:rsidR="007978B1" w:rsidRPr="00FB5A8F" w:rsidRDefault="007978B1" w:rsidP="008B34CE">
            <w:pPr>
              <w:pStyle w:val="Blackheaderbold"/>
              <w:spacing w:after="110"/>
            </w:pPr>
            <w:r w:rsidRPr="00FB5A8F">
              <w:t>Students will:</w:t>
            </w:r>
          </w:p>
          <w:p w14:paraId="4B1BACE1" w14:textId="77777777" w:rsidR="007978B1" w:rsidRDefault="00832583" w:rsidP="008B34CE">
            <w:pPr>
              <w:pStyle w:val="Blueheader"/>
              <w:spacing w:after="110"/>
              <w:rPr>
                <w:rFonts w:cs="Times New Roman"/>
                <w:b w:val="0"/>
                <w:color w:val="auto"/>
                <w:sz w:val="21"/>
                <w:szCs w:val="24"/>
                <w:lang w:eastAsia="zh-CN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U</w:t>
            </w:r>
            <w:r w:rsidR="007978B1" w:rsidRPr="00C742D6">
              <w:rPr>
                <w:rFonts w:cs="Times New Roman"/>
                <w:b w:val="0"/>
                <w:color w:val="auto"/>
                <w:sz w:val="21"/>
                <w:szCs w:val="24"/>
              </w:rPr>
              <w:t>nderstand the influence of the community and government in how new ideas for state/territory and federal laws are initiated</w:t>
            </w:r>
            <w:r w:rsidR="007978B1">
              <w:rPr>
                <w:rFonts w:cs="Times New Roman"/>
                <w:b w:val="0"/>
                <w:color w:val="auto"/>
                <w:sz w:val="21"/>
                <w:szCs w:val="24"/>
              </w:rPr>
              <w:t>.</w:t>
            </w:r>
          </w:p>
          <w:p w14:paraId="7FC41C7C" w14:textId="77777777" w:rsidR="007978B1" w:rsidRPr="00FB5A8F" w:rsidRDefault="007978B1" w:rsidP="008B34CE">
            <w:pPr>
              <w:pStyle w:val="Blueheader"/>
              <w:spacing w:after="110"/>
            </w:pPr>
            <w:r w:rsidRPr="00FB5A8F">
              <w:t>Evidence of learning</w:t>
            </w:r>
          </w:p>
          <w:p w14:paraId="2185BEB4" w14:textId="77777777" w:rsidR="007978B1" w:rsidRPr="00FB5A8F" w:rsidRDefault="007978B1" w:rsidP="008B34CE">
            <w:pPr>
              <w:pStyle w:val="Blackheaderbold"/>
              <w:spacing w:after="110"/>
            </w:pPr>
            <w:r w:rsidRPr="00FB5A8F">
              <w:t xml:space="preserve">Can the student: </w:t>
            </w:r>
          </w:p>
          <w:p w14:paraId="22F1CA65" w14:textId="77777777" w:rsidR="007978B1" w:rsidRPr="00C742D6" w:rsidRDefault="00832583" w:rsidP="008B34CE">
            <w:pPr>
              <w:pStyle w:val="Blueheader"/>
              <w:spacing w:after="110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D</w:t>
            </w:r>
            <w:r w:rsidR="007978B1" w:rsidRPr="00C742D6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escribe influences on a government’s </w:t>
            </w:r>
            <w:r w:rsidR="00E84006">
              <w:rPr>
                <w:rFonts w:cs="Times New Roman"/>
                <w:b w:val="0"/>
                <w:color w:val="auto"/>
                <w:sz w:val="21"/>
                <w:szCs w:val="24"/>
              </w:rPr>
              <w:t>decision to propose a new law (</w:t>
            </w:r>
            <w:r w:rsidR="005E5D12">
              <w:rPr>
                <w:rFonts w:cs="Times New Roman"/>
                <w:b w:val="0"/>
                <w:color w:val="auto"/>
                <w:sz w:val="21"/>
                <w:szCs w:val="24"/>
              </w:rPr>
              <w:t>Bill</w:t>
            </w:r>
            <w:r w:rsidR="007978B1" w:rsidRPr="00C742D6">
              <w:rPr>
                <w:rFonts w:cs="Times New Roman"/>
                <w:b w:val="0"/>
                <w:color w:val="auto"/>
                <w:sz w:val="21"/>
                <w:szCs w:val="24"/>
              </w:rPr>
              <w:t>)?</w:t>
            </w:r>
          </w:p>
          <w:p w14:paraId="30EE57B7" w14:textId="77777777" w:rsidR="007978B1" w:rsidRDefault="00832583" w:rsidP="008B34CE">
            <w:pPr>
              <w:pStyle w:val="Blueheader"/>
              <w:spacing w:after="110"/>
              <w:rPr>
                <w:rFonts w:cs="Times New Roman"/>
                <w:b w:val="0"/>
                <w:color w:val="auto"/>
                <w:sz w:val="21"/>
                <w:szCs w:val="24"/>
                <w:lang w:eastAsia="zh-CN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I</w:t>
            </w:r>
            <w:r w:rsidR="007978B1" w:rsidRPr="00C742D6">
              <w:rPr>
                <w:rFonts w:cs="Times New Roman"/>
                <w:b w:val="0"/>
                <w:color w:val="auto"/>
                <w:sz w:val="21"/>
                <w:szCs w:val="24"/>
              </w:rPr>
              <w:t>nterpret information to identify different points of view about new laws?</w:t>
            </w:r>
          </w:p>
          <w:p w14:paraId="42A7C4D9" w14:textId="77777777" w:rsidR="007978B1" w:rsidRDefault="007978B1" w:rsidP="008B34CE">
            <w:pPr>
              <w:pStyle w:val="Blueheader"/>
              <w:spacing w:after="110"/>
            </w:pPr>
            <w:r>
              <w:t>Ideas for monitoring</w:t>
            </w:r>
          </w:p>
          <w:p w14:paraId="3937899B" w14:textId="77777777" w:rsidR="007978B1" w:rsidRDefault="007978B1" w:rsidP="008B34CE">
            <w:pPr>
              <w:pStyle w:val="Blackheaderbold"/>
              <w:spacing w:after="11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22A6D1CF" w14:textId="77777777" w:rsidR="007978B1" w:rsidRDefault="00F214EE" w:rsidP="008B34CE">
            <w:pPr>
              <w:pStyle w:val="Bodytext6space"/>
              <w:spacing w:after="110"/>
              <w:rPr>
                <w:rFonts w:cs="Arial"/>
              </w:rPr>
            </w:pPr>
            <w:r>
              <w:t>E</w:t>
            </w:r>
            <w:r w:rsidR="007978B1">
              <w:t>xplain and justify ideas and outcomes.</w:t>
            </w:r>
          </w:p>
          <w:p w14:paraId="74CBA526" w14:textId="77777777" w:rsidR="007978B1" w:rsidRDefault="00F214EE" w:rsidP="008B34CE">
            <w:pPr>
              <w:pStyle w:val="Bodytext6space"/>
              <w:spacing w:after="110"/>
            </w:pPr>
            <w:r>
              <w:rPr>
                <w:rFonts w:cs="Arial"/>
                <w:color w:val="000000"/>
                <w:szCs w:val="21"/>
              </w:rPr>
              <w:t>R</w:t>
            </w:r>
            <w:r w:rsidR="007978B1" w:rsidRPr="00452B51">
              <w:rPr>
                <w:rFonts w:cs="Arial"/>
                <w:color w:val="000000"/>
                <w:szCs w:val="21"/>
              </w:rPr>
              <w:t>ecognise and describe different points of view in relation to</w:t>
            </w:r>
            <w:r w:rsidR="007978B1">
              <w:rPr>
                <w:rFonts w:cs="Arial"/>
                <w:color w:val="000000"/>
                <w:szCs w:val="21"/>
              </w:rPr>
              <w:t xml:space="preserve"> creating new laws</w:t>
            </w:r>
            <w:r w:rsidR="007978B1">
              <w:t>.</w:t>
            </w:r>
          </w:p>
          <w:p w14:paraId="438B906D" w14:textId="77777777" w:rsidR="007978B1" w:rsidRPr="00FB5A8F" w:rsidRDefault="007978B1" w:rsidP="008B34CE">
            <w:pPr>
              <w:pStyle w:val="Blueheader"/>
              <w:spacing w:after="110"/>
            </w:pPr>
            <w:r w:rsidRPr="00FB5A8F">
              <w:t>Learning alerts</w:t>
            </w:r>
          </w:p>
          <w:p w14:paraId="5C30758B" w14:textId="77777777" w:rsidR="007978B1" w:rsidRPr="00FB5A8F" w:rsidRDefault="007978B1" w:rsidP="008B34CE">
            <w:pPr>
              <w:pStyle w:val="Blackheaderbold"/>
              <w:spacing w:after="11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14:paraId="4A1A4E6E" w14:textId="77777777" w:rsidR="007978B1" w:rsidRPr="00E02D5E" w:rsidRDefault="00F214EE" w:rsidP="008B34CE">
            <w:pPr>
              <w:pStyle w:val="Bodytext6space"/>
              <w:spacing w:after="110"/>
            </w:pPr>
            <w:r>
              <w:rPr>
                <w:szCs w:val="21"/>
              </w:rPr>
              <w:t>I</w:t>
            </w:r>
            <w:r w:rsidR="007978B1" w:rsidRPr="00E50365">
              <w:rPr>
                <w:szCs w:val="21"/>
              </w:rPr>
              <w:t>ndividual student contexts</w:t>
            </w:r>
            <w:r w:rsidR="007978B1">
              <w:t>.</w:t>
            </w:r>
          </w:p>
          <w:p w14:paraId="6E3FB23E" w14:textId="77777777" w:rsidR="007978B1" w:rsidRPr="00E02D5E" w:rsidRDefault="00F214EE" w:rsidP="008B34CE">
            <w:pPr>
              <w:pStyle w:val="Bodytext6space"/>
              <w:spacing w:after="110"/>
            </w:pPr>
            <w:r>
              <w:t>I</w:t>
            </w:r>
            <w:r w:rsidR="007978B1">
              <w:t>ndividual learning styles.</w:t>
            </w:r>
          </w:p>
          <w:p w14:paraId="1CA5DE06" w14:textId="77777777" w:rsidR="007978B1" w:rsidRPr="00FB5A8F" w:rsidRDefault="007978B1" w:rsidP="008B34CE">
            <w:pPr>
              <w:pStyle w:val="Blackheaderbold"/>
              <w:spacing w:after="110"/>
            </w:pPr>
            <w:r w:rsidRPr="00FB5A8F">
              <w:t>Suggested next steps for learning</w:t>
            </w:r>
          </w:p>
          <w:p w14:paraId="22435C6E" w14:textId="77777777" w:rsidR="007978B1" w:rsidRPr="00E50365" w:rsidRDefault="007978B1" w:rsidP="008B34CE">
            <w:pPr>
              <w:spacing w:after="110"/>
              <w:rPr>
                <w:szCs w:val="21"/>
              </w:rPr>
            </w:pPr>
            <w:r w:rsidRPr="00E50365">
              <w:rPr>
                <w:szCs w:val="21"/>
              </w:rPr>
              <w:t>Consider inclusive practices and resources.</w:t>
            </w:r>
          </w:p>
          <w:p w14:paraId="0D3DB00C" w14:textId="77777777" w:rsidR="007978B1" w:rsidRPr="00856A72" w:rsidRDefault="007978B1" w:rsidP="008B34CE">
            <w:pPr>
              <w:pStyle w:val="Bodytext6space"/>
              <w:spacing w:after="110"/>
              <w:rPr>
                <w:b/>
                <w:szCs w:val="22"/>
              </w:rPr>
            </w:pPr>
            <w:r>
              <w:t>Consider use of ICT.</w:t>
            </w:r>
          </w:p>
          <w:p w14:paraId="129765CC" w14:textId="77777777" w:rsidR="007978B1" w:rsidRPr="00FB5A8F" w:rsidRDefault="007978B1" w:rsidP="008B34CE">
            <w:pPr>
              <w:pStyle w:val="Blueheader"/>
              <w:spacing w:after="110"/>
            </w:pPr>
            <w:r w:rsidRPr="00FB5A8F">
              <w:lastRenderedPageBreak/>
              <w:t xml:space="preserve">Ideas for differentiation </w:t>
            </w:r>
          </w:p>
          <w:p w14:paraId="552907BE" w14:textId="77777777" w:rsidR="007978B1" w:rsidRPr="00FB5A8F" w:rsidRDefault="007978B1" w:rsidP="008B34CE">
            <w:pPr>
              <w:pStyle w:val="Blackheaderbold"/>
              <w:spacing w:after="11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221AEC8D" w14:textId="77777777" w:rsidR="007978B1" w:rsidRDefault="007978B1" w:rsidP="008B34CE">
            <w:pPr>
              <w:pStyle w:val="Bodytext6space"/>
              <w:spacing w:after="110"/>
            </w:pPr>
            <w:r>
              <w:t>Repeat instructions to clarify understanding of tasks.</w:t>
            </w:r>
          </w:p>
          <w:p w14:paraId="7DF19F9B" w14:textId="77777777" w:rsidR="007978B1" w:rsidRPr="00E02D5E" w:rsidRDefault="007978B1" w:rsidP="008B34CE">
            <w:pPr>
              <w:pStyle w:val="Bodytext6space"/>
              <w:spacing w:after="110"/>
              <w:rPr>
                <w:rFonts w:eastAsia="Times New Roman"/>
                <w:b/>
                <w:noProof/>
              </w:rPr>
            </w:pPr>
            <w:r>
              <w:t>Share prior knowledge of recent laws and community influence to build understanding.</w:t>
            </w:r>
          </w:p>
          <w:p w14:paraId="3984FAF7" w14:textId="77777777" w:rsidR="007978B1" w:rsidRPr="00FB5A8F" w:rsidRDefault="007978B1" w:rsidP="008B34CE">
            <w:pPr>
              <w:pStyle w:val="Blackheaderbold"/>
              <w:spacing w:after="110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14:paraId="3D9CA0BC" w14:textId="77777777" w:rsidR="007978B1" w:rsidRDefault="007978B1" w:rsidP="008B34CE">
            <w:pPr>
              <w:pStyle w:val="Bodytext6space"/>
              <w:spacing w:after="110"/>
            </w:pPr>
            <w:r>
              <w:t>Use evidence to argue for or against new laws.</w:t>
            </w:r>
          </w:p>
          <w:p w14:paraId="3CCF1F51" w14:textId="77777777" w:rsidR="00DB4799" w:rsidRPr="00E02D5E" w:rsidRDefault="007978B1" w:rsidP="008B34CE">
            <w:pPr>
              <w:pStyle w:val="Bodytext6space"/>
              <w:spacing w:after="110"/>
              <w:rPr>
                <w:b/>
              </w:rPr>
            </w:pPr>
            <w:r>
              <w:t>Lead a discussion about changing laws.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42BCCFFB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70F14A27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687320A" wp14:editId="5B9770BD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73B6B14D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53B7EDE7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6083B782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BCCEAF5" wp14:editId="5F5EB336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3823E293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6617CFB7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22EA237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F0E0245" wp14:editId="677A013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211F604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2FB555CF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3A889EA2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E8E316A" wp14:editId="400A8873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263A900F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5AA9AF2E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2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AB24E67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13B14E2D" w14:textId="77777777" w:rsidR="00B35377" w:rsidRPr="00856A72" w:rsidRDefault="00B35377" w:rsidP="009424C1">
      <w:pPr>
        <w:pStyle w:val="Blackheader"/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047442B7" w14:textId="77777777" w:rsidTr="00FA1C51">
        <w:tc>
          <w:tcPr>
            <w:tcW w:w="5210" w:type="dxa"/>
          </w:tcPr>
          <w:p w14:paraId="1410D2D7" w14:textId="77777777"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7978B1">
              <w:t>6</w:t>
            </w:r>
            <w:r w:rsidRPr="00E8285B">
              <w:t xml:space="preserve"> </w:t>
            </w:r>
            <w:r w:rsidR="00CB5B30">
              <w:t>HASS</w:t>
            </w:r>
            <w:r w:rsidRPr="00E8285B">
              <w:t xml:space="preserve"> — Content descriptions</w:t>
            </w:r>
          </w:p>
          <w:p w14:paraId="64754850" w14:textId="77777777" w:rsidR="007978B1" w:rsidRPr="00E8285B" w:rsidRDefault="007978B1" w:rsidP="007978B1">
            <w:pPr>
              <w:pStyle w:val="Blueheader"/>
            </w:pPr>
            <w:r>
              <w:t xml:space="preserve">Knowledge and </w:t>
            </w:r>
            <w:r w:rsidR="00D549A1">
              <w:t>u</w:t>
            </w:r>
            <w:r>
              <w:t>nderstanding</w:t>
            </w:r>
          </w:p>
          <w:p w14:paraId="02640679" w14:textId="77777777" w:rsidR="007978B1" w:rsidRPr="00B0543F" w:rsidRDefault="007978B1" w:rsidP="007978B1">
            <w:pPr>
              <w:pStyle w:val="Blackheaderbold"/>
            </w:pPr>
            <w:r>
              <w:t>Civics and Citizenship</w:t>
            </w:r>
          </w:p>
          <w:p w14:paraId="52590887" w14:textId="77777777" w:rsidR="007978B1" w:rsidRDefault="007978B1" w:rsidP="007978B1">
            <w:pPr>
              <w:pStyle w:val="Bodytext6space"/>
            </w:pPr>
            <w:r>
              <w:t>The key institutions of Australia’s democratic system of government and how it is based on the Westminster system (ACHASSK143)</w:t>
            </w:r>
          </w:p>
          <w:p w14:paraId="3CA90234" w14:textId="77777777" w:rsidR="007978B1" w:rsidRDefault="007978B1" w:rsidP="007978B1">
            <w:pPr>
              <w:pStyle w:val="Bodytext6space"/>
            </w:pPr>
            <w:r>
              <w:t>Where ideas for new laws can come from and how they become law (ACHASSK146)</w:t>
            </w:r>
          </w:p>
          <w:p w14:paraId="3AC66998" w14:textId="77777777" w:rsidR="007978B1" w:rsidRPr="00E8285B" w:rsidRDefault="007978B1" w:rsidP="007978B1">
            <w:pPr>
              <w:pStyle w:val="Blueheader"/>
            </w:pPr>
            <w:r>
              <w:t xml:space="preserve">Inquiry and </w:t>
            </w:r>
            <w:r w:rsidR="00CB5B30">
              <w:t>s</w:t>
            </w:r>
            <w:r>
              <w:t>kills</w:t>
            </w:r>
          </w:p>
          <w:p w14:paraId="68CDCADA" w14:textId="77777777" w:rsidR="007978B1" w:rsidRPr="00CC1783" w:rsidRDefault="007978B1" w:rsidP="007978B1">
            <w:pPr>
              <w:pStyle w:val="Blackheaderbold"/>
            </w:pPr>
            <w:r>
              <w:t>Researching</w:t>
            </w:r>
          </w:p>
          <w:p w14:paraId="39EBF6D8" w14:textId="77777777" w:rsidR="007978B1" w:rsidRDefault="007978B1" w:rsidP="007978B1">
            <w:pPr>
              <w:pStyle w:val="Bodytext6space"/>
            </w:pPr>
            <w:r>
              <w:t>Locate and collect relevant information and data from primary and secondary sources (ACHASSI123)</w:t>
            </w:r>
          </w:p>
          <w:p w14:paraId="2C699AA8" w14:textId="77777777" w:rsidR="007978B1" w:rsidRPr="00CC1783" w:rsidRDefault="007978B1" w:rsidP="007978B1">
            <w:pPr>
              <w:pStyle w:val="Bodytext6space"/>
            </w:pPr>
            <w:r>
              <w:t xml:space="preserve">Sequence information about </w:t>
            </w:r>
            <w:r w:rsidRPr="006C4FD4">
              <w:rPr>
                <w:color w:val="808080" w:themeColor="background1" w:themeShade="80"/>
              </w:rPr>
              <w:t>people’s lives, events</w:t>
            </w:r>
            <w:r>
              <w:t xml:space="preserve">, developments </w:t>
            </w:r>
            <w:r w:rsidRPr="006C4FD4">
              <w:rPr>
                <w:color w:val="808080" w:themeColor="background1" w:themeShade="80"/>
              </w:rPr>
              <w:t xml:space="preserve">and phenomena using a variety of methods including timelines </w:t>
            </w:r>
            <w:r>
              <w:t>(ACHASSI125)</w:t>
            </w:r>
          </w:p>
          <w:p w14:paraId="6A5EDEDE" w14:textId="77777777" w:rsidR="007978B1" w:rsidRPr="00B0543F" w:rsidRDefault="007978B1" w:rsidP="007978B1">
            <w:pPr>
              <w:pStyle w:val="Blackheaderbold"/>
            </w:pPr>
            <w:r>
              <w:t>Analysing</w:t>
            </w:r>
          </w:p>
          <w:p w14:paraId="5498E18F" w14:textId="77777777" w:rsidR="007978B1" w:rsidRDefault="007978B1" w:rsidP="007978B1">
            <w:pPr>
              <w:pStyle w:val="Bodytext6space"/>
            </w:pPr>
            <w:r>
              <w:t xml:space="preserve">Examine different viewpoints on actions, events, issues </w:t>
            </w:r>
            <w:r w:rsidRPr="006C4FD4">
              <w:rPr>
                <w:color w:val="808080" w:themeColor="background1" w:themeShade="80"/>
              </w:rPr>
              <w:t>and phenomena</w:t>
            </w:r>
            <w:r>
              <w:t xml:space="preserve"> in the past and present (ACHASSI127)</w:t>
            </w:r>
          </w:p>
          <w:p w14:paraId="08120EE8" w14:textId="77777777" w:rsidR="007978B1" w:rsidRPr="00B0543F" w:rsidRDefault="007978B1" w:rsidP="007978B1">
            <w:pPr>
              <w:pStyle w:val="Blackheaderbold"/>
            </w:pPr>
            <w:r>
              <w:t>Evaluating and reflecting</w:t>
            </w:r>
          </w:p>
          <w:p w14:paraId="37D29999" w14:textId="77777777" w:rsidR="00A4694C" w:rsidRPr="009B0022" w:rsidRDefault="007978B1" w:rsidP="007978B1">
            <w:pPr>
              <w:pStyle w:val="Bodytext6space"/>
            </w:pPr>
            <w:r>
              <w:t>Evaluate evidence to draw conclusions (ACHASSI129)</w:t>
            </w:r>
          </w:p>
        </w:tc>
        <w:tc>
          <w:tcPr>
            <w:tcW w:w="5210" w:type="dxa"/>
          </w:tcPr>
          <w:p w14:paraId="255B48B8" w14:textId="77777777"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14:paraId="3A016EEB" w14:textId="77777777" w:rsidR="007978B1" w:rsidRPr="00B0543F" w:rsidRDefault="007978B1" w:rsidP="007978B1">
            <w:pPr>
              <w:pStyle w:val="Blackheaderbold"/>
              <w:spacing w:after="60" w:line="240" w:lineRule="auto"/>
            </w:pPr>
            <w:r>
              <w:t>Literacy</w:t>
            </w:r>
          </w:p>
          <w:p w14:paraId="6409106D" w14:textId="77777777" w:rsidR="007978B1" w:rsidRPr="00BC72CD" w:rsidRDefault="007978B1" w:rsidP="007978B1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14:paraId="4AC80462" w14:textId="77777777" w:rsidR="007978B1" w:rsidRDefault="007978B1" w:rsidP="007978B1">
            <w:pPr>
              <w:pStyle w:val="Bullet3space"/>
              <w:spacing w:line="240" w:lineRule="auto"/>
            </w:pPr>
            <w:r>
              <w:t>Word knowledge</w:t>
            </w:r>
          </w:p>
          <w:p w14:paraId="765CF4D2" w14:textId="77777777" w:rsidR="007978B1" w:rsidRDefault="007978B1" w:rsidP="007978B1">
            <w:pPr>
              <w:pStyle w:val="Bullet3space"/>
              <w:spacing w:after="120" w:line="240" w:lineRule="auto"/>
            </w:pPr>
            <w:r>
              <w:t>Visual knowledge</w:t>
            </w:r>
          </w:p>
          <w:p w14:paraId="67291898" w14:textId="77777777" w:rsidR="007978B1" w:rsidRPr="00B0543F" w:rsidRDefault="007978B1" w:rsidP="007978B1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2EA1663F" w14:textId="77777777" w:rsidR="007978B1" w:rsidRDefault="007978B1" w:rsidP="007978B1">
            <w:pPr>
              <w:pStyle w:val="Bullet3space"/>
              <w:spacing w:line="240" w:lineRule="auto"/>
            </w:pPr>
            <w:r>
              <w:t>Generating ideas, possibilities and actions</w:t>
            </w:r>
          </w:p>
          <w:p w14:paraId="00DC4F5D" w14:textId="77777777" w:rsidR="007978B1" w:rsidRPr="007D39E1" w:rsidRDefault="007978B1" w:rsidP="007978B1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Analysing, synthesising and evaluating reasoning and procedures</w:t>
            </w:r>
          </w:p>
          <w:p w14:paraId="1EDD5969" w14:textId="77777777" w:rsidR="007978B1" w:rsidRPr="00B0543F" w:rsidRDefault="007978B1" w:rsidP="007978B1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2CBBD495" w14:textId="77777777" w:rsidR="007978B1" w:rsidRDefault="007978B1" w:rsidP="007978B1">
            <w:pPr>
              <w:pStyle w:val="Bullet3space"/>
              <w:spacing w:line="240" w:lineRule="auto"/>
            </w:pPr>
            <w:r>
              <w:t>Exploring values, rights and responsibilities</w:t>
            </w:r>
          </w:p>
          <w:p w14:paraId="3CD72964" w14:textId="77777777" w:rsidR="007978B1" w:rsidRDefault="007978B1" w:rsidP="007978B1">
            <w:pPr>
              <w:pStyle w:val="Bullet3space"/>
              <w:spacing w:line="240" w:lineRule="auto"/>
            </w:pPr>
            <w:r>
              <w:t>Understanding ethical concepts and issues</w:t>
            </w:r>
          </w:p>
          <w:p w14:paraId="255BA793" w14:textId="77777777" w:rsidR="007978B1" w:rsidRPr="007D39E1" w:rsidRDefault="007978B1" w:rsidP="007978B1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Reasoning in decision-making and actions</w:t>
            </w:r>
          </w:p>
          <w:p w14:paraId="48388413" w14:textId="77777777" w:rsidR="007978B1" w:rsidRPr="00B0543F" w:rsidRDefault="007978B1" w:rsidP="007978B1">
            <w:pPr>
              <w:pStyle w:val="Blackheaderbold"/>
              <w:spacing w:after="60" w:line="240" w:lineRule="auto"/>
            </w:pPr>
            <w:r>
              <w:t>Intercultural understanding</w:t>
            </w:r>
          </w:p>
          <w:p w14:paraId="3B2FA64B" w14:textId="77777777" w:rsidR="007978B1" w:rsidRDefault="007978B1" w:rsidP="007978B1">
            <w:pPr>
              <w:pStyle w:val="Bullet3space"/>
              <w:spacing w:line="240" w:lineRule="auto"/>
            </w:pPr>
            <w:r>
              <w:t>Interacting and empathising with others</w:t>
            </w:r>
          </w:p>
          <w:p w14:paraId="2E0B5979" w14:textId="77777777" w:rsidR="00B35377" w:rsidRPr="007978B1" w:rsidRDefault="007978B1" w:rsidP="007978B1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1003B0B5" wp14:editId="789EC626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00C17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8B203" w14:textId="77777777" w:rsidR="005312FE" w:rsidRDefault="005312FE" w:rsidP="00AB207A">
      <w:pPr>
        <w:spacing w:after="0" w:line="240" w:lineRule="auto"/>
      </w:pPr>
      <w:r>
        <w:separator/>
      </w:r>
    </w:p>
    <w:p w14:paraId="12420FF5" w14:textId="77777777" w:rsidR="005312FE" w:rsidRDefault="005312FE"/>
    <w:p w14:paraId="0B6AEF04" w14:textId="77777777" w:rsidR="005312FE" w:rsidRDefault="005312FE"/>
  </w:endnote>
  <w:endnote w:type="continuationSeparator" w:id="0">
    <w:p w14:paraId="24620BDD" w14:textId="77777777" w:rsidR="005312FE" w:rsidRDefault="005312FE" w:rsidP="00AB207A">
      <w:pPr>
        <w:spacing w:after="0" w:line="240" w:lineRule="auto"/>
      </w:pPr>
      <w:r>
        <w:continuationSeparator/>
      </w:r>
    </w:p>
    <w:p w14:paraId="606DF673" w14:textId="77777777" w:rsidR="005312FE" w:rsidRDefault="005312FE"/>
    <w:p w14:paraId="75947975" w14:textId="77777777" w:rsidR="005312FE" w:rsidRDefault="005312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B498B" w14:textId="77777777"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BB9EDDA" wp14:editId="36E690D9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464FA7B4" wp14:editId="78E17A2E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7D3F72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7D3F72">
        <w:rPr>
          <w:noProof/>
        </w:rPr>
        <w:t>3</w:t>
      </w:r>
    </w:fldSimple>
  </w:p>
  <w:p w14:paraId="51310FD2" w14:textId="77777777" w:rsidR="00D5348A" w:rsidRPr="000F41F4" w:rsidRDefault="003B0FA7" w:rsidP="000F41F4">
    <w:pPr>
      <w:pStyle w:val="Footergrey"/>
    </w:pPr>
    <w:r>
      <w:t>HASS</w:t>
    </w:r>
    <w:r w:rsidR="007978B1">
      <w:t>_Y06</w:t>
    </w:r>
    <w:r w:rsidR="00D5348A">
      <w:t>_</w:t>
    </w:r>
    <w:r w:rsidR="007978B1">
      <w:t>U1</w:t>
    </w:r>
    <w:r w:rsidR="00BC4FBE">
      <w:t>_</w:t>
    </w:r>
    <w:r w:rsidR="008E2E4D">
      <w:t>L</w:t>
    </w:r>
    <w:r w:rsidR="007978B1">
      <w:t>P11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07FC1" w14:textId="77777777" w:rsidR="005312FE" w:rsidRDefault="005312FE" w:rsidP="00AB207A">
      <w:pPr>
        <w:spacing w:after="0" w:line="240" w:lineRule="auto"/>
      </w:pPr>
      <w:r>
        <w:separator/>
      </w:r>
    </w:p>
    <w:p w14:paraId="7A21E594" w14:textId="77777777" w:rsidR="005312FE" w:rsidRDefault="005312FE"/>
    <w:p w14:paraId="01715023" w14:textId="77777777" w:rsidR="005312FE" w:rsidRDefault="005312FE"/>
  </w:footnote>
  <w:footnote w:type="continuationSeparator" w:id="0">
    <w:p w14:paraId="138A2F1E" w14:textId="77777777" w:rsidR="005312FE" w:rsidRDefault="005312FE" w:rsidP="00AB207A">
      <w:pPr>
        <w:spacing w:after="0" w:line="240" w:lineRule="auto"/>
      </w:pPr>
      <w:r>
        <w:continuationSeparator/>
      </w:r>
    </w:p>
    <w:p w14:paraId="373E43BA" w14:textId="77777777" w:rsidR="005312FE" w:rsidRDefault="005312FE"/>
    <w:p w14:paraId="6AB90864" w14:textId="77777777" w:rsidR="005312FE" w:rsidRDefault="005312F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.5pt;height:22.5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374629">
    <w:abstractNumId w:val="15"/>
  </w:num>
  <w:num w:numId="2" w16cid:durableId="1761560079">
    <w:abstractNumId w:val="25"/>
  </w:num>
  <w:num w:numId="3" w16cid:durableId="535701735">
    <w:abstractNumId w:val="4"/>
  </w:num>
  <w:num w:numId="4" w16cid:durableId="1269972180">
    <w:abstractNumId w:val="23"/>
  </w:num>
  <w:num w:numId="5" w16cid:durableId="1847984270">
    <w:abstractNumId w:val="4"/>
  </w:num>
  <w:num w:numId="6" w16cid:durableId="182210138">
    <w:abstractNumId w:val="14"/>
  </w:num>
  <w:num w:numId="7" w16cid:durableId="164437454">
    <w:abstractNumId w:val="12"/>
  </w:num>
  <w:num w:numId="8" w16cid:durableId="811480256">
    <w:abstractNumId w:val="25"/>
  </w:num>
  <w:num w:numId="9" w16cid:durableId="230965516">
    <w:abstractNumId w:val="25"/>
  </w:num>
  <w:num w:numId="10" w16cid:durableId="1704793172">
    <w:abstractNumId w:val="25"/>
  </w:num>
  <w:num w:numId="11" w16cid:durableId="348334254">
    <w:abstractNumId w:val="25"/>
  </w:num>
  <w:num w:numId="12" w16cid:durableId="338653314">
    <w:abstractNumId w:val="25"/>
  </w:num>
  <w:num w:numId="13" w16cid:durableId="1455558531">
    <w:abstractNumId w:val="0"/>
  </w:num>
  <w:num w:numId="14" w16cid:durableId="1681078849">
    <w:abstractNumId w:val="17"/>
  </w:num>
  <w:num w:numId="15" w16cid:durableId="2144231569">
    <w:abstractNumId w:val="5"/>
  </w:num>
  <w:num w:numId="16" w16cid:durableId="208229647">
    <w:abstractNumId w:val="20"/>
  </w:num>
  <w:num w:numId="17" w16cid:durableId="1578443100">
    <w:abstractNumId w:val="22"/>
  </w:num>
  <w:num w:numId="18" w16cid:durableId="473985889">
    <w:abstractNumId w:val="11"/>
  </w:num>
  <w:num w:numId="19" w16cid:durableId="691805860">
    <w:abstractNumId w:val="24"/>
  </w:num>
  <w:num w:numId="20" w16cid:durableId="1706564909">
    <w:abstractNumId w:val="7"/>
  </w:num>
  <w:num w:numId="21" w16cid:durableId="1724253313">
    <w:abstractNumId w:val="3"/>
  </w:num>
  <w:num w:numId="22" w16cid:durableId="338823416">
    <w:abstractNumId w:val="6"/>
  </w:num>
  <w:num w:numId="23" w16cid:durableId="185750142">
    <w:abstractNumId w:val="2"/>
  </w:num>
  <w:num w:numId="24" w16cid:durableId="142553807">
    <w:abstractNumId w:val="16"/>
  </w:num>
  <w:num w:numId="25" w16cid:durableId="107818836">
    <w:abstractNumId w:val="18"/>
  </w:num>
  <w:num w:numId="26" w16cid:durableId="71898042">
    <w:abstractNumId w:val="9"/>
  </w:num>
  <w:num w:numId="27" w16cid:durableId="942029598">
    <w:abstractNumId w:val="21"/>
  </w:num>
  <w:num w:numId="28" w16cid:durableId="663821316">
    <w:abstractNumId w:val="13"/>
  </w:num>
  <w:num w:numId="29" w16cid:durableId="2127767372">
    <w:abstractNumId w:val="8"/>
  </w:num>
  <w:num w:numId="30" w16cid:durableId="549535113">
    <w:abstractNumId w:val="10"/>
  </w:num>
  <w:num w:numId="31" w16cid:durableId="1399328637">
    <w:abstractNumId w:val="1"/>
  </w:num>
  <w:num w:numId="32" w16cid:durableId="18893699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1DA0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866EC"/>
    <w:rsid w:val="00191EF3"/>
    <w:rsid w:val="00195CC0"/>
    <w:rsid w:val="001A2DF8"/>
    <w:rsid w:val="001A5C56"/>
    <w:rsid w:val="00201A2E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A0B1C"/>
    <w:rsid w:val="003A6C96"/>
    <w:rsid w:val="003B0FA7"/>
    <w:rsid w:val="003E3722"/>
    <w:rsid w:val="003E7E93"/>
    <w:rsid w:val="003F4851"/>
    <w:rsid w:val="0040384A"/>
    <w:rsid w:val="00404C9D"/>
    <w:rsid w:val="00424421"/>
    <w:rsid w:val="00427F27"/>
    <w:rsid w:val="004465FA"/>
    <w:rsid w:val="00451DA0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12FE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5E5D12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978B1"/>
    <w:rsid w:val="007B7C40"/>
    <w:rsid w:val="007C1695"/>
    <w:rsid w:val="007D3F72"/>
    <w:rsid w:val="007D4DBA"/>
    <w:rsid w:val="007D5E14"/>
    <w:rsid w:val="007D5F6F"/>
    <w:rsid w:val="007E06A2"/>
    <w:rsid w:val="007E6765"/>
    <w:rsid w:val="007F361D"/>
    <w:rsid w:val="007F4508"/>
    <w:rsid w:val="008152AE"/>
    <w:rsid w:val="00832583"/>
    <w:rsid w:val="0083315A"/>
    <w:rsid w:val="00853014"/>
    <w:rsid w:val="00856A72"/>
    <w:rsid w:val="00877525"/>
    <w:rsid w:val="0089609E"/>
    <w:rsid w:val="008B0676"/>
    <w:rsid w:val="008B34CE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E1286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20F8"/>
    <w:rsid w:val="00C2632D"/>
    <w:rsid w:val="00C33734"/>
    <w:rsid w:val="00C45601"/>
    <w:rsid w:val="00C4647F"/>
    <w:rsid w:val="00C61064"/>
    <w:rsid w:val="00C8384B"/>
    <w:rsid w:val="00CA4508"/>
    <w:rsid w:val="00CB5B30"/>
    <w:rsid w:val="00CE43BE"/>
    <w:rsid w:val="00CE71F8"/>
    <w:rsid w:val="00CE7EF8"/>
    <w:rsid w:val="00CF32CB"/>
    <w:rsid w:val="00D21223"/>
    <w:rsid w:val="00D319E6"/>
    <w:rsid w:val="00D5348A"/>
    <w:rsid w:val="00D549A1"/>
    <w:rsid w:val="00D63F1A"/>
    <w:rsid w:val="00D7335E"/>
    <w:rsid w:val="00D753D1"/>
    <w:rsid w:val="00D871E4"/>
    <w:rsid w:val="00D879A4"/>
    <w:rsid w:val="00DB4799"/>
    <w:rsid w:val="00DB4B5B"/>
    <w:rsid w:val="00DC6925"/>
    <w:rsid w:val="00DF34D7"/>
    <w:rsid w:val="00E02D5E"/>
    <w:rsid w:val="00E412F2"/>
    <w:rsid w:val="00E53661"/>
    <w:rsid w:val="00E6229A"/>
    <w:rsid w:val="00E7656E"/>
    <w:rsid w:val="00E8285B"/>
    <w:rsid w:val="00E84006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214EE"/>
    <w:rsid w:val="00F35C08"/>
    <w:rsid w:val="00F55FE6"/>
    <w:rsid w:val="00F661B0"/>
    <w:rsid w:val="00F666A6"/>
    <w:rsid w:val="00F7486B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F214EE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21470a4d-214f-4716-b637-ea155af86fa3/0/CIC_Y05-06Band_U2_SS_FromIdeasToLaws.pptx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learningplace.eq.edu.au/cx/resources/items/fb2ca47e-c256-4fd5-84d7-ab6ab3abf7ec/0/HASS_Y06_U1_SS_TypesofLaws.ppt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6730f6f0-0973-45c2-8e74-f75576914324/0/CIC_Y05-06Band_U2_SH_FromIdeasToLaw.doc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30</TotalTime>
  <Pages>3</Pages>
  <Words>608</Words>
  <Characters>3743</Characters>
  <Application>Microsoft Office Word</Application>
  <DocSecurity>0</DocSecurity>
  <Lines>170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SUTHERLAND, Douglas (dsuth10)</cp:lastModifiedBy>
  <cp:revision>16</cp:revision>
  <cp:lastPrinted>2012-06-12T07:44:00Z</cp:lastPrinted>
  <dcterms:created xsi:type="dcterms:W3CDTF">2017-01-03T22:31:00Z</dcterms:created>
  <dcterms:modified xsi:type="dcterms:W3CDTF">2026-02-22T04:45:00Z</dcterms:modified>
</cp:coreProperties>
</file>