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Default="001516A9" w:rsidP="00FF49E8">
      <w:r>
        <w:rPr>
          <w:noProof/>
        </w:rPr>
        <w:drawing>
          <wp:inline distT="0" distB="0" distL="0" distR="0" wp14:anchorId="05EE50A2" wp14:editId="22980AC7">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cstate="print">
                      <a:extLst>
                        <a:ext uri="{28A0092B-C50C-407E-A947-70E740481C1C}">
                          <a14:useLocalDpi xmlns:a14="http://schemas.microsoft.com/office/drawing/2010/main"/>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FF49E8" w:rsidRPr="00026540" w:rsidTr="00A971C8">
        <w:tc>
          <w:tcPr>
            <w:tcW w:w="7428"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1516A9" w:rsidRDefault="001516A9" w:rsidP="00A971C8">
            <w:pPr>
              <w:pStyle w:val="Whiteheaderbanner"/>
            </w:pPr>
            <w:r>
              <w:t>HASS</w:t>
            </w:r>
          </w:p>
          <w:p w:rsidR="00FF49E8" w:rsidRPr="00311AFF" w:rsidRDefault="00F33687" w:rsidP="00A971C8">
            <w:pPr>
              <w:pStyle w:val="Whiteheaderbanner"/>
            </w:pPr>
            <w:r>
              <w:t>Australia in the past</w:t>
            </w:r>
          </w:p>
        </w:tc>
        <w:tc>
          <w:tcPr>
            <w:tcW w:w="1417"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7C2017">
            <w:pPr>
              <w:pStyle w:val="Whiteheaderbanner"/>
              <w:jc w:val="right"/>
            </w:pPr>
            <w:r w:rsidRPr="00B54F07">
              <w:t>Year</w:t>
            </w:r>
            <w:r>
              <w:t xml:space="preserve"> </w:t>
            </w:r>
            <w:r w:rsidR="007C2017">
              <w:t>6</w:t>
            </w:r>
          </w:p>
        </w:tc>
        <w:tc>
          <w:tcPr>
            <w:tcW w:w="1418"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7C2017">
            <w:pPr>
              <w:pStyle w:val="Whiteheaderbanner"/>
              <w:jc w:val="right"/>
            </w:pPr>
            <w:r w:rsidRPr="00B54F07">
              <w:t xml:space="preserve">Unit </w:t>
            </w:r>
            <w:r w:rsidR="007C2017">
              <w:t>1</w:t>
            </w:r>
          </w:p>
        </w:tc>
      </w:tr>
      <w:tr w:rsidR="000D1AE8" w:rsidRPr="00026540" w:rsidTr="00B96EF3">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7C2017" w:rsidRDefault="000D1AE8" w:rsidP="007C2017">
            <w:pPr>
              <w:pStyle w:val="Blackheaderbanner"/>
            </w:pPr>
            <w:r w:rsidRPr="004465FA">
              <w:t>Lesson</w:t>
            </w:r>
            <w:r w:rsidR="007C2017">
              <w:t>s 14</w:t>
            </w:r>
            <w:r w:rsidR="007C2017" w:rsidRPr="007C2017">
              <w:t>–</w:t>
            </w:r>
            <w:r w:rsidR="007C2017">
              <w:t>16</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2E2E83" w:rsidRDefault="00B96EF3" w:rsidP="000E079E">
            <w:pPr>
              <w:pStyle w:val="Blackheaderbanner"/>
            </w:pPr>
            <w:r w:rsidRPr="00B96EF3">
              <w:t>Investigating democratic Australia</w:t>
            </w:r>
            <w:r>
              <w:t xml:space="preserve"> — </w:t>
            </w:r>
            <w:r w:rsidR="007C2017">
              <w:t>Assessment Part B</w:t>
            </w:r>
          </w:p>
        </w:tc>
      </w:tr>
      <w:tr w:rsidR="0002668A" w:rsidRPr="00026540" w:rsidTr="002D3B68">
        <w:tc>
          <w:tcPr>
            <w:tcW w:w="3119"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B5A62">
            <w:pPr>
              <w:pStyle w:val="Blueheader"/>
              <w:spacing w:after="0"/>
            </w:pPr>
            <w:r>
              <w:t>Assessment</w:t>
            </w:r>
            <w:r w:rsidR="0002668A" w:rsidRPr="00FB5A8F">
              <w:t xml:space="preserve"> concepts </w:t>
            </w:r>
          </w:p>
        </w:tc>
        <w:tc>
          <w:tcPr>
            <w:tcW w:w="7144" w:type="dxa"/>
            <w:gridSpan w:val="3"/>
            <w:vMerge w:val="restart"/>
            <w:tcBorders>
              <w:top w:val="nil"/>
              <w:left w:val="nil"/>
              <w:bottom w:val="nil"/>
              <w:right w:val="nil"/>
            </w:tcBorders>
            <w:tcMar>
              <w:left w:w="340" w:type="dxa"/>
            </w:tcMar>
          </w:tcPr>
          <w:p w:rsidR="007C2017" w:rsidRPr="009424C1" w:rsidRDefault="007C2017" w:rsidP="007C2017">
            <w:pPr>
              <w:pStyle w:val="Blackheader"/>
            </w:pPr>
            <w:r w:rsidRPr="00F55FE6">
              <w:t xml:space="preserve">Example </w:t>
            </w:r>
            <w:r>
              <w:t>assessment</w:t>
            </w:r>
            <w:r w:rsidRPr="00F55FE6">
              <w:t xml:space="preserve"> sequence</w:t>
            </w:r>
          </w:p>
          <w:p w:rsidR="007C2017" w:rsidRPr="00BC4877" w:rsidRDefault="007C2017" w:rsidP="007C2017">
            <w:pPr>
              <w:pStyle w:val="Blueheader"/>
            </w:pPr>
            <w:r>
              <w:t>Assessment purpose</w:t>
            </w:r>
          </w:p>
          <w:p w:rsidR="007C2017" w:rsidRPr="00B44934" w:rsidRDefault="007C2017" w:rsidP="007C2017">
            <w:pPr>
              <w:pStyle w:val="Bodytext6space"/>
            </w:pPr>
            <w:r w:rsidRPr="005967F7">
              <w:rPr>
                <w:rStyle w:val="Bodytext6spaceChar"/>
              </w:rPr>
              <w:t>To explain the significance of key people, events, institutions and processes to the development of the Australian nation.</w:t>
            </w:r>
          </w:p>
          <w:p w:rsidR="007C2017" w:rsidRPr="00BC4877" w:rsidRDefault="007C2017" w:rsidP="007C2017">
            <w:pPr>
              <w:pStyle w:val="Blueheader"/>
            </w:pPr>
            <w:r>
              <w:t>Understand the assessment</w:t>
            </w:r>
          </w:p>
          <w:p w:rsidR="007C2017" w:rsidRPr="00B44934" w:rsidRDefault="007C2017" w:rsidP="007C2017">
            <w:pPr>
              <w:pStyle w:val="Bullet3space"/>
              <w:numPr>
                <w:ilvl w:val="0"/>
                <w:numId w:val="0"/>
              </w:numPr>
              <w:ind w:left="284" w:hanging="284"/>
            </w:pPr>
            <w:r>
              <w:rPr>
                <w:rStyle w:val="Bodytext6spaceChar"/>
              </w:rPr>
              <w:t>Students will:</w:t>
            </w:r>
          </w:p>
          <w:p w:rsidR="007545FD" w:rsidRDefault="007545FD" w:rsidP="007545FD">
            <w:pPr>
              <w:pStyle w:val="Bullet3space"/>
            </w:pPr>
            <w:r w:rsidRPr="007545FD">
              <w:t>Generate alternative responses to an issue</w:t>
            </w:r>
            <w:r>
              <w:t>, using criteria to make decisions and judgments and consider advantages and disadvantages for preferring one decision over another.</w:t>
            </w:r>
          </w:p>
          <w:p w:rsidR="007545FD" w:rsidRPr="007545FD" w:rsidRDefault="007545FD" w:rsidP="007545FD">
            <w:pPr>
              <w:pStyle w:val="Bullet3space"/>
            </w:pPr>
            <w:r>
              <w:t>Investigate the key institutions, people and processes of Australia’s democratic and legal system.</w:t>
            </w:r>
          </w:p>
          <w:p w:rsidR="007545FD" w:rsidRDefault="007545FD" w:rsidP="007545FD">
            <w:pPr>
              <w:pStyle w:val="Bullet3space"/>
              <w:rPr>
                <w:b/>
              </w:rPr>
            </w:pPr>
            <w:r>
              <w:t>R</w:t>
            </w:r>
            <w:r w:rsidRPr="00343290">
              <w:t>eflect on learning to propose personal and/or collective action in response to an issue or challenge, and predict the probable effects</w:t>
            </w:r>
            <w:r>
              <w:t>.</w:t>
            </w:r>
          </w:p>
          <w:p w:rsidR="007C2017" w:rsidRPr="00343290" w:rsidRDefault="000E079E" w:rsidP="007C2017">
            <w:pPr>
              <w:pStyle w:val="Bullet3space"/>
            </w:pPr>
            <w:r>
              <w:t>P</w:t>
            </w:r>
            <w:r w:rsidR="007C2017" w:rsidRPr="00343290">
              <w:t>resent ideas, findings, viewpoints and conclusions in a range of communication forms that incorporate source materials</w:t>
            </w:r>
            <w:r>
              <w:t>.</w:t>
            </w:r>
          </w:p>
          <w:p w:rsidR="007C2017" w:rsidRPr="00BC4877" w:rsidRDefault="007C2017" w:rsidP="007C2017">
            <w:pPr>
              <w:pStyle w:val="Blueheader"/>
            </w:pPr>
            <w:r>
              <w:t xml:space="preserve">Review the </w:t>
            </w:r>
            <w:r w:rsidRPr="00D541DC">
              <w:rPr>
                <w:i/>
              </w:rPr>
              <w:t>Guide to making judgments</w:t>
            </w:r>
            <w:r>
              <w:t xml:space="preserve"> and understand the standards A–E</w:t>
            </w:r>
          </w:p>
          <w:p w:rsidR="007C2017" w:rsidRPr="00B44934" w:rsidRDefault="007C2017" w:rsidP="007C2017">
            <w:pPr>
              <w:pStyle w:val="Bullet3space"/>
            </w:pPr>
            <w:r>
              <w:t xml:space="preserve">Work through the </w:t>
            </w:r>
            <w:r w:rsidRPr="00D541DC">
              <w:rPr>
                <w:i/>
              </w:rPr>
              <w:t>Guide to making judgments</w:t>
            </w:r>
            <w:r>
              <w:t xml:space="preserve"> with students and highlight the assessable elements for the assessment and discuss what responses might look like at each of the standards </w:t>
            </w:r>
            <w:r w:rsidRPr="004D38A6">
              <w:t>A</w:t>
            </w:r>
            <w:r w:rsidRPr="004D38A6">
              <w:rPr>
                <w:lang w:eastAsia="en-US"/>
              </w:rPr>
              <w:t>–E</w:t>
            </w:r>
            <w:r>
              <w:t>.</w:t>
            </w:r>
          </w:p>
          <w:p w:rsidR="007C2017" w:rsidRPr="00CE71F8" w:rsidRDefault="007C2017" w:rsidP="007C2017">
            <w:pPr>
              <w:pStyle w:val="Bullet3space"/>
              <w:rPr>
                <w:b/>
              </w:rPr>
            </w:pPr>
            <w:r w:rsidRPr="004D38A6">
              <w:t>Provide students</w:t>
            </w:r>
            <w:r>
              <w:t xml:space="preserve"> with an opportunity to clarify any components of the assessment.</w:t>
            </w:r>
          </w:p>
          <w:p w:rsidR="007C2017" w:rsidRPr="00BC4877" w:rsidRDefault="007C2017" w:rsidP="007C2017">
            <w:pPr>
              <w:pStyle w:val="Blueheader"/>
            </w:pPr>
            <w:r>
              <w:t>Conduct the assessment</w:t>
            </w:r>
          </w:p>
          <w:p w:rsidR="007C2017" w:rsidRPr="00B44934" w:rsidRDefault="00667954" w:rsidP="007C2017">
            <w:pPr>
              <w:pStyle w:val="Bullet3space"/>
            </w:pPr>
            <w:r>
              <w:t>Complete P</w:t>
            </w:r>
            <w:r w:rsidR="007C2017">
              <w:t xml:space="preserve">art </w:t>
            </w:r>
            <w:r w:rsidR="007545FD">
              <w:t>B</w:t>
            </w:r>
            <w:r w:rsidR="007C2017">
              <w:t xml:space="preserve"> of the</w:t>
            </w:r>
            <w:r w:rsidR="006F128A">
              <w:t xml:space="preserve"> assessment task. Refer to T</w:t>
            </w:r>
            <w:r w:rsidR="007C2017">
              <w:t>eaching notes for conditions.</w:t>
            </w:r>
          </w:p>
          <w:p w:rsidR="007C2017" w:rsidRPr="003702F2" w:rsidRDefault="007C2017" w:rsidP="007C2017">
            <w:pPr>
              <w:pStyle w:val="Blackheader"/>
            </w:pPr>
            <w:r w:rsidRPr="003702F2">
              <w:t>Rele</w:t>
            </w:r>
            <w:r>
              <w:t>vant aspect of the Achievement s</w:t>
            </w:r>
            <w:r w:rsidRPr="003702F2">
              <w:t>tandard</w:t>
            </w:r>
          </w:p>
          <w:p w:rsidR="007C2017" w:rsidRDefault="007C2017" w:rsidP="007C2017">
            <w:pPr>
              <w:pStyle w:val="Bodytext6space"/>
            </w:pPr>
            <w:r w:rsidRPr="003702F2">
              <w:t>In this unit, assessment of student learning aligns to t</w:t>
            </w:r>
            <w:r>
              <w:t>he following components of the A</w:t>
            </w:r>
            <w:r w:rsidRPr="003702F2">
              <w:t xml:space="preserve">chievement standard. </w:t>
            </w:r>
          </w:p>
          <w:p w:rsidR="007545FD" w:rsidRPr="005967F7" w:rsidRDefault="007545FD" w:rsidP="007545FD">
            <w:pPr>
              <w:spacing w:before="60" w:after="60"/>
              <w:rPr>
                <w:rFonts w:cs="Arial"/>
                <w:color w:val="A6A6A6" w:themeColor="background1" w:themeShade="A6"/>
                <w:szCs w:val="18"/>
                <w:lang w:eastAsia="en-US"/>
              </w:rPr>
            </w:pPr>
            <w:r w:rsidRPr="005967F7">
              <w:rPr>
                <w:rFonts w:cs="Arial"/>
                <w:color w:val="000000"/>
                <w:szCs w:val="18"/>
              </w:rPr>
              <w:t xml:space="preserve">By the end of Year 6, </w:t>
            </w:r>
            <w:r w:rsidRPr="005967F7">
              <w:rPr>
                <w:rFonts w:cs="Arial"/>
                <w:szCs w:val="18"/>
              </w:rPr>
              <w:t xml:space="preserve">students </w:t>
            </w:r>
            <w:r w:rsidRPr="005967F7">
              <w:rPr>
                <w:rFonts w:cs="Arial"/>
                <w:szCs w:val="18"/>
                <w:lang w:eastAsia="en-US"/>
              </w:rPr>
              <w:t xml:space="preserve">explain the significance of an event/development, an individual </w:t>
            </w:r>
            <w:r w:rsidRPr="00166EF9">
              <w:rPr>
                <w:rFonts w:cs="Arial"/>
                <w:color w:val="A6A6A6" w:themeColor="background1" w:themeShade="A6"/>
                <w:szCs w:val="18"/>
                <w:lang w:eastAsia="en-US"/>
              </w:rPr>
              <w:t>and/or group</w:t>
            </w:r>
            <w:r w:rsidRPr="005967F7">
              <w:rPr>
                <w:rFonts w:cs="Arial"/>
                <w:szCs w:val="18"/>
                <w:lang w:eastAsia="en-US"/>
              </w:rPr>
              <w:t xml:space="preserve">. </w:t>
            </w:r>
            <w:r w:rsidRPr="005967F7">
              <w:rPr>
                <w:rFonts w:cs="Arial"/>
                <w:color w:val="A6A6A6" w:themeColor="background1" w:themeShade="A6"/>
                <w:szCs w:val="18"/>
                <w:lang w:eastAsia="en-US"/>
              </w:rPr>
              <w:t xml:space="preserve">They identify and describe continuities and changes for different groups in the past and present. </w:t>
            </w:r>
            <w:r w:rsidRPr="005967F7">
              <w:rPr>
                <w:rFonts w:cs="Arial"/>
                <w:szCs w:val="18"/>
                <w:lang w:eastAsia="en-US"/>
              </w:rPr>
              <w:t>They describe the causes and effects of change on society</w:t>
            </w:r>
            <w:r w:rsidRPr="005967F7">
              <w:rPr>
                <w:rFonts w:cs="Arial"/>
                <w:color w:val="A6A6A6" w:themeColor="background1" w:themeShade="A6"/>
                <w:szCs w:val="18"/>
                <w:lang w:eastAsia="en-US"/>
              </w:rPr>
              <w:t xml:space="preserve">. They compare the experiences of different people in the past. Students describe, compare and explain the diverse characteristics of different places in different locations from local to global scales. They describe how people, places, communities and environments are diverse and globally interconnected and identify the effects of these interconnections over time. </w:t>
            </w:r>
            <w:r w:rsidRPr="005967F7">
              <w:rPr>
                <w:rFonts w:cs="Arial"/>
                <w:szCs w:val="18"/>
                <w:lang w:eastAsia="en-US"/>
              </w:rPr>
              <w:t xml:space="preserve">Students explain the importance of people, </w:t>
            </w:r>
            <w:r w:rsidRPr="00166EF9">
              <w:rPr>
                <w:rFonts w:cs="Arial"/>
                <w:szCs w:val="18"/>
                <w:lang w:eastAsia="en-US"/>
              </w:rPr>
              <w:t>institutions and processes t</w:t>
            </w:r>
            <w:r w:rsidRPr="005967F7">
              <w:rPr>
                <w:rFonts w:cs="Arial"/>
                <w:szCs w:val="18"/>
                <w:lang w:eastAsia="en-US"/>
              </w:rPr>
              <w:t xml:space="preserve">o Australia’s democracy and legal system. </w:t>
            </w:r>
            <w:r w:rsidRPr="005967F7">
              <w:rPr>
                <w:rFonts w:cs="Arial"/>
                <w:color w:val="A6A6A6" w:themeColor="background1" w:themeShade="A6"/>
                <w:szCs w:val="18"/>
                <w:lang w:eastAsia="en-US"/>
              </w:rPr>
              <w:t>They describe the rights and responsibilities of Australian citizens and the obligations they may have as global citizens</w:t>
            </w:r>
            <w:r w:rsidRPr="00AD70B4">
              <w:rPr>
                <w:rFonts w:cs="Arial"/>
                <w:color w:val="A6A6A6" w:themeColor="background1" w:themeShade="A6"/>
                <w:szCs w:val="18"/>
                <w:lang w:eastAsia="en-US"/>
              </w:rPr>
              <w:t xml:space="preserve">. Students recognise why choices about the </w:t>
            </w:r>
            <w:r w:rsidRPr="00AD70B4">
              <w:rPr>
                <w:rFonts w:cs="Arial"/>
                <w:color w:val="A6A6A6" w:themeColor="background1" w:themeShade="A6"/>
                <w:szCs w:val="18"/>
                <w:lang w:eastAsia="en-US"/>
              </w:rPr>
              <w:lastRenderedPageBreak/>
              <w:t xml:space="preserve">allocation of resources involve trade-offs. They explain why it is important to be informed when making consumer and financial decisions. They identify the purpose of business and recognise the different ways that businesses choose to provide goods and services. </w:t>
            </w:r>
            <w:r w:rsidRPr="005967F7">
              <w:rPr>
                <w:rFonts w:cs="Arial"/>
                <w:color w:val="A6A6A6" w:themeColor="background1" w:themeShade="A6"/>
                <w:szCs w:val="18"/>
                <w:lang w:eastAsia="en-US"/>
              </w:rPr>
              <w:t>They explain different views on how to respond to an issue or challenge.</w:t>
            </w:r>
          </w:p>
          <w:p w:rsidR="007545FD" w:rsidRPr="005967F7" w:rsidRDefault="007545FD" w:rsidP="007545FD">
            <w:pPr>
              <w:autoSpaceDE w:val="0"/>
              <w:autoSpaceDN w:val="0"/>
              <w:adjustRightInd w:val="0"/>
              <w:spacing w:before="60" w:after="60"/>
              <w:rPr>
                <w:rFonts w:cs="Arial"/>
                <w:szCs w:val="18"/>
                <w:lang w:eastAsia="en-US"/>
              </w:rPr>
            </w:pPr>
            <w:r w:rsidRPr="005967F7">
              <w:rPr>
                <w:rFonts w:cs="Arial"/>
                <w:color w:val="A6A6A6" w:themeColor="background1" w:themeShade="A6"/>
                <w:szCs w:val="18"/>
                <w:lang w:eastAsia="en-US"/>
              </w:rPr>
              <w:t xml:space="preserve">Students develop appropriate questions to frame an investigation. </w:t>
            </w:r>
            <w:r w:rsidRPr="005967F7">
              <w:rPr>
                <w:rFonts w:cs="Arial"/>
                <w:szCs w:val="18"/>
                <w:lang w:eastAsia="en-US"/>
              </w:rPr>
              <w:t xml:space="preserve">They locate and collect useful data and information from primary and secondary sources. </w:t>
            </w:r>
            <w:r w:rsidRPr="005967F7">
              <w:rPr>
                <w:rFonts w:cs="Arial"/>
                <w:color w:val="BFBFBF" w:themeColor="background1" w:themeShade="BF"/>
                <w:szCs w:val="18"/>
                <w:lang w:eastAsia="en-US"/>
              </w:rPr>
              <w:t xml:space="preserve">They examine sources to determine their origin and purpose and to identify different perspectives in the past </w:t>
            </w:r>
            <w:r w:rsidRPr="005967F7">
              <w:rPr>
                <w:rFonts w:cs="Arial"/>
                <w:color w:val="A6A6A6" w:themeColor="background1" w:themeShade="A6"/>
                <w:szCs w:val="18"/>
                <w:lang w:eastAsia="en-US"/>
              </w:rPr>
              <w:t>and present</w:t>
            </w:r>
            <w:r w:rsidRPr="005967F7">
              <w:rPr>
                <w:rFonts w:cs="Arial"/>
                <w:szCs w:val="18"/>
                <w:lang w:eastAsia="en-US"/>
              </w:rPr>
              <w:t xml:space="preserve">. </w:t>
            </w:r>
            <w:r w:rsidRPr="005967F7">
              <w:rPr>
                <w:rFonts w:cs="Arial"/>
                <w:color w:val="A6A6A6" w:themeColor="background1" w:themeShade="A6"/>
                <w:szCs w:val="18"/>
                <w:lang w:eastAsia="en-US"/>
              </w:rPr>
              <w:t>They interpret data to identify, describe and compare distributions, patterns and trends, and to infer relationships, and evaluate evidence to draw conclusions</w:t>
            </w:r>
            <w:r w:rsidRPr="005967F7">
              <w:rPr>
                <w:rFonts w:cs="Arial"/>
                <w:szCs w:val="18"/>
                <w:lang w:eastAsia="en-US"/>
              </w:rPr>
              <w:t xml:space="preserve">. Students sequence information about events, the lives of individuals </w:t>
            </w:r>
            <w:r w:rsidRPr="005967F7">
              <w:rPr>
                <w:rFonts w:cs="Arial"/>
                <w:color w:val="A6A6A6" w:themeColor="background1" w:themeShade="A6"/>
                <w:szCs w:val="18"/>
                <w:shd w:val="clear" w:color="auto" w:fill="FFFFFF" w:themeFill="background1"/>
                <w:lang w:eastAsia="en-US"/>
              </w:rPr>
              <w:t xml:space="preserve">and selected phenomena </w:t>
            </w:r>
            <w:r w:rsidRPr="005967F7">
              <w:rPr>
                <w:rFonts w:cs="Arial"/>
                <w:szCs w:val="18"/>
                <w:shd w:val="clear" w:color="auto" w:fill="FFFFFF" w:themeFill="background1"/>
                <w:lang w:eastAsia="en-US"/>
              </w:rPr>
              <w:t>in</w:t>
            </w:r>
            <w:r w:rsidRPr="005967F7">
              <w:rPr>
                <w:rFonts w:cs="Arial"/>
                <w:szCs w:val="18"/>
                <w:lang w:eastAsia="en-US"/>
              </w:rPr>
              <w:t xml:space="preserve"> chronological order </w:t>
            </w:r>
            <w:r w:rsidRPr="005967F7">
              <w:rPr>
                <w:rFonts w:cs="Arial"/>
                <w:color w:val="A6A6A6" w:themeColor="background1" w:themeShade="A6"/>
                <w:szCs w:val="18"/>
                <w:lang w:eastAsia="en-US"/>
              </w:rPr>
              <w:t xml:space="preserve">and represent time by creating timelines. They organise and represent data in a range of formats, including large- and small-scale maps, using appropriate conventions. </w:t>
            </w:r>
            <w:r w:rsidRPr="00166EF9">
              <w:rPr>
                <w:rFonts w:cs="Arial"/>
                <w:szCs w:val="18"/>
                <w:lang w:eastAsia="en-US"/>
              </w:rPr>
              <w:t xml:space="preserve">They collaboratively generate alternative responses to an issue, use criteria to make decisions and identify the advantages and disadvantages of preferring one decision over others. They reflect on their learning to propose action in response to an issue or challenge and describe the probable effects of their proposal. They present ideas, findings, viewpoints and conclusions in a range of communication forms </w:t>
            </w:r>
            <w:r w:rsidRPr="005967F7">
              <w:rPr>
                <w:rFonts w:cs="Arial"/>
                <w:szCs w:val="18"/>
                <w:lang w:eastAsia="en-US"/>
              </w:rPr>
              <w:t xml:space="preserve">that incorporate source materials, </w:t>
            </w:r>
            <w:r w:rsidRPr="005967F7">
              <w:rPr>
                <w:rFonts w:cs="Arial"/>
                <w:color w:val="A6A6A6" w:themeColor="background1" w:themeShade="A6"/>
                <w:szCs w:val="18"/>
                <w:lang w:eastAsia="en-US"/>
              </w:rPr>
              <w:t xml:space="preserve">mapping, graphing, </w:t>
            </w:r>
            <w:r w:rsidRPr="005967F7">
              <w:rPr>
                <w:rFonts w:cs="Arial"/>
                <w:szCs w:val="18"/>
                <w:lang w:eastAsia="en-US"/>
              </w:rPr>
              <w:t>communication conventions and discipline-specific terms.</w:t>
            </w:r>
          </w:p>
          <w:p w:rsidR="007C2017" w:rsidRDefault="007C2017" w:rsidP="007C2017">
            <w:pPr>
              <w:pStyle w:val="AClogo"/>
            </w:pPr>
            <w:r>
              <w:rPr>
                <w:lang w:val="en-AU"/>
              </w:rPr>
              <w:drawing>
                <wp:inline distT="0" distB="0" distL="0" distR="0" wp14:anchorId="19B41F0C" wp14:editId="2E17DA37">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7C2017" w:rsidRPr="00BC4877" w:rsidRDefault="007C2017" w:rsidP="007C2017">
            <w:pPr>
              <w:pStyle w:val="Blackheader"/>
            </w:pPr>
            <w:r>
              <w:t>Resources</w:t>
            </w:r>
          </w:p>
          <w:p w:rsidR="007C2017" w:rsidRPr="00667954" w:rsidRDefault="007C2017" w:rsidP="007C2017">
            <w:pPr>
              <w:pStyle w:val="Blackheader"/>
              <w:rPr>
                <w:rFonts w:eastAsia="SimSun" w:cs="Times New Roman"/>
                <w:b w:val="0"/>
                <w:bCs w:val="0"/>
                <w:iCs w:val="0"/>
                <w:sz w:val="21"/>
                <w:lang w:val="en-US" w:eastAsia="en-US"/>
              </w:rPr>
            </w:pPr>
            <w:r w:rsidRPr="006D2BA7">
              <w:rPr>
                <w:rFonts w:eastAsia="SimSun" w:cs="Times New Roman"/>
                <w:b w:val="0"/>
                <w:bCs w:val="0"/>
                <w:iCs w:val="0"/>
                <w:sz w:val="21"/>
                <w:lang w:val="en-US" w:eastAsia="en-US"/>
              </w:rPr>
              <w:t xml:space="preserve">Assessment </w:t>
            </w:r>
            <w:r w:rsidR="00B610EA">
              <w:rPr>
                <w:rFonts w:eastAsia="SimSun" w:cs="Times New Roman"/>
                <w:b w:val="0"/>
                <w:bCs w:val="0"/>
                <w:iCs w:val="0"/>
                <w:sz w:val="21"/>
                <w:lang w:val="en-US" w:eastAsia="en-US"/>
              </w:rPr>
              <w:t>t</w:t>
            </w:r>
            <w:r w:rsidRPr="007C2017">
              <w:rPr>
                <w:rFonts w:eastAsia="SimSun" w:cs="Times New Roman"/>
                <w:b w:val="0"/>
                <w:bCs w:val="0"/>
                <w:iCs w:val="0"/>
                <w:sz w:val="21"/>
                <w:lang w:val="en-US" w:eastAsia="en-US"/>
              </w:rPr>
              <w:t xml:space="preserve">ask </w:t>
            </w:r>
            <w:r w:rsidRPr="007C2017">
              <w:rPr>
                <w:b w:val="0"/>
                <w:lang w:val="en-US"/>
              </w:rPr>
              <w:t xml:space="preserve">— </w:t>
            </w:r>
            <w:r w:rsidR="00667954" w:rsidRPr="00473FF3">
              <w:rPr>
                <w:rFonts w:eastAsia="SimSun" w:cs="Times New Roman"/>
                <w:b w:val="0"/>
                <w:bCs w:val="0"/>
                <w:i/>
                <w:iCs w:val="0"/>
                <w:sz w:val="21"/>
                <w:lang w:val="en-US" w:eastAsia="en-US"/>
              </w:rPr>
              <w:t>Australia in the p</w:t>
            </w:r>
            <w:r w:rsidRPr="00473FF3">
              <w:rPr>
                <w:rFonts w:eastAsia="SimSun" w:cs="Times New Roman"/>
                <w:b w:val="0"/>
                <w:bCs w:val="0"/>
                <w:i/>
                <w:iCs w:val="0"/>
                <w:sz w:val="21"/>
                <w:lang w:val="en-US" w:eastAsia="en-US"/>
              </w:rPr>
              <w:t>ast</w:t>
            </w:r>
            <w:r w:rsidR="005F6175" w:rsidRPr="00667954">
              <w:rPr>
                <w:rFonts w:eastAsia="SimSun" w:cs="Times New Roman"/>
                <w:b w:val="0"/>
                <w:bCs w:val="0"/>
                <w:iCs w:val="0"/>
                <w:sz w:val="21"/>
                <w:lang w:val="en-US" w:eastAsia="en-US"/>
              </w:rPr>
              <w:t xml:space="preserve"> </w:t>
            </w:r>
          </w:p>
          <w:p w:rsidR="007C2017" w:rsidRPr="007C2017" w:rsidRDefault="00B610EA" w:rsidP="007C2017">
            <w:pPr>
              <w:pStyle w:val="Blackheader"/>
              <w:rPr>
                <w:rFonts w:eastAsia="SimSun" w:cs="Times New Roman"/>
                <w:b w:val="0"/>
                <w:bCs w:val="0"/>
                <w:iCs w:val="0"/>
                <w:sz w:val="21"/>
                <w:lang w:val="en-US" w:eastAsia="en-US"/>
              </w:rPr>
            </w:pPr>
            <w:r>
              <w:rPr>
                <w:rFonts w:eastAsia="SimSun" w:cs="Times New Roman"/>
                <w:b w:val="0"/>
                <w:bCs w:val="0"/>
                <w:iCs w:val="0"/>
                <w:sz w:val="21"/>
                <w:lang w:val="en-US" w:eastAsia="en-US"/>
              </w:rPr>
              <w:t>Assessment t</w:t>
            </w:r>
            <w:r w:rsidR="007C2017">
              <w:rPr>
                <w:rFonts w:eastAsia="SimSun" w:cs="Times New Roman"/>
                <w:b w:val="0"/>
                <w:bCs w:val="0"/>
                <w:iCs w:val="0"/>
                <w:sz w:val="21"/>
                <w:lang w:val="en-US" w:eastAsia="en-US"/>
              </w:rPr>
              <w:t xml:space="preserve">ask </w:t>
            </w:r>
            <w:r w:rsidR="007C2017" w:rsidRPr="007C2017">
              <w:rPr>
                <w:b w:val="0"/>
                <w:lang w:val="en-US"/>
              </w:rPr>
              <w:t>—</w:t>
            </w:r>
            <w:r w:rsidR="007C2017" w:rsidRPr="007C2017">
              <w:rPr>
                <w:rFonts w:eastAsia="SimSun" w:cs="Times New Roman"/>
                <w:b w:val="0"/>
                <w:bCs w:val="0"/>
                <w:iCs w:val="0"/>
                <w:sz w:val="21"/>
                <w:lang w:val="en-US" w:eastAsia="en-US"/>
              </w:rPr>
              <w:t xml:space="preserve"> </w:t>
            </w:r>
            <w:r w:rsidR="00667954" w:rsidRPr="00473FF3">
              <w:rPr>
                <w:rFonts w:eastAsia="SimSun" w:cs="Times New Roman"/>
                <w:b w:val="0"/>
                <w:bCs w:val="0"/>
                <w:i/>
                <w:iCs w:val="0"/>
                <w:sz w:val="21"/>
                <w:lang w:val="en-US" w:eastAsia="en-US"/>
              </w:rPr>
              <w:t>Australia in the past: Teacher n</w:t>
            </w:r>
            <w:r w:rsidR="007C2017" w:rsidRPr="00473FF3">
              <w:rPr>
                <w:rFonts w:eastAsia="SimSun" w:cs="Times New Roman"/>
                <w:b w:val="0"/>
                <w:bCs w:val="0"/>
                <w:i/>
                <w:iCs w:val="0"/>
                <w:sz w:val="21"/>
                <w:lang w:val="en-US" w:eastAsia="en-US"/>
              </w:rPr>
              <w:t>otes</w:t>
            </w:r>
          </w:p>
          <w:p w:rsidR="00667954" w:rsidRDefault="00B610EA" w:rsidP="007C2017">
            <w:pPr>
              <w:pStyle w:val="Blackheader"/>
              <w:rPr>
                <w:rFonts w:eastAsia="SimSun" w:cs="Times New Roman"/>
                <w:b w:val="0"/>
                <w:bCs w:val="0"/>
                <w:iCs w:val="0"/>
                <w:sz w:val="21"/>
                <w:lang w:val="en-US" w:eastAsia="en-US"/>
              </w:rPr>
            </w:pPr>
            <w:r>
              <w:rPr>
                <w:rFonts w:eastAsia="SimSun" w:cs="Times New Roman"/>
                <w:b w:val="0"/>
                <w:bCs w:val="0"/>
                <w:iCs w:val="0"/>
                <w:sz w:val="21"/>
                <w:lang w:val="en-US" w:eastAsia="en-US"/>
              </w:rPr>
              <w:t>Assessment t</w:t>
            </w:r>
            <w:r w:rsidR="007C2017">
              <w:rPr>
                <w:rFonts w:eastAsia="SimSun" w:cs="Times New Roman"/>
                <w:b w:val="0"/>
                <w:bCs w:val="0"/>
                <w:iCs w:val="0"/>
                <w:sz w:val="21"/>
                <w:lang w:val="en-US" w:eastAsia="en-US"/>
              </w:rPr>
              <w:t xml:space="preserve">ask </w:t>
            </w:r>
            <w:r w:rsidR="007C2017" w:rsidRPr="007C2017">
              <w:rPr>
                <w:b w:val="0"/>
                <w:lang w:val="en-US"/>
              </w:rPr>
              <w:t>—</w:t>
            </w:r>
            <w:r w:rsidR="007C2017" w:rsidRPr="007C2017">
              <w:rPr>
                <w:rFonts w:eastAsia="SimSun" w:cs="Times New Roman"/>
                <w:b w:val="0"/>
                <w:bCs w:val="0"/>
                <w:iCs w:val="0"/>
                <w:sz w:val="21"/>
                <w:lang w:val="en-US" w:eastAsia="en-US"/>
              </w:rPr>
              <w:t xml:space="preserve"> </w:t>
            </w:r>
            <w:r w:rsidR="00667954" w:rsidRPr="00473FF3">
              <w:rPr>
                <w:rFonts w:eastAsia="SimSun" w:cs="Times New Roman"/>
                <w:b w:val="0"/>
                <w:bCs w:val="0"/>
                <w:i/>
                <w:iCs w:val="0"/>
                <w:sz w:val="21"/>
                <w:lang w:val="en-US" w:eastAsia="en-US"/>
              </w:rPr>
              <w:t xml:space="preserve">Australia in the past: </w:t>
            </w:r>
            <w:r w:rsidR="007C2017" w:rsidRPr="00473FF3">
              <w:rPr>
                <w:rFonts w:eastAsia="SimSun" w:cs="Times New Roman"/>
                <w:b w:val="0"/>
                <w:bCs w:val="0"/>
                <w:i/>
                <w:iCs w:val="0"/>
                <w:sz w:val="21"/>
                <w:lang w:val="en-US" w:eastAsia="en-US"/>
              </w:rPr>
              <w:t xml:space="preserve">Model </w:t>
            </w:r>
            <w:r w:rsidR="00667954" w:rsidRPr="00473FF3">
              <w:rPr>
                <w:rFonts w:eastAsia="SimSun" w:cs="Times New Roman"/>
                <w:b w:val="0"/>
                <w:bCs w:val="0"/>
                <w:i/>
                <w:iCs w:val="0"/>
                <w:sz w:val="21"/>
                <w:lang w:val="en-US" w:eastAsia="en-US"/>
              </w:rPr>
              <w:t>r</w:t>
            </w:r>
            <w:r w:rsidR="007C2017" w:rsidRPr="00473FF3">
              <w:rPr>
                <w:rFonts w:eastAsia="SimSun" w:cs="Times New Roman"/>
                <w:b w:val="0"/>
                <w:bCs w:val="0"/>
                <w:i/>
                <w:iCs w:val="0"/>
                <w:sz w:val="21"/>
                <w:lang w:val="en-US" w:eastAsia="en-US"/>
              </w:rPr>
              <w:t>esponse</w:t>
            </w:r>
            <w:r w:rsidR="005F6175" w:rsidRPr="00667954">
              <w:rPr>
                <w:rFonts w:eastAsia="SimSun" w:cs="Times New Roman"/>
                <w:b w:val="0"/>
                <w:bCs w:val="0"/>
                <w:iCs w:val="0"/>
                <w:sz w:val="21"/>
                <w:lang w:val="en-US" w:eastAsia="en-US"/>
              </w:rPr>
              <w:t xml:space="preserve"> </w:t>
            </w:r>
          </w:p>
          <w:p w:rsidR="007C2017" w:rsidRPr="007C2017" w:rsidRDefault="00B610EA" w:rsidP="007C2017">
            <w:pPr>
              <w:pStyle w:val="Blackheader"/>
              <w:rPr>
                <w:lang w:val="en-US"/>
              </w:rPr>
            </w:pPr>
            <w:r>
              <w:rPr>
                <w:rFonts w:eastAsia="SimSun" w:cs="Times New Roman"/>
                <w:b w:val="0"/>
                <w:bCs w:val="0"/>
                <w:iCs w:val="0"/>
                <w:sz w:val="21"/>
                <w:lang w:val="en-US" w:eastAsia="en-US"/>
              </w:rPr>
              <w:t>Assessment t</w:t>
            </w:r>
            <w:r w:rsidR="007C2017">
              <w:rPr>
                <w:rFonts w:eastAsia="SimSun" w:cs="Times New Roman"/>
                <w:b w:val="0"/>
                <w:bCs w:val="0"/>
                <w:iCs w:val="0"/>
                <w:sz w:val="21"/>
                <w:lang w:val="en-US" w:eastAsia="en-US"/>
              </w:rPr>
              <w:t xml:space="preserve">ask </w:t>
            </w:r>
            <w:r w:rsidR="007C2017" w:rsidRPr="007C2017">
              <w:rPr>
                <w:b w:val="0"/>
                <w:lang w:val="en-US"/>
              </w:rPr>
              <w:t>—</w:t>
            </w:r>
            <w:r w:rsidR="007C2017" w:rsidRPr="007C2017">
              <w:rPr>
                <w:rFonts w:eastAsia="SimSun" w:cs="Times New Roman"/>
                <w:b w:val="0"/>
                <w:bCs w:val="0"/>
                <w:iCs w:val="0"/>
                <w:sz w:val="21"/>
                <w:lang w:val="en-US" w:eastAsia="en-US"/>
              </w:rPr>
              <w:t xml:space="preserve"> </w:t>
            </w:r>
            <w:r w:rsidR="00667954" w:rsidRPr="00473FF3">
              <w:rPr>
                <w:rFonts w:eastAsia="SimSun" w:cs="Times New Roman"/>
                <w:b w:val="0"/>
                <w:bCs w:val="0"/>
                <w:i/>
                <w:iCs w:val="0"/>
                <w:sz w:val="21"/>
                <w:lang w:val="en-US" w:eastAsia="en-US"/>
              </w:rPr>
              <w:t xml:space="preserve">Australia in the past: </w:t>
            </w:r>
            <w:r w:rsidR="007C2017" w:rsidRPr="00473FF3">
              <w:rPr>
                <w:rFonts w:eastAsia="SimSun" w:cs="Times New Roman" w:hint="eastAsia"/>
                <w:b w:val="0"/>
                <w:bCs w:val="0"/>
                <w:i/>
                <w:iCs w:val="0"/>
                <w:sz w:val="21"/>
                <w:lang w:val="en-US"/>
              </w:rPr>
              <w:t>Sources</w:t>
            </w:r>
            <w:r w:rsidR="005F6175" w:rsidRPr="00667954">
              <w:rPr>
                <w:rFonts w:eastAsia="SimSun" w:cs="Times New Roman"/>
                <w:b w:val="0"/>
                <w:bCs w:val="0"/>
                <w:iCs w:val="0"/>
                <w:sz w:val="21"/>
                <w:lang w:val="en-US"/>
              </w:rPr>
              <w:t xml:space="preserve"> </w:t>
            </w:r>
          </w:p>
          <w:p w:rsidR="007C2017" w:rsidRPr="00F55FE6" w:rsidRDefault="007C2017" w:rsidP="007C2017">
            <w:pPr>
              <w:pStyle w:val="Blackheaderitalic"/>
            </w:pPr>
            <w:r w:rsidRPr="00F55FE6">
              <w:t xml:space="preserve">Helpful information </w:t>
            </w:r>
          </w:p>
          <w:p w:rsidR="002D3B68" w:rsidRPr="002E1BD4" w:rsidRDefault="007C2017" w:rsidP="007C2017">
            <w:pPr>
              <w:pStyle w:val="Bodytext6space"/>
              <w:rPr>
                <w:lang w:val="en-US"/>
              </w:rPr>
            </w:pPr>
            <w:r w:rsidRPr="006D2BA7">
              <w:rPr>
                <w:lang w:val="en-US"/>
              </w:rPr>
              <w:t xml:space="preserve">Website — </w:t>
            </w:r>
            <w:bookmarkStart w:id="0" w:name="_GoBack"/>
            <w:r w:rsidRPr="008D7D19">
              <w:rPr>
                <w:i/>
                <w:lang w:val="en-US"/>
              </w:rPr>
              <w:t>Parliamentary Education Office</w:t>
            </w:r>
            <w:r w:rsidRPr="006D2BA7">
              <w:rPr>
                <w:lang w:val="en-US"/>
              </w:rPr>
              <w:t xml:space="preserve"> </w:t>
            </w:r>
            <w:bookmarkEnd w:id="0"/>
            <w:r w:rsidRPr="006D2BA7">
              <w:rPr>
                <w:lang w:val="en-US"/>
              </w:rPr>
              <w:t xml:space="preserve">(Parliament Education Office) </w:t>
            </w:r>
            <w:r w:rsidRPr="00667954">
              <w:rPr>
                <w:color w:val="A6A6A6" w:themeColor="background1" w:themeShade="A6"/>
                <w:lang w:val="en-US"/>
              </w:rPr>
              <w:t>http://www.peo.gov.au/</w:t>
            </w:r>
          </w:p>
        </w:tc>
      </w:tr>
      <w:tr w:rsidR="00F33687" w:rsidRPr="00026540" w:rsidTr="00F33687">
        <w:trPr>
          <w:trHeight w:val="462"/>
        </w:trPr>
        <w:tc>
          <w:tcPr>
            <w:tcW w:w="567" w:type="dxa"/>
            <w:tcBorders>
              <w:top w:val="nil"/>
              <w:left w:val="nil"/>
              <w:bottom w:val="nil"/>
              <w:right w:val="nil"/>
            </w:tcBorders>
            <w:shd w:val="clear" w:color="auto" w:fill="F2F2F2" w:themeFill="background1" w:themeFillShade="F2"/>
            <w:vAlign w:val="center"/>
          </w:tcPr>
          <w:p w:rsidR="00F33687" w:rsidRPr="00E412F2" w:rsidRDefault="00F33687" w:rsidP="008B0676">
            <w:pPr>
              <w:pStyle w:val="Bodytext6space"/>
              <w:spacing w:after="0"/>
              <w:rPr>
                <w:rFonts w:cs="Arial"/>
                <w:b/>
                <w:color w:val="000099"/>
              </w:rPr>
            </w:pPr>
            <w:r>
              <w:rPr>
                <w:noProof/>
                <w:lang w:eastAsia="zh-CN"/>
              </w:rPr>
              <w:drawing>
                <wp:inline distT="0" distB="0" distL="0" distR="0" wp14:anchorId="7C861EEE" wp14:editId="405D97A2">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tcBorders>
              <w:top w:val="nil"/>
              <w:left w:val="nil"/>
              <w:bottom w:val="nil"/>
              <w:right w:val="nil"/>
            </w:tcBorders>
            <w:shd w:val="clear" w:color="auto" w:fill="F2F2F2" w:themeFill="background1" w:themeFillShade="F2"/>
            <w:vAlign w:val="center"/>
          </w:tcPr>
          <w:p w:rsidR="00F33687" w:rsidRPr="000E079E" w:rsidRDefault="00AA1AEC" w:rsidP="00F33687">
            <w:pPr>
              <w:pStyle w:val="Bodytext6space"/>
              <w:spacing w:after="0"/>
              <w:rPr>
                <w:rFonts w:cs="Arial"/>
                <w:color w:val="000099"/>
              </w:rPr>
            </w:pPr>
            <w:r>
              <w:t xml:space="preserve">Roles, rights and </w:t>
            </w:r>
            <w:r w:rsidR="00F33687" w:rsidRPr="000E079E">
              <w:t>responsibilities</w:t>
            </w:r>
          </w:p>
        </w:tc>
        <w:tc>
          <w:tcPr>
            <w:tcW w:w="7144" w:type="dxa"/>
            <w:gridSpan w:val="3"/>
            <w:vMerge/>
            <w:tcBorders>
              <w:left w:val="nil"/>
              <w:bottom w:val="nil"/>
              <w:right w:val="nil"/>
            </w:tcBorders>
            <w:tcMar>
              <w:left w:w="340" w:type="dxa"/>
            </w:tcMar>
          </w:tcPr>
          <w:p w:rsidR="00F33687" w:rsidRPr="00096F3B" w:rsidRDefault="00F33687" w:rsidP="006C7384">
            <w:pPr>
              <w:rPr>
                <w:rFonts w:eastAsia="MS ????" w:cs="Arial"/>
                <w:bCs/>
                <w:iCs/>
                <w:szCs w:val="24"/>
              </w:rPr>
            </w:pPr>
          </w:p>
        </w:tc>
      </w:tr>
      <w:tr w:rsidR="00F33687" w:rsidRPr="00026540" w:rsidTr="00F33687">
        <w:trPr>
          <w:trHeight w:val="93"/>
        </w:trPr>
        <w:tc>
          <w:tcPr>
            <w:tcW w:w="567" w:type="dxa"/>
            <w:tcBorders>
              <w:top w:val="nil"/>
              <w:left w:val="nil"/>
              <w:bottom w:val="nil"/>
              <w:right w:val="nil"/>
            </w:tcBorders>
            <w:shd w:val="clear" w:color="auto" w:fill="F2F2F2" w:themeFill="background1" w:themeFillShade="F2"/>
            <w:vAlign w:val="center"/>
          </w:tcPr>
          <w:p w:rsidR="00F33687" w:rsidRPr="00E412F2" w:rsidRDefault="00F33687" w:rsidP="008B0676">
            <w:pPr>
              <w:pStyle w:val="Bodytext6space"/>
              <w:spacing w:after="0"/>
              <w:rPr>
                <w:rFonts w:cs="Arial"/>
                <w:b/>
                <w:color w:val="000099"/>
              </w:rPr>
            </w:pPr>
            <w:r>
              <w:rPr>
                <w:noProof/>
                <w:lang w:eastAsia="zh-CN"/>
              </w:rPr>
              <w:drawing>
                <wp:inline distT="0" distB="0" distL="0" distR="0" wp14:anchorId="74EA08AF" wp14:editId="515C1736">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tcBorders>
              <w:top w:val="nil"/>
              <w:left w:val="nil"/>
              <w:bottom w:val="nil"/>
              <w:right w:val="nil"/>
            </w:tcBorders>
            <w:shd w:val="clear" w:color="auto" w:fill="F2F2F2" w:themeFill="background1" w:themeFillShade="F2"/>
            <w:vAlign w:val="center"/>
          </w:tcPr>
          <w:p w:rsidR="00F33687" w:rsidRPr="000E079E" w:rsidRDefault="00F33687" w:rsidP="00F33687">
            <w:pPr>
              <w:pStyle w:val="Bodytext6space"/>
              <w:spacing w:after="0"/>
              <w:rPr>
                <w:rFonts w:cs="Arial"/>
                <w:color w:val="000099"/>
              </w:rPr>
            </w:pPr>
            <w:r w:rsidRPr="000E079E">
              <w:t>Cause and effect</w:t>
            </w:r>
          </w:p>
        </w:tc>
        <w:tc>
          <w:tcPr>
            <w:tcW w:w="7144" w:type="dxa"/>
            <w:gridSpan w:val="3"/>
            <w:vMerge/>
            <w:tcBorders>
              <w:left w:val="nil"/>
              <w:bottom w:val="nil"/>
              <w:right w:val="nil"/>
            </w:tcBorders>
            <w:tcMar>
              <w:left w:w="340" w:type="dxa"/>
            </w:tcMar>
          </w:tcPr>
          <w:p w:rsidR="00F33687" w:rsidRPr="00096F3B" w:rsidRDefault="00F33687" w:rsidP="006C7384">
            <w:pPr>
              <w:rPr>
                <w:rFonts w:eastAsia="MS ????" w:cs="Arial"/>
                <w:bCs/>
                <w:iCs/>
                <w:szCs w:val="24"/>
              </w:rPr>
            </w:pPr>
          </w:p>
        </w:tc>
      </w:tr>
      <w:tr w:rsidR="00F33687" w:rsidRPr="00026540" w:rsidTr="00F33687">
        <w:trPr>
          <w:trHeight w:val="266"/>
        </w:trPr>
        <w:tc>
          <w:tcPr>
            <w:tcW w:w="567" w:type="dxa"/>
            <w:tcBorders>
              <w:top w:val="nil"/>
              <w:left w:val="nil"/>
              <w:bottom w:val="nil"/>
              <w:right w:val="nil"/>
            </w:tcBorders>
            <w:shd w:val="clear" w:color="auto" w:fill="F2F2F2" w:themeFill="background1" w:themeFillShade="F2"/>
            <w:vAlign w:val="center"/>
          </w:tcPr>
          <w:p w:rsidR="00F33687" w:rsidRPr="00E412F2" w:rsidRDefault="00F33687" w:rsidP="008B0676">
            <w:pPr>
              <w:pStyle w:val="Bodytext6space"/>
              <w:spacing w:after="0"/>
              <w:rPr>
                <w:rFonts w:cs="Arial"/>
                <w:b/>
                <w:color w:val="000099"/>
              </w:rPr>
            </w:pPr>
            <w:r>
              <w:rPr>
                <w:noProof/>
                <w:lang w:eastAsia="zh-CN"/>
              </w:rPr>
              <w:drawing>
                <wp:inline distT="0" distB="0" distL="0" distR="0" wp14:anchorId="7464846D" wp14:editId="4F392EE6">
                  <wp:extent cx="213360" cy="213360"/>
                  <wp:effectExtent l="0" t="0" r="0" b="0"/>
                  <wp:docPr id="9" name="Picture 9"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2" w:type="dxa"/>
            <w:tcBorders>
              <w:top w:val="nil"/>
              <w:left w:val="nil"/>
              <w:bottom w:val="nil"/>
              <w:right w:val="nil"/>
            </w:tcBorders>
            <w:shd w:val="clear" w:color="auto" w:fill="F2F2F2" w:themeFill="background1" w:themeFillShade="F2"/>
            <w:vAlign w:val="center"/>
          </w:tcPr>
          <w:p w:rsidR="00F33687" w:rsidRPr="000E079E" w:rsidRDefault="00F33687" w:rsidP="00F33687">
            <w:pPr>
              <w:pStyle w:val="Bodytext6space"/>
              <w:spacing w:after="0"/>
            </w:pPr>
            <w:r w:rsidRPr="000E079E">
              <w:t>Continuity and change</w:t>
            </w:r>
          </w:p>
        </w:tc>
        <w:tc>
          <w:tcPr>
            <w:tcW w:w="7144" w:type="dxa"/>
            <w:gridSpan w:val="3"/>
            <w:vMerge/>
            <w:tcBorders>
              <w:left w:val="nil"/>
              <w:bottom w:val="nil"/>
              <w:right w:val="nil"/>
            </w:tcBorders>
            <w:tcMar>
              <w:left w:w="340" w:type="dxa"/>
            </w:tcMar>
          </w:tcPr>
          <w:p w:rsidR="00F33687" w:rsidRPr="00096F3B" w:rsidRDefault="00F33687" w:rsidP="006C7384">
            <w:pPr>
              <w:rPr>
                <w:rFonts w:eastAsia="MS ????" w:cs="Arial"/>
                <w:bCs/>
                <w:iCs/>
                <w:szCs w:val="24"/>
              </w:rPr>
            </w:pPr>
          </w:p>
        </w:tc>
      </w:tr>
      <w:tr w:rsidR="0002668A" w:rsidRPr="00026540" w:rsidTr="002D3B68">
        <w:tc>
          <w:tcPr>
            <w:tcW w:w="3119"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AA07CB" w:rsidRDefault="00BF7FFE" w:rsidP="00AA07CB">
                  <w:pPr>
                    <w:pStyle w:val="Legend"/>
                  </w:pPr>
                  <w:r>
                    <w:rPr>
                      <w:noProof/>
                    </w:rPr>
                    <w:drawing>
                      <wp:inline distT="0" distB="0" distL="0" distR="0" wp14:anchorId="7FEDFED3" wp14:editId="6855E4ED">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AA07CB" w:rsidRDefault="00BF7FFE" w:rsidP="00AA07CB">
                  <w:pPr>
                    <w:pStyle w:val="Legend"/>
                  </w:pPr>
                  <w:r>
                    <w:t>For a</w:t>
                  </w:r>
                  <w:r w:rsidR="00F450FC">
                    <w:t>ssessment</w:t>
                  </w:r>
                </w:p>
              </w:tc>
            </w:tr>
          </w:tbl>
          <w:p w:rsidR="0002668A" w:rsidRPr="004465FA"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8B0676" w:rsidRDefault="00B35377" w:rsidP="000663C7">
      <w:pPr>
        <w:pStyle w:val="Blackheader"/>
        <w:outlineLvl w:val="0"/>
        <w:rPr>
          <w:color w:val="000099"/>
        </w:rPr>
      </w:pPr>
      <w:r>
        <w:lastRenderedPageBreak/>
        <w:br w:type="page"/>
      </w:r>
      <w:r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0663C7" w:rsidRDefault="000663C7" w:rsidP="000663C7">
            <w:pPr>
              <w:pStyle w:val="Bodytext6space"/>
            </w:pPr>
            <w:r w:rsidRPr="00C64687">
              <w:t>This assessment provides opportunities to gather evidence of student learning in:</w:t>
            </w:r>
          </w:p>
          <w:p w:rsidR="00FA1C51" w:rsidRDefault="00FA1C51" w:rsidP="009424C1">
            <w:pPr>
              <w:pStyle w:val="Blueheader"/>
            </w:pPr>
            <w:r w:rsidRPr="00E8285B">
              <w:t xml:space="preserve">Year </w:t>
            </w:r>
            <w:r w:rsidR="007C2017">
              <w:t>6</w:t>
            </w:r>
            <w:r w:rsidRPr="00E8285B">
              <w:t xml:space="preserve"> </w:t>
            </w:r>
            <w:r w:rsidR="005133DD">
              <w:t>HASS</w:t>
            </w:r>
            <w:r w:rsidRPr="00E8285B">
              <w:t xml:space="preserve"> — Content descriptions</w:t>
            </w:r>
          </w:p>
          <w:p w:rsidR="00B54C7C" w:rsidRPr="00E8285B" w:rsidRDefault="00B54C7C" w:rsidP="00B54C7C">
            <w:pPr>
              <w:pStyle w:val="Blueheader"/>
            </w:pPr>
            <w:r>
              <w:t xml:space="preserve">Knowledge and </w:t>
            </w:r>
            <w:r w:rsidR="005133DD">
              <w:t>u</w:t>
            </w:r>
            <w:r>
              <w:t>nderstanding</w:t>
            </w:r>
          </w:p>
          <w:p w:rsidR="00B54C7C" w:rsidRPr="00B0543F" w:rsidRDefault="00B54C7C" w:rsidP="00B54C7C">
            <w:pPr>
              <w:pStyle w:val="Blackheaderbold"/>
            </w:pPr>
            <w:r>
              <w:t>Civics and Citizenship</w:t>
            </w:r>
          </w:p>
          <w:p w:rsidR="00B54C7C" w:rsidRDefault="00B54C7C" w:rsidP="00B54C7C">
            <w:pPr>
              <w:pStyle w:val="Bodytext6space"/>
            </w:pPr>
            <w:r>
              <w:t>The key institutions of Australia’s democratic system of government and how it is based on the Westminster system (ACHASSK143)</w:t>
            </w:r>
          </w:p>
          <w:p w:rsidR="00B54C7C" w:rsidRDefault="00B54C7C" w:rsidP="00B54C7C">
            <w:pPr>
              <w:pStyle w:val="Bodytext6space"/>
            </w:pPr>
            <w:r>
              <w:t>The roles and responsibilities of Australia’s three levels of government (ACHASSK144)</w:t>
            </w:r>
          </w:p>
          <w:p w:rsidR="00B54C7C" w:rsidRDefault="00B54C7C" w:rsidP="00B54C7C">
            <w:pPr>
              <w:pStyle w:val="Bodytext6space"/>
            </w:pPr>
            <w:r>
              <w:t>Where ideas for new laws can come from and how they become law (ACHASSK146)</w:t>
            </w:r>
          </w:p>
          <w:p w:rsidR="00B54C7C" w:rsidRPr="00E8285B" w:rsidRDefault="005133DD" w:rsidP="00B54C7C">
            <w:pPr>
              <w:pStyle w:val="Blueheader"/>
            </w:pPr>
            <w:r>
              <w:t>Inquiry and s</w:t>
            </w:r>
            <w:r w:rsidR="00B54C7C">
              <w:t>kills</w:t>
            </w:r>
          </w:p>
          <w:p w:rsidR="00B54C7C" w:rsidRPr="00CC1783" w:rsidRDefault="00B54C7C" w:rsidP="00B54C7C">
            <w:pPr>
              <w:pStyle w:val="Blackheaderbold"/>
            </w:pPr>
            <w:r>
              <w:t>Researching</w:t>
            </w:r>
          </w:p>
          <w:p w:rsidR="00B54C7C" w:rsidRDefault="00B54C7C" w:rsidP="00B54C7C">
            <w:pPr>
              <w:pStyle w:val="Bodytext6space"/>
            </w:pPr>
            <w:r>
              <w:t>Locate and collect relevant information and data from primary and secondary sources (ACHASSI123)</w:t>
            </w:r>
          </w:p>
          <w:p w:rsidR="00B54C7C" w:rsidRPr="00B0543F" w:rsidRDefault="00B54C7C" w:rsidP="00B54C7C">
            <w:pPr>
              <w:pStyle w:val="Blackheaderbold"/>
            </w:pPr>
            <w:r>
              <w:t>Evaluating and reflecting</w:t>
            </w:r>
          </w:p>
          <w:p w:rsidR="00B54C7C" w:rsidRPr="00510969" w:rsidRDefault="00B54C7C" w:rsidP="00B54C7C">
            <w:pPr>
              <w:pStyle w:val="Bodytext6space"/>
              <w:rPr>
                <w:rStyle w:val="Hyperlink"/>
                <w:color w:val="auto"/>
              </w:rPr>
            </w:pPr>
            <w:r>
              <w:t>Work in groups to generate responses to issues and challenges (ACHASSI130</w:t>
            </w:r>
            <w:r w:rsidRPr="00510969">
              <w:t>)</w:t>
            </w:r>
            <w:r w:rsidRPr="00510969">
              <w:rPr>
                <w:rStyle w:val="Hyperlink"/>
                <w:color w:val="auto"/>
              </w:rPr>
              <w:t xml:space="preserve"> </w:t>
            </w:r>
          </w:p>
          <w:p w:rsidR="00B54C7C" w:rsidRDefault="00B54C7C" w:rsidP="00B54C7C">
            <w:pPr>
              <w:pStyle w:val="Bodytext6space"/>
              <w:rPr>
                <w:rStyle w:val="Hyperlink"/>
                <w:color w:val="auto"/>
                <w:u w:val="none"/>
              </w:rPr>
            </w:pPr>
            <w:r w:rsidRPr="00D90DFB">
              <w:rPr>
                <w:rStyle w:val="Hyperlink"/>
                <w:color w:val="auto"/>
                <w:u w:val="none"/>
              </w:rPr>
              <w:t>Use criteria to make decisions and judgements and consider advantages and disadvantages of preferring one decision over another (ACHASSI131)</w:t>
            </w:r>
          </w:p>
          <w:p w:rsidR="00B54C7C" w:rsidRPr="00D90DFB" w:rsidRDefault="00B54C7C" w:rsidP="00B54C7C">
            <w:pPr>
              <w:pStyle w:val="Bodytext6space"/>
              <w:rPr>
                <w:rStyle w:val="Hyperlink"/>
                <w:color w:val="auto"/>
                <w:u w:val="none"/>
              </w:rPr>
            </w:pPr>
            <w:r>
              <w:rPr>
                <w:rStyle w:val="Hyperlink"/>
                <w:color w:val="auto"/>
                <w:u w:val="none"/>
              </w:rPr>
              <w:t>Reflect on learning to propose personal and/or collective action in response to an issue or challenge, and predict the probable effects (ACHASSI132)</w:t>
            </w:r>
          </w:p>
          <w:p w:rsidR="00B54C7C" w:rsidRPr="00B0543F" w:rsidRDefault="00B54C7C" w:rsidP="00B54C7C">
            <w:pPr>
              <w:pStyle w:val="Blackheaderbold"/>
            </w:pPr>
            <w:r>
              <w:t>Communicating</w:t>
            </w:r>
          </w:p>
          <w:p w:rsidR="00B35377" w:rsidRPr="002E1BD4" w:rsidRDefault="00B54C7C" w:rsidP="00B54C7C">
            <w:pPr>
              <w:pStyle w:val="Bodytext6space"/>
            </w:pPr>
            <w:r>
              <w:t>Present ideas, findings, viewpoints and conclusions in a range of texts and modes that incorporate source materials, digital and non-digital representations and discipline-specific terms and conventions (ACHASSI133)</w:t>
            </w:r>
          </w:p>
        </w:tc>
        <w:tc>
          <w:tcPr>
            <w:tcW w:w="5210" w:type="dxa"/>
          </w:tcPr>
          <w:p w:rsidR="00B35377" w:rsidRPr="00E8285B" w:rsidRDefault="00B35377" w:rsidP="009424C1">
            <w:pPr>
              <w:pStyle w:val="Blueheader"/>
            </w:pPr>
            <w:r w:rsidRPr="00E8285B">
              <w:t>General capabilities</w:t>
            </w:r>
          </w:p>
          <w:p w:rsidR="007C2017" w:rsidRPr="00B0543F" w:rsidRDefault="007C2017" w:rsidP="007C2017">
            <w:pPr>
              <w:pStyle w:val="Blackheaderbold"/>
              <w:spacing w:after="60" w:line="240" w:lineRule="auto"/>
            </w:pPr>
            <w:r>
              <w:t>Literacy</w:t>
            </w:r>
          </w:p>
          <w:p w:rsidR="007C2017" w:rsidRDefault="007C2017" w:rsidP="007C2017">
            <w:pPr>
              <w:pStyle w:val="Bullet3space"/>
              <w:spacing w:line="240" w:lineRule="auto"/>
            </w:pPr>
            <w:r>
              <w:t>Composing texts through speaking, writing and creating</w:t>
            </w:r>
          </w:p>
          <w:p w:rsidR="007C2017" w:rsidRDefault="007C2017" w:rsidP="007C2017">
            <w:pPr>
              <w:pStyle w:val="Bullet3space"/>
              <w:spacing w:line="240" w:lineRule="auto"/>
            </w:pPr>
            <w:r>
              <w:t>Text knowledge</w:t>
            </w:r>
          </w:p>
          <w:p w:rsidR="007C2017" w:rsidRDefault="007C2017" w:rsidP="007C2017">
            <w:pPr>
              <w:pStyle w:val="Bullet3space"/>
              <w:spacing w:after="120" w:line="240" w:lineRule="auto"/>
            </w:pPr>
            <w:r>
              <w:t>Word knowledge</w:t>
            </w:r>
          </w:p>
          <w:p w:rsidR="007C2017" w:rsidRPr="00B0543F" w:rsidRDefault="006D0E54" w:rsidP="007C2017">
            <w:pPr>
              <w:pStyle w:val="Blackheaderbold"/>
              <w:spacing w:after="60" w:line="240" w:lineRule="auto"/>
            </w:pPr>
            <w:r>
              <w:t>Information and communication technology (</w:t>
            </w:r>
            <w:r w:rsidR="007C2017">
              <w:t>ICT</w:t>
            </w:r>
            <w:r>
              <w:t>) capability</w:t>
            </w:r>
          </w:p>
          <w:p w:rsidR="007C2017" w:rsidRDefault="007C2017" w:rsidP="007C2017">
            <w:pPr>
              <w:pStyle w:val="Bullet3space"/>
              <w:spacing w:line="240" w:lineRule="auto"/>
            </w:pPr>
            <w:r>
              <w:t xml:space="preserve">Investigating with ICT </w:t>
            </w:r>
          </w:p>
          <w:p w:rsidR="007C2017" w:rsidRDefault="007C2017" w:rsidP="007C2017">
            <w:pPr>
              <w:pStyle w:val="Bullet3space"/>
              <w:spacing w:line="240" w:lineRule="auto"/>
            </w:pPr>
            <w:r>
              <w:t>Creating with ICT</w:t>
            </w:r>
          </w:p>
          <w:p w:rsidR="007C2017" w:rsidRPr="007D39E1" w:rsidRDefault="007C2017" w:rsidP="007C2017">
            <w:pPr>
              <w:pStyle w:val="Bullet3space"/>
              <w:spacing w:after="120" w:line="240" w:lineRule="auto"/>
              <w:rPr>
                <w:b/>
                <w:lang w:eastAsia="en-US"/>
              </w:rPr>
            </w:pPr>
            <w:r>
              <w:t>Managing and operating ICT</w:t>
            </w:r>
          </w:p>
          <w:p w:rsidR="007C2017" w:rsidRPr="00B0543F" w:rsidRDefault="007C2017" w:rsidP="007C2017">
            <w:pPr>
              <w:pStyle w:val="Blackheaderbold"/>
              <w:spacing w:after="60" w:line="240" w:lineRule="auto"/>
            </w:pPr>
            <w:r>
              <w:t>Critical and creative thinking</w:t>
            </w:r>
          </w:p>
          <w:p w:rsidR="007C2017" w:rsidRDefault="007C2017" w:rsidP="007C2017">
            <w:pPr>
              <w:pStyle w:val="Bullet3space"/>
              <w:spacing w:line="240" w:lineRule="auto"/>
            </w:pPr>
            <w:r>
              <w:t>Reflecting on thinking and processes</w:t>
            </w:r>
          </w:p>
          <w:p w:rsidR="007C2017" w:rsidRDefault="00AA1AEC" w:rsidP="007C2017">
            <w:pPr>
              <w:pStyle w:val="Bullet3space"/>
              <w:spacing w:line="240" w:lineRule="auto"/>
            </w:pPr>
            <w:r>
              <w:t>Inquiring —</w:t>
            </w:r>
            <w:r w:rsidR="007C2017">
              <w:t xml:space="preserve"> identifying, exploring and organising information and ideas</w:t>
            </w:r>
          </w:p>
          <w:p w:rsidR="007C2017" w:rsidRDefault="007C2017" w:rsidP="007C2017">
            <w:pPr>
              <w:pStyle w:val="Bullet3space"/>
              <w:spacing w:line="240" w:lineRule="auto"/>
            </w:pPr>
            <w:r>
              <w:t>Generating ideas, possibilities and actions</w:t>
            </w:r>
          </w:p>
          <w:p w:rsidR="007C2017" w:rsidRPr="007D39E1" w:rsidRDefault="007C2017" w:rsidP="007C2017">
            <w:pPr>
              <w:pStyle w:val="Bullet3space"/>
              <w:spacing w:after="120" w:line="240" w:lineRule="auto"/>
              <w:rPr>
                <w:b/>
                <w:lang w:eastAsia="en-US"/>
              </w:rPr>
            </w:pPr>
            <w:r>
              <w:t>Analysing, synthesising and evaluating reasoning and procedures</w:t>
            </w:r>
          </w:p>
          <w:p w:rsidR="007C2017" w:rsidRPr="00B0543F" w:rsidRDefault="007C2017" w:rsidP="007C2017">
            <w:pPr>
              <w:pStyle w:val="Blackheaderbold"/>
              <w:spacing w:after="60" w:line="240" w:lineRule="auto"/>
            </w:pPr>
            <w:r>
              <w:t>Personal and social understanding</w:t>
            </w:r>
          </w:p>
          <w:p w:rsidR="007C2017" w:rsidRDefault="007C2017" w:rsidP="007C2017">
            <w:pPr>
              <w:pStyle w:val="Bullet3space"/>
              <w:spacing w:line="240" w:lineRule="auto"/>
            </w:pPr>
            <w:r>
              <w:t xml:space="preserve">Self-management </w:t>
            </w:r>
          </w:p>
          <w:p w:rsidR="007C2017" w:rsidRDefault="007C2017" w:rsidP="007C2017">
            <w:pPr>
              <w:pStyle w:val="Bullet3space"/>
              <w:spacing w:line="240" w:lineRule="auto"/>
            </w:pPr>
            <w:r>
              <w:t>Social management</w:t>
            </w:r>
          </w:p>
          <w:p w:rsidR="007C2017" w:rsidRPr="007D39E1" w:rsidRDefault="007C2017" w:rsidP="007C2017">
            <w:pPr>
              <w:pStyle w:val="Bullet3space"/>
              <w:spacing w:after="120" w:line="240" w:lineRule="auto"/>
              <w:rPr>
                <w:b/>
                <w:lang w:eastAsia="en-US"/>
              </w:rPr>
            </w:pPr>
            <w:r>
              <w:t>Social awareness</w:t>
            </w:r>
          </w:p>
          <w:p w:rsidR="007C2017" w:rsidRPr="00B0543F" w:rsidRDefault="007C2017" w:rsidP="007C2017">
            <w:pPr>
              <w:pStyle w:val="Blackheaderbold"/>
              <w:spacing w:after="60" w:line="240" w:lineRule="auto"/>
            </w:pPr>
            <w:r>
              <w:t>Ethical understanding</w:t>
            </w:r>
          </w:p>
          <w:p w:rsidR="007C2017" w:rsidRDefault="007C2017" w:rsidP="007C2017">
            <w:pPr>
              <w:pStyle w:val="Bullet3space"/>
              <w:spacing w:line="240" w:lineRule="auto"/>
            </w:pPr>
            <w:r>
              <w:t>Exploring values, rights and responsibilities</w:t>
            </w:r>
          </w:p>
          <w:p w:rsidR="007C2017" w:rsidRDefault="007C2017" w:rsidP="007C2017">
            <w:pPr>
              <w:pStyle w:val="Bullet3space"/>
              <w:spacing w:line="240" w:lineRule="auto"/>
            </w:pPr>
            <w:r>
              <w:t>Understanding ethical concepts and issues</w:t>
            </w:r>
          </w:p>
          <w:p w:rsidR="007C2017" w:rsidRPr="007D39E1" w:rsidRDefault="007C2017" w:rsidP="007C2017">
            <w:pPr>
              <w:pStyle w:val="Bullet3space"/>
              <w:spacing w:after="120" w:line="240" w:lineRule="auto"/>
              <w:rPr>
                <w:b/>
                <w:lang w:eastAsia="en-US"/>
              </w:rPr>
            </w:pPr>
            <w:r>
              <w:t>Reasoning in decision-making and actions</w:t>
            </w:r>
          </w:p>
          <w:p w:rsidR="007C2017" w:rsidRPr="00B0543F" w:rsidRDefault="007C2017" w:rsidP="007C2017">
            <w:pPr>
              <w:pStyle w:val="Blackheaderbold"/>
              <w:spacing w:after="60" w:line="240" w:lineRule="auto"/>
            </w:pPr>
            <w:r>
              <w:t>Intercultural understanding</w:t>
            </w:r>
          </w:p>
          <w:p w:rsidR="007C2017" w:rsidRDefault="007C2017" w:rsidP="007C2017">
            <w:pPr>
              <w:pStyle w:val="Bullet3space"/>
              <w:spacing w:after="120" w:line="240" w:lineRule="auto"/>
            </w:pPr>
            <w:r>
              <w:t>Interacting and empathising with others</w:t>
            </w:r>
          </w:p>
          <w:p w:rsidR="007C2017" w:rsidRPr="00E8285B" w:rsidRDefault="007C2017" w:rsidP="007C2017">
            <w:pPr>
              <w:pStyle w:val="Blueheader"/>
            </w:pPr>
            <w:r w:rsidRPr="00E8285B">
              <w:t>Cross-curriculum priorities</w:t>
            </w:r>
          </w:p>
          <w:p w:rsidR="007C2017" w:rsidRPr="00B0543F" w:rsidRDefault="007C2017" w:rsidP="007C2017">
            <w:pPr>
              <w:pStyle w:val="Blackheaderbold"/>
            </w:pPr>
            <w:r>
              <w:t>Sustainability</w:t>
            </w:r>
          </w:p>
          <w:p w:rsidR="00B35377" w:rsidRPr="00B35377" w:rsidRDefault="007C2017" w:rsidP="00AA1AEC">
            <w:pPr>
              <w:pStyle w:val="Bullet3space"/>
              <w:numPr>
                <w:ilvl w:val="0"/>
                <w:numId w:val="0"/>
              </w:numPr>
              <w:spacing w:before="60" w:line="240" w:lineRule="auto"/>
              <w:ind w:left="35" w:hanging="35"/>
              <w:rPr>
                <w:b/>
                <w:lang w:eastAsia="en-US"/>
              </w:rPr>
            </w:pPr>
            <w:r>
              <w:rPr>
                <w:rFonts w:hint="eastAsia"/>
              </w:rPr>
              <w:t xml:space="preserve">Recognise and evaluate sustainability to assist in </w:t>
            </w:r>
            <w:r w:rsidR="00AA1AEC">
              <w:t>c</w:t>
            </w:r>
            <w:r>
              <w:rPr>
                <w:rFonts w:hint="eastAsia"/>
              </w:rPr>
              <w:t>ollaborative decision making.</w:t>
            </w:r>
          </w:p>
        </w:tc>
      </w:tr>
    </w:tbl>
    <w:p w:rsidR="0002668A" w:rsidRDefault="0002668A" w:rsidP="00A77122">
      <w:pPr>
        <w:spacing w:line="240" w:lineRule="auto"/>
        <w:rPr>
          <w:rFonts w:cs="Arial"/>
          <w:sz w:val="20"/>
          <w:szCs w:val="20"/>
        </w:rPr>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3687" w:rsidRDefault="00F33687" w:rsidP="00AB207A">
      <w:pPr>
        <w:spacing w:after="0" w:line="240" w:lineRule="auto"/>
      </w:pPr>
      <w:r>
        <w:separator/>
      </w:r>
    </w:p>
    <w:p w:rsidR="00F33687" w:rsidRDefault="00F33687"/>
    <w:p w:rsidR="00F33687" w:rsidRDefault="00F33687"/>
  </w:endnote>
  <w:endnote w:type="continuationSeparator" w:id="0">
    <w:p w:rsidR="00F33687" w:rsidRDefault="00F33687" w:rsidP="00AB207A">
      <w:pPr>
        <w:spacing w:after="0" w:line="240" w:lineRule="auto"/>
      </w:pPr>
      <w:r>
        <w:continuationSeparator/>
      </w:r>
    </w:p>
    <w:p w:rsidR="00F33687" w:rsidRDefault="00F33687"/>
    <w:p w:rsidR="00F33687" w:rsidRDefault="00F336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altName w:val="Courier New"/>
    <w:panose1 w:val="02070309020205020404"/>
    <w:charset w:val="00"/>
    <w:family w:val="modern"/>
    <w:pitch w:val="fixed"/>
    <w:sig w:usb0="E0002AFF" w:usb1="C0007843" w:usb2="00000009" w:usb3="00000000" w:csb0="000001FF" w:csb1="00000000"/>
  </w:font>
  <w:font w:name="Times New Roman">
    <w:altName w:val="Times New Roman"/>
    <w:panose1 w:val="02020603050405020304"/>
    <w:charset w:val="00"/>
    <w:family w:val="roman"/>
    <w:pitch w:val="variable"/>
    <w:sig w:usb0="20002A87" w:usb1="00000000" w:usb2="00000000" w:usb3="00000000" w:csb0="000001FF" w:csb1="00000000"/>
  </w:font>
  <w:font w:name="Wingdings">
    <w:altName w:val="Haettenschweiler"/>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20002A87" w:usb1="00000000" w:usb2="00000000" w:usb3="00000000" w:csb0="000001FF" w:csb1="00000000"/>
  </w:font>
  <w:font w:name="Calibri">
    <w:altName w:val="Japanese Gothic"/>
    <w:panose1 w:val="020F0502020204030204"/>
    <w:charset w:val="00"/>
    <w:family w:val="swiss"/>
    <w:pitch w:val="variable"/>
    <w:sig w:usb0="E00002FF" w:usb1="4000ACFF" w:usb2="00000001" w:usb3="00000000" w:csb0="0000019F" w:csb1="00000000"/>
  </w:font>
  <w:font w:name="SimSun">
    <w:altName w:val="???????????????????????????????"/>
    <w:panose1 w:val="02010600030101010101"/>
    <w:charset w:val="86"/>
    <w:family w:val="auto"/>
    <w:pitch w:val="variable"/>
    <w:sig w:usb0="00000003" w:usb1="288F0000" w:usb2="00000016" w:usb3="00000000" w:csb0="00040001" w:csb1="00000000"/>
  </w:font>
  <w:font w:name="Cambria">
    <w:altName w:val="High Tower Text"/>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064F59F9" wp14:editId="2D3B4EF8">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57514BB2" wp14:editId="64D1D011">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8D7D19">
      <w:rPr>
        <w:noProof/>
      </w:rPr>
      <w:t>2</w:t>
    </w:r>
    <w:r w:rsidR="00D5348A" w:rsidRPr="00AB207A">
      <w:fldChar w:fldCharType="end"/>
    </w:r>
    <w:r w:rsidR="00D5348A" w:rsidRPr="00AB207A">
      <w:t xml:space="preserve"> of </w:t>
    </w:r>
    <w:fldSimple w:instr=" NUMPAGES ">
      <w:r w:rsidR="008D7D19">
        <w:rPr>
          <w:noProof/>
        </w:rPr>
        <w:t>3</w:t>
      </w:r>
    </w:fldSimple>
  </w:p>
  <w:p w:rsidR="00D5348A" w:rsidRPr="000F41F4" w:rsidRDefault="000663C7" w:rsidP="000F41F4">
    <w:pPr>
      <w:pStyle w:val="Footergrey"/>
    </w:pPr>
    <w:r>
      <w:t>HASS</w:t>
    </w:r>
    <w:r w:rsidR="007C2017">
      <w:t>_Y06_U1</w:t>
    </w:r>
    <w:r w:rsidR="000B2F55">
      <w:t>_</w:t>
    </w:r>
    <w:r w:rsidR="007C2017">
      <w:t>LP1416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3687" w:rsidRDefault="00F33687" w:rsidP="00AB207A">
      <w:pPr>
        <w:spacing w:after="0" w:line="240" w:lineRule="auto"/>
      </w:pPr>
      <w:r>
        <w:separator/>
      </w:r>
    </w:p>
    <w:p w:rsidR="00F33687" w:rsidRDefault="00F33687"/>
    <w:p w:rsidR="00F33687" w:rsidRDefault="00F33687"/>
  </w:footnote>
  <w:footnote w:type="continuationSeparator" w:id="0">
    <w:p w:rsidR="00F33687" w:rsidRDefault="00F33687" w:rsidP="00AB207A">
      <w:pPr>
        <w:spacing w:after="0" w:line="240" w:lineRule="auto"/>
      </w:pPr>
      <w:r>
        <w:continuationSeparator/>
      </w:r>
    </w:p>
    <w:p w:rsidR="00F33687" w:rsidRDefault="00F33687"/>
    <w:p w:rsidR="00F33687" w:rsidRDefault="00F33687"/>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1" type="#_x0000_t75" style="width:22.5pt;height:22.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687"/>
    <w:rsid w:val="000043C9"/>
    <w:rsid w:val="00014372"/>
    <w:rsid w:val="00026540"/>
    <w:rsid w:val="0002668A"/>
    <w:rsid w:val="000278C3"/>
    <w:rsid w:val="000560D4"/>
    <w:rsid w:val="0006096E"/>
    <w:rsid w:val="0006305E"/>
    <w:rsid w:val="00065792"/>
    <w:rsid w:val="000663C7"/>
    <w:rsid w:val="0006752E"/>
    <w:rsid w:val="00075FF0"/>
    <w:rsid w:val="00085148"/>
    <w:rsid w:val="00092BCD"/>
    <w:rsid w:val="000933CF"/>
    <w:rsid w:val="00093C33"/>
    <w:rsid w:val="00096F3B"/>
    <w:rsid w:val="000A01E0"/>
    <w:rsid w:val="000B1CA8"/>
    <w:rsid w:val="000B2F55"/>
    <w:rsid w:val="000D1AE8"/>
    <w:rsid w:val="000E079E"/>
    <w:rsid w:val="000F122C"/>
    <w:rsid w:val="000F41F4"/>
    <w:rsid w:val="00121266"/>
    <w:rsid w:val="00125F41"/>
    <w:rsid w:val="00134C80"/>
    <w:rsid w:val="001361FC"/>
    <w:rsid w:val="0014230D"/>
    <w:rsid w:val="001516A9"/>
    <w:rsid w:val="00151DD2"/>
    <w:rsid w:val="00166B48"/>
    <w:rsid w:val="001852B5"/>
    <w:rsid w:val="00191EF3"/>
    <w:rsid w:val="00195CC0"/>
    <w:rsid w:val="001973F3"/>
    <w:rsid w:val="001A2DF8"/>
    <w:rsid w:val="001A5C56"/>
    <w:rsid w:val="001F13EA"/>
    <w:rsid w:val="00201A2E"/>
    <w:rsid w:val="00216B4B"/>
    <w:rsid w:val="00223A18"/>
    <w:rsid w:val="002934C7"/>
    <w:rsid w:val="002A1F9A"/>
    <w:rsid w:val="002A76BF"/>
    <w:rsid w:val="002B14F9"/>
    <w:rsid w:val="002B1B68"/>
    <w:rsid w:val="002C4FC6"/>
    <w:rsid w:val="002C5F8A"/>
    <w:rsid w:val="002C6F4C"/>
    <w:rsid w:val="002D3B68"/>
    <w:rsid w:val="002D6522"/>
    <w:rsid w:val="002D74A1"/>
    <w:rsid w:val="002E1BD4"/>
    <w:rsid w:val="002E2E83"/>
    <w:rsid w:val="002E7C76"/>
    <w:rsid w:val="00311AFF"/>
    <w:rsid w:val="00324CF4"/>
    <w:rsid w:val="0033326A"/>
    <w:rsid w:val="003616BB"/>
    <w:rsid w:val="00364F53"/>
    <w:rsid w:val="00391B20"/>
    <w:rsid w:val="003A0B1C"/>
    <w:rsid w:val="003E41EB"/>
    <w:rsid w:val="003E7E93"/>
    <w:rsid w:val="0040384A"/>
    <w:rsid w:val="00404C9D"/>
    <w:rsid w:val="004152B7"/>
    <w:rsid w:val="00424421"/>
    <w:rsid w:val="00427F27"/>
    <w:rsid w:val="00442F2C"/>
    <w:rsid w:val="004465FA"/>
    <w:rsid w:val="00456DFD"/>
    <w:rsid w:val="0045795B"/>
    <w:rsid w:val="004622D2"/>
    <w:rsid w:val="00473FF3"/>
    <w:rsid w:val="00477900"/>
    <w:rsid w:val="004C687A"/>
    <w:rsid w:val="004D42B9"/>
    <w:rsid w:val="004D4A45"/>
    <w:rsid w:val="004E1841"/>
    <w:rsid w:val="004F0978"/>
    <w:rsid w:val="00505D37"/>
    <w:rsid w:val="00510969"/>
    <w:rsid w:val="00510F18"/>
    <w:rsid w:val="005133DD"/>
    <w:rsid w:val="005153DD"/>
    <w:rsid w:val="00536D7A"/>
    <w:rsid w:val="00544F61"/>
    <w:rsid w:val="005626ED"/>
    <w:rsid w:val="005641C9"/>
    <w:rsid w:val="00565EC4"/>
    <w:rsid w:val="0056792A"/>
    <w:rsid w:val="00573011"/>
    <w:rsid w:val="005738A9"/>
    <w:rsid w:val="00577D7D"/>
    <w:rsid w:val="00590BDD"/>
    <w:rsid w:val="005A177A"/>
    <w:rsid w:val="005A37EF"/>
    <w:rsid w:val="005B2920"/>
    <w:rsid w:val="005F6175"/>
    <w:rsid w:val="0060123C"/>
    <w:rsid w:val="00632113"/>
    <w:rsid w:val="006460FA"/>
    <w:rsid w:val="00646D28"/>
    <w:rsid w:val="006472E7"/>
    <w:rsid w:val="00651946"/>
    <w:rsid w:val="00654DA0"/>
    <w:rsid w:val="00667954"/>
    <w:rsid w:val="00680900"/>
    <w:rsid w:val="00683707"/>
    <w:rsid w:val="00683B5B"/>
    <w:rsid w:val="00695682"/>
    <w:rsid w:val="006A0E33"/>
    <w:rsid w:val="006A6171"/>
    <w:rsid w:val="006B2553"/>
    <w:rsid w:val="006C7384"/>
    <w:rsid w:val="006D0E54"/>
    <w:rsid w:val="006D2620"/>
    <w:rsid w:val="006D6CFE"/>
    <w:rsid w:val="006F128A"/>
    <w:rsid w:val="006F45C6"/>
    <w:rsid w:val="007039F2"/>
    <w:rsid w:val="007300F6"/>
    <w:rsid w:val="00751E2E"/>
    <w:rsid w:val="007545FD"/>
    <w:rsid w:val="00762758"/>
    <w:rsid w:val="007715FC"/>
    <w:rsid w:val="00781F51"/>
    <w:rsid w:val="00783074"/>
    <w:rsid w:val="00787C27"/>
    <w:rsid w:val="00793529"/>
    <w:rsid w:val="007B5A62"/>
    <w:rsid w:val="007B7C40"/>
    <w:rsid w:val="007C1695"/>
    <w:rsid w:val="007C2017"/>
    <w:rsid w:val="007D5E14"/>
    <w:rsid w:val="007D5F6F"/>
    <w:rsid w:val="007E06A2"/>
    <w:rsid w:val="007E6765"/>
    <w:rsid w:val="007F361D"/>
    <w:rsid w:val="008152AE"/>
    <w:rsid w:val="00853014"/>
    <w:rsid w:val="00877525"/>
    <w:rsid w:val="0089609E"/>
    <w:rsid w:val="008B0676"/>
    <w:rsid w:val="008D7D19"/>
    <w:rsid w:val="008F79EE"/>
    <w:rsid w:val="009402EF"/>
    <w:rsid w:val="009424C1"/>
    <w:rsid w:val="00943B15"/>
    <w:rsid w:val="00945E77"/>
    <w:rsid w:val="0095405D"/>
    <w:rsid w:val="00967E6B"/>
    <w:rsid w:val="00970A01"/>
    <w:rsid w:val="0097221D"/>
    <w:rsid w:val="00980704"/>
    <w:rsid w:val="009918D4"/>
    <w:rsid w:val="00993676"/>
    <w:rsid w:val="009A1ADE"/>
    <w:rsid w:val="009C3A8C"/>
    <w:rsid w:val="009F0188"/>
    <w:rsid w:val="00A048D9"/>
    <w:rsid w:val="00A21FC5"/>
    <w:rsid w:val="00A2223A"/>
    <w:rsid w:val="00A2268B"/>
    <w:rsid w:val="00A504B1"/>
    <w:rsid w:val="00A705D7"/>
    <w:rsid w:val="00A770E9"/>
    <w:rsid w:val="00A77122"/>
    <w:rsid w:val="00A81132"/>
    <w:rsid w:val="00A81BD4"/>
    <w:rsid w:val="00A91F3D"/>
    <w:rsid w:val="00AA07CB"/>
    <w:rsid w:val="00AA1AEC"/>
    <w:rsid w:val="00AB1BBF"/>
    <w:rsid w:val="00AB207A"/>
    <w:rsid w:val="00AC1603"/>
    <w:rsid w:val="00AD29A0"/>
    <w:rsid w:val="00AF457F"/>
    <w:rsid w:val="00B04203"/>
    <w:rsid w:val="00B0543F"/>
    <w:rsid w:val="00B35377"/>
    <w:rsid w:val="00B4363F"/>
    <w:rsid w:val="00B44934"/>
    <w:rsid w:val="00B46AD5"/>
    <w:rsid w:val="00B54C7C"/>
    <w:rsid w:val="00B555A3"/>
    <w:rsid w:val="00B610EA"/>
    <w:rsid w:val="00B8573A"/>
    <w:rsid w:val="00B9029D"/>
    <w:rsid w:val="00B96EF3"/>
    <w:rsid w:val="00BA6747"/>
    <w:rsid w:val="00BB5887"/>
    <w:rsid w:val="00BC056E"/>
    <w:rsid w:val="00BC4877"/>
    <w:rsid w:val="00BC4F3D"/>
    <w:rsid w:val="00BC6497"/>
    <w:rsid w:val="00BC72CD"/>
    <w:rsid w:val="00BF7FFE"/>
    <w:rsid w:val="00C2632D"/>
    <w:rsid w:val="00C33734"/>
    <w:rsid w:val="00C45601"/>
    <w:rsid w:val="00C4647F"/>
    <w:rsid w:val="00C8384B"/>
    <w:rsid w:val="00CA4508"/>
    <w:rsid w:val="00CE43BE"/>
    <w:rsid w:val="00CE71F8"/>
    <w:rsid w:val="00CE7EF8"/>
    <w:rsid w:val="00CF32CB"/>
    <w:rsid w:val="00D21223"/>
    <w:rsid w:val="00D319E6"/>
    <w:rsid w:val="00D5348A"/>
    <w:rsid w:val="00D541DC"/>
    <w:rsid w:val="00D63F1A"/>
    <w:rsid w:val="00D7335E"/>
    <w:rsid w:val="00D753D1"/>
    <w:rsid w:val="00D871E4"/>
    <w:rsid w:val="00D879A4"/>
    <w:rsid w:val="00DB4799"/>
    <w:rsid w:val="00DB4B5B"/>
    <w:rsid w:val="00DC6925"/>
    <w:rsid w:val="00DF34D7"/>
    <w:rsid w:val="00E02D5E"/>
    <w:rsid w:val="00E412F2"/>
    <w:rsid w:val="00E6229A"/>
    <w:rsid w:val="00E7656E"/>
    <w:rsid w:val="00E8285B"/>
    <w:rsid w:val="00E84EBD"/>
    <w:rsid w:val="00E908A8"/>
    <w:rsid w:val="00EA0D4F"/>
    <w:rsid w:val="00EA44D9"/>
    <w:rsid w:val="00EB1A2C"/>
    <w:rsid w:val="00EB4E3F"/>
    <w:rsid w:val="00EB57D5"/>
    <w:rsid w:val="00EC6148"/>
    <w:rsid w:val="00ED0BAB"/>
    <w:rsid w:val="00EF2B15"/>
    <w:rsid w:val="00F33687"/>
    <w:rsid w:val="00F450FC"/>
    <w:rsid w:val="00F55FE6"/>
    <w:rsid w:val="00F65412"/>
    <w:rsid w:val="00F661B0"/>
    <w:rsid w:val="00F94A79"/>
    <w:rsid w:val="00F96560"/>
    <w:rsid w:val="00FA1C51"/>
    <w:rsid w:val="00FB5A8F"/>
    <w:rsid w:val="00FB7C4C"/>
    <w:rsid w:val="00FC3BDE"/>
    <w:rsid w:val="00FC7061"/>
    <w:rsid w:val="00FD5ED7"/>
    <w:rsid w:val="00FD6D74"/>
    <w:rsid w:val="00FE036C"/>
    <w:rsid w:val="00FE0E73"/>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iPriority="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6541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character" w:styleId="CommentReference">
    <w:name w:val="annotation reference"/>
    <w:basedOn w:val="DefaultParagraphFont"/>
    <w:uiPriority w:val="99"/>
    <w:semiHidden/>
    <w:unhideWhenUsed/>
    <w:rsid w:val="00AA1AEC"/>
    <w:rPr>
      <w:sz w:val="16"/>
      <w:szCs w:val="16"/>
    </w:rPr>
  </w:style>
  <w:style w:type="paragraph" w:styleId="CommentText">
    <w:name w:val="annotation text"/>
    <w:basedOn w:val="Normal"/>
    <w:link w:val="CommentTextChar"/>
    <w:uiPriority w:val="99"/>
    <w:semiHidden/>
    <w:unhideWhenUsed/>
    <w:rsid w:val="00AA1AEC"/>
    <w:pPr>
      <w:spacing w:line="240" w:lineRule="auto"/>
    </w:pPr>
    <w:rPr>
      <w:sz w:val="20"/>
      <w:szCs w:val="20"/>
    </w:rPr>
  </w:style>
  <w:style w:type="character" w:customStyle="1" w:styleId="CommentTextChar">
    <w:name w:val="Comment Text Char"/>
    <w:basedOn w:val="DefaultParagraphFont"/>
    <w:link w:val="CommentText"/>
    <w:uiPriority w:val="99"/>
    <w:semiHidden/>
    <w:rsid w:val="00AA1AE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A1AEC"/>
    <w:rPr>
      <w:b/>
      <w:bCs/>
    </w:rPr>
  </w:style>
  <w:style w:type="character" w:customStyle="1" w:styleId="CommentSubjectChar">
    <w:name w:val="Comment Subject Char"/>
    <w:basedOn w:val="CommentTextChar"/>
    <w:link w:val="CommentSubject"/>
    <w:uiPriority w:val="99"/>
    <w:semiHidden/>
    <w:rsid w:val="00AA1AEC"/>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semiHidden="0" w:unhideWhenUsed="0"/>
    <w:lsdException w:name="Table Web 3" w:semiHidden="0" w:unhideWhenUsed="0"/>
    <w:lsdException w:name="Table Grid" w:locked="1" w:semiHidden="0" w:uiPriority="0"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F65412"/>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Banner">
    <w:name w:val="C2C Banner"/>
    <w:basedOn w:val="Normal"/>
    <w:link w:val="C2CBannerChar"/>
    <w:autoRedefine/>
    <w:uiPriority w:val="99"/>
    <w:rsid w:val="00477900"/>
    <w:pPr>
      <w:shd w:val="clear" w:color="auto" w:fill="3288FF"/>
      <w:spacing w:after="0" w:line="240" w:lineRule="auto"/>
    </w:pPr>
    <w:rPr>
      <w:color w:val="FFFFFF"/>
      <w:sz w:val="48"/>
      <w:szCs w:val="24"/>
    </w:rPr>
  </w:style>
  <w:style w:type="character" w:customStyle="1" w:styleId="C2CBannerChar">
    <w:name w:val="C2C Banner Char"/>
    <w:link w:val="C2CBanner"/>
    <w:uiPriority w:val="99"/>
    <w:locked/>
    <w:rsid w:val="00477900"/>
    <w:rPr>
      <w:rFonts w:ascii="Arial" w:hAnsi="Arial"/>
      <w:color w:val="FFFFFF"/>
      <w:sz w:val="48"/>
      <w:shd w:val="clear" w:color="auto" w:fill="3288FF"/>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character" w:styleId="CommentReference">
    <w:name w:val="annotation reference"/>
    <w:basedOn w:val="DefaultParagraphFont"/>
    <w:uiPriority w:val="99"/>
    <w:semiHidden/>
    <w:unhideWhenUsed/>
    <w:rsid w:val="00AA1AEC"/>
    <w:rPr>
      <w:sz w:val="16"/>
      <w:szCs w:val="16"/>
    </w:rPr>
  </w:style>
  <w:style w:type="paragraph" w:styleId="CommentText">
    <w:name w:val="annotation text"/>
    <w:basedOn w:val="Normal"/>
    <w:link w:val="CommentTextChar"/>
    <w:uiPriority w:val="99"/>
    <w:semiHidden/>
    <w:unhideWhenUsed/>
    <w:rsid w:val="00AA1AEC"/>
    <w:pPr>
      <w:spacing w:line="240" w:lineRule="auto"/>
    </w:pPr>
    <w:rPr>
      <w:sz w:val="20"/>
      <w:szCs w:val="20"/>
    </w:rPr>
  </w:style>
  <w:style w:type="character" w:customStyle="1" w:styleId="CommentTextChar">
    <w:name w:val="Comment Text Char"/>
    <w:basedOn w:val="DefaultParagraphFont"/>
    <w:link w:val="CommentText"/>
    <w:uiPriority w:val="99"/>
    <w:semiHidden/>
    <w:rsid w:val="00AA1AEC"/>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A1AEC"/>
    <w:rPr>
      <w:b/>
      <w:bCs/>
    </w:rPr>
  </w:style>
  <w:style w:type="character" w:customStyle="1" w:styleId="CommentSubjectChar">
    <w:name w:val="Comment Subject Char"/>
    <w:basedOn w:val="CommentTextChar"/>
    <w:link w:val="CommentSubject"/>
    <w:uiPriority w:val="99"/>
    <w:semiHidden/>
    <w:rsid w:val="00AA1AEC"/>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HASS_YXX_UX_LPXX_LP_template_Assessment.dotx</Template>
  <TotalTime>46</TotalTime>
  <Pages>3</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BENNETT, Anna</dc:creator>
  <cp:lastModifiedBy>LEE, Bonnie</cp:lastModifiedBy>
  <cp:revision>20</cp:revision>
  <cp:lastPrinted>2012-06-12T07:44:00Z</cp:lastPrinted>
  <dcterms:created xsi:type="dcterms:W3CDTF">2017-01-03T22:57:00Z</dcterms:created>
  <dcterms:modified xsi:type="dcterms:W3CDTF">2017-01-31T06:51:00Z</dcterms:modified>
</cp:coreProperties>
</file>