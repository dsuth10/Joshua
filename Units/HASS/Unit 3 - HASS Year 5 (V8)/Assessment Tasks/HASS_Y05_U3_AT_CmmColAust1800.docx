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0ED5D5" w14:textId="77777777" w:rsidR="007B3D6B" w:rsidRDefault="007B3D6B" w:rsidP="007B3D6B">
      <w:r>
        <w:rPr>
          <w:noProof/>
        </w:rPr>
        <w:drawing>
          <wp:inline distT="0" distB="0" distL="0" distR="0" wp14:anchorId="16BEAAC4" wp14:editId="2BA9E026">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50"/>
        <w:gridCol w:w="6169"/>
        <w:gridCol w:w="493"/>
        <w:gridCol w:w="850"/>
        <w:gridCol w:w="179"/>
        <w:gridCol w:w="1522"/>
      </w:tblGrid>
      <w:tr w:rsidR="007B3D6B" w:rsidRPr="00026540" w14:paraId="119B25AD" w14:textId="77777777" w:rsidTr="00A251AB">
        <w:tc>
          <w:tcPr>
            <w:tcW w:w="7219" w:type="dxa"/>
            <w:gridSpan w:val="2"/>
            <w:tcBorders>
              <w:top w:val="single" w:sz="18" w:space="0" w:color="FFFFFF"/>
              <w:left w:val="single" w:sz="18" w:space="0" w:color="FFFFFF"/>
              <w:bottom w:val="single" w:sz="18" w:space="0" w:color="FFFFFF"/>
              <w:right w:val="single" w:sz="18" w:space="0" w:color="FFFFFF"/>
            </w:tcBorders>
            <w:shd w:val="clear" w:color="auto" w:fill="DB3F30"/>
          </w:tcPr>
          <w:p w14:paraId="012DFB97" w14:textId="77777777" w:rsidR="007B3D6B" w:rsidRDefault="007B3D6B" w:rsidP="00A251AB">
            <w:pPr>
              <w:pStyle w:val="Whiteheaderbanner"/>
            </w:pPr>
            <w:r>
              <w:t>HASS</w:t>
            </w:r>
          </w:p>
          <w:p w14:paraId="5C196D9A" w14:textId="77777777" w:rsidR="007B3D6B" w:rsidRPr="00311AFF" w:rsidRDefault="002A3EBB" w:rsidP="00A251AB">
            <w:pPr>
              <w:pStyle w:val="Whiteheaderbanner"/>
            </w:pPr>
            <w:r w:rsidRPr="002A3EBB">
              <w:t>Communities in colonial Australia (1800s)</w:t>
            </w:r>
          </w:p>
        </w:tc>
        <w:tc>
          <w:tcPr>
            <w:tcW w:w="1522" w:type="dxa"/>
            <w:gridSpan w:val="3"/>
            <w:tcBorders>
              <w:top w:val="single" w:sz="18" w:space="0" w:color="FFFFFF"/>
              <w:left w:val="single" w:sz="18" w:space="0" w:color="FFFFFF"/>
              <w:bottom w:val="single" w:sz="18" w:space="0" w:color="FFFFFF"/>
              <w:right w:val="single" w:sz="18" w:space="0" w:color="FFFFFF"/>
            </w:tcBorders>
            <w:shd w:val="clear" w:color="auto" w:fill="DB3F30"/>
            <w:vAlign w:val="bottom"/>
          </w:tcPr>
          <w:p w14:paraId="568E8B0E" w14:textId="77777777" w:rsidR="007B3D6B" w:rsidRPr="00311AFF" w:rsidRDefault="007B3D6B" w:rsidP="002A3EBB">
            <w:pPr>
              <w:pStyle w:val="WhiteheaderbannerAlignright"/>
            </w:pPr>
            <w:r w:rsidRPr="00B54F07">
              <w:t>Year</w:t>
            </w:r>
            <w:r>
              <w:t xml:space="preserve"> </w:t>
            </w:r>
            <w:r w:rsidR="002A3EBB">
              <w:t>5</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14:paraId="357982C9" w14:textId="77777777" w:rsidR="007B3D6B" w:rsidRPr="00311AFF" w:rsidRDefault="007B3D6B" w:rsidP="002A3EBB">
            <w:pPr>
              <w:pStyle w:val="WhiteheaderbannerAlignright"/>
            </w:pPr>
            <w:r w:rsidRPr="00B54F07">
              <w:t xml:space="preserve">Unit </w:t>
            </w:r>
            <w:r w:rsidR="002A3EBB">
              <w:t>3</w:t>
            </w:r>
          </w:p>
        </w:tc>
      </w:tr>
      <w:tr w:rsidR="007B3D6B" w:rsidRPr="00026540" w14:paraId="2AF71ADA" w14:textId="77777777" w:rsidTr="00A251AB">
        <w:tc>
          <w:tcPr>
            <w:tcW w:w="10263" w:type="dxa"/>
            <w:gridSpan w:val="6"/>
            <w:tcBorders>
              <w:top w:val="single" w:sz="18" w:space="0" w:color="FFFFFF"/>
              <w:left w:val="single" w:sz="18" w:space="0" w:color="FFFFFF"/>
              <w:bottom w:val="single" w:sz="18" w:space="0" w:color="FFFFFF"/>
              <w:right w:val="single" w:sz="18" w:space="0" w:color="FFFFFF"/>
            </w:tcBorders>
            <w:shd w:val="clear" w:color="auto" w:fill="FDC8B9"/>
          </w:tcPr>
          <w:p w14:paraId="08010A5C" w14:textId="77777777" w:rsidR="007B3D6B" w:rsidRPr="002E2E83" w:rsidRDefault="007B3D6B" w:rsidP="00A251AB">
            <w:pPr>
              <w:pStyle w:val="Blackheaderbanner"/>
            </w:pPr>
            <w:r>
              <w:t>Assessment task</w:t>
            </w:r>
            <w:r w:rsidRPr="002E2E83">
              <w:t xml:space="preserve"> — </w:t>
            </w:r>
            <w:r w:rsidR="00402D5E" w:rsidRPr="00402D5E">
              <w:t>Communities in colonial Australia (1800s)</w:t>
            </w:r>
          </w:p>
        </w:tc>
      </w:tr>
      <w:tr w:rsidR="007B3D6B" w:rsidRPr="00026540" w14:paraId="3F965AFD" w14:textId="77777777" w:rsidTr="00A251AB">
        <w:tc>
          <w:tcPr>
            <w:tcW w:w="1050" w:type="dxa"/>
            <w:tcBorders>
              <w:top w:val="single" w:sz="18" w:space="0" w:color="FFFFFF"/>
              <w:left w:val="single" w:sz="18" w:space="0" w:color="FFFFFF"/>
              <w:bottom w:val="single" w:sz="18" w:space="0" w:color="FFFFFF"/>
              <w:right w:val="single" w:sz="18" w:space="0" w:color="FFFFFF"/>
            </w:tcBorders>
            <w:shd w:val="clear" w:color="auto" w:fill="auto"/>
          </w:tcPr>
          <w:p w14:paraId="64CDF635" w14:textId="77777777" w:rsidR="007B3D6B" w:rsidRPr="004465FA" w:rsidRDefault="007B3D6B" w:rsidP="00A251AB">
            <w:pPr>
              <w:pStyle w:val="ATBlueheader"/>
            </w:pPr>
            <w:r>
              <w:t>Name</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C6B475D" w14:textId="77777777" w:rsidR="007B3D6B" w:rsidRPr="002E2E83" w:rsidRDefault="007B3D6B" w:rsidP="00A251AB">
            <w:pPr>
              <w:pStyle w:val="ATBlueheader"/>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14:paraId="4A9D9B25" w14:textId="77777777" w:rsidR="007B3D6B" w:rsidRPr="002E2E83" w:rsidRDefault="007B3D6B" w:rsidP="00A251AB">
            <w:pPr>
              <w:pStyle w:val="ATBlueheader"/>
            </w:pPr>
            <w:r>
              <w:t>Class</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B55A48C" w14:textId="77777777" w:rsidR="007B3D6B" w:rsidRPr="002E2E83" w:rsidRDefault="007B3D6B" w:rsidP="00A251AB">
            <w:pPr>
              <w:pStyle w:val="ATBlueheader"/>
            </w:pPr>
          </w:p>
        </w:tc>
      </w:tr>
      <w:tr w:rsidR="007B3D6B" w:rsidRPr="00026540" w14:paraId="0C0E82D8" w14:textId="77777777" w:rsidTr="00A251AB">
        <w:tc>
          <w:tcPr>
            <w:tcW w:w="1050" w:type="dxa"/>
            <w:tcBorders>
              <w:top w:val="single" w:sz="18" w:space="0" w:color="FFFFFF"/>
              <w:left w:val="single" w:sz="18" w:space="0" w:color="FFFFFF"/>
              <w:bottom w:val="single" w:sz="18" w:space="0" w:color="FFFFFF"/>
              <w:right w:val="single" w:sz="18" w:space="0" w:color="FFFFFF"/>
            </w:tcBorders>
            <w:shd w:val="clear" w:color="auto" w:fill="auto"/>
          </w:tcPr>
          <w:p w14:paraId="062D645F" w14:textId="77777777" w:rsidR="007B3D6B" w:rsidRDefault="007B3D6B" w:rsidP="00A251AB">
            <w:pPr>
              <w:pStyle w:val="ATBlueheader"/>
            </w:pPr>
            <w:r>
              <w:t>Teacher</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670366E" w14:textId="77777777" w:rsidR="007B3D6B" w:rsidRPr="002E2E83" w:rsidRDefault="007B3D6B" w:rsidP="00A251AB">
            <w:pPr>
              <w:pStyle w:val="ATBlueheader"/>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14:paraId="69E4C9FD" w14:textId="77777777" w:rsidR="007B3D6B" w:rsidRPr="002E2E83" w:rsidRDefault="007B3D6B" w:rsidP="00A251AB">
            <w:pPr>
              <w:pStyle w:val="ATBlueheader"/>
            </w:pPr>
            <w:r>
              <w:t>Date</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925D950" w14:textId="77777777" w:rsidR="007B3D6B" w:rsidRPr="002E2E83" w:rsidRDefault="007B3D6B" w:rsidP="00A251AB">
            <w:pPr>
              <w:pStyle w:val="ATBlueheader"/>
            </w:pPr>
          </w:p>
        </w:tc>
      </w:tr>
    </w:tbl>
    <w:p w14:paraId="7CCC5FFE" w14:textId="50ED9DCC" w:rsidR="004A2258" w:rsidRPr="002A3EBB" w:rsidRDefault="002A3EBB" w:rsidP="00CB4DF5">
      <w:pPr>
        <w:pStyle w:val="BodyText6ptspace"/>
        <w:spacing w:before="240"/>
        <w:rPr>
          <w:rStyle w:val="Italic"/>
        </w:rPr>
      </w:pPr>
      <w:r w:rsidRPr="002A3EBB">
        <w:t>To conduct an inquiry to answer the inquiry question</w:t>
      </w:r>
      <w:r>
        <w:t>:</w:t>
      </w:r>
      <w:r w:rsidR="00CB4DF5">
        <w:t xml:space="preserve"> </w:t>
      </w:r>
      <w:r w:rsidRPr="002A3EBB">
        <w:rPr>
          <w:rStyle w:val="Italic"/>
        </w:rPr>
        <w:t xml:space="preserve">How and why did the lives of the people in the Australian colonies change </w:t>
      </w:r>
      <w:r w:rsidR="000918D2">
        <w:rPr>
          <w:rStyle w:val="Italic"/>
        </w:rPr>
        <w:t xml:space="preserve">or stay the same </w:t>
      </w:r>
      <w:r w:rsidRPr="002A3EBB">
        <w:rPr>
          <w:rStyle w:val="Italic"/>
        </w:rPr>
        <w:t>because of the gold rush?</w:t>
      </w:r>
    </w:p>
    <w:p w14:paraId="7A4BCC7D" w14:textId="77777777" w:rsidR="003221EF" w:rsidRPr="000E1D57" w:rsidRDefault="003221EF" w:rsidP="003221EF">
      <w:pPr>
        <w:pStyle w:val="ColourBanner1st"/>
      </w:pPr>
      <w:r>
        <w:t>Task</w:t>
      </w:r>
    </w:p>
    <w:p w14:paraId="50498534" w14:textId="77777777" w:rsidR="002A3EBB" w:rsidRDefault="004A2258" w:rsidP="004A2258">
      <w:pPr>
        <w:pStyle w:val="BodyText6ptspace"/>
      </w:pPr>
      <w:r w:rsidRPr="002D26CC">
        <w:rPr>
          <w:rStyle w:val="Bold"/>
        </w:rPr>
        <w:t xml:space="preserve">Part A: </w:t>
      </w:r>
      <w:r w:rsidR="002A3EBB">
        <w:t>Posing questions</w:t>
      </w:r>
    </w:p>
    <w:p w14:paraId="2F880D09" w14:textId="77777777" w:rsidR="002A3EBB" w:rsidRPr="002A3EBB" w:rsidRDefault="002A3EBB" w:rsidP="002A3EBB">
      <w:pPr>
        <w:pStyle w:val="BodyText6ptspace"/>
        <w:rPr>
          <w:rStyle w:val="Bold"/>
          <w:b w:val="0"/>
        </w:rPr>
      </w:pPr>
      <w:r w:rsidRPr="002A3EBB">
        <w:rPr>
          <w:rStyle w:val="Bold"/>
          <w:b w:val="0"/>
        </w:rPr>
        <w:t>Students will:</w:t>
      </w:r>
    </w:p>
    <w:p w14:paraId="1168D063" w14:textId="77777777" w:rsidR="002A3EBB" w:rsidRPr="002A3EBB" w:rsidRDefault="002A3EBB" w:rsidP="00063E8E">
      <w:pPr>
        <w:pStyle w:val="ListBullet"/>
      </w:pPr>
      <w:proofErr w:type="gramStart"/>
      <w:r w:rsidRPr="002A3EBB">
        <w:t>develop</w:t>
      </w:r>
      <w:proofErr w:type="gramEnd"/>
      <w:r w:rsidRPr="002A3EBB">
        <w:t xml:space="preserve"> </w:t>
      </w:r>
      <w:r w:rsidRPr="00063E8E">
        <w:t>questions</w:t>
      </w:r>
      <w:r w:rsidRPr="002A3EBB">
        <w:t xml:space="preserve"> for an investigation.</w:t>
      </w:r>
    </w:p>
    <w:p w14:paraId="7D0F2FB1" w14:textId="77777777" w:rsidR="004A2258" w:rsidRDefault="004A2258" w:rsidP="003221EF">
      <w:pPr>
        <w:pStyle w:val="BodyText6ptspace"/>
        <w:spacing w:before="240"/>
      </w:pPr>
      <w:r w:rsidRPr="002D26CC">
        <w:rPr>
          <w:rStyle w:val="Bold"/>
        </w:rPr>
        <w:t xml:space="preserve">Part B: </w:t>
      </w:r>
      <w:r w:rsidR="002A3EBB" w:rsidRPr="002A3EBB">
        <w:t>Collecting and locating information</w:t>
      </w:r>
    </w:p>
    <w:p w14:paraId="4AA58F50" w14:textId="77777777" w:rsidR="002A3EBB" w:rsidRDefault="002A3EBB" w:rsidP="00CB4DF5">
      <w:pPr>
        <w:pStyle w:val="BodyText6ptspace"/>
      </w:pPr>
      <w:r>
        <w:t>Students will:</w:t>
      </w:r>
    </w:p>
    <w:p w14:paraId="4C77CD33" w14:textId="77777777" w:rsidR="002A3EBB" w:rsidRPr="00063E8E" w:rsidRDefault="002A3EBB" w:rsidP="00063E8E">
      <w:pPr>
        <w:pStyle w:val="ListBullet"/>
      </w:pPr>
      <w:r>
        <w:rPr>
          <w:lang w:eastAsia="en-US"/>
        </w:rPr>
        <w:t xml:space="preserve">locate and collect information from </w:t>
      </w:r>
      <w:r w:rsidRPr="00063E8E">
        <w:t>a range of sources to answer questions</w:t>
      </w:r>
    </w:p>
    <w:p w14:paraId="2B07EEE7" w14:textId="77777777" w:rsidR="002A3EBB" w:rsidRDefault="002A3EBB" w:rsidP="00063E8E">
      <w:pPr>
        <w:pStyle w:val="ListBullet"/>
        <w:rPr>
          <w:lang w:eastAsia="en-US"/>
        </w:rPr>
      </w:pPr>
      <w:r w:rsidRPr="00063E8E">
        <w:t>examine sources to determine their</w:t>
      </w:r>
      <w:r>
        <w:rPr>
          <w:lang w:eastAsia="en-US"/>
        </w:rPr>
        <w:t xml:space="preserve"> purpose and to identify different viewpoints</w:t>
      </w:r>
    </w:p>
    <w:p w14:paraId="6A64D16F" w14:textId="77777777" w:rsidR="002A3EBB" w:rsidRDefault="002A3EBB" w:rsidP="00063E8E">
      <w:pPr>
        <w:pStyle w:val="ListBullet"/>
        <w:spacing w:after="120"/>
        <w:rPr>
          <w:lang w:eastAsia="en-US"/>
        </w:rPr>
      </w:pPr>
      <w:r>
        <w:rPr>
          <w:lang w:eastAsia="en-US"/>
        </w:rPr>
        <w:t>describe the significance of events/developments in bringing about change.</w:t>
      </w:r>
    </w:p>
    <w:p w14:paraId="38C36E09" w14:textId="77777777" w:rsidR="002A3EBB" w:rsidRDefault="002A3EBB" w:rsidP="003221EF">
      <w:pPr>
        <w:pStyle w:val="BodyText6ptspace"/>
        <w:spacing w:before="240"/>
      </w:pPr>
      <w:r w:rsidRPr="002A3EBB">
        <w:rPr>
          <w:rStyle w:val="Bold"/>
        </w:rPr>
        <w:t>Part C:</w:t>
      </w:r>
      <w:r>
        <w:t xml:space="preserve"> Analysing and interpreting information</w:t>
      </w:r>
    </w:p>
    <w:p w14:paraId="3C611986" w14:textId="77777777" w:rsidR="002A3EBB" w:rsidRDefault="002A3EBB" w:rsidP="00CB4DF5">
      <w:pPr>
        <w:pStyle w:val="BodyText6ptspace"/>
      </w:pPr>
      <w:r>
        <w:t>Students will:</w:t>
      </w:r>
    </w:p>
    <w:p w14:paraId="741D03BE" w14:textId="77777777" w:rsidR="002A3EBB" w:rsidRPr="00063E8E" w:rsidRDefault="002A3EBB" w:rsidP="00063E8E">
      <w:pPr>
        <w:pStyle w:val="ListBullet"/>
      </w:pPr>
      <w:r>
        <w:rPr>
          <w:lang w:eastAsia="en-US"/>
        </w:rPr>
        <w:t xml:space="preserve">describe the </w:t>
      </w:r>
      <w:r w:rsidRPr="00063E8E">
        <w:t>significance of people in bringing about change</w:t>
      </w:r>
    </w:p>
    <w:p w14:paraId="1825769A" w14:textId="77777777" w:rsidR="002A3EBB" w:rsidRPr="00063E8E" w:rsidRDefault="002A3EBB" w:rsidP="00063E8E">
      <w:pPr>
        <w:pStyle w:val="ListBullet"/>
      </w:pPr>
      <w:r w:rsidRPr="00063E8E">
        <w:t xml:space="preserve">describe aspects of the past that have remained the same </w:t>
      </w:r>
    </w:p>
    <w:p w14:paraId="7043BF0B" w14:textId="77777777" w:rsidR="002A3EBB" w:rsidRPr="00063E8E" w:rsidRDefault="002A3EBB" w:rsidP="00063E8E">
      <w:pPr>
        <w:pStyle w:val="ListBullet"/>
      </w:pPr>
      <w:r w:rsidRPr="00063E8E">
        <w:t>examine sources to identify different viewpoints</w:t>
      </w:r>
    </w:p>
    <w:p w14:paraId="720505AD" w14:textId="77777777" w:rsidR="002A3EBB" w:rsidRDefault="002A3EBB" w:rsidP="00063E8E">
      <w:pPr>
        <w:pStyle w:val="ListBullet"/>
        <w:rPr>
          <w:lang w:eastAsia="en-US"/>
        </w:rPr>
      </w:pPr>
      <w:r w:rsidRPr="00063E8E">
        <w:t>identify the causes and</w:t>
      </w:r>
      <w:r>
        <w:rPr>
          <w:lang w:eastAsia="en-US"/>
        </w:rPr>
        <w:t xml:space="preserve"> effects of change on particular communities </w:t>
      </w:r>
    </w:p>
    <w:p w14:paraId="45B7A147" w14:textId="24FBCE00" w:rsidR="002A3EBB" w:rsidRDefault="002A3EBB" w:rsidP="00063E8E">
      <w:pPr>
        <w:pStyle w:val="ListBullet"/>
        <w:spacing w:after="120"/>
        <w:rPr>
          <w:lang w:eastAsia="en-US"/>
        </w:rPr>
      </w:pPr>
      <w:r>
        <w:rPr>
          <w:lang w:eastAsia="en-US"/>
        </w:rPr>
        <w:t xml:space="preserve">sequence information about events and the </w:t>
      </w:r>
      <w:r w:rsidRPr="00063E8E">
        <w:t>lives</w:t>
      </w:r>
      <w:r>
        <w:rPr>
          <w:lang w:eastAsia="en-US"/>
        </w:rPr>
        <w:t xml:space="preserve"> of individuals in chronological order </w:t>
      </w:r>
      <w:r w:rsidR="00FC743D">
        <w:rPr>
          <w:lang w:eastAsia="en-US"/>
        </w:rPr>
        <w:br/>
      </w:r>
      <w:r>
        <w:rPr>
          <w:lang w:eastAsia="en-US"/>
        </w:rPr>
        <w:t>using timelines.</w:t>
      </w:r>
    </w:p>
    <w:p w14:paraId="30B2FC22" w14:textId="1788B3A3" w:rsidR="002A3EBB" w:rsidRDefault="002A3EBB" w:rsidP="003221EF">
      <w:pPr>
        <w:pStyle w:val="BodyText6ptspace"/>
        <w:spacing w:before="240"/>
      </w:pPr>
      <w:r w:rsidRPr="002A3EBB">
        <w:rPr>
          <w:rStyle w:val="Bold"/>
        </w:rPr>
        <w:t>Part D:</w:t>
      </w:r>
      <w:r w:rsidR="00267C20">
        <w:t xml:space="preserve"> Presenting findings</w:t>
      </w:r>
    </w:p>
    <w:p w14:paraId="5D7F67EF" w14:textId="77777777" w:rsidR="002A3EBB" w:rsidRDefault="002A3EBB" w:rsidP="00CB4DF5">
      <w:pPr>
        <w:pStyle w:val="BodyText6ptspace"/>
      </w:pPr>
      <w:r>
        <w:t>Students will:</w:t>
      </w:r>
    </w:p>
    <w:p w14:paraId="7BC335E1" w14:textId="77777777" w:rsidR="002A3EBB" w:rsidRPr="00063E8E" w:rsidRDefault="002A3EBB" w:rsidP="00063E8E">
      <w:pPr>
        <w:pStyle w:val="ListBullet"/>
      </w:pPr>
      <w:r w:rsidRPr="00063E8E">
        <w:t xml:space="preserve">describe the experiences of different people in the past </w:t>
      </w:r>
    </w:p>
    <w:p w14:paraId="0AF6F4D3" w14:textId="77777777" w:rsidR="002A3EBB" w:rsidRDefault="002A3EBB" w:rsidP="00063E8E">
      <w:pPr>
        <w:pStyle w:val="ListBullet"/>
        <w:rPr>
          <w:lang w:eastAsia="en-US"/>
        </w:rPr>
      </w:pPr>
      <w:r w:rsidRPr="00063E8E">
        <w:t>present</w:t>
      </w:r>
      <w:r>
        <w:rPr>
          <w:lang w:eastAsia="en-US"/>
        </w:rPr>
        <w:t xml:space="preserve"> ideas, findings and conclusions in a range of communication forms using discipline-specific terms and appropriate conventions.</w:t>
      </w:r>
    </w:p>
    <w:p w14:paraId="3F1AEE56" w14:textId="77777777" w:rsidR="002A3EBB" w:rsidRDefault="002A3EBB" w:rsidP="002A3EBB">
      <w:pPr>
        <w:rPr>
          <w:lang w:eastAsia="en-US"/>
        </w:rPr>
        <w:sectPr w:rsidR="002A3EBB" w:rsidSect="00353D08">
          <w:headerReference w:type="even" r:id="rId10"/>
          <w:headerReference w:type="default" r:id="rId11"/>
          <w:footerReference w:type="even" r:id="rId12"/>
          <w:footerReference w:type="default" r:id="rId13"/>
          <w:headerReference w:type="first" r:id="rId14"/>
          <w:footerReference w:type="first" r:id="rId15"/>
          <w:pgSz w:w="11906" w:h="16838" w:code="9"/>
          <w:pgMar w:top="851" w:right="851" w:bottom="851" w:left="851" w:header="454" w:footer="454" w:gutter="0"/>
          <w:cols w:space="708"/>
          <w:docGrid w:linePitch="360"/>
        </w:sectPr>
      </w:pPr>
    </w:p>
    <w:p w14:paraId="07362F1D" w14:textId="77777777" w:rsidR="004A2258" w:rsidRDefault="002A3EBB" w:rsidP="00063E8E">
      <w:pPr>
        <w:pStyle w:val="Colourbanner2"/>
        <w:spacing w:after="360"/>
      </w:pPr>
      <w:r>
        <w:lastRenderedPageBreak/>
        <w:t>Part A: Posing questions</w:t>
      </w:r>
    </w:p>
    <w:tbl>
      <w:tblPr>
        <w:tblW w:w="0" w:type="auto"/>
        <w:jc w:val="center"/>
        <w:shd w:val="clear" w:color="auto" w:fill="FFE9E0"/>
        <w:tblCellMar>
          <w:top w:w="108" w:type="dxa"/>
          <w:bottom w:w="108" w:type="dxa"/>
        </w:tblCellMar>
        <w:tblLook w:val="04A0" w:firstRow="1" w:lastRow="0" w:firstColumn="1" w:lastColumn="0" w:noHBand="0" w:noVBand="1"/>
      </w:tblPr>
      <w:tblGrid>
        <w:gridCol w:w="7654"/>
      </w:tblGrid>
      <w:tr w:rsidR="0076132D" w:rsidRPr="00A524F8" w14:paraId="57F4DF49" w14:textId="77777777" w:rsidTr="00A251AB">
        <w:trPr>
          <w:jc w:val="center"/>
        </w:trPr>
        <w:tc>
          <w:tcPr>
            <w:tcW w:w="7654" w:type="dxa"/>
            <w:shd w:val="clear" w:color="auto" w:fill="FFE9E0"/>
          </w:tcPr>
          <w:p w14:paraId="091DA3BC" w14:textId="168037ED" w:rsidR="002E01F5" w:rsidRDefault="002E01F5" w:rsidP="002E01F5">
            <w:pPr>
              <w:pStyle w:val="QuestionsItalic"/>
            </w:pPr>
            <w:r w:rsidRPr="00BD1AA8">
              <w:rPr>
                <w:b/>
                <w:i w:val="0"/>
              </w:rPr>
              <w:t>Inquiry question</w:t>
            </w:r>
            <w:r>
              <w:rPr>
                <w:b/>
                <w:i w:val="0"/>
              </w:rPr>
              <w:t xml:space="preserve"> for Parts A and B</w:t>
            </w:r>
          </w:p>
          <w:p w14:paraId="39A70844" w14:textId="1F1F26BB" w:rsidR="0076132D" w:rsidRPr="00E61C76" w:rsidRDefault="00E61C76" w:rsidP="002E01F5">
            <w:pPr>
              <w:pStyle w:val="QuestionsItalic"/>
            </w:pPr>
            <w:r w:rsidRPr="00E61C76">
              <w:t>How and why did the lives of the people in the Australian colonies change because of the gold rush?</w:t>
            </w:r>
          </w:p>
        </w:tc>
      </w:tr>
    </w:tbl>
    <w:p w14:paraId="343C4D1C" w14:textId="77777777" w:rsidR="002A3EBB" w:rsidRDefault="00E61C76" w:rsidP="00063E8E">
      <w:pPr>
        <w:pStyle w:val="ListNumber"/>
        <w:spacing w:before="240"/>
      </w:pPr>
      <w:r w:rsidRPr="00063E8E">
        <w:t>Write</w:t>
      </w:r>
      <w:r w:rsidRPr="00E61C76">
        <w:t xml:space="preserve"> sub-</w:t>
      </w:r>
      <w:r w:rsidRPr="00063E8E">
        <w:t>questions</w:t>
      </w:r>
      <w:r w:rsidRPr="00E61C76">
        <w:t xml:space="preserve"> to frame your inquiry.</w:t>
      </w:r>
    </w:p>
    <w:p w14:paraId="08670C35" w14:textId="77777777" w:rsidR="002A3EBB" w:rsidRDefault="00E61C76" w:rsidP="00B24E48">
      <w:pPr>
        <w:pStyle w:val="BodyText6ptIndent"/>
        <w:ind w:left="284"/>
      </w:pPr>
      <w:r w:rsidRPr="00E61C76">
        <w:t xml:space="preserve">Sub-question 1: </w:t>
      </w:r>
      <w:r w:rsidRPr="00821EF2">
        <w:rPr>
          <w:rStyle w:val="Italic"/>
        </w:rPr>
        <w:t>What was life like for settlers in the colonies during the gold rush?</w:t>
      </w:r>
    </w:p>
    <w:p w14:paraId="744C0958" w14:textId="77777777" w:rsidR="00E61C76" w:rsidRPr="00821EF2" w:rsidRDefault="00E61C76" w:rsidP="00B24E48">
      <w:pPr>
        <w:pStyle w:val="BodyText6ptIndent"/>
        <w:ind w:left="284"/>
        <w:rPr>
          <w:rStyle w:val="Italic"/>
        </w:rPr>
      </w:pPr>
      <w:r>
        <w:rPr>
          <w:rFonts w:cs="Arial"/>
        </w:rPr>
        <w:t xml:space="preserve">Sub-question 2: </w:t>
      </w:r>
      <w:r w:rsidRPr="00821EF2">
        <w:rPr>
          <w:rStyle w:val="Italic"/>
        </w:rPr>
        <w:t>What were the significant events that occurred during the gold rush?</w:t>
      </w:r>
    </w:p>
    <w:p w14:paraId="6DA6E7CF" w14:textId="77777777" w:rsidR="003221EF" w:rsidRDefault="00E61C76" w:rsidP="00B24E48">
      <w:pPr>
        <w:pStyle w:val="Answerlineindent01firstrow"/>
        <w:spacing w:before="0" w:after="120"/>
        <w:ind w:left="284"/>
      </w:pPr>
      <w:r w:rsidRPr="00E61C76">
        <w:t xml:space="preserve">Sub-question 3: </w:t>
      </w:r>
    </w:p>
    <w:p w14:paraId="240F68BC" w14:textId="3717EB9B" w:rsidR="00E61C76" w:rsidRDefault="00E61C76" w:rsidP="00B24E48">
      <w:pPr>
        <w:pStyle w:val="Answerlineindent01firstrow"/>
        <w:ind w:left="284"/>
      </w:pPr>
      <w:r>
        <mc:AlternateContent>
          <mc:Choice Requires="wps">
            <w:drawing>
              <wp:inline distT="0" distB="0" distL="0" distR="0" wp14:anchorId="091D3E76" wp14:editId="2F14A77B">
                <wp:extent cx="6202680" cy="0"/>
                <wp:effectExtent l="0" t="0" r="26670" b="19050"/>
                <wp:docPr id="3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0268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88.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" strokecolor="#a6a6a6">
                <o:lock v:ext="edit" shapetype="f"/>
                <w10:anchorlock/>
              </v:line>
            </w:pict>
          </mc:Fallback>
        </mc:AlternateContent>
      </w:r>
    </w:p>
    <w:p w14:paraId="6D2345B7" w14:textId="77777777" w:rsidR="003221EF" w:rsidRDefault="00E61C76" w:rsidP="00B24E48">
      <w:pPr>
        <w:pStyle w:val="Answerlineindent01firstrow"/>
        <w:spacing w:before="0" w:after="120"/>
        <w:ind w:left="284"/>
      </w:pPr>
      <w:r>
        <w:t xml:space="preserve">Sub-question 4: </w:t>
      </w:r>
    </w:p>
    <w:p w14:paraId="7D366B53" w14:textId="77777777" w:rsidR="003221EF" w:rsidRDefault="003221EF" w:rsidP="00B24E48">
      <w:pPr>
        <w:pStyle w:val="Answerlineindent01firstrow"/>
        <w:ind w:left="284"/>
      </w:pPr>
      <w:r>
        <mc:AlternateContent>
          <mc:Choice Requires="wps">
            <w:drawing>
              <wp:inline distT="0" distB="0" distL="0" distR="0" wp14:anchorId="2BC04192" wp14:editId="09A03F9B">
                <wp:extent cx="6202680" cy="0"/>
                <wp:effectExtent l="0" t="0" r="26670" b="19050"/>
                <wp:docPr id="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0268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88.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" strokecolor="#a6a6a6">
                <o:lock v:ext="edit" shapetype="f"/>
                <w10:anchorlock/>
              </v:line>
            </w:pict>
          </mc:Fallback>
        </mc:AlternateContent>
      </w:r>
    </w:p>
    <w:p w14:paraId="55A73E71" w14:textId="77777777" w:rsidR="00D546FC" w:rsidRDefault="00D546FC" w:rsidP="00D546FC">
      <w:pPr>
        <w:pStyle w:val="Colourbanner2"/>
      </w:pPr>
      <w:r>
        <w:t>Part B: Collecting and locating information</w:t>
      </w:r>
    </w:p>
    <w:p w14:paraId="7E36D424" w14:textId="019293E4" w:rsidR="002E01F5" w:rsidRDefault="00D546FC" w:rsidP="00B24E48">
      <w:pPr>
        <w:pStyle w:val="ListNumber"/>
        <w:numPr>
          <w:ilvl w:val="0"/>
          <w:numId w:val="16"/>
        </w:numPr>
        <w:spacing w:after="240"/>
        <w:ind w:left="284" w:hanging="284"/>
      </w:pPr>
      <w:r>
        <w:t>Describe the sources you will use to answer your sub-questions.</w:t>
      </w:r>
      <w:r w:rsidR="002E01F5">
        <w:t xml:space="preserve"> </w:t>
      </w:r>
      <w:r w:rsidR="002E01F5" w:rsidRPr="002E01F5">
        <w:t xml:space="preserve">Each source must include the type of source, the author or name of website (URL), the identified purpose and point </w:t>
      </w:r>
      <w:r w:rsidR="00FC743D">
        <w:br/>
      </w:r>
      <w:r w:rsidR="002E01F5" w:rsidRPr="002E01F5">
        <w:t>of view.</w:t>
      </w:r>
    </w:p>
    <w:tbl>
      <w:tblPr>
        <w:tblW w:w="0" w:type="auto"/>
        <w:jc w:val="center"/>
        <w:tblBorders>
          <w:top w:val="single" w:sz="18" w:space="0" w:color="FABF8F" w:themeColor="accent6" w:themeTint="99"/>
          <w:left w:val="single" w:sz="18" w:space="0" w:color="FABF8F" w:themeColor="accent6" w:themeTint="99"/>
          <w:bottom w:val="single" w:sz="18" w:space="0" w:color="FABF8F" w:themeColor="accent6" w:themeTint="99"/>
          <w:right w:val="single" w:sz="18" w:space="0" w:color="FABF8F" w:themeColor="accent6" w:themeTint="99"/>
        </w:tblBorders>
        <w:tblCellMar>
          <w:top w:w="284" w:type="dxa"/>
          <w:left w:w="284" w:type="dxa"/>
          <w:bottom w:w="284" w:type="dxa"/>
          <w:right w:w="284" w:type="dxa"/>
        </w:tblCellMar>
        <w:tblLook w:val="04A0" w:firstRow="1" w:lastRow="0" w:firstColumn="1" w:lastColumn="0" w:noHBand="0" w:noVBand="1"/>
      </w:tblPr>
      <w:tblGrid>
        <w:gridCol w:w="7654"/>
      </w:tblGrid>
      <w:tr w:rsidR="00FC743D" w:rsidRPr="00A524F8" w14:paraId="6E7203FD" w14:textId="77777777" w:rsidTr="00B4733B">
        <w:trPr>
          <w:jc w:val="center"/>
        </w:trPr>
        <w:tc>
          <w:tcPr>
            <w:tcW w:w="7654" w:type="dxa"/>
            <w:shd w:val="clear" w:color="auto" w:fill="auto"/>
          </w:tcPr>
          <w:p w14:paraId="04A82BA8" w14:textId="77777777" w:rsidR="00FC743D" w:rsidRPr="00B4733B" w:rsidRDefault="00FC743D" w:rsidP="00B4733B">
            <w:pPr>
              <w:pStyle w:val="SourceHeading"/>
            </w:pPr>
            <w:r w:rsidRPr="00B4733B">
              <w:t>Example — Source 1: Aboriginal trackers and native police</w:t>
            </w:r>
          </w:p>
          <w:p w14:paraId="429F8B45" w14:textId="77777777" w:rsidR="00FC743D" w:rsidRPr="00B4733B" w:rsidRDefault="00FC743D" w:rsidP="00B4733B">
            <w:pPr>
              <w:pStyle w:val="BodyText6ptspace"/>
              <w:rPr>
                <w:lang w:val="en"/>
              </w:rPr>
            </w:pPr>
            <w:r w:rsidRPr="00B4733B">
              <w:rPr>
                <w:lang w:val="en"/>
              </w:rPr>
              <w:t>‘Aboriginal guides were also used to track down convicts and other criminals who had escaped into the bush … The first experiments with Native Police commenced in Victoria in 1837. The [Native Police] Corps provided a deterrent to Aboriginal attacks on pastoral properties as well as later policing the gold diggings and escorting gold to Melbourne.’</w:t>
            </w:r>
          </w:p>
          <w:p w14:paraId="7CA203A0" w14:textId="630AC0CE" w:rsidR="00FC743D" w:rsidRPr="00B4733B" w:rsidRDefault="00FC743D" w:rsidP="00B4733B">
            <w:pPr>
              <w:pStyle w:val="SourceAttribution"/>
              <w:rPr>
                <w:color w:val="00002D"/>
                <w:spacing w:val="2"/>
                <w:lang w:val="en"/>
              </w:rPr>
            </w:pPr>
            <w:r w:rsidRPr="00B4733B">
              <w:rPr>
                <w:lang w:val="en"/>
              </w:rPr>
              <w:t xml:space="preserve">Source: Australian Government 2016, </w:t>
            </w:r>
            <w:r w:rsidRPr="00B4733B">
              <w:rPr>
                <w:i/>
                <w:lang w:val="en"/>
              </w:rPr>
              <w:t>Aboriginal trackers</w:t>
            </w:r>
            <w:r w:rsidRPr="00B4733B">
              <w:rPr>
                <w:lang w:val="en"/>
              </w:rPr>
              <w:t xml:space="preserve">, australia.gov.au </w:t>
            </w:r>
            <w:r w:rsidRPr="00B4733B">
              <w:rPr>
                <w:rStyle w:val="Bodytextgrey"/>
              </w:rPr>
              <w:t>http://www.australia.gov.au/about-australia/australian-story/aboriginal-trackers</w:t>
            </w:r>
            <w:r w:rsidRPr="00B4733B">
              <w:rPr>
                <w:color w:val="000000"/>
              </w:rPr>
              <w:t xml:space="preserve"> </w:t>
            </w:r>
            <w:r w:rsidRPr="00B4733B">
              <w:rPr>
                <w:lang w:val="en"/>
              </w:rPr>
              <w:t xml:space="preserve">CC BY 3.0 </w:t>
            </w:r>
            <w:r w:rsidRPr="00B4733B">
              <w:rPr>
                <w:rStyle w:val="Bodytextgrey"/>
              </w:rPr>
              <w:t>creativecommons.org/licenses/by/3.0/au/</w:t>
            </w:r>
          </w:p>
        </w:tc>
      </w:tr>
    </w:tbl>
    <w:p w14:paraId="6DBDD272" w14:textId="77777777" w:rsidR="00FC743D" w:rsidRPr="002E01F5" w:rsidRDefault="00FC743D" w:rsidP="00925CFB">
      <w:pPr>
        <w:pStyle w:val="BodyText0ptspace"/>
        <w:spacing w:after="120"/>
      </w:pPr>
    </w:p>
    <w:tbl>
      <w:tblPr>
        <w:tblStyle w:val="TableStyle1"/>
        <w:tblW w:w="9546" w:type="dxa"/>
        <w:tblInd w:w="421" w:type="dxa"/>
        <w:tblLook w:val="04A0" w:firstRow="1" w:lastRow="0" w:firstColumn="1" w:lastColumn="0" w:noHBand="0" w:noVBand="1"/>
      </w:tblPr>
      <w:tblGrid>
        <w:gridCol w:w="1247"/>
        <w:gridCol w:w="850"/>
        <w:gridCol w:w="3855"/>
        <w:gridCol w:w="1797"/>
        <w:gridCol w:w="1797"/>
      </w:tblGrid>
      <w:tr w:rsidR="002E01F5" w:rsidRPr="002E01F5" w14:paraId="0A51D1D2" w14:textId="77777777" w:rsidTr="00EE471C">
        <w:trPr>
          <w:cnfStyle w:val="100000000000" w:firstRow="1" w:lastRow="0" w:firstColumn="0" w:lastColumn="0" w:oddVBand="0" w:evenVBand="0" w:oddHBand="0" w:evenHBand="0" w:firstRowFirstColumn="0" w:firstRowLastColumn="0" w:lastRowFirstColumn="0" w:lastRowLastColumn="0"/>
        </w:trPr>
        <w:tc>
          <w:tcPr>
            <w:tcW w:w="1247" w:type="dxa"/>
            <w:tcMar>
              <w:top w:w="85" w:type="dxa"/>
              <w:left w:w="51" w:type="dxa"/>
              <w:bottom w:w="85" w:type="dxa"/>
              <w:right w:w="51" w:type="dxa"/>
            </w:tcMar>
          </w:tcPr>
          <w:p w14:paraId="5928624E" w14:textId="7CC1A711" w:rsidR="002E01F5" w:rsidRPr="002E01F5" w:rsidRDefault="002E01F5" w:rsidP="001B2071">
            <w:pPr>
              <w:spacing w:after="0"/>
            </w:pPr>
            <w:r w:rsidRPr="002E01F5">
              <w:t>Source</w:t>
            </w:r>
            <w:r w:rsidR="00355983">
              <w:t>:</w:t>
            </w:r>
          </w:p>
          <w:p w14:paraId="7D50224C" w14:textId="77777777" w:rsidR="002E01F5" w:rsidRPr="002E01F5" w:rsidRDefault="002E01F5" w:rsidP="001B2071">
            <w:pPr>
              <w:spacing w:after="0"/>
            </w:pPr>
            <w:r w:rsidRPr="002E01F5">
              <w:t>What is it?</w:t>
            </w:r>
          </w:p>
        </w:tc>
        <w:tc>
          <w:tcPr>
            <w:tcW w:w="850" w:type="dxa"/>
            <w:tcMar>
              <w:top w:w="85" w:type="dxa"/>
              <w:left w:w="51" w:type="dxa"/>
              <w:bottom w:w="85" w:type="dxa"/>
              <w:right w:w="51" w:type="dxa"/>
            </w:tcMar>
          </w:tcPr>
          <w:p w14:paraId="0640C742" w14:textId="77777777" w:rsidR="002E01F5" w:rsidRPr="002E01F5" w:rsidRDefault="002E01F5" w:rsidP="001B2071">
            <w:pPr>
              <w:spacing w:after="0"/>
            </w:pPr>
            <w:r w:rsidRPr="002E01F5">
              <w:t>Source code</w:t>
            </w:r>
          </w:p>
        </w:tc>
        <w:tc>
          <w:tcPr>
            <w:tcW w:w="3855" w:type="dxa"/>
            <w:tcMar>
              <w:top w:w="85" w:type="dxa"/>
              <w:left w:w="51" w:type="dxa"/>
              <w:bottom w:w="85" w:type="dxa"/>
              <w:right w:w="51" w:type="dxa"/>
            </w:tcMar>
          </w:tcPr>
          <w:p w14:paraId="7E28D603" w14:textId="40B3214C" w:rsidR="002E01F5" w:rsidRPr="002E01F5" w:rsidRDefault="002E01F5" w:rsidP="001B2071">
            <w:pPr>
              <w:spacing w:after="0"/>
            </w:pPr>
            <w:r w:rsidRPr="002E01F5">
              <w:t>Author(s)</w:t>
            </w:r>
            <w:r w:rsidR="001B2071">
              <w:t xml:space="preserve"> </w:t>
            </w:r>
            <w:r w:rsidRPr="002E01F5">
              <w:t>/</w:t>
            </w:r>
            <w:r w:rsidR="001B2071">
              <w:t xml:space="preserve"> </w:t>
            </w:r>
            <w:r w:rsidRPr="002E01F5">
              <w:t>Name of website</w:t>
            </w:r>
            <w:r w:rsidR="001B2071">
              <w:t xml:space="preserve"> </w:t>
            </w:r>
            <w:r w:rsidRPr="002E01F5">
              <w:t xml:space="preserve">/ </w:t>
            </w:r>
            <w:r w:rsidR="001B2071">
              <w:br/>
            </w:r>
            <w:r w:rsidRPr="002E01F5">
              <w:t xml:space="preserve">When written/published? / </w:t>
            </w:r>
            <w:r w:rsidR="001B2071">
              <w:br/>
            </w:r>
            <w:r w:rsidRPr="002E01F5">
              <w:t>Title</w:t>
            </w:r>
            <w:r w:rsidR="001B2071">
              <w:t xml:space="preserve"> </w:t>
            </w:r>
            <w:r w:rsidRPr="002E01F5">
              <w:t>/ Where from?</w:t>
            </w:r>
          </w:p>
        </w:tc>
        <w:tc>
          <w:tcPr>
            <w:tcW w:w="1797" w:type="dxa"/>
            <w:tcMar>
              <w:top w:w="85" w:type="dxa"/>
              <w:left w:w="51" w:type="dxa"/>
              <w:bottom w:w="85" w:type="dxa"/>
              <w:right w:w="51" w:type="dxa"/>
            </w:tcMar>
          </w:tcPr>
          <w:p w14:paraId="7FA72347" w14:textId="77777777" w:rsidR="002E01F5" w:rsidRPr="002E01F5" w:rsidRDefault="002E01F5" w:rsidP="001B2071">
            <w:pPr>
              <w:spacing w:after="0"/>
            </w:pPr>
            <w:r w:rsidRPr="002E01F5">
              <w:t>Purpose</w:t>
            </w:r>
          </w:p>
          <w:p w14:paraId="4A01541A" w14:textId="77777777" w:rsidR="002E01F5" w:rsidRPr="002E01F5" w:rsidRDefault="002E01F5" w:rsidP="001B2071">
            <w:pPr>
              <w:spacing w:after="0"/>
            </w:pPr>
            <w:r w:rsidRPr="002E01F5">
              <w:t xml:space="preserve">Does it inform or persuade? </w:t>
            </w:r>
            <w:r w:rsidRPr="002E01F5">
              <w:rPr>
                <w:rFonts w:ascii="Wingdings" w:hAnsi="Wingdings"/>
              </w:rPr>
              <w:t></w:t>
            </w:r>
          </w:p>
        </w:tc>
        <w:tc>
          <w:tcPr>
            <w:tcW w:w="1797" w:type="dxa"/>
            <w:tcMar>
              <w:top w:w="85" w:type="dxa"/>
              <w:left w:w="51" w:type="dxa"/>
              <w:bottom w:w="85" w:type="dxa"/>
              <w:right w:w="51" w:type="dxa"/>
            </w:tcMar>
          </w:tcPr>
          <w:p w14:paraId="2F091405" w14:textId="3D2411A3" w:rsidR="002E01F5" w:rsidRPr="002E01F5" w:rsidRDefault="002E01F5" w:rsidP="001B2071">
            <w:pPr>
              <w:spacing w:after="0"/>
            </w:pPr>
            <w:r w:rsidRPr="002E01F5">
              <w:t xml:space="preserve">Whose point of view is the source giving? </w:t>
            </w:r>
          </w:p>
        </w:tc>
      </w:tr>
      <w:tr w:rsidR="002E01F5" w:rsidRPr="002E01F5" w14:paraId="2BA6314D" w14:textId="77777777" w:rsidTr="00063E8E">
        <w:tc>
          <w:tcPr>
            <w:tcW w:w="1247" w:type="dxa"/>
            <w:tcMar>
              <w:top w:w="51" w:type="dxa"/>
              <w:left w:w="51" w:type="dxa"/>
              <w:bottom w:w="51" w:type="dxa"/>
              <w:right w:w="51" w:type="dxa"/>
            </w:tcMar>
          </w:tcPr>
          <w:p w14:paraId="7FEB1C22" w14:textId="0CE9B209" w:rsidR="002E01F5" w:rsidRPr="002E01F5" w:rsidRDefault="00063E8E" w:rsidP="00063E8E">
            <w:pPr>
              <w:spacing w:after="0"/>
              <w:rPr>
                <w:sz w:val="21"/>
                <w:szCs w:val="21"/>
              </w:rPr>
            </w:pPr>
            <w:r>
              <w:rPr>
                <w:sz w:val="21"/>
                <w:szCs w:val="21"/>
              </w:rPr>
              <w:t>q</w:t>
            </w:r>
            <w:r w:rsidR="00355983">
              <w:rPr>
                <w:sz w:val="21"/>
                <w:szCs w:val="21"/>
              </w:rPr>
              <w:t>uote</w:t>
            </w:r>
            <w:r>
              <w:rPr>
                <w:sz w:val="21"/>
                <w:szCs w:val="21"/>
              </w:rPr>
              <w:br/>
            </w:r>
            <w:r w:rsidR="002E01F5" w:rsidRPr="002E01F5">
              <w:rPr>
                <w:sz w:val="21"/>
                <w:szCs w:val="21"/>
              </w:rPr>
              <w:t>(from website)</w:t>
            </w:r>
          </w:p>
        </w:tc>
        <w:tc>
          <w:tcPr>
            <w:tcW w:w="850" w:type="dxa"/>
            <w:tcMar>
              <w:top w:w="51" w:type="dxa"/>
              <w:left w:w="51" w:type="dxa"/>
              <w:bottom w:w="51" w:type="dxa"/>
              <w:right w:w="51" w:type="dxa"/>
            </w:tcMar>
          </w:tcPr>
          <w:p w14:paraId="79A3430D" w14:textId="384B27E5" w:rsidR="002E01F5" w:rsidRPr="002E01F5" w:rsidRDefault="00355983" w:rsidP="00063E8E">
            <w:pPr>
              <w:spacing w:after="0"/>
              <w:rPr>
                <w:sz w:val="21"/>
                <w:szCs w:val="21"/>
                <w:lang w:eastAsia="en-US"/>
              </w:rPr>
            </w:pPr>
            <w:r>
              <w:rPr>
                <w:sz w:val="21"/>
                <w:szCs w:val="21"/>
                <w:lang w:eastAsia="en-US"/>
              </w:rPr>
              <w:t>S1</w:t>
            </w:r>
          </w:p>
        </w:tc>
        <w:tc>
          <w:tcPr>
            <w:tcW w:w="3855" w:type="dxa"/>
            <w:tcMar>
              <w:top w:w="51" w:type="dxa"/>
              <w:left w:w="51" w:type="dxa"/>
              <w:bottom w:w="51" w:type="dxa"/>
              <w:right w:w="51" w:type="dxa"/>
            </w:tcMar>
          </w:tcPr>
          <w:p w14:paraId="07504FEC" w14:textId="36DEEA08" w:rsidR="002E01F5" w:rsidRPr="00355983" w:rsidRDefault="002E01F5" w:rsidP="00063E8E">
            <w:pPr>
              <w:spacing w:after="0"/>
              <w:rPr>
                <w:sz w:val="21"/>
                <w:szCs w:val="21"/>
                <w:lang w:val="en" w:eastAsia="en-US"/>
              </w:rPr>
            </w:pPr>
            <w:r w:rsidRPr="002E01F5">
              <w:rPr>
                <w:sz w:val="21"/>
                <w:szCs w:val="21"/>
                <w:lang w:val="en" w:eastAsia="en-US"/>
              </w:rPr>
              <w:t xml:space="preserve">Australian Government, 2016, </w:t>
            </w:r>
            <w:r w:rsidRPr="002E01F5">
              <w:rPr>
                <w:i/>
                <w:sz w:val="21"/>
                <w:szCs w:val="21"/>
                <w:lang w:val="en" w:eastAsia="en-US"/>
              </w:rPr>
              <w:t xml:space="preserve">Aboriginal trackers, </w:t>
            </w:r>
            <w:r w:rsidRPr="002E01F5">
              <w:rPr>
                <w:sz w:val="21"/>
                <w:szCs w:val="21"/>
                <w:lang w:val="en" w:eastAsia="en-US"/>
              </w:rPr>
              <w:t>aust</w:t>
            </w:r>
            <w:r w:rsidRPr="00355983">
              <w:rPr>
                <w:sz w:val="21"/>
                <w:szCs w:val="21"/>
                <w:lang w:val="en" w:eastAsia="en-US"/>
              </w:rPr>
              <w:t>r</w:t>
            </w:r>
            <w:r w:rsidRPr="002E01F5">
              <w:rPr>
                <w:sz w:val="21"/>
                <w:szCs w:val="21"/>
                <w:lang w:val="en" w:eastAsia="en-US"/>
              </w:rPr>
              <w:t>alia.gov.au (website)</w:t>
            </w:r>
          </w:p>
        </w:tc>
        <w:tc>
          <w:tcPr>
            <w:tcW w:w="1797" w:type="dxa"/>
            <w:tcMar>
              <w:top w:w="51" w:type="dxa"/>
              <w:left w:w="51" w:type="dxa"/>
              <w:bottom w:w="51" w:type="dxa"/>
              <w:right w:w="51" w:type="dxa"/>
            </w:tcMar>
          </w:tcPr>
          <w:p w14:paraId="2F16D080" w14:textId="77777777" w:rsidR="002E01F5" w:rsidRPr="002E01F5" w:rsidRDefault="002E01F5" w:rsidP="00090DF6">
            <w:pPr>
              <w:numPr>
                <w:ilvl w:val="0"/>
                <w:numId w:val="14"/>
              </w:numPr>
              <w:ind w:left="329" w:hanging="357"/>
              <w:rPr>
                <w:position w:val="6"/>
                <w:sz w:val="21"/>
                <w:szCs w:val="21"/>
              </w:rPr>
            </w:pPr>
            <w:r w:rsidRPr="002E01F5">
              <w:rPr>
                <w:position w:val="6"/>
                <w:sz w:val="21"/>
                <w:szCs w:val="21"/>
              </w:rPr>
              <w:t>inform</w:t>
            </w:r>
          </w:p>
          <w:p w14:paraId="19498815" w14:textId="77777777" w:rsidR="002E01F5" w:rsidRPr="002E01F5" w:rsidRDefault="002E01F5" w:rsidP="00063E8E">
            <w:pPr>
              <w:numPr>
                <w:ilvl w:val="0"/>
                <w:numId w:val="13"/>
              </w:numPr>
              <w:adjustRightInd w:val="0"/>
              <w:snapToGrid w:val="0"/>
              <w:spacing w:after="0"/>
              <w:ind w:left="360"/>
              <w:rPr>
                <w:sz w:val="21"/>
                <w:szCs w:val="21"/>
                <w:lang w:eastAsia="en-US"/>
              </w:rPr>
            </w:pPr>
            <w:r w:rsidRPr="002E01F5">
              <w:rPr>
                <w:sz w:val="21"/>
                <w:szCs w:val="21"/>
                <w:lang w:eastAsia="en-US"/>
              </w:rPr>
              <w:t>persuade</w:t>
            </w:r>
          </w:p>
        </w:tc>
        <w:tc>
          <w:tcPr>
            <w:tcW w:w="1797" w:type="dxa"/>
            <w:tcMar>
              <w:top w:w="51" w:type="dxa"/>
              <w:left w:w="51" w:type="dxa"/>
              <w:bottom w:w="51" w:type="dxa"/>
              <w:right w:w="51" w:type="dxa"/>
            </w:tcMar>
          </w:tcPr>
          <w:p w14:paraId="684EA1E8" w14:textId="41A262FB" w:rsidR="00355983" w:rsidRPr="002E01F5" w:rsidRDefault="00355983" w:rsidP="00063E8E">
            <w:pPr>
              <w:adjustRightInd w:val="0"/>
              <w:snapToGrid w:val="0"/>
              <w:spacing w:after="0"/>
              <w:rPr>
                <w:sz w:val="21"/>
                <w:szCs w:val="21"/>
                <w:lang w:eastAsia="en-US"/>
              </w:rPr>
            </w:pPr>
            <w:r>
              <w:rPr>
                <w:sz w:val="21"/>
                <w:szCs w:val="21"/>
                <w:lang w:eastAsia="en-US"/>
              </w:rPr>
              <w:t>The Australian Government</w:t>
            </w:r>
          </w:p>
        </w:tc>
      </w:tr>
    </w:tbl>
    <w:p w14:paraId="29374020" w14:textId="77777777" w:rsidR="00355983" w:rsidRDefault="00355983" w:rsidP="00355983">
      <w:pPr>
        <w:spacing w:after="0"/>
        <w:contextualSpacing/>
        <w:sectPr w:rsidR="00355983" w:rsidSect="00353D08">
          <w:pgSz w:w="11906" w:h="16838" w:code="9"/>
          <w:pgMar w:top="851" w:right="851" w:bottom="851" w:left="851" w:header="454" w:footer="454" w:gutter="0"/>
          <w:cols w:space="708"/>
          <w:docGrid w:linePitch="360"/>
        </w:sectPr>
      </w:pPr>
    </w:p>
    <w:p w14:paraId="15D12ADA" w14:textId="404BA604" w:rsidR="002E01F5" w:rsidRPr="002E01F5" w:rsidRDefault="002E01F5" w:rsidP="001B2071">
      <w:pPr>
        <w:pStyle w:val="ListNumber"/>
        <w:spacing w:after="360"/>
      </w:pPr>
      <w:r w:rsidRPr="002E01F5">
        <w:lastRenderedPageBreak/>
        <w:t>Complete the table below using the sources.</w:t>
      </w:r>
    </w:p>
    <w:p w14:paraId="1465B73A" w14:textId="77777777" w:rsidR="002E01F5" w:rsidRPr="002E01F5" w:rsidRDefault="002E01F5" w:rsidP="00355983">
      <w:pPr>
        <w:spacing w:after="0"/>
        <w:contextualSpacing/>
      </w:pPr>
    </w:p>
    <w:p w14:paraId="1D32F13B" w14:textId="77777777" w:rsidR="002E01F5" w:rsidRPr="002E01F5" w:rsidRDefault="002E01F5" w:rsidP="00355983">
      <w:pPr>
        <w:spacing w:after="240"/>
        <w:ind w:left="720"/>
        <w:contextualSpacing/>
      </w:pPr>
      <w:bookmarkStart w:id="0" w:name="_GoBack"/>
      <w:r w:rsidRPr="002E01F5">
        <w:rPr>
          <w:noProof/>
        </w:rPr>
        <mc:AlternateContent>
          <mc:Choice Requires="wpg">
            <w:drawing>
              <wp:anchor distT="0" distB="0" distL="114300" distR="114300" simplePos="0" relativeHeight="251659264" behindDoc="1" locked="0" layoutInCell="1" allowOverlap="1" wp14:anchorId="08712A10" wp14:editId="4FA48D82">
                <wp:simplePos x="0" y="0"/>
                <wp:positionH relativeFrom="column">
                  <wp:posOffset>772160</wp:posOffset>
                </wp:positionH>
                <wp:positionV relativeFrom="paragraph">
                  <wp:posOffset>6985</wp:posOffset>
                </wp:positionV>
                <wp:extent cx="4624705" cy="1024890"/>
                <wp:effectExtent l="0" t="0" r="0" b="3810"/>
                <wp:wrapTight wrapText="bothSides">
                  <wp:wrapPolygon edited="0">
                    <wp:start x="267" y="0"/>
                    <wp:lineTo x="0" y="1204"/>
                    <wp:lineTo x="0" y="20877"/>
                    <wp:lineTo x="16282" y="21279"/>
                    <wp:lineTo x="21265" y="21279"/>
                    <wp:lineTo x="20998" y="19271"/>
                    <wp:lineTo x="20019" y="6424"/>
                    <wp:lineTo x="21087" y="4818"/>
                    <wp:lineTo x="20998" y="3212"/>
                    <wp:lineTo x="19574" y="0"/>
                    <wp:lineTo x="267" y="0"/>
                  </wp:wrapPolygon>
                </wp:wrapTight>
                <wp:docPr id="11" name="Group 11"/>
                <wp:cNvGraphicFramePr/>
                <a:graphic xmlns:a="http://schemas.openxmlformats.org/drawingml/2006/main">
                  <a:graphicData uri="http://schemas.microsoft.com/office/word/2010/wordprocessingGroup">
                    <wpg:wgp>
                      <wpg:cNvGrpSpPr/>
                      <wpg:grpSpPr>
                        <a:xfrm>
                          <a:off x="0" y="0"/>
                          <a:ext cx="4624705" cy="1024890"/>
                          <a:chOff x="-160932" y="189401"/>
                          <a:chExt cx="4212613" cy="1024890"/>
                        </a:xfrm>
                      </wpg:grpSpPr>
                      <pic:pic xmlns:pic="http://schemas.openxmlformats.org/drawingml/2006/picture">
                        <pic:nvPicPr>
                          <pic:cNvPr id="12" name="Picture 12" descr="G:\8047_C2C\Archive\Illustrations\Avatar bank\His_Y5_U2_GoldMiner_\final\His_Y5_U2_GoldMiner_head_shot.png"/>
                          <pic:cNvPicPr>
                            <a:picLocks noChangeAspect="1"/>
                          </pic:cNvPicPr>
                        </pic:nvPicPr>
                        <pic:blipFill>
                          <a:blip r:embed="rId16" cstate="screen">
                            <a:extLst>
                              <a:ext uri="{28A0092B-C50C-407E-A947-70E740481C1C}">
                                <a14:useLocalDpi xmlns:a14="http://schemas.microsoft.com/office/drawing/2010/main"/>
                              </a:ext>
                            </a:extLst>
                          </a:blip>
                          <a:srcRect/>
                          <a:stretch>
                            <a:fillRect/>
                          </a:stretch>
                        </pic:blipFill>
                        <pic:spPr bwMode="auto">
                          <a:xfrm>
                            <a:off x="2962656" y="189401"/>
                            <a:ext cx="1089025" cy="1024890"/>
                          </a:xfrm>
                          <a:prstGeom prst="rect">
                            <a:avLst/>
                          </a:prstGeom>
                          <a:noFill/>
                          <a:ln>
                            <a:noFill/>
                          </a:ln>
                        </pic:spPr>
                      </pic:pic>
                      <wps:wsp>
                        <wps:cNvPr id="13" name="Rounded Rectangular Callout 13"/>
                        <wps:cNvSpPr/>
                        <wps:spPr>
                          <a:xfrm>
                            <a:off x="-160932" y="197511"/>
                            <a:ext cx="2800388" cy="972128"/>
                          </a:xfrm>
                          <a:prstGeom prst="wedgeRoundRectCallout">
                            <a:avLst>
                              <a:gd name="adj1" fmla="val 69297"/>
                              <a:gd name="adj2" fmla="val -13730"/>
                              <a:gd name="adj3" fmla="val 16667"/>
                            </a:avLst>
                          </a:prstGeom>
                          <a:noFill/>
                          <a:ln w="25400" cap="flat" cmpd="sng" algn="ctr">
                            <a:solidFill>
                              <a:sysClr val="windowText" lastClr="000000"/>
                            </a:solidFill>
                            <a:prstDash val="solid"/>
                          </a:ln>
                          <a:effectLst/>
                        </wps:spPr>
                        <wps:txbx>
                          <w:txbxContent>
                            <w:p w14:paraId="4BE2A506" w14:textId="77777777" w:rsidR="002E01F5" w:rsidRPr="00E61C76" w:rsidRDefault="002E01F5" w:rsidP="002E01F5">
                              <w:pPr>
                                <w:pStyle w:val="BodyText0ptspace"/>
                                <w:rPr>
                                  <w:color w:val="000000" w:themeColor="text1"/>
                                </w:rPr>
                              </w:pPr>
                              <w:r w:rsidRPr="00E61C76">
                                <w:rPr>
                                  <w:color w:val="000000" w:themeColor="text1"/>
                                </w:rPr>
                                <w:t xml:space="preserve">Use </w:t>
                              </w:r>
                              <w:r w:rsidRPr="0012633E">
                                <w:rPr>
                                  <w:color w:val="000000" w:themeColor="text1"/>
                                </w:rPr>
                                <w:t xml:space="preserve">Assessment task </w:t>
                              </w:r>
                              <w:r w:rsidRPr="0012633E">
                                <w:rPr>
                                  <w:i/>
                                  <w:color w:val="000000" w:themeColor="text1"/>
                                </w:rPr>
                                <w:t>Communities in colonial Australia (1800s): Sources</w:t>
                              </w:r>
                              <w:r w:rsidRPr="0012633E">
                                <w:rPr>
                                  <w:color w:val="000000" w:themeColor="text1"/>
                                </w:rPr>
                                <w:t xml:space="preserve"> </w:t>
                              </w:r>
                              <w:r w:rsidRPr="00E61C76">
                                <w:rPr>
                                  <w:color w:val="000000" w:themeColor="text1"/>
                                </w:rPr>
                                <w:t xml:space="preserve">to help </w:t>
                              </w:r>
                              <w:r>
                                <w:rPr>
                                  <w:color w:val="000000" w:themeColor="text1"/>
                                </w:rPr>
                                <w:t>answer</w:t>
                              </w:r>
                              <w:r w:rsidRPr="00E61C76">
                                <w:rPr>
                                  <w:color w:val="000000" w:themeColor="text1"/>
                                </w:rPr>
                                <w:t xml:space="preserve"> your sub-questions.</w:t>
                              </w:r>
                              <w:r>
                                <w:rPr>
                                  <w:color w:val="000000" w:themeColor="text1"/>
                                </w:rPr>
                                <w:t xml:space="preserve"> Record your sources in the table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left:0;text-align:left;margin-left:60.8pt;margin-top:.55pt;width:364.15pt;height:80.7pt;z-index:-251657216" coordorigin="-1609,1894" coordsize="42126,10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&#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29626;top:1894;width:10890;height:102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QCuu/AAAA2wAAAA8AAABkcnMvZG93bnJldi54bWxET02LwjAQvS/4H8II3tZUDyLVKKIICips&#10;9eBxaMa22ExKEzX6640g7G0e73Om82BqcafWVZYVDPoJCOLc6ooLBafj+ncMwnlkjbVlUvAkB/NZ&#10;52eKqbYP/qN75gsRQ9ilqKD0vkmldHlJBl3fNsSRu9jWoI+wLaRu8RHDTS2HSTKSBiuODSU2tCwp&#10;v2Y3oyBkWGwPBlfHsNvgqznvsut+rFSvGxYTEJ6C/xd/3Rsd5w/h80s8QM7e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x0ArrvwAAANsAAAAPAAAAAAAAAAAAAAAAAJ8CAABk&#10;cnMvZG93bnJldi54bWxQSwUGAAAAAAQABAD3AAAAiwMAAAAA&#10;">
                  <v:imagedata r:id="rId17" o:title="His_Y5_U2_GoldMiner_head_shot"/>
                  <v:path arrowok="t"/>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13" o:spid="_x0000_s1028" type="#_x0000_t62" style="position:absolute;left:-1609;top:1975;width:28003;height:97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WCbsAA&#10;AADbAAAADwAAAGRycy9kb3ducmV2LnhtbERPTYvCMBC9C/6HMMLeNFVRl65RVBD24sFaPM82s22x&#10;mZQkand/vREEb/N4n7Ncd6YRN3K+tqxgPEpAEBdW11wqyE/74ScIH5A1NpZJwR95WK/6vSWm2t75&#10;SLcslCKGsE9RQRVCm0rpi4oM+pFtiSP3a53BEKErpXZ4j+GmkZMkmUuDNceGClvaVVRcsqtRUG+l&#10;pov/n0+OmzNlh9mPy5uFUh+DbvMFIlAX3uKX+1vH+VN4/hIPkK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lWCbsAAAADbAAAADwAAAAAAAAAAAAAAAACYAgAAZHJzL2Rvd25y&#10;ZXYueG1sUEsFBgAAAAAEAAQA9QAAAIUDAAAAAA==&#10;" adj="25768,7834" filled="f" strokecolor="windowText" strokeweight="2pt">
                  <v:textbox>
                    <w:txbxContent>
                      <w:p w14:paraId="4BE2A506" w14:textId="77777777" w:rsidR="002E01F5" w:rsidRPr="00E61C76" w:rsidRDefault="002E01F5" w:rsidP="002E01F5">
                        <w:pPr>
                          <w:pStyle w:val="BodyText0ptspace"/>
                          <w:rPr>
                            <w:color w:val="000000" w:themeColor="text1"/>
                          </w:rPr>
                        </w:pPr>
                        <w:r w:rsidRPr="00E61C76">
                          <w:rPr>
                            <w:color w:val="000000" w:themeColor="text1"/>
                          </w:rPr>
                          <w:t xml:space="preserve">Use </w:t>
                        </w:r>
                        <w:r w:rsidRPr="0012633E">
                          <w:rPr>
                            <w:color w:val="000000" w:themeColor="text1"/>
                          </w:rPr>
                          <w:t xml:space="preserve">Assessment task </w:t>
                        </w:r>
                        <w:r w:rsidRPr="0012633E">
                          <w:rPr>
                            <w:i/>
                            <w:color w:val="000000" w:themeColor="text1"/>
                          </w:rPr>
                          <w:t>Communities in colonial Australia (1800s): Sources</w:t>
                        </w:r>
                        <w:r w:rsidRPr="0012633E">
                          <w:rPr>
                            <w:color w:val="000000" w:themeColor="text1"/>
                          </w:rPr>
                          <w:t xml:space="preserve"> </w:t>
                        </w:r>
                        <w:r w:rsidRPr="00E61C76">
                          <w:rPr>
                            <w:color w:val="000000" w:themeColor="text1"/>
                          </w:rPr>
                          <w:t xml:space="preserve">to help </w:t>
                        </w:r>
                        <w:r>
                          <w:rPr>
                            <w:color w:val="000000" w:themeColor="text1"/>
                          </w:rPr>
                          <w:t>answer</w:t>
                        </w:r>
                        <w:r w:rsidRPr="00E61C76">
                          <w:rPr>
                            <w:color w:val="000000" w:themeColor="text1"/>
                          </w:rPr>
                          <w:t xml:space="preserve"> your sub-questions.</w:t>
                        </w:r>
                        <w:r>
                          <w:rPr>
                            <w:color w:val="000000" w:themeColor="text1"/>
                          </w:rPr>
                          <w:t xml:space="preserve"> Record your sources in the table below.</w:t>
                        </w:r>
                      </w:p>
                    </w:txbxContent>
                  </v:textbox>
                </v:shape>
                <w10:wrap type="tight"/>
              </v:group>
            </w:pict>
          </mc:Fallback>
        </mc:AlternateContent>
      </w:r>
      <w:bookmarkEnd w:id="0"/>
    </w:p>
    <w:p w14:paraId="465D3103" w14:textId="77777777" w:rsidR="002E01F5" w:rsidRPr="002E01F5" w:rsidRDefault="002E01F5" w:rsidP="00355983">
      <w:pPr>
        <w:spacing w:after="240"/>
        <w:ind w:left="720"/>
        <w:contextualSpacing/>
      </w:pPr>
    </w:p>
    <w:p w14:paraId="002E0BFF" w14:textId="77777777" w:rsidR="002E01F5" w:rsidRPr="002E01F5" w:rsidRDefault="002E01F5" w:rsidP="00355983">
      <w:pPr>
        <w:spacing w:after="240"/>
        <w:ind w:left="720"/>
        <w:contextualSpacing/>
      </w:pPr>
    </w:p>
    <w:p w14:paraId="018EE931" w14:textId="77777777" w:rsidR="002E01F5" w:rsidRPr="002E01F5" w:rsidRDefault="002E01F5" w:rsidP="00355983">
      <w:pPr>
        <w:spacing w:after="240"/>
        <w:ind w:left="720"/>
        <w:contextualSpacing/>
      </w:pPr>
    </w:p>
    <w:p w14:paraId="6294AF14" w14:textId="77777777" w:rsidR="002E01F5" w:rsidRPr="002E01F5" w:rsidRDefault="002E01F5" w:rsidP="001B2071">
      <w:pPr>
        <w:spacing w:after="240"/>
        <w:ind w:left="284" w:hanging="284"/>
      </w:pPr>
    </w:p>
    <w:p w14:paraId="7D0D75E7" w14:textId="77777777" w:rsidR="002E01F5" w:rsidRPr="002E01F5" w:rsidRDefault="002E01F5" w:rsidP="00355983">
      <w:pPr>
        <w:spacing w:after="240"/>
        <w:ind w:left="720"/>
        <w:contextualSpacing/>
      </w:pPr>
    </w:p>
    <w:tbl>
      <w:tblPr>
        <w:tblStyle w:val="TableStyle1"/>
        <w:tblW w:w="9782" w:type="dxa"/>
        <w:tblInd w:w="534" w:type="dxa"/>
        <w:tblLook w:val="04A0" w:firstRow="1" w:lastRow="0" w:firstColumn="1" w:lastColumn="0" w:noHBand="0" w:noVBand="1"/>
      </w:tblPr>
      <w:tblGrid>
        <w:gridCol w:w="1361"/>
        <w:gridCol w:w="964"/>
        <w:gridCol w:w="3855"/>
        <w:gridCol w:w="1804"/>
        <w:gridCol w:w="1798"/>
      </w:tblGrid>
      <w:tr w:rsidR="001B2071" w14:paraId="1F727266" w14:textId="77777777" w:rsidTr="00EE471C">
        <w:trPr>
          <w:cnfStyle w:val="100000000000" w:firstRow="1" w:lastRow="0" w:firstColumn="0" w:lastColumn="0" w:oddVBand="0" w:evenVBand="0" w:oddHBand="0" w:evenHBand="0" w:firstRowFirstColumn="0" w:firstRowLastColumn="0" w:lastRowFirstColumn="0" w:lastRowLastColumn="0"/>
        </w:trPr>
        <w:tc>
          <w:tcPr>
            <w:tcW w:w="1361" w:type="dxa"/>
            <w:tcMar>
              <w:top w:w="85" w:type="dxa"/>
              <w:left w:w="57" w:type="dxa"/>
              <w:bottom w:w="85" w:type="dxa"/>
              <w:right w:w="57" w:type="dxa"/>
            </w:tcMar>
          </w:tcPr>
          <w:p w14:paraId="5C3C08DC" w14:textId="77777777" w:rsidR="001B2071" w:rsidRPr="002E01F5" w:rsidRDefault="001B2071" w:rsidP="00384EDC">
            <w:pPr>
              <w:spacing w:after="0"/>
            </w:pPr>
            <w:r w:rsidRPr="002E01F5">
              <w:t>Source</w:t>
            </w:r>
            <w:r>
              <w:t>:</w:t>
            </w:r>
          </w:p>
          <w:p w14:paraId="7DF133A3" w14:textId="062CB81E" w:rsidR="001B2071" w:rsidRPr="00C60BDC" w:rsidRDefault="001B2071" w:rsidP="001B2071">
            <w:pPr>
              <w:pStyle w:val="BodyText0ptspace"/>
            </w:pPr>
            <w:r w:rsidRPr="002E01F5">
              <w:t>What is it?</w:t>
            </w:r>
          </w:p>
        </w:tc>
        <w:tc>
          <w:tcPr>
            <w:tcW w:w="964" w:type="dxa"/>
            <w:tcMar>
              <w:top w:w="85" w:type="dxa"/>
              <w:left w:w="57" w:type="dxa"/>
              <w:bottom w:w="85" w:type="dxa"/>
              <w:right w:w="57" w:type="dxa"/>
            </w:tcMar>
          </w:tcPr>
          <w:p w14:paraId="2956E2D0" w14:textId="21874463" w:rsidR="001B2071" w:rsidRDefault="001B2071" w:rsidP="001B2071">
            <w:pPr>
              <w:pStyle w:val="BodyText0ptspace"/>
            </w:pPr>
            <w:r w:rsidRPr="002E01F5">
              <w:t>Source code</w:t>
            </w:r>
          </w:p>
        </w:tc>
        <w:tc>
          <w:tcPr>
            <w:tcW w:w="3855" w:type="dxa"/>
            <w:tcMar>
              <w:top w:w="85" w:type="dxa"/>
              <w:left w:w="57" w:type="dxa"/>
              <w:bottom w:w="85" w:type="dxa"/>
              <w:right w:w="57" w:type="dxa"/>
            </w:tcMar>
          </w:tcPr>
          <w:p w14:paraId="0547FCF0" w14:textId="79A5C9A6" w:rsidR="001B2071" w:rsidRDefault="001B2071" w:rsidP="001B2071">
            <w:pPr>
              <w:pStyle w:val="BodyText0ptspace"/>
            </w:pPr>
            <w:r w:rsidRPr="002E01F5">
              <w:t>Author(s)</w:t>
            </w:r>
            <w:r>
              <w:t xml:space="preserve"> </w:t>
            </w:r>
            <w:r w:rsidRPr="002E01F5">
              <w:t>/</w:t>
            </w:r>
            <w:r>
              <w:t xml:space="preserve"> </w:t>
            </w:r>
            <w:r w:rsidRPr="002E01F5">
              <w:t>Name of website</w:t>
            </w:r>
            <w:r>
              <w:t xml:space="preserve"> </w:t>
            </w:r>
            <w:r w:rsidRPr="002E01F5">
              <w:t xml:space="preserve">/ </w:t>
            </w:r>
            <w:r>
              <w:br/>
            </w:r>
            <w:r w:rsidRPr="002E01F5">
              <w:t xml:space="preserve">When written/published? / </w:t>
            </w:r>
            <w:r>
              <w:br/>
            </w:r>
            <w:r w:rsidRPr="002E01F5">
              <w:t>Title</w:t>
            </w:r>
            <w:r>
              <w:t xml:space="preserve"> </w:t>
            </w:r>
            <w:r w:rsidRPr="002E01F5">
              <w:t>/ Where from?</w:t>
            </w:r>
          </w:p>
        </w:tc>
        <w:tc>
          <w:tcPr>
            <w:tcW w:w="1804" w:type="dxa"/>
            <w:tcMar>
              <w:top w:w="85" w:type="dxa"/>
              <w:left w:w="57" w:type="dxa"/>
              <w:bottom w:w="85" w:type="dxa"/>
              <w:right w:w="57" w:type="dxa"/>
            </w:tcMar>
          </w:tcPr>
          <w:p w14:paraId="72F2692A" w14:textId="77777777" w:rsidR="001B2071" w:rsidRPr="002E01F5" w:rsidRDefault="001B2071" w:rsidP="00384EDC">
            <w:pPr>
              <w:spacing w:after="0"/>
            </w:pPr>
            <w:r w:rsidRPr="002E01F5">
              <w:t>Purpose</w:t>
            </w:r>
          </w:p>
          <w:p w14:paraId="04F6FA0B" w14:textId="58B97255" w:rsidR="001B2071" w:rsidRPr="003221EF" w:rsidRDefault="001B2071" w:rsidP="001B2071">
            <w:pPr>
              <w:pStyle w:val="BodyText0ptspace"/>
              <w:rPr>
                <w:spacing w:val="-3"/>
              </w:rPr>
            </w:pPr>
            <w:r w:rsidRPr="002E01F5">
              <w:t xml:space="preserve">Does it inform or persuade? </w:t>
            </w:r>
            <w:r w:rsidRPr="002E01F5">
              <w:rPr>
                <w:rFonts w:ascii="Wingdings" w:hAnsi="Wingdings"/>
              </w:rPr>
              <w:t></w:t>
            </w:r>
          </w:p>
        </w:tc>
        <w:tc>
          <w:tcPr>
            <w:tcW w:w="1798" w:type="dxa"/>
            <w:tcMar>
              <w:top w:w="85" w:type="dxa"/>
              <w:left w:w="57" w:type="dxa"/>
              <w:bottom w:w="85" w:type="dxa"/>
              <w:right w:w="57" w:type="dxa"/>
            </w:tcMar>
          </w:tcPr>
          <w:p w14:paraId="5435650C" w14:textId="625F4EC9" w:rsidR="001B2071" w:rsidRPr="003221EF" w:rsidRDefault="001B2071" w:rsidP="001B2071">
            <w:pPr>
              <w:pStyle w:val="BodyText0ptspace"/>
              <w:rPr>
                <w:spacing w:val="-3"/>
              </w:rPr>
            </w:pPr>
            <w:r w:rsidRPr="002E01F5">
              <w:t xml:space="preserve">Whose point of view is the source giving? </w:t>
            </w:r>
          </w:p>
        </w:tc>
      </w:tr>
      <w:tr w:rsidR="003221EF" w14:paraId="2641E601" w14:textId="77777777" w:rsidTr="0065786C">
        <w:trPr>
          <w:trHeight w:val="680"/>
        </w:trPr>
        <w:tc>
          <w:tcPr>
            <w:tcW w:w="1361" w:type="dxa"/>
          </w:tcPr>
          <w:p w14:paraId="049B8242" w14:textId="77777777" w:rsidR="00DB3810" w:rsidRDefault="00DB3810" w:rsidP="00A251AB">
            <w:pPr>
              <w:pStyle w:val="BodyText0ptspace"/>
            </w:pPr>
          </w:p>
        </w:tc>
        <w:tc>
          <w:tcPr>
            <w:tcW w:w="964" w:type="dxa"/>
          </w:tcPr>
          <w:p w14:paraId="5CE0D13A" w14:textId="77777777" w:rsidR="00DB3810" w:rsidRDefault="00DB3810" w:rsidP="00A251AB">
            <w:pPr>
              <w:pStyle w:val="BodyText6ptspace"/>
            </w:pPr>
          </w:p>
        </w:tc>
        <w:tc>
          <w:tcPr>
            <w:tcW w:w="3855" w:type="dxa"/>
          </w:tcPr>
          <w:p w14:paraId="37C78134" w14:textId="77777777" w:rsidR="00DB3810" w:rsidRDefault="00DB3810" w:rsidP="00A251AB">
            <w:pPr>
              <w:pStyle w:val="BodyText6ptspace"/>
            </w:pPr>
          </w:p>
        </w:tc>
        <w:tc>
          <w:tcPr>
            <w:tcW w:w="1804" w:type="dxa"/>
          </w:tcPr>
          <w:p w14:paraId="7BB46747" w14:textId="77777777" w:rsidR="00C60BDC" w:rsidRDefault="00C60BDC" w:rsidP="003221EF">
            <w:pPr>
              <w:pStyle w:val="Tickbox"/>
              <w:ind w:left="360"/>
            </w:pPr>
            <w:r>
              <w:t>inform</w:t>
            </w:r>
          </w:p>
          <w:p w14:paraId="52EB0242" w14:textId="77777777" w:rsidR="00DB3810" w:rsidRDefault="00C60BDC" w:rsidP="003221EF">
            <w:pPr>
              <w:pStyle w:val="Tickbox"/>
              <w:spacing w:after="0"/>
              <w:ind w:left="360"/>
            </w:pPr>
            <w:r>
              <w:t>persuade</w:t>
            </w:r>
          </w:p>
        </w:tc>
        <w:tc>
          <w:tcPr>
            <w:tcW w:w="1798" w:type="dxa"/>
          </w:tcPr>
          <w:p w14:paraId="6AF7248B" w14:textId="18592019" w:rsidR="00DB3810" w:rsidRDefault="00DB3810" w:rsidP="00903933">
            <w:pPr>
              <w:pStyle w:val="Tickbox"/>
              <w:numPr>
                <w:ilvl w:val="0"/>
                <w:numId w:val="0"/>
              </w:numPr>
              <w:spacing w:after="0"/>
              <w:ind w:left="360"/>
            </w:pPr>
          </w:p>
        </w:tc>
      </w:tr>
      <w:tr w:rsidR="003221EF" w14:paraId="0B0F8147" w14:textId="77777777" w:rsidTr="0065786C">
        <w:trPr>
          <w:trHeight w:val="680"/>
        </w:trPr>
        <w:tc>
          <w:tcPr>
            <w:tcW w:w="1361" w:type="dxa"/>
          </w:tcPr>
          <w:p w14:paraId="4921716E" w14:textId="77777777" w:rsidR="003221EF" w:rsidRDefault="003221EF" w:rsidP="00A251AB">
            <w:pPr>
              <w:pStyle w:val="BodyText0ptspace"/>
            </w:pPr>
          </w:p>
        </w:tc>
        <w:tc>
          <w:tcPr>
            <w:tcW w:w="964" w:type="dxa"/>
          </w:tcPr>
          <w:p w14:paraId="2309643A" w14:textId="77777777" w:rsidR="003221EF" w:rsidRDefault="003221EF" w:rsidP="00A251AB">
            <w:pPr>
              <w:pStyle w:val="BodyText6ptspace"/>
            </w:pPr>
          </w:p>
        </w:tc>
        <w:tc>
          <w:tcPr>
            <w:tcW w:w="3855" w:type="dxa"/>
          </w:tcPr>
          <w:p w14:paraId="3A56C1B0" w14:textId="77777777" w:rsidR="003221EF" w:rsidRDefault="003221EF" w:rsidP="00A251AB">
            <w:pPr>
              <w:pStyle w:val="BodyText6ptspace"/>
            </w:pPr>
          </w:p>
        </w:tc>
        <w:tc>
          <w:tcPr>
            <w:tcW w:w="1804" w:type="dxa"/>
          </w:tcPr>
          <w:p w14:paraId="3DB7ADE8" w14:textId="77777777" w:rsidR="003221EF" w:rsidRDefault="003221EF" w:rsidP="00115AE7">
            <w:pPr>
              <w:pStyle w:val="Tickbox"/>
              <w:ind w:left="360"/>
            </w:pPr>
            <w:r>
              <w:t>inform</w:t>
            </w:r>
          </w:p>
          <w:p w14:paraId="242D4575" w14:textId="4A976955" w:rsidR="003221EF" w:rsidRDefault="003221EF" w:rsidP="003221EF">
            <w:pPr>
              <w:pStyle w:val="Tickbox"/>
              <w:spacing w:after="0"/>
              <w:ind w:left="360"/>
            </w:pPr>
            <w:r>
              <w:t>persuade</w:t>
            </w:r>
          </w:p>
        </w:tc>
        <w:tc>
          <w:tcPr>
            <w:tcW w:w="1798" w:type="dxa"/>
          </w:tcPr>
          <w:p w14:paraId="4587F003" w14:textId="2E31151B" w:rsidR="003221EF" w:rsidRDefault="003221EF" w:rsidP="00903933">
            <w:pPr>
              <w:pStyle w:val="Tickbox"/>
              <w:numPr>
                <w:ilvl w:val="0"/>
                <w:numId w:val="0"/>
              </w:numPr>
              <w:spacing w:after="0"/>
              <w:ind w:left="360"/>
            </w:pPr>
          </w:p>
        </w:tc>
      </w:tr>
      <w:tr w:rsidR="003221EF" w14:paraId="0261794A" w14:textId="77777777" w:rsidTr="0065786C">
        <w:trPr>
          <w:trHeight w:val="680"/>
        </w:trPr>
        <w:tc>
          <w:tcPr>
            <w:tcW w:w="1361" w:type="dxa"/>
          </w:tcPr>
          <w:p w14:paraId="6CDF40A1" w14:textId="77777777" w:rsidR="003221EF" w:rsidRDefault="003221EF" w:rsidP="00A251AB">
            <w:pPr>
              <w:pStyle w:val="BodyText0ptspace"/>
            </w:pPr>
          </w:p>
        </w:tc>
        <w:tc>
          <w:tcPr>
            <w:tcW w:w="964" w:type="dxa"/>
          </w:tcPr>
          <w:p w14:paraId="4BBF5766" w14:textId="77777777" w:rsidR="003221EF" w:rsidRDefault="003221EF" w:rsidP="00A251AB">
            <w:pPr>
              <w:pStyle w:val="BodyText6ptspace"/>
            </w:pPr>
          </w:p>
        </w:tc>
        <w:tc>
          <w:tcPr>
            <w:tcW w:w="3855" w:type="dxa"/>
          </w:tcPr>
          <w:p w14:paraId="0688C816" w14:textId="77777777" w:rsidR="003221EF" w:rsidRDefault="003221EF" w:rsidP="00A251AB">
            <w:pPr>
              <w:pStyle w:val="BodyText6ptspace"/>
            </w:pPr>
          </w:p>
        </w:tc>
        <w:tc>
          <w:tcPr>
            <w:tcW w:w="1804" w:type="dxa"/>
          </w:tcPr>
          <w:p w14:paraId="0DAE593B" w14:textId="77777777" w:rsidR="003221EF" w:rsidRDefault="003221EF" w:rsidP="00115AE7">
            <w:pPr>
              <w:pStyle w:val="Tickbox"/>
              <w:ind w:left="360"/>
            </w:pPr>
            <w:r>
              <w:t>inform</w:t>
            </w:r>
          </w:p>
          <w:p w14:paraId="27A6F7CE" w14:textId="74A1EA9F" w:rsidR="003221EF" w:rsidRDefault="003221EF" w:rsidP="003221EF">
            <w:pPr>
              <w:pStyle w:val="Tickbox"/>
              <w:spacing w:after="0"/>
              <w:ind w:left="360"/>
            </w:pPr>
            <w:r>
              <w:t>persuade</w:t>
            </w:r>
          </w:p>
        </w:tc>
        <w:tc>
          <w:tcPr>
            <w:tcW w:w="1798" w:type="dxa"/>
          </w:tcPr>
          <w:p w14:paraId="26F0E3D7" w14:textId="2C03853A" w:rsidR="003221EF" w:rsidRDefault="003221EF" w:rsidP="00903933">
            <w:pPr>
              <w:pStyle w:val="Tickbox"/>
              <w:numPr>
                <w:ilvl w:val="0"/>
                <w:numId w:val="0"/>
              </w:numPr>
              <w:spacing w:after="0"/>
              <w:ind w:left="360"/>
            </w:pPr>
          </w:p>
        </w:tc>
      </w:tr>
      <w:tr w:rsidR="003221EF" w14:paraId="5A40F80E" w14:textId="77777777" w:rsidTr="0065786C">
        <w:trPr>
          <w:trHeight w:val="680"/>
        </w:trPr>
        <w:tc>
          <w:tcPr>
            <w:tcW w:w="1361" w:type="dxa"/>
          </w:tcPr>
          <w:p w14:paraId="7076B89D" w14:textId="77777777" w:rsidR="003221EF" w:rsidRDefault="003221EF" w:rsidP="00A251AB">
            <w:pPr>
              <w:pStyle w:val="BodyText0ptspace"/>
            </w:pPr>
          </w:p>
        </w:tc>
        <w:tc>
          <w:tcPr>
            <w:tcW w:w="964" w:type="dxa"/>
          </w:tcPr>
          <w:p w14:paraId="159549BD" w14:textId="77777777" w:rsidR="003221EF" w:rsidRDefault="003221EF" w:rsidP="00A251AB">
            <w:pPr>
              <w:pStyle w:val="BodyText6ptspace"/>
            </w:pPr>
          </w:p>
        </w:tc>
        <w:tc>
          <w:tcPr>
            <w:tcW w:w="3855" w:type="dxa"/>
          </w:tcPr>
          <w:p w14:paraId="1B3A9507" w14:textId="77777777" w:rsidR="003221EF" w:rsidRDefault="003221EF" w:rsidP="00A251AB">
            <w:pPr>
              <w:pStyle w:val="BodyText6ptspace"/>
            </w:pPr>
          </w:p>
        </w:tc>
        <w:tc>
          <w:tcPr>
            <w:tcW w:w="1804" w:type="dxa"/>
          </w:tcPr>
          <w:p w14:paraId="525722A1" w14:textId="77777777" w:rsidR="003221EF" w:rsidRDefault="003221EF" w:rsidP="00115AE7">
            <w:pPr>
              <w:pStyle w:val="Tickbox"/>
              <w:ind w:left="360"/>
            </w:pPr>
            <w:r>
              <w:t>inform</w:t>
            </w:r>
          </w:p>
          <w:p w14:paraId="49F03BEC" w14:textId="73D85992" w:rsidR="003221EF" w:rsidRDefault="003221EF" w:rsidP="003221EF">
            <w:pPr>
              <w:pStyle w:val="Tickbox"/>
              <w:spacing w:after="0"/>
              <w:ind w:left="360"/>
            </w:pPr>
            <w:r>
              <w:t>persuade</w:t>
            </w:r>
          </w:p>
        </w:tc>
        <w:tc>
          <w:tcPr>
            <w:tcW w:w="1798" w:type="dxa"/>
          </w:tcPr>
          <w:p w14:paraId="11EA07FC" w14:textId="1E1AC270" w:rsidR="003221EF" w:rsidRDefault="003221EF" w:rsidP="00903933">
            <w:pPr>
              <w:pStyle w:val="Tickbox"/>
              <w:numPr>
                <w:ilvl w:val="0"/>
                <w:numId w:val="0"/>
              </w:numPr>
              <w:spacing w:after="0"/>
              <w:ind w:left="360"/>
            </w:pPr>
          </w:p>
        </w:tc>
      </w:tr>
      <w:tr w:rsidR="003221EF" w14:paraId="5074B716" w14:textId="77777777" w:rsidTr="0065786C">
        <w:trPr>
          <w:trHeight w:val="680"/>
        </w:trPr>
        <w:tc>
          <w:tcPr>
            <w:tcW w:w="1361" w:type="dxa"/>
          </w:tcPr>
          <w:p w14:paraId="0979230E" w14:textId="77777777" w:rsidR="003221EF" w:rsidRDefault="003221EF" w:rsidP="00A251AB">
            <w:pPr>
              <w:pStyle w:val="BodyText0ptspace"/>
            </w:pPr>
          </w:p>
        </w:tc>
        <w:tc>
          <w:tcPr>
            <w:tcW w:w="964" w:type="dxa"/>
          </w:tcPr>
          <w:p w14:paraId="07428E21" w14:textId="77777777" w:rsidR="003221EF" w:rsidRDefault="003221EF" w:rsidP="00A251AB">
            <w:pPr>
              <w:pStyle w:val="BodyText6ptspace"/>
            </w:pPr>
          </w:p>
        </w:tc>
        <w:tc>
          <w:tcPr>
            <w:tcW w:w="3855" w:type="dxa"/>
          </w:tcPr>
          <w:p w14:paraId="1F534AC0" w14:textId="77777777" w:rsidR="003221EF" w:rsidRDefault="003221EF" w:rsidP="00A251AB">
            <w:pPr>
              <w:pStyle w:val="BodyText6ptspace"/>
            </w:pPr>
          </w:p>
        </w:tc>
        <w:tc>
          <w:tcPr>
            <w:tcW w:w="1804" w:type="dxa"/>
          </w:tcPr>
          <w:p w14:paraId="18282258" w14:textId="77777777" w:rsidR="003221EF" w:rsidRDefault="003221EF" w:rsidP="00115AE7">
            <w:pPr>
              <w:pStyle w:val="Tickbox"/>
              <w:ind w:left="360"/>
            </w:pPr>
            <w:r>
              <w:t>inform</w:t>
            </w:r>
          </w:p>
          <w:p w14:paraId="71FA7A00" w14:textId="56BA36B3" w:rsidR="003221EF" w:rsidRDefault="003221EF" w:rsidP="003221EF">
            <w:pPr>
              <w:pStyle w:val="Tickbox"/>
              <w:spacing w:after="0"/>
              <w:ind w:left="360"/>
            </w:pPr>
            <w:r>
              <w:t>persuade</w:t>
            </w:r>
          </w:p>
        </w:tc>
        <w:tc>
          <w:tcPr>
            <w:tcW w:w="1798" w:type="dxa"/>
          </w:tcPr>
          <w:p w14:paraId="4AC05B20" w14:textId="03A1F74B" w:rsidR="003221EF" w:rsidRDefault="003221EF" w:rsidP="00903933">
            <w:pPr>
              <w:pStyle w:val="Tickbox"/>
              <w:numPr>
                <w:ilvl w:val="0"/>
                <w:numId w:val="0"/>
              </w:numPr>
              <w:spacing w:after="0"/>
              <w:ind w:left="360"/>
            </w:pPr>
          </w:p>
        </w:tc>
      </w:tr>
    </w:tbl>
    <w:p w14:paraId="28A0A661" w14:textId="77777777" w:rsidR="00402D5E" w:rsidRDefault="00402D5E">
      <w:pPr>
        <w:spacing w:after="0" w:line="240" w:lineRule="auto"/>
        <w:rPr>
          <w:lang w:eastAsia="en-US"/>
        </w:rPr>
      </w:pPr>
      <w:r>
        <w:rPr>
          <w:lang w:eastAsia="en-US"/>
        </w:rPr>
        <w:br w:type="page"/>
      </w:r>
    </w:p>
    <w:p w14:paraId="7CF609A0" w14:textId="6BB8BF3B" w:rsidR="001774C4" w:rsidRPr="00063E8E" w:rsidRDefault="008A4380" w:rsidP="00063E8E">
      <w:pPr>
        <w:pStyle w:val="ListNumber"/>
      </w:pPr>
      <w:r w:rsidRPr="00821EF2">
        <w:rPr>
          <w:lang w:eastAsia="en-US"/>
        </w:rPr>
        <w:lastRenderedPageBreak/>
        <w:t xml:space="preserve">Copy your </w:t>
      </w:r>
      <w:r w:rsidRPr="00063E8E">
        <w:t>sub-questions into the boxes below.</w:t>
      </w:r>
    </w:p>
    <w:p w14:paraId="5AF5B105" w14:textId="2043BA8F" w:rsidR="00821EF2" w:rsidRDefault="00821EF2" w:rsidP="00063E8E">
      <w:pPr>
        <w:pStyle w:val="ListNumber"/>
      </w:pPr>
      <w:r w:rsidRPr="00063E8E">
        <w:t>Make notes fo</w:t>
      </w:r>
      <w:r w:rsidRPr="00821EF2">
        <w:t xml:space="preserve">r each sub-question using </w:t>
      </w:r>
      <w:r w:rsidR="006A3782">
        <w:t>a</w:t>
      </w:r>
      <w:r w:rsidR="00A65815" w:rsidRPr="00903933">
        <w:t>ssessment task</w:t>
      </w:r>
      <w:r w:rsidR="00A65815" w:rsidRPr="0012633E">
        <w:t xml:space="preserve"> </w:t>
      </w:r>
      <w:r w:rsidR="00A65815" w:rsidRPr="006A3782">
        <w:rPr>
          <w:rStyle w:val="Italic"/>
        </w:rPr>
        <w:t>Communities in colonial Australia (1800s): Sources</w:t>
      </w:r>
      <w:r w:rsidRPr="00821EF2">
        <w:t>.</w:t>
      </w:r>
    </w:p>
    <w:tbl>
      <w:tblPr>
        <w:tblStyle w:val="TableStyle1"/>
        <w:tblW w:w="9780" w:type="dxa"/>
        <w:tblInd w:w="421" w:type="dxa"/>
        <w:tblLook w:val="04A0" w:firstRow="1" w:lastRow="0" w:firstColumn="1" w:lastColumn="0" w:noHBand="0" w:noVBand="1"/>
      </w:tblPr>
      <w:tblGrid>
        <w:gridCol w:w="962"/>
        <w:gridCol w:w="8818"/>
      </w:tblGrid>
      <w:tr w:rsidR="00A251AB" w14:paraId="43829D46" w14:textId="77777777" w:rsidTr="00A251AB">
        <w:trPr>
          <w:cnfStyle w:val="100000000000" w:firstRow="1" w:lastRow="0" w:firstColumn="0" w:lastColumn="0" w:oddVBand="0" w:evenVBand="0" w:oddHBand="0" w:evenHBand="0" w:firstRowFirstColumn="0" w:firstRowLastColumn="0" w:lastRowFirstColumn="0" w:lastRowLastColumn="0"/>
        </w:trPr>
        <w:tc>
          <w:tcPr>
            <w:tcW w:w="962" w:type="dxa"/>
          </w:tcPr>
          <w:p w14:paraId="1E94F6C4" w14:textId="77777777" w:rsidR="00821EF2" w:rsidRDefault="00821EF2" w:rsidP="003221EF">
            <w:pPr>
              <w:pStyle w:val="BodyText0ptspace"/>
              <w:spacing w:line="240" w:lineRule="auto"/>
            </w:pPr>
            <w:r>
              <w:t>Source code</w:t>
            </w:r>
          </w:p>
        </w:tc>
        <w:tc>
          <w:tcPr>
            <w:tcW w:w="8818" w:type="dxa"/>
          </w:tcPr>
          <w:p w14:paraId="53CB90E6" w14:textId="77777777" w:rsidR="00821EF2" w:rsidRDefault="00EE2AF6" w:rsidP="00885D62">
            <w:pPr>
              <w:pStyle w:val="BodyText0ptspace"/>
              <w:spacing w:line="240" w:lineRule="auto"/>
            </w:pPr>
            <w:r>
              <w:t>Sub-question</w:t>
            </w:r>
          </w:p>
        </w:tc>
      </w:tr>
      <w:tr w:rsidR="00A251AB" w14:paraId="75E3BF1F" w14:textId="77777777" w:rsidTr="00A251AB">
        <w:tc>
          <w:tcPr>
            <w:tcW w:w="962" w:type="dxa"/>
          </w:tcPr>
          <w:p w14:paraId="04D8587B" w14:textId="77777777" w:rsidR="00821EF2" w:rsidRDefault="00821EF2" w:rsidP="00A251AB">
            <w:pPr>
              <w:pStyle w:val="BodyText0ptspace"/>
            </w:pPr>
          </w:p>
        </w:tc>
        <w:tc>
          <w:tcPr>
            <w:tcW w:w="8818" w:type="dxa"/>
          </w:tcPr>
          <w:p w14:paraId="7AC7162F" w14:textId="77777777" w:rsidR="00EE2AF6" w:rsidRDefault="00EE2AF6" w:rsidP="00EE2AF6">
            <w:pPr>
              <w:pStyle w:val="BodyText6ptspace"/>
            </w:pPr>
            <w:r w:rsidRPr="00EE2AF6">
              <w:t xml:space="preserve">Sub-question 1: </w:t>
            </w:r>
            <w:r w:rsidRPr="00A251AB">
              <w:rPr>
                <w:rStyle w:val="Italic"/>
              </w:rPr>
              <w:t>What was life like for settlers in the colonies during the gold rush?</w:t>
            </w:r>
          </w:p>
          <w:p w14:paraId="42AB0F6C" w14:textId="77777777" w:rsidR="00EE2AF6" w:rsidRDefault="00EE2AF6" w:rsidP="00A251AB">
            <w:pPr>
              <w:pStyle w:val="ListBullet"/>
              <w:spacing w:before="260" w:after="260"/>
            </w:pPr>
            <w:r>
              <w:rPr>
                <w:noProof/>
              </w:rPr>
              <mc:AlternateContent>
                <mc:Choice Requires="wps">
                  <w:drawing>
                    <wp:inline distT="0" distB="0" distL="0" distR="0" wp14:anchorId="02C11A69" wp14:editId="451EEC43">
                      <wp:extent cx="5148000" cy="0"/>
                      <wp:effectExtent l="0" t="0" r="33655" b="19050"/>
                      <wp:docPr id="5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" strokecolor="#a6a6a6">
                      <o:lock v:ext="edit" shapetype="f"/>
                      <w10:anchorlock/>
                    </v:line>
                  </w:pict>
                </mc:Fallback>
              </mc:AlternateContent>
            </w:r>
          </w:p>
          <w:p w14:paraId="377B6FF0" w14:textId="77777777" w:rsidR="00A251AB" w:rsidRDefault="00A251AB" w:rsidP="00A251AB">
            <w:pPr>
              <w:pStyle w:val="ListBullet"/>
              <w:spacing w:before="260" w:after="260"/>
            </w:pPr>
            <w:r>
              <w:rPr>
                <w:noProof/>
              </w:rPr>
              <mc:AlternateContent>
                <mc:Choice Requires="wps">
                  <w:drawing>
                    <wp:inline distT="0" distB="0" distL="0" distR="0" wp14:anchorId="4E5A9012" wp14:editId="0355E932">
                      <wp:extent cx="5148000" cy="0"/>
                      <wp:effectExtent l="0" t="0" r="33655" b="19050"/>
                      <wp:docPr id="5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" strokecolor="#a6a6a6">
                      <o:lock v:ext="edit" shapetype="f"/>
                      <w10:anchorlock/>
                    </v:line>
                  </w:pict>
                </mc:Fallback>
              </mc:AlternateContent>
            </w:r>
          </w:p>
          <w:p w14:paraId="15820B87" w14:textId="77777777" w:rsidR="00A251AB" w:rsidRDefault="00A251AB" w:rsidP="00B24E48">
            <w:pPr>
              <w:pStyle w:val="ListBullet"/>
              <w:spacing w:before="260" w:after="260"/>
            </w:pPr>
            <w:r>
              <w:rPr>
                <w:noProof/>
              </w:rPr>
              <mc:AlternateContent>
                <mc:Choice Requires="wps">
                  <w:drawing>
                    <wp:inline distT="0" distB="0" distL="0" distR="0" wp14:anchorId="11DFD0CC" wp14:editId="5259ED56">
                      <wp:extent cx="5148000" cy="0"/>
                      <wp:effectExtent l="0" t="0" r="33655" b="19050"/>
                      <wp:docPr id="5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" strokecolor="#a6a6a6">
                      <o:lock v:ext="edit" shapetype="f"/>
                      <w10:anchorlock/>
                    </v:line>
                  </w:pict>
                </mc:Fallback>
              </mc:AlternateContent>
            </w:r>
          </w:p>
          <w:p w14:paraId="3900FC81" w14:textId="77777777" w:rsidR="00821EF2" w:rsidRPr="00A251AB" w:rsidRDefault="00A251AB" w:rsidP="00E7537B">
            <w:pPr>
              <w:pStyle w:val="ListBullet"/>
              <w:spacing w:before="260" w:after="120"/>
            </w:pPr>
            <w:r>
              <w:rPr>
                <w:noProof/>
              </w:rPr>
              <mc:AlternateContent>
                <mc:Choice Requires="wps">
                  <w:drawing>
                    <wp:inline distT="0" distB="0" distL="0" distR="0" wp14:anchorId="5EF2E42B" wp14:editId="27281CFD">
                      <wp:extent cx="5148000" cy="0"/>
                      <wp:effectExtent l="0" t="0" r="33655" b="19050"/>
                      <wp:docPr id="5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" strokecolor="#a6a6a6">
                      <o:lock v:ext="edit" shapetype="f"/>
                      <w10:anchorlock/>
                    </v:line>
                  </w:pict>
                </mc:Fallback>
              </mc:AlternateContent>
            </w:r>
          </w:p>
        </w:tc>
      </w:tr>
      <w:tr w:rsidR="00A251AB" w14:paraId="0F3F278B" w14:textId="77777777" w:rsidTr="00A251AB">
        <w:tc>
          <w:tcPr>
            <w:tcW w:w="962" w:type="dxa"/>
          </w:tcPr>
          <w:p w14:paraId="3D27F56F" w14:textId="77777777" w:rsidR="00A251AB" w:rsidRDefault="00A251AB" w:rsidP="00A251AB">
            <w:pPr>
              <w:pStyle w:val="BodyText0ptspace"/>
            </w:pPr>
          </w:p>
        </w:tc>
        <w:tc>
          <w:tcPr>
            <w:tcW w:w="8818" w:type="dxa"/>
          </w:tcPr>
          <w:p w14:paraId="40FF6FD4" w14:textId="77777777" w:rsidR="00A251AB" w:rsidRDefault="00A251AB" w:rsidP="00A251AB">
            <w:pPr>
              <w:pStyle w:val="BodyText6ptspace"/>
            </w:pPr>
            <w:r w:rsidRPr="00EE2AF6">
              <w:t xml:space="preserve">Sub-question </w:t>
            </w:r>
            <w:r>
              <w:t>2</w:t>
            </w:r>
            <w:r w:rsidRPr="00EE2AF6">
              <w:t xml:space="preserve">: </w:t>
            </w:r>
            <w:r w:rsidRPr="00A251AB">
              <w:rPr>
                <w:rStyle w:val="Italic"/>
              </w:rPr>
              <w:t>What were the significant events that occurred during the gold rush?</w:t>
            </w:r>
          </w:p>
          <w:p w14:paraId="2271DCF4" w14:textId="77777777" w:rsidR="00A251AB" w:rsidRDefault="00A251AB" w:rsidP="00A251AB">
            <w:pPr>
              <w:pStyle w:val="ListBullet"/>
              <w:spacing w:before="260" w:after="260"/>
            </w:pPr>
            <w:r>
              <w:rPr>
                <w:noProof/>
              </w:rPr>
              <mc:AlternateContent>
                <mc:Choice Requires="wps">
                  <w:drawing>
                    <wp:inline distT="0" distB="0" distL="0" distR="0" wp14:anchorId="48ECE7CE" wp14:editId="4385B821">
                      <wp:extent cx="5148000" cy="0"/>
                      <wp:effectExtent l="0" t="0" r="33655" b="19050"/>
                      <wp:docPr id="6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" strokecolor="#a6a6a6">
                      <o:lock v:ext="edit" shapetype="f"/>
                      <w10:anchorlock/>
                    </v:line>
                  </w:pict>
                </mc:Fallback>
              </mc:AlternateContent>
            </w:r>
          </w:p>
          <w:p w14:paraId="05363451" w14:textId="77777777" w:rsidR="00A251AB" w:rsidRDefault="00A251AB" w:rsidP="00A251AB">
            <w:pPr>
              <w:pStyle w:val="ListBullet"/>
              <w:spacing w:before="260" w:after="260"/>
            </w:pPr>
            <w:r>
              <w:rPr>
                <w:noProof/>
              </w:rPr>
              <mc:AlternateContent>
                <mc:Choice Requires="wps">
                  <w:drawing>
                    <wp:inline distT="0" distB="0" distL="0" distR="0" wp14:anchorId="7BF5B236" wp14:editId="1BC2B4DC">
                      <wp:extent cx="5148000" cy="0"/>
                      <wp:effectExtent l="0" t="0" r="33655" b="19050"/>
                      <wp:docPr id="6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" strokecolor="#a6a6a6">
                      <o:lock v:ext="edit" shapetype="f"/>
                      <w10:anchorlock/>
                    </v:line>
                  </w:pict>
                </mc:Fallback>
              </mc:AlternateContent>
            </w:r>
          </w:p>
          <w:p w14:paraId="0B81B955" w14:textId="77777777" w:rsidR="00A251AB" w:rsidRDefault="00A251AB" w:rsidP="00A251AB">
            <w:pPr>
              <w:pStyle w:val="ListBullet"/>
              <w:spacing w:before="260" w:after="260"/>
              <w:ind w:left="357" w:hanging="357"/>
            </w:pPr>
            <w:r>
              <w:rPr>
                <w:noProof/>
              </w:rPr>
              <mc:AlternateContent>
                <mc:Choice Requires="wps">
                  <w:drawing>
                    <wp:inline distT="0" distB="0" distL="0" distR="0" wp14:anchorId="17A11D7D" wp14:editId="1AF4F56A">
                      <wp:extent cx="5148000" cy="0"/>
                      <wp:effectExtent l="0" t="0" r="33655" b="19050"/>
                      <wp:docPr id="6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" strokecolor="#a6a6a6">
                      <o:lock v:ext="edit" shapetype="f"/>
                      <w10:anchorlock/>
                    </v:line>
                  </w:pict>
                </mc:Fallback>
              </mc:AlternateContent>
            </w:r>
          </w:p>
          <w:p w14:paraId="0AAFA44F" w14:textId="77777777" w:rsidR="00A251AB" w:rsidRPr="00A251AB" w:rsidRDefault="00A251AB" w:rsidP="00E7537B">
            <w:pPr>
              <w:pStyle w:val="ListBullet"/>
              <w:spacing w:before="260" w:after="120"/>
            </w:pPr>
            <w:r>
              <w:rPr>
                <w:noProof/>
              </w:rPr>
              <mc:AlternateContent>
                <mc:Choice Requires="wps">
                  <w:drawing>
                    <wp:inline distT="0" distB="0" distL="0" distR="0" wp14:anchorId="4277B568" wp14:editId="05771EB7">
                      <wp:extent cx="5148000" cy="0"/>
                      <wp:effectExtent l="0" t="0" r="33655" b="19050"/>
                      <wp:docPr id="6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" strokecolor="#a6a6a6">
                      <o:lock v:ext="edit" shapetype="f"/>
                      <w10:anchorlock/>
                    </v:line>
                  </w:pict>
                </mc:Fallback>
              </mc:AlternateContent>
            </w:r>
          </w:p>
        </w:tc>
      </w:tr>
      <w:tr w:rsidR="00A251AB" w14:paraId="1C33EB75" w14:textId="77777777" w:rsidTr="00A251AB">
        <w:tc>
          <w:tcPr>
            <w:tcW w:w="962" w:type="dxa"/>
          </w:tcPr>
          <w:p w14:paraId="04DCC5DC" w14:textId="77777777" w:rsidR="00A251AB" w:rsidRDefault="00A251AB" w:rsidP="00A251AB">
            <w:pPr>
              <w:pStyle w:val="BodyText0ptspace"/>
            </w:pPr>
          </w:p>
        </w:tc>
        <w:tc>
          <w:tcPr>
            <w:tcW w:w="8818" w:type="dxa"/>
          </w:tcPr>
          <w:p w14:paraId="525B198D" w14:textId="62EECD1C" w:rsidR="00B24E48" w:rsidRDefault="00A251AB" w:rsidP="00B24E48">
            <w:pPr>
              <w:pStyle w:val="BodyText6ptspace"/>
            </w:pPr>
            <w:r w:rsidRPr="00EE2AF6">
              <w:t xml:space="preserve">Sub-question </w:t>
            </w:r>
            <w:r>
              <w:t>3</w:t>
            </w:r>
            <w:r w:rsidRPr="00EE2AF6">
              <w:t>:</w:t>
            </w:r>
            <w:r w:rsidR="00B24E48">
              <w:t xml:space="preserve"> </w:t>
            </w:r>
          </w:p>
          <w:p w14:paraId="0BF01396" w14:textId="77777777" w:rsidR="00B24E48" w:rsidRDefault="00B24E48" w:rsidP="0008428C">
            <w:pPr>
              <w:pStyle w:val="ListBullet"/>
              <w:numPr>
                <w:ilvl w:val="0"/>
                <w:numId w:val="0"/>
              </w:numPr>
              <w:spacing w:before="260" w:after="260"/>
            </w:pPr>
            <w:r>
              <w:rPr>
                <w:noProof/>
              </w:rPr>
              <mc:AlternateContent>
                <mc:Choice Requires="wps">
                  <w:drawing>
                    <wp:inline distT="0" distB="0" distL="0" distR="0" wp14:anchorId="374F662E" wp14:editId="6F13D3C8">
                      <wp:extent cx="5328000" cy="0"/>
                      <wp:effectExtent l="0" t="0" r="25400" b="19050"/>
                      <wp:docPr id="8"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2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19.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" strokecolor="#a6a6a6">
                      <o:lock v:ext="edit" shapetype="f"/>
                      <w10:anchorlock/>
                    </v:line>
                  </w:pict>
                </mc:Fallback>
              </mc:AlternateContent>
            </w:r>
          </w:p>
          <w:p w14:paraId="142C2169" w14:textId="77777777" w:rsidR="00B24E48" w:rsidRDefault="00B24E48" w:rsidP="00B24E48">
            <w:pPr>
              <w:pStyle w:val="ListBullet"/>
              <w:spacing w:before="260" w:after="260"/>
            </w:pPr>
            <w:r>
              <w:rPr>
                <w:noProof/>
              </w:rPr>
              <mc:AlternateContent>
                <mc:Choice Requires="wps">
                  <w:drawing>
                    <wp:inline distT="0" distB="0" distL="0" distR="0" wp14:anchorId="02B74AF6" wp14:editId="4CC37E62">
                      <wp:extent cx="5148000" cy="0"/>
                      <wp:effectExtent l="0" t="0" r="33655" b="19050"/>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" strokecolor="#a6a6a6">
                      <o:lock v:ext="edit" shapetype="f"/>
                      <w10:anchorlock/>
                    </v:line>
                  </w:pict>
                </mc:Fallback>
              </mc:AlternateContent>
            </w:r>
          </w:p>
          <w:p w14:paraId="7C0A6A4B" w14:textId="77777777" w:rsidR="00B24E48" w:rsidRDefault="00B24E48" w:rsidP="00B24E48">
            <w:pPr>
              <w:pStyle w:val="ListBullet"/>
              <w:spacing w:before="260" w:after="260"/>
            </w:pPr>
            <w:r>
              <w:rPr>
                <w:noProof/>
              </w:rPr>
              <mc:AlternateContent>
                <mc:Choice Requires="wps">
                  <w:drawing>
                    <wp:inline distT="0" distB="0" distL="0" distR="0" wp14:anchorId="02D4463B" wp14:editId="2496FAA2">
                      <wp:extent cx="5148000" cy="0"/>
                      <wp:effectExtent l="0" t="0" r="33655" b="19050"/>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" strokecolor="#a6a6a6">
                      <o:lock v:ext="edit" shapetype="f"/>
                      <w10:anchorlock/>
                    </v:line>
                  </w:pict>
                </mc:Fallback>
              </mc:AlternateContent>
            </w:r>
          </w:p>
          <w:p w14:paraId="14045DF3" w14:textId="369CC572" w:rsidR="00A251AB" w:rsidRDefault="00B24E48" w:rsidP="00B24E48">
            <w:pPr>
              <w:pStyle w:val="ListBullet"/>
              <w:spacing w:before="260" w:after="260"/>
            </w:pPr>
            <w:r>
              <w:rPr>
                <w:noProof/>
              </w:rPr>
              <mc:AlternateContent>
                <mc:Choice Requires="wps">
                  <w:drawing>
                    <wp:inline distT="0" distB="0" distL="0" distR="0" wp14:anchorId="4F19F158" wp14:editId="314C9B4E">
                      <wp:extent cx="5148000" cy="0"/>
                      <wp:effectExtent l="0" t="0" r="33655" b="19050"/>
                      <wp:docPr id="1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" strokecolor="#a6a6a6">
                      <o:lock v:ext="edit" shapetype="f"/>
                      <w10:anchorlock/>
                    </v:line>
                  </w:pict>
                </mc:Fallback>
              </mc:AlternateContent>
            </w:r>
          </w:p>
          <w:p w14:paraId="0694F97D" w14:textId="77777777" w:rsidR="00A251AB" w:rsidRPr="00A251AB" w:rsidRDefault="00A251AB" w:rsidP="00E7537B">
            <w:pPr>
              <w:pStyle w:val="ListBullet"/>
              <w:spacing w:before="260" w:after="120"/>
            </w:pPr>
            <w:r>
              <w:rPr>
                <w:noProof/>
              </w:rPr>
              <mc:AlternateContent>
                <mc:Choice Requires="wps">
                  <w:drawing>
                    <wp:inline distT="0" distB="0" distL="0" distR="0" wp14:anchorId="0D94C2F1" wp14:editId="1F0756DE">
                      <wp:extent cx="5148000" cy="0"/>
                      <wp:effectExtent l="0" t="0" r="33655" b="19050"/>
                      <wp:docPr id="6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" strokecolor="#a6a6a6">
                      <o:lock v:ext="edit" shapetype="f"/>
                      <w10:anchorlock/>
                    </v:line>
                  </w:pict>
                </mc:Fallback>
              </mc:AlternateContent>
            </w:r>
          </w:p>
        </w:tc>
      </w:tr>
      <w:tr w:rsidR="00A251AB" w14:paraId="468647D7" w14:textId="77777777" w:rsidTr="00A251AB">
        <w:tc>
          <w:tcPr>
            <w:tcW w:w="962" w:type="dxa"/>
          </w:tcPr>
          <w:p w14:paraId="0EDCA014" w14:textId="77777777" w:rsidR="00A251AB" w:rsidRDefault="00A251AB" w:rsidP="00A251AB">
            <w:pPr>
              <w:pStyle w:val="BodyText0ptspace"/>
            </w:pPr>
          </w:p>
        </w:tc>
        <w:tc>
          <w:tcPr>
            <w:tcW w:w="8818" w:type="dxa"/>
          </w:tcPr>
          <w:p w14:paraId="1761C814" w14:textId="02589981" w:rsidR="00B24E48" w:rsidRDefault="00A251AB" w:rsidP="00B24E48">
            <w:pPr>
              <w:pStyle w:val="BodyText6ptspace"/>
            </w:pPr>
            <w:r w:rsidRPr="00EE2AF6">
              <w:t xml:space="preserve">Sub-question </w:t>
            </w:r>
            <w:r>
              <w:t>4</w:t>
            </w:r>
            <w:r w:rsidRPr="00EE2AF6">
              <w:t>:</w:t>
            </w:r>
            <w:r w:rsidR="00B24E48">
              <w:t xml:space="preserve"> </w:t>
            </w:r>
          </w:p>
          <w:p w14:paraId="1D457605" w14:textId="77777777" w:rsidR="00B24E48" w:rsidRDefault="00B24E48" w:rsidP="0008428C">
            <w:pPr>
              <w:pStyle w:val="ListBullet"/>
              <w:numPr>
                <w:ilvl w:val="0"/>
                <w:numId w:val="0"/>
              </w:numPr>
              <w:spacing w:before="260" w:after="260"/>
            </w:pPr>
            <w:r>
              <w:rPr>
                <w:noProof/>
              </w:rPr>
              <mc:AlternateContent>
                <mc:Choice Requires="wps">
                  <w:drawing>
                    <wp:inline distT="0" distB="0" distL="0" distR="0" wp14:anchorId="41BFA0EC" wp14:editId="471234A2">
                      <wp:extent cx="5328000" cy="0"/>
                      <wp:effectExtent l="0" t="0" r="25400" b="19050"/>
                      <wp:docPr id="2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2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19.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" strokecolor="#a6a6a6">
                      <o:lock v:ext="edit" shapetype="f"/>
                      <w10:anchorlock/>
                    </v:line>
                  </w:pict>
                </mc:Fallback>
              </mc:AlternateContent>
            </w:r>
          </w:p>
          <w:p w14:paraId="0CCD4DA0" w14:textId="77777777" w:rsidR="00B24E48" w:rsidRDefault="00B24E48" w:rsidP="00B24E48">
            <w:pPr>
              <w:pStyle w:val="ListBullet"/>
              <w:spacing w:before="260" w:after="260"/>
            </w:pPr>
            <w:r>
              <w:rPr>
                <w:noProof/>
              </w:rPr>
              <mc:AlternateContent>
                <mc:Choice Requires="wps">
                  <w:drawing>
                    <wp:inline distT="0" distB="0" distL="0" distR="0" wp14:anchorId="1D318AE5" wp14:editId="10AA349B">
                      <wp:extent cx="5148000" cy="0"/>
                      <wp:effectExtent l="0" t="0" r="33655" b="19050"/>
                      <wp:docPr id="2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" strokecolor="#a6a6a6">
                      <o:lock v:ext="edit" shapetype="f"/>
                      <w10:anchorlock/>
                    </v:line>
                  </w:pict>
                </mc:Fallback>
              </mc:AlternateContent>
            </w:r>
          </w:p>
          <w:p w14:paraId="3B27A241" w14:textId="77777777" w:rsidR="00B24E48" w:rsidRDefault="00B24E48" w:rsidP="00B24E48">
            <w:pPr>
              <w:pStyle w:val="ListBullet"/>
              <w:spacing w:before="260" w:after="260"/>
            </w:pPr>
            <w:r>
              <w:rPr>
                <w:noProof/>
              </w:rPr>
              <mc:AlternateContent>
                <mc:Choice Requires="wps">
                  <w:drawing>
                    <wp:inline distT="0" distB="0" distL="0" distR="0" wp14:anchorId="6CB0E7BC" wp14:editId="59B717CC">
                      <wp:extent cx="5148000" cy="0"/>
                      <wp:effectExtent l="0" t="0" r="33655" b="19050"/>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28"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" strokecolor="#a6a6a6">
                      <o:lock v:ext="edit" shapetype="f"/>
                      <w10:anchorlock/>
                    </v:line>
                  </w:pict>
                </mc:Fallback>
              </mc:AlternateContent>
            </w:r>
          </w:p>
          <w:p w14:paraId="7A887B1D" w14:textId="77777777" w:rsidR="00B24E48" w:rsidRDefault="00B24E48" w:rsidP="00B24E48">
            <w:pPr>
              <w:pStyle w:val="ListBullet"/>
              <w:spacing w:before="260" w:after="260"/>
            </w:pPr>
            <w:r>
              <w:rPr>
                <w:noProof/>
              </w:rPr>
              <mc:AlternateContent>
                <mc:Choice Requires="wps">
                  <w:drawing>
                    <wp:inline distT="0" distB="0" distL="0" distR="0" wp14:anchorId="6018DABA" wp14:editId="348C07CF">
                      <wp:extent cx="5148000" cy="0"/>
                      <wp:effectExtent l="0" t="0" r="33655" b="19050"/>
                      <wp:docPr id="2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" strokecolor="#a6a6a6">
                      <o:lock v:ext="edit" shapetype="f"/>
                      <w10:anchorlock/>
                    </v:line>
                  </w:pict>
                </mc:Fallback>
              </mc:AlternateContent>
            </w:r>
          </w:p>
          <w:p w14:paraId="17342543" w14:textId="60E81021" w:rsidR="00A251AB" w:rsidRPr="00A251AB" w:rsidRDefault="00B24E48" w:rsidP="00B24E48">
            <w:pPr>
              <w:pStyle w:val="ListBullet"/>
              <w:spacing w:before="260" w:after="120"/>
            </w:pPr>
            <w:r>
              <w:rPr>
                <w:noProof/>
              </w:rPr>
              <mc:AlternateContent>
                <mc:Choice Requires="wps">
                  <w:drawing>
                    <wp:inline distT="0" distB="0" distL="0" distR="0" wp14:anchorId="7B145BCC" wp14:editId="5712ABE0">
                      <wp:extent cx="5148000" cy="0"/>
                      <wp:effectExtent l="0" t="0" r="33655" b="19050"/>
                      <wp:docPr id="3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80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0" o:spid="_x0000_s1026" style="visibility:visible;mso-wrap-style:square;mso-left-percent:-10001;mso-top-percent:-10001;mso-position-horizontal:absolute;mso-position-horizontal-relative:char;mso-position-vertical:absolute;mso-position-vertical-relative:line;mso-left-percent:-10001;mso-top-percent:-10001" from="0,0" to="40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" strokecolor="#a6a6a6">
                      <o:lock v:ext="edit" shapetype="f"/>
                      <w10:anchorlock/>
                    </v:line>
                  </w:pict>
                </mc:Fallback>
              </mc:AlternateContent>
            </w:r>
          </w:p>
        </w:tc>
      </w:tr>
    </w:tbl>
    <w:p w14:paraId="672235B1" w14:textId="77777777" w:rsidR="00E7537B" w:rsidRDefault="00E7537B">
      <w:pPr>
        <w:spacing w:after="0" w:line="240" w:lineRule="auto"/>
        <w:rPr>
          <w:b/>
        </w:rPr>
      </w:pPr>
      <w:r>
        <w:br w:type="page"/>
      </w:r>
    </w:p>
    <w:p w14:paraId="287EEE68" w14:textId="05FD729A" w:rsidR="00821EF2" w:rsidRPr="00821EF2" w:rsidRDefault="00A251AB" w:rsidP="00B4733B">
      <w:pPr>
        <w:pStyle w:val="Colourbanner2"/>
      </w:pPr>
      <w:r>
        <w:lastRenderedPageBreak/>
        <w:t xml:space="preserve">Part C: </w:t>
      </w:r>
      <w:r w:rsidRPr="00A251AB">
        <w:t>Analysing and interpreting information</w:t>
      </w:r>
    </w:p>
    <w:tbl>
      <w:tblPr>
        <w:tblW w:w="0" w:type="auto"/>
        <w:jc w:val="center"/>
        <w:shd w:val="clear" w:color="auto" w:fill="FFE9E0"/>
        <w:tblCellMar>
          <w:top w:w="108" w:type="dxa"/>
          <w:bottom w:w="108" w:type="dxa"/>
        </w:tblCellMar>
        <w:tblLook w:val="04A0" w:firstRow="1" w:lastRow="0" w:firstColumn="1" w:lastColumn="0" w:noHBand="0" w:noVBand="1"/>
      </w:tblPr>
      <w:tblGrid>
        <w:gridCol w:w="8505"/>
      </w:tblGrid>
      <w:tr w:rsidR="00A84A72" w:rsidRPr="00A524F8" w14:paraId="3B331168" w14:textId="77777777" w:rsidTr="00400A87">
        <w:trPr>
          <w:jc w:val="center"/>
        </w:trPr>
        <w:tc>
          <w:tcPr>
            <w:tcW w:w="8505" w:type="dxa"/>
            <w:shd w:val="clear" w:color="auto" w:fill="FFE9E0"/>
          </w:tcPr>
          <w:p w14:paraId="288CC374" w14:textId="77777777" w:rsidR="00A84A72" w:rsidRPr="00A30868" w:rsidRDefault="00A30868" w:rsidP="00AA47A1">
            <w:pPr>
              <w:pStyle w:val="QuestionsItalic"/>
            </w:pPr>
            <w:r w:rsidRPr="00A30868">
              <w:t>There were a number of significant events that occurred during the gold rush</w:t>
            </w:r>
            <w:r>
              <w:t>.</w:t>
            </w:r>
          </w:p>
        </w:tc>
      </w:tr>
    </w:tbl>
    <w:p w14:paraId="312F9B93" w14:textId="0270BDA6" w:rsidR="009807D0" w:rsidRPr="00B4733B" w:rsidRDefault="009807D0" w:rsidP="00F23B66">
      <w:pPr>
        <w:pStyle w:val="ListNumber"/>
        <w:numPr>
          <w:ilvl w:val="0"/>
          <w:numId w:val="23"/>
        </w:numPr>
        <w:spacing w:before="160"/>
        <w:ind w:left="284" w:hanging="284"/>
      </w:pPr>
      <w:r w:rsidRPr="00B4733B">
        <w:t xml:space="preserve">Complete the </w:t>
      </w:r>
      <w:r w:rsidR="00F91217" w:rsidRPr="00B4733B">
        <w:t xml:space="preserve">Australian gold rushes </w:t>
      </w:r>
      <w:r w:rsidRPr="00B4733B">
        <w:t xml:space="preserve">timeline </w:t>
      </w:r>
      <w:r w:rsidR="00ED5762" w:rsidRPr="00B4733B">
        <w:t>below,</w:t>
      </w:r>
      <w:r w:rsidRPr="00B4733B">
        <w:t xml:space="preserve"> using information from </w:t>
      </w:r>
      <w:r w:rsidR="009503C9">
        <w:t>a</w:t>
      </w:r>
      <w:r w:rsidR="00A65815" w:rsidRPr="009503C9">
        <w:t xml:space="preserve">ssessment task </w:t>
      </w:r>
      <w:r w:rsidR="00A65815" w:rsidRPr="00B4733B">
        <w:rPr>
          <w:i/>
          <w:color w:val="000000" w:themeColor="text1"/>
        </w:rPr>
        <w:t>Communities in colonial Australia (1800s): Sources</w:t>
      </w:r>
      <w:r w:rsidR="00A65815" w:rsidRPr="00B4733B">
        <w:rPr>
          <w:color w:val="000000" w:themeColor="text1"/>
        </w:rPr>
        <w:t xml:space="preserve"> </w:t>
      </w:r>
      <w:r w:rsidR="00A65815" w:rsidRPr="00B4733B">
        <w:t>and your research notes.</w:t>
      </w:r>
    </w:p>
    <w:p w14:paraId="0A70133F" w14:textId="77777777" w:rsidR="00ED5762" w:rsidRPr="00D70840" w:rsidRDefault="00ED5762" w:rsidP="00B4733B">
      <w:pPr>
        <w:pStyle w:val="BodyText0ptspace"/>
        <w:ind w:left="340"/>
        <w:rPr>
          <w:rStyle w:val="Bold"/>
        </w:rPr>
      </w:pPr>
      <w:r w:rsidRPr="00D70840">
        <w:rPr>
          <w:rStyle w:val="Bold"/>
        </w:rPr>
        <w:t>Australian gold rushes timeline</w:t>
      </w:r>
    </w:p>
    <w:p w14:paraId="089F1E40" w14:textId="77777777" w:rsidR="00D70840" w:rsidRPr="00D70840" w:rsidRDefault="00D70840" w:rsidP="00B4733B">
      <w:pPr>
        <w:pStyle w:val="BodyText6ptIndent"/>
        <w:spacing w:after="0"/>
      </w:pPr>
      <w:r>
        <w:rPr>
          <w:noProof/>
          <w:lang w:eastAsia="zh-CN"/>
        </w:rPr>
        <mc:AlternateContent>
          <mc:Choice Requires="wpg">
            <w:drawing>
              <wp:inline distT="0" distB="0" distL="0" distR="0" wp14:anchorId="6F645649" wp14:editId="36E50FB4">
                <wp:extent cx="6306396" cy="7906809"/>
                <wp:effectExtent l="0" t="38100" r="18415" b="56515"/>
                <wp:docPr id="52" name="Group 52"/>
                <wp:cNvGraphicFramePr/>
                <a:graphic xmlns:a="http://schemas.openxmlformats.org/drawingml/2006/main">
                  <a:graphicData uri="http://schemas.microsoft.com/office/word/2010/wordprocessingGroup">
                    <wpg:wgp>
                      <wpg:cNvGrpSpPr/>
                      <wpg:grpSpPr>
                        <a:xfrm>
                          <a:off x="0" y="0"/>
                          <a:ext cx="6306396" cy="7906809"/>
                          <a:chOff x="0" y="0"/>
                          <a:chExt cx="6336502" cy="8004175"/>
                        </a:xfrm>
                      </wpg:grpSpPr>
                      <wpg:grpSp>
                        <wpg:cNvPr id="53" name="Group 53"/>
                        <wpg:cNvGrpSpPr/>
                        <wpg:grpSpPr>
                          <a:xfrm>
                            <a:off x="0" y="0"/>
                            <a:ext cx="6336502" cy="8004175"/>
                            <a:chOff x="0" y="0"/>
                            <a:chExt cx="6336502" cy="8004175"/>
                          </a:xfrm>
                        </wpg:grpSpPr>
                        <wps:wsp>
                          <wps:cNvPr id="181" name="Straight Connector 181"/>
                          <wps:cNvCnPr/>
                          <wps:spPr>
                            <a:xfrm>
                              <a:off x="3221665" y="1711842"/>
                              <a:ext cx="417559" cy="0"/>
                            </a:xfrm>
                            <a:prstGeom prst="line">
                              <a:avLst/>
                            </a:prstGeom>
                            <a:noFill/>
                            <a:ln w="28575" cap="flat" cmpd="sng" algn="ctr">
                              <a:solidFill>
                                <a:schemeClr val="tx1"/>
                              </a:solidFill>
                              <a:prstDash val="solid"/>
                            </a:ln>
                            <a:effectLst/>
                          </wps:spPr>
                          <wps:bodyPr/>
                        </wps:wsp>
                        <wpg:grpSp>
                          <wpg:cNvPr id="55" name="Group 55"/>
                          <wpg:cNvGrpSpPr/>
                          <wpg:grpSpPr>
                            <a:xfrm>
                              <a:off x="2339163" y="0"/>
                              <a:ext cx="1754505" cy="8004175"/>
                              <a:chOff x="0" y="0"/>
                              <a:chExt cx="1754505" cy="8004175"/>
                            </a:xfrm>
                          </wpg:grpSpPr>
                          <wps:wsp>
                            <wps:cNvPr id="56" name="Straight Arrow Connector 56"/>
                            <wps:cNvCnPr/>
                            <wps:spPr>
                              <a:xfrm>
                                <a:off x="871869" y="0"/>
                                <a:ext cx="13335" cy="8004175"/>
                              </a:xfrm>
                              <a:prstGeom prst="straightConnector1">
                                <a:avLst/>
                              </a:prstGeom>
                              <a:ln>
                                <a:headEnd type="arrow"/>
                                <a:tailEnd type="arrow"/>
                              </a:ln>
                              <a:effectLst/>
                            </wps:spPr>
                            <wps:style>
                              <a:lnRef idx="3">
                                <a:schemeClr val="dk1"/>
                              </a:lnRef>
                              <a:fillRef idx="0">
                                <a:schemeClr val="dk1"/>
                              </a:fillRef>
                              <a:effectRef idx="2">
                                <a:schemeClr val="dk1"/>
                              </a:effectRef>
                              <a:fontRef idx="minor">
                                <a:schemeClr val="tx1"/>
                              </a:fontRef>
                            </wps:style>
                            <wps:bodyPr/>
                          </wps:wsp>
                          <wps:wsp>
                            <wps:cNvPr id="68" name="Straight Connector 68"/>
                            <wps:cNvCnPr/>
                            <wps:spPr>
                              <a:xfrm>
                                <a:off x="0" y="786809"/>
                                <a:ext cx="1754505" cy="0"/>
                              </a:xfrm>
                              <a:prstGeom prst="line">
                                <a:avLst/>
                              </a:prstGeom>
                              <a:noFill/>
                              <a:ln w="28575" cap="flat" cmpd="sng" algn="ctr">
                                <a:solidFill>
                                  <a:schemeClr val="tx1"/>
                                </a:solidFill>
                                <a:prstDash val="solid"/>
                              </a:ln>
                              <a:effectLst/>
                            </wps:spPr>
                            <wps:bodyPr/>
                          </wps:wsp>
                          <wps:wsp>
                            <wps:cNvPr id="69" name="Text Box 2"/>
                            <wps:cNvSpPr txBox="1">
                              <a:spLocks noChangeArrowheads="1"/>
                            </wps:cNvSpPr>
                            <wps:spPr bwMode="auto">
                              <a:xfrm>
                                <a:off x="297515" y="404037"/>
                                <a:ext cx="600074" cy="367664"/>
                              </a:xfrm>
                              <a:prstGeom prst="rect">
                                <a:avLst/>
                              </a:prstGeom>
                              <a:noFill/>
                              <a:ln w="9525">
                                <a:noFill/>
                                <a:miter lim="800000"/>
                                <a:headEnd/>
                                <a:tailEnd/>
                              </a:ln>
                            </wps:spPr>
                            <wps:txbx>
                              <w:txbxContent>
                                <w:p w14:paraId="76DB2730" w14:textId="77777777" w:rsidR="00D70840" w:rsidRDefault="00D70840" w:rsidP="00D70840">
                                  <w:r>
                                    <w:t>1850</w:t>
                                  </w:r>
                                </w:p>
                              </w:txbxContent>
                            </wps:txbx>
                            <wps:bodyPr rot="0" vert="horz" wrap="square" lIns="91440" tIns="45720" rIns="91440" bIns="45720" anchor="t" anchorCtr="0">
                              <a:noAutofit/>
                            </wps:bodyPr>
                          </wps:wsp>
                          <wps:wsp>
                            <wps:cNvPr id="113" name="Straight Connector 113"/>
                            <wps:cNvCnPr/>
                            <wps:spPr>
                              <a:xfrm flipV="1">
                                <a:off x="776176" y="563525"/>
                                <a:ext cx="228152" cy="0"/>
                              </a:xfrm>
                              <a:prstGeom prst="line">
                                <a:avLst/>
                              </a:prstGeom>
                              <a:noFill/>
                              <a:ln w="12700" cap="flat" cmpd="sng" algn="ctr">
                                <a:solidFill>
                                  <a:schemeClr val="tx1"/>
                                </a:solidFill>
                                <a:prstDash val="solid"/>
                              </a:ln>
                              <a:effectLst/>
                            </wps:spPr>
                            <wps:bodyPr/>
                          </wps:wsp>
                          <wps:wsp>
                            <wps:cNvPr id="114" name="Straight Connector 114"/>
                            <wps:cNvCnPr/>
                            <wps:spPr>
                              <a:xfrm flipV="1">
                                <a:off x="776176" y="786809"/>
                                <a:ext cx="207620" cy="1803"/>
                              </a:xfrm>
                              <a:prstGeom prst="line">
                                <a:avLst/>
                              </a:prstGeom>
                              <a:noFill/>
                              <a:ln w="12700" cap="flat" cmpd="sng" algn="ctr">
                                <a:solidFill>
                                  <a:schemeClr val="tx1"/>
                                </a:solidFill>
                                <a:prstDash val="solid"/>
                              </a:ln>
                              <a:effectLst/>
                            </wps:spPr>
                            <wps:bodyPr/>
                          </wps:wsp>
                          <wps:wsp>
                            <wps:cNvPr id="115" name="Straight Connector 115"/>
                            <wps:cNvCnPr/>
                            <wps:spPr>
                              <a:xfrm flipV="1">
                                <a:off x="776176" y="1254642"/>
                                <a:ext cx="228152" cy="0"/>
                              </a:xfrm>
                              <a:prstGeom prst="line">
                                <a:avLst/>
                              </a:prstGeom>
                              <a:noFill/>
                              <a:ln w="12700" cap="flat" cmpd="sng" algn="ctr">
                                <a:solidFill>
                                  <a:schemeClr val="tx1"/>
                                </a:solidFill>
                                <a:prstDash val="solid"/>
                              </a:ln>
                              <a:effectLst/>
                            </wps:spPr>
                            <wps:bodyPr/>
                          </wps:wsp>
                          <wps:wsp>
                            <wps:cNvPr id="116" name="Straight Connector 116"/>
                            <wps:cNvCnPr/>
                            <wps:spPr>
                              <a:xfrm flipV="1">
                                <a:off x="776176" y="1020725"/>
                                <a:ext cx="228152" cy="0"/>
                              </a:xfrm>
                              <a:prstGeom prst="line">
                                <a:avLst/>
                              </a:prstGeom>
                              <a:noFill/>
                              <a:ln w="12700" cap="flat" cmpd="sng" algn="ctr">
                                <a:solidFill>
                                  <a:schemeClr val="tx1"/>
                                </a:solidFill>
                                <a:prstDash val="solid"/>
                              </a:ln>
                              <a:effectLst/>
                            </wps:spPr>
                            <wps:bodyPr/>
                          </wps:wsp>
                          <wps:wsp>
                            <wps:cNvPr id="117" name="Straight Connector 117"/>
                            <wps:cNvCnPr/>
                            <wps:spPr>
                              <a:xfrm flipV="1">
                                <a:off x="776176" y="1935125"/>
                                <a:ext cx="228152" cy="0"/>
                              </a:xfrm>
                              <a:prstGeom prst="line">
                                <a:avLst/>
                              </a:prstGeom>
                              <a:noFill/>
                              <a:ln w="12700" cap="flat" cmpd="sng" algn="ctr">
                                <a:solidFill>
                                  <a:schemeClr val="tx1"/>
                                </a:solidFill>
                                <a:prstDash val="solid"/>
                              </a:ln>
                              <a:effectLst/>
                            </wps:spPr>
                            <wps:bodyPr/>
                          </wps:wsp>
                          <wps:wsp>
                            <wps:cNvPr id="118" name="Straight Connector 118"/>
                            <wps:cNvCnPr/>
                            <wps:spPr>
                              <a:xfrm flipV="1">
                                <a:off x="776176" y="2158409"/>
                                <a:ext cx="228152" cy="0"/>
                              </a:xfrm>
                              <a:prstGeom prst="line">
                                <a:avLst/>
                              </a:prstGeom>
                              <a:noFill/>
                              <a:ln w="12700" cap="flat" cmpd="sng" algn="ctr">
                                <a:solidFill>
                                  <a:schemeClr val="tx1"/>
                                </a:solidFill>
                                <a:prstDash val="solid"/>
                              </a:ln>
                              <a:effectLst/>
                            </wps:spPr>
                            <wps:bodyPr/>
                          </wps:wsp>
                          <wps:wsp>
                            <wps:cNvPr id="119" name="Straight Connector 119"/>
                            <wps:cNvCnPr/>
                            <wps:spPr>
                              <a:xfrm flipV="1">
                                <a:off x="776176" y="2392325"/>
                                <a:ext cx="228152" cy="0"/>
                              </a:xfrm>
                              <a:prstGeom prst="line">
                                <a:avLst/>
                              </a:prstGeom>
                              <a:noFill/>
                              <a:ln w="12700" cap="flat" cmpd="sng" algn="ctr">
                                <a:solidFill>
                                  <a:schemeClr val="tx1"/>
                                </a:solidFill>
                                <a:prstDash val="solid"/>
                              </a:ln>
                              <a:effectLst/>
                            </wps:spPr>
                            <wps:bodyPr/>
                          </wps:wsp>
                          <wps:wsp>
                            <wps:cNvPr id="120" name="Straight Connector 120"/>
                            <wps:cNvCnPr/>
                            <wps:spPr>
                              <a:xfrm flipV="1">
                                <a:off x="776176" y="2615609"/>
                                <a:ext cx="228152" cy="0"/>
                              </a:xfrm>
                              <a:prstGeom prst="line">
                                <a:avLst/>
                              </a:prstGeom>
                              <a:noFill/>
                              <a:ln w="12700" cap="flat" cmpd="sng" algn="ctr">
                                <a:solidFill>
                                  <a:schemeClr val="tx1"/>
                                </a:solidFill>
                                <a:prstDash val="solid"/>
                              </a:ln>
                              <a:effectLst/>
                            </wps:spPr>
                            <wps:bodyPr/>
                          </wps:wsp>
                          <wps:wsp>
                            <wps:cNvPr id="121" name="Straight Connector 121"/>
                            <wps:cNvCnPr/>
                            <wps:spPr>
                              <a:xfrm flipV="1">
                                <a:off x="776176" y="2849525"/>
                                <a:ext cx="228152" cy="0"/>
                              </a:xfrm>
                              <a:prstGeom prst="line">
                                <a:avLst/>
                              </a:prstGeom>
                              <a:noFill/>
                              <a:ln w="12700" cap="flat" cmpd="sng" algn="ctr">
                                <a:solidFill>
                                  <a:schemeClr val="tx1"/>
                                </a:solidFill>
                                <a:prstDash val="solid"/>
                              </a:ln>
                              <a:effectLst/>
                            </wps:spPr>
                            <wps:bodyPr/>
                          </wps:wsp>
                          <wps:wsp>
                            <wps:cNvPr id="122" name="Straight Connector 122"/>
                            <wps:cNvCnPr/>
                            <wps:spPr>
                              <a:xfrm flipV="1">
                                <a:off x="776176" y="3072809"/>
                                <a:ext cx="228152" cy="0"/>
                              </a:xfrm>
                              <a:prstGeom prst="line">
                                <a:avLst/>
                              </a:prstGeom>
                              <a:noFill/>
                              <a:ln w="12700" cap="flat" cmpd="sng" algn="ctr">
                                <a:solidFill>
                                  <a:schemeClr val="tx1"/>
                                </a:solidFill>
                                <a:prstDash val="solid"/>
                              </a:ln>
                              <a:effectLst/>
                            </wps:spPr>
                            <wps:bodyPr/>
                          </wps:wsp>
                          <wps:wsp>
                            <wps:cNvPr id="123" name="Text Box 2"/>
                            <wps:cNvSpPr txBox="1">
                              <a:spLocks noChangeArrowheads="1"/>
                            </wps:cNvSpPr>
                            <wps:spPr bwMode="auto">
                              <a:xfrm>
                                <a:off x="297515" y="1541721"/>
                                <a:ext cx="600074" cy="367664"/>
                              </a:xfrm>
                              <a:prstGeom prst="rect">
                                <a:avLst/>
                              </a:prstGeom>
                              <a:noFill/>
                              <a:ln w="9525">
                                <a:noFill/>
                                <a:miter lim="800000"/>
                                <a:headEnd/>
                                <a:tailEnd/>
                              </a:ln>
                            </wps:spPr>
                            <wps:txbx>
                              <w:txbxContent>
                                <w:p w14:paraId="7EF77AB4" w14:textId="77777777" w:rsidR="00D70840" w:rsidRDefault="00D70840" w:rsidP="00D70840">
                                  <w:r>
                                    <w:t>1855</w:t>
                                  </w:r>
                                </w:p>
                              </w:txbxContent>
                            </wps:txbx>
                            <wps:bodyPr rot="0" vert="horz" wrap="square" lIns="91440" tIns="45720" rIns="91440" bIns="45720" anchor="t" anchorCtr="0">
                              <a:noAutofit/>
                            </wps:bodyPr>
                          </wps:wsp>
                          <wps:wsp>
                            <wps:cNvPr id="124" name="Text Box 2"/>
                            <wps:cNvSpPr txBox="1">
                              <a:spLocks noChangeArrowheads="1"/>
                            </wps:cNvSpPr>
                            <wps:spPr bwMode="auto">
                              <a:xfrm>
                                <a:off x="286883" y="2690037"/>
                                <a:ext cx="600074" cy="367664"/>
                              </a:xfrm>
                              <a:prstGeom prst="rect">
                                <a:avLst/>
                              </a:prstGeom>
                              <a:noFill/>
                              <a:ln w="9525">
                                <a:noFill/>
                                <a:miter lim="800000"/>
                                <a:headEnd/>
                                <a:tailEnd/>
                              </a:ln>
                            </wps:spPr>
                            <wps:txbx>
                              <w:txbxContent>
                                <w:p w14:paraId="6448C778" w14:textId="77777777" w:rsidR="00D70840" w:rsidRDefault="00D70840" w:rsidP="00D70840">
                                  <w:r>
                                    <w:t>1860</w:t>
                                  </w:r>
                                </w:p>
                              </w:txbxContent>
                            </wps:txbx>
                            <wps:bodyPr rot="0" vert="horz" wrap="square" lIns="91440" tIns="45720" rIns="91440" bIns="45720" anchor="t" anchorCtr="0">
                              <a:noAutofit/>
                            </wps:bodyPr>
                          </wps:wsp>
                          <wps:wsp>
                            <wps:cNvPr id="125" name="Text Box 2"/>
                            <wps:cNvSpPr txBox="1">
                              <a:spLocks noChangeArrowheads="1"/>
                            </wps:cNvSpPr>
                            <wps:spPr bwMode="auto">
                              <a:xfrm>
                                <a:off x="286883" y="3827721"/>
                                <a:ext cx="600074" cy="367664"/>
                              </a:xfrm>
                              <a:prstGeom prst="rect">
                                <a:avLst/>
                              </a:prstGeom>
                              <a:noFill/>
                              <a:ln w="9525">
                                <a:noFill/>
                                <a:miter lim="800000"/>
                                <a:headEnd/>
                                <a:tailEnd/>
                              </a:ln>
                            </wps:spPr>
                            <wps:txbx>
                              <w:txbxContent>
                                <w:p w14:paraId="6BC6531A" w14:textId="77777777" w:rsidR="00D70840" w:rsidRDefault="00D70840" w:rsidP="00D70840">
                                  <w:r>
                                    <w:t>1865</w:t>
                                  </w:r>
                                </w:p>
                              </w:txbxContent>
                            </wps:txbx>
                            <wps:bodyPr rot="0" vert="horz" wrap="square" lIns="91440" tIns="45720" rIns="91440" bIns="45720" anchor="t" anchorCtr="0">
                              <a:noAutofit/>
                            </wps:bodyPr>
                          </wps:wsp>
                          <wps:wsp>
                            <wps:cNvPr id="126" name="Text Box 2"/>
                            <wps:cNvSpPr txBox="1">
                              <a:spLocks noChangeArrowheads="1"/>
                            </wps:cNvSpPr>
                            <wps:spPr bwMode="auto">
                              <a:xfrm>
                                <a:off x="297515" y="4976037"/>
                                <a:ext cx="600074" cy="367664"/>
                              </a:xfrm>
                              <a:prstGeom prst="rect">
                                <a:avLst/>
                              </a:prstGeom>
                              <a:noFill/>
                              <a:ln w="9525">
                                <a:noFill/>
                                <a:miter lim="800000"/>
                                <a:headEnd/>
                                <a:tailEnd/>
                              </a:ln>
                            </wps:spPr>
                            <wps:txbx>
                              <w:txbxContent>
                                <w:p w14:paraId="38A06369" w14:textId="77777777" w:rsidR="00D70840" w:rsidRDefault="00D70840" w:rsidP="00D70840">
                                  <w:r>
                                    <w:t>1870</w:t>
                                  </w:r>
                                </w:p>
                              </w:txbxContent>
                            </wps:txbx>
                            <wps:bodyPr rot="0" vert="horz" wrap="square" lIns="91440" tIns="45720" rIns="91440" bIns="45720" anchor="t" anchorCtr="0">
                              <a:noAutofit/>
                            </wps:bodyPr>
                          </wps:wsp>
                          <wps:wsp>
                            <wps:cNvPr id="127" name="Text Box 2"/>
                            <wps:cNvSpPr txBox="1">
                              <a:spLocks noChangeArrowheads="1"/>
                            </wps:cNvSpPr>
                            <wps:spPr bwMode="auto">
                              <a:xfrm>
                                <a:off x="286883" y="6113721"/>
                                <a:ext cx="600074" cy="367664"/>
                              </a:xfrm>
                              <a:prstGeom prst="rect">
                                <a:avLst/>
                              </a:prstGeom>
                              <a:noFill/>
                              <a:ln w="9525">
                                <a:noFill/>
                                <a:miter lim="800000"/>
                                <a:headEnd/>
                                <a:tailEnd/>
                              </a:ln>
                            </wps:spPr>
                            <wps:txbx>
                              <w:txbxContent>
                                <w:p w14:paraId="336C9256" w14:textId="77777777" w:rsidR="00D70840" w:rsidRDefault="00D70840" w:rsidP="00D70840">
                                  <w:r>
                                    <w:t>1875</w:t>
                                  </w:r>
                                </w:p>
                              </w:txbxContent>
                            </wps:txbx>
                            <wps:bodyPr rot="0" vert="horz" wrap="square" lIns="91440" tIns="45720" rIns="91440" bIns="45720" anchor="t" anchorCtr="0">
                              <a:noAutofit/>
                            </wps:bodyPr>
                          </wps:wsp>
                          <wps:wsp>
                            <wps:cNvPr id="128" name="Text Box 2"/>
                            <wps:cNvSpPr txBox="1">
                              <a:spLocks noChangeArrowheads="1"/>
                            </wps:cNvSpPr>
                            <wps:spPr bwMode="auto">
                              <a:xfrm>
                                <a:off x="297515" y="7272670"/>
                                <a:ext cx="600074" cy="367664"/>
                              </a:xfrm>
                              <a:prstGeom prst="rect">
                                <a:avLst/>
                              </a:prstGeom>
                              <a:noFill/>
                              <a:ln w="9525">
                                <a:noFill/>
                                <a:miter lim="800000"/>
                                <a:headEnd/>
                                <a:tailEnd/>
                              </a:ln>
                            </wps:spPr>
                            <wps:txbx>
                              <w:txbxContent>
                                <w:p w14:paraId="7234FFA9" w14:textId="77777777" w:rsidR="00D70840" w:rsidRDefault="00D70840" w:rsidP="00D70840">
                                  <w:r>
                                    <w:t>1880</w:t>
                                  </w:r>
                                </w:p>
                              </w:txbxContent>
                            </wps:txbx>
                            <wps:bodyPr rot="0" vert="horz" wrap="square" lIns="91440" tIns="45720" rIns="91440" bIns="45720" anchor="t" anchorCtr="0">
                              <a:noAutofit/>
                            </wps:bodyPr>
                          </wps:wsp>
                          <wps:wsp>
                            <wps:cNvPr id="129" name="Straight Connector 129"/>
                            <wps:cNvCnPr/>
                            <wps:spPr>
                              <a:xfrm flipV="1">
                                <a:off x="776176" y="3306725"/>
                                <a:ext cx="228152" cy="0"/>
                              </a:xfrm>
                              <a:prstGeom prst="line">
                                <a:avLst/>
                              </a:prstGeom>
                              <a:noFill/>
                              <a:ln w="12700" cap="flat" cmpd="sng" algn="ctr">
                                <a:solidFill>
                                  <a:schemeClr val="tx1"/>
                                </a:solidFill>
                                <a:prstDash val="solid"/>
                              </a:ln>
                              <a:effectLst/>
                            </wps:spPr>
                            <wps:bodyPr/>
                          </wps:wsp>
                          <wps:wsp>
                            <wps:cNvPr id="130" name="Straight Connector 130"/>
                            <wps:cNvCnPr/>
                            <wps:spPr>
                              <a:xfrm flipV="1">
                                <a:off x="776176" y="3530009"/>
                                <a:ext cx="228152" cy="0"/>
                              </a:xfrm>
                              <a:prstGeom prst="line">
                                <a:avLst/>
                              </a:prstGeom>
                              <a:noFill/>
                              <a:ln w="12700" cap="flat" cmpd="sng" algn="ctr">
                                <a:solidFill>
                                  <a:schemeClr val="tx1"/>
                                </a:solidFill>
                                <a:prstDash val="solid"/>
                              </a:ln>
                              <a:effectLst/>
                            </wps:spPr>
                            <wps:bodyPr/>
                          </wps:wsp>
                          <wps:wsp>
                            <wps:cNvPr id="131" name="Straight Connector 131"/>
                            <wps:cNvCnPr/>
                            <wps:spPr>
                              <a:xfrm flipV="1">
                                <a:off x="776176" y="3763925"/>
                                <a:ext cx="228152" cy="0"/>
                              </a:xfrm>
                              <a:prstGeom prst="line">
                                <a:avLst/>
                              </a:prstGeom>
                              <a:noFill/>
                              <a:ln w="12700" cap="flat" cmpd="sng" algn="ctr">
                                <a:solidFill>
                                  <a:schemeClr val="tx1"/>
                                </a:solidFill>
                                <a:prstDash val="solid"/>
                              </a:ln>
                              <a:effectLst/>
                            </wps:spPr>
                            <wps:bodyPr/>
                          </wps:wsp>
                          <wps:wsp>
                            <wps:cNvPr id="132" name="Straight Connector 132"/>
                            <wps:cNvCnPr/>
                            <wps:spPr>
                              <a:xfrm flipV="1">
                                <a:off x="776176" y="3987209"/>
                                <a:ext cx="228152" cy="0"/>
                              </a:xfrm>
                              <a:prstGeom prst="line">
                                <a:avLst/>
                              </a:prstGeom>
                              <a:noFill/>
                              <a:ln w="12700" cap="flat" cmpd="sng" algn="ctr">
                                <a:solidFill>
                                  <a:schemeClr val="tx1"/>
                                </a:solidFill>
                                <a:prstDash val="solid"/>
                              </a:ln>
                              <a:effectLst/>
                            </wps:spPr>
                            <wps:bodyPr/>
                          </wps:wsp>
                          <wps:wsp>
                            <wps:cNvPr id="133" name="Straight Connector 133"/>
                            <wps:cNvCnPr/>
                            <wps:spPr>
                              <a:xfrm flipV="1">
                                <a:off x="776176" y="4221125"/>
                                <a:ext cx="228152" cy="0"/>
                              </a:xfrm>
                              <a:prstGeom prst="line">
                                <a:avLst/>
                              </a:prstGeom>
                              <a:noFill/>
                              <a:ln w="12700" cap="flat" cmpd="sng" algn="ctr">
                                <a:solidFill>
                                  <a:schemeClr val="tx1"/>
                                </a:solidFill>
                                <a:prstDash val="solid"/>
                              </a:ln>
                              <a:effectLst/>
                            </wps:spPr>
                            <wps:bodyPr/>
                          </wps:wsp>
                          <wps:wsp>
                            <wps:cNvPr id="134" name="Straight Connector 134"/>
                            <wps:cNvCnPr/>
                            <wps:spPr>
                              <a:xfrm flipV="1">
                                <a:off x="776176" y="4444409"/>
                                <a:ext cx="228152" cy="0"/>
                              </a:xfrm>
                              <a:prstGeom prst="line">
                                <a:avLst/>
                              </a:prstGeom>
                              <a:noFill/>
                              <a:ln w="12700" cap="flat" cmpd="sng" algn="ctr">
                                <a:solidFill>
                                  <a:schemeClr val="tx1"/>
                                </a:solidFill>
                                <a:prstDash val="solid"/>
                              </a:ln>
                              <a:effectLst/>
                            </wps:spPr>
                            <wps:bodyPr/>
                          </wps:wsp>
                          <wps:wsp>
                            <wps:cNvPr id="135" name="Straight Connector 135"/>
                            <wps:cNvCnPr/>
                            <wps:spPr>
                              <a:xfrm flipV="1">
                                <a:off x="776176" y="4678325"/>
                                <a:ext cx="228152" cy="0"/>
                              </a:xfrm>
                              <a:prstGeom prst="line">
                                <a:avLst/>
                              </a:prstGeom>
                              <a:noFill/>
                              <a:ln w="12700" cap="flat" cmpd="sng" algn="ctr">
                                <a:solidFill>
                                  <a:schemeClr val="tx1"/>
                                </a:solidFill>
                                <a:prstDash val="solid"/>
                              </a:ln>
                              <a:effectLst/>
                            </wps:spPr>
                            <wps:bodyPr/>
                          </wps:wsp>
                          <wps:wsp>
                            <wps:cNvPr id="136" name="Straight Connector 136"/>
                            <wps:cNvCnPr/>
                            <wps:spPr>
                              <a:xfrm flipV="1">
                                <a:off x="776176" y="4901609"/>
                                <a:ext cx="228152" cy="0"/>
                              </a:xfrm>
                              <a:prstGeom prst="line">
                                <a:avLst/>
                              </a:prstGeom>
                              <a:noFill/>
                              <a:ln w="12700" cap="flat" cmpd="sng" algn="ctr">
                                <a:solidFill>
                                  <a:schemeClr val="tx1"/>
                                </a:solidFill>
                                <a:prstDash val="solid"/>
                              </a:ln>
                              <a:effectLst/>
                            </wps:spPr>
                            <wps:bodyPr/>
                          </wps:wsp>
                          <wps:wsp>
                            <wps:cNvPr id="137" name="Straight Connector 137"/>
                            <wps:cNvCnPr/>
                            <wps:spPr>
                              <a:xfrm flipV="1">
                                <a:off x="776176" y="5135525"/>
                                <a:ext cx="228152" cy="0"/>
                              </a:xfrm>
                              <a:prstGeom prst="line">
                                <a:avLst/>
                              </a:prstGeom>
                              <a:noFill/>
                              <a:ln w="12700" cap="flat" cmpd="sng" algn="ctr">
                                <a:solidFill>
                                  <a:schemeClr val="tx1"/>
                                </a:solidFill>
                                <a:prstDash val="solid"/>
                              </a:ln>
                              <a:effectLst/>
                            </wps:spPr>
                            <wps:bodyPr/>
                          </wps:wsp>
                          <wps:wsp>
                            <wps:cNvPr id="162" name="Straight Connector 162"/>
                            <wps:cNvCnPr/>
                            <wps:spPr>
                              <a:xfrm flipV="1">
                                <a:off x="776176" y="5358809"/>
                                <a:ext cx="228152" cy="0"/>
                              </a:xfrm>
                              <a:prstGeom prst="line">
                                <a:avLst/>
                              </a:prstGeom>
                              <a:noFill/>
                              <a:ln w="12700" cap="flat" cmpd="sng" algn="ctr">
                                <a:solidFill>
                                  <a:schemeClr val="tx1"/>
                                </a:solidFill>
                                <a:prstDash val="solid"/>
                              </a:ln>
                              <a:effectLst/>
                            </wps:spPr>
                            <wps:bodyPr/>
                          </wps:wsp>
                          <wps:wsp>
                            <wps:cNvPr id="163" name="Straight Connector 163"/>
                            <wps:cNvCnPr/>
                            <wps:spPr>
                              <a:xfrm flipV="1">
                                <a:off x="776176" y="5592725"/>
                                <a:ext cx="228152" cy="0"/>
                              </a:xfrm>
                              <a:prstGeom prst="line">
                                <a:avLst/>
                              </a:prstGeom>
                              <a:noFill/>
                              <a:ln w="12700" cap="flat" cmpd="sng" algn="ctr">
                                <a:solidFill>
                                  <a:schemeClr val="tx1"/>
                                </a:solidFill>
                                <a:prstDash val="solid"/>
                              </a:ln>
                              <a:effectLst/>
                            </wps:spPr>
                            <wps:bodyPr/>
                          </wps:wsp>
                          <wps:wsp>
                            <wps:cNvPr id="164" name="Straight Connector 164"/>
                            <wps:cNvCnPr/>
                            <wps:spPr>
                              <a:xfrm flipV="1">
                                <a:off x="776176" y="5816009"/>
                                <a:ext cx="228152" cy="0"/>
                              </a:xfrm>
                              <a:prstGeom prst="line">
                                <a:avLst/>
                              </a:prstGeom>
                              <a:noFill/>
                              <a:ln w="12700" cap="flat" cmpd="sng" algn="ctr">
                                <a:solidFill>
                                  <a:schemeClr val="tx1"/>
                                </a:solidFill>
                                <a:prstDash val="solid"/>
                              </a:ln>
                              <a:effectLst/>
                            </wps:spPr>
                            <wps:bodyPr/>
                          </wps:wsp>
                          <wps:wsp>
                            <wps:cNvPr id="165" name="Straight Connector 165"/>
                            <wps:cNvCnPr/>
                            <wps:spPr>
                              <a:xfrm flipV="1">
                                <a:off x="776176" y="6049925"/>
                                <a:ext cx="228152" cy="0"/>
                              </a:xfrm>
                              <a:prstGeom prst="line">
                                <a:avLst/>
                              </a:prstGeom>
                              <a:noFill/>
                              <a:ln w="12700" cap="flat" cmpd="sng" algn="ctr">
                                <a:solidFill>
                                  <a:schemeClr val="tx1"/>
                                </a:solidFill>
                                <a:prstDash val="solid"/>
                              </a:ln>
                              <a:effectLst/>
                            </wps:spPr>
                            <wps:bodyPr/>
                          </wps:wsp>
                          <wps:wsp>
                            <wps:cNvPr id="166" name="Straight Connector 166"/>
                            <wps:cNvCnPr/>
                            <wps:spPr>
                              <a:xfrm flipV="1">
                                <a:off x="776176" y="6273209"/>
                                <a:ext cx="228152" cy="0"/>
                              </a:xfrm>
                              <a:prstGeom prst="line">
                                <a:avLst/>
                              </a:prstGeom>
                              <a:noFill/>
                              <a:ln w="12700" cap="flat" cmpd="sng" algn="ctr">
                                <a:solidFill>
                                  <a:schemeClr val="tx1"/>
                                </a:solidFill>
                                <a:prstDash val="solid"/>
                              </a:ln>
                              <a:effectLst/>
                            </wps:spPr>
                            <wps:bodyPr/>
                          </wps:wsp>
                          <wps:wsp>
                            <wps:cNvPr id="167" name="Straight Connector 167"/>
                            <wps:cNvCnPr/>
                            <wps:spPr>
                              <a:xfrm flipV="1">
                                <a:off x="776176" y="6507125"/>
                                <a:ext cx="228152" cy="0"/>
                              </a:xfrm>
                              <a:prstGeom prst="line">
                                <a:avLst/>
                              </a:prstGeom>
                              <a:noFill/>
                              <a:ln w="12700" cap="flat" cmpd="sng" algn="ctr">
                                <a:solidFill>
                                  <a:schemeClr val="tx1"/>
                                </a:solidFill>
                                <a:prstDash val="solid"/>
                              </a:ln>
                              <a:effectLst/>
                            </wps:spPr>
                            <wps:bodyPr/>
                          </wps:wsp>
                          <wps:wsp>
                            <wps:cNvPr id="168" name="Straight Connector 168"/>
                            <wps:cNvCnPr/>
                            <wps:spPr>
                              <a:xfrm flipV="1">
                                <a:off x="776176" y="6730409"/>
                                <a:ext cx="228152" cy="0"/>
                              </a:xfrm>
                              <a:prstGeom prst="line">
                                <a:avLst/>
                              </a:prstGeom>
                              <a:noFill/>
                              <a:ln w="12700" cap="flat" cmpd="sng" algn="ctr">
                                <a:solidFill>
                                  <a:schemeClr val="tx1"/>
                                </a:solidFill>
                                <a:prstDash val="solid"/>
                              </a:ln>
                              <a:effectLst/>
                            </wps:spPr>
                            <wps:bodyPr/>
                          </wps:wsp>
                          <wps:wsp>
                            <wps:cNvPr id="169" name="Straight Connector 169"/>
                            <wps:cNvCnPr/>
                            <wps:spPr>
                              <a:xfrm flipV="1">
                                <a:off x="776176" y="6964325"/>
                                <a:ext cx="228152" cy="0"/>
                              </a:xfrm>
                              <a:prstGeom prst="line">
                                <a:avLst/>
                              </a:prstGeom>
                              <a:noFill/>
                              <a:ln w="12700" cap="flat" cmpd="sng" algn="ctr">
                                <a:solidFill>
                                  <a:schemeClr val="tx1"/>
                                </a:solidFill>
                                <a:prstDash val="solid"/>
                              </a:ln>
                              <a:effectLst/>
                            </wps:spPr>
                            <wps:bodyPr/>
                          </wps:wsp>
                          <wps:wsp>
                            <wps:cNvPr id="170" name="Straight Connector 170"/>
                            <wps:cNvCnPr/>
                            <wps:spPr>
                              <a:xfrm flipV="1">
                                <a:off x="776176" y="7187609"/>
                                <a:ext cx="228152" cy="0"/>
                              </a:xfrm>
                              <a:prstGeom prst="line">
                                <a:avLst/>
                              </a:prstGeom>
                              <a:noFill/>
                              <a:ln w="12700" cap="flat" cmpd="sng" algn="ctr">
                                <a:solidFill>
                                  <a:schemeClr val="tx1"/>
                                </a:solidFill>
                                <a:prstDash val="solid"/>
                              </a:ln>
                              <a:effectLst/>
                            </wps:spPr>
                            <wps:bodyPr/>
                          </wps:wsp>
                          <wps:wsp>
                            <wps:cNvPr id="171" name="Straight Connector 171"/>
                            <wps:cNvCnPr/>
                            <wps:spPr>
                              <a:xfrm flipV="1">
                                <a:off x="776176" y="7421525"/>
                                <a:ext cx="228152" cy="0"/>
                              </a:xfrm>
                              <a:prstGeom prst="line">
                                <a:avLst/>
                              </a:prstGeom>
                              <a:noFill/>
                              <a:ln w="12700" cap="flat" cmpd="sng" algn="ctr">
                                <a:solidFill>
                                  <a:schemeClr val="tx1"/>
                                </a:solidFill>
                                <a:prstDash val="solid"/>
                              </a:ln>
                              <a:effectLst/>
                            </wps:spPr>
                            <wps:bodyPr/>
                          </wps:wsp>
                          <wps:wsp>
                            <wps:cNvPr id="172" name="Straight Connector 172"/>
                            <wps:cNvCnPr/>
                            <wps:spPr>
                              <a:xfrm flipV="1">
                                <a:off x="776176" y="7644809"/>
                                <a:ext cx="228152" cy="0"/>
                              </a:xfrm>
                              <a:prstGeom prst="line">
                                <a:avLst/>
                              </a:prstGeom>
                              <a:noFill/>
                              <a:ln w="12700" cap="flat" cmpd="sng" algn="ctr">
                                <a:solidFill>
                                  <a:schemeClr val="tx1"/>
                                </a:solidFill>
                                <a:prstDash val="solid"/>
                              </a:ln>
                              <a:effectLst/>
                            </wps:spPr>
                            <wps:bodyPr/>
                          </wps:wsp>
                          <wps:wsp>
                            <wps:cNvPr id="173" name="Straight Connector 173"/>
                            <wps:cNvCnPr/>
                            <wps:spPr>
                              <a:xfrm flipV="1">
                                <a:off x="776176" y="329609"/>
                                <a:ext cx="228152" cy="0"/>
                              </a:xfrm>
                              <a:prstGeom prst="line">
                                <a:avLst/>
                              </a:prstGeom>
                              <a:noFill/>
                              <a:ln w="12700" cap="flat" cmpd="sng" algn="ctr">
                                <a:solidFill>
                                  <a:schemeClr val="tx1"/>
                                </a:solidFill>
                                <a:prstDash val="solid"/>
                              </a:ln>
                              <a:effectLst/>
                            </wps:spPr>
                            <wps:bodyPr/>
                          </wps:wsp>
                        </wpg:grpSp>
                        <wps:wsp>
                          <wps:cNvPr id="174" name="Text Box 2"/>
                          <wps:cNvSpPr txBox="1">
                            <a:spLocks noChangeArrowheads="1"/>
                          </wps:cNvSpPr>
                          <wps:spPr bwMode="auto">
                            <a:xfrm>
                              <a:off x="1" y="329609"/>
                              <a:ext cx="2574246" cy="572135"/>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3ED00DC8" w14:textId="77777777" w:rsidR="00D70840" w:rsidRPr="00D70840" w:rsidRDefault="00D70840" w:rsidP="00D70840">
                                <w:pPr>
                                  <w:pStyle w:val="BodyText0ptspace"/>
                                  <w:rPr>
                                    <w:sz w:val="22"/>
                                  </w:rPr>
                                </w:pPr>
                                <w:r w:rsidRPr="00D70840">
                                  <w:rPr>
                                    <w:sz w:val="22"/>
                                  </w:rPr>
                                  <w:t>1851: Gold was discovered at Bendigo Creek in Victoria</w:t>
                                </w:r>
                              </w:p>
                            </w:txbxContent>
                          </wps:txbx>
                          <wps:bodyPr rot="0" vert="horz" wrap="square" lIns="91440" tIns="45720" rIns="91440" bIns="45720" anchor="t" anchorCtr="0">
                            <a:noAutofit/>
                          </wps:bodyPr>
                        </wps:wsp>
                        <wps:wsp>
                          <wps:cNvPr id="175" name="Text Box 2"/>
                          <wps:cNvSpPr txBox="1">
                            <a:spLocks noChangeArrowheads="1"/>
                          </wps:cNvSpPr>
                          <wps:spPr bwMode="auto">
                            <a:xfrm>
                              <a:off x="0" y="1020725"/>
                              <a:ext cx="2542540" cy="848360"/>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20F02AC4" w14:textId="77777777" w:rsidR="00D70840" w:rsidRPr="00D70840" w:rsidRDefault="00D70840" w:rsidP="00D70840">
                                <w:pPr>
                                  <w:pStyle w:val="BodyText0ptspace"/>
                                  <w:rPr>
                                    <w:sz w:val="22"/>
                                  </w:rPr>
                                </w:pPr>
                                <w:r w:rsidRPr="00D70840">
                                  <w:rPr>
                                    <w:sz w:val="22"/>
                                  </w:rPr>
                                  <w:t xml:space="preserve">1854: </w:t>
                                </w:r>
                              </w:p>
                            </w:txbxContent>
                          </wps:txbx>
                          <wps:bodyPr rot="0" vert="horz" wrap="square" lIns="91440" tIns="45720" rIns="91440" bIns="45720" anchor="t" anchorCtr="0">
                            <a:noAutofit/>
                          </wps:bodyPr>
                        </wps:wsp>
                        <wps:wsp>
                          <wps:cNvPr id="176" name="Text Box 2"/>
                          <wps:cNvSpPr txBox="1">
                            <a:spLocks noChangeArrowheads="1"/>
                          </wps:cNvSpPr>
                          <wps:spPr bwMode="auto">
                            <a:xfrm>
                              <a:off x="0" y="1871330"/>
                              <a:ext cx="2542540" cy="882807"/>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4F8D5F98" w14:textId="77777777" w:rsidR="00D70840" w:rsidRPr="00D70840" w:rsidRDefault="00D70840" w:rsidP="00D70840">
                                <w:pPr>
                                  <w:pStyle w:val="BodyText0ptspace"/>
                                  <w:rPr>
                                    <w:sz w:val="22"/>
                                  </w:rPr>
                                </w:pPr>
                                <w:r w:rsidRPr="00D70840">
                                  <w:rPr>
                                    <w:sz w:val="22"/>
                                  </w:rPr>
                                  <w:t xml:space="preserve">1854: </w:t>
                                </w:r>
                              </w:p>
                            </w:txbxContent>
                          </wps:txbx>
                          <wps:bodyPr rot="0" vert="horz" wrap="square" lIns="91440" tIns="45720" rIns="91440" bIns="45720" anchor="t" anchorCtr="0">
                            <a:noAutofit/>
                          </wps:bodyPr>
                        </wps:wsp>
                        <wps:wsp>
                          <wps:cNvPr id="177" name="Straight Connector 177"/>
                          <wps:cNvCnPr/>
                          <wps:spPr>
                            <a:xfrm>
                              <a:off x="2541181" y="1477925"/>
                              <a:ext cx="681557" cy="0"/>
                            </a:xfrm>
                            <a:prstGeom prst="line">
                              <a:avLst/>
                            </a:prstGeom>
                            <a:noFill/>
                            <a:ln w="28575" cap="flat" cmpd="sng" algn="ctr">
                              <a:solidFill>
                                <a:schemeClr val="tx1"/>
                              </a:solidFill>
                              <a:prstDash val="solid"/>
                            </a:ln>
                            <a:effectLst/>
                          </wps:spPr>
                          <wps:bodyPr/>
                        </wps:wsp>
                        <wps:wsp>
                          <wps:cNvPr id="178" name="Text Box 2"/>
                          <wps:cNvSpPr txBox="1">
                            <a:spLocks noChangeArrowheads="1"/>
                          </wps:cNvSpPr>
                          <wps:spPr bwMode="auto">
                            <a:xfrm>
                              <a:off x="3625702" y="1020725"/>
                              <a:ext cx="2710708" cy="491253"/>
                            </a:xfrm>
                            <a:prstGeom prst="rect">
                              <a:avLst/>
                            </a:prstGeom>
                            <a:ln w="12700">
                              <a:solidFill>
                                <a:schemeClr val="tx2"/>
                              </a:solidFill>
                              <a:headEnd/>
                              <a:tailEnd/>
                            </a:ln>
                          </wps:spPr>
                          <wps:style>
                            <a:lnRef idx="2">
                              <a:schemeClr val="accent1"/>
                            </a:lnRef>
                            <a:fillRef idx="1">
                              <a:schemeClr val="lt1"/>
                            </a:fillRef>
                            <a:effectRef idx="0">
                              <a:schemeClr val="accent1"/>
                            </a:effectRef>
                            <a:fontRef idx="minor">
                              <a:schemeClr val="dk1"/>
                            </a:fontRef>
                          </wps:style>
                          <wps:txbx>
                            <w:txbxContent>
                              <w:p w14:paraId="25F46478" w14:textId="18E8BCF2" w:rsidR="00D70840" w:rsidRPr="00D70840" w:rsidRDefault="00D70840" w:rsidP="00D70840">
                                <w:pPr>
                                  <w:pStyle w:val="BodyText0ptspace"/>
                                  <w:rPr>
                                    <w:sz w:val="22"/>
                                  </w:rPr>
                                </w:pPr>
                                <w:r w:rsidRPr="00B24E48">
                                  <w:rPr>
                                    <w:color w:val="A6A6A6" w:themeColor="background1" w:themeShade="A6"/>
                                    <w:sz w:val="22"/>
                                  </w:rPr>
                                  <w:t>____</w:t>
                                </w:r>
                                <w:r w:rsidRPr="00D70840">
                                  <w:rPr>
                                    <w:sz w:val="22"/>
                                  </w:rPr>
                                  <w:t>:</w:t>
                                </w:r>
                                <w:r w:rsidR="00E7537B">
                                  <w:rPr>
                                    <w:sz w:val="22"/>
                                  </w:rPr>
                                  <w:t xml:space="preserve"> </w:t>
                                </w:r>
                                <w:r w:rsidRPr="00D70840">
                                  <w:rPr>
                                    <w:sz w:val="22"/>
                                  </w:rPr>
                                  <w:t xml:space="preserve">370 000 migrants arrived in Australia. </w:t>
                                </w:r>
                              </w:p>
                            </w:txbxContent>
                          </wps:txbx>
                          <wps:bodyPr rot="0" vert="horz" wrap="square" lIns="91440" tIns="45720" rIns="91440" bIns="45720" anchor="t" anchorCtr="0">
                            <a:noAutofit/>
                          </wps:bodyPr>
                        </wps:wsp>
                        <wps:wsp>
                          <wps:cNvPr id="179" name="Elbow Connector 179"/>
                          <wps:cNvCnPr/>
                          <wps:spPr>
                            <a:xfrm>
                              <a:off x="3221665" y="1020725"/>
                              <a:ext cx="401702" cy="232564"/>
                            </a:xfrm>
                            <a:prstGeom prst="bentConnector3">
                              <a:avLst/>
                            </a:prstGeom>
                            <a:noFill/>
                            <a:ln w="28575" cap="flat" cmpd="sng" algn="ctr">
                              <a:solidFill>
                                <a:schemeClr val="tx1"/>
                              </a:solidFill>
                              <a:prstDash val="solid"/>
                            </a:ln>
                            <a:effectLst/>
                          </wps:spPr>
                          <wps:bodyPr/>
                        </wps:wsp>
                        <wps:wsp>
                          <wps:cNvPr id="180" name="Text Box 2"/>
                          <wps:cNvSpPr txBox="1">
                            <a:spLocks noChangeArrowheads="1"/>
                          </wps:cNvSpPr>
                          <wps:spPr bwMode="auto">
                            <a:xfrm>
                              <a:off x="3625702" y="1594883"/>
                              <a:ext cx="2710800" cy="799894"/>
                            </a:xfrm>
                            <a:prstGeom prst="rect">
                              <a:avLst/>
                            </a:prstGeom>
                            <a:ln w="12700">
                              <a:solidFill>
                                <a:schemeClr val="tx2"/>
                              </a:solidFill>
                              <a:headEnd/>
                              <a:tailEnd/>
                            </a:ln>
                          </wps:spPr>
                          <wps:style>
                            <a:lnRef idx="2">
                              <a:schemeClr val="accent1"/>
                            </a:lnRef>
                            <a:fillRef idx="1">
                              <a:schemeClr val="lt1"/>
                            </a:fillRef>
                            <a:effectRef idx="0">
                              <a:schemeClr val="accent1"/>
                            </a:effectRef>
                            <a:fontRef idx="minor">
                              <a:schemeClr val="dk1"/>
                            </a:fontRef>
                          </wps:style>
                          <wps:txbx>
                            <w:txbxContent>
                              <w:p w14:paraId="5A4A36AF" w14:textId="77777777" w:rsidR="00D70840" w:rsidRPr="00D70840" w:rsidRDefault="00D70840" w:rsidP="00D70840">
                                <w:pPr>
                                  <w:pStyle w:val="BodyText0ptspace"/>
                                  <w:rPr>
                                    <w:sz w:val="22"/>
                                  </w:rPr>
                                </w:pPr>
                                <w:r w:rsidRPr="00D70840">
                                  <w:rPr>
                                    <w:sz w:val="22"/>
                                  </w:rPr>
                                  <w:t xml:space="preserve">1855: </w:t>
                                </w:r>
                              </w:p>
                            </w:txbxContent>
                          </wps:txbx>
                          <wps:bodyPr rot="0" vert="horz" wrap="square" lIns="91440" tIns="45720" rIns="91440" bIns="45720" anchor="t" anchorCtr="0">
                            <a:noAutofit/>
                          </wps:bodyPr>
                        </wps:wsp>
                        <wps:wsp>
                          <wps:cNvPr id="182" name="Elbow Connector 182"/>
                          <wps:cNvCnPr/>
                          <wps:spPr>
                            <a:xfrm>
                              <a:off x="3221665" y="2169042"/>
                              <a:ext cx="417559" cy="1144920"/>
                            </a:xfrm>
                            <a:prstGeom prst="bentConnector3">
                              <a:avLst/>
                            </a:prstGeom>
                            <a:noFill/>
                            <a:ln w="28575" cap="flat" cmpd="sng" algn="ctr">
                              <a:solidFill>
                                <a:schemeClr val="tx1"/>
                              </a:solidFill>
                              <a:prstDash val="solid"/>
                            </a:ln>
                            <a:effectLst/>
                          </wps:spPr>
                          <wps:bodyPr/>
                        </wps:wsp>
                        <wps:wsp>
                          <wps:cNvPr id="183" name="Elbow Connector 183"/>
                          <wps:cNvCnPr/>
                          <wps:spPr>
                            <a:xfrm rot="10800000" flipV="1">
                              <a:off x="2200939" y="3083442"/>
                              <a:ext cx="1016661" cy="1144920"/>
                            </a:xfrm>
                            <a:prstGeom prst="bentConnector3">
                              <a:avLst>
                                <a:gd name="adj1" fmla="val 50000"/>
                              </a:avLst>
                            </a:prstGeom>
                            <a:noFill/>
                            <a:ln w="28575" cap="flat" cmpd="sng" algn="ctr">
                              <a:solidFill>
                                <a:schemeClr val="tx1"/>
                              </a:solidFill>
                              <a:prstDash val="solid"/>
                            </a:ln>
                            <a:effectLst/>
                          </wps:spPr>
                          <wps:bodyPr/>
                        </wps:wsp>
                        <wps:wsp>
                          <wps:cNvPr id="184" name="Elbow Connector 184"/>
                          <wps:cNvCnPr/>
                          <wps:spPr>
                            <a:xfrm rot="10800000" flipV="1">
                              <a:off x="2200939" y="2381693"/>
                              <a:ext cx="1017271" cy="597392"/>
                            </a:xfrm>
                            <a:prstGeom prst="bentConnector3">
                              <a:avLst>
                                <a:gd name="adj1" fmla="val 50000"/>
                              </a:avLst>
                            </a:prstGeom>
                            <a:noFill/>
                            <a:ln w="28575" cap="flat" cmpd="sng" algn="ctr">
                              <a:solidFill>
                                <a:schemeClr val="tx1"/>
                              </a:solidFill>
                              <a:prstDash val="solid"/>
                            </a:ln>
                            <a:effectLst/>
                          </wps:spPr>
                          <wps:bodyPr/>
                        </wps:wsp>
                        <wps:wsp>
                          <wps:cNvPr id="185" name="Text Box 2"/>
                          <wps:cNvSpPr txBox="1">
                            <a:spLocks noChangeArrowheads="1"/>
                          </wps:cNvSpPr>
                          <wps:spPr bwMode="auto">
                            <a:xfrm>
                              <a:off x="1" y="2849525"/>
                              <a:ext cx="2535366" cy="1069340"/>
                            </a:xfrm>
                            <a:prstGeom prst="rect">
                              <a:avLst/>
                            </a:prstGeom>
                            <a:ln w="12700">
                              <a:solidFill>
                                <a:schemeClr val="tx2"/>
                              </a:solidFill>
                              <a:headEnd/>
                              <a:tailEnd/>
                            </a:ln>
                          </wps:spPr>
                          <wps:style>
                            <a:lnRef idx="2">
                              <a:schemeClr val="accent1"/>
                            </a:lnRef>
                            <a:fillRef idx="1">
                              <a:schemeClr val="lt1"/>
                            </a:fillRef>
                            <a:effectRef idx="0">
                              <a:schemeClr val="accent1"/>
                            </a:effectRef>
                            <a:fontRef idx="minor">
                              <a:schemeClr val="dk1"/>
                            </a:fontRef>
                          </wps:style>
                          <wps:txbx>
                            <w:txbxContent>
                              <w:p w14:paraId="3E93520D" w14:textId="77777777" w:rsidR="00D70840" w:rsidRPr="00D70840" w:rsidRDefault="00D70840" w:rsidP="00D70840">
                                <w:pPr>
                                  <w:pStyle w:val="BodyText0ptspace"/>
                                  <w:rPr>
                                    <w:sz w:val="22"/>
                                  </w:rPr>
                                </w:pPr>
                                <w:r w:rsidRPr="00D70840">
                                  <w:rPr>
                                    <w:sz w:val="22"/>
                                  </w:rPr>
                                  <w:t>1858: Approximately 40 000 Chinese miners were living and working on the Victorian goldfields; telegraphs developed between Sydney and Melbourne, Melbourne and Adelaide.</w:t>
                                </w:r>
                              </w:p>
                            </w:txbxContent>
                          </wps:txbx>
                          <wps:bodyPr rot="0" vert="horz" wrap="square" lIns="91440" tIns="45720" rIns="91440" bIns="45720" anchor="t" anchorCtr="0">
                            <a:noAutofit/>
                          </wps:bodyPr>
                        </wps:wsp>
                        <wps:wsp>
                          <wps:cNvPr id="187" name="Text Box 2"/>
                          <wps:cNvSpPr txBox="1">
                            <a:spLocks noChangeArrowheads="1"/>
                          </wps:cNvSpPr>
                          <wps:spPr bwMode="auto">
                            <a:xfrm>
                              <a:off x="0" y="3987209"/>
                              <a:ext cx="2535555" cy="794385"/>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13FEF066" w14:textId="77777777" w:rsidR="00D70840" w:rsidRPr="00D70840" w:rsidRDefault="00D70840" w:rsidP="00D70840">
                                <w:pPr>
                                  <w:pStyle w:val="BodyText0ptspace"/>
                                  <w:rPr>
                                    <w:sz w:val="22"/>
                                  </w:rPr>
                                </w:pPr>
                                <w:r w:rsidRPr="00D70840">
                                  <w:rPr>
                                    <w:sz w:val="22"/>
                                  </w:rPr>
                                  <w:t>1861:</w:t>
                                </w:r>
                                <w:r w:rsidRPr="00D70840">
                                  <w:rPr>
                                    <w:color w:val="FF0000"/>
                                    <w:sz w:val="22"/>
                                  </w:rPr>
                                  <w:t xml:space="preserve"> </w:t>
                                </w:r>
                                <w:r w:rsidRPr="00D70840">
                                  <w:rPr>
                                    <w:sz w:val="22"/>
                                  </w:rPr>
                                  <w:t>A series of attacks against Chinese gold miners at the Lambing Flats caps</w:t>
                                </w:r>
                              </w:p>
                            </w:txbxContent>
                          </wps:txbx>
                          <wps:bodyPr rot="0" vert="horz" wrap="square" lIns="91440" tIns="45720" rIns="91440" bIns="45720" anchor="t" anchorCtr="0">
                            <a:noAutofit/>
                          </wps:bodyPr>
                        </wps:wsp>
                        <wps:wsp>
                          <wps:cNvPr id="188" name="Straight Connector 188"/>
                          <wps:cNvCnPr/>
                          <wps:spPr>
                            <a:xfrm>
                              <a:off x="3211032" y="5369442"/>
                              <a:ext cx="427355" cy="0"/>
                            </a:xfrm>
                            <a:prstGeom prst="line">
                              <a:avLst/>
                            </a:prstGeom>
                            <a:noFill/>
                            <a:ln w="28575" cap="flat" cmpd="sng" algn="ctr">
                              <a:solidFill>
                                <a:schemeClr val="tx1"/>
                              </a:solidFill>
                              <a:prstDash val="solid"/>
                            </a:ln>
                            <a:effectLst/>
                          </wps:spPr>
                          <wps:bodyPr/>
                        </wps:wsp>
                        <wps:wsp>
                          <wps:cNvPr id="189" name="Text Box 2"/>
                          <wps:cNvSpPr txBox="1">
                            <a:spLocks noChangeArrowheads="1"/>
                          </wps:cNvSpPr>
                          <wps:spPr bwMode="auto">
                            <a:xfrm>
                              <a:off x="3625702" y="5146158"/>
                              <a:ext cx="2710180" cy="490855"/>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14EEBC03" w14:textId="77777777" w:rsidR="00D70840" w:rsidRPr="00D70840" w:rsidRDefault="00D70840" w:rsidP="00D70840">
                                <w:pPr>
                                  <w:pStyle w:val="BodyText0ptspace"/>
                                  <w:rPr>
                                    <w:sz w:val="22"/>
                                  </w:rPr>
                                </w:pPr>
                                <w:r w:rsidRPr="00D70840">
                                  <w:rPr>
                                    <w:sz w:val="22"/>
                                  </w:rPr>
                                  <w:t xml:space="preserve">1871: Population of Australia reached 1.7 million. </w:t>
                                </w:r>
                              </w:p>
                            </w:txbxContent>
                          </wps:txbx>
                          <wps:bodyPr rot="0" vert="horz" wrap="square" lIns="91440" tIns="45720" rIns="91440" bIns="45720" anchor="t" anchorCtr="0">
                            <a:noAutofit/>
                          </wps:bodyPr>
                        </wps:wsp>
                        <wps:wsp>
                          <wps:cNvPr id="190" name="Text Box 2"/>
                          <wps:cNvSpPr txBox="1">
                            <a:spLocks noChangeArrowheads="1"/>
                          </wps:cNvSpPr>
                          <wps:spPr bwMode="auto">
                            <a:xfrm>
                              <a:off x="3625702" y="446567"/>
                              <a:ext cx="2710180" cy="490855"/>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5AFE05FA" w14:textId="77777777" w:rsidR="00D70840" w:rsidRPr="00D70840" w:rsidRDefault="00D70840" w:rsidP="00D70840">
                                <w:pPr>
                                  <w:pStyle w:val="BodyText0ptspace"/>
                                  <w:rPr>
                                    <w:sz w:val="22"/>
                                  </w:rPr>
                                </w:pPr>
                                <w:r w:rsidRPr="00D70840">
                                  <w:rPr>
                                    <w:sz w:val="22"/>
                                  </w:rPr>
                                  <w:t>1851: Edward Hargraves discovered gold at Ophir near Bathurst.</w:t>
                                </w:r>
                              </w:p>
                            </w:txbxContent>
                          </wps:txbx>
                          <wps:bodyPr rot="0" vert="horz" wrap="square" lIns="91440" tIns="45720" rIns="91440" bIns="45720" anchor="t" anchorCtr="0">
                            <a:noAutofit/>
                          </wps:bodyPr>
                        </wps:wsp>
                        <wps:wsp>
                          <wps:cNvPr id="193" name="Text Box 2"/>
                          <wps:cNvSpPr txBox="1">
                            <a:spLocks noChangeArrowheads="1"/>
                          </wps:cNvSpPr>
                          <wps:spPr bwMode="auto">
                            <a:xfrm>
                              <a:off x="3623367" y="2881925"/>
                              <a:ext cx="2710800" cy="882000"/>
                            </a:xfrm>
                            <a:prstGeom prst="rect">
                              <a:avLst/>
                            </a:prstGeom>
                            <a:ln w="12700">
                              <a:solidFill>
                                <a:schemeClr val="tx1"/>
                              </a:solidFill>
                              <a:headEnd/>
                              <a:tailEnd/>
                            </a:ln>
                          </wps:spPr>
                          <wps:style>
                            <a:lnRef idx="2">
                              <a:schemeClr val="accent1"/>
                            </a:lnRef>
                            <a:fillRef idx="1">
                              <a:schemeClr val="lt1"/>
                            </a:fillRef>
                            <a:effectRef idx="0">
                              <a:schemeClr val="accent1"/>
                            </a:effectRef>
                            <a:fontRef idx="minor">
                              <a:schemeClr val="dk1"/>
                            </a:fontRef>
                          </wps:style>
                          <wps:txbx>
                            <w:txbxContent>
                              <w:p w14:paraId="41F7ECDA" w14:textId="77777777" w:rsidR="00303FF9" w:rsidRPr="00D70840" w:rsidRDefault="00303FF9" w:rsidP="00D70840">
                                <w:pPr>
                                  <w:pStyle w:val="BodyText0ptspace"/>
                                  <w:rPr>
                                    <w:sz w:val="22"/>
                                  </w:rPr>
                                </w:pPr>
                                <w:r w:rsidRPr="00B24E48">
                                  <w:rPr>
                                    <w:color w:val="A6A6A6" w:themeColor="background1" w:themeShade="A6"/>
                                    <w:sz w:val="22"/>
                                  </w:rPr>
                                  <w:t>____</w:t>
                                </w:r>
                                <w:r w:rsidRPr="00D70840">
                                  <w:rPr>
                                    <w:sz w:val="22"/>
                                  </w:rPr>
                                  <w:t xml:space="preserve">: </w:t>
                                </w:r>
                              </w:p>
                            </w:txbxContent>
                          </wps:txbx>
                          <wps:bodyPr rot="0" vert="horz" wrap="square" lIns="91440" tIns="45720" rIns="91440" bIns="45720" anchor="t" anchorCtr="0">
                            <a:noAutofit/>
                          </wps:bodyPr>
                        </wps:wsp>
                      </wpg:grpSp>
                      <wps:wsp>
                        <wps:cNvPr id="191" name="Straight Connector 191"/>
                        <wps:cNvCnPr/>
                        <wps:spPr>
                          <a:xfrm flipV="1">
                            <a:off x="3115339" y="1477925"/>
                            <a:ext cx="227965" cy="0"/>
                          </a:xfrm>
                          <a:prstGeom prst="line">
                            <a:avLst/>
                          </a:prstGeom>
                          <a:noFill/>
                          <a:ln w="12700" cap="flat" cmpd="sng" algn="ctr">
                            <a:solidFill>
                              <a:schemeClr val="tx1"/>
                            </a:solidFill>
                            <a:prstDash val="solid"/>
                          </a:ln>
                          <a:effectLst/>
                        </wps:spPr>
                        <wps:bodyPr/>
                      </wps:wsp>
                      <wps:wsp>
                        <wps:cNvPr id="192" name="Straight Connector 192"/>
                        <wps:cNvCnPr/>
                        <wps:spPr>
                          <a:xfrm flipV="1">
                            <a:off x="3115339" y="1711842"/>
                            <a:ext cx="228152" cy="0"/>
                          </a:xfrm>
                          <a:prstGeom prst="line">
                            <a:avLst/>
                          </a:prstGeom>
                          <a:noFill/>
                          <a:ln w="12700" cap="flat" cmpd="sng" algn="ctr">
                            <a:solidFill>
                              <a:schemeClr val="tx1"/>
                            </a:solidFill>
                            <a:prstDash val="solid"/>
                          </a:ln>
                          <a:effectLst/>
                        </wps:spPr>
                        <wps:bodyPr/>
                      </wps:wsp>
                    </wpg:wgp>
                  </a:graphicData>
                </a:graphic>
              </wp:inline>
            </w:drawing>
          </mc:Choice>
          <mc:Fallback>
            <w:pict>
              <v:group id="Group 52" o:spid="_x0000_s1029" style="width:496.55pt;height:622.6pt;mso-position-horizontal-relative:char;mso-position-vertical-relative:line" coordsize="63365,80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">
                <v:group id="Group 53" o:spid="_x0000_s1030" style="position:absolute;width:63365;height:80041" coordsize="63365,800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line id="Straight Connector 181" o:spid="_x0000_s1031" style="position:absolute;visibility:visible;mso-wrap-style:square" from="32216,17118" to="36392,17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mnEsEAAADcAAAADwAAAGRycy9kb3ducmV2LnhtbERPS4vCMBC+C/6HMMLeNHUPq3RNZREK&#10;gqj4OHgcmrEpbSalydbuv98Igrf5+J6zWg+2ET11vnKsYD5LQBAXTldcKrhe8ukShA/IGhvHpOCP&#10;PKyz8WiFqXYPPlF/DqWIIexTVGBCaFMpfWHIop+5ljhyd9dZDBF2pdQdPmK4beRnknxJixXHBoMt&#10;bQwV9fnXKihvpO3uuj0u+n1/r4+bPDmYXKmPyfDzDSLQEN7il3ur4/zlHJ7PxAtk9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yacSwQAAANwAAAAPAAAAAAAAAAAAAAAA&#10;AKECAABkcnMvZG93bnJldi54bWxQSwUGAAAAAAQABAD5AAAAjwMAAAAA&#10;" strokecolor="black [3213]" strokeweight="2.25pt"/>
                  <v:group id="Group 55" o:spid="_x0000_s1032" style="position:absolute;left:23391;width:17545;height:80041" coordsize="17545,800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type id="_x0000_t32" coordsize="21600,21600" o:spt="32" o:oned="t" path="m,l21600,21600e" filled="f">
                      <v:path arrowok="t" fillok="f" o:connecttype="none"/>
                      <o:lock v:ext="edit" shapetype="t"/>
                    </v:shapetype>
                    <v:shape id="Straight Arrow Connector 56" o:spid="_x0000_s1033" type="#_x0000_t32" style="position:absolute;left:8718;width:134;height:800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uK5cIAAADbAAAADwAAAGRycy9kb3ducmV2LnhtbESPQYvCMBSE7wv7H8Jb8LamCpa1GsUu&#10;CB686IrnR/NsS5uXbhM1/fdGEDwOM/MNs1wH04ob9a62rGAyTkAQF1bXXCo4/W2/f0A4j6yxtUwK&#10;BnKwXn1+LDHT9s4Huh19KSKEXYYKKu+7TEpXVGTQjW1HHL2L7Q36KPtS6h7vEW5aOU2SVBqsOS5U&#10;2NFvRUVzvBoFQTf/Qz4Pm2uB+2ZI5nl6nuVKjb7CZgHCU/Dv8Ku90wpmKTy/xB8gV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AuK5cIAAADbAAAADwAAAAAAAAAAAAAA&#10;AAChAgAAZHJzL2Rvd25yZXYueG1sUEsFBgAAAAAEAAQA+QAAAJADAAAAAA==&#10;" strokecolor="black [3200]" strokeweight="3pt">
                      <v:stroke startarrow="open" endarrow="open"/>
                    </v:shape>
                    <v:line id="Straight Connector 68" o:spid="_x0000_s1034" style="position:absolute;visibility:visible;mso-wrap-style:square" from="0,7868" to="17545,7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Wxn78AAADbAAAADwAAAGRycy9kb3ducmV2LnhtbERPTYvCMBC9C/6HMII3TfXgSjUVEQqC&#10;qOh62OPQTJtiMylNrN1/vzkIe3y87+1usI3oqfO1YwWLeQKCuHC65krB4zufrUH4gKyxcUwKfsnD&#10;LhuPtphq9+Yb9fdQiRjCPkUFJoQ2ldIXhiz6uWuJI1e6zmKIsKuk7vAdw20jl0mykhZrjg0GWzoY&#10;Kp73l1VQ/ZC2p8fx+tWf+/J5PeTJxeRKTSfDfgMi0BD+xR/3UStYxbHxS/wBMvs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2Wxn78AAADbAAAADwAAAAAAAAAAAAAAAACh&#10;AgAAZHJzL2Rvd25yZXYueG1sUEsFBgAAAAAEAAQA+QAAAI0DAAAAAA==&#10;" strokecolor="black [3213]" strokeweight="2.25pt"/>
                    <v:shapetype id="_x0000_t202" coordsize="21600,21600" o:spt="202" path="m,l,21600r21600,l21600,xe">
                      <v:stroke joinstyle="miter"/>
                      <v:path gradientshapeok="t" o:connecttype="rect"/>
                    </v:shapetype>
                    <v:shape id="Text Box 2" o:spid="_x0000_s1035" type="#_x0000_t202" style="position:absolute;left:2975;top:4040;width:6000;height:3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wPGcIA&#10;AADbAAAADwAAAGRycy9kb3ducmV2LnhtbESPQYvCMBSE74L/ITzBmybKKmvXKKIseFJ0dwVvj+bZ&#10;lm1eShNt/fdGEDwOM/MNM1+2thQ3qn3hWMNoqEAQp84UnGn4/fkefILwAdlg6Zg03MnDctHtzDEx&#10;ruED3Y4hExHCPkENeQhVIqVPc7Loh64ijt7F1RZDlHUmTY1NhNtSjpWaSosFx4UcK1rnlP4fr1bD&#10;3+5yPn2ofbaxk6pxrZJsZ1Lrfq9dfYEI1IZ3+NXeGg3TG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vA8ZwgAAANsAAAAPAAAAAAAAAAAAAAAAAJgCAABkcnMvZG93&#10;bnJldi54bWxQSwUGAAAAAAQABAD1AAAAhwMAAAAA&#10;" filled="f" stroked="f">
                      <v:textbox>
                        <w:txbxContent>
                          <w:p w14:paraId="76DB2730" w14:textId="77777777" w:rsidR="00D70840" w:rsidRDefault="00D70840" w:rsidP="00D70840">
                            <w:r>
                              <w:t>1850</w:t>
                            </w:r>
                          </w:p>
                        </w:txbxContent>
                      </v:textbox>
                    </v:shape>
                    <v:line id="Straight Connector 113" o:spid="_x0000_s1036" style="position:absolute;flip:y;visibility:visible;mso-wrap-style:square" from="7761,5635" to="10043,56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O418IAAADcAAAADwAAAGRycy9kb3ducmV2LnhtbERPS4vCMBC+L/gfwgje1tQVd7UaRQRB&#10;RAWrF29DM31gM+k2Ueu/N8LC3ubje85s0ZpK3KlxpWUFg34Egji1uuRcwfm0/hyDcB5ZY2WZFDzJ&#10;wWLe+ZhhrO2Dj3RPfC5CCLsYFRTe17GULi3IoOvbmjhwmW0M+gCbXOoGHyHcVPIrir6lwZJDQ4E1&#10;rQpKr8nNKNieJtlqt90fnu73cqDsJzqOkrNSvW67nILw1Pp/8Z97o8P8wRDez4QL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O418IAAADcAAAADwAAAAAAAAAAAAAA&#10;AAChAgAAZHJzL2Rvd25yZXYueG1sUEsFBgAAAAAEAAQA+QAAAJADAAAAAA==&#10;" strokecolor="black [3213]" strokeweight="1pt"/>
                    <v:line id="Straight Connector 114" o:spid="_x0000_s1037" style="position:absolute;flip:y;visibility:visible;mso-wrap-style:square" from="7761,7868" to="9837,7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ogo8IAAADcAAAADwAAAGRycy9kb3ducmV2LnhtbERPS4vCMBC+L/gfwgje1tRFd7UaRQRB&#10;RAWrF29DM31gM+k2Ueu/N8LC3ubje85s0ZpK3KlxpWUFg34Egji1uuRcwfm0/hyDcB5ZY2WZFDzJ&#10;wWLe+ZhhrO2Dj3RPfC5CCLsYFRTe17GULi3IoOvbmjhwmW0M+gCbXOoGHyHcVPIrir6lwZJDQ4E1&#10;rQpKr8nNKNieJtlqt90fnu73cqDsJzqOkrNSvW67nILw1Pp/8Z97o8P8wRDez4QL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Jogo8IAAADcAAAADwAAAAAAAAAAAAAA&#10;AAChAgAAZHJzL2Rvd25yZXYueG1sUEsFBgAAAAAEAAQA+QAAAJADAAAAAA==&#10;" strokecolor="black [3213]" strokeweight="1pt"/>
                    <v:line id="Straight Connector 115" o:spid="_x0000_s1038" style="position:absolute;flip:y;visibility:visible;mso-wrap-style:square" from="7761,12546" to="10043,125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aFOMIAAADcAAAADwAAAGRycy9kb3ducmV2LnhtbERPS4vCMBC+C/6HMMLeNFVQ12oUEYRF&#10;VsHqxdvQTB/YTGqT1frvjSDsbT6+5yxWranEnRpXWlYwHEQgiFOrS84VnE/b/jcI55E1VpZJwZMc&#10;rJbdzgJjbR98pHvicxFC2MWooPC+jqV0aUEG3cDWxIHLbGPQB9jkUjf4COGmkqMomkiDJYeGAmva&#10;FJRekz+jYHeaZZvf3f7wdLfLgbJpdBwnZ6W+eu16DsJT6//FH/ePDvOHY3g/Ey6Qy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9aFOMIAAADcAAAADwAAAAAAAAAAAAAA&#10;AAChAgAAZHJzL2Rvd25yZXYueG1sUEsFBgAAAAAEAAQA+QAAAJADAAAAAA==&#10;" strokecolor="black [3213]" strokeweight="1pt"/>
                    <v:line id="Straight Connector 116" o:spid="_x0000_s1039" style="position:absolute;flip:y;visibility:visible;mso-wrap-style:square" from="7761,10207" to="10043,10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QbT8IAAADcAAAADwAAAGRycy9kb3ducmV2LnhtbERPS4vCMBC+C/6HMII3TRV012oUEQQR&#10;V7B68TY00wc2k9pErf/eLCzsbT6+5yxWranEkxpXWlYwGkYgiFOrS84VXM7bwTcI55E1VpZJwZsc&#10;rJbdzgJjbV98omficxFC2MWooPC+jqV0aUEG3dDWxIHLbGPQB9jkUjf4CuGmkuMomkqDJYeGAmva&#10;FJTekodRsD/Pss1h/3N8u/v1SNlXdJokF6X6vXY9B+Gp9f/iP/dOh/mjKfw+Ey6Qy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QbT8IAAADcAAAADwAAAAAAAAAAAAAA&#10;AAChAgAAZHJzL2Rvd25yZXYueG1sUEsFBgAAAAAEAAQA+QAAAJADAAAAAA==&#10;" strokecolor="black [3213]" strokeweight="1pt"/>
                    <v:line id="Straight Connector 117" o:spid="_x0000_s1040" style="position:absolute;flip:y;visibility:visible;mso-wrap-style:square" from="7761,19351" to="10043,19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i+1MIAAADcAAAADwAAAGRycy9kb3ducmV2LnhtbERPS4vCMBC+C/6HMII3TRXUtRpFBEHE&#10;FaxevA3N9IHNpDZR67/fLCzsbT6+5yzXranEixpXWlYwGkYgiFOrS84VXC+7wRcI55E1VpZJwYcc&#10;rFfdzhJjbd98plficxFC2MWooPC+jqV0aUEG3dDWxIHLbGPQB9jkUjf4DuGmkuMomkqDJYeGAmva&#10;FpTek6dRcLjMs+3x8H36uMftRNksOk+Sq1L9XrtZgPDU+n/xn3uvw/zRDH6fCRfI1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Ei+1MIAAADcAAAADwAAAAAAAAAAAAAA&#10;AAChAgAAZHJzL2Rvd25yZXYueG1sUEsFBgAAAAAEAAQA+QAAAJADAAAAAA==&#10;" strokecolor="black [3213]" strokeweight="1pt"/>
                    <v:line id="Straight Connector 118" o:spid="_x0000_s1041" style="position:absolute;flip:y;visibility:visible;mso-wrap-style:square" from="7761,21584" to="10043,21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cqpsYAAADcAAAADwAAAGRycy9kb3ducmV2LnhtbESPT2sCQQzF7wW/w5CCtzqrUNtuHUUE&#10;oYgKrl56CzvZP3Qns+6Mun57cxB6S3gv7/0yW/SuUVfqQu3ZwHiUgCLOva25NHA6rt8+QYWIbLHx&#10;TAbuFGAxH7zMMLX+xge6ZrFUEsIhRQNVjG2qdcgrchhGviUWrfCdwyhrV2rb4U3CXaMnSTLVDmuW&#10;hgpbWlWU/2UXZ2Bz/CpW281ufw/n3z0VH8nhPTsZM3ztl9+gIvXx3/y8/rGCPxZaeUYm0PMH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XKqbGAAAA3AAAAA8AAAAAAAAA&#10;AAAAAAAAoQIAAGRycy9kb3ducmV2LnhtbFBLBQYAAAAABAAEAPkAAACUAwAAAAA=&#10;" strokecolor="black [3213]" strokeweight="1pt"/>
                    <v:line id="Straight Connector 119" o:spid="_x0000_s1042" style="position:absolute;flip:y;visibility:visible;mso-wrap-style:square" from="7761,23923" to="10043,23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uPPcIAAADcAAAADwAAAGRycy9kb3ducmV2LnhtbERPS4vCMBC+C/sfwgjebKqwPrpGWYSF&#10;RVSwetnb0Ewf2Exqk9X6740geJuP7zmLVWdqcaXWVZYVjKIYBHFmdcWFgtPxZzgD4TyyxtoyKbiT&#10;g9Xyo7fARNsbH+ia+kKEEHYJKii9bxIpXVaSQRfZhjhwuW0N+gDbQuoWbyHc1HIcxxNpsOLQUGJD&#10;65Kyc/pvFGyO83y93ez2d3f521M+jQ+f6UmpQb/7/gLhqfNv8cv9q8P80Ryez4QL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puPPcIAAADcAAAADwAAAAAAAAAAAAAA&#10;AAChAgAAZHJzL2Rvd25yZXYueG1sUEsFBgAAAAAEAAQA+QAAAJADAAAAAA==&#10;" strokecolor="black [3213]" strokeweight="1pt"/>
                    <v:line id="Straight Connector 120" o:spid="_x0000_s1043" style="position:absolute;flip:y;visibility:visible;mso-wrap-style:square" from="7761,26156" to="10043,26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3sHcYAAADcAAAADwAAAGRycy9kb3ducmV2LnhtbESPS2sCQRCE7wH/w9CCtzirYB6ro4gQ&#10;EDGCqxdvzU7vA3d61p2Jrv8+fQjk1k1VV329WPWuUXfqQu3ZwGScgCLOva25NHA+fb1+gAoR2WLj&#10;mQw8KcBqOXhZYGr9g490z2KpJIRDigaqGNtU65BX5DCMfUssWuE7h1HWrtS2w4eEu0ZPk+RNO6xZ&#10;GipsaVNRfs1+nIHd6bPY7Hffh2e4XQ5UvCfHWXY2ZjTs13NQkfr4b/673lrBnwq+PCMT6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nN7B3GAAAA3AAAAA8AAAAAAAAA&#10;AAAAAAAAoQIAAGRycy9kb3ducmV2LnhtbFBLBQYAAAAABAAEAPkAAACUAwAAAAA=&#10;" strokecolor="black [3213]" strokeweight="1pt"/>
                    <v:line id="Straight Connector 121" o:spid="_x0000_s1044" style="position:absolute;flip:y;visibility:visible;mso-wrap-style:square" from="7761,28495" to="10043,28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FJhsIAAADcAAAADwAAAGRycy9kb3ducmV2LnhtbERPS4vCMBC+C/6HMMLeNFVQ12oUERZE&#10;VsHqxdvQTB/YTGqT1frvjSDsbT6+5yxWranEnRpXWlYwHEQgiFOrS84VnE8//W8QziNrrCyTgic5&#10;WC27nQXG2j74SPfE5yKEsItRQeF9HUvp0oIMuoGtiQOX2cagD7DJpW7wEcJNJUdRNJEGSw4NBda0&#10;KSi9Jn9Gwe40yza/u/3h6W6XA2XT6DhOzkp99dr1HISn1v+LP+6tDvNHQ3g/Ey6Qy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oFJhsIAAADcAAAADwAAAAAAAAAAAAAA&#10;AAChAgAAZHJzL2Rvd25yZXYueG1sUEsFBgAAAAAEAAQA+QAAAJADAAAAAA==&#10;" strokecolor="black [3213]" strokeweight="1pt"/>
                    <v:line id="Straight Connector 122" o:spid="_x0000_s1045" style="position:absolute;flip:y;visibility:visible;mso-wrap-style:square" from="7761,30728" to="10043,307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PX8cQAAADcAAAADwAAAGRycy9kb3ducmV2LnhtbERPS2vCQBC+F/wPywi91U0Dtpq6iggF&#10;CW0g0UtvQ3byoNnZmN1q8u+7hYK3+fies9mNphNXGlxrWcHzIgJBXFrdcq3gfHp/WoFwHlljZ5kU&#10;TORgt509bDDR9sY5XQtfixDCLkEFjfd9IqUrGzLoFrYnDlxlB4M+wKGWesBbCDedjKPoRRpsOTQ0&#10;2NOhofK7+DEK0tO6Onykn9nkLl8ZVa9RvizOSj3Ox/0bCE+jv4v/3Ucd5scx/D0TLpD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U9fxxAAAANwAAAAPAAAAAAAAAAAA&#10;AAAAAKECAABkcnMvZG93bnJldi54bWxQSwUGAAAAAAQABAD5AAAAkgMAAAAA&#10;" strokecolor="black [3213]" strokeweight="1pt"/>
                    <v:shape id="Text Box 2" o:spid="_x0000_s1046" type="#_x0000_t202" style="position:absolute;left:2975;top:15417;width:6000;height:3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fd98IA&#10;AADcAAAADwAAAGRycy9kb3ducmV2LnhtbERPTWvCQBC9F/oflil4092qLW2ajRRF8GQxrUJvQ3ZM&#10;QrOzIbua+O9dQehtHu9z0sVgG3GmzteONTxPFAjiwpmaSw0/3+vxGwgfkA02jknDhTwssseHFBPj&#10;et7ROQ+liCHsE9RQhdAmUvqiIot+4lriyB1dZzFE2JXSdNjHcNvIqVKv0mLNsaHClpYVFX/5yWrY&#10;b4+/h7n6Klf2pe3doCTbd6n16Gn4/AARaAj/4rt7Y+L86Qxuz8QLZH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N933wgAAANwAAAAPAAAAAAAAAAAAAAAAAJgCAABkcnMvZG93&#10;bnJldi54bWxQSwUGAAAAAAQABAD1AAAAhwMAAAAA&#10;" filled="f" stroked="f">
                      <v:textbox>
                        <w:txbxContent>
                          <w:p w14:paraId="7EF77AB4" w14:textId="77777777" w:rsidR="00D70840" w:rsidRDefault="00D70840" w:rsidP="00D70840">
                            <w:r>
                              <w:t>1855</w:t>
                            </w:r>
                          </w:p>
                        </w:txbxContent>
                      </v:textbox>
                    </v:shape>
                    <v:shape id="Text Box 2" o:spid="_x0000_s1047" type="#_x0000_t202" style="position:absolute;left:2868;top:26900;width:6001;height:3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5Fg8IA&#10;AADcAAAADwAAAGRycy9kb3ducmV2LnhtbERPTWvCQBC9C/6HZYTezK4SpaZZpbQUerJoW6G3ITsm&#10;wexsyG6T9N93BcHbPN7n5LvRNqKnzteONSwSBYK4cKbmUsPX59v8EYQPyAYbx6ThjzzsttNJjplx&#10;Ax+oP4ZSxBD2GWqoQmgzKX1RkUWfuJY4cmfXWQwRdqU0HQ4x3DZyqdRaWqw5NlTY0ktFxeX4azV8&#10;788/p1R9lK921Q5uVJLtRmr9MBufn0AEGsNdfHO/mzh/m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3kWDwgAAANwAAAAPAAAAAAAAAAAAAAAAAJgCAABkcnMvZG93&#10;bnJldi54bWxQSwUGAAAAAAQABAD1AAAAhwMAAAAA&#10;" filled="f" stroked="f">
                      <v:textbox>
                        <w:txbxContent>
                          <w:p w14:paraId="6448C778" w14:textId="77777777" w:rsidR="00D70840" w:rsidRDefault="00D70840" w:rsidP="00D70840">
                            <w:r>
                              <w:t>1860</w:t>
                            </w:r>
                          </w:p>
                        </w:txbxContent>
                      </v:textbox>
                    </v:shape>
                    <v:shape id="Text Box 2" o:spid="_x0000_s1048" type="#_x0000_t202" style="position:absolute;left:2868;top:38277;width:6001;height:3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LgGMIA&#10;AADcAAAADwAAAGRycy9kb3ducmV2LnhtbERPTWvCQBC9C/6HZQRvZldppKZZpbQUPFm0rdDbkB2T&#10;YHY2ZLdJ/PfdQsHbPN7n5LvRNqKnzteONSwTBYK4cKbmUsPnx9viEYQPyAYbx6ThRh522+kkx8y4&#10;gY/Un0IpYgj7DDVUIbSZlL6oyKJPXEscuYvrLIYIu1KaDocYbhu5UmotLdYcGyps6aWi4nr6sRq+&#10;Dpfv84N6L19t2g5uVJLtRmo9n43PTyACjeEu/nfvTZy/SuHvmXi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kuAYwgAAANwAAAAPAAAAAAAAAAAAAAAAAJgCAABkcnMvZG93&#10;bnJldi54bWxQSwUGAAAAAAQABAD1AAAAhwMAAAAA&#10;" filled="f" stroked="f">
                      <v:textbox>
                        <w:txbxContent>
                          <w:p w14:paraId="6BC6531A" w14:textId="77777777" w:rsidR="00D70840" w:rsidRDefault="00D70840" w:rsidP="00D70840">
                            <w:r>
                              <w:t>1865</w:t>
                            </w:r>
                          </w:p>
                        </w:txbxContent>
                      </v:textbox>
                    </v:shape>
                    <v:shape id="Text Box 2" o:spid="_x0000_s1049" type="#_x0000_t202" style="position:absolute;left:2975;top:49760;width:6000;height:3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B+b8AA&#10;AADcAAAADwAAAGRycy9kb3ducmV2LnhtbERPS4vCMBC+L/gfwgh7WxNFRatRRBH2tLK+wNvQjG2x&#10;mZQm2u6/N8KCt/n4njNftrYUD6p94VhDv6dAEKfOFJxpOB62XxMQPiAbLB2Thj/ysFx0PuaYGNfw&#10;Lz32IRMxhH2CGvIQqkRKn+Zk0fdcRRy5q6sthgjrTJoamxhuSzlQaiwtFhwbcqxonVN629+thtPP&#10;9XIeql22saOqca2SbKdS689uu5qBCNSGt/jf/W3i/MEYXs/EC+T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0B+b8AAAADcAAAADwAAAAAAAAAAAAAAAACYAgAAZHJzL2Rvd25y&#10;ZXYueG1sUEsFBgAAAAAEAAQA9QAAAIUDAAAAAA==&#10;" filled="f" stroked="f">
                      <v:textbox>
                        <w:txbxContent>
                          <w:p w14:paraId="38A06369" w14:textId="77777777" w:rsidR="00D70840" w:rsidRDefault="00D70840" w:rsidP="00D70840">
                            <w:r>
                              <w:t>1870</w:t>
                            </w:r>
                          </w:p>
                        </w:txbxContent>
                      </v:textbox>
                    </v:shape>
                    <v:shape id="Text Box 2" o:spid="_x0000_s1050" type="#_x0000_t202" style="position:absolute;left:2868;top:61137;width:6001;height:36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zb9MIA&#10;AADcAAAADwAAAGRycy9kb3ducmV2LnhtbERPS2vCQBC+F/oflil4092K9pFmI0URPFlMq9DbkB2T&#10;0OxsyK4m/ntXEHqbj+856WKwjThT52vHGp4nCgRx4UzNpYaf7/X4DYQPyAYbx6ThQh4W2eNDiolx&#10;Pe/onIdSxBD2CWqoQmgTKX1RkUU/cS1x5I6usxgi7EppOuxjuG3kVKkXabHm2FBhS8uKir/8ZDXs&#10;t8ffw0x9lSs7b3s3KMn2XWo9eho+P0AEGsK/+O7emDh/+gq3Z+IFMr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DNv0wgAAANwAAAAPAAAAAAAAAAAAAAAAAJgCAABkcnMvZG93&#10;bnJldi54bWxQSwUGAAAAAAQABAD1AAAAhwMAAAAA&#10;" filled="f" stroked="f">
                      <v:textbox>
                        <w:txbxContent>
                          <w:p w14:paraId="336C9256" w14:textId="77777777" w:rsidR="00D70840" w:rsidRDefault="00D70840" w:rsidP="00D70840">
                            <w:r>
                              <w:t>1875</w:t>
                            </w:r>
                          </w:p>
                        </w:txbxContent>
                      </v:textbox>
                    </v:shape>
                    <v:shape id="Text Box 2" o:spid="_x0000_s1051" type="#_x0000_t202" style="position:absolute;left:2975;top:72726;width:6000;height:3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NPhs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a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TT4bEAAAA3AAAAA8AAAAAAAAAAAAAAAAAmAIAAGRycy9k&#10;b3ducmV2LnhtbFBLBQYAAAAABAAEAPUAAACJAwAAAAA=&#10;" filled="f" stroked="f">
                      <v:textbox>
                        <w:txbxContent>
                          <w:p w14:paraId="7234FFA9" w14:textId="77777777" w:rsidR="00D70840" w:rsidRDefault="00D70840" w:rsidP="00D70840">
                            <w:r>
                              <w:t>1880</w:t>
                            </w:r>
                          </w:p>
                        </w:txbxContent>
                      </v:textbox>
                    </v:shape>
                    <v:line id="Straight Connector 129" o:spid="_x0000_s1052" style="position:absolute;flip:y;visibility:visible;mso-wrap-style:square" from="7761,33067" to="10043,330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dFgMIAAADcAAAADwAAAGRycy9kb3ducmV2LnhtbERPS4vCMBC+L/gfwgjetqmCu1qNIoIg&#10;4gpWL96GZvrAZlKbqPXfbxYWvM3H95z5sjO1eFDrKssKhlEMgjizuuJCwfm0+ZyAcB5ZY22ZFLzI&#10;wXLR+5hjou2Tj/RIfSFCCLsEFZTeN4mULivJoItsQxy43LYGfYBtIXWLzxBuajmK4y9psOLQUGJD&#10;65Kya3o3Cnanab7e734OL3e7HCj/jo/j9KzUoN+tZiA8df4t/ndvdZg/msLfM+ECuf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PdFgMIAAADcAAAADwAAAAAAAAAAAAAA&#10;AAChAgAAZHJzL2Rvd25yZXYueG1sUEsFBgAAAAAEAAQA+QAAAJADAAAAAA==&#10;" strokecolor="black [3213]" strokeweight="1pt"/>
                    <v:line id="Straight Connector 130" o:spid="_x0000_s1053" style="position:absolute;flip:y;visibility:visible;mso-wrap-style:square" from="7761,35300" to="10043,35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R6wMYAAADcAAAADwAAAGRycy9kb3ducmV2LnhtbESPT2sCQQzF74LfYYjQm85qaauro4hQ&#10;KNIKrl68hZ3sH9zJbHemun775lDoLeG9vPfLatO7Rt2oC7VnA9NJAoo497bm0sD59D6egwoR2WLj&#10;mQw8KMBmPRysMLX+zke6ZbFUEsIhRQNVjG2qdcgrchgmviUWrfCdwyhrV2rb4V3CXaNnSfKqHdYs&#10;DRW2tKsov2Y/zsD+tCh2n/uvwyN8Xw5UvCXHl+xszNOo3y5BRerjv/nv+sMK/rPgyzMygV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wUesDGAAAA3AAAAA8AAAAAAAAA&#10;AAAAAAAAoQIAAGRycy9kb3ducmV2LnhtbFBLBQYAAAAABAAEAPkAAACUAwAAAAA=&#10;" strokecolor="black [3213]" strokeweight="1pt"/>
                    <v:line id="Straight Connector 131" o:spid="_x0000_s1054" style="position:absolute;flip:y;visibility:visible;mso-wrap-style:square" from="7761,37639" to="10043,37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1jfW8IAAADcAAAADwAAAGRycy9kb3ducmV2LnhtbERPS4vCMBC+L/gfwgje1tQVd7UaRQRB&#10;RAWrF29DM31gM+k2Ueu/N8LC3ubje85s0ZpK3KlxpWUFg34Egji1uuRcwfm0/hyDcB5ZY2WZFDzJ&#10;wWLe+ZhhrO2Dj3RPfC5CCLsYFRTe17GULi3IoOvbmjhwmW0M+gCbXOoGHyHcVPIrir6lwZJDQ4E1&#10;rQpKr8nNKNieJtlqt90fnu73cqDsJzqOkrNSvW67nILw1Pp/8Z97o8P84QDez4QL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1jfW8IAAADcAAAADwAAAAAAAAAAAAAA&#10;AAChAgAAZHJzL2Rvd25yZXYueG1sUEsFBgAAAAAEAAQA+QAAAJADAAAAAA==&#10;" strokecolor="black [3213]" strokeweight="1pt"/>
                    <v:line id="Straight Connector 132" o:spid="_x0000_s1055" style="position:absolute;flip:y;visibility:visible;mso-wrap-style:square" from="7761,39872" to="10043,39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pBLMIAAADcAAAADwAAAGRycy9kb3ducmV2LnhtbERPS4vCMBC+C/sfwizsTVMVX9UoiyCI&#10;uILVi7ehmT6wmXSbrNZ/bxYEb/PxPWexak0lbtS40rKCfi8CQZxaXXKu4HzadKcgnEfWWFkmBQ9y&#10;sFp+dBYYa3vnI90Sn4sQwi5GBYX3dSylSwsy6Hq2Jg5cZhuDPsAml7rBewg3lRxE0VgaLDk0FFjT&#10;uqD0mvwZBbvTLFvvdz+Hh/u9HCibRMdRclbq67P9noPw1Pq3+OXe6jB/OID/Z8IFcvk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4pBLMIAAADcAAAADwAAAAAAAAAAAAAA&#10;AAChAgAAZHJzL2Rvd25yZXYueG1sUEsFBgAAAAAEAAQA+QAAAJADAAAAAA==&#10;" strokecolor="black [3213]" strokeweight="1pt"/>
                    <v:line id="Straight Connector 133" o:spid="_x0000_s1056" style="position:absolute;flip:y;visibility:visible;mso-wrap-style:square" from="7761,42211" to="10043,42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bkt8IAAADcAAAADwAAAGRycy9kb3ducmV2LnhtbERPS4vCMBC+C/sfwizsTVNXfFWjLIIg&#10;4gpWL96GZvrAZlKbrNZ/bxYEb/PxPWe+bE0lbtS40rKCfi8CQZxaXXKu4HRcdycgnEfWWFkmBQ9y&#10;sFx8dOYYa3vnA90Sn4sQwi5GBYX3dSylSwsy6Hq2Jg5cZhuDPsAml7rBewg3lfyOopE0WHJoKLCm&#10;VUHpJfkzCrbHabbabX/3D3c97ykbR4dhclLq67P9mYHw1Pq3+OXe6DB/MID/Z8IFcvE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Mbkt8IAAADcAAAADwAAAAAAAAAAAAAA&#10;AAChAgAAZHJzL2Rvd25yZXYueG1sUEsFBgAAAAAEAAQA+QAAAJADAAAAAA==&#10;" strokecolor="black [3213]" strokeweight="1pt"/>
                    <v:line id="Straight Connector 134" o:spid="_x0000_s1057" style="position:absolute;flip:y;visibility:visible;mso-wrap-style:square" from="7761,44444" to="10043,444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98w8MAAADcAAAADwAAAGRycy9kb3ducmV2LnhtbERPS2sCMRC+C/6HMEJvmq3PuhpFhEIR&#10;K7h66W3YzD7oZrJuUl3/vRGE3ubje85y3ZpKXKlxpWUF74MIBHFqdcm5gvPps/8BwnlkjZVlUnAn&#10;B+tVt7PEWNsbH+ma+FyEEHYxKii8r2MpXVqQQTewNXHgMtsY9AE2udQN3kK4qeQwiqbSYMmhocCa&#10;tgWlv8mfUbA7zbPtfvd9uLvLz4GyWXScJGel3nrtZgHCU+v/xS/3lw7zR2N4PhMukK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vfMPDAAAA3AAAAA8AAAAAAAAAAAAA&#10;AAAAoQIAAGRycy9kb3ducmV2LnhtbFBLBQYAAAAABAAEAPkAAACRAwAAAAA=&#10;" strokecolor="black [3213]" strokeweight="1pt"/>
                    <v:line id="Straight Connector 135" o:spid="_x0000_s1058" style="position:absolute;flip:y;visibility:visible;mso-wrap-style:square" from="7761,46783" to="10043,46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PZWMQAAADcAAAADwAAAGRycy9kb3ducmV2LnhtbERPS2vCQBC+F/wPywjemk0V2xpdRYRC&#10;CVUw5tLbkJ08aHY2zW5N/PddodDbfHzP2exG04or9a6xrOApikEQF1Y3XCnIL2+PryCcR9bYWiYF&#10;N3Kw204eNphoO/CZrpmvRAhhl6CC2vsukdIVNRl0ke2IA1fa3qAPsK+k7nEI4aaV8zh+lgYbDg01&#10;dnSoqfjKfoyC9LIqDx/p8XRz358nKl/i8zLLlZpNx/0ahKfR/4v/3O86zF8s4f5MuEB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Y9lYxAAAANwAAAAPAAAAAAAAAAAA&#10;AAAAAKECAABkcnMvZG93bnJldi54bWxQSwUGAAAAAAQABAD5AAAAkgMAAAAA&#10;" strokecolor="black [3213]" strokeweight="1pt"/>
                    <v:line id="Straight Connector 136" o:spid="_x0000_s1059" style="position:absolute;flip:y;visibility:visible;mso-wrap-style:square" from="7761,49016" to="10043,490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FHL8IAAADcAAAADwAAAGRycy9kb3ducmV2LnhtbERPS4vCMBC+L/gfwgje1lRlXa1GEUEQ&#10;cQWrF29DM31gM6lN1PrvN8LC3ubje8582ZpKPKhxpWUFg34Egji1uuRcwfm0+ZyAcB5ZY2WZFLzI&#10;wXLR+ZhjrO2Tj/RIfC5CCLsYFRTe17GULi3IoOvbmjhwmW0M+gCbXOoGnyHcVHIYRWNpsOTQUGBN&#10;64LSa3I3Cnanabbe734OL3e7HCj7jo5fyVmpXrddzUB4av2/+M+91WH+aAzvZ8IF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LFHL8IAAADcAAAADwAAAAAAAAAAAAAA&#10;AAChAgAAZHJzL2Rvd25yZXYueG1sUEsFBgAAAAAEAAQA+QAAAJADAAAAAA==&#10;" strokecolor="black [3213]" strokeweight="1pt"/>
                    <v:line id="Straight Connector 137" o:spid="_x0000_s1060" style="position:absolute;flip:y;visibility:visible;mso-wrap-style:square" from="7761,51355" to="10043,513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itMIAAADcAAAADwAAAGRycy9kb3ducmV2LnhtbERPS4vCMBC+L/gfwgje1lRlV61GEUEQ&#10;cQWrF29DM31gM6lN1PrvN8LC3ubje8582ZpKPKhxpWUFg34Egji1uuRcwfm0+ZyAcB5ZY2WZFLzI&#10;wXLR+ZhjrO2Tj/RIfC5CCLsYFRTe17GULi3IoOvbmjhwmW0M+gCbXOoGnyHcVHIYRd/SYMmhocCa&#10;1gWl1+RuFOxO02y93/0cXu52OVA2jo5fyVmpXrddzUB4av2/+M+91WH+aAzvZ8IF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3itMIAAADcAAAADwAAAAAAAAAAAAAA&#10;AAChAgAAZHJzL2Rvd25yZXYueG1sUEsFBgAAAAAEAAQA+QAAAJADAAAAAA==&#10;" strokecolor="black [3213]" strokeweight="1pt"/>
                    <v:line id="Straight Connector 162" o:spid="_x0000_s1061" style="position:absolute;flip:y;visibility:visible;mso-wrap-style:square" from="7761,53588" to="10043,53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luMcEAAADcAAAADwAAAGRycy9kb3ducmV2LnhtbERPS4vCMBC+L/gfwgje1lTBVzWKCAsi&#10;q2D14m1opg9sJt0mav33G0HwNh/fcxar1lTiTo0rLSsY9CMQxKnVJecKzqef7ykI55E1VpZJwZMc&#10;rJadrwXG2j74SPfE5yKEsItRQeF9HUvp0oIMur6tiQOX2cagD7DJpW7wEcJNJYdRNJYGSw4NBda0&#10;KSi9JjejYHeaZZvf3f7wdH+XA2WT6DhKzkr1uu16DsJT6z/it3urw/zxEF7PhAvk8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OW4xwQAAANwAAAAPAAAAAAAAAAAAAAAA&#10;AKECAABkcnMvZG93bnJldi54bWxQSwUGAAAAAAQABAD5AAAAjwMAAAAA&#10;" strokecolor="black [3213]" strokeweight="1pt"/>
                    <v:line id="Straight Connector 163" o:spid="_x0000_s1062" style="position:absolute;flip:y;visibility:visible;mso-wrap-style:square" from="7761,55927" to="10043,55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XLqsIAAADcAAAADwAAAGRycy9kb3ducmV2LnhtbERPS4vCMBC+L/gfwgje1lRlXa1GEUEQ&#10;cQWrF29DM31gM6lN1PrvN8LC3ubje8582ZpKPKhxpWUFg34Egji1uuRcwfm0+ZyAcB5ZY2WZFLzI&#10;wXLR+ZhjrO2Tj/RIfC5CCLsYFRTe17GULi3IoOvbmjhwmW0M+gCbXOoGnyHcVHIYRWNpsOTQUGBN&#10;64LSa3I3Cnanabbe734OL3e7HCj7jo5fyVmpXrddzUB4av2/+M+91WH+eATvZ8IF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3XLqsIAAADcAAAADwAAAAAAAAAAAAAA&#10;AAChAgAAZHJzL2Rvd25yZXYueG1sUEsFBgAAAAAEAAQA+QAAAJADAAAAAA==&#10;" strokecolor="black [3213]" strokeweight="1pt"/>
                    <v:line id="Straight Connector 164" o:spid="_x0000_s1063" style="position:absolute;flip:y;visibility:visible;mso-wrap-style:square" from="7761,58160" to="10043,58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xT3sIAAADcAAAADwAAAGRycy9kb3ducmV2LnhtbERPS4vCMBC+L/gfwgje1lRxXa1GEUEQ&#10;cQWrF29DM31gM6lN1PrvN8LC3ubje8582ZpKPKhxpWUFg34Egji1uuRcwfm0+ZyAcB5ZY2WZFLzI&#10;wXLR+ZhjrO2Tj/RIfC5CCLsYFRTe17GULi3IoOvbmjhwmW0M+gCbXOoGnyHcVHIYRWNpsOTQUGBN&#10;64LSa3I3Cnanabbe734OL3e7HCj7jo5fyVmpXrddzUB4av2/+M+91WH+eATvZ8IF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JxT3sIAAADcAAAADwAAAAAAAAAAAAAA&#10;AAChAgAAZHJzL2Rvd25yZXYueG1sUEsFBgAAAAAEAAQA+QAAAJADAAAAAA==&#10;" strokecolor="black [3213]" strokeweight="1pt"/>
                    <v:line id="Straight Connector 165" o:spid="_x0000_s1064" style="position:absolute;flip:y;visibility:visible;mso-wrap-style:square" from="7761,60499" to="10043,60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D2RcQAAADcAAAADwAAAGRycy9kb3ducmV2LnhtbERPS2vCQBC+F/oflil4azYV1Da6hiIU&#10;RFrBJJfehuzkgdnZmN2a+O+7BaG3+fies0kn04krDa61rOAlikEQl1a3XCso8o/nVxDOI2vsLJOC&#10;GzlIt48PG0y0HflE18zXIoSwS1BB432fSOnKhgy6yPbEgavsYNAHONRSDziGcNPJeRwvpcGWQ0OD&#10;Pe0aKs/Zj1FwyN+q3efh63hzl+8jVav4tMgKpWZP0/sahKfJ/4vv7r0O85cL+HsmXCC3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PZFxAAAANwAAAAPAAAAAAAAAAAA&#10;AAAAAKECAABkcnMvZG93bnJldi54bWxQSwUGAAAAAAQABAD5AAAAkgMAAAAA&#10;" strokecolor="black [3213]" strokeweight="1pt"/>
                    <v:line id="Straight Connector 166" o:spid="_x0000_s1065" style="position:absolute;flip:y;visibility:visible;mso-wrap-style:square" from="7761,62732" to="10043,627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JoMsQAAADcAAAADwAAAGRycy9kb3ducmV2LnhtbERPS2vCQBC+C/0PyxR6002FxjZ1lSII&#10;JdRAopfehuzkQbOzaXaryb/vCoK3+fies96OphNnGlxrWcHzIgJBXFrdcq3gdNzPX0E4j6yxs0wK&#10;JnKw3TzM1phoe+GczoWvRQhhl6CCxvs+kdKVDRl0C9sTB66yg0Ef4FBLPeAlhJtOLqMolgZbDg0N&#10;9rRrqPwp/oyC9PhW7b7SQza53++MqlWUvxQnpZ4ex493EJ5Gfxff3J86zI9juD4TLpCb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AmgyxAAAANwAAAAPAAAAAAAAAAAA&#10;AAAAAKECAABkcnMvZG93bnJldi54bWxQSwUGAAAAAAQABAD5AAAAkgMAAAAA&#10;" strokecolor="black [3213]" strokeweight="1pt"/>
                    <v:line id="Straight Connector 167" o:spid="_x0000_s1066" style="position:absolute;flip:y;visibility:visible;mso-wrap-style:square" from="7761,65071" to="10043,650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7NqcIAAADcAAAADwAAAGRycy9kb3ducmV2LnhtbERPS4vCMBC+C/6HMII3TRVW12oUERYW&#10;UcHqxdvQTB/YTGqT1frvjSDsbT6+5yxWranEnRpXWlYwGkYgiFOrS84VnE8/g28QziNrrCyTgic5&#10;WC27nQXG2j74SPfE5yKEsItRQeF9HUvp0oIMuqGtiQOX2cagD7DJpW7wEcJNJcdRNJEGSw4NBda0&#10;KSi9Jn9GwfY0yza77f7wdLfLgbJpdPxKzkr1e+16DsJT6//FH/evDvMnU3g/Ey6Qy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E7NqcIAAADcAAAADwAAAAAAAAAAAAAA&#10;AAChAgAAZHJzL2Rvd25yZXYueG1sUEsFBgAAAAAEAAQA+QAAAJADAAAAAA==&#10;" strokecolor="black [3213]" strokeweight="1pt"/>
                    <v:line id="Straight Connector 168" o:spid="_x0000_s1067" style="position:absolute;flip:y;visibility:visible;mso-wrap-style:square" from="7761,67304" to="10043,67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FZ28YAAADcAAAADwAAAGRycy9kb3ducmV2LnhtbESPT2sCQQzF74LfYYjQm85WqNWto4gg&#10;iLSCq5fewk72D93JrDujrt++ORR6S3gv7/2yXPeuUXfqQu3ZwOskAUWce1tzaeBy3o3noEJEtth4&#10;JgNPCrBeDQdLTK1/8InuWSyVhHBI0UAVY5tqHfKKHIaJb4lFK3znMMraldp2+JBw1+hpksy0w5ql&#10;ocKWthXlP9nNGTicF8X28/B1fIbr95GK9+T0ll2MeRn1mw9Qkfr4b/673lvBnwmtPCMT6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RWdvGAAAA3AAAAA8AAAAAAAAA&#10;AAAAAAAAoQIAAGRycy9kb3ducmV2LnhtbFBLBQYAAAAABAAEAPkAAACUAwAAAAA=&#10;" strokecolor="black [3213]" strokeweight="1pt"/>
                    <v:line id="Straight Connector 169" o:spid="_x0000_s1068" style="position:absolute;flip:y;visibility:visible;mso-wrap-style:square" from="7761,69643" to="10043,69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38QMIAAADcAAAADwAAAGRycy9kb3ducmV2LnhtbERPS4vCMBC+C/sfwix4s6mCr65RFkFY&#10;RAWrl70NzfSBzaTbZLX+eyMI3ubje85i1ZlaXKl1lWUFwygGQZxZXXGh4HzaDGYgnEfWWFsmBXdy&#10;sFp+9BaYaHvjI11TX4gQwi5BBaX3TSKly0oy6CLbEAcut61BH2BbSN3iLYSbWo7ieCINVhwaSmxo&#10;XVJ2Sf+Ngu1pnq932/3h7v5+D5RP4+M4PSvV/+y+v0B46vxb/HL/6DB/MofnM+ECuX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p38QMIAAADcAAAADwAAAAAAAAAAAAAA&#10;AAChAgAAZHJzL2Rvd25yZXYueG1sUEsFBgAAAAAEAAQA+QAAAJADAAAAAA==&#10;" strokecolor="black [3213]" strokeweight="1pt"/>
                    <v:line id="Straight Connector 170" o:spid="_x0000_s1069" style="position:absolute;flip:y;visibility:visible;mso-wrap-style:square" from="7761,71876" to="10043,718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7DAMYAAADcAAAADwAAAGRycy9kb3ducmV2LnhtbESPT2sCQQzF74LfYYjQm85WaG23jiKC&#10;INIKrl56CzvZP3Qns+6Mun775iB4S3gv7/0yX/auUVfqQu3ZwOskAUWce1tzaeB03Iw/QIWIbLHx&#10;TAbuFGC5GA7mmFp/4wNds1gqCeGQooEqxjbVOuQVOQwT3xKLVvjOYZS1K7Xt8CbhrtHTJHnXDmuW&#10;hgpbWleU/2UXZ2B3/CzW37uf/T2cf/dUzJLDW3Yy5mXUr75ARerj0/y43lrBnwm+PCMT6M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p+wwDGAAAA3AAAAA8AAAAAAAAA&#10;AAAAAAAAoQIAAGRycy9kb3ducmV2LnhtbFBLBQYAAAAABAAEAPkAAACUAwAAAAA=&#10;" strokecolor="black [3213]" strokeweight="1pt"/>
                    <v:line id="Straight Connector 171" o:spid="_x0000_s1070" style="position:absolute;flip:y;visibility:visible;mso-wrap-style:square" from="7761,74215" to="10043,742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Jmm8IAAADcAAAADwAAAGRycy9kb3ducmV2LnhtbERPS4vCMBC+C/6HMII3TRXUtRpFBEHE&#10;FaxevA3N9IHNpDZR67/fLCzsbT6+5yzXranEixpXWlYwGkYgiFOrS84VXC+7wRcI55E1VpZJwYcc&#10;rFfdzhJjbd98plficxFC2MWooPC+jqV0aUEG3dDWxIHLbGPQB9jkUjf4DuGmkuMomkqDJYeGAmva&#10;FpTek6dRcLjMs+3x8H36uMftRNksOk+Sq1L9XrtZgPDU+n/xn3uvw/zZCH6fCRfI1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TJmm8IAAADcAAAADwAAAAAAAAAAAAAA&#10;AAChAgAAZHJzL2Rvd25yZXYueG1sUEsFBgAAAAAEAAQA+QAAAJADAAAAAA==&#10;" strokecolor="black [3213]" strokeweight="1pt"/>
                    <v:line id="Straight Connector 172" o:spid="_x0000_s1071" style="position:absolute;flip:y;visibility:visible;mso-wrap-style:square" from="7761,76448" to="10043,76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D47MIAAADcAAAADwAAAGRycy9kb3ducmV2LnhtbERPS4vCMBC+L/gfwgje1lTBda1GEUEQ&#10;WQWrF29DM31gM6lN1PrvjSDsbT6+58wWranEnRpXWlYw6EcgiFOrS84VnI7r718QziNrrCyTgic5&#10;WMw7XzOMtX3wge6Jz0UIYRejgsL7OpbSpQUZdH1bEwcus41BH2CTS93gI4SbSg6j6EcaLDk0FFjT&#10;qqD0ktyMgu1xkq3+trv9013Pe8rG0WGUnJTqddvlFISn1v+LP+6NDvPHQ3g/Ey6Q8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eD47MIAAADcAAAADwAAAAAAAAAAAAAA&#10;AAChAgAAZHJzL2Rvd25yZXYueG1sUEsFBgAAAAAEAAQA+QAAAJADAAAAAA==&#10;" strokecolor="black [3213]" strokeweight="1pt"/>
                    <v:line id="Straight Connector 173" o:spid="_x0000_s1072" style="position:absolute;flip:y;visibility:visible;mso-wrap-style:square" from="7761,3296" to="10043,3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xdd8IAAADcAAAADwAAAGRycy9kb3ducmV2LnhtbERPS4vCMBC+L/gfwgje1lRlV61GEUEQ&#10;cQWrF29DM31gM6lN1PrvN8LC3ubje8582ZpKPKhxpWUFg34Egji1uuRcwfm0+ZyAcB5ZY2WZFLzI&#10;wXLR+ZhjrO2Tj/RIfC5CCLsYFRTe17GULi3IoOvbmjhwmW0M+gCbXOoGnyHcVHIYRd/SYMmhocCa&#10;1gWl1+RuFOxO02y93/0cXu52OVA2jo5fyVmpXrddzUB4av2/+M+91WH+eATvZ8IFcvE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qxdd8IAAADcAAAADwAAAAAAAAAAAAAA&#10;AAChAgAAZHJzL2Rvd25yZXYueG1sUEsFBgAAAAAEAAQA+QAAAJADAAAAAA==&#10;" strokecolor="black [3213]" strokeweight="1pt"/>
                  </v:group>
                  <v:shape id="Text Box 2" o:spid="_x0000_s1073" type="#_x0000_t202" style="position:absolute;top:3296;width:25742;height:5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DYO8IA&#10;AADcAAAADwAAAGRycy9kb3ducmV2LnhtbERPTWsCMRC9C/6HMEJvmlWk6tYoKhRbehCtxeuwme4u&#10;JpMlibr++6YgeJvH+5z5srVGXMmH2rGC4SADQVw4XXOp4Pj93p+CCBFZo3FMCu4UYLnoduaYa3fj&#10;PV0PsRQphEOOCqoYm1zKUFRkMQxcQ5y4X+ctxgR9KbXHWwq3Ro6y7FVarDk1VNjQpqLifLhYBeaz&#10;mJ2C341P2+N9Nyt/1uYrtkq99NrVG4hIbXyKH+4PneZPxvD/TLp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0Ng7wgAAANwAAAAPAAAAAAAAAAAAAAAAAJgCAABkcnMvZG93&#10;bnJldi54bWxQSwUGAAAAAAQABAD1AAAAhwMAAAAA&#10;" fillcolor="white [3201]" strokecolor="black [3213]" strokeweight="1pt">
                    <v:textbox>
                      <w:txbxContent>
                        <w:p w14:paraId="3ED00DC8" w14:textId="77777777" w:rsidR="00D70840" w:rsidRPr="00D70840" w:rsidRDefault="00D70840" w:rsidP="00D70840">
                          <w:pPr>
                            <w:pStyle w:val="BodyText0ptspace"/>
                            <w:rPr>
                              <w:sz w:val="22"/>
                            </w:rPr>
                          </w:pPr>
                          <w:r w:rsidRPr="00D70840">
                            <w:rPr>
                              <w:sz w:val="22"/>
                            </w:rPr>
                            <w:t>1851: Gold was discovered at Bendigo Creek in Victoria</w:t>
                          </w:r>
                        </w:p>
                      </w:txbxContent>
                    </v:textbox>
                  </v:shape>
                  <v:shape id="Text Box 2" o:spid="_x0000_s1074" type="#_x0000_t202" style="position:absolute;top:10207;width:25425;height:8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x9oMIA&#10;AADcAAAADwAAAGRycy9kb3ducmV2LnhtbERPTWsCMRC9C/6HMIXeNNtSta5GaQtFxYPUWrwOm3F3&#10;MZksSarrvzeC4G0e73Om89YacSIfascKXvoZCOLC6ZpLBbvf7947iBCRNRrHpOBCAeazbmeKuXZn&#10;/qHTNpYihXDIUUEVY5NLGYqKLIa+a4gTd3DeYkzQl1J7PKdwa+Rrlg2lxZpTQ4UNfVVUHLf/VoFZ&#10;FeN98Ju3/WJ32YzLv0+zjq1Sz0/txwREpDY+xHf3Uqf5owHcnkkXyN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nH2gwgAAANwAAAAPAAAAAAAAAAAAAAAAAJgCAABkcnMvZG93&#10;bnJldi54bWxQSwUGAAAAAAQABAD1AAAAhwMAAAAA&#10;" fillcolor="white [3201]" strokecolor="black [3213]" strokeweight="1pt">
                    <v:textbox>
                      <w:txbxContent>
                        <w:p w14:paraId="20F02AC4" w14:textId="77777777" w:rsidR="00D70840" w:rsidRPr="00D70840" w:rsidRDefault="00D70840" w:rsidP="00D70840">
                          <w:pPr>
                            <w:pStyle w:val="BodyText0ptspace"/>
                            <w:rPr>
                              <w:sz w:val="22"/>
                            </w:rPr>
                          </w:pPr>
                          <w:r w:rsidRPr="00D70840">
                            <w:rPr>
                              <w:sz w:val="22"/>
                            </w:rPr>
                            <w:t xml:space="preserve">1854: </w:t>
                          </w:r>
                        </w:p>
                      </w:txbxContent>
                    </v:textbox>
                  </v:shape>
                  <v:shape id="Text Box 2" o:spid="_x0000_s1075" type="#_x0000_t202" style="position:absolute;top:18713;width:25425;height:88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7j18MA&#10;AADcAAAADwAAAGRycy9kb3ducmV2LnhtbERPTWsCMRC9F/wPYYTeatZStG43ihZKKx6k1rLXYTPd&#10;XUwmS5Lq+u+NIHibx/ucYtFbI47kQ+tYwXiUgSCunG65VrD/+Xh6BREiskbjmBScKcBiPngoMNfu&#10;xN903MVapBAOOSpoYuxyKUPVkMUwch1x4v6ctxgT9LXUHk8p3Br5nGUTabHl1NBgR+8NVYfdv1Vg&#10;1tWsDH77Un7uz9tZ/bsym9gr9Tjsl28gIvXxLr65v3SaP53A9Zl0gZx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7j18MAAADcAAAADwAAAAAAAAAAAAAAAACYAgAAZHJzL2Rv&#10;d25yZXYueG1sUEsFBgAAAAAEAAQA9QAAAIgDAAAAAA==&#10;" fillcolor="white [3201]" strokecolor="black [3213]" strokeweight="1pt">
                    <v:textbox>
                      <w:txbxContent>
                        <w:p w14:paraId="4F8D5F98" w14:textId="77777777" w:rsidR="00D70840" w:rsidRPr="00D70840" w:rsidRDefault="00D70840" w:rsidP="00D70840">
                          <w:pPr>
                            <w:pStyle w:val="BodyText0ptspace"/>
                            <w:rPr>
                              <w:sz w:val="22"/>
                            </w:rPr>
                          </w:pPr>
                          <w:r w:rsidRPr="00D70840">
                            <w:rPr>
                              <w:sz w:val="22"/>
                            </w:rPr>
                            <w:t xml:space="preserve">1854: </w:t>
                          </w:r>
                        </w:p>
                      </w:txbxContent>
                    </v:textbox>
                  </v:shape>
                  <v:line id="Straight Connector 177" o:spid="_x0000_s1076" style="position:absolute;visibility:visible;mso-wrap-style:square" from="25411,14779" to="32227,14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nq2sIAAADcAAAADwAAAGRycy9kb3ducmV2LnhtbERPTWvCQBC9F/wPywjemk09mJJmlRII&#10;BEorVQ89DtkxG8zOhuwa4793C4Xe5vE+p9jNthcTjb5zrOAlSUEQN0533Co4HavnVxA+IGvsHZOC&#10;O3nYbRdPBeba3fibpkNoRQxhn6MCE8KQS+kbQxZ94gbiyJ3daDFEOLZSj3iL4baX6zTdSIsdxwaD&#10;A5WGmsvhahW0P6Ttx6neZ9PndL7syyr9MpVSq+X8/gYi0Bz+xX/uWsf5WQa/z8QL5P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7nq2sIAAADcAAAADwAAAAAAAAAAAAAA&#10;AAChAgAAZHJzL2Rvd25yZXYueG1sUEsFBgAAAAAEAAQA+QAAAJADAAAAAA==&#10;" strokecolor="black [3213]" strokeweight="2.25pt"/>
                  <v:shape id="Text Box 2" o:spid="_x0000_s1077" type="#_x0000_t202" style="position:absolute;left:36257;top:10207;width:27107;height:4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sNrsUA&#10;AADcAAAADwAAAGRycy9kb3ducmV2LnhtbESPT2vDMAzF74N9B6NBL2N1tkNbsrolbAzWS0v/7C5i&#10;LTGLZRN7Tfrtq0OhN4n39N5Py/XoO3WmPrnABl6nBSjiOljHjYHT8etlASplZItdYDJwoQTr1ePD&#10;EksbBt7T+ZAbJSGcSjTQ5hxLrVPdksc0DZFYtN/Qe8yy9o22PQ4S7jv9VhQz7dGxNLQY6aOl+u/w&#10;7w3Ezdwebf7Z7qr6+XO/cZWLp8GYydNYvYPKNOa7+Xb9bQV/LrTyjEy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Ow2uxQAAANwAAAAPAAAAAAAAAAAAAAAAAJgCAABkcnMv&#10;ZG93bnJldi54bWxQSwUGAAAAAAQABAD1AAAAigMAAAAA&#10;" fillcolor="white [3201]" strokecolor="#1f497d [3215]" strokeweight="1pt">
                    <v:textbox>
                      <w:txbxContent>
                        <w:p w14:paraId="25F46478" w14:textId="18E8BCF2" w:rsidR="00D70840" w:rsidRPr="00D70840" w:rsidRDefault="00D70840" w:rsidP="00D70840">
                          <w:pPr>
                            <w:pStyle w:val="BodyText0ptspace"/>
                            <w:rPr>
                              <w:sz w:val="22"/>
                            </w:rPr>
                          </w:pPr>
                          <w:r w:rsidRPr="00B24E48">
                            <w:rPr>
                              <w:color w:val="A6A6A6" w:themeColor="background1" w:themeShade="A6"/>
                              <w:sz w:val="22"/>
                            </w:rPr>
                            <w:t>____</w:t>
                          </w:r>
                          <w:r w:rsidRPr="00D70840">
                            <w:rPr>
                              <w:sz w:val="22"/>
                            </w:rPr>
                            <w:t>:</w:t>
                          </w:r>
                          <w:r w:rsidR="00E7537B">
                            <w:rPr>
                              <w:sz w:val="22"/>
                            </w:rPr>
                            <w:t xml:space="preserve"> </w:t>
                          </w:r>
                          <w:r w:rsidRPr="00D70840">
                            <w:rPr>
                              <w:sz w:val="22"/>
                            </w:rPr>
                            <w:t xml:space="preserve">370 000 migrants arrived in Australia. </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79" o:spid="_x0000_s1078" type="#_x0000_t34" style="position:absolute;left:32216;top:10207;width:4017;height:2325;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RiDcEAAADcAAAADwAAAGRycy9kb3ducmV2LnhtbERP24rCMBB9F/Yfwizsm6Yu4qWalkVY&#10;WBEEq+Dr0Ewv2Ey6TdT690YQfJvDuc4q7U0jrtS52rKC8SgCQZxbXXOp4Hj4Hc5BOI+ssbFMCu7k&#10;IE0+BiuMtb3xnq6ZL0UIYRejgsr7NpbS5RUZdCPbEgeusJ1BH2BXSt3hLYSbRn5H0VQarDk0VNjS&#10;uqL8nF2Mgt1h/e9PcsvSFZPTRJv7pdjUSn199j9LEJ56/xa/3H86zJ8t4PlMuEAm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CFGINwQAAANwAAAAPAAAAAAAAAAAAAAAA&#10;AKECAABkcnMvZG93bnJldi54bWxQSwUGAAAAAAQABAD5AAAAjwMAAAAA&#10;" strokecolor="black [3213]" strokeweight="2.25pt"/>
                  <v:shape id="Text Box 2" o:spid="_x0000_s1079" type="#_x0000_t202" style="position:absolute;left:36257;top:15948;width:27108;height:79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hxj8QA&#10;AADcAAAADwAAAGRycy9kb3ducmV2LnhtbESPT2vDMAzF74N9B6NBL2N12sNasrolbAzWy0r/3UWs&#10;JWaxbGK3yb79dCj0JvGe3vtptRl9p67UJxfYwGxagCKug3XcGDgdP1+WoFJGttgFJgN/lGCzfnxY&#10;YWnDwHu6HnKjJIRTiQbanGOpdapb8pimIRKL9hN6j1nWvtG2x0HCfafnRfGqPTqWhhYjvbdU/x4u&#10;3kDcLuzR5vP3rqqfP/ZbV7l4GoyZPI3VG6hMY76bb9dfVvCXgi/PyAR6/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YcY/EAAAA3AAAAA8AAAAAAAAAAAAAAAAAmAIAAGRycy9k&#10;b3ducmV2LnhtbFBLBQYAAAAABAAEAPUAAACJAwAAAAA=&#10;" fillcolor="white [3201]" strokecolor="#1f497d [3215]" strokeweight="1pt">
                    <v:textbox>
                      <w:txbxContent>
                        <w:p w14:paraId="5A4A36AF" w14:textId="77777777" w:rsidR="00D70840" w:rsidRPr="00D70840" w:rsidRDefault="00D70840" w:rsidP="00D70840">
                          <w:pPr>
                            <w:pStyle w:val="BodyText0ptspace"/>
                            <w:rPr>
                              <w:sz w:val="22"/>
                            </w:rPr>
                          </w:pPr>
                          <w:r w:rsidRPr="00D70840">
                            <w:rPr>
                              <w:sz w:val="22"/>
                            </w:rPr>
                            <w:t xml:space="preserve">1855: </w:t>
                          </w:r>
                        </w:p>
                      </w:txbxContent>
                    </v:textbox>
                  </v:shape>
                  <v:shape id="Elbow Connector 182" o:spid="_x0000_s1080" type="#_x0000_t34" style="position:absolute;left:32216;top:21690;width:4176;height:11449;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WAW70AAADcAAAADwAAAGRycy9kb3ducmV2LnhtbERPyQrCMBC9C/5DGMGbpoqIVKOIICiC&#10;4AK9Ds10wWZSm6j1740geJvHW2exak0lntS40rKC0TACQZxaXXKu4HrZDmYgnEfWWFkmBW9ysFp2&#10;OwuMtX3xiZ5nn4sQwi5GBYX3dSylSwsy6Ia2Jg5cZhuDPsAml7rBVwg3lRxH0VQaLDk0FFjTpqD0&#10;dn4YBcfL5u4TeWDpskky0eb9yPalUv1eu56D8NT6v/jn3ukwfzaG7zPhArn8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LllgFu9AAAA3AAAAA8AAAAAAAAAAAAAAAAAoQIA&#10;AGRycy9kb3ducmV2LnhtbFBLBQYAAAAABAAEAPkAAACLAwAAAAA=&#10;" strokecolor="black [3213]" strokeweight="2.25pt"/>
                  <v:shape id="Elbow Connector 183" o:spid="_x0000_s1081" type="#_x0000_t34" style="position:absolute;left:22009;top:30834;width:10167;height:11449;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LMb8EAAADcAAAADwAAAGRycy9kb3ducmV2LnhtbERPTYvCMBC9C/6HMMLeNHVFkWoU3UXW&#10;w4JoxfPYjG1pMylN1tZ/vxEEb/N4n7Ncd6YSd2pcYVnBeBSBIE6tLjhTcE52wzkI55E1VpZJwYMc&#10;rFf93hJjbVs+0v3kMxFC2MWoIPe+jqV0aU4G3cjWxIG72cagD7DJpG6wDeGmkp9RNJMGCw4NOdb0&#10;lVNanv6Mgm2S/iaX6Of64G/d3mxWysO0VOpj0G0WIDx1/i1+ufc6zJ9P4PlMuE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MsxvwQAAANwAAAAPAAAAAAAAAAAAAAAA&#10;AKECAABkcnMvZG93bnJldi54bWxQSwUGAAAAAAQABAD5AAAAjwMAAAAA&#10;" strokecolor="black [3213]" strokeweight="2.25pt"/>
                  <v:shape id="Elbow Connector 184" o:spid="_x0000_s1082" type="#_x0000_t34" style="position:absolute;left:22009;top:23816;width:10173;height:5974;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tUG8EAAADcAAAADwAAAGRycy9kb3ducmV2LnhtbERPTYvCMBC9C/6HMMLeNHVRkWoU3UXW&#10;w4JoxfPYjG1pMylN1tZ/vxEEb/N4n7Ncd6YSd2pcYVnBeBSBIE6tLjhTcE52wzkI55E1VpZJwYMc&#10;rFf93hJjbVs+0v3kMxFC2MWoIPe+jqV0aU4G3cjWxIG72cagD7DJpG6wDeGmkp9RNJMGCw4NOdb0&#10;lVNanv6Mgm2S/iaX6Of64G/d3mxWysO0VOpj0G0WIDx1/i1+ufc6zJ9P4PlMuE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21QbwQAAANwAAAAPAAAAAAAAAAAAAAAA&#10;AKECAABkcnMvZG93bnJldi54bWxQSwUGAAAAAAQABAD5AAAAjwMAAAAA&#10;" strokecolor="black [3213]" strokeweight="2.25pt"/>
                  <v:shape id="Text Box 2" o:spid="_x0000_s1083" type="#_x0000_t202" style="position:absolute;top:28495;width:25353;height:10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F8EA&#10;AADcAAAADwAAAGRycy9kb3ducmV2LnhtbERPS2sCMRC+C/0PYQq9iGYttMpqlKUi1IvF133YjLuh&#10;m0nYRHf77xtB8DYf33MWq9424kZtMI4VTMYZCOLSacOVgtNxM5qBCBFZY+OYFPxRgNXyZbDAXLuO&#10;93Q7xEqkEA45Kqhj9LmUoazJYhg7T5y4i2stxgTbSuoWuxRuG/meZZ/SouHUUKOnr5rK38PVKvDb&#10;qT7qeN79FOVwvd+awvhTp9Tba1/MQUTq41P8cH/rNH/2Afdn0gV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v0hfBAAAA3AAAAA8AAAAAAAAAAAAAAAAAmAIAAGRycy9kb3du&#10;cmV2LnhtbFBLBQYAAAAABAAEAPUAAACGAwAAAAA=&#10;" fillcolor="white [3201]" strokecolor="#1f497d [3215]" strokeweight="1pt">
                    <v:textbox>
                      <w:txbxContent>
                        <w:p w14:paraId="3E93520D" w14:textId="77777777" w:rsidR="00D70840" w:rsidRPr="00D70840" w:rsidRDefault="00D70840" w:rsidP="00D70840">
                          <w:pPr>
                            <w:pStyle w:val="BodyText0ptspace"/>
                            <w:rPr>
                              <w:sz w:val="22"/>
                            </w:rPr>
                          </w:pPr>
                          <w:r w:rsidRPr="00D70840">
                            <w:rPr>
                              <w:sz w:val="22"/>
                            </w:rPr>
                            <w:t>1858: Approximately 40 000 Chinese miners were living and working on the Victorian goldfields; telegraphs developed between Sydney and Melbourne, Melbourne and Adelaide.</w:t>
                          </w:r>
                        </w:p>
                      </w:txbxContent>
                    </v:textbox>
                  </v:shape>
                  <v:shape id="Text Box 2" o:spid="_x0000_s1084" type="#_x0000_t202" style="position:absolute;top:39872;width:25355;height:79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c2a8IA&#10;AADcAAAADwAAAGRycy9kb3ducmV2LnhtbERPS2sCMRC+C/0PYQq9abZSfKxGqYWi0oPUKl6Hzbi7&#10;mEyWJOr6701B8DYf33Om89YacSEfascK3nsZCOLC6ZpLBbu/7+4IRIjIGo1jUnCjAPPZS2eKuXZX&#10;/qXLNpYihXDIUUEVY5NLGYqKLIaea4gTd3TeYkzQl1J7vKZwa2Q/ywbSYs2pocKGvioqTtuzVWDW&#10;xfgQ/ObjsNzdNuNyvzA/sVXq7bX9nICI1Man+OFe6TR/NIT/Z9IF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1zZrwgAAANwAAAAPAAAAAAAAAAAAAAAAAJgCAABkcnMvZG93&#10;bnJldi54bWxQSwUGAAAAAAQABAD1AAAAhwMAAAAA&#10;" fillcolor="white [3201]" strokecolor="black [3213]" strokeweight="1pt">
                    <v:textbox>
                      <w:txbxContent>
                        <w:p w14:paraId="13FEF066" w14:textId="77777777" w:rsidR="00D70840" w:rsidRPr="00D70840" w:rsidRDefault="00D70840" w:rsidP="00D70840">
                          <w:pPr>
                            <w:pStyle w:val="BodyText0ptspace"/>
                            <w:rPr>
                              <w:sz w:val="22"/>
                            </w:rPr>
                          </w:pPr>
                          <w:r w:rsidRPr="00D70840">
                            <w:rPr>
                              <w:sz w:val="22"/>
                            </w:rPr>
                            <w:t>1861:</w:t>
                          </w:r>
                          <w:r w:rsidRPr="00D70840">
                            <w:rPr>
                              <w:color w:val="FF0000"/>
                              <w:sz w:val="22"/>
                            </w:rPr>
                            <w:t xml:space="preserve"> </w:t>
                          </w:r>
                          <w:r w:rsidRPr="00D70840">
                            <w:rPr>
                              <w:sz w:val="22"/>
                            </w:rPr>
                            <w:t>A series of attacks against Chinese gold miners at the Lambing Flats caps</w:t>
                          </w:r>
                        </w:p>
                      </w:txbxContent>
                    </v:textbox>
                  </v:shape>
                  <v:line id="Straight Connector 188" o:spid="_x0000_s1085" style="position:absolute;visibility:visible;mso-wrap-style:square" from="32110,53694" to="36383,53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Oj8QAAADcAAAADwAAAGRycy9kb3ducmV2LnhtbESPQWvCQBCF7wX/wzKCt7rRg5XoKiIE&#10;hGJF66HHITtmg9nZkN3G+O87h4K3Gd6b975ZbwffqJ66WAc2MJtmoIjLYGuuDFy/i/clqJiQLTaB&#10;ycCTImw3o7c15jY8+Ez9JVVKQjjmaMCl1OZax9KRxzgNLbFot9B5TLJ2lbYdPiTcN3qeZQvtsWZp&#10;cNjS3lF5v/x6A9UPWf95PZw++mN/u5/2RfblCmMm42G3ApVoSC/z//XBCv5SaOUZmUBv/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8w6PxAAAANwAAAAPAAAAAAAAAAAA&#10;AAAAAKECAABkcnMvZG93bnJldi54bWxQSwUGAAAAAAQABAD5AAAAkgMAAAAA&#10;" strokecolor="black [3213]" strokeweight="2.25pt"/>
                  <v:shape id="Text Box 2" o:spid="_x0000_s1086" type="#_x0000_t202" style="position:absolute;left:36257;top:51461;width:27101;height:49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QHgsMA&#10;AADcAAAADwAAAGRycy9kb3ducmV2LnhtbERPS2sCMRC+F/ofwhS81WxLEXfdrLQFqdKD1Adeh824&#10;uzSZLEnU9d83gtDbfHzPKeeDNeJMPnSOFbyMMxDEtdMdNwp228XzFESIyBqNY1JwpQDz6vGhxEK7&#10;C//QeRMbkUI4FKigjbEvpAx1SxbD2PXEiTs6bzEm6BupPV5SuDXyNcsm0mLHqaHFnj5bqn83J6vA&#10;rOr8EPz67fC1u67zZv9hvuOg1OhpeJ+BiDTEf/HdvdRp/jSH2zPpAl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QQHgsMAAADcAAAADwAAAAAAAAAAAAAAAACYAgAAZHJzL2Rv&#10;d25yZXYueG1sUEsFBgAAAAAEAAQA9QAAAIgDAAAAAA==&#10;" fillcolor="white [3201]" strokecolor="black [3213]" strokeweight="1pt">
                    <v:textbox>
                      <w:txbxContent>
                        <w:p w14:paraId="14EEBC03" w14:textId="77777777" w:rsidR="00D70840" w:rsidRPr="00D70840" w:rsidRDefault="00D70840" w:rsidP="00D70840">
                          <w:pPr>
                            <w:pStyle w:val="BodyText0ptspace"/>
                            <w:rPr>
                              <w:sz w:val="22"/>
                            </w:rPr>
                          </w:pPr>
                          <w:r w:rsidRPr="00D70840">
                            <w:rPr>
                              <w:sz w:val="22"/>
                            </w:rPr>
                            <w:t xml:space="preserve">1871: Population of Australia reached 1.7 million. </w:t>
                          </w:r>
                        </w:p>
                      </w:txbxContent>
                    </v:textbox>
                  </v:shape>
                  <v:shape id="Text Box 2" o:spid="_x0000_s1087" type="#_x0000_t202" style="position:absolute;left:36257;top:4465;width:27101;height:49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c4wsUA&#10;AADcAAAADwAAAGRycy9kb3ducmV2LnhtbESPT2vDMAzF74N+B6NCb6uzUcaS1i3bYGxjh9J/9Cpi&#10;NQm15WB7bfrtp8NgN4n39N5Pi9XgnbpQTF1gAw/TAhRxHWzHjYH97v3+GVTKyBZdYDJwowSr5ehu&#10;gZUNV97QZZsbJSGcKjTQ5txXWqe6JY9pGnpi0U4hesyyxkbbiFcJ904/FsWT9tixNLTY01tL9Xn7&#10;4w24r7o8prieHT/2t3XZHF7ddx6MmYyHlzmoTEP+N/9df1rBLwVfnpEJ9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5zjCxQAAANwAAAAPAAAAAAAAAAAAAAAAAJgCAABkcnMv&#10;ZG93bnJldi54bWxQSwUGAAAAAAQABAD1AAAAigMAAAAA&#10;" fillcolor="white [3201]" strokecolor="black [3213]" strokeweight="1pt">
                    <v:textbox>
                      <w:txbxContent>
                        <w:p w14:paraId="5AFE05FA" w14:textId="77777777" w:rsidR="00D70840" w:rsidRPr="00D70840" w:rsidRDefault="00D70840" w:rsidP="00D70840">
                          <w:pPr>
                            <w:pStyle w:val="BodyText0ptspace"/>
                            <w:rPr>
                              <w:sz w:val="22"/>
                            </w:rPr>
                          </w:pPr>
                          <w:r w:rsidRPr="00D70840">
                            <w:rPr>
                              <w:sz w:val="22"/>
                            </w:rPr>
                            <w:t>1851: Edward Hargraves discovered gold at Ophir near Bathurst.</w:t>
                          </w:r>
                        </w:p>
                      </w:txbxContent>
                    </v:textbox>
                  </v:shape>
                  <v:shape id="Text Box 2" o:spid="_x0000_s1088" type="#_x0000_t202" style="position:absolute;left:36233;top:28819;width:27108;height:8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WmtcMA&#10;AADcAAAADwAAAGRycy9kb3ducmV2LnhtbERPTWsCMRC9F/wPYQRvNauW4m6NooK0xYN0tXgdNtPd&#10;pclkSVJd/30jFHqbx/ucxaq3RlzIh9axgsk4A0FcOd1yreB03D3OQYSIrNE4JgU3CrBaDh4WWGh3&#10;5Q+6lLEWKYRDgQqaGLtCylA1ZDGMXUecuC/nLcYEfS21x2sKt0ZOs+xZWmw5NTTY0bah6rv8sQrM&#10;e5Wfgz88nV9Pt0Nef27MPvZKjYb9+gVEpD7+i//cbzrNz2dwfyZdIJ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WmtcMAAADcAAAADwAAAAAAAAAAAAAAAACYAgAAZHJzL2Rv&#10;d25yZXYueG1sUEsFBgAAAAAEAAQA9QAAAIgDAAAAAA==&#10;" fillcolor="white [3201]" strokecolor="black [3213]" strokeweight="1pt">
                    <v:textbox>
                      <w:txbxContent>
                        <w:p w14:paraId="41F7ECDA" w14:textId="77777777" w:rsidR="00303FF9" w:rsidRPr="00D70840" w:rsidRDefault="00303FF9" w:rsidP="00D70840">
                          <w:pPr>
                            <w:pStyle w:val="BodyText0ptspace"/>
                            <w:rPr>
                              <w:sz w:val="22"/>
                            </w:rPr>
                          </w:pPr>
                          <w:r w:rsidRPr="00B24E48">
                            <w:rPr>
                              <w:color w:val="A6A6A6" w:themeColor="background1" w:themeShade="A6"/>
                              <w:sz w:val="22"/>
                            </w:rPr>
                            <w:t>____</w:t>
                          </w:r>
                          <w:r w:rsidRPr="00D70840">
                            <w:rPr>
                              <w:sz w:val="22"/>
                            </w:rPr>
                            <w:t xml:space="preserve">: </w:t>
                          </w:r>
                        </w:p>
                      </w:txbxContent>
                    </v:textbox>
                  </v:shape>
                </v:group>
                <v:line id="Straight Connector 191" o:spid="_x0000_s1089" style="position:absolute;flip:y;visibility:visible;mso-wrap-style:square" from="31153,14779" to="33433,147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6AYcIAAADcAAAADwAAAGRycy9kb3ducmV2LnhtbERPS4vCMBC+C/sfwgjebKqwPrpGWYSF&#10;RVSwetnb0Ewf2Exqk9X6740geJuP7zmLVWdqcaXWVZYVjKIYBHFmdcWFgtPxZzgD4TyyxtoyKbiT&#10;g9Xyo7fARNsbH+ia+kKEEHYJKii9bxIpXVaSQRfZhjhwuW0N+gDbQuoWbyHc1HIcxxNpsOLQUGJD&#10;65Kyc/pvFGyO83y93ez2d3f521M+jQ+f6UmpQb/7/gLhqfNv8cv9q8P8+Qiez4QL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T6AYcIAAADcAAAADwAAAAAAAAAAAAAA&#10;AAChAgAAZHJzL2Rvd25yZXYueG1sUEsFBgAAAAAEAAQA+QAAAJADAAAAAA==&#10;" strokecolor="black [3213]" strokeweight="1pt"/>
                <v:line id="Straight Connector 192" o:spid="_x0000_s1090" style="position:absolute;flip:y;visibility:visible;mso-wrap-style:square" from="31153,17118" to="33434,17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weFsIAAADcAAAADwAAAGRycy9kb3ducmV2LnhtbERPS4vCMBC+L/gfwgjetqmCu1qNIoIg&#10;4gpWL96GZvrAZlKbqPXfbxYWvM3H95z5sjO1eFDrKssKhlEMgjizuuJCwfm0+ZyAcB5ZY22ZFLzI&#10;wXLR+5hjou2Tj/RIfSFCCLsEFZTeN4mULivJoItsQxy43LYGfYBtIXWLzxBuajmK4y9psOLQUGJD&#10;65Kya3o3Cnanab7e734OL3e7HCj/jo/j9KzUoN+tZiA8df4t/ndvdZg/HcHfM+ECuf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eweFsIAAADcAAAADwAAAAAAAAAAAAAA&#10;AAChAgAAZHJzL2Rvd25yZXYueG1sUEsFBgAAAAAEAAQA+QAAAJADAAAAAA==&#10;" strokecolor="black [3213]" strokeweight="1pt"/>
                <w10:anchorlock/>
              </v:group>
            </w:pict>
          </mc:Fallback>
        </mc:AlternateContent>
      </w:r>
    </w:p>
    <w:p w14:paraId="36A79FB3" w14:textId="77777777" w:rsidR="009503C9" w:rsidRDefault="009503C9">
      <w:pPr>
        <w:spacing w:after="0" w:line="240" w:lineRule="auto"/>
      </w:pPr>
      <w:r>
        <w:br w:type="page"/>
      </w:r>
    </w:p>
    <w:p w14:paraId="5B581FDE" w14:textId="3A2849E5" w:rsidR="009807D0" w:rsidRPr="00A30868" w:rsidRDefault="009807D0" w:rsidP="00F23B66">
      <w:pPr>
        <w:pStyle w:val="ListNumber"/>
        <w:numPr>
          <w:ilvl w:val="0"/>
          <w:numId w:val="23"/>
        </w:numPr>
        <w:ind w:left="284" w:hanging="284"/>
        <w:rPr>
          <w:lang w:eastAsia="en-US"/>
        </w:rPr>
      </w:pPr>
      <w:r>
        <w:lastRenderedPageBreak/>
        <w:t>Identify</w:t>
      </w:r>
      <w:r>
        <w:rPr>
          <w:lang w:eastAsia="en-US"/>
        </w:rPr>
        <w:t xml:space="preserve"> the </w:t>
      </w:r>
      <w:r w:rsidRPr="00B4733B">
        <w:t>groups</w:t>
      </w:r>
      <w:r>
        <w:rPr>
          <w:lang w:eastAsia="en-US"/>
        </w:rPr>
        <w:t xml:space="preserve"> who migrated to Australia.</w:t>
      </w:r>
    </w:p>
    <w:p w14:paraId="5ECB5E57" w14:textId="77777777" w:rsidR="009807D0" w:rsidRDefault="009807D0" w:rsidP="00A7526C">
      <w:pPr>
        <w:pStyle w:val="Answerlineindent01firstrow"/>
        <w:ind w:left="284"/>
      </w:pPr>
      <w:r w:rsidRPr="00693525">
        <mc:AlternateContent>
          <mc:Choice Requires="wps">
            <w:drawing>
              <wp:inline distT="0" distB="0" distL="0" distR="0" wp14:anchorId="331C6867" wp14:editId="63DDFD2D">
                <wp:extent cx="6253200" cy="0"/>
                <wp:effectExtent l="0" t="0" r="14605" b="19050"/>
                <wp:docPr id="80"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21"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" strokecolor="#a6a6a6">
                <o:lock v:ext="edit" shapetype="f"/>
                <w10:anchorlock/>
              </v:line>
            </w:pict>
          </mc:Fallback>
        </mc:AlternateContent>
      </w:r>
    </w:p>
    <w:p w14:paraId="3AEF0F84" w14:textId="77777777" w:rsidR="009807D0" w:rsidRDefault="009807D0" w:rsidP="00A7526C">
      <w:pPr>
        <w:pStyle w:val="Answerlineindent03lastrow"/>
        <w:spacing w:before="260" w:after="360"/>
        <w:ind w:left="284"/>
      </w:pPr>
      <w:r>
        <mc:AlternateContent>
          <mc:Choice Requires="wps">
            <w:drawing>
              <wp:inline distT="0" distB="0" distL="0" distR="0" wp14:anchorId="5646854F" wp14:editId="6A74F8FF">
                <wp:extent cx="6253200" cy="0"/>
                <wp:effectExtent l="0" t="0" r="14605" b="19050"/>
                <wp:docPr id="81"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9"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" strokecolor="#a6a6a6">
                <o:lock v:ext="edit" shapetype="f"/>
                <w10:anchorlock/>
              </v:line>
            </w:pict>
          </mc:Fallback>
        </mc:AlternateContent>
      </w:r>
    </w:p>
    <w:tbl>
      <w:tblPr>
        <w:tblW w:w="0" w:type="auto"/>
        <w:jc w:val="center"/>
        <w:shd w:val="clear" w:color="auto" w:fill="FFE9E0"/>
        <w:tblCellMar>
          <w:top w:w="108" w:type="dxa"/>
          <w:bottom w:w="108" w:type="dxa"/>
        </w:tblCellMar>
        <w:tblLook w:val="04A0" w:firstRow="1" w:lastRow="0" w:firstColumn="1" w:lastColumn="0" w:noHBand="0" w:noVBand="1"/>
      </w:tblPr>
      <w:tblGrid>
        <w:gridCol w:w="8504"/>
      </w:tblGrid>
      <w:tr w:rsidR="009807D0" w:rsidRPr="00A524F8" w14:paraId="3FD1A287" w14:textId="77777777" w:rsidTr="001E349A">
        <w:trPr>
          <w:jc w:val="center"/>
        </w:trPr>
        <w:tc>
          <w:tcPr>
            <w:tcW w:w="8504" w:type="dxa"/>
            <w:shd w:val="clear" w:color="auto" w:fill="FFE9E0"/>
          </w:tcPr>
          <w:p w14:paraId="0033019D" w14:textId="30348013" w:rsidR="009807D0" w:rsidRPr="00A30868" w:rsidRDefault="008A3713" w:rsidP="008A3713">
            <w:pPr>
              <w:pStyle w:val="QuestionsItalic"/>
            </w:pPr>
            <w:r w:rsidRPr="008A3713">
              <w:t xml:space="preserve">The discovery of gold was a significant event </w:t>
            </w:r>
            <w:r>
              <w:t>that</w:t>
            </w:r>
            <w:r w:rsidRPr="008A3713">
              <w:t xml:space="preserve"> caused an influx of people to Australia and the goldfields</w:t>
            </w:r>
            <w:r w:rsidR="009807D0">
              <w:t>.</w:t>
            </w:r>
          </w:p>
        </w:tc>
      </w:tr>
    </w:tbl>
    <w:p w14:paraId="6854DB40" w14:textId="77777777" w:rsidR="009807D0" w:rsidRDefault="009807D0" w:rsidP="009807D0">
      <w:pPr>
        <w:rPr>
          <w:lang w:eastAsia="en-US"/>
        </w:rPr>
      </w:pPr>
    </w:p>
    <w:p w14:paraId="1A6C160C" w14:textId="77777777" w:rsidR="009807D0" w:rsidRPr="00A30868" w:rsidRDefault="009807D0" w:rsidP="00063E8E">
      <w:pPr>
        <w:pStyle w:val="ListNumber"/>
        <w:rPr>
          <w:lang w:eastAsia="en-US"/>
        </w:rPr>
      </w:pPr>
      <w:r w:rsidRPr="009807D0">
        <w:rPr>
          <w:lang w:eastAsia="en-US"/>
        </w:rPr>
        <w:t>What significant changes took place because of the increased migration</w:t>
      </w:r>
      <w:r>
        <w:rPr>
          <w:lang w:eastAsia="en-US"/>
        </w:rPr>
        <w:t>?</w:t>
      </w:r>
    </w:p>
    <w:p w14:paraId="3F967E23" w14:textId="77777777" w:rsidR="009807D0" w:rsidRDefault="009807D0" w:rsidP="00A7526C">
      <w:pPr>
        <w:pStyle w:val="Answerlineindent01firstrow"/>
        <w:ind w:left="284"/>
      </w:pPr>
      <w:r w:rsidRPr="00693525">
        <mc:AlternateContent>
          <mc:Choice Requires="wps">
            <w:drawing>
              <wp:inline distT="0" distB="0" distL="0" distR="0" wp14:anchorId="24812B8D" wp14:editId="0A707CB2">
                <wp:extent cx="6253200" cy="0"/>
                <wp:effectExtent l="0" t="0" r="14605" b="19050"/>
                <wp:docPr id="82"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21"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" strokecolor="#a6a6a6">
                <o:lock v:ext="edit" shapetype="f"/>
                <w10:anchorlock/>
              </v:line>
            </w:pict>
          </mc:Fallback>
        </mc:AlternateContent>
      </w:r>
    </w:p>
    <w:p w14:paraId="70E94D4C" w14:textId="77777777" w:rsidR="00303FF9" w:rsidRPr="00693525" w:rsidRDefault="00303FF9" w:rsidP="00A7526C">
      <w:pPr>
        <w:pStyle w:val="Answerlineindent01firstrow"/>
        <w:ind w:left="284"/>
      </w:pPr>
      <w:r w:rsidRPr="00693525">
        <mc:AlternateContent>
          <mc:Choice Requires="wps">
            <w:drawing>
              <wp:inline distT="0" distB="0" distL="0" distR="0" wp14:anchorId="414745CF" wp14:editId="664DF0EF">
                <wp:extent cx="6253200" cy="0"/>
                <wp:effectExtent l="0" t="0" r="14605" b="19050"/>
                <wp:docPr id="3"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21"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" strokecolor="#a6a6a6">
                <o:lock v:ext="edit" shapetype="f"/>
                <w10:anchorlock/>
              </v:line>
            </w:pict>
          </mc:Fallback>
        </mc:AlternateContent>
      </w:r>
    </w:p>
    <w:p w14:paraId="0B71CBE6" w14:textId="77777777" w:rsidR="009807D0" w:rsidRPr="00485267" w:rsidRDefault="009807D0" w:rsidP="00A7526C">
      <w:pPr>
        <w:pStyle w:val="Answerlineindent03lastrow"/>
        <w:spacing w:after="360"/>
        <w:ind w:left="284"/>
      </w:pPr>
      <w:r>
        <mc:AlternateContent>
          <mc:Choice Requires="wps">
            <w:drawing>
              <wp:inline distT="0" distB="0" distL="0" distR="0" wp14:anchorId="186C5C2F" wp14:editId="10192E4D">
                <wp:extent cx="6253200" cy="0"/>
                <wp:effectExtent l="0" t="0" r="14605" b="19050"/>
                <wp:docPr id="83"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53200"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9" o:spid="_x0000_s1026" style="visibility:visible;mso-wrap-style:square;mso-left-percent:-10001;mso-top-percent:-10001;mso-position-horizontal:absolute;mso-position-horizontal-relative:char;mso-position-vertical:absolute;mso-position-vertical-relative:line;mso-left-percent:-10001;mso-top-percent:-10001" from="0,0" to="4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" strokecolor="#a6a6a6">
                <o:lock v:ext="edit" shapetype="f"/>
                <w10:anchorlock/>
              </v:line>
            </w:pict>
          </mc:Fallback>
        </mc:AlternateContent>
      </w:r>
    </w:p>
    <w:p w14:paraId="03B8E7F2" w14:textId="77777777" w:rsidR="00B4733B" w:rsidRDefault="008A3713" w:rsidP="00063E8E">
      <w:pPr>
        <w:pStyle w:val="ListNumber"/>
      </w:pPr>
      <w:r>
        <w:t xml:space="preserve">Use the source below to answer the following question. </w:t>
      </w:r>
    </w:p>
    <w:p w14:paraId="73002197" w14:textId="07D20D4E" w:rsidR="003E2AEA" w:rsidRDefault="00936745" w:rsidP="00B4733B">
      <w:pPr>
        <w:pStyle w:val="ListNumber"/>
        <w:numPr>
          <w:ilvl w:val="0"/>
          <w:numId w:val="0"/>
        </w:numPr>
        <w:ind w:left="283"/>
      </w:pPr>
      <w:r w:rsidRPr="00936745">
        <w:t xml:space="preserve">Is the writer’s view positive or negative in the quote from </w:t>
      </w:r>
      <w:r w:rsidRPr="00936745">
        <w:rPr>
          <w:i/>
        </w:rPr>
        <w:t>A Lady’s Visit to the Gold Diggings of Australia</w:t>
      </w:r>
      <w:r w:rsidRPr="00936745">
        <w:t xml:space="preserve"> </w:t>
      </w:r>
      <w:r w:rsidRPr="00132C10">
        <w:rPr>
          <w:i/>
        </w:rPr>
        <w:t>in 1852</w:t>
      </w:r>
      <w:r w:rsidRPr="00132C10">
        <w:rPr>
          <w:rFonts w:cs="Arial"/>
          <w:i/>
        </w:rPr>
        <w:t>–</w:t>
      </w:r>
      <w:r w:rsidRPr="00132C10">
        <w:rPr>
          <w:i/>
        </w:rPr>
        <w:t>53</w:t>
      </w:r>
      <w:r w:rsidRPr="00936745">
        <w:t xml:space="preserve">, by Ellen </w:t>
      </w:r>
      <w:proofErr w:type="spellStart"/>
      <w:r w:rsidRPr="00936745">
        <w:t>Clacy</w:t>
      </w:r>
      <w:proofErr w:type="spellEnd"/>
      <w:r w:rsidRPr="00936745">
        <w:t>?</w:t>
      </w:r>
    </w:p>
    <w:p w14:paraId="525F2C76" w14:textId="682E96B0" w:rsidR="00936745" w:rsidRDefault="00936745" w:rsidP="00A7526C">
      <w:pPr>
        <w:pStyle w:val="Tickbox"/>
        <w:ind w:left="641" w:hanging="357"/>
      </w:pPr>
      <w:r>
        <w:t>Positive</w:t>
      </w:r>
    </w:p>
    <w:p w14:paraId="671581E2" w14:textId="2839817C" w:rsidR="001E349A" w:rsidRDefault="009807D0" w:rsidP="00A7526C">
      <w:pPr>
        <w:pStyle w:val="Tickbox"/>
        <w:spacing w:after="240"/>
        <w:ind w:left="641" w:hanging="357"/>
      </w:pPr>
      <w:r w:rsidRPr="00E7537B">
        <w:t>Negative</w:t>
      </w:r>
    </w:p>
    <w:p w14:paraId="2E7A80DF" w14:textId="77777777" w:rsidR="00F83166" w:rsidRDefault="00F83166" w:rsidP="00B4733B">
      <w:pPr>
        <w:pStyle w:val="ListNumber"/>
        <w:spacing w:after="360"/>
      </w:pPr>
      <w:r w:rsidRPr="00F83166">
        <w:rPr>
          <w:u w:val="single"/>
        </w:rPr>
        <w:t>Underline</w:t>
      </w:r>
      <w:r>
        <w:t xml:space="preserve"> the words or </w:t>
      </w:r>
      <w:r w:rsidRPr="0054021D">
        <w:t>phrase</w:t>
      </w:r>
      <w:r>
        <w:t>s</w:t>
      </w:r>
      <w:r w:rsidRPr="0054021D">
        <w:t xml:space="preserve"> </w:t>
      </w:r>
      <w:r>
        <w:t>in the quote that tell you this</w:t>
      </w:r>
      <w:r w:rsidRPr="0054021D">
        <w:t>.</w:t>
      </w:r>
    </w:p>
    <w:tbl>
      <w:tblPr>
        <w:tblStyle w:val="TableGrid"/>
        <w:tblW w:w="0" w:type="auto"/>
        <w:jc w:val="center"/>
        <w:tblBorders>
          <w:top w:val="single" w:sz="18" w:space="0" w:color="BFBFBF" w:themeColor="background1" w:themeShade="BF"/>
          <w:left w:val="single" w:sz="18" w:space="0" w:color="BFBFBF" w:themeColor="background1" w:themeShade="BF"/>
          <w:bottom w:val="single" w:sz="18" w:space="0" w:color="BFBFBF" w:themeColor="background1" w:themeShade="BF"/>
          <w:right w:val="single" w:sz="18" w:space="0" w:color="BFBFBF" w:themeColor="background1" w:themeShade="BF"/>
          <w:insideH w:val="none" w:sz="0" w:space="0" w:color="auto"/>
          <w:insideV w:val="none" w:sz="0" w:space="0" w:color="auto"/>
        </w:tblBorders>
        <w:shd w:val="clear" w:color="auto" w:fill="FFFFFF" w:themeFill="background1"/>
        <w:tblLayout w:type="fixed"/>
        <w:tblCellMar>
          <w:top w:w="284" w:type="dxa"/>
          <w:left w:w="284" w:type="dxa"/>
          <w:bottom w:w="284" w:type="dxa"/>
          <w:right w:w="284" w:type="dxa"/>
        </w:tblCellMar>
        <w:tblLook w:val="04A0" w:firstRow="1" w:lastRow="0" w:firstColumn="1" w:lastColumn="0" w:noHBand="0" w:noVBand="1"/>
      </w:tblPr>
      <w:tblGrid>
        <w:gridCol w:w="9071"/>
      </w:tblGrid>
      <w:tr w:rsidR="001E349A" w14:paraId="74025F7A" w14:textId="77777777" w:rsidTr="001E349A">
        <w:trPr>
          <w:trHeight w:val="1812"/>
          <w:jc w:val="center"/>
        </w:trPr>
        <w:tc>
          <w:tcPr>
            <w:tcW w:w="9071" w:type="dxa"/>
            <w:shd w:val="clear" w:color="auto" w:fill="FFFFFF" w:themeFill="background1"/>
          </w:tcPr>
          <w:p w14:paraId="3F24A7D3" w14:textId="6EA29B13" w:rsidR="001E349A" w:rsidRDefault="001E349A" w:rsidP="00855FE8">
            <w:pPr>
              <w:pStyle w:val="SourceHeading"/>
              <w:rPr>
                <w:lang w:eastAsia="en-US"/>
              </w:rPr>
            </w:pPr>
            <w:r>
              <w:rPr>
                <w:lang w:eastAsia="en-US"/>
              </w:rPr>
              <w:t xml:space="preserve">Quote from </w:t>
            </w:r>
            <w:r w:rsidRPr="001E349A">
              <w:rPr>
                <w:rStyle w:val="Italic"/>
              </w:rPr>
              <w:t>A Lady’s visit to the Gold Digging of Australia in 1852</w:t>
            </w:r>
            <w:r w:rsidR="00303FF9">
              <w:rPr>
                <w:rStyle w:val="Italic"/>
              </w:rPr>
              <w:t>–</w:t>
            </w:r>
            <w:r w:rsidRPr="001E349A">
              <w:rPr>
                <w:rStyle w:val="Italic"/>
              </w:rPr>
              <w:t>53,</w:t>
            </w:r>
            <w:r w:rsidR="00E7537B">
              <w:rPr>
                <w:rStyle w:val="Italic"/>
              </w:rPr>
              <w:t xml:space="preserve"> </w:t>
            </w:r>
            <w:r w:rsidR="00E7537B">
              <w:rPr>
                <w:rStyle w:val="Italic"/>
              </w:rPr>
              <w:br/>
            </w:r>
            <w:r w:rsidRPr="001E349A">
              <w:rPr>
                <w:rStyle w:val="Italic"/>
              </w:rPr>
              <w:t xml:space="preserve">by Ellen </w:t>
            </w:r>
            <w:proofErr w:type="spellStart"/>
            <w:r w:rsidRPr="001E349A">
              <w:rPr>
                <w:rStyle w:val="Italic"/>
              </w:rPr>
              <w:t>Clacy</w:t>
            </w:r>
            <w:proofErr w:type="spellEnd"/>
          </w:p>
          <w:p w14:paraId="7C4712A1" w14:textId="77777777" w:rsidR="001E349A" w:rsidRDefault="001E349A" w:rsidP="00303FF9">
            <w:pPr>
              <w:pStyle w:val="BodyText6ptspace"/>
              <w:spacing w:after="240" w:line="340" w:lineRule="atLeast"/>
            </w:pPr>
            <w:r w:rsidRPr="001E349A">
              <w:t>‘The good people of Victoria were rather jealous of the importance given by these events [gold discoveries] to the other colony [New South Wales]. Committees were formed, and rewards were offered for the discovery of a gold-field in Victoria. The announcement of the Clunes Diggings in July, 1851, was the result; they were situated on a tributary of the Loddon [River]. On September 8, those of Ballarat, and on the 10th those of Mount Alexander completely satisfied the most sceptical [doubtful] as to the vast mineral wealth of the colony. Bendigo soon was heard of; and gully after gully successively attracted the attention of the public by the display of their golden treasures.’</w:t>
            </w:r>
          </w:p>
          <w:p w14:paraId="4DA2A78B" w14:textId="4D455F87" w:rsidR="001E349A" w:rsidRPr="006664B5" w:rsidRDefault="001E349A" w:rsidP="00132C10">
            <w:pPr>
              <w:pStyle w:val="SourceReference"/>
              <w:spacing w:after="0"/>
            </w:pPr>
            <w:r w:rsidRPr="006664B5">
              <w:t xml:space="preserve">Source: </w:t>
            </w:r>
            <w:proofErr w:type="spellStart"/>
            <w:r w:rsidRPr="006664B5">
              <w:t>Clacy</w:t>
            </w:r>
            <w:proofErr w:type="spellEnd"/>
            <w:r w:rsidRPr="006664B5">
              <w:t>, E., 1852</w:t>
            </w:r>
            <w:r w:rsidR="00132C10">
              <w:rPr>
                <w:rFonts w:cs="Arial"/>
              </w:rPr>
              <w:t>–</w:t>
            </w:r>
            <w:r w:rsidRPr="006664B5">
              <w:t xml:space="preserve">53, </w:t>
            </w:r>
            <w:r w:rsidRPr="00132C10">
              <w:rPr>
                <w:i/>
              </w:rPr>
              <w:t>A Lady’s Visit to the Gold Diggings of Australia in 1852</w:t>
            </w:r>
            <w:r w:rsidR="00132C10">
              <w:rPr>
                <w:rFonts w:cs="Arial"/>
                <w:i/>
              </w:rPr>
              <w:t>–</w:t>
            </w:r>
            <w:r w:rsidRPr="00132C10">
              <w:rPr>
                <w:i/>
              </w:rPr>
              <w:t>53</w:t>
            </w:r>
          </w:p>
        </w:tc>
      </w:tr>
    </w:tbl>
    <w:p w14:paraId="1A15BF50" w14:textId="77777777" w:rsidR="001E349A" w:rsidRDefault="001E349A" w:rsidP="001E349A"/>
    <w:p w14:paraId="2857DAE9" w14:textId="77777777" w:rsidR="001E349A" w:rsidRDefault="001E349A">
      <w:pPr>
        <w:spacing w:after="0" w:line="240" w:lineRule="auto"/>
      </w:pPr>
      <w:r>
        <w:br w:type="page"/>
      </w:r>
    </w:p>
    <w:p w14:paraId="4D75D42A" w14:textId="185853A3" w:rsidR="009807D0" w:rsidRPr="009807D0" w:rsidRDefault="002F4124" w:rsidP="00063E8E">
      <w:pPr>
        <w:pStyle w:val="ListNumber"/>
        <w:rPr>
          <w:lang w:eastAsia="en-US"/>
        </w:rPr>
      </w:pPr>
      <w:r w:rsidRPr="002F4124">
        <w:rPr>
          <w:lang w:eastAsia="en-US"/>
        </w:rPr>
        <w:lastRenderedPageBreak/>
        <w:t>Complete the cause</w:t>
      </w:r>
      <w:r w:rsidR="009503C9">
        <w:rPr>
          <w:lang w:eastAsia="en-US"/>
        </w:rPr>
        <w:t>-</w:t>
      </w:r>
      <w:r w:rsidRPr="002F4124">
        <w:rPr>
          <w:lang w:eastAsia="en-US"/>
        </w:rPr>
        <w:t>and</w:t>
      </w:r>
      <w:r w:rsidR="009503C9">
        <w:rPr>
          <w:lang w:eastAsia="en-US"/>
        </w:rPr>
        <w:t>-</w:t>
      </w:r>
      <w:r w:rsidRPr="002F4124">
        <w:rPr>
          <w:lang w:eastAsia="en-US"/>
        </w:rPr>
        <w:t>effect flowchart about the significant events of the gold rush.</w:t>
      </w:r>
    </w:p>
    <w:p w14:paraId="3C593FF3" w14:textId="77777777" w:rsidR="009A2EF5" w:rsidRDefault="002F4124" w:rsidP="002F4124">
      <w:pPr>
        <w:pStyle w:val="BodyText6ptspace"/>
        <w:jc w:val="center"/>
      </w:pPr>
      <w:r>
        <w:rPr>
          <w:noProof/>
          <w:lang w:eastAsia="zh-CN"/>
        </w:rPr>
        <mc:AlternateContent>
          <mc:Choice Requires="wpg">
            <w:drawing>
              <wp:inline distT="0" distB="0" distL="0" distR="0" wp14:anchorId="3111EE6E" wp14:editId="1394747A">
                <wp:extent cx="5717458" cy="3174889"/>
                <wp:effectExtent l="0" t="0" r="17145" b="6985"/>
                <wp:docPr id="84"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458" cy="3174889"/>
                          <a:chOff x="-31188" y="0"/>
                          <a:chExt cx="4210359" cy="2790829"/>
                        </a:xfrm>
                      </wpg:grpSpPr>
                      <wpg:grpSp>
                        <wpg:cNvPr id="85" name="Group 59"/>
                        <wpg:cNvGrpSpPr>
                          <a:grpSpLocks/>
                        </wpg:cNvGrpSpPr>
                        <wpg:grpSpPr bwMode="auto">
                          <a:xfrm>
                            <a:off x="1432944" y="0"/>
                            <a:ext cx="1275715" cy="2774779"/>
                            <a:chOff x="-71" y="0"/>
                            <a:chExt cx="1275715" cy="2775199"/>
                          </a:xfrm>
                        </wpg:grpSpPr>
                        <wps:wsp>
                          <wps:cNvPr id="86" name="Rounded Rectangle 51"/>
                          <wps:cNvSpPr>
                            <a:spLocks noChangeArrowheads="1"/>
                          </wps:cNvSpPr>
                          <wps:spPr bwMode="auto">
                            <a:xfrm>
                              <a:off x="-71" y="279780"/>
                              <a:ext cx="1275715" cy="2207134"/>
                            </a:xfrm>
                            <a:prstGeom prst="roundRect">
                              <a:avLst>
                                <a:gd name="adj" fmla="val 16667"/>
                              </a:avLst>
                            </a:prstGeom>
                            <a:solidFill>
                              <a:srgbClr val="FFFFFF"/>
                            </a:solidFill>
                            <a:ln w="25400" cap="flat" cmpd="sng" algn="ctr">
                              <a:solidFill>
                                <a:srgbClr val="BFBFBF"/>
                              </a:solidFill>
                              <a:prstDash val="solid"/>
                              <a:round/>
                              <a:headEnd/>
                              <a:tailEnd/>
                            </a:ln>
                          </wps:spPr>
                          <wps:txbx>
                            <w:txbxContent>
                              <w:p w14:paraId="54D1544C" w14:textId="77777777" w:rsidR="002F4124" w:rsidRPr="00D65812" w:rsidRDefault="002F4124" w:rsidP="002F4124">
                                <w:pPr>
                                  <w:pStyle w:val="EffectCauseLeft"/>
                                </w:pPr>
                                <w:r w:rsidRPr="002F4124">
                                  <w:t>The colony of Victoria enforced a gold licencing system.</w:t>
                                </w:r>
                              </w:p>
                            </w:txbxContent>
                          </wps:txbx>
                          <wps:bodyPr rot="0" vert="horz" wrap="square" lIns="91440" tIns="45720" rIns="91440" bIns="45720" anchor="ctr" anchorCtr="0" upright="1">
                            <a:noAutofit/>
                          </wps:bodyPr>
                        </wps:wsp>
                        <wps:wsp>
                          <wps:cNvPr id="87" name="Text Box 2"/>
                          <wps:cNvSpPr txBox="1">
                            <a:spLocks noChangeArrowheads="1"/>
                          </wps:cNvSpPr>
                          <wps:spPr bwMode="auto">
                            <a:xfrm>
                              <a:off x="263184" y="2487544"/>
                              <a:ext cx="66167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3AB06" w14:textId="77777777" w:rsidR="002F4124" w:rsidRPr="00D65812" w:rsidRDefault="002F4124" w:rsidP="002F4124">
                                <w:pPr>
                                  <w:pStyle w:val="EffectCauseCentre"/>
                                </w:pPr>
                                <w:r w:rsidRPr="00D65812">
                                  <w:t>Cause</w:t>
                                </w:r>
                              </w:p>
                            </w:txbxContent>
                          </wps:txbx>
                          <wps:bodyPr rot="0" vert="horz" wrap="square" lIns="91440" tIns="45720" rIns="91440" bIns="45720" anchor="t" anchorCtr="0" upright="1">
                            <a:noAutofit/>
                          </wps:bodyPr>
                        </wps:wsp>
                        <wps:wsp>
                          <wps:cNvPr id="88" name="Text Box 2"/>
                          <wps:cNvSpPr txBox="1">
                            <a:spLocks noChangeArrowheads="1"/>
                          </wps:cNvSpPr>
                          <wps:spPr bwMode="auto">
                            <a:xfrm>
                              <a:off x="307075" y="0"/>
                              <a:ext cx="66167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5DBFD" w14:textId="77777777" w:rsidR="002F4124" w:rsidRPr="00D65812" w:rsidRDefault="002F4124" w:rsidP="002F4124">
                                <w:pPr>
                                  <w:pStyle w:val="EffectCauseCentre"/>
                                </w:pPr>
                                <w:r w:rsidRPr="00D65812">
                                  <w:t>Effect</w:t>
                                </w:r>
                              </w:p>
                            </w:txbxContent>
                          </wps:txbx>
                          <wps:bodyPr rot="0" vert="horz" wrap="square" lIns="91440" tIns="45720" rIns="91440" bIns="45720" anchor="ctr" anchorCtr="0" upright="1">
                            <a:noAutofit/>
                          </wps:bodyPr>
                        </wps:wsp>
                      </wpg:grpSp>
                      <wpg:grpSp>
                        <wpg:cNvPr id="89" name="Group 60"/>
                        <wpg:cNvGrpSpPr>
                          <a:grpSpLocks/>
                        </wpg:cNvGrpSpPr>
                        <wpg:grpSpPr bwMode="auto">
                          <a:xfrm>
                            <a:off x="-31188" y="279779"/>
                            <a:ext cx="1275715" cy="2508067"/>
                            <a:chOff x="-31188" y="279779"/>
                            <a:chExt cx="1275715" cy="2508687"/>
                          </a:xfrm>
                        </wpg:grpSpPr>
                        <wps:wsp>
                          <wps:cNvPr id="90" name="Rounded Rectangle 61"/>
                          <wps:cNvSpPr>
                            <a:spLocks noChangeArrowheads="1"/>
                          </wps:cNvSpPr>
                          <wps:spPr bwMode="auto">
                            <a:xfrm>
                              <a:off x="-31188" y="279779"/>
                              <a:ext cx="1275715" cy="2207935"/>
                            </a:xfrm>
                            <a:prstGeom prst="roundRect">
                              <a:avLst>
                                <a:gd name="adj" fmla="val 16667"/>
                              </a:avLst>
                            </a:prstGeom>
                            <a:solidFill>
                              <a:srgbClr val="FFFFFF"/>
                            </a:solidFill>
                            <a:ln w="25400" cap="flat" cmpd="sng" algn="ctr">
                              <a:solidFill>
                                <a:srgbClr val="BACDE4"/>
                              </a:solidFill>
                              <a:prstDash val="solid"/>
                              <a:round/>
                              <a:headEnd/>
                              <a:tailEnd/>
                            </a:ln>
                          </wps:spPr>
                          <wps:txbx>
                            <w:txbxContent>
                              <w:p w14:paraId="74265302" w14:textId="77777777" w:rsidR="002F4124" w:rsidRPr="003F7F4C" w:rsidRDefault="002F4124" w:rsidP="002F4124">
                                <w:pPr>
                                  <w:pStyle w:val="EffectCauseLeft"/>
                                </w:pPr>
                              </w:p>
                            </w:txbxContent>
                          </wps:txbx>
                          <wps:bodyPr rot="0" vert="horz" wrap="square" lIns="91440" tIns="45720" rIns="91440" bIns="45720" anchor="t" anchorCtr="0" upright="1">
                            <a:noAutofit/>
                          </wps:bodyPr>
                        </wps:wsp>
                        <wps:wsp>
                          <wps:cNvPr id="91" name="Text Box 2"/>
                          <wps:cNvSpPr txBox="1">
                            <a:spLocks noChangeArrowheads="1"/>
                          </wps:cNvSpPr>
                          <wps:spPr bwMode="auto">
                            <a:xfrm>
                              <a:off x="307075" y="2500811"/>
                              <a:ext cx="66167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75A1A" w14:textId="77777777" w:rsidR="002F4124" w:rsidRPr="00D65812" w:rsidRDefault="002F4124" w:rsidP="002F4124">
                                <w:pPr>
                                  <w:pStyle w:val="EffectCauseCentre"/>
                                </w:pPr>
                                <w:r w:rsidRPr="00D65812">
                                  <w:t>Cause</w:t>
                                </w:r>
                              </w:p>
                            </w:txbxContent>
                          </wps:txbx>
                          <wps:bodyPr rot="0" vert="horz" wrap="square" lIns="91440" tIns="45720" rIns="91440" bIns="45720" anchor="t" anchorCtr="0" upright="1">
                            <a:noAutofit/>
                          </wps:bodyPr>
                        </wps:wsp>
                      </wpg:grpSp>
                      <wpg:grpSp>
                        <wpg:cNvPr id="92" name="Group 288"/>
                        <wpg:cNvGrpSpPr>
                          <a:grpSpLocks/>
                        </wpg:cNvGrpSpPr>
                        <wpg:grpSpPr bwMode="auto">
                          <a:xfrm>
                            <a:off x="2903456" y="0"/>
                            <a:ext cx="1275715" cy="2790829"/>
                            <a:chOff x="37426" y="0"/>
                            <a:chExt cx="1275715" cy="2791251"/>
                          </a:xfrm>
                        </wpg:grpSpPr>
                        <wps:wsp>
                          <wps:cNvPr id="93" name="Rounded Rectangle 289"/>
                          <wps:cNvSpPr>
                            <a:spLocks noChangeArrowheads="1"/>
                          </wps:cNvSpPr>
                          <wps:spPr bwMode="auto">
                            <a:xfrm>
                              <a:off x="37426" y="279779"/>
                              <a:ext cx="1275715" cy="2207134"/>
                            </a:xfrm>
                            <a:prstGeom prst="roundRect">
                              <a:avLst>
                                <a:gd name="adj" fmla="val 16667"/>
                              </a:avLst>
                            </a:prstGeom>
                            <a:solidFill>
                              <a:srgbClr val="FFFFFF"/>
                            </a:solidFill>
                            <a:ln w="25400" cap="flat" cmpd="sng" algn="ctr">
                              <a:solidFill>
                                <a:srgbClr val="DDD9C3"/>
                              </a:solidFill>
                              <a:prstDash val="solid"/>
                              <a:round/>
                              <a:headEnd/>
                              <a:tailEnd/>
                            </a:ln>
                          </wps:spPr>
                          <wps:txbx>
                            <w:txbxContent>
                              <w:p w14:paraId="371C614C" w14:textId="77777777" w:rsidR="002F4124" w:rsidRPr="00D65812" w:rsidRDefault="002F4124" w:rsidP="002F4124">
                                <w:pPr>
                                  <w:pStyle w:val="EffectCauseLeft"/>
                                </w:pPr>
                              </w:p>
                            </w:txbxContent>
                          </wps:txbx>
                          <wps:bodyPr rot="0" vert="horz" wrap="square" lIns="91440" tIns="45720" rIns="91440" bIns="45720" anchor="t" anchorCtr="0" upright="1">
                            <a:noAutofit/>
                          </wps:bodyPr>
                        </wps:wsp>
                        <wps:wsp>
                          <wps:cNvPr id="94" name="Text Box 2"/>
                          <wps:cNvSpPr txBox="1">
                            <a:spLocks noChangeArrowheads="1"/>
                          </wps:cNvSpPr>
                          <wps:spPr bwMode="auto">
                            <a:xfrm>
                              <a:off x="361598" y="2503597"/>
                              <a:ext cx="661670" cy="287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79DA4" w14:textId="77777777" w:rsidR="002F4124" w:rsidRPr="00D65812" w:rsidRDefault="002F4124" w:rsidP="002F4124">
                                <w:pPr>
                                  <w:pStyle w:val="EffectCauseCentre"/>
                                </w:pPr>
                                <w:r w:rsidRPr="00D65812">
                                  <w:t>Cause</w:t>
                                </w:r>
                              </w:p>
                            </w:txbxContent>
                          </wps:txbx>
                          <wps:bodyPr rot="0" vert="horz" wrap="square" lIns="91440" tIns="45720" rIns="91440" bIns="45720" anchor="t" anchorCtr="0" upright="1">
                            <a:noAutofit/>
                          </wps:bodyPr>
                        </wps:wsp>
                        <wps:wsp>
                          <wps:cNvPr id="95" name="Text Box 2"/>
                          <wps:cNvSpPr txBox="1">
                            <a:spLocks noChangeArrowheads="1"/>
                          </wps:cNvSpPr>
                          <wps:spPr bwMode="auto">
                            <a:xfrm>
                              <a:off x="307075" y="0"/>
                              <a:ext cx="66167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FDAB0" w14:textId="77777777" w:rsidR="002F4124" w:rsidRPr="00D65812" w:rsidRDefault="002F4124" w:rsidP="002F4124">
                                <w:pPr>
                                  <w:pStyle w:val="EffectCauseCentre"/>
                                </w:pPr>
                                <w:r w:rsidRPr="009C136E">
                                  <w:t>Effect</w:t>
                                </w:r>
                              </w:p>
                            </w:txbxContent>
                          </wps:txbx>
                          <wps:bodyPr rot="0" vert="horz" wrap="square" lIns="91440" tIns="45720" rIns="91440" bIns="45720" anchor="ctr" anchorCtr="0" upright="1">
                            <a:noAutofit/>
                          </wps:bodyPr>
                        </wps:wsp>
                      </wpg:grpSp>
                      <wps:wsp>
                        <wps:cNvPr id="100" name="Elbow Connector 300"/>
                        <wps:cNvCnPr>
                          <a:cxnSpLocks noChangeShapeType="1"/>
                        </wps:cNvCnPr>
                        <wps:spPr bwMode="auto">
                          <a:xfrm flipV="1">
                            <a:off x="2357866" y="143795"/>
                            <a:ext cx="888485" cy="2520000"/>
                          </a:xfrm>
                          <a:prstGeom prst="bentConnector3">
                            <a:avLst>
                              <a:gd name="adj1" fmla="val 50000"/>
                            </a:avLst>
                          </a:prstGeom>
                          <a:noFill/>
                          <a:ln w="28575" cap="flat" cmpd="sng" algn="ctr">
                            <a:solidFill>
                              <a:srgbClr val="FBBBAB"/>
                            </a:solidFill>
                            <a:prstDash val="dash"/>
                            <a:miter lim="800000"/>
                            <a:headEnd/>
                            <a:tailEnd type="arrow" w="med" len="med"/>
                          </a:ln>
                          <a:extLst>
                            <a:ext uri="{909E8E84-426E-40DD-AFC4-6F175D3DCCD1}">
                              <a14:hiddenFill xmlns:a14="http://schemas.microsoft.com/office/drawing/2010/main">
                                <a:noFill/>
                              </a14:hiddenFill>
                            </a:ext>
                          </a:extLst>
                        </wps:spPr>
                        <wps:bodyPr/>
                      </wps:wsp>
                      <wps:wsp>
                        <wps:cNvPr id="194" name="Elbow Connector 299"/>
                        <wps:cNvCnPr>
                          <a:cxnSpLocks noChangeShapeType="1"/>
                        </wps:cNvCnPr>
                        <wps:spPr bwMode="auto">
                          <a:xfrm flipV="1">
                            <a:off x="919089" y="150125"/>
                            <a:ext cx="888485" cy="2520000"/>
                          </a:xfrm>
                          <a:prstGeom prst="bentConnector3">
                            <a:avLst>
                              <a:gd name="adj1" fmla="val 48273"/>
                            </a:avLst>
                          </a:prstGeom>
                          <a:noFill/>
                          <a:ln w="28575" cap="flat" cmpd="sng" algn="ctr">
                            <a:solidFill>
                              <a:srgbClr val="FBBBAB"/>
                            </a:solidFill>
                            <a:prstDash val="dash"/>
                            <a:miter lim="800000"/>
                            <a:headEnd/>
                            <a:tailEnd type="arrow"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302" o:spid="_x0000_s1091" style="width:450.2pt;height:250pt;mso-position-horizontal-relative:char;mso-position-vertical-relative:line" coordorigin="-311" coordsize="42103,27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">
                <v:group id="Group 59" o:spid="_x0000_s1092" style="position:absolute;left:14329;width:12757;height:27747" coordorigin="" coordsize="12757,2775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roundrect id="Rounded Rectangle 51" o:spid="_x0000_s1093" style="position:absolute;top:2797;width:12756;height:220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kjh8IA&#10;AADbAAAADwAAAGRycy9kb3ducmV2LnhtbESPT4vCMBTE7wt+h/CEva2pLqhUo4ii62XBf3h+NM+m&#10;2LzUJtrut98IgsdhZn7DTOetLcWDal84VtDvJSCIM6cLzhWcjuuvMQgfkDWWjknBH3mYzzofU0y1&#10;a3hPj0PIRYSwT1GBCaFKpfSZIYu+5yri6F1cbTFEWedS19hEuC3lIEmG0mLBccFgRUtD2fVwtwpW&#10;zdl8YzP62WS3cLWllrvtr1Tqs9suJiACteEdfrW3WsF4CM8v8QfI2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iSOHwgAAANsAAAAPAAAAAAAAAAAAAAAAAJgCAABkcnMvZG93&#10;bnJldi54bWxQSwUGAAAAAAQABAD1AAAAhwMAAAAA&#10;" strokecolor="#bfbfbf" strokeweight="2pt">
                    <v:textbox>
                      <w:txbxContent>
                        <w:p w14:paraId="54D1544C" w14:textId="77777777" w:rsidR="002F4124" w:rsidRPr="00D65812" w:rsidRDefault="002F4124" w:rsidP="002F4124">
                          <w:pPr>
                            <w:pStyle w:val="EffectCauseLeft"/>
                          </w:pPr>
                          <w:r w:rsidRPr="002F4124">
                            <w:t>The colony of Victoria enforced a gold licencing system.</w:t>
                          </w:r>
                        </w:p>
                      </w:txbxContent>
                    </v:textbox>
                  </v:roundrect>
                  <v:shape id="Text Box 2" o:spid="_x0000_s1094" type="#_x0000_t202" style="position:absolute;left:2631;top:24875;width:6617;height:28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PYCsMA&#10;AADbAAAADwAAAGRycy9kb3ducmV2LnhtbESPT4vCMBTE74LfITxhb2uysv6rRpFdBE+Kuit4ezTP&#10;tmzzUppo67c3woLHYWZ+w8yXrS3FjWpfONbw0VcgiFNnCs40/BzX7xMQPiAbLB2Thjt5WC66nTkm&#10;xjW8p9shZCJC2CeoIQ+hSqT0aU4Wfd9VxNG7uNpiiLLOpKmxiXBbyoFSI2mx4LiQY0VfOaV/h6vV&#10;8Lu9nE+fapd922HVuFZJtlOp9VuvXc1ABGrDK/zf3hgNkzE8v8Qf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PYCsMAAADbAAAADwAAAAAAAAAAAAAAAACYAgAAZHJzL2Rv&#10;d25yZXYueG1sUEsFBgAAAAAEAAQA9QAAAIgDAAAAAA==&#10;" filled="f" stroked="f">
                    <v:textbox>
                      <w:txbxContent>
                        <w:p w14:paraId="5E13AB06" w14:textId="77777777" w:rsidR="002F4124" w:rsidRPr="00D65812" w:rsidRDefault="002F4124" w:rsidP="002F4124">
                          <w:pPr>
                            <w:pStyle w:val="EffectCauseCentre"/>
                          </w:pPr>
                          <w:r w:rsidRPr="00D65812">
                            <w:t>Cause</w:t>
                          </w:r>
                        </w:p>
                      </w:txbxContent>
                    </v:textbox>
                  </v:shape>
                  <v:shape id="Text Box 2" o:spid="_x0000_s1095" type="#_x0000_t202" style="position:absolute;left:3070;width:661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g0pbwA&#10;AADbAAAADwAAAGRycy9kb3ducmV2LnhtbERPSwrCMBDdC94hjOBGNNWFSjWKCIKILvwcYGzGpthM&#10;ShNrvb1ZCC4f779ct7YUDdW+cKxgPEpAEGdOF5wruF13wzkIH5A1lo5JwYc8rFfdzhJT7d58puYS&#10;chFD2KeowIRQpVL6zJBFP3IVceQerrYYIqxzqWt8x3BbykmSTKXFgmODwYq2hrLn5WUVDEyVnI6P&#10;/X2np5l5HjzObHNQqt9rNwsQgdrwF//ce61gHsfGL/EHyNUX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SDSlvAAAANsAAAAPAAAAAAAAAAAAAAAAAJgCAABkcnMvZG93bnJldi54&#10;bWxQSwUGAAAAAAQABAD1AAAAgQMAAAAA&#10;" filled="f" stroked="f">
                    <v:textbox>
                      <w:txbxContent>
                        <w:p w14:paraId="7095DBFD" w14:textId="77777777" w:rsidR="002F4124" w:rsidRPr="00D65812" w:rsidRDefault="002F4124" w:rsidP="002F4124">
                          <w:pPr>
                            <w:pStyle w:val="EffectCauseCentre"/>
                          </w:pPr>
                          <w:r w:rsidRPr="00D65812">
                            <w:t>Effect</w:t>
                          </w:r>
                        </w:p>
                      </w:txbxContent>
                    </v:textbox>
                  </v:shape>
                </v:group>
                <v:group id="Group 60" o:spid="_x0000_s1096" style="position:absolute;left:-311;top:2797;width:12756;height:25081" coordorigin="-311,2797" coordsize="12757,250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roundrect id="Rounded Rectangle 61" o:spid="_x0000_s1097" style="position:absolute;left:-311;top:2797;width:12756;height:220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LcL8EA&#10;AADbAAAADwAAAGRycy9kb3ducmV2LnhtbERPW2vCMBR+F/wP4Qh7m6kXxFWjiDBWcAztxp4PzbEt&#10;NiddEm399+Zh4OPHd19ve9OIGzlfW1YwGScgiAuray4V/Hy/vy5B+ICssbFMCu7kYbsZDtaYatvx&#10;iW55KEUMYZ+igiqENpXSFxUZ9GPbEkfubJ3BEKErpXbYxXDTyGmSLKTBmmNDhS3tKyou+dUoONyb&#10;3+zv07vZ/GPSLebyepxlX0q9jPrdCkSgPjzF/+5MK3iL6+OX+AP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iS3C/BAAAA2wAAAA8AAAAAAAAAAAAAAAAAmAIAAGRycy9kb3du&#10;cmV2LnhtbFBLBQYAAAAABAAEAPUAAACGAwAAAAA=&#10;" strokecolor="#bacde4" strokeweight="2pt">
                    <v:textbox>
                      <w:txbxContent>
                        <w:p w14:paraId="74265302" w14:textId="77777777" w:rsidR="002F4124" w:rsidRPr="003F7F4C" w:rsidRDefault="002F4124" w:rsidP="002F4124">
                          <w:pPr>
                            <w:pStyle w:val="EffectCauseLeft"/>
                          </w:pPr>
                        </w:p>
                      </w:txbxContent>
                    </v:textbox>
                  </v:roundrect>
                  <v:shape id="Text Box 2" o:spid="_x0000_s1098" type="#_x0000_t202" style="position:absolute;left:3070;top:25008;width:6617;height:28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9zOMMA&#10;AADbAAAADwAAAGRycy9kb3ducmV2LnhtbESPQWvCQBSE74L/YXmCN7Nr0WJSN6G0FDxZqq3g7ZF9&#10;JqHZtyG7NfHfdwsFj8PMfMNsi9G24kq9bxxrWCYKBHHpTMOVhs/j22IDwgdkg61j0nAjD0U+nWwx&#10;M27gD7oeQiUihH2GGuoQukxKX9Zk0SeuI47exfUWQ5R9JU2PQ4TbVj4o9SgtNhwXauzopaby+/Bj&#10;NXztL+fTSr1Xr3bdDW5Ukm0qtZ7PxucnEIHGcA//t3dGQ7qE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9zOMMAAADbAAAADwAAAAAAAAAAAAAAAACYAgAAZHJzL2Rv&#10;d25yZXYueG1sUEsFBgAAAAAEAAQA9QAAAIgDAAAAAA==&#10;" filled="f" stroked="f">
                    <v:textbox>
                      <w:txbxContent>
                        <w:p w14:paraId="53775A1A" w14:textId="77777777" w:rsidR="002F4124" w:rsidRPr="00D65812" w:rsidRDefault="002F4124" w:rsidP="002F4124">
                          <w:pPr>
                            <w:pStyle w:val="EffectCauseCentre"/>
                          </w:pPr>
                          <w:r w:rsidRPr="00D65812">
                            <w:t>Cause</w:t>
                          </w:r>
                        </w:p>
                      </w:txbxContent>
                    </v:textbox>
                  </v:shape>
                </v:group>
                <v:group id="Group 288" o:spid="_x0000_s1099" style="position:absolute;left:29034;width:12757;height:27908" coordorigin="374" coordsize="12757,279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roundrect id="Rounded Rectangle 289" o:spid="_x0000_s1100" style="position:absolute;left:374;top:2797;width:12757;height:2207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nm3sMA&#10;AADbAAAADwAAAGRycy9kb3ducmV2LnhtbESP0WrCQBRE34X+w3ILvummDaiNrqKFgi8ixn7AJXtN&#10;gtm76e42if36riD4OMzMGWa1GUwjOnK+tqzgbZqAIC6srrlU8H3+mixA+ICssbFMCm7kYbN+Ga0w&#10;07bnE3V5KEWEsM9QQRVCm0npi4oM+qltiaN3sc5giNKVUjvsI9w08j1JZtJgzXGhwpY+Kyqu+a9R&#10;cJ27XfrHTVKkP6f+eNPdgQ6dUuPXYbsEEWgIz/CjvdcKPlK4f4k/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gnm3sMAAADbAAAADwAAAAAAAAAAAAAAAACYAgAAZHJzL2Rv&#10;d25yZXYueG1sUEsFBgAAAAAEAAQA9QAAAIgDAAAAAA==&#10;" strokecolor="#ddd9c3" strokeweight="2pt">
                    <v:textbox>
                      <w:txbxContent>
                        <w:p w14:paraId="371C614C" w14:textId="77777777" w:rsidR="002F4124" w:rsidRPr="00D65812" w:rsidRDefault="002F4124" w:rsidP="002F4124">
                          <w:pPr>
                            <w:pStyle w:val="EffectCauseLeft"/>
                          </w:pPr>
                        </w:p>
                      </w:txbxContent>
                    </v:textbox>
                  </v:roundrect>
                  <v:shape id="Text Box 2" o:spid="_x0000_s1101" type="#_x0000_t202" style="position:absolute;left:3615;top:25035;width:6617;height:28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jQoMMA&#10;AADbAAAADwAAAGRycy9kb3ducmV2LnhtbESPzWrDMBCE74W8g9hAbrWUkpbYiWxCS6CnluYPclus&#10;jW1irYylxu7bV4VCjsPMfMOsi9G24ka9bxxrmCcKBHHpTMOVhsN++7gE4QOywdYxafghD0U+eVhj&#10;ZtzAX3TbhUpECPsMNdQhdJmUvqzJok9cRxy9i+sthij7Spoehwi3rXxS6kVabDgu1NjRa03ldfdt&#10;NRw/LufTQn1Wb/a5G9yoJNtUaj2bjpsViEBjuIf/2+9GQ7qA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jQoMMAAADbAAAADwAAAAAAAAAAAAAAAACYAgAAZHJzL2Rv&#10;d25yZXYueG1sUEsFBgAAAAAEAAQA9QAAAIgDAAAAAA==&#10;" filled="f" stroked="f">
                    <v:textbox>
                      <w:txbxContent>
                        <w:p w14:paraId="24079DA4" w14:textId="77777777" w:rsidR="002F4124" w:rsidRPr="00D65812" w:rsidRDefault="002F4124" w:rsidP="002F4124">
                          <w:pPr>
                            <w:pStyle w:val="EffectCauseCentre"/>
                          </w:pPr>
                          <w:r w:rsidRPr="00D65812">
                            <w:t>Cause</w:t>
                          </w:r>
                        </w:p>
                      </w:txbxContent>
                    </v:textbox>
                  </v:shape>
                  <v:shape id="Text Box 2" o:spid="_x0000_s1102" type="#_x0000_t202" style="position:absolute;left:3070;width:661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AN5sQA&#10;AADbAAAADwAAAGRycy9kb3ducmV2LnhtbESPUWvCMBSF3wf7D+EO9jJm6kDdOqOIUCjiHqz7AXfN&#10;tSk2NyWJtfv3iyDs8XDO+Q5nuR5tJwbyoXWsYDrJQBDXTrfcKPg+Fq/vIEJE1tg5JgW/FGC9enxY&#10;Yq7dlQ80VLERCcIhRwUmxj6XMtSGLIaJ64mTd3LeYkzSN1J7vCa47eRbls2lxZbTgsGetobqc3Wx&#10;Cl5Mn33tT+VPoee1Oe8CLuywU+r5adx8gog0xv/wvV1qBR8zuH1JP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QDebEAAAA2wAAAA8AAAAAAAAAAAAAAAAAmAIAAGRycy9k&#10;b3ducmV2LnhtbFBLBQYAAAAABAAEAPUAAACJAwAAAAA=&#10;" filled="f" stroked="f">
                    <v:textbox>
                      <w:txbxContent>
                        <w:p w14:paraId="0ECFDAB0" w14:textId="77777777" w:rsidR="002F4124" w:rsidRPr="00D65812" w:rsidRDefault="002F4124" w:rsidP="002F4124">
                          <w:pPr>
                            <w:pStyle w:val="EffectCauseCentre"/>
                          </w:pPr>
                          <w:r w:rsidRPr="009C136E">
                            <w:t>Effect</w:t>
                          </w:r>
                        </w:p>
                      </w:txbxContent>
                    </v:textbox>
                  </v:shape>
                </v:group>
                <v:shape id="Elbow Connector 300" o:spid="_x0000_s1103" type="#_x0000_t34" style="position:absolute;left:23578;top:1437;width:8885;height:2520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h8XsUAAADcAAAADwAAAGRycy9kb3ducmV2LnhtbESPzWoCQRCE74G8w9BCLiHOJkIwG0cJ&#10;ATUXiat5gGam9wd3epadWV3fPn0QvHVT1VVfL1ajb9WZ+tgENvA6zUAR2+Aargz8Hdcvc1AxITts&#10;A5OBK0VYLR8fFpi7cOGCzodUKQnhmKOBOqUu1zramjzGaeiIRStD7zHJ2lfa9XiRcN/qtyx71x4b&#10;loYaO/quyZ4OgzcQy2Ff2t9d4GJunzeDnxX7j60xT5Px6xNUojHdzbfrHyf4meDLMzKBXv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qh8XsUAAADcAAAADwAAAAAAAAAA&#10;AAAAAAChAgAAZHJzL2Rvd25yZXYueG1sUEsFBgAAAAAEAAQA+QAAAJMDAAAAAA==&#10;" strokecolor="#fbbbab" strokeweight="2.25pt">
                  <v:stroke dashstyle="dash" endarrow="open"/>
                </v:shape>
                <v:shape id="Elbow Connector 299" o:spid="_x0000_s1104" type="#_x0000_t34" style="position:absolute;left:9190;top:1501;width:8885;height:2520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jumcIAAADcAAAADwAAAGRycy9kb3ducmV2LnhtbERPTWvCQBC9C/0PyxR6042llDS6ilgC&#10;vRSqVvA4ZsdsMDsbMqum/74rFHqbx/uc+XLwrbpSL01gA9NJBoq4Crbh2sD3rhznoCQiW2wDk4Ef&#10;ElguHkZzLGy48Yau21irFMJSoAEXY1doLZUjjzIJHXHiTqH3GBPsa217vKVw3+rnLHvVHhtODQ47&#10;WjuqztuLN/B5KN1llx/XuH8XyeWrHFa0N+bpcVjNQEUa4r/4z/1h0/y3F7g/ky7Q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WjumcIAAADcAAAADwAAAAAAAAAAAAAA&#10;AAChAgAAZHJzL2Rvd25yZXYueG1sUEsFBgAAAAAEAAQA+QAAAJADAAAAAA==&#10;" adj="10427" strokecolor="#fbbbab" strokeweight="2.25pt">
                  <v:stroke dashstyle="dash" endarrow="open"/>
                </v:shape>
                <w10:anchorlock/>
              </v:group>
            </w:pict>
          </mc:Fallback>
        </mc:AlternateContent>
      </w:r>
    </w:p>
    <w:p w14:paraId="7A3374D7" w14:textId="77777777" w:rsidR="00F83166" w:rsidRPr="00F83166" w:rsidRDefault="00F83166" w:rsidP="00063E8E">
      <w:pPr>
        <w:pStyle w:val="ListNumber"/>
      </w:pPr>
      <w:r w:rsidRPr="00F83166">
        <w:t>Read the following passage and then complete the task below.</w:t>
      </w:r>
    </w:p>
    <w:p w14:paraId="231647C8" w14:textId="77777777" w:rsidR="00F83166" w:rsidRPr="00F83166" w:rsidRDefault="00F83166" w:rsidP="00F83166">
      <w:pPr>
        <w:spacing w:after="240"/>
        <w:contextualSpacing/>
      </w:pPr>
    </w:p>
    <w:tbl>
      <w:tblPr>
        <w:tblStyle w:val="TableGrid"/>
        <w:tblW w:w="0" w:type="auto"/>
        <w:jc w:val="center"/>
        <w:tbl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insideH w:val="none" w:sz="0" w:space="0" w:color="auto"/>
          <w:insideV w:val="none" w:sz="0" w:space="0" w:color="auto"/>
        </w:tblBorders>
        <w:tblCellMar>
          <w:top w:w="284" w:type="dxa"/>
          <w:left w:w="284" w:type="dxa"/>
          <w:bottom w:w="284" w:type="dxa"/>
          <w:right w:w="284" w:type="dxa"/>
        </w:tblCellMar>
        <w:tblLook w:val="04A0" w:firstRow="1" w:lastRow="0" w:firstColumn="1" w:lastColumn="0" w:noHBand="0" w:noVBand="1"/>
      </w:tblPr>
      <w:tblGrid>
        <w:gridCol w:w="9071"/>
      </w:tblGrid>
      <w:tr w:rsidR="00B4733B" w:rsidRPr="00B4733B" w14:paraId="3DFE7834" w14:textId="77777777" w:rsidTr="00B4733B">
        <w:trPr>
          <w:trHeight w:val="3380"/>
          <w:jc w:val="center"/>
        </w:trPr>
        <w:tc>
          <w:tcPr>
            <w:tcW w:w="9071" w:type="dxa"/>
            <w:shd w:val="clear" w:color="auto" w:fill="auto"/>
          </w:tcPr>
          <w:p w14:paraId="399EC62A" w14:textId="77777777" w:rsidR="00B4733B" w:rsidRPr="00B4733B" w:rsidRDefault="00B4733B" w:rsidP="00B4733B">
            <w:pPr>
              <w:rPr>
                <w:rFonts w:cs="Arial"/>
                <w:b/>
              </w:rPr>
            </w:pPr>
            <w:r w:rsidRPr="00B4733B">
              <w:rPr>
                <w:rFonts w:cs="Arial"/>
                <w:b/>
              </w:rPr>
              <w:t>Continuities in Australian society during the gold rush period</w:t>
            </w:r>
          </w:p>
          <w:p w14:paraId="1B250C22" w14:textId="77777777" w:rsidR="00B4733B" w:rsidRPr="00925CFB" w:rsidRDefault="00B4733B" w:rsidP="00B24E48">
            <w:pPr>
              <w:pStyle w:val="BodyText0ptspace"/>
              <w:spacing w:after="60"/>
            </w:pPr>
            <w:r w:rsidRPr="00925CFB">
              <w:t>While the gold rushes brought significant economic and social changes to areas of Australia, rural communities, especially those in remote areas of the country, took much longer to feel the benefits of the gold rushes. Railways were an important development in the years after the gold rushes, but transport in many rural areas of Australia still depended on horses or bullocks. The gold rushes had brought people from many different cultures to Australia, and this eventually brought diversity to Australia’s culture. However, Australian society remained largely British with English as the dominant language. New religions were introduced by miners, especially from Asia, but Christianity was still the religion of colonists.</w:t>
            </w:r>
          </w:p>
          <w:p w14:paraId="79E414CA" w14:textId="774F23C7" w:rsidR="00B4733B" w:rsidRPr="00B4733B" w:rsidRDefault="00B4733B" w:rsidP="00B4733B">
            <w:pPr>
              <w:pStyle w:val="SourceAttribution"/>
              <w:rPr>
                <w:b/>
              </w:rPr>
            </w:pPr>
            <w:r w:rsidRPr="00B4733B">
              <w:t>© DET</w:t>
            </w:r>
          </w:p>
        </w:tc>
      </w:tr>
    </w:tbl>
    <w:p w14:paraId="1AB8A926" w14:textId="6CE870F3" w:rsidR="00F83166" w:rsidRPr="00F83166" w:rsidRDefault="00F83166" w:rsidP="00925CFB">
      <w:pPr>
        <w:pStyle w:val="BodyText6ptIndent"/>
        <w:spacing w:before="240" w:after="240"/>
      </w:pPr>
      <w:r w:rsidRPr="00F83166">
        <w:t xml:space="preserve">Select the statements (by ticking the box) that identify the ways that life, as described in the passage, </w:t>
      </w:r>
      <w:r w:rsidRPr="00F83166">
        <w:rPr>
          <w:b/>
        </w:rPr>
        <w:t>stayed the same</w:t>
      </w:r>
      <w:r w:rsidRPr="00F83166">
        <w:t xml:space="preserve"> during the gold rush period.</w:t>
      </w:r>
    </w:p>
    <w:p w14:paraId="393DD48C" w14:textId="77777777" w:rsidR="00F83166" w:rsidRPr="00F83166" w:rsidRDefault="00F83166" w:rsidP="00B4733B">
      <w:pPr>
        <w:pStyle w:val="Tickbox"/>
        <w:spacing w:after="240"/>
      </w:pPr>
      <w:r w:rsidRPr="00F83166">
        <w:t>Local businesses thrived to meet local demands.</w:t>
      </w:r>
    </w:p>
    <w:p w14:paraId="140FCC1D" w14:textId="7469973D" w:rsidR="00F83166" w:rsidRPr="00F83166" w:rsidRDefault="00F83166" w:rsidP="00B4733B">
      <w:pPr>
        <w:pStyle w:val="Tickbox"/>
        <w:spacing w:after="240"/>
      </w:pPr>
      <w:r w:rsidRPr="00F83166">
        <w:t>The way of life in Australian colonial society was mostly British.</w:t>
      </w:r>
    </w:p>
    <w:p w14:paraId="3D16326D" w14:textId="77777777" w:rsidR="00F83166" w:rsidRPr="00F83166" w:rsidRDefault="00F83166" w:rsidP="00B4733B">
      <w:pPr>
        <w:pStyle w:val="Tickbox"/>
        <w:spacing w:after="240"/>
      </w:pPr>
      <w:r w:rsidRPr="00F83166">
        <w:t>English was spoken by most people.</w:t>
      </w:r>
    </w:p>
    <w:p w14:paraId="17995ACA" w14:textId="77777777" w:rsidR="00F83166" w:rsidRPr="00F83166" w:rsidRDefault="00F83166" w:rsidP="00B4733B">
      <w:pPr>
        <w:pStyle w:val="Tickbox"/>
        <w:spacing w:after="240"/>
      </w:pPr>
      <w:r w:rsidRPr="00F83166">
        <w:t>The rush to the goldfields resulted in labour shortages.</w:t>
      </w:r>
    </w:p>
    <w:p w14:paraId="713CAD07" w14:textId="77777777" w:rsidR="00F83166" w:rsidRPr="00F83166" w:rsidRDefault="00F83166" w:rsidP="00B4733B">
      <w:pPr>
        <w:pStyle w:val="Tickbox"/>
      </w:pPr>
      <w:r w:rsidRPr="00F83166">
        <w:t>Christianity was the major religion of the colony.</w:t>
      </w:r>
    </w:p>
    <w:p w14:paraId="3FE9139D" w14:textId="489AEAED" w:rsidR="001E349A" w:rsidRDefault="001E349A" w:rsidP="00F83166">
      <w:pPr>
        <w:pStyle w:val="Tickbox"/>
        <w:numPr>
          <w:ilvl w:val="0"/>
          <w:numId w:val="0"/>
        </w:numPr>
        <w:spacing w:after="240"/>
      </w:pPr>
    </w:p>
    <w:p w14:paraId="6BA24ACB" w14:textId="77777777" w:rsidR="001E349A" w:rsidRDefault="001E349A">
      <w:pPr>
        <w:spacing w:after="0" w:line="240" w:lineRule="auto"/>
        <w:rPr>
          <w:szCs w:val="24"/>
          <w:lang w:eastAsia="en-US"/>
        </w:rPr>
        <w:sectPr w:rsidR="001E349A" w:rsidSect="00353D08">
          <w:pgSz w:w="11906" w:h="16838" w:code="9"/>
          <w:pgMar w:top="851" w:right="851" w:bottom="851" w:left="851" w:header="454" w:footer="454" w:gutter="0"/>
          <w:cols w:space="708"/>
          <w:docGrid w:linePitch="360"/>
        </w:sectPr>
      </w:pPr>
    </w:p>
    <w:p w14:paraId="4C1C4901" w14:textId="77777777" w:rsidR="006F27F4" w:rsidRDefault="006F27F4" w:rsidP="001E349A">
      <w:pPr>
        <w:pStyle w:val="Colourbanner2"/>
        <w:spacing w:before="0"/>
      </w:pPr>
      <w:r w:rsidRPr="006F27F4">
        <w:lastRenderedPageBreak/>
        <w:t xml:space="preserve">Part </w:t>
      </w:r>
      <w:r>
        <w:t>D</w:t>
      </w:r>
      <w:r w:rsidRPr="006F27F4">
        <w:t xml:space="preserve">: </w:t>
      </w:r>
      <w:r>
        <w:t>Presenting findings</w:t>
      </w:r>
    </w:p>
    <w:p w14:paraId="74297D8F" w14:textId="77777777" w:rsidR="006F27F4" w:rsidRPr="00353D08" w:rsidRDefault="008F59B2" w:rsidP="00303FF9">
      <w:pPr>
        <w:pStyle w:val="BodyText6ptspace"/>
        <w:spacing w:before="360" w:after="240"/>
        <w:jc w:val="center"/>
      </w:pPr>
      <w:r>
        <w:rPr>
          <w:noProof/>
          <w:lang w:eastAsia="zh-CN"/>
        </w:rPr>
        <mc:AlternateContent>
          <mc:Choice Requires="wpg">
            <w:drawing>
              <wp:inline distT="0" distB="0" distL="0" distR="0" wp14:anchorId="3D1F1012" wp14:editId="3D423D46">
                <wp:extent cx="4285854" cy="885139"/>
                <wp:effectExtent l="0" t="0" r="635" b="10795"/>
                <wp:docPr id="107" name="Group 107"/>
                <wp:cNvGraphicFramePr/>
                <a:graphic xmlns:a="http://schemas.openxmlformats.org/drawingml/2006/main">
                  <a:graphicData uri="http://schemas.microsoft.com/office/word/2010/wordprocessingGroup">
                    <wpg:wgp>
                      <wpg:cNvGrpSpPr/>
                      <wpg:grpSpPr>
                        <a:xfrm>
                          <a:off x="0" y="0"/>
                          <a:ext cx="4285854" cy="885139"/>
                          <a:chOff x="-402169" y="0"/>
                          <a:chExt cx="4285854" cy="885139"/>
                        </a:xfrm>
                      </wpg:grpSpPr>
                      <pic:pic xmlns:pic="http://schemas.openxmlformats.org/drawingml/2006/picture">
                        <pic:nvPicPr>
                          <pic:cNvPr id="106" name="Picture 106" descr="\\Corp\DFSCoreData\8047_C2C\Archive\Illustrations\Civics &amp; Citizenship\Art\Yrs 3-6 Avatars\Civ_Y3-6_Avatars_CiCi_head_2.png"/>
                          <pic:cNvPicPr>
                            <a:picLocks noChangeAspect="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2940710" y="0"/>
                            <a:ext cx="942975" cy="754380"/>
                          </a:xfrm>
                          <a:prstGeom prst="rect">
                            <a:avLst/>
                          </a:prstGeom>
                          <a:noFill/>
                          <a:ln>
                            <a:noFill/>
                          </a:ln>
                        </pic:spPr>
                      </pic:pic>
                      <wps:wsp>
                        <wps:cNvPr id="105" name="Rounded Rectangular Callout 105"/>
                        <wps:cNvSpPr/>
                        <wps:spPr>
                          <a:xfrm>
                            <a:off x="-402169" y="0"/>
                            <a:ext cx="2858688" cy="885139"/>
                          </a:xfrm>
                          <a:prstGeom prst="wedgeRoundRectCallout">
                            <a:avLst>
                              <a:gd name="adj1" fmla="val 69297"/>
                              <a:gd name="adj2" fmla="val -13730"/>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446E2A" w14:textId="621FFB8F" w:rsidR="008F59B2" w:rsidRPr="00E61C76" w:rsidRDefault="00F83166" w:rsidP="008F59B2">
                              <w:pPr>
                                <w:pStyle w:val="BodyText0ptspace"/>
                                <w:rPr>
                                  <w:color w:val="000000" w:themeColor="text1"/>
                                </w:rPr>
                              </w:pPr>
                              <w:r w:rsidRPr="00F83166">
                                <w:rPr>
                                  <w:color w:val="000000" w:themeColor="text1"/>
                                </w:rPr>
                                <w:t>The gold rushes resulted in significant changes to the lives of people in the Australian colonies</w:t>
                              </w:r>
                              <w:r w:rsidR="008F59B2" w:rsidRPr="00E61C76">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107" o:spid="_x0000_s1105" style="width:337.45pt;height:69.7pt;mso-position-horizontal-relative:char;mso-position-vertical-relative:line" coordorigin="-4021" coordsize="42858,8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">
                <v:shape id="Picture 106" o:spid="_x0000_s1106" type="#_x0000_t75" style="position:absolute;left:29407;width:9429;height:75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qR9DBAAAA3AAAAA8AAABkcnMvZG93bnJldi54bWxET0tqwzAQ3Rd6BzGF7GopDTjFtRKSQHBp&#10;VnF7gMGa2E6skbFU2719VShkN4/3nXw7206MNPjWsYZlokAQV860XGv4+jw+v4LwAdlg55g0/JCH&#10;7ebxIcfMuInPNJahFjGEfYYamhD6TEpfNWTRJ64njtzFDRZDhEMtzYBTDLedfFEqlRZbjg0N9nRo&#10;qLqV31bDqEpCtMfTel/cVp2c0+KKH1ovnubdG4hAc7iL/93vJs5XKfw9Ey+Qm1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QqR9DBAAAA3AAAAA8AAAAAAAAAAAAAAAAAnwIA&#10;AGRycy9kb3ducmV2LnhtbFBLBQYAAAAABAAEAPcAAACNAwAAAAA=&#10;">
                  <v:imagedata r:id="rId19" o:title="Civ_Y3-6_Avatars_CiCi_head_2"/>
                  <v:path arrowok="t"/>
                </v:shape>
                <v:shape id="Rounded Rectangular Callout 105" o:spid="_x0000_s1107" type="#_x0000_t62" style="position:absolute;left:-4021;width:28586;height:88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SyDsQA&#10;AADcAAAADwAAAGRycy9kb3ducmV2LnhtbERPTWvCQBC9F/oflil4q5sUakvMRsRiETzYqBdvQ3ZM&#10;gtnZsLtq2l/vCkJv83ifk88G04kLOd9aVpCOExDEldUt1wr2u+XrJwgfkDV2lknBL3mYFc9POWba&#10;XrmkyzbUIoawz1BBE0KfSemrhgz6se2JI3e0zmCI0NVSO7zGcNPJtySZSIMtx4YGe1o0VJ22Z6Pg&#10;o5zUh/TL/R02Q9puvn/Kdb8olRq9DPMpiEBD+Bc/3Csd5yfvcH8mXi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60sg7EAAAA3AAAAA8AAAAAAAAAAAAAAAAAmAIAAGRycy9k&#10;b3ducmV2LnhtbFBLBQYAAAAABAAEAPUAAACJAwAAAAA=&#10;" adj="25768,7834" filled="f" strokecolor="black [3213]" strokeweight="2pt">
                  <v:textbox>
                    <w:txbxContent>
                      <w:p w14:paraId="02446E2A" w14:textId="621FFB8F" w:rsidR="008F59B2" w:rsidRPr="00E61C76" w:rsidRDefault="00F83166" w:rsidP="008F59B2">
                        <w:pPr>
                          <w:pStyle w:val="BodyText0ptspace"/>
                          <w:rPr>
                            <w:color w:val="000000" w:themeColor="text1"/>
                          </w:rPr>
                        </w:pPr>
                        <w:r w:rsidRPr="00F83166">
                          <w:rPr>
                            <w:color w:val="000000" w:themeColor="text1"/>
                          </w:rPr>
                          <w:t>The gold rushes resulted in significant changes to the lives of people in the Australian colonies</w:t>
                        </w:r>
                        <w:r w:rsidR="008F59B2" w:rsidRPr="00E61C76">
                          <w:rPr>
                            <w:color w:val="000000" w:themeColor="text1"/>
                          </w:rPr>
                          <w:t>.</w:t>
                        </w:r>
                      </w:p>
                    </w:txbxContent>
                  </v:textbox>
                </v:shape>
                <w10:anchorlock/>
              </v:group>
            </w:pict>
          </mc:Fallback>
        </mc:AlternateContent>
      </w:r>
    </w:p>
    <w:p w14:paraId="76C2BAC0" w14:textId="77777777" w:rsidR="004A2258" w:rsidRDefault="00353D08" w:rsidP="00F23B66">
      <w:pPr>
        <w:pStyle w:val="ListNumber"/>
        <w:numPr>
          <w:ilvl w:val="0"/>
          <w:numId w:val="25"/>
        </w:numPr>
        <w:spacing w:after="240"/>
        <w:ind w:left="284" w:hanging="284"/>
      </w:pPr>
      <w:r w:rsidRPr="00353D08">
        <w:t>Explain how the lives of the people changed because of the gold rush</w:t>
      </w:r>
      <w:r>
        <w:t>.</w:t>
      </w:r>
    </w:p>
    <w:tbl>
      <w:tblPr>
        <w:tblStyle w:val="TableGrid"/>
        <w:tblW w:w="0" w:type="auto"/>
        <w:jc w:val="center"/>
        <w:tblInd w:w="534" w:type="dxa"/>
        <w:tblBorders>
          <w:insideH w:val="none" w:sz="0" w:space="0" w:color="auto"/>
        </w:tblBorders>
        <w:tblLook w:val="04A0" w:firstRow="1" w:lastRow="0" w:firstColumn="1" w:lastColumn="0" w:noHBand="0" w:noVBand="1"/>
      </w:tblPr>
      <w:tblGrid>
        <w:gridCol w:w="1810"/>
        <w:gridCol w:w="8076"/>
      </w:tblGrid>
      <w:tr w:rsidR="00353D08" w14:paraId="60AEAFD2" w14:textId="77777777" w:rsidTr="0071239F">
        <w:trPr>
          <w:jc w:val="center"/>
        </w:trPr>
        <w:tc>
          <w:tcPr>
            <w:tcW w:w="1810" w:type="dxa"/>
            <w:shd w:val="clear" w:color="auto" w:fill="FFE9E0"/>
            <w:tcMar>
              <w:top w:w="108" w:type="dxa"/>
              <w:left w:w="108" w:type="dxa"/>
              <w:bottom w:w="108" w:type="dxa"/>
            </w:tcMar>
          </w:tcPr>
          <w:p w14:paraId="278355DB" w14:textId="77777777" w:rsidR="00353D08" w:rsidRDefault="00353D08" w:rsidP="00303FF9">
            <w:pPr>
              <w:pStyle w:val="BodyText0ptspace"/>
              <w:spacing w:after="1080"/>
            </w:pPr>
            <w:r w:rsidRPr="00353D08">
              <w:rPr>
                <w:rStyle w:val="Bold"/>
              </w:rPr>
              <w:t>Topic sentence (What is this text about?)</w:t>
            </w:r>
          </w:p>
        </w:tc>
        <w:tc>
          <w:tcPr>
            <w:tcW w:w="8076" w:type="dxa"/>
            <w:vMerge w:val="restart"/>
            <w:tcMar>
              <w:top w:w="108" w:type="dxa"/>
              <w:left w:w="108" w:type="dxa"/>
              <w:bottom w:w="108" w:type="dxa"/>
            </w:tcMar>
          </w:tcPr>
          <w:p w14:paraId="74818101" w14:textId="77777777" w:rsidR="00353D08" w:rsidRPr="00485267" w:rsidRDefault="00353D08" w:rsidP="00353D08">
            <w:pPr>
              <w:pStyle w:val="Answerline01firstrow"/>
            </w:pPr>
            <w:r>
              <mc:AlternateContent>
                <mc:Choice Requires="wps">
                  <w:drawing>
                    <wp:inline distT="0" distB="0" distL="0" distR="0" wp14:anchorId="1B74BEA3" wp14:editId="68C22B2F">
                      <wp:extent cx="4972609" cy="0"/>
                      <wp:effectExtent l="0" t="0" r="19050" b="19050"/>
                      <wp:docPr id="1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" strokecolor="#a6a6a6">
                      <o:lock v:ext="edit" shapetype="f"/>
                      <w10:anchorlock/>
                    </v:line>
                  </w:pict>
                </mc:Fallback>
              </mc:AlternateContent>
            </w:r>
          </w:p>
          <w:p w14:paraId="273F0A63" w14:textId="77777777" w:rsidR="00353D08" w:rsidRDefault="00353D08" w:rsidP="00353D08">
            <w:pPr>
              <w:pStyle w:val="Answerline02middlerows"/>
            </w:pPr>
            <w:r>
              <mc:AlternateContent>
                <mc:Choice Requires="wps">
                  <w:drawing>
                    <wp:inline distT="0" distB="0" distL="0" distR="0" wp14:anchorId="7BFF9E36" wp14:editId="18656C4A">
                      <wp:extent cx="4972609" cy="0"/>
                      <wp:effectExtent l="0" t="0" r="19050" b="19050"/>
                      <wp:docPr id="7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" strokecolor="#a6a6a6">
                      <o:lock v:ext="edit" shapetype="f"/>
                      <w10:anchorlock/>
                    </v:line>
                  </w:pict>
                </mc:Fallback>
              </mc:AlternateContent>
            </w:r>
          </w:p>
          <w:p w14:paraId="387E37BB" w14:textId="77777777" w:rsidR="00353D08" w:rsidRPr="00485267" w:rsidRDefault="00353D08" w:rsidP="00353D08">
            <w:pPr>
              <w:pStyle w:val="Answerline02middlerows"/>
            </w:pPr>
            <w:r>
              <mc:AlternateContent>
                <mc:Choice Requires="wps">
                  <w:drawing>
                    <wp:inline distT="0" distB="0" distL="0" distR="0" wp14:anchorId="05F8114D" wp14:editId="18BC7637">
                      <wp:extent cx="4972609" cy="0"/>
                      <wp:effectExtent l="0" t="0" r="19050" b="19050"/>
                      <wp:docPr id="7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" strokecolor="#a6a6a6">
                      <o:lock v:ext="edit" shapetype="f"/>
                      <w10:anchorlock/>
                    </v:line>
                  </w:pict>
                </mc:Fallback>
              </mc:AlternateContent>
            </w:r>
          </w:p>
          <w:p w14:paraId="5D2CCA83" w14:textId="77777777" w:rsidR="00353D08" w:rsidRPr="00485267" w:rsidRDefault="00353D08" w:rsidP="00353D08">
            <w:pPr>
              <w:pStyle w:val="Answerline02middlerows"/>
            </w:pPr>
            <w:r>
              <mc:AlternateContent>
                <mc:Choice Requires="wps">
                  <w:drawing>
                    <wp:inline distT="0" distB="0" distL="0" distR="0" wp14:anchorId="110FDB26" wp14:editId="2856F901">
                      <wp:extent cx="4972609" cy="0"/>
                      <wp:effectExtent l="0" t="0" r="19050" b="19050"/>
                      <wp:docPr id="7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" strokecolor="#a6a6a6">
                      <o:lock v:ext="edit" shapetype="f"/>
                      <w10:anchorlock/>
                    </v:line>
                  </w:pict>
                </mc:Fallback>
              </mc:AlternateContent>
            </w:r>
          </w:p>
          <w:p w14:paraId="1A61EBAB" w14:textId="77777777" w:rsidR="00353D08" w:rsidRPr="00485267" w:rsidRDefault="00353D08" w:rsidP="00353D08">
            <w:pPr>
              <w:pStyle w:val="Answerline02middlerows"/>
            </w:pPr>
            <w:r>
              <mc:AlternateContent>
                <mc:Choice Requires="wps">
                  <w:drawing>
                    <wp:inline distT="0" distB="0" distL="0" distR="0" wp14:anchorId="2B9B57AF" wp14:editId="017F9085">
                      <wp:extent cx="4972609" cy="0"/>
                      <wp:effectExtent l="0" t="0" r="19050" b="19050"/>
                      <wp:docPr id="9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" strokecolor="#a6a6a6">
                      <o:lock v:ext="edit" shapetype="f"/>
                      <w10:anchorlock/>
                    </v:line>
                  </w:pict>
                </mc:Fallback>
              </mc:AlternateContent>
            </w:r>
          </w:p>
          <w:p w14:paraId="399ABE10" w14:textId="77777777" w:rsidR="00353D08" w:rsidRDefault="00353D08" w:rsidP="00353D08">
            <w:pPr>
              <w:pStyle w:val="Answerline02middlerows"/>
            </w:pPr>
            <w:r>
              <mc:AlternateContent>
                <mc:Choice Requires="wps">
                  <w:drawing>
                    <wp:inline distT="0" distB="0" distL="0" distR="0" wp14:anchorId="15D7FDC9" wp14:editId="1A2FB5BB">
                      <wp:extent cx="4972609" cy="0"/>
                      <wp:effectExtent l="0" t="0" r="19050" b="19050"/>
                      <wp:docPr id="10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" strokecolor="#a6a6a6">
                      <o:lock v:ext="edit" shapetype="f"/>
                      <w10:anchorlock/>
                    </v:line>
                  </w:pict>
                </mc:Fallback>
              </mc:AlternateContent>
            </w:r>
          </w:p>
          <w:p w14:paraId="007A3579" w14:textId="77777777" w:rsidR="00353D08" w:rsidRPr="00485267" w:rsidRDefault="00353D08" w:rsidP="00353D08">
            <w:pPr>
              <w:pStyle w:val="Answerline02middlerows"/>
            </w:pPr>
            <w:r>
              <mc:AlternateContent>
                <mc:Choice Requires="wps">
                  <w:drawing>
                    <wp:inline distT="0" distB="0" distL="0" distR="0" wp14:anchorId="335B7E45" wp14:editId="5807E928">
                      <wp:extent cx="4972609" cy="0"/>
                      <wp:effectExtent l="0" t="0" r="19050" b="19050"/>
                      <wp:docPr id="9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" strokecolor="#a6a6a6">
                      <o:lock v:ext="edit" shapetype="f"/>
                      <w10:anchorlock/>
                    </v:line>
                  </w:pict>
                </mc:Fallback>
              </mc:AlternateContent>
            </w:r>
          </w:p>
          <w:p w14:paraId="6B620546" w14:textId="77777777" w:rsidR="00353D08" w:rsidRDefault="00353D08" w:rsidP="00353D08">
            <w:pPr>
              <w:pStyle w:val="Answerline02middlerows"/>
            </w:pPr>
            <w:r>
              <mc:AlternateContent>
                <mc:Choice Requires="wps">
                  <w:drawing>
                    <wp:inline distT="0" distB="0" distL="0" distR="0" wp14:anchorId="42887BAF" wp14:editId="08FDCA22">
                      <wp:extent cx="4972609" cy="0"/>
                      <wp:effectExtent l="0" t="0" r="19050" b="19050"/>
                      <wp:docPr id="9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" strokecolor="#a6a6a6">
                      <o:lock v:ext="edit" shapetype="f"/>
                      <w10:anchorlock/>
                    </v:line>
                  </w:pict>
                </mc:Fallback>
              </mc:AlternateContent>
            </w:r>
          </w:p>
          <w:p w14:paraId="2A712F9D" w14:textId="77777777" w:rsidR="00353D08" w:rsidRPr="00485267" w:rsidRDefault="00353D08" w:rsidP="00353D08">
            <w:pPr>
              <w:pStyle w:val="Answerline02middlerows"/>
            </w:pPr>
            <w:r>
              <mc:AlternateContent>
                <mc:Choice Requires="wps">
                  <w:drawing>
                    <wp:inline distT="0" distB="0" distL="0" distR="0" wp14:anchorId="0B4040DD" wp14:editId="3B050ED7">
                      <wp:extent cx="4972609" cy="0"/>
                      <wp:effectExtent l="0" t="0" r="19050" b="19050"/>
                      <wp:docPr id="10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" strokecolor="#a6a6a6">
                      <o:lock v:ext="edit" shapetype="f"/>
                      <w10:anchorlock/>
                    </v:line>
                  </w:pict>
                </mc:Fallback>
              </mc:AlternateContent>
            </w:r>
          </w:p>
          <w:p w14:paraId="533C6FAD" w14:textId="77777777" w:rsidR="00353D08" w:rsidRPr="00485267" w:rsidRDefault="00353D08" w:rsidP="00353D08">
            <w:pPr>
              <w:pStyle w:val="Answerline02middlerows"/>
            </w:pPr>
            <w:r>
              <mc:AlternateContent>
                <mc:Choice Requires="wps">
                  <w:drawing>
                    <wp:inline distT="0" distB="0" distL="0" distR="0" wp14:anchorId="4C171C8E" wp14:editId="2DAF543F">
                      <wp:extent cx="4972609" cy="0"/>
                      <wp:effectExtent l="0" t="0" r="19050" b="19050"/>
                      <wp:docPr id="10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" strokecolor="#a6a6a6">
                      <o:lock v:ext="edit" shapetype="f"/>
                      <w10:anchorlock/>
                    </v:line>
                  </w:pict>
                </mc:Fallback>
              </mc:AlternateContent>
            </w:r>
          </w:p>
          <w:p w14:paraId="5095314A" w14:textId="77777777" w:rsidR="00353D08" w:rsidRPr="00485267" w:rsidRDefault="00353D08" w:rsidP="00353D08">
            <w:pPr>
              <w:pStyle w:val="Answerline02middlerows"/>
            </w:pPr>
            <w:r>
              <mc:AlternateContent>
                <mc:Choice Requires="wps">
                  <w:drawing>
                    <wp:inline distT="0" distB="0" distL="0" distR="0" wp14:anchorId="3A3FB480" wp14:editId="38FC7482">
                      <wp:extent cx="4972609" cy="0"/>
                      <wp:effectExtent l="0" t="0" r="19050" b="19050"/>
                      <wp:docPr id="10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" strokecolor="#a6a6a6">
                      <o:lock v:ext="edit" shapetype="f"/>
                      <w10:anchorlock/>
                    </v:line>
                  </w:pict>
                </mc:Fallback>
              </mc:AlternateContent>
            </w:r>
          </w:p>
          <w:p w14:paraId="3CFFA353" w14:textId="77777777" w:rsidR="00303FF9" w:rsidRPr="00485267" w:rsidRDefault="00303FF9" w:rsidP="00303FF9">
            <w:pPr>
              <w:pStyle w:val="Answerline02middlerows"/>
            </w:pPr>
            <w:r>
              <mc:AlternateContent>
                <mc:Choice Requires="wps">
                  <w:drawing>
                    <wp:inline distT="0" distB="0" distL="0" distR="0" wp14:anchorId="71CD7BDD" wp14:editId="7315CB29">
                      <wp:extent cx="4972609" cy="0"/>
                      <wp:effectExtent l="0" t="0" r="19050" b="19050"/>
                      <wp:docPr id="1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" strokecolor="#a6a6a6">
                      <o:lock v:ext="edit" shapetype="f"/>
                      <w10:anchorlock/>
                    </v:line>
                  </w:pict>
                </mc:Fallback>
              </mc:AlternateContent>
            </w:r>
          </w:p>
          <w:p w14:paraId="36298484" w14:textId="77777777" w:rsidR="00303FF9" w:rsidRPr="00485267" w:rsidRDefault="00303FF9" w:rsidP="00303FF9">
            <w:pPr>
              <w:pStyle w:val="Answerline02middlerows"/>
            </w:pPr>
            <w:r>
              <mc:AlternateContent>
                <mc:Choice Requires="wps">
                  <w:drawing>
                    <wp:inline distT="0" distB="0" distL="0" distR="0" wp14:anchorId="261FEA18" wp14:editId="31645A7C">
                      <wp:extent cx="4972609" cy="0"/>
                      <wp:effectExtent l="0" t="0" r="19050" b="19050"/>
                      <wp:docPr id="1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" strokecolor="#a6a6a6">
                      <o:lock v:ext="edit" shapetype="f"/>
                      <w10:anchorlock/>
                    </v:line>
                  </w:pict>
                </mc:Fallback>
              </mc:AlternateContent>
            </w:r>
          </w:p>
          <w:p w14:paraId="71F010A0" w14:textId="77777777" w:rsidR="00303FF9" w:rsidRPr="00485267" w:rsidRDefault="00303FF9" w:rsidP="00303FF9">
            <w:pPr>
              <w:pStyle w:val="Answerline02middlerows"/>
            </w:pPr>
            <w:r>
              <mc:AlternateContent>
                <mc:Choice Requires="wps">
                  <w:drawing>
                    <wp:inline distT="0" distB="0" distL="0" distR="0" wp14:anchorId="125333E9" wp14:editId="1CFB1BE8">
                      <wp:extent cx="4972609" cy="0"/>
                      <wp:effectExtent l="0" t="0" r="19050" b="19050"/>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" strokecolor="#a6a6a6">
                      <o:lock v:ext="edit" shapetype="f"/>
                      <w10:anchorlock/>
                    </v:line>
                  </w:pict>
                </mc:Fallback>
              </mc:AlternateContent>
            </w:r>
          </w:p>
          <w:p w14:paraId="21BAB234" w14:textId="77777777" w:rsidR="00303FF9" w:rsidRPr="00485267" w:rsidRDefault="00303FF9" w:rsidP="00303FF9">
            <w:pPr>
              <w:pStyle w:val="Answerline02middlerows"/>
            </w:pPr>
            <w:r>
              <mc:AlternateContent>
                <mc:Choice Requires="wps">
                  <w:drawing>
                    <wp:inline distT="0" distB="0" distL="0" distR="0" wp14:anchorId="686A57D7" wp14:editId="52B8B4A9">
                      <wp:extent cx="4972609" cy="0"/>
                      <wp:effectExtent l="0" t="0" r="19050" b="19050"/>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" strokecolor="#a6a6a6">
                      <o:lock v:ext="edit" shapetype="f"/>
                      <w10:anchorlock/>
                    </v:line>
                  </w:pict>
                </mc:Fallback>
              </mc:AlternateContent>
            </w:r>
          </w:p>
          <w:p w14:paraId="601EEBE8" w14:textId="77777777" w:rsidR="00353D08" w:rsidRPr="00485267" w:rsidRDefault="00353D08" w:rsidP="00353D08">
            <w:pPr>
              <w:pStyle w:val="Answerline02middlerows"/>
            </w:pPr>
            <w:r>
              <mc:AlternateContent>
                <mc:Choice Requires="wps">
                  <w:drawing>
                    <wp:inline distT="0" distB="0" distL="0" distR="0" wp14:anchorId="0C4B824C" wp14:editId="47D26757">
                      <wp:extent cx="4972609" cy="0"/>
                      <wp:effectExtent l="0" t="0" r="19050" b="19050"/>
                      <wp:docPr id="1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" strokecolor="#a6a6a6">
                      <o:lock v:ext="edit" shapetype="f"/>
                      <w10:anchorlock/>
                    </v:line>
                  </w:pict>
                </mc:Fallback>
              </mc:AlternateContent>
            </w:r>
          </w:p>
          <w:p w14:paraId="1D4D18B2" w14:textId="77777777" w:rsidR="00353D08" w:rsidRPr="00485267" w:rsidRDefault="00353D08" w:rsidP="00353D08">
            <w:pPr>
              <w:pStyle w:val="Answerline02middlerows"/>
            </w:pPr>
            <w:r>
              <mc:AlternateContent>
                <mc:Choice Requires="wps">
                  <w:drawing>
                    <wp:inline distT="0" distB="0" distL="0" distR="0" wp14:anchorId="6DD34440" wp14:editId="5CEE4EAC">
                      <wp:extent cx="4972609" cy="0"/>
                      <wp:effectExtent l="0" t="0" r="19050" b="19050"/>
                      <wp:docPr id="11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" strokecolor="#a6a6a6">
                      <o:lock v:ext="edit" shapetype="f"/>
                      <w10:anchorlock/>
                    </v:line>
                  </w:pict>
                </mc:Fallback>
              </mc:AlternateContent>
            </w:r>
          </w:p>
          <w:p w14:paraId="31B93058" w14:textId="77777777" w:rsidR="00353D08" w:rsidRPr="00485267" w:rsidRDefault="00353D08" w:rsidP="00353D08">
            <w:pPr>
              <w:pStyle w:val="Answerline02middlerows"/>
            </w:pPr>
            <w:r>
              <mc:AlternateContent>
                <mc:Choice Requires="wps">
                  <w:drawing>
                    <wp:inline distT="0" distB="0" distL="0" distR="0" wp14:anchorId="3D4D0D67" wp14:editId="5007F7FE">
                      <wp:extent cx="4972609" cy="0"/>
                      <wp:effectExtent l="0" t="0" r="19050" b="19050"/>
                      <wp:docPr id="1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" strokecolor="#a6a6a6">
                      <o:lock v:ext="edit" shapetype="f"/>
                      <w10:anchorlock/>
                    </v:line>
                  </w:pict>
                </mc:Fallback>
              </mc:AlternateContent>
            </w:r>
          </w:p>
          <w:p w14:paraId="288064FB" w14:textId="77777777" w:rsidR="00353D08" w:rsidRDefault="00353D08" w:rsidP="00353D08">
            <w:pPr>
              <w:pStyle w:val="Answerline03lastrow"/>
            </w:pPr>
            <w:r>
              <mc:AlternateContent>
                <mc:Choice Requires="wps">
                  <w:drawing>
                    <wp:inline distT="0" distB="0" distL="0" distR="0" wp14:anchorId="5CC1A15D" wp14:editId="0B5861AD">
                      <wp:extent cx="4972609" cy="0"/>
                      <wp:effectExtent l="0" t="0" r="19050" b="19050"/>
                      <wp:docPr id="7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609" cy="0"/>
                              </a:xfrm>
                              <a:prstGeom prst="line">
                                <a:avLst/>
                              </a:prstGeom>
                              <a:noFill/>
                              <a:ln w="9525" cap="flat" cmpd="sng" algn="ctr">
                                <a:solidFill>
                                  <a:sysClr val="window" lastClr="FFFFFF">
                                    <a:lumMod val="65000"/>
                                  </a:sysClr>
                                </a:solidFill>
                                <a:prstDash val="solid"/>
                              </a:ln>
                              <a:effectLst/>
                            </wps:spPr>
                            <wps:bodyPr/>
                          </wps:wsp>
                        </a:graphicData>
                      </a:graphic>
                    </wp:inline>
                  </w:drawing>
                </mc:Choice>
                <mc:Fallback>
                  <w:pict>
                    <v:line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39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" strokecolor="#a6a6a6">
                      <o:lock v:ext="edit" shapetype="f"/>
                      <w10:anchorlock/>
                    </v:line>
                  </w:pict>
                </mc:Fallback>
              </mc:AlternateContent>
            </w:r>
          </w:p>
        </w:tc>
      </w:tr>
      <w:tr w:rsidR="00353D08" w14:paraId="38F0291D" w14:textId="77777777" w:rsidTr="0071239F">
        <w:trPr>
          <w:jc w:val="center"/>
        </w:trPr>
        <w:tc>
          <w:tcPr>
            <w:tcW w:w="1810" w:type="dxa"/>
            <w:shd w:val="clear" w:color="auto" w:fill="FFE9E0"/>
            <w:tcMar>
              <w:top w:w="108" w:type="dxa"/>
              <w:left w:w="108" w:type="dxa"/>
              <w:bottom w:w="108" w:type="dxa"/>
            </w:tcMar>
          </w:tcPr>
          <w:p w14:paraId="289C05CC" w14:textId="77777777" w:rsidR="00353D08" w:rsidRPr="00353D08" w:rsidRDefault="00353D08" w:rsidP="00303FF9">
            <w:pPr>
              <w:pStyle w:val="BodyText0ptspace"/>
              <w:spacing w:after="1440"/>
              <w:rPr>
                <w:rStyle w:val="Bold"/>
              </w:rPr>
            </w:pPr>
            <w:r w:rsidRPr="00353D08">
              <w:rPr>
                <w:rStyle w:val="Bold"/>
              </w:rPr>
              <w:t>Explain using specific events and details.</w:t>
            </w:r>
          </w:p>
        </w:tc>
        <w:tc>
          <w:tcPr>
            <w:tcW w:w="8076" w:type="dxa"/>
            <w:vMerge/>
            <w:tcMar>
              <w:top w:w="108" w:type="dxa"/>
              <w:left w:w="108" w:type="dxa"/>
              <w:bottom w:w="108" w:type="dxa"/>
            </w:tcMar>
          </w:tcPr>
          <w:p w14:paraId="04973C47" w14:textId="77777777" w:rsidR="00353D08" w:rsidRDefault="00353D08" w:rsidP="00353D08">
            <w:pPr>
              <w:pStyle w:val="BodyText6ptIndent"/>
              <w:ind w:left="0"/>
            </w:pPr>
          </w:p>
        </w:tc>
      </w:tr>
      <w:tr w:rsidR="00353D08" w14:paraId="5D8B43D6" w14:textId="77777777" w:rsidTr="0071239F">
        <w:trPr>
          <w:jc w:val="center"/>
        </w:trPr>
        <w:tc>
          <w:tcPr>
            <w:tcW w:w="1810" w:type="dxa"/>
            <w:shd w:val="clear" w:color="auto" w:fill="FFE9E0"/>
            <w:tcMar>
              <w:top w:w="108" w:type="dxa"/>
              <w:left w:w="108" w:type="dxa"/>
              <w:bottom w:w="108" w:type="dxa"/>
            </w:tcMar>
          </w:tcPr>
          <w:p w14:paraId="706615A6" w14:textId="77777777" w:rsidR="00353D08" w:rsidRPr="00353D08" w:rsidRDefault="00353D08" w:rsidP="00303FF9">
            <w:pPr>
              <w:pStyle w:val="BodyText0ptspace"/>
              <w:spacing w:after="840"/>
              <w:rPr>
                <w:rStyle w:val="Bold"/>
              </w:rPr>
            </w:pPr>
            <w:r w:rsidRPr="00353D08">
              <w:rPr>
                <w:rStyle w:val="Bold"/>
              </w:rPr>
              <w:t>Elaborate using evidence from sources (primary and secondary).</w:t>
            </w:r>
          </w:p>
        </w:tc>
        <w:tc>
          <w:tcPr>
            <w:tcW w:w="8076" w:type="dxa"/>
            <w:vMerge/>
            <w:tcMar>
              <w:top w:w="108" w:type="dxa"/>
              <w:left w:w="108" w:type="dxa"/>
              <w:bottom w:w="108" w:type="dxa"/>
            </w:tcMar>
          </w:tcPr>
          <w:p w14:paraId="17597286" w14:textId="77777777" w:rsidR="00353D08" w:rsidRDefault="00353D08" w:rsidP="00353D08">
            <w:pPr>
              <w:pStyle w:val="BodyText6ptIndent"/>
              <w:ind w:left="0"/>
            </w:pPr>
          </w:p>
        </w:tc>
      </w:tr>
      <w:tr w:rsidR="00353D08" w14:paraId="2A66663C" w14:textId="77777777" w:rsidTr="0071239F">
        <w:trPr>
          <w:jc w:val="center"/>
        </w:trPr>
        <w:tc>
          <w:tcPr>
            <w:tcW w:w="1810" w:type="dxa"/>
            <w:shd w:val="clear" w:color="auto" w:fill="FFE9E0"/>
            <w:tcMar>
              <w:top w:w="108" w:type="dxa"/>
              <w:left w:w="108" w:type="dxa"/>
              <w:bottom w:w="108" w:type="dxa"/>
            </w:tcMar>
          </w:tcPr>
          <w:p w14:paraId="42B65BAF" w14:textId="77777777" w:rsidR="00353D08" w:rsidRPr="00353D08" w:rsidRDefault="00353D08" w:rsidP="00353D08">
            <w:pPr>
              <w:pStyle w:val="BodyText0ptspace"/>
              <w:rPr>
                <w:rStyle w:val="Bold"/>
              </w:rPr>
            </w:pPr>
            <w:r w:rsidRPr="00353D08">
              <w:rPr>
                <w:rStyle w:val="Bold"/>
              </w:rPr>
              <w:t>Link back to the topic of the text.</w:t>
            </w:r>
          </w:p>
        </w:tc>
        <w:tc>
          <w:tcPr>
            <w:tcW w:w="8076" w:type="dxa"/>
            <w:vMerge/>
            <w:tcMar>
              <w:top w:w="108" w:type="dxa"/>
              <w:left w:w="108" w:type="dxa"/>
              <w:bottom w:w="108" w:type="dxa"/>
            </w:tcMar>
          </w:tcPr>
          <w:p w14:paraId="68E81479" w14:textId="77777777" w:rsidR="00353D08" w:rsidRDefault="00353D08" w:rsidP="00353D08">
            <w:pPr>
              <w:pStyle w:val="BodyText6ptIndent"/>
              <w:ind w:left="0"/>
            </w:pPr>
          </w:p>
        </w:tc>
      </w:tr>
    </w:tbl>
    <w:p w14:paraId="356CE470" w14:textId="77777777" w:rsidR="000277FD" w:rsidRPr="009C206B" w:rsidRDefault="000277FD" w:rsidP="009C206B"/>
    <w:p w14:paraId="2D8471F5" w14:textId="77777777" w:rsidR="000277FD" w:rsidRPr="009C206B" w:rsidRDefault="000277FD" w:rsidP="009C206B">
      <w:pPr>
        <w:sectPr w:rsidR="000277FD" w:rsidRPr="009C206B" w:rsidSect="00353D08">
          <w:pgSz w:w="11906" w:h="16838" w:code="9"/>
          <w:pgMar w:top="851" w:right="851" w:bottom="851" w:left="851" w:header="454" w:footer="454" w:gutter="0"/>
          <w:cols w:space="708"/>
          <w:docGrid w:linePitch="360"/>
        </w:sectPr>
      </w:pPr>
    </w:p>
    <w:tbl>
      <w:tblPr>
        <w:tblW w:w="0" w:type="auto"/>
        <w:tblLayout w:type="fixed"/>
        <w:tblLook w:val="01E0" w:firstRow="1" w:lastRow="1" w:firstColumn="1" w:lastColumn="1" w:noHBand="0" w:noVBand="0"/>
      </w:tblPr>
      <w:tblGrid>
        <w:gridCol w:w="10598"/>
        <w:gridCol w:w="992"/>
        <w:gridCol w:w="3686"/>
      </w:tblGrid>
      <w:tr w:rsidR="006A5D6B" w:rsidRPr="003A77F3" w14:paraId="3D361268" w14:textId="77777777" w:rsidTr="00855FE8">
        <w:trPr>
          <w:trHeight w:val="324"/>
        </w:trPr>
        <w:tc>
          <w:tcPr>
            <w:tcW w:w="10598" w:type="dxa"/>
          </w:tcPr>
          <w:p w14:paraId="4D14929A" w14:textId="77777777" w:rsidR="006A5D6B" w:rsidRPr="003A77F3" w:rsidRDefault="006A5D6B" w:rsidP="006974A7">
            <w:pPr>
              <w:pStyle w:val="GTMJBlueHeaderLeftalign"/>
            </w:pPr>
            <w:r w:rsidRPr="003A77F3">
              <w:lastRenderedPageBreak/>
              <w:t xml:space="preserve">Year </w:t>
            </w:r>
            <w:r>
              <w:t>5</w:t>
            </w:r>
            <w:r w:rsidRPr="003A77F3">
              <w:t xml:space="preserve"> </w:t>
            </w:r>
            <w:r>
              <w:t>HASS</w:t>
            </w:r>
            <w:r w:rsidRPr="003A77F3">
              <w:t xml:space="preserve">: Unit </w:t>
            </w:r>
            <w:r>
              <w:t>3</w:t>
            </w:r>
            <w:r w:rsidRPr="003A77F3">
              <w:t xml:space="preserve"> — </w:t>
            </w:r>
            <w:r w:rsidRPr="006A5D6B">
              <w:t>Communities in colonial Australia (1800s)</w:t>
            </w:r>
          </w:p>
        </w:tc>
        <w:tc>
          <w:tcPr>
            <w:tcW w:w="992" w:type="dxa"/>
          </w:tcPr>
          <w:p w14:paraId="29490C8B" w14:textId="77777777" w:rsidR="006A5D6B" w:rsidRPr="003A77F3" w:rsidRDefault="006A5D6B" w:rsidP="00855FE8">
            <w:pPr>
              <w:pStyle w:val="GTMJBlueHeaderRightalign"/>
            </w:pPr>
            <w:r w:rsidRPr="003A77F3">
              <w:t>Name:</w:t>
            </w:r>
          </w:p>
        </w:tc>
        <w:tc>
          <w:tcPr>
            <w:tcW w:w="3686" w:type="dxa"/>
            <w:shd w:val="clear" w:color="auto" w:fill="F2F2F2" w:themeFill="background1" w:themeFillShade="F2"/>
          </w:tcPr>
          <w:p w14:paraId="7272E7DE" w14:textId="77777777" w:rsidR="006A5D6B" w:rsidRPr="003A77F3" w:rsidRDefault="006A5D6B" w:rsidP="00855FE8">
            <w:pPr>
              <w:pStyle w:val="BodyText0ptspace"/>
            </w:pPr>
          </w:p>
        </w:tc>
      </w:tr>
    </w:tbl>
    <w:p w14:paraId="5E6CE2D7" w14:textId="46CB70E7" w:rsidR="006A5D6B" w:rsidRPr="003763FE" w:rsidRDefault="006A5D6B" w:rsidP="006A5D6B">
      <w:pPr>
        <w:pStyle w:val="GTMJPurpose"/>
        <w:rPr>
          <w:sz w:val="20"/>
          <w:szCs w:val="20"/>
        </w:rPr>
      </w:pPr>
      <w:r w:rsidRPr="00B84797">
        <w:rPr>
          <w:rStyle w:val="Bold"/>
          <w:sz w:val="20"/>
          <w:szCs w:val="20"/>
        </w:rPr>
        <w:t>Purpose of assessment:</w:t>
      </w:r>
      <w:r w:rsidRPr="00B84797">
        <w:rPr>
          <w:sz w:val="20"/>
          <w:szCs w:val="20"/>
        </w:rPr>
        <w:t xml:space="preserve"> To conduct an inquiry to answer the inquiry question: </w:t>
      </w:r>
      <w:r w:rsidRPr="003763FE">
        <w:rPr>
          <w:rStyle w:val="Italic"/>
          <w:sz w:val="20"/>
          <w:szCs w:val="20"/>
        </w:rPr>
        <w:t xml:space="preserve">How and why did the lives of the people in the Australian colonies change </w:t>
      </w:r>
      <w:r w:rsidR="000918D2" w:rsidRPr="003763FE">
        <w:rPr>
          <w:rStyle w:val="Italic"/>
          <w:sz w:val="20"/>
          <w:szCs w:val="20"/>
        </w:rPr>
        <w:t xml:space="preserve">or stay the same </w:t>
      </w:r>
      <w:r w:rsidRPr="003763FE">
        <w:rPr>
          <w:rStyle w:val="Italic"/>
          <w:sz w:val="20"/>
          <w:szCs w:val="20"/>
        </w:rPr>
        <w:t>because of the gold rush?</w:t>
      </w:r>
    </w:p>
    <w:tbl>
      <w:tblPr>
        <w:tblW w:w="4975" w:type="pct"/>
        <w:tblLayout w:type="fixed"/>
        <w:tblLook w:val="01E0" w:firstRow="1" w:lastRow="1" w:firstColumn="1" w:lastColumn="1" w:noHBand="0" w:noVBand="0"/>
      </w:tblPr>
      <w:tblGrid>
        <w:gridCol w:w="536"/>
        <w:gridCol w:w="285"/>
        <w:gridCol w:w="4490"/>
        <w:gridCol w:w="431"/>
        <w:gridCol w:w="288"/>
        <w:gridCol w:w="2878"/>
        <w:gridCol w:w="431"/>
        <w:gridCol w:w="288"/>
        <w:gridCol w:w="2446"/>
        <w:gridCol w:w="433"/>
        <w:gridCol w:w="287"/>
        <w:gridCol w:w="1911"/>
        <w:gridCol w:w="571"/>
      </w:tblGrid>
      <w:tr w:rsidR="00B84797" w:rsidRPr="003A77F3" w14:paraId="2A3F69D2" w14:textId="77777777" w:rsidTr="00B84797">
        <w:trPr>
          <w:trHeight w:val="340"/>
        </w:trPr>
        <w:tc>
          <w:tcPr>
            <w:tcW w:w="5230" w:type="dxa"/>
            <w:gridSpan w:val="3"/>
            <w:tcBorders>
              <w:top w:val="single" w:sz="12" w:space="0" w:color="FFFFFF" w:themeColor="background1"/>
              <w:left w:val="single" w:sz="12" w:space="0" w:color="FFFFFF"/>
              <w:right w:val="single" w:sz="12" w:space="0" w:color="FFFFFF"/>
            </w:tcBorders>
            <w:shd w:val="clear" w:color="auto" w:fill="DB3F30"/>
            <w:vAlign w:val="center"/>
          </w:tcPr>
          <w:p w14:paraId="124741C0" w14:textId="2948CBC4" w:rsidR="006974A7" w:rsidRPr="003A77F3" w:rsidRDefault="003763FE" w:rsidP="00855FE8">
            <w:pPr>
              <w:pStyle w:val="GTMJAssessableelementwhite"/>
            </w:pPr>
            <w:r>
              <w:t>Knowledge and u</w:t>
            </w:r>
            <w:r w:rsidR="006974A7" w:rsidRPr="006974A7">
              <w:t>nderstanding</w:t>
            </w:r>
          </w:p>
        </w:tc>
        <w:tc>
          <w:tcPr>
            <w:tcW w:w="3544" w:type="dxa"/>
            <w:gridSpan w:val="3"/>
            <w:tcBorders>
              <w:top w:val="single" w:sz="12" w:space="0" w:color="FFFFFF" w:themeColor="background1"/>
              <w:left w:val="single" w:sz="12" w:space="0" w:color="FFFFFF"/>
              <w:right w:val="single" w:sz="12" w:space="0" w:color="FFFFFF"/>
            </w:tcBorders>
            <w:shd w:val="clear" w:color="auto" w:fill="DB3F30"/>
            <w:vAlign w:val="center"/>
          </w:tcPr>
          <w:p w14:paraId="52B22EF4" w14:textId="77777777" w:rsidR="006974A7" w:rsidRPr="003A77F3" w:rsidRDefault="006974A7" w:rsidP="00855FE8">
            <w:pPr>
              <w:pStyle w:val="GTMJAssessableelementwhite"/>
            </w:pPr>
            <w:r w:rsidRPr="006974A7">
              <w:t>Questioning and researching</w:t>
            </w:r>
          </w:p>
        </w:tc>
        <w:tc>
          <w:tcPr>
            <w:tcW w:w="3118" w:type="dxa"/>
            <w:gridSpan w:val="3"/>
            <w:tcBorders>
              <w:top w:val="single" w:sz="12" w:space="0" w:color="FFFFFF" w:themeColor="background1"/>
              <w:left w:val="single" w:sz="12" w:space="0" w:color="FFFFFF"/>
              <w:right w:val="single" w:sz="12" w:space="0" w:color="FFFFFF"/>
            </w:tcBorders>
            <w:shd w:val="clear" w:color="auto" w:fill="DB3F30"/>
            <w:vAlign w:val="center"/>
          </w:tcPr>
          <w:p w14:paraId="18C01611" w14:textId="77777777" w:rsidR="006974A7" w:rsidRPr="003A77F3" w:rsidRDefault="006974A7" w:rsidP="00855FE8">
            <w:pPr>
              <w:pStyle w:val="GTMJAssessableelementwhite"/>
            </w:pPr>
            <w:r w:rsidRPr="006974A7">
              <w:t>Analysing, inquiring and evaluating</w:t>
            </w:r>
          </w:p>
        </w:tc>
        <w:tc>
          <w:tcPr>
            <w:tcW w:w="2591" w:type="dxa"/>
            <w:gridSpan w:val="3"/>
            <w:tcBorders>
              <w:top w:val="single" w:sz="12" w:space="0" w:color="FFFFFF" w:themeColor="background1"/>
              <w:left w:val="single" w:sz="12" w:space="0" w:color="FFFFFF"/>
              <w:right w:val="single" w:sz="12" w:space="0" w:color="FFFFFF"/>
            </w:tcBorders>
            <w:shd w:val="clear" w:color="auto" w:fill="DB3F30"/>
            <w:vAlign w:val="center"/>
          </w:tcPr>
          <w:p w14:paraId="1C1B5256" w14:textId="77777777" w:rsidR="006974A7" w:rsidRPr="003A77F3" w:rsidRDefault="006974A7" w:rsidP="00855FE8">
            <w:pPr>
              <w:pStyle w:val="GTMJAssessableelementwhite"/>
            </w:pPr>
            <w:r w:rsidRPr="006974A7">
              <w:t>Communicating</w:t>
            </w:r>
          </w:p>
        </w:tc>
        <w:tc>
          <w:tcPr>
            <w:tcW w:w="562" w:type="dxa"/>
            <w:tcBorders>
              <w:left w:val="single" w:sz="8" w:space="0" w:color="6FBDBE"/>
            </w:tcBorders>
            <w:shd w:val="clear" w:color="auto" w:fill="auto"/>
            <w:vAlign w:val="center"/>
          </w:tcPr>
          <w:p w14:paraId="5F325DA5" w14:textId="77777777" w:rsidR="006974A7" w:rsidRPr="003A77F3" w:rsidRDefault="006974A7" w:rsidP="00855FE8">
            <w:pPr>
              <w:pStyle w:val="GTMJTask-specassessableelements"/>
            </w:pPr>
          </w:p>
        </w:tc>
      </w:tr>
      <w:tr w:rsidR="00B84797" w:rsidRPr="0050241B" w14:paraId="2A625977" w14:textId="77777777" w:rsidTr="00B24E48">
        <w:trPr>
          <w:trHeight w:val="340"/>
        </w:trPr>
        <w:tc>
          <w:tcPr>
            <w:tcW w:w="5230" w:type="dxa"/>
            <w:gridSpan w:val="3"/>
            <w:tcBorders>
              <w:left w:val="single" w:sz="12" w:space="0" w:color="FFFFFF"/>
              <w:right w:val="single" w:sz="12" w:space="0" w:color="FFFFFF"/>
            </w:tcBorders>
            <w:shd w:val="clear" w:color="auto" w:fill="FDC7B9"/>
          </w:tcPr>
          <w:p w14:paraId="5DCB5FD3" w14:textId="51DF259D" w:rsidR="006974A7" w:rsidRPr="0050241B" w:rsidRDefault="006974A7" w:rsidP="00B24E48">
            <w:pPr>
              <w:pStyle w:val="GTMJTask-specassessableelements"/>
              <w:rPr>
                <w:sz w:val="16"/>
                <w:szCs w:val="16"/>
              </w:rPr>
            </w:pPr>
            <w:r w:rsidRPr="0050241B">
              <w:rPr>
                <w:sz w:val="16"/>
                <w:szCs w:val="16"/>
              </w:rPr>
              <w:t>Describe the significance of people and events/developments in bringing about change</w:t>
            </w:r>
            <w:r w:rsidR="00F83166">
              <w:rPr>
                <w:sz w:val="16"/>
                <w:szCs w:val="16"/>
              </w:rPr>
              <w:t>.</w:t>
            </w:r>
          </w:p>
          <w:p w14:paraId="5E2806E1" w14:textId="78B2E235" w:rsidR="006974A7" w:rsidRPr="0050241B" w:rsidRDefault="006974A7" w:rsidP="00B24E48">
            <w:pPr>
              <w:pStyle w:val="GTMJTask-specassessableelements"/>
              <w:rPr>
                <w:sz w:val="16"/>
                <w:szCs w:val="16"/>
              </w:rPr>
            </w:pPr>
            <w:r w:rsidRPr="0050241B">
              <w:rPr>
                <w:sz w:val="16"/>
                <w:szCs w:val="16"/>
              </w:rPr>
              <w:t>Identify the causes and effects of change on particular communities</w:t>
            </w:r>
            <w:r w:rsidR="00F83166">
              <w:rPr>
                <w:sz w:val="16"/>
                <w:szCs w:val="16"/>
              </w:rPr>
              <w:t>.</w:t>
            </w:r>
          </w:p>
          <w:p w14:paraId="409CCECA" w14:textId="019CF3DC" w:rsidR="006974A7" w:rsidRPr="0050241B" w:rsidRDefault="006974A7" w:rsidP="00B24E48">
            <w:pPr>
              <w:pStyle w:val="GTMJTask-specassessableelements"/>
              <w:rPr>
                <w:sz w:val="16"/>
                <w:szCs w:val="16"/>
              </w:rPr>
            </w:pPr>
            <w:r w:rsidRPr="0050241B">
              <w:rPr>
                <w:sz w:val="16"/>
                <w:szCs w:val="16"/>
              </w:rPr>
              <w:t>Describe aspects of the past that have remained the same</w:t>
            </w:r>
            <w:r w:rsidR="00F83166">
              <w:rPr>
                <w:sz w:val="16"/>
                <w:szCs w:val="16"/>
              </w:rPr>
              <w:t>.</w:t>
            </w:r>
          </w:p>
          <w:p w14:paraId="5AB5E82F" w14:textId="7D43E1E9" w:rsidR="006974A7" w:rsidRPr="0050241B" w:rsidRDefault="006974A7" w:rsidP="00B24E48">
            <w:pPr>
              <w:pStyle w:val="GTMJTask-specassessableelements"/>
              <w:rPr>
                <w:sz w:val="16"/>
                <w:szCs w:val="16"/>
              </w:rPr>
            </w:pPr>
            <w:r w:rsidRPr="0050241B">
              <w:rPr>
                <w:sz w:val="16"/>
                <w:szCs w:val="16"/>
              </w:rPr>
              <w:t>Describe the experiences of different people in the past</w:t>
            </w:r>
            <w:r w:rsidR="00F83166">
              <w:rPr>
                <w:sz w:val="16"/>
                <w:szCs w:val="16"/>
              </w:rPr>
              <w:t>.</w:t>
            </w:r>
          </w:p>
        </w:tc>
        <w:tc>
          <w:tcPr>
            <w:tcW w:w="3544" w:type="dxa"/>
            <w:gridSpan w:val="3"/>
            <w:tcBorders>
              <w:left w:val="single" w:sz="12" w:space="0" w:color="FFFFFF"/>
              <w:right w:val="single" w:sz="12" w:space="0" w:color="FFFFFF"/>
            </w:tcBorders>
            <w:shd w:val="clear" w:color="auto" w:fill="FDC7B9"/>
          </w:tcPr>
          <w:p w14:paraId="0F9933E3" w14:textId="303EA12E" w:rsidR="006974A7" w:rsidRPr="0050241B" w:rsidRDefault="006974A7" w:rsidP="00B24E48">
            <w:pPr>
              <w:pStyle w:val="GTMJTask-specassessableelements"/>
              <w:rPr>
                <w:sz w:val="16"/>
                <w:szCs w:val="16"/>
              </w:rPr>
            </w:pPr>
            <w:r w:rsidRPr="0050241B">
              <w:rPr>
                <w:sz w:val="16"/>
                <w:szCs w:val="16"/>
              </w:rPr>
              <w:t>Develop questions for an investigation</w:t>
            </w:r>
            <w:r w:rsidR="00F83166">
              <w:rPr>
                <w:sz w:val="16"/>
                <w:szCs w:val="16"/>
              </w:rPr>
              <w:t>.</w:t>
            </w:r>
          </w:p>
          <w:p w14:paraId="036832A8" w14:textId="6DBA388D" w:rsidR="006974A7" w:rsidRPr="0050241B" w:rsidRDefault="006974A7" w:rsidP="00B24E48">
            <w:pPr>
              <w:pStyle w:val="GTMJTask-specassessableelements"/>
              <w:rPr>
                <w:sz w:val="16"/>
                <w:szCs w:val="16"/>
              </w:rPr>
            </w:pPr>
            <w:r w:rsidRPr="0050241B">
              <w:rPr>
                <w:sz w:val="16"/>
                <w:szCs w:val="16"/>
              </w:rPr>
              <w:t>Locate and collect information from a range of sources to answer inquiry questions</w:t>
            </w:r>
            <w:r w:rsidR="00F83166">
              <w:rPr>
                <w:sz w:val="16"/>
                <w:szCs w:val="16"/>
              </w:rPr>
              <w:t>.</w:t>
            </w:r>
          </w:p>
        </w:tc>
        <w:tc>
          <w:tcPr>
            <w:tcW w:w="3118" w:type="dxa"/>
            <w:gridSpan w:val="3"/>
            <w:tcBorders>
              <w:left w:val="single" w:sz="12" w:space="0" w:color="FFFFFF"/>
              <w:right w:val="single" w:sz="12" w:space="0" w:color="FFFFFF"/>
            </w:tcBorders>
            <w:shd w:val="clear" w:color="auto" w:fill="FDC7B9"/>
          </w:tcPr>
          <w:p w14:paraId="4F6C0A6E" w14:textId="1C186712" w:rsidR="006974A7" w:rsidRPr="0050241B" w:rsidRDefault="006974A7" w:rsidP="00B24E48">
            <w:pPr>
              <w:pStyle w:val="GTMJTask-specassessableelements"/>
              <w:rPr>
                <w:sz w:val="16"/>
                <w:szCs w:val="16"/>
              </w:rPr>
            </w:pPr>
            <w:r w:rsidRPr="0050241B">
              <w:rPr>
                <w:sz w:val="16"/>
                <w:szCs w:val="16"/>
              </w:rPr>
              <w:t>Examine sources to determine their purpose and to identify different viewpoints</w:t>
            </w:r>
            <w:r w:rsidR="00F83166">
              <w:rPr>
                <w:sz w:val="16"/>
                <w:szCs w:val="16"/>
              </w:rPr>
              <w:t>.</w:t>
            </w:r>
          </w:p>
          <w:p w14:paraId="7ED90F06" w14:textId="6F36DBF4" w:rsidR="006974A7" w:rsidRPr="0050241B" w:rsidRDefault="006974A7" w:rsidP="00B24E48">
            <w:pPr>
              <w:pStyle w:val="GTMJTask-specassessableelements"/>
              <w:rPr>
                <w:sz w:val="16"/>
                <w:szCs w:val="16"/>
              </w:rPr>
            </w:pPr>
            <w:r w:rsidRPr="0050241B">
              <w:rPr>
                <w:sz w:val="16"/>
                <w:szCs w:val="16"/>
              </w:rPr>
              <w:t>Sequence information about events and the lives of individuals in chronological order using timelines</w:t>
            </w:r>
            <w:r w:rsidR="00F83166">
              <w:rPr>
                <w:sz w:val="16"/>
                <w:szCs w:val="16"/>
              </w:rPr>
              <w:t>.</w:t>
            </w:r>
          </w:p>
        </w:tc>
        <w:tc>
          <w:tcPr>
            <w:tcW w:w="2591" w:type="dxa"/>
            <w:gridSpan w:val="3"/>
            <w:tcBorders>
              <w:left w:val="single" w:sz="12" w:space="0" w:color="FFFFFF"/>
              <w:right w:val="single" w:sz="12" w:space="0" w:color="FFFFFF"/>
            </w:tcBorders>
            <w:shd w:val="clear" w:color="auto" w:fill="FDC7B9"/>
          </w:tcPr>
          <w:p w14:paraId="68225D0D" w14:textId="26A1053F" w:rsidR="006974A7" w:rsidRPr="0050241B" w:rsidRDefault="006974A7" w:rsidP="00B24E48">
            <w:pPr>
              <w:pStyle w:val="GTMJTask-specassessableelements"/>
              <w:rPr>
                <w:rFonts w:eastAsia="Arial Unicode MS"/>
                <w:sz w:val="16"/>
                <w:szCs w:val="16"/>
              </w:rPr>
            </w:pPr>
            <w:r w:rsidRPr="0050241B">
              <w:rPr>
                <w:sz w:val="16"/>
                <w:szCs w:val="16"/>
              </w:rPr>
              <w:t>Present their ideas, findings and conclusions in a range of communication forms using discipline-specific terms and appropriate conventions</w:t>
            </w:r>
            <w:r w:rsidR="00F83166">
              <w:rPr>
                <w:sz w:val="16"/>
                <w:szCs w:val="16"/>
              </w:rPr>
              <w:t>.</w:t>
            </w:r>
          </w:p>
        </w:tc>
        <w:tc>
          <w:tcPr>
            <w:tcW w:w="562" w:type="dxa"/>
            <w:tcBorders>
              <w:left w:val="single" w:sz="8" w:space="0" w:color="6FBDBE"/>
            </w:tcBorders>
            <w:shd w:val="clear" w:color="auto" w:fill="auto"/>
          </w:tcPr>
          <w:p w14:paraId="0958AFF1" w14:textId="77777777" w:rsidR="006974A7" w:rsidRPr="0050241B" w:rsidRDefault="006974A7" w:rsidP="00B24E48">
            <w:pPr>
              <w:pStyle w:val="GTMJTask-specassessableelements"/>
              <w:rPr>
                <w:rFonts w:eastAsia="Arial Unicode MS"/>
                <w:sz w:val="16"/>
                <w:szCs w:val="16"/>
              </w:rPr>
            </w:pPr>
          </w:p>
        </w:tc>
      </w:tr>
      <w:tr w:rsidR="00B84797" w:rsidRPr="003A77F3" w14:paraId="060FEEF5" w14:textId="77777777" w:rsidTr="00B84797">
        <w:trPr>
          <w:trHeight w:val="273"/>
        </w:trPr>
        <w:tc>
          <w:tcPr>
            <w:tcW w:w="527" w:type="dxa"/>
            <w:vMerge w:val="restart"/>
            <w:shd w:val="clear" w:color="auto" w:fill="auto"/>
            <w:tcMar>
              <w:left w:w="0" w:type="dxa"/>
              <w:right w:w="0" w:type="dxa"/>
            </w:tcMar>
          </w:tcPr>
          <w:p w14:paraId="1A0EE474" w14:textId="77777777" w:rsidR="006974A7" w:rsidRPr="003A77F3" w:rsidRDefault="006974A7" w:rsidP="00855FE8">
            <w:pPr>
              <w:pStyle w:val="GTMJTypetexthere"/>
            </w:pPr>
            <w:r w:rsidRPr="003A77F3">
              <w:rPr>
                <w:noProof/>
                <w:lang w:eastAsia="zh-CN"/>
              </w:rPr>
              <mc:AlternateContent>
                <mc:Choice Requires="wps">
                  <w:drawing>
                    <wp:inline distT="0" distB="0" distL="0" distR="0" wp14:anchorId="79230807" wp14:editId="2B4A748B">
                      <wp:extent cx="288000" cy="3708000"/>
                      <wp:effectExtent l="0" t="0" r="0" b="6985"/>
                      <wp:docPr id="138" name="Up Arrow 138"/>
                      <wp:cNvGraphicFramePr/>
                      <a:graphic xmlns:a="http://schemas.openxmlformats.org/drawingml/2006/main">
                        <a:graphicData uri="http://schemas.microsoft.com/office/word/2010/wordprocessingShape">
                          <wps:wsp>
                            <wps:cNvSpPr/>
                            <wps:spPr>
                              <a:xfrm>
                                <a:off x="0" y="0"/>
                                <a:ext cx="288000" cy="3708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38" o:spid="_x0000_s1026" type="#_x0000_t68" style="width:22.7pt;height:291.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" adj="839" fillcolor="#bfbfbf [2412]" stroked="f">
                      <w10:anchorlock/>
                    </v:shape>
                  </w:pict>
                </mc:Fallback>
              </mc:AlternateContent>
            </w:r>
          </w:p>
        </w:tc>
        <w:tc>
          <w:tcPr>
            <w:tcW w:w="4703" w:type="dxa"/>
            <w:gridSpan w:val="2"/>
            <w:shd w:val="clear" w:color="auto" w:fill="auto"/>
            <w:tcMar>
              <w:left w:w="0" w:type="dxa"/>
              <w:right w:w="0" w:type="dxa"/>
            </w:tcMar>
          </w:tcPr>
          <w:p w14:paraId="485EEEC9" w14:textId="77777777" w:rsidR="006974A7" w:rsidRPr="003A77F3" w:rsidRDefault="006974A7" w:rsidP="00855FE8">
            <w:pPr>
              <w:pStyle w:val="GTMJTypetexthere"/>
            </w:pPr>
          </w:p>
        </w:tc>
        <w:tc>
          <w:tcPr>
            <w:tcW w:w="425" w:type="dxa"/>
            <w:vMerge w:val="restart"/>
            <w:shd w:val="clear" w:color="auto" w:fill="auto"/>
            <w:tcMar>
              <w:left w:w="0" w:type="dxa"/>
              <w:right w:w="0" w:type="dxa"/>
            </w:tcMar>
          </w:tcPr>
          <w:p w14:paraId="7CFB7B25" w14:textId="77777777" w:rsidR="006974A7" w:rsidRPr="003A77F3" w:rsidRDefault="006974A7" w:rsidP="00855FE8">
            <w:pPr>
              <w:pStyle w:val="GTMJTypetexthere"/>
            </w:pPr>
            <w:r w:rsidRPr="003A77F3">
              <w:rPr>
                <w:noProof/>
                <w:lang w:eastAsia="zh-CN"/>
              </w:rPr>
              <mc:AlternateContent>
                <mc:Choice Requires="wps">
                  <w:drawing>
                    <wp:inline distT="0" distB="0" distL="0" distR="0" wp14:anchorId="750AE56D" wp14:editId="5140A0A9">
                      <wp:extent cx="288000" cy="3708000"/>
                      <wp:effectExtent l="0" t="0" r="0" b="6985"/>
                      <wp:docPr id="139" name="Up Arrow 139"/>
                      <wp:cNvGraphicFramePr/>
                      <a:graphic xmlns:a="http://schemas.openxmlformats.org/drawingml/2006/main">
                        <a:graphicData uri="http://schemas.microsoft.com/office/word/2010/wordprocessingShape">
                          <wps:wsp>
                            <wps:cNvSpPr/>
                            <wps:spPr>
                              <a:xfrm>
                                <a:off x="0" y="0"/>
                                <a:ext cx="288000" cy="3708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id="Up Arrow 139" o:spid="_x0000_s1026" type="#_x0000_t68" style="width:22.7pt;height:291.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" adj="839" fillcolor="#bfbfbf [2412]" stroked="f">
                      <w10:anchorlock/>
                    </v:shape>
                  </w:pict>
                </mc:Fallback>
              </mc:AlternateContent>
            </w:r>
          </w:p>
        </w:tc>
        <w:tc>
          <w:tcPr>
            <w:tcW w:w="3119" w:type="dxa"/>
            <w:gridSpan w:val="2"/>
            <w:shd w:val="clear" w:color="auto" w:fill="auto"/>
          </w:tcPr>
          <w:p w14:paraId="56B02A62" w14:textId="77777777" w:rsidR="006974A7" w:rsidRPr="003A77F3" w:rsidRDefault="006974A7" w:rsidP="00855FE8">
            <w:pPr>
              <w:pStyle w:val="GTMJTypetexthere"/>
            </w:pPr>
          </w:p>
        </w:tc>
        <w:tc>
          <w:tcPr>
            <w:tcW w:w="425" w:type="dxa"/>
            <w:vMerge w:val="restart"/>
            <w:shd w:val="clear" w:color="auto" w:fill="auto"/>
            <w:tcMar>
              <w:left w:w="0" w:type="dxa"/>
              <w:right w:w="0" w:type="dxa"/>
            </w:tcMar>
          </w:tcPr>
          <w:p w14:paraId="3F56D9D4" w14:textId="77777777" w:rsidR="006974A7" w:rsidRPr="003A77F3" w:rsidRDefault="006974A7" w:rsidP="00855FE8">
            <w:pPr>
              <w:pStyle w:val="GTMJTypetexthere"/>
            </w:pPr>
            <w:r w:rsidRPr="003A77F3">
              <w:rPr>
                <w:noProof/>
                <w:lang w:eastAsia="zh-CN"/>
              </w:rPr>
              <mc:AlternateContent>
                <mc:Choice Requires="wps">
                  <w:drawing>
                    <wp:inline distT="0" distB="0" distL="0" distR="0" wp14:anchorId="195E2BAD" wp14:editId="4BD3C6B7">
                      <wp:extent cx="288000" cy="3708000"/>
                      <wp:effectExtent l="0" t="0" r="0" b="6985"/>
                      <wp:docPr id="140" name="Up Arrow 140"/>
                      <wp:cNvGraphicFramePr/>
                      <a:graphic xmlns:a="http://schemas.openxmlformats.org/drawingml/2006/main">
                        <a:graphicData uri="http://schemas.microsoft.com/office/word/2010/wordprocessingShape">
                          <wps:wsp>
                            <wps:cNvSpPr/>
                            <wps:spPr>
                              <a:xfrm>
                                <a:off x="0" y="0"/>
                                <a:ext cx="288000" cy="3708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id="Up Arrow 140" o:spid="_x0000_s1026" type="#_x0000_t68" style="width:22.7pt;height:291.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" adj="839" fillcolor="#bfbfbf [2412]" stroked="f">
                      <w10:anchorlock/>
                    </v:shape>
                  </w:pict>
                </mc:Fallback>
              </mc:AlternateContent>
            </w:r>
          </w:p>
        </w:tc>
        <w:tc>
          <w:tcPr>
            <w:tcW w:w="2693" w:type="dxa"/>
            <w:gridSpan w:val="2"/>
            <w:shd w:val="clear" w:color="auto" w:fill="auto"/>
          </w:tcPr>
          <w:p w14:paraId="01EF66E5" w14:textId="77777777" w:rsidR="006974A7" w:rsidRPr="000A7037" w:rsidRDefault="006974A7" w:rsidP="00855FE8">
            <w:pPr>
              <w:pStyle w:val="GTMJTypetexthere"/>
            </w:pPr>
          </w:p>
        </w:tc>
        <w:tc>
          <w:tcPr>
            <w:tcW w:w="426" w:type="dxa"/>
            <w:vMerge w:val="restart"/>
            <w:shd w:val="clear" w:color="auto" w:fill="auto"/>
            <w:tcMar>
              <w:left w:w="0" w:type="dxa"/>
              <w:right w:w="0" w:type="dxa"/>
            </w:tcMar>
          </w:tcPr>
          <w:p w14:paraId="584B209A" w14:textId="77777777" w:rsidR="006974A7" w:rsidRPr="003A77F3" w:rsidRDefault="006974A7" w:rsidP="00855FE8">
            <w:pPr>
              <w:pStyle w:val="GTMJTypetexthere"/>
            </w:pPr>
            <w:r w:rsidRPr="003A77F3">
              <w:rPr>
                <w:noProof/>
                <w:lang w:eastAsia="zh-CN"/>
              </w:rPr>
              <mc:AlternateContent>
                <mc:Choice Requires="wps">
                  <w:drawing>
                    <wp:inline distT="0" distB="0" distL="0" distR="0" wp14:anchorId="3AC3B6FD" wp14:editId="1903C1F2">
                      <wp:extent cx="288000" cy="3708000"/>
                      <wp:effectExtent l="0" t="0" r="0" b="6985"/>
                      <wp:docPr id="141" name="Up Arrow 141"/>
                      <wp:cNvGraphicFramePr/>
                      <a:graphic xmlns:a="http://schemas.openxmlformats.org/drawingml/2006/main">
                        <a:graphicData uri="http://schemas.microsoft.com/office/word/2010/wordprocessingShape">
                          <wps:wsp>
                            <wps:cNvSpPr/>
                            <wps:spPr>
                              <a:xfrm>
                                <a:off x="0" y="0"/>
                                <a:ext cx="288000" cy="37080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id="Up Arrow 141" o:spid="_x0000_s1026" type="#_x0000_t68" style="width:22.7pt;height:291.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" adj="839" fillcolor="#bfbfbf [2412]" stroked="f">
                      <w10:anchorlock/>
                    </v:shape>
                  </w:pict>
                </mc:Fallback>
              </mc:AlternateContent>
            </w:r>
          </w:p>
        </w:tc>
        <w:tc>
          <w:tcPr>
            <w:tcW w:w="2165" w:type="dxa"/>
            <w:gridSpan w:val="2"/>
            <w:tcBorders>
              <w:left w:val="nil"/>
            </w:tcBorders>
            <w:shd w:val="clear" w:color="auto" w:fill="auto"/>
            <w:tcMar>
              <w:left w:w="0" w:type="dxa"/>
              <w:right w:w="0" w:type="dxa"/>
            </w:tcMar>
          </w:tcPr>
          <w:p w14:paraId="552EA3BD" w14:textId="77777777" w:rsidR="006974A7" w:rsidRPr="000A7037" w:rsidRDefault="006974A7" w:rsidP="00855FE8">
            <w:pPr>
              <w:pStyle w:val="GTMJTypetexthere"/>
            </w:pPr>
          </w:p>
        </w:tc>
        <w:tc>
          <w:tcPr>
            <w:tcW w:w="562" w:type="dxa"/>
            <w:tcBorders>
              <w:left w:val="nil"/>
            </w:tcBorders>
            <w:shd w:val="clear" w:color="auto" w:fill="auto"/>
            <w:vAlign w:val="center"/>
          </w:tcPr>
          <w:p w14:paraId="794C7ACC" w14:textId="77777777" w:rsidR="006974A7" w:rsidRPr="003A77F3" w:rsidRDefault="006974A7" w:rsidP="00855FE8">
            <w:pPr>
              <w:pStyle w:val="GTMJTask-specassessableelements"/>
            </w:pPr>
          </w:p>
        </w:tc>
      </w:tr>
      <w:tr w:rsidR="00B84797" w:rsidRPr="003A77F3" w14:paraId="3C9F7656" w14:textId="77777777" w:rsidTr="00B84797">
        <w:trPr>
          <w:trHeight w:val="827"/>
        </w:trPr>
        <w:tc>
          <w:tcPr>
            <w:tcW w:w="527" w:type="dxa"/>
            <w:vMerge/>
            <w:shd w:val="clear" w:color="auto" w:fill="auto"/>
            <w:tcMar>
              <w:left w:w="0" w:type="dxa"/>
              <w:right w:w="0" w:type="dxa"/>
            </w:tcMar>
          </w:tcPr>
          <w:p w14:paraId="2C4ED072" w14:textId="77777777" w:rsidR="006974A7" w:rsidRPr="003A77F3" w:rsidRDefault="006974A7" w:rsidP="006974A7"/>
        </w:tc>
        <w:tc>
          <w:tcPr>
            <w:tcW w:w="281" w:type="dxa"/>
            <w:shd w:val="clear" w:color="auto" w:fill="FFEEE6"/>
            <w:tcMar>
              <w:top w:w="85" w:type="dxa"/>
              <w:left w:w="0" w:type="dxa"/>
              <w:bottom w:w="85" w:type="dxa"/>
              <w:right w:w="85" w:type="dxa"/>
            </w:tcMar>
            <w:vAlign w:val="center"/>
          </w:tcPr>
          <w:p w14:paraId="669F7C07" w14:textId="77777777" w:rsidR="006974A7" w:rsidRPr="003A77F3" w:rsidRDefault="006974A7" w:rsidP="006974A7">
            <w:pPr>
              <w:pStyle w:val="GTMJTypetexthere"/>
            </w:pPr>
            <w:r w:rsidRPr="003A77F3">
              <w:rPr>
                <w:noProof/>
                <w:lang w:eastAsia="zh-CN"/>
              </w:rPr>
              <mc:AlternateContent>
                <mc:Choice Requires="wps">
                  <w:drawing>
                    <wp:inline distT="0" distB="0" distL="0" distR="0" wp14:anchorId="6DABD5EA" wp14:editId="743A6AF1">
                      <wp:extent cx="108780" cy="106240"/>
                      <wp:effectExtent l="1270" t="0" r="0" b="0"/>
                      <wp:docPr id="14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type id="_x0000_t127" coordsize="21600,21600" o:spt="127" path="m10800,l21600,21600,,21600xe">
                      <v:stroke joinstyle="miter"/>
                      <v:path gradientshapeok="t" o:connecttype="custom" o:connectlocs="10800,0;5400,10800;10800,21600;16200,10800" textboxrect="5400,10800,16200,21600"/>
                    </v:shapetype>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6m0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JcHqbQ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4422" w:type="dxa"/>
            <w:shd w:val="clear" w:color="auto" w:fill="FFEEE6"/>
            <w:tcMar>
              <w:left w:w="0" w:type="dxa"/>
              <w:right w:w="0" w:type="dxa"/>
            </w:tcMar>
            <w:vAlign w:val="center"/>
          </w:tcPr>
          <w:p w14:paraId="0F6617D9" w14:textId="77777777" w:rsidR="006974A7" w:rsidRPr="00FD76F7" w:rsidRDefault="006974A7" w:rsidP="006974A7">
            <w:pPr>
              <w:pStyle w:val="GTMJTypetexthere"/>
              <w:rPr>
                <w:sz w:val="16"/>
                <w:szCs w:val="16"/>
              </w:rPr>
            </w:pPr>
            <w:r w:rsidRPr="00FD76F7">
              <w:rPr>
                <w:sz w:val="16"/>
                <w:szCs w:val="16"/>
              </w:rPr>
              <w:t>Justifies the significance of people and events by making complex connections from sources.</w:t>
            </w:r>
          </w:p>
          <w:p w14:paraId="5AADAA9C" w14:textId="77777777" w:rsidR="006974A7" w:rsidRPr="00FD76F7" w:rsidRDefault="006974A7" w:rsidP="006974A7">
            <w:pPr>
              <w:pStyle w:val="GTMJTypetexthere"/>
              <w:rPr>
                <w:sz w:val="16"/>
                <w:szCs w:val="16"/>
              </w:rPr>
            </w:pPr>
            <w:r w:rsidRPr="00FD76F7">
              <w:rPr>
                <w:sz w:val="16"/>
                <w:szCs w:val="16"/>
              </w:rPr>
              <w:t>Infers to draw logical conclusions about experiences.</w:t>
            </w:r>
          </w:p>
        </w:tc>
        <w:tc>
          <w:tcPr>
            <w:tcW w:w="425" w:type="dxa"/>
            <w:vMerge/>
            <w:shd w:val="clear" w:color="auto" w:fill="FFEEE6"/>
          </w:tcPr>
          <w:p w14:paraId="53770726" w14:textId="77777777" w:rsidR="006974A7" w:rsidRPr="003A77F3" w:rsidRDefault="006974A7" w:rsidP="006974A7">
            <w:pPr>
              <w:pStyle w:val="GTMJTypetexthere"/>
            </w:pPr>
          </w:p>
        </w:tc>
        <w:tc>
          <w:tcPr>
            <w:tcW w:w="284" w:type="dxa"/>
            <w:shd w:val="clear" w:color="auto" w:fill="FFEEE6"/>
            <w:tcMar>
              <w:top w:w="85" w:type="dxa"/>
              <w:left w:w="0" w:type="dxa"/>
              <w:bottom w:w="85" w:type="dxa"/>
              <w:right w:w="85" w:type="dxa"/>
            </w:tcMar>
            <w:vAlign w:val="center"/>
          </w:tcPr>
          <w:p w14:paraId="185A2CE6" w14:textId="77777777" w:rsidR="006974A7" w:rsidRPr="003A77F3" w:rsidRDefault="006974A7" w:rsidP="006974A7">
            <w:pPr>
              <w:pStyle w:val="GTMJTypetexthere"/>
            </w:pPr>
            <w:r w:rsidRPr="003A77F3">
              <w:rPr>
                <w:noProof/>
                <w:lang w:eastAsia="zh-CN"/>
              </w:rPr>
              <mc:AlternateContent>
                <mc:Choice Requires="wps">
                  <w:drawing>
                    <wp:inline distT="0" distB="0" distL="0" distR="0" wp14:anchorId="00258B60" wp14:editId="3B60A40A">
                      <wp:extent cx="108780" cy="106240"/>
                      <wp:effectExtent l="1270" t="0" r="0" b="0"/>
                      <wp:docPr id="14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EKn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Dw8Qqc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2835" w:type="dxa"/>
            <w:shd w:val="clear" w:color="auto" w:fill="FFEEE6"/>
            <w:tcMar>
              <w:left w:w="0" w:type="dxa"/>
              <w:right w:w="0" w:type="dxa"/>
            </w:tcMar>
            <w:vAlign w:val="center"/>
          </w:tcPr>
          <w:p w14:paraId="1CFBD0A7" w14:textId="77777777" w:rsidR="006664B5" w:rsidRPr="006664B5" w:rsidRDefault="006664B5" w:rsidP="006664B5">
            <w:pPr>
              <w:pStyle w:val="GTMJTypetexthere"/>
              <w:rPr>
                <w:sz w:val="16"/>
              </w:rPr>
            </w:pPr>
            <w:r w:rsidRPr="006664B5">
              <w:rPr>
                <w:sz w:val="16"/>
              </w:rPr>
              <w:t>Poses questions that create opportunities for deep inquiry.</w:t>
            </w:r>
          </w:p>
          <w:p w14:paraId="56794334" w14:textId="03806280" w:rsidR="006974A7" w:rsidRPr="0050241B" w:rsidRDefault="006664B5" w:rsidP="006664B5">
            <w:pPr>
              <w:pStyle w:val="GTMJTypetexthere"/>
              <w:rPr>
                <w:sz w:val="16"/>
              </w:rPr>
            </w:pPr>
            <w:r w:rsidRPr="006664B5">
              <w:rPr>
                <w:sz w:val="16"/>
              </w:rPr>
              <w:t>Relevant details manipulated in responses.</w:t>
            </w:r>
          </w:p>
        </w:tc>
        <w:tc>
          <w:tcPr>
            <w:tcW w:w="425" w:type="dxa"/>
            <w:vMerge/>
            <w:shd w:val="clear" w:color="auto" w:fill="FFEEE6"/>
          </w:tcPr>
          <w:p w14:paraId="0513FEF5" w14:textId="77777777" w:rsidR="006974A7" w:rsidRPr="003A77F3" w:rsidRDefault="006974A7" w:rsidP="006974A7">
            <w:pPr>
              <w:pStyle w:val="GTMJTypetexthere"/>
            </w:pPr>
          </w:p>
        </w:tc>
        <w:tc>
          <w:tcPr>
            <w:tcW w:w="284" w:type="dxa"/>
            <w:shd w:val="clear" w:color="auto" w:fill="FFEEE6"/>
            <w:tcMar>
              <w:top w:w="85" w:type="dxa"/>
              <w:left w:w="0" w:type="dxa"/>
              <w:bottom w:w="85" w:type="dxa"/>
              <w:right w:w="85" w:type="dxa"/>
            </w:tcMar>
            <w:vAlign w:val="center"/>
          </w:tcPr>
          <w:p w14:paraId="6B28A10B" w14:textId="77777777" w:rsidR="006974A7" w:rsidRPr="000A7037" w:rsidRDefault="006974A7" w:rsidP="006974A7">
            <w:pPr>
              <w:pStyle w:val="GTMJTypetexthere"/>
            </w:pPr>
            <w:r w:rsidRPr="000A7037">
              <w:rPr>
                <w:noProof/>
                <w:lang w:eastAsia="zh-CN"/>
              </w:rPr>
              <mc:AlternateContent>
                <mc:Choice Requires="wps">
                  <w:drawing>
                    <wp:inline distT="0" distB="0" distL="0" distR="0" wp14:anchorId="0581D606" wp14:editId="60FC637E">
                      <wp:extent cx="108780" cy="106240"/>
                      <wp:effectExtent l="1270" t="0" r="0" b="0"/>
                      <wp:docPr id="14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G2e09w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2409" w:type="dxa"/>
            <w:shd w:val="clear" w:color="auto" w:fill="FFEEE6"/>
            <w:tcMar>
              <w:left w:w="0" w:type="dxa"/>
              <w:right w:w="0" w:type="dxa"/>
            </w:tcMar>
            <w:vAlign w:val="center"/>
          </w:tcPr>
          <w:p w14:paraId="10B70B00" w14:textId="77777777" w:rsidR="006974A7" w:rsidRPr="0050241B" w:rsidRDefault="006974A7" w:rsidP="0050241B">
            <w:pPr>
              <w:pStyle w:val="GTMJTypetexthere"/>
              <w:rPr>
                <w:sz w:val="16"/>
              </w:rPr>
            </w:pPr>
            <w:r w:rsidRPr="0050241B">
              <w:rPr>
                <w:sz w:val="16"/>
              </w:rPr>
              <w:t>Infers meaning from sources to identify a range of viewpoints.</w:t>
            </w:r>
          </w:p>
          <w:p w14:paraId="592DB6F8" w14:textId="77777777" w:rsidR="006974A7" w:rsidRPr="0050241B" w:rsidRDefault="006974A7" w:rsidP="0050241B">
            <w:pPr>
              <w:pStyle w:val="GTMJTypetexthere"/>
              <w:rPr>
                <w:sz w:val="16"/>
              </w:rPr>
            </w:pPr>
            <w:r w:rsidRPr="0050241B">
              <w:rPr>
                <w:sz w:val="16"/>
              </w:rPr>
              <w:t>Selects information purposefully.</w:t>
            </w:r>
          </w:p>
        </w:tc>
        <w:tc>
          <w:tcPr>
            <w:tcW w:w="426" w:type="dxa"/>
            <w:vMerge/>
            <w:shd w:val="clear" w:color="auto" w:fill="FFEEE6"/>
            <w:tcMar>
              <w:left w:w="0" w:type="dxa"/>
              <w:right w:w="0" w:type="dxa"/>
            </w:tcMar>
          </w:tcPr>
          <w:p w14:paraId="49D13C3B" w14:textId="77777777" w:rsidR="006974A7" w:rsidRPr="003A77F3" w:rsidRDefault="006974A7" w:rsidP="006974A7">
            <w:pPr>
              <w:pStyle w:val="GTMJTypetexthere"/>
            </w:pPr>
          </w:p>
        </w:tc>
        <w:tc>
          <w:tcPr>
            <w:tcW w:w="283" w:type="dxa"/>
            <w:tcBorders>
              <w:left w:val="nil"/>
              <w:right w:val="nil"/>
            </w:tcBorders>
            <w:shd w:val="clear" w:color="auto" w:fill="FFEEE6"/>
            <w:tcMar>
              <w:top w:w="85" w:type="dxa"/>
              <w:left w:w="0" w:type="dxa"/>
              <w:bottom w:w="85" w:type="dxa"/>
              <w:right w:w="85" w:type="dxa"/>
            </w:tcMar>
            <w:vAlign w:val="center"/>
          </w:tcPr>
          <w:p w14:paraId="7B009219" w14:textId="77777777" w:rsidR="006974A7" w:rsidRPr="000A7037" w:rsidRDefault="006974A7" w:rsidP="006974A7">
            <w:pPr>
              <w:pStyle w:val="GTMJTypetexthere"/>
            </w:pPr>
            <w:r w:rsidRPr="000A7037">
              <w:rPr>
                <w:noProof/>
                <w:lang w:eastAsia="zh-CN"/>
              </w:rPr>
              <mc:AlternateContent>
                <mc:Choice Requires="wps">
                  <w:drawing>
                    <wp:inline distT="0" distB="0" distL="0" distR="0" wp14:anchorId="4D81C545" wp14:editId="0679C282">
                      <wp:extent cx="108780" cy="106240"/>
                      <wp:effectExtent l="1270" t="0" r="0" b="0"/>
                      <wp:docPr id="14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TjP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MalOM8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1882" w:type="dxa"/>
            <w:tcBorders>
              <w:left w:val="nil"/>
              <w:right w:val="single" w:sz="8" w:space="0" w:color="003366"/>
            </w:tcBorders>
            <w:shd w:val="clear" w:color="auto" w:fill="FFEEE6"/>
            <w:tcMar>
              <w:left w:w="0" w:type="dxa"/>
              <w:right w:w="0" w:type="dxa"/>
            </w:tcMar>
            <w:vAlign w:val="center"/>
          </w:tcPr>
          <w:p w14:paraId="5FF1D426" w14:textId="77777777" w:rsidR="006974A7" w:rsidRPr="0050241B" w:rsidRDefault="006974A7" w:rsidP="0050241B">
            <w:pPr>
              <w:pStyle w:val="GTMJTypetexthere"/>
              <w:rPr>
                <w:sz w:val="16"/>
              </w:rPr>
            </w:pPr>
            <w:r w:rsidRPr="0050241B">
              <w:rPr>
                <w:sz w:val="16"/>
              </w:rPr>
              <w:t>Incorporates a range of sources and makes complex connections to support a well-reasoned response.</w:t>
            </w:r>
          </w:p>
        </w:tc>
        <w:tc>
          <w:tcPr>
            <w:tcW w:w="562" w:type="dxa"/>
            <w:tcBorders>
              <w:top w:val="single" w:sz="8" w:space="0" w:color="003366"/>
              <w:left w:val="single" w:sz="8" w:space="0" w:color="003366"/>
              <w:right w:val="single" w:sz="8" w:space="0" w:color="003366"/>
            </w:tcBorders>
            <w:shd w:val="clear" w:color="auto" w:fill="FFEEE6"/>
            <w:vAlign w:val="center"/>
          </w:tcPr>
          <w:p w14:paraId="5B649470" w14:textId="77777777" w:rsidR="006974A7" w:rsidRPr="003A77F3" w:rsidRDefault="006974A7" w:rsidP="006974A7">
            <w:pPr>
              <w:pStyle w:val="GTMJA-E12ptfont"/>
            </w:pPr>
            <w:r w:rsidRPr="003A77F3">
              <w:t>A</w:t>
            </w:r>
          </w:p>
        </w:tc>
      </w:tr>
      <w:tr w:rsidR="00B84797" w:rsidRPr="003A77F3" w14:paraId="744EC036" w14:textId="77777777" w:rsidTr="00B84797">
        <w:trPr>
          <w:trHeight w:val="406"/>
        </w:trPr>
        <w:tc>
          <w:tcPr>
            <w:tcW w:w="527" w:type="dxa"/>
            <w:vMerge/>
            <w:shd w:val="clear" w:color="auto" w:fill="auto"/>
          </w:tcPr>
          <w:p w14:paraId="4C8B9F6D" w14:textId="77777777" w:rsidR="006974A7" w:rsidRPr="003A77F3" w:rsidRDefault="006974A7" w:rsidP="006974A7"/>
        </w:tc>
        <w:tc>
          <w:tcPr>
            <w:tcW w:w="281" w:type="dxa"/>
            <w:shd w:val="clear" w:color="auto" w:fill="auto"/>
            <w:tcMar>
              <w:top w:w="85" w:type="dxa"/>
              <w:left w:w="0" w:type="dxa"/>
              <w:bottom w:w="85" w:type="dxa"/>
              <w:right w:w="85" w:type="dxa"/>
            </w:tcMar>
            <w:vAlign w:val="center"/>
          </w:tcPr>
          <w:p w14:paraId="236FFECD" w14:textId="77777777" w:rsidR="006974A7" w:rsidRPr="003A77F3" w:rsidRDefault="006974A7" w:rsidP="006974A7">
            <w:pPr>
              <w:pStyle w:val="GTMJTypetexthere"/>
            </w:pPr>
            <w:r w:rsidRPr="003A77F3">
              <w:rPr>
                <w:noProof/>
                <w:lang w:eastAsia="zh-CN"/>
              </w:rPr>
              <mc:AlternateContent>
                <mc:Choice Requires="wps">
                  <w:drawing>
                    <wp:inline distT="0" distB="0" distL="0" distR="0" wp14:anchorId="0827B1EC" wp14:editId="75E16327">
                      <wp:extent cx="108780" cy="106240"/>
                      <wp:effectExtent l="1270" t="0" r="0" b="0"/>
                      <wp:docPr id="14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" fillcolor="#db3f30" stroked="f" strokeweight="2pt">
                      <v:stroke startarrowwidth="narrow"/>
                      <w10:anchorlock/>
                    </v:shape>
                  </w:pict>
                </mc:Fallback>
              </mc:AlternateContent>
            </w:r>
          </w:p>
        </w:tc>
        <w:tc>
          <w:tcPr>
            <w:tcW w:w="4422" w:type="dxa"/>
            <w:shd w:val="clear" w:color="auto" w:fill="auto"/>
            <w:tcMar>
              <w:left w:w="0" w:type="dxa"/>
              <w:right w:w="0" w:type="dxa"/>
            </w:tcMar>
            <w:vAlign w:val="center"/>
          </w:tcPr>
          <w:p w14:paraId="1A8ECF06" w14:textId="0DBF3F62" w:rsidR="006974A7" w:rsidRPr="00FD76F7" w:rsidRDefault="006974A7" w:rsidP="006974A7">
            <w:pPr>
              <w:pStyle w:val="GTMJTypetexthere"/>
              <w:rPr>
                <w:sz w:val="16"/>
                <w:szCs w:val="16"/>
              </w:rPr>
            </w:pPr>
            <w:r w:rsidRPr="00FD76F7">
              <w:rPr>
                <w:sz w:val="16"/>
                <w:szCs w:val="16"/>
              </w:rPr>
              <w:t>Explains a complete cause</w:t>
            </w:r>
            <w:r w:rsidR="003763FE">
              <w:rPr>
                <w:sz w:val="16"/>
                <w:szCs w:val="16"/>
              </w:rPr>
              <w:t>-</w:t>
            </w:r>
            <w:r w:rsidRPr="00FD76F7">
              <w:rPr>
                <w:sz w:val="16"/>
                <w:szCs w:val="16"/>
              </w:rPr>
              <w:t>and</w:t>
            </w:r>
            <w:r w:rsidR="003763FE">
              <w:rPr>
                <w:sz w:val="16"/>
                <w:szCs w:val="16"/>
              </w:rPr>
              <w:t>-</w:t>
            </w:r>
            <w:r w:rsidRPr="00FD76F7">
              <w:rPr>
                <w:sz w:val="16"/>
                <w:szCs w:val="16"/>
              </w:rPr>
              <w:t>effect cycle.</w:t>
            </w:r>
          </w:p>
          <w:p w14:paraId="73A8D6C5" w14:textId="77777777" w:rsidR="006974A7" w:rsidRPr="00FD76F7" w:rsidRDefault="006974A7" w:rsidP="006974A7">
            <w:pPr>
              <w:pStyle w:val="GTMJTypetexthere"/>
              <w:rPr>
                <w:sz w:val="16"/>
                <w:szCs w:val="16"/>
              </w:rPr>
            </w:pPr>
            <w:r w:rsidRPr="00FD76F7">
              <w:rPr>
                <w:sz w:val="16"/>
                <w:szCs w:val="16"/>
              </w:rPr>
              <w:t>Distinguishes between aspects of life that have changed and stayed the same.</w:t>
            </w:r>
          </w:p>
          <w:p w14:paraId="2F44293F" w14:textId="77777777" w:rsidR="006974A7" w:rsidRPr="00FD76F7" w:rsidRDefault="006974A7" w:rsidP="006974A7">
            <w:pPr>
              <w:pStyle w:val="GTMJTypetexthere"/>
              <w:rPr>
                <w:sz w:val="16"/>
                <w:szCs w:val="16"/>
              </w:rPr>
            </w:pPr>
            <w:r w:rsidRPr="00FD76F7">
              <w:rPr>
                <w:sz w:val="16"/>
                <w:szCs w:val="16"/>
              </w:rPr>
              <w:t>Supports descriptions with evidence from sources.</w:t>
            </w:r>
          </w:p>
        </w:tc>
        <w:tc>
          <w:tcPr>
            <w:tcW w:w="425" w:type="dxa"/>
            <w:vMerge/>
            <w:shd w:val="clear" w:color="auto" w:fill="auto"/>
          </w:tcPr>
          <w:p w14:paraId="64EF1C18" w14:textId="77777777" w:rsidR="006974A7" w:rsidRPr="003A77F3" w:rsidRDefault="006974A7" w:rsidP="006974A7">
            <w:pPr>
              <w:pStyle w:val="GTMJTypetexthere"/>
            </w:pPr>
          </w:p>
        </w:tc>
        <w:tc>
          <w:tcPr>
            <w:tcW w:w="284" w:type="dxa"/>
            <w:shd w:val="clear" w:color="auto" w:fill="auto"/>
            <w:tcMar>
              <w:top w:w="85" w:type="dxa"/>
              <w:left w:w="0" w:type="dxa"/>
              <w:bottom w:w="85" w:type="dxa"/>
              <w:right w:w="85" w:type="dxa"/>
            </w:tcMar>
            <w:vAlign w:val="center"/>
          </w:tcPr>
          <w:p w14:paraId="4415A620" w14:textId="77777777" w:rsidR="006974A7" w:rsidRPr="003A77F3" w:rsidRDefault="006974A7" w:rsidP="006974A7">
            <w:pPr>
              <w:pStyle w:val="GTMJTypetexthere"/>
            </w:pPr>
            <w:r w:rsidRPr="003A77F3">
              <w:rPr>
                <w:noProof/>
                <w:lang w:eastAsia="zh-CN"/>
              </w:rPr>
              <mc:AlternateContent>
                <mc:Choice Requires="wps">
                  <w:drawing>
                    <wp:inline distT="0" distB="0" distL="0" distR="0" wp14:anchorId="62A5C6C0" wp14:editId="0CC6B00F">
                      <wp:extent cx="108780" cy="106240"/>
                      <wp:effectExtent l="1270" t="0" r="0" b="0"/>
                      <wp:docPr id="14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u7o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JDS7ug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2835" w:type="dxa"/>
            <w:shd w:val="clear" w:color="auto" w:fill="auto"/>
            <w:tcMar>
              <w:left w:w="0" w:type="dxa"/>
              <w:right w:w="0" w:type="dxa"/>
            </w:tcMar>
            <w:vAlign w:val="center"/>
          </w:tcPr>
          <w:p w14:paraId="0D92F890" w14:textId="77777777" w:rsidR="006974A7" w:rsidRPr="0050241B" w:rsidRDefault="006974A7" w:rsidP="0050241B">
            <w:pPr>
              <w:pStyle w:val="GTMJTypetexthere"/>
              <w:rPr>
                <w:sz w:val="16"/>
              </w:rPr>
            </w:pPr>
            <w:r w:rsidRPr="0050241B">
              <w:rPr>
                <w:sz w:val="16"/>
              </w:rPr>
              <w:t>Aligns questions to inquiry focus.</w:t>
            </w:r>
          </w:p>
          <w:p w14:paraId="5A56651B" w14:textId="77777777" w:rsidR="006974A7" w:rsidRPr="003A77F3" w:rsidRDefault="006974A7" w:rsidP="0050241B">
            <w:pPr>
              <w:pStyle w:val="GTMJTypetexthere"/>
            </w:pPr>
            <w:r w:rsidRPr="0050241B">
              <w:rPr>
                <w:sz w:val="16"/>
              </w:rPr>
              <w:t>Incorporates multiple sources when responding to inquiry questions</w:t>
            </w:r>
            <w:r w:rsidRPr="0050241B">
              <w:t>.</w:t>
            </w:r>
          </w:p>
        </w:tc>
        <w:tc>
          <w:tcPr>
            <w:tcW w:w="425" w:type="dxa"/>
            <w:vMerge/>
            <w:shd w:val="clear" w:color="auto" w:fill="auto"/>
          </w:tcPr>
          <w:p w14:paraId="3F71B0DF" w14:textId="77777777" w:rsidR="006974A7" w:rsidRPr="003A77F3" w:rsidRDefault="006974A7" w:rsidP="006974A7">
            <w:pPr>
              <w:pStyle w:val="GTMJTypetexthere"/>
            </w:pPr>
          </w:p>
        </w:tc>
        <w:tc>
          <w:tcPr>
            <w:tcW w:w="284" w:type="dxa"/>
            <w:shd w:val="clear" w:color="auto" w:fill="auto"/>
            <w:tcMar>
              <w:top w:w="85" w:type="dxa"/>
              <w:left w:w="0" w:type="dxa"/>
              <w:bottom w:w="85" w:type="dxa"/>
              <w:right w:w="85" w:type="dxa"/>
            </w:tcMar>
            <w:vAlign w:val="center"/>
          </w:tcPr>
          <w:p w14:paraId="079B42B7" w14:textId="77777777" w:rsidR="006974A7" w:rsidRPr="000A7037" w:rsidRDefault="006974A7" w:rsidP="006974A7">
            <w:pPr>
              <w:pStyle w:val="GTMJTypetexthere"/>
            </w:pPr>
            <w:r w:rsidRPr="000A7037">
              <w:rPr>
                <w:noProof/>
                <w:lang w:eastAsia="zh-CN"/>
              </w:rPr>
              <mc:AlternateContent>
                <mc:Choice Requires="wps">
                  <w:drawing>
                    <wp:inline distT="0" distB="0" distL="0" distR="0" wp14:anchorId="3D5CF00A" wp14:editId="31717924">
                      <wp:extent cx="108780" cy="106240"/>
                      <wp:effectExtent l="1270" t="0" r="0" b="0"/>
                      <wp:docPr id="14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SYM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JmtJgw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2409" w:type="dxa"/>
            <w:shd w:val="clear" w:color="auto" w:fill="auto"/>
            <w:tcMar>
              <w:left w:w="0" w:type="dxa"/>
              <w:right w:w="0" w:type="dxa"/>
            </w:tcMar>
            <w:vAlign w:val="center"/>
          </w:tcPr>
          <w:p w14:paraId="6A5B28F1" w14:textId="77777777" w:rsidR="006974A7" w:rsidRPr="0050241B" w:rsidRDefault="006974A7" w:rsidP="0050241B">
            <w:pPr>
              <w:pStyle w:val="GTMJTypetexthere"/>
              <w:rPr>
                <w:sz w:val="16"/>
              </w:rPr>
            </w:pPr>
            <w:r w:rsidRPr="0050241B">
              <w:rPr>
                <w:sz w:val="16"/>
              </w:rPr>
              <w:t>Includes detail from sources to identify viewpoints.</w:t>
            </w:r>
          </w:p>
          <w:p w14:paraId="463E83CF" w14:textId="77777777" w:rsidR="006974A7" w:rsidRPr="0050241B" w:rsidRDefault="006974A7" w:rsidP="0050241B">
            <w:pPr>
              <w:pStyle w:val="GTMJTypetexthere"/>
              <w:rPr>
                <w:sz w:val="16"/>
              </w:rPr>
            </w:pPr>
            <w:r w:rsidRPr="0050241B">
              <w:rPr>
                <w:sz w:val="16"/>
              </w:rPr>
              <w:t>Presents relevant information in sequential order.</w:t>
            </w:r>
          </w:p>
        </w:tc>
        <w:tc>
          <w:tcPr>
            <w:tcW w:w="426" w:type="dxa"/>
            <w:vMerge/>
            <w:shd w:val="clear" w:color="auto" w:fill="auto"/>
          </w:tcPr>
          <w:p w14:paraId="6753895E" w14:textId="77777777" w:rsidR="006974A7" w:rsidRPr="003A77F3" w:rsidRDefault="006974A7" w:rsidP="006974A7">
            <w:pPr>
              <w:pStyle w:val="GTMJTypetexthere"/>
            </w:pPr>
          </w:p>
        </w:tc>
        <w:tc>
          <w:tcPr>
            <w:tcW w:w="283" w:type="dxa"/>
            <w:tcBorders>
              <w:left w:val="nil"/>
              <w:right w:val="nil"/>
            </w:tcBorders>
            <w:shd w:val="clear" w:color="auto" w:fill="auto"/>
            <w:tcMar>
              <w:top w:w="85" w:type="dxa"/>
              <w:left w:w="0" w:type="dxa"/>
              <w:bottom w:w="85" w:type="dxa"/>
              <w:right w:w="85" w:type="dxa"/>
            </w:tcMar>
            <w:vAlign w:val="center"/>
          </w:tcPr>
          <w:p w14:paraId="0AC9CDF1" w14:textId="77777777" w:rsidR="006974A7" w:rsidRPr="000A7037" w:rsidRDefault="006974A7" w:rsidP="006974A7">
            <w:pPr>
              <w:pStyle w:val="GTMJTypetexthere"/>
            </w:pPr>
            <w:r w:rsidRPr="000A7037">
              <w:rPr>
                <w:noProof/>
                <w:lang w:eastAsia="zh-CN"/>
              </w:rPr>
              <mc:AlternateContent>
                <mc:Choice Requires="wps">
                  <w:drawing>
                    <wp:inline distT="0" distB="0" distL="0" distR="0" wp14:anchorId="694114D2" wp14:editId="00C8A5B8">
                      <wp:extent cx="108780" cy="106240"/>
                      <wp:effectExtent l="1270" t="0" r="0" b="0"/>
                      <wp:docPr id="14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0f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DKWzR8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1882" w:type="dxa"/>
            <w:tcBorders>
              <w:left w:val="nil"/>
              <w:right w:val="single" w:sz="8" w:space="0" w:color="003366"/>
            </w:tcBorders>
            <w:shd w:val="clear" w:color="auto" w:fill="auto"/>
            <w:tcMar>
              <w:left w:w="0" w:type="dxa"/>
              <w:right w:w="0" w:type="dxa"/>
            </w:tcMar>
            <w:vAlign w:val="center"/>
          </w:tcPr>
          <w:p w14:paraId="7AEE5483" w14:textId="77777777" w:rsidR="006974A7" w:rsidRPr="0050241B" w:rsidRDefault="006974A7" w:rsidP="0050241B">
            <w:pPr>
              <w:pStyle w:val="GTMJTypetexthere"/>
              <w:rPr>
                <w:sz w:val="16"/>
              </w:rPr>
            </w:pPr>
            <w:r w:rsidRPr="0050241B">
              <w:rPr>
                <w:sz w:val="16"/>
              </w:rPr>
              <w:t>Structures their response in a logical order using discipline-specific terms to good effect.</w:t>
            </w:r>
          </w:p>
        </w:tc>
        <w:tc>
          <w:tcPr>
            <w:tcW w:w="562" w:type="dxa"/>
            <w:tcBorders>
              <w:top w:val="single" w:sz="8" w:space="0" w:color="003366"/>
              <w:left w:val="single" w:sz="8" w:space="0" w:color="003366"/>
              <w:bottom w:val="single" w:sz="8" w:space="0" w:color="003366"/>
              <w:right w:val="single" w:sz="8" w:space="0" w:color="003366"/>
            </w:tcBorders>
            <w:shd w:val="clear" w:color="auto" w:fill="auto"/>
            <w:vAlign w:val="center"/>
          </w:tcPr>
          <w:p w14:paraId="242D2E1C" w14:textId="77777777" w:rsidR="006974A7" w:rsidRPr="003A77F3" w:rsidRDefault="006974A7" w:rsidP="006974A7">
            <w:pPr>
              <w:pStyle w:val="GTMJA-E12ptfont"/>
            </w:pPr>
            <w:r w:rsidRPr="003A77F3">
              <w:t>B</w:t>
            </w:r>
          </w:p>
        </w:tc>
      </w:tr>
      <w:tr w:rsidR="00B84797" w:rsidRPr="003A77F3" w14:paraId="05F1F2E5" w14:textId="77777777" w:rsidTr="00B84797">
        <w:trPr>
          <w:trHeight w:val="1087"/>
        </w:trPr>
        <w:tc>
          <w:tcPr>
            <w:tcW w:w="527" w:type="dxa"/>
            <w:vMerge/>
            <w:shd w:val="clear" w:color="auto" w:fill="auto"/>
          </w:tcPr>
          <w:p w14:paraId="0C30C1DE" w14:textId="77777777" w:rsidR="006974A7" w:rsidRPr="003A77F3" w:rsidRDefault="006974A7" w:rsidP="006974A7"/>
        </w:tc>
        <w:tc>
          <w:tcPr>
            <w:tcW w:w="281" w:type="dxa"/>
            <w:shd w:val="clear" w:color="auto" w:fill="FFEEE6"/>
            <w:tcMar>
              <w:top w:w="85" w:type="dxa"/>
              <w:left w:w="0" w:type="dxa"/>
              <w:bottom w:w="85" w:type="dxa"/>
              <w:right w:w="85" w:type="dxa"/>
            </w:tcMar>
            <w:vAlign w:val="center"/>
          </w:tcPr>
          <w:p w14:paraId="458A2B01" w14:textId="77777777" w:rsidR="006974A7" w:rsidRPr="003A77F3" w:rsidRDefault="006974A7" w:rsidP="006974A7">
            <w:pPr>
              <w:pStyle w:val="GTMJTypetexthere"/>
            </w:pPr>
            <w:r w:rsidRPr="003A77F3">
              <w:rPr>
                <w:noProof/>
                <w:lang w:eastAsia="zh-CN"/>
              </w:rPr>
              <mc:AlternateContent>
                <mc:Choice Requires="wps">
                  <w:drawing>
                    <wp:inline distT="0" distB="0" distL="0" distR="0" wp14:anchorId="2C8A26C3" wp14:editId="4AFDD30B">
                      <wp:extent cx="108780" cy="106240"/>
                      <wp:effectExtent l="1270" t="0" r="0" b="0"/>
                      <wp:docPr id="15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WjS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JrhaNI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4422" w:type="dxa"/>
            <w:shd w:val="clear" w:color="auto" w:fill="FFEEE6"/>
            <w:tcMar>
              <w:left w:w="0" w:type="dxa"/>
              <w:right w:w="0" w:type="dxa"/>
            </w:tcMar>
            <w:vAlign w:val="center"/>
          </w:tcPr>
          <w:p w14:paraId="60A09888" w14:textId="77777777" w:rsidR="006974A7" w:rsidRPr="00FD76F7" w:rsidRDefault="006974A7" w:rsidP="006974A7">
            <w:pPr>
              <w:pStyle w:val="GTMJTypetexthere"/>
              <w:rPr>
                <w:sz w:val="16"/>
                <w:szCs w:val="16"/>
              </w:rPr>
            </w:pPr>
            <w:r w:rsidRPr="00FD76F7">
              <w:rPr>
                <w:sz w:val="16"/>
                <w:szCs w:val="16"/>
              </w:rPr>
              <w:t>Describes the significance of people and events in bringing about change.</w:t>
            </w:r>
          </w:p>
          <w:p w14:paraId="0C088B13" w14:textId="77777777" w:rsidR="006974A7" w:rsidRPr="00FD76F7" w:rsidRDefault="006974A7" w:rsidP="006974A7">
            <w:pPr>
              <w:pStyle w:val="GTMJTypetexthere"/>
              <w:rPr>
                <w:sz w:val="16"/>
                <w:szCs w:val="16"/>
              </w:rPr>
            </w:pPr>
            <w:r w:rsidRPr="00FD76F7">
              <w:rPr>
                <w:sz w:val="16"/>
                <w:szCs w:val="16"/>
              </w:rPr>
              <w:t>Identifies the causes and effects of change on particular communities.</w:t>
            </w:r>
          </w:p>
          <w:p w14:paraId="3ECC206F" w14:textId="77777777" w:rsidR="006974A7" w:rsidRPr="00FD76F7" w:rsidRDefault="006974A7" w:rsidP="006974A7">
            <w:pPr>
              <w:pStyle w:val="GTMJTypetexthere"/>
              <w:rPr>
                <w:sz w:val="16"/>
                <w:szCs w:val="16"/>
              </w:rPr>
            </w:pPr>
            <w:r w:rsidRPr="00FD76F7">
              <w:rPr>
                <w:sz w:val="16"/>
                <w:szCs w:val="16"/>
              </w:rPr>
              <w:t>Describes an aspect of the past that has remained the same.</w:t>
            </w:r>
          </w:p>
          <w:p w14:paraId="38051592" w14:textId="77777777" w:rsidR="006974A7" w:rsidRPr="00FD76F7" w:rsidRDefault="006974A7" w:rsidP="006974A7">
            <w:pPr>
              <w:pStyle w:val="GTMJTypetexthere"/>
              <w:rPr>
                <w:sz w:val="16"/>
                <w:szCs w:val="16"/>
              </w:rPr>
            </w:pPr>
            <w:r w:rsidRPr="00FD76F7">
              <w:rPr>
                <w:sz w:val="16"/>
                <w:szCs w:val="16"/>
              </w:rPr>
              <w:t>Describes the experiences of different people in the past.</w:t>
            </w:r>
          </w:p>
        </w:tc>
        <w:tc>
          <w:tcPr>
            <w:tcW w:w="425" w:type="dxa"/>
            <w:vMerge/>
            <w:shd w:val="clear" w:color="auto" w:fill="FFEEE6"/>
          </w:tcPr>
          <w:p w14:paraId="36195450" w14:textId="77777777" w:rsidR="006974A7" w:rsidRPr="003A77F3" w:rsidRDefault="006974A7" w:rsidP="006974A7">
            <w:pPr>
              <w:pStyle w:val="GTMJTypetexthere"/>
            </w:pPr>
          </w:p>
        </w:tc>
        <w:tc>
          <w:tcPr>
            <w:tcW w:w="284" w:type="dxa"/>
            <w:shd w:val="clear" w:color="auto" w:fill="FFEEE6"/>
            <w:tcMar>
              <w:top w:w="85" w:type="dxa"/>
              <w:left w:w="0" w:type="dxa"/>
              <w:bottom w:w="85" w:type="dxa"/>
              <w:right w:w="85" w:type="dxa"/>
            </w:tcMar>
            <w:vAlign w:val="center"/>
          </w:tcPr>
          <w:p w14:paraId="04C4457A" w14:textId="77777777" w:rsidR="006974A7" w:rsidRPr="003A77F3" w:rsidRDefault="006974A7" w:rsidP="006974A7">
            <w:pPr>
              <w:pStyle w:val="GTMJTypetexthere"/>
            </w:pPr>
            <w:r w:rsidRPr="003A77F3">
              <w:rPr>
                <w:noProof/>
                <w:lang w:eastAsia="zh-CN"/>
              </w:rPr>
              <mc:AlternateContent>
                <mc:Choice Requires="wps">
                  <w:drawing>
                    <wp:inline distT="0" distB="0" distL="0" distR="0" wp14:anchorId="069627ED" wp14:editId="49865F80">
                      <wp:extent cx="108780" cy="106240"/>
                      <wp:effectExtent l="1270" t="0" r="0" b="0"/>
                      <wp:docPr id="15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MdqDwSEDAACEBgAADgAAAAAAAAAA&#10;AAAAAAAuAgAAZHJzL2Uyb0RvYy54bWxQSwECLQAUAAYACAAAACEAH0s5JNkAAAADAQAADwAAAAAA&#10;AAAAAAAAAAB7BQAAZHJzL2Rvd25yZXYueG1sUEsFBgAAAAAEAAQA8wAAAIEGAAAAAA==&#10;" fillcolor="#db3f30" stroked="f" strokeweight="2pt">
                      <v:stroke startarrowwidth="narrow"/>
                      <w10:anchorlock/>
                    </v:shape>
                  </w:pict>
                </mc:Fallback>
              </mc:AlternateContent>
            </w:r>
          </w:p>
        </w:tc>
        <w:tc>
          <w:tcPr>
            <w:tcW w:w="2835" w:type="dxa"/>
            <w:shd w:val="clear" w:color="auto" w:fill="FFEEE6"/>
            <w:tcMar>
              <w:left w:w="0" w:type="dxa"/>
              <w:right w:w="0" w:type="dxa"/>
            </w:tcMar>
            <w:vAlign w:val="center"/>
          </w:tcPr>
          <w:p w14:paraId="78AA0693" w14:textId="77777777" w:rsidR="006974A7" w:rsidRPr="0050241B" w:rsidRDefault="006974A7" w:rsidP="0050241B">
            <w:pPr>
              <w:pStyle w:val="GTMJTypetexthere"/>
              <w:rPr>
                <w:sz w:val="16"/>
              </w:rPr>
            </w:pPr>
            <w:r w:rsidRPr="0050241B">
              <w:rPr>
                <w:sz w:val="16"/>
              </w:rPr>
              <w:t>Develops questions for an investigation.</w:t>
            </w:r>
          </w:p>
          <w:p w14:paraId="2DCB2A84" w14:textId="77777777" w:rsidR="006974A7" w:rsidRPr="003A77F3" w:rsidRDefault="006974A7" w:rsidP="0050241B">
            <w:pPr>
              <w:pStyle w:val="GTMJTypetexthere"/>
            </w:pPr>
            <w:r w:rsidRPr="0050241B">
              <w:rPr>
                <w:sz w:val="16"/>
              </w:rPr>
              <w:t>Locates and collects information from a range of sources to answer inquiry questions.</w:t>
            </w:r>
          </w:p>
        </w:tc>
        <w:tc>
          <w:tcPr>
            <w:tcW w:w="425" w:type="dxa"/>
            <w:vMerge/>
            <w:shd w:val="clear" w:color="auto" w:fill="FFEEE6"/>
          </w:tcPr>
          <w:p w14:paraId="662AE032" w14:textId="77777777" w:rsidR="006974A7" w:rsidRPr="003A77F3" w:rsidRDefault="006974A7" w:rsidP="006974A7">
            <w:pPr>
              <w:pStyle w:val="GTMJTypetexthere"/>
            </w:pPr>
          </w:p>
        </w:tc>
        <w:tc>
          <w:tcPr>
            <w:tcW w:w="284" w:type="dxa"/>
            <w:shd w:val="clear" w:color="auto" w:fill="FFEEE6"/>
            <w:tcMar>
              <w:top w:w="85" w:type="dxa"/>
              <w:left w:w="0" w:type="dxa"/>
              <w:bottom w:w="85" w:type="dxa"/>
              <w:right w:w="85" w:type="dxa"/>
            </w:tcMar>
            <w:vAlign w:val="center"/>
          </w:tcPr>
          <w:p w14:paraId="15E7BAA1" w14:textId="77777777" w:rsidR="006974A7" w:rsidRPr="000A7037" w:rsidRDefault="006974A7" w:rsidP="006974A7">
            <w:pPr>
              <w:pStyle w:val="GTMJTypetexthere"/>
            </w:pPr>
            <w:r w:rsidRPr="000A7037">
              <w:rPr>
                <w:noProof/>
                <w:lang w:eastAsia="zh-CN"/>
              </w:rPr>
              <mc:AlternateContent>
                <mc:Choice Requires="wps">
                  <w:drawing>
                    <wp:inline distT="0" distB="0" distL="0" distR="0" wp14:anchorId="430A9860" wp14:editId="088483C7">
                      <wp:extent cx="108780" cy="106240"/>
                      <wp:effectExtent l="1270" t="0" r="0" b="0"/>
                      <wp:docPr id="15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r71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MyWvvU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2409" w:type="dxa"/>
            <w:shd w:val="clear" w:color="auto" w:fill="FFEEE6"/>
            <w:tcMar>
              <w:left w:w="0" w:type="dxa"/>
              <w:right w:w="0" w:type="dxa"/>
            </w:tcMar>
            <w:vAlign w:val="center"/>
          </w:tcPr>
          <w:p w14:paraId="75EF6B81" w14:textId="77777777" w:rsidR="006974A7" w:rsidRPr="0050241B" w:rsidRDefault="006974A7" w:rsidP="0050241B">
            <w:pPr>
              <w:pStyle w:val="GTMJTypetexthere"/>
              <w:rPr>
                <w:sz w:val="16"/>
              </w:rPr>
            </w:pPr>
            <w:r w:rsidRPr="0050241B">
              <w:rPr>
                <w:sz w:val="16"/>
              </w:rPr>
              <w:t>Examines sources to determine their purpose and to identify viewpoints.</w:t>
            </w:r>
          </w:p>
          <w:p w14:paraId="7CFC3CD4" w14:textId="77777777" w:rsidR="006974A7" w:rsidRPr="0050241B" w:rsidRDefault="006974A7" w:rsidP="0050241B">
            <w:pPr>
              <w:pStyle w:val="GTMJTypetexthere"/>
              <w:rPr>
                <w:sz w:val="16"/>
              </w:rPr>
            </w:pPr>
            <w:r w:rsidRPr="0050241B">
              <w:rPr>
                <w:sz w:val="16"/>
              </w:rPr>
              <w:t>Sequences information about events and the lives of individuals in chronological order using timelines.</w:t>
            </w:r>
          </w:p>
        </w:tc>
        <w:tc>
          <w:tcPr>
            <w:tcW w:w="426" w:type="dxa"/>
            <w:vMerge/>
            <w:shd w:val="clear" w:color="auto" w:fill="FFEEE6"/>
          </w:tcPr>
          <w:p w14:paraId="73B692B7" w14:textId="77777777" w:rsidR="006974A7" w:rsidRPr="003A77F3" w:rsidRDefault="006974A7" w:rsidP="006974A7">
            <w:pPr>
              <w:pStyle w:val="GTMJTypetexthere"/>
            </w:pPr>
          </w:p>
        </w:tc>
        <w:tc>
          <w:tcPr>
            <w:tcW w:w="283" w:type="dxa"/>
            <w:tcBorders>
              <w:left w:val="nil"/>
              <w:right w:val="nil"/>
            </w:tcBorders>
            <w:shd w:val="clear" w:color="auto" w:fill="FFEEE6"/>
            <w:tcMar>
              <w:top w:w="85" w:type="dxa"/>
              <w:left w:w="0" w:type="dxa"/>
              <w:bottom w:w="85" w:type="dxa"/>
              <w:right w:w="85" w:type="dxa"/>
            </w:tcMar>
            <w:vAlign w:val="center"/>
          </w:tcPr>
          <w:p w14:paraId="3E276081" w14:textId="77777777" w:rsidR="006974A7" w:rsidRPr="000A7037" w:rsidRDefault="006974A7" w:rsidP="006974A7">
            <w:pPr>
              <w:pStyle w:val="GTMJTypetexthere"/>
            </w:pPr>
            <w:r w:rsidRPr="000A7037">
              <w:rPr>
                <w:noProof/>
                <w:lang w:eastAsia="zh-CN"/>
              </w:rPr>
              <mc:AlternateContent>
                <mc:Choice Requires="wps">
                  <w:drawing>
                    <wp:inline distT="0" distB="0" distL="0" distR="0" wp14:anchorId="5EC02828" wp14:editId="0CD16F96">
                      <wp:extent cx="108780" cy="106240"/>
                      <wp:effectExtent l="1270" t="0" r="0" b="0"/>
                      <wp:docPr id="15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VXmIA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" fillcolor="#db3f30" stroked="f" strokeweight="2pt">
                      <v:stroke startarrowwidth="narrow"/>
                      <w10:anchorlock/>
                    </v:shape>
                  </w:pict>
                </mc:Fallback>
              </mc:AlternateContent>
            </w:r>
          </w:p>
        </w:tc>
        <w:tc>
          <w:tcPr>
            <w:tcW w:w="1882" w:type="dxa"/>
            <w:tcBorders>
              <w:left w:val="nil"/>
              <w:right w:val="single" w:sz="8" w:space="0" w:color="003366"/>
            </w:tcBorders>
            <w:shd w:val="clear" w:color="auto" w:fill="FFEEE6"/>
            <w:tcMar>
              <w:left w:w="0" w:type="dxa"/>
              <w:right w:w="0" w:type="dxa"/>
            </w:tcMar>
            <w:vAlign w:val="center"/>
          </w:tcPr>
          <w:p w14:paraId="07AE0F9B" w14:textId="77777777" w:rsidR="006974A7" w:rsidRPr="0050241B" w:rsidRDefault="006974A7" w:rsidP="0050241B">
            <w:pPr>
              <w:pStyle w:val="GTMJTypetexthere"/>
              <w:rPr>
                <w:sz w:val="16"/>
              </w:rPr>
            </w:pPr>
            <w:r w:rsidRPr="0050241B">
              <w:rPr>
                <w:sz w:val="16"/>
              </w:rPr>
              <w:t>Presents their ideas, findings and conclusions using discipline-specific terms and appropriate conventions</w:t>
            </w:r>
          </w:p>
        </w:tc>
        <w:tc>
          <w:tcPr>
            <w:tcW w:w="562" w:type="dxa"/>
            <w:tcBorders>
              <w:top w:val="single" w:sz="8" w:space="0" w:color="003366"/>
              <w:left w:val="single" w:sz="8" w:space="0" w:color="003366"/>
              <w:bottom w:val="single" w:sz="8" w:space="0" w:color="003366"/>
              <w:right w:val="single" w:sz="8" w:space="0" w:color="003366"/>
            </w:tcBorders>
            <w:shd w:val="clear" w:color="auto" w:fill="FFEEE6"/>
            <w:vAlign w:val="center"/>
          </w:tcPr>
          <w:p w14:paraId="3B995F83" w14:textId="77777777" w:rsidR="006974A7" w:rsidRPr="003A77F3" w:rsidRDefault="006974A7" w:rsidP="006974A7">
            <w:pPr>
              <w:pStyle w:val="GTMJA-E12ptfont"/>
            </w:pPr>
            <w:r w:rsidRPr="003A77F3">
              <w:t>C</w:t>
            </w:r>
          </w:p>
        </w:tc>
      </w:tr>
      <w:tr w:rsidR="00B84797" w:rsidRPr="003A77F3" w14:paraId="6065D660" w14:textId="77777777" w:rsidTr="00B84797">
        <w:trPr>
          <w:trHeight w:val="516"/>
        </w:trPr>
        <w:tc>
          <w:tcPr>
            <w:tcW w:w="527" w:type="dxa"/>
            <w:vMerge/>
            <w:shd w:val="clear" w:color="auto" w:fill="auto"/>
          </w:tcPr>
          <w:p w14:paraId="2DFFE78D" w14:textId="77777777" w:rsidR="006974A7" w:rsidRPr="003A77F3" w:rsidRDefault="006974A7" w:rsidP="006974A7"/>
        </w:tc>
        <w:tc>
          <w:tcPr>
            <w:tcW w:w="281" w:type="dxa"/>
            <w:shd w:val="clear" w:color="auto" w:fill="auto"/>
            <w:tcMar>
              <w:top w:w="85" w:type="dxa"/>
              <w:left w:w="0" w:type="dxa"/>
              <w:bottom w:w="85" w:type="dxa"/>
              <w:right w:w="85" w:type="dxa"/>
            </w:tcMar>
            <w:vAlign w:val="center"/>
          </w:tcPr>
          <w:p w14:paraId="4D62D414" w14:textId="77777777" w:rsidR="006974A7" w:rsidRPr="003A77F3" w:rsidRDefault="006974A7" w:rsidP="006974A7">
            <w:pPr>
              <w:pStyle w:val="GTMJTypetexthere"/>
            </w:pPr>
            <w:r w:rsidRPr="003A77F3">
              <w:rPr>
                <w:noProof/>
                <w:lang w:eastAsia="zh-CN"/>
              </w:rPr>
              <mc:AlternateContent>
                <mc:Choice Requires="wps">
                  <w:drawing>
                    <wp:inline distT="0" distB="0" distL="0" distR="0" wp14:anchorId="59B273EE" wp14:editId="2E165245">
                      <wp:extent cx="108780" cy="106240"/>
                      <wp:effectExtent l="1270" t="0" r="0" b="0"/>
                      <wp:docPr id="15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8Sd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DYPxJ0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4422" w:type="dxa"/>
            <w:shd w:val="clear" w:color="auto" w:fill="auto"/>
            <w:tcMar>
              <w:left w:w="0" w:type="dxa"/>
              <w:right w:w="0" w:type="dxa"/>
            </w:tcMar>
            <w:vAlign w:val="center"/>
          </w:tcPr>
          <w:p w14:paraId="636EE485" w14:textId="2D5C2E49" w:rsidR="006974A7" w:rsidRPr="00FD76F7" w:rsidRDefault="006974A7" w:rsidP="006974A7">
            <w:pPr>
              <w:pStyle w:val="GTMJTypetexthere"/>
              <w:rPr>
                <w:sz w:val="16"/>
                <w:szCs w:val="16"/>
              </w:rPr>
            </w:pPr>
            <w:r w:rsidRPr="00FD76F7">
              <w:rPr>
                <w:sz w:val="16"/>
                <w:szCs w:val="16"/>
              </w:rPr>
              <w:t>Identifies people or events that brought abou</w:t>
            </w:r>
            <w:r w:rsidR="00F83166">
              <w:rPr>
                <w:sz w:val="16"/>
                <w:szCs w:val="16"/>
              </w:rPr>
              <w:t>t change.</w:t>
            </w:r>
          </w:p>
          <w:p w14:paraId="3041B9AE" w14:textId="77777777" w:rsidR="006974A7" w:rsidRPr="00FD76F7" w:rsidRDefault="006974A7" w:rsidP="006974A7">
            <w:pPr>
              <w:pStyle w:val="GTMJTypetexthere"/>
              <w:rPr>
                <w:sz w:val="16"/>
                <w:szCs w:val="16"/>
              </w:rPr>
            </w:pPr>
            <w:r w:rsidRPr="00FD76F7">
              <w:rPr>
                <w:sz w:val="16"/>
                <w:szCs w:val="16"/>
              </w:rPr>
              <w:t>States a cause or effect.</w:t>
            </w:r>
          </w:p>
          <w:p w14:paraId="647D093F" w14:textId="77777777" w:rsidR="006974A7" w:rsidRPr="00FD76F7" w:rsidRDefault="006974A7" w:rsidP="006974A7">
            <w:pPr>
              <w:pStyle w:val="GTMJTypetexthere"/>
              <w:rPr>
                <w:sz w:val="16"/>
                <w:szCs w:val="16"/>
              </w:rPr>
            </w:pPr>
            <w:r w:rsidRPr="00FD76F7">
              <w:rPr>
                <w:sz w:val="16"/>
                <w:szCs w:val="16"/>
              </w:rPr>
              <w:t>Identifies aspects of life in the past.</w:t>
            </w:r>
          </w:p>
        </w:tc>
        <w:tc>
          <w:tcPr>
            <w:tcW w:w="425" w:type="dxa"/>
            <w:vMerge/>
            <w:shd w:val="clear" w:color="auto" w:fill="auto"/>
          </w:tcPr>
          <w:p w14:paraId="2BD8A934" w14:textId="77777777" w:rsidR="006974A7" w:rsidRPr="003A77F3" w:rsidRDefault="006974A7" w:rsidP="006974A7">
            <w:pPr>
              <w:pStyle w:val="GTMJTypetexthere"/>
            </w:pPr>
          </w:p>
        </w:tc>
        <w:tc>
          <w:tcPr>
            <w:tcW w:w="284" w:type="dxa"/>
            <w:shd w:val="clear" w:color="auto" w:fill="auto"/>
            <w:tcMar>
              <w:top w:w="85" w:type="dxa"/>
              <w:left w:w="0" w:type="dxa"/>
              <w:bottom w:w="85" w:type="dxa"/>
              <w:right w:w="85" w:type="dxa"/>
            </w:tcMar>
            <w:vAlign w:val="center"/>
          </w:tcPr>
          <w:p w14:paraId="31DFF846" w14:textId="77777777" w:rsidR="006974A7" w:rsidRPr="003A77F3" w:rsidRDefault="006974A7" w:rsidP="006974A7">
            <w:pPr>
              <w:pStyle w:val="GTMJTypetexthere"/>
            </w:pPr>
            <w:r w:rsidRPr="003A77F3">
              <w:rPr>
                <w:noProof/>
                <w:lang w:eastAsia="zh-CN"/>
              </w:rPr>
              <mc:AlternateContent>
                <mc:Choice Requires="wps">
                  <w:drawing>
                    <wp:inline distT="0" distB="0" distL="0" distR="0" wp14:anchorId="295EEE9E" wp14:editId="39F4FD2A">
                      <wp:extent cx="108780" cy="106240"/>
                      <wp:effectExtent l="1270" t="0" r="0" b="0"/>
                      <wp:docPr id="15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C+OIA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" fillcolor="#db3f30" stroked="f" strokeweight="2pt">
                      <v:stroke startarrowwidth="narrow"/>
                      <w10:anchorlock/>
                    </v:shape>
                  </w:pict>
                </mc:Fallback>
              </mc:AlternateContent>
            </w:r>
          </w:p>
        </w:tc>
        <w:tc>
          <w:tcPr>
            <w:tcW w:w="2835" w:type="dxa"/>
            <w:shd w:val="clear" w:color="auto" w:fill="auto"/>
            <w:tcMar>
              <w:left w:w="0" w:type="dxa"/>
              <w:right w:w="0" w:type="dxa"/>
            </w:tcMar>
            <w:vAlign w:val="center"/>
          </w:tcPr>
          <w:p w14:paraId="78445ABC" w14:textId="77777777" w:rsidR="006974A7" w:rsidRPr="0050241B" w:rsidRDefault="006974A7" w:rsidP="0050241B">
            <w:pPr>
              <w:pStyle w:val="GTMJTypetexthere"/>
              <w:rPr>
                <w:sz w:val="16"/>
              </w:rPr>
            </w:pPr>
            <w:r w:rsidRPr="0050241B">
              <w:rPr>
                <w:sz w:val="16"/>
              </w:rPr>
              <w:t>Poses questions.</w:t>
            </w:r>
          </w:p>
          <w:p w14:paraId="7159DF2C" w14:textId="77777777" w:rsidR="006974A7" w:rsidRPr="003A77F3" w:rsidRDefault="006974A7" w:rsidP="0050241B">
            <w:pPr>
              <w:pStyle w:val="GTMJTypetexthere"/>
            </w:pPr>
            <w:r w:rsidRPr="0050241B">
              <w:rPr>
                <w:sz w:val="16"/>
              </w:rPr>
              <w:t>Locates and collects information from a source.</w:t>
            </w:r>
          </w:p>
        </w:tc>
        <w:tc>
          <w:tcPr>
            <w:tcW w:w="425" w:type="dxa"/>
            <w:vMerge/>
            <w:shd w:val="clear" w:color="auto" w:fill="auto"/>
          </w:tcPr>
          <w:p w14:paraId="1FD38503" w14:textId="77777777" w:rsidR="006974A7" w:rsidRPr="003A77F3" w:rsidRDefault="006974A7" w:rsidP="006974A7">
            <w:pPr>
              <w:pStyle w:val="GTMJTypetexthere"/>
            </w:pPr>
          </w:p>
        </w:tc>
        <w:tc>
          <w:tcPr>
            <w:tcW w:w="284" w:type="dxa"/>
            <w:shd w:val="clear" w:color="auto" w:fill="auto"/>
            <w:tcMar>
              <w:top w:w="85" w:type="dxa"/>
              <w:left w:w="0" w:type="dxa"/>
              <w:bottom w:w="85" w:type="dxa"/>
              <w:right w:w="85" w:type="dxa"/>
            </w:tcMar>
            <w:vAlign w:val="center"/>
          </w:tcPr>
          <w:p w14:paraId="10A27878" w14:textId="77777777" w:rsidR="006974A7" w:rsidRPr="000A7037" w:rsidRDefault="006974A7" w:rsidP="006974A7">
            <w:pPr>
              <w:pStyle w:val="GTMJTypetexthere"/>
            </w:pPr>
            <w:r w:rsidRPr="000A7037">
              <w:rPr>
                <w:noProof/>
                <w:lang w:eastAsia="zh-CN"/>
              </w:rPr>
              <mc:AlternateContent>
                <mc:Choice Requires="wps">
                  <w:drawing>
                    <wp:inline distT="0" distB="0" distL="0" distR="0" wp14:anchorId="06A0FEF7" wp14:editId="696200E0">
                      <wp:extent cx="108780" cy="106240"/>
                      <wp:effectExtent l="1270" t="0" r="0" b="0"/>
                      <wp:docPr id="15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" fillcolor="#db3f30" stroked="f" strokeweight="2pt">
                      <v:stroke startarrowwidth="narrow"/>
                      <w10:anchorlock/>
                    </v:shape>
                  </w:pict>
                </mc:Fallback>
              </mc:AlternateContent>
            </w:r>
          </w:p>
        </w:tc>
        <w:tc>
          <w:tcPr>
            <w:tcW w:w="2409" w:type="dxa"/>
            <w:shd w:val="clear" w:color="auto" w:fill="auto"/>
            <w:tcMar>
              <w:left w:w="0" w:type="dxa"/>
              <w:right w:w="0" w:type="dxa"/>
            </w:tcMar>
            <w:vAlign w:val="center"/>
          </w:tcPr>
          <w:p w14:paraId="43F445CC" w14:textId="77777777" w:rsidR="006974A7" w:rsidRPr="0050241B" w:rsidRDefault="006974A7" w:rsidP="0050241B">
            <w:pPr>
              <w:pStyle w:val="GTMJTypetexthere"/>
              <w:rPr>
                <w:sz w:val="16"/>
              </w:rPr>
            </w:pPr>
            <w:r w:rsidRPr="0050241B">
              <w:rPr>
                <w:sz w:val="16"/>
              </w:rPr>
              <w:t>Identifies a purpose or viewpoint.</w:t>
            </w:r>
          </w:p>
          <w:p w14:paraId="0D26716A" w14:textId="77777777" w:rsidR="006974A7" w:rsidRPr="0050241B" w:rsidRDefault="006974A7" w:rsidP="0050241B">
            <w:pPr>
              <w:pStyle w:val="GTMJTypetexthere"/>
              <w:rPr>
                <w:sz w:val="16"/>
              </w:rPr>
            </w:pPr>
            <w:r w:rsidRPr="0050241B">
              <w:rPr>
                <w:sz w:val="16"/>
              </w:rPr>
              <w:t>Places information from sources on a timeline.</w:t>
            </w:r>
          </w:p>
        </w:tc>
        <w:tc>
          <w:tcPr>
            <w:tcW w:w="426" w:type="dxa"/>
            <w:vMerge/>
            <w:shd w:val="clear" w:color="auto" w:fill="auto"/>
          </w:tcPr>
          <w:p w14:paraId="16D99BDE" w14:textId="77777777" w:rsidR="006974A7" w:rsidRPr="003A77F3" w:rsidRDefault="006974A7" w:rsidP="006974A7">
            <w:pPr>
              <w:pStyle w:val="GTMJTypetexthere"/>
            </w:pPr>
          </w:p>
        </w:tc>
        <w:tc>
          <w:tcPr>
            <w:tcW w:w="283" w:type="dxa"/>
            <w:tcBorders>
              <w:left w:val="nil"/>
              <w:right w:val="nil"/>
            </w:tcBorders>
            <w:shd w:val="clear" w:color="auto" w:fill="auto"/>
            <w:tcMar>
              <w:top w:w="85" w:type="dxa"/>
              <w:left w:w="0" w:type="dxa"/>
              <w:bottom w:w="85" w:type="dxa"/>
              <w:right w:w="85" w:type="dxa"/>
            </w:tcMar>
            <w:vAlign w:val="center"/>
          </w:tcPr>
          <w:p w14:paraId="353D5B81" w14:textId="77777777" w:rsidR="006974A7" w:rsidRPr="000A7037" w:rsidRDefault="006974A7" w:rsidP="006974A7">
            <w:pPr>
              <w:pStyle w:val="GTMJTypetexthere"/>
            </w:pPr>
            <w:r w:rsidRPr="000A7037">
              <w:rPr>
                <w:noProof/>
                <w:lang w:eastAsia="zh-CN"/>
              </w:rPr>
              <mc:AlternateContent>
                <mc:Choice Requires="wps">
                  <w:drawing>
                    <wp:inline distT="0" distB="0" distL="0" distR="0" wp14:anchorId="6FC88596" wp14:editId="7AB9C120">
                      <wp:extent cx="108780" cy="106240"/>
                      <wp:effectExtent l="1270" t="0" r="0" b="0"/>
                      <wp:docPr id="15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mp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MtD+ak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1882" w:type="dxa"/>
            <w:tcBorders>
              <w:left w:val="nil"/>
              <w:right w:val="single" w:sz="8" w:space="0" w:color="003366"/>
            </w:tcBorders>
            <w:shd w:val="clear" w:color="auto" w:fill="auto"/>
            <w:tcMar>
              <w:left w:w="0" w:type="dxa"/>
              <w:right w:w="0" w:type="dxa"/>
            </w:tcMar>
            <w:vAlign w:val="center"/>
          </w:tcPr>
          <w:p w14:paraId="0DEC4520" w14:textId="77777777" w:rsidR="006974A7" w:rsidRPr="0050241B" w:rsidRDefault="006974A7" w:rsidP="0050241B">
            <w:pPr>
              <w:pStyle w:val="GTMJTypetexthere"/>
              <w:rPr>
                <w:sz w:val="16"/>
              </w:rPr>
            </w:pPr>
            <w:r w:rsidRPr="0050241B">
              <w:rPr>
                <w:sz w:val="16"/>
              </w:rPr>
              <w:t>Presents their ideas with some reference to supporting evidence</w:t>
            </w:r>
          </w:p>
        </w:tc>
        <w:tc>
          <w:tcPr>
            <w:tcW w:w="562" w:type="dxa"/>
            <w:tcBorders>
              <w:top w:val="single" w:sz="8" w:space="0" w:color="003366"/>
              <w:left w:val="single" w:sz="8" w:space="0" w:color="003366"/>
              <w:bottom w:val="single" w:sz="8" w:space="0" w:color="003366"/>
              <w:right w:val="single" w:sz="8" w:space="0" w:color="003366"/>
            </w:tcBorders>
            <w:shd w:val="clear" w:color="auto" w:fill="auto"/>
            <w:vAlign w:val="center"/>
          </w:tcPr>
          <w:p w14:paraId="3C248742" w14:textId="77777777" w:rsidR="006974A7" w:rsidRPr="003A77F3" w:rsidRDefault="006974A7" w:rsidP="006974A7">
            <w:pPr>
              <w:pStyle w:val="GTMJA-E12ptfont"/>
            </w:pPr>
            <w:r w:rsidRPr="003A77F3">
              <w:t>D</w:t>
            </w:r>
          </w:p>
        </w:tc>
      </w:tr>
      <w:tr w:rsidR="00B84797" w:rsidRPr="003A77F3" w14:paraId="21895593" w14:textId="77777777" w:rsidTr="00BF3942">
        <w:trPr>
          <w:trHeight w:val="20"/>
        </w:trPr>
        <w:tc>
          <w:tcPr>
            <w:tcW w:w="527" w:type="dxa"/>
            <w:vMerge/>
            <w:shd w:val="clear" w:color="auto" w:fill="auto"/>
          </w:tcPr>
          <w:p w14:paraId="3DDE1431" w14:textId="77777777" w:rsidR="006974A7" w:rsidRPr="003A77F3" w:rsidRDefault="006974A7" w:rsidP="006974A7"/>
        </w:tc>
        <w:tc>
          <w:tcPr>
            <w:tcW w:w="281" w:type="dxa"/>
            <w:shd w:val="clear" w:color="auto" w:fill="FFEEE6"/>
            <w:tcMar>
              <w:top w:w="85" w:type="dxa"/>
              <w:left w:w="0" w:type="dxa"/>
              <w:bottom w:w="85" w:type="dxa"/>
              <w:right w:w="85" w:type="dxa"/>
            </w:tcMar>
            <w:vAlign w:val="center"/>
          </w:tcPr>
          <w:p w14:paraId="0BB9642F" w14:textId="77777777" w:rsidR="006974A7" w:rsidRPr="003A77F3" w:rsidRDefault="006974A7" w:rsidP="006974A7">
            <w:pPr>
              <w:pStyle w:val="GTMJTypetexthere"/>
            </w:pPr>
            <w:r w:rsidRPr="003A77F3">
              <w:rPr>
                <w:noProof/>
                <w:lang w:eastAsia="zh-CN"/>
              </w:rPr>
              <mc:AlternateContent>
                <mc:Choice Requires="wps">
                  <w:drawing>
                    <wp:inline distT="0" distB="0" distL="0" distR="0" wp14:anchorId="4332EFB9" wp14:editId="142352DE">
                      <wp:extent cx="108780" cy="106240"/>
                      <wp:effectExtent l="1270" t="0" r="0" b="0"/>
                      <wp:docPr id="15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DFN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MI8MU0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4422" w:type="dxa"/>
            <w:shd w:val="clear" w:color="auto" w:fill="FFEEE6"/>
            <w:tcMar>
              <w:left w:w="0" w:type="dxa"/>
              <w:right w:w="0" w:type="dxa"/>
            </w:tcMar>
            <w:vAlign w:val="center"/>
          </w:tcPr>
          <w:p w14:paraId="62452462" w14:textId="77777777" w:rsidR="006974A7" w:rsidRPr="00FD76F7" w:rsidRDefault="006974A7" w:rsidP="006974A7">
            <w:pPr>
              <w:pStyle w:val="GTMJTypetexthere"/>
              <w:rPr>
                <w:sz w:val="16"/>
                <w:szCs w:val="16"/>
              </w:rPr>
            </w:pPr>
            <w:r w:rsidRPr="00FD76F7">
              <w:rPr>
                <w:sz w:val="16"/>
                <w:szCs w:val="16"/>
              </w:rPr>
              <w:t>Lists key people or events.</w:t>
            </w:r>
          </w:p>
          <w:p w14:paraId="11919E1E" w14:textId="77777777" w:rsidR="006974A7" w:rsidRPr="00FD76F7" w:rsidRDefault="006974A7" w:rsidP="006974A7">
            <w:pPr>
              <w:pStyle w:val="GTMJTypetexthere"/>
              <w:rPr>
                <w:sz w:val="16"/>
                <w:szCs w:val="16"/>
              </w:rPr>
            </w:pPr>
            <w:r w:rsidRPr="00FD76F7">
              <w:rPr>
                <w:sz w:val="16"/>
                <w:szCs w:val="16"/>
              </w:rPr>
              <w:t>Recalls familiar experiences.</w:t>
            </w:r>
          </w:p>
        </w:tc>
        <w:tc>
          <w:tcPr>
            <w:tcW w:w="425" w:type="dxa"/>
            <w:vMerge/>
            <w:shd w:val="clear" w:color="auto" w:fill="FFEEE6"/>
          </w:tcPr>
          <w:p w14:paraId="1A6BA890" w14:textId="77777777" w:rsidR="006974A7" w:rsidRPr="003A77F3" w:rsidRDefault="006974A7" w:rsidP="006974A7">
            <w:pPr>
              <w:pStyle w:val="GTMJTypetexthere"/>
            </w:pPr>
          </w:p>
        </w:tc>
        <w:tc>
          <w:tcPr>
            <w:tcW w:w="284" w:type="dxa"/>
            <w:shd w:val="clear" w:color="auto" w:fill="FFEEE6"/>
            <w:tcMar>
              <w:top w:w="85" w:type="dxa"/>
              <w:left w:w="0" w:type="dxa"/>
              <w:bottom w:w="85" w:type="dxa"/>
              <w:right w:w="85" w:type="dxa"/>
            </w:tcMar>
            <w:vAlign w:val="center"/>
          </w:tcPr>
          <w:p w14:paraId="2F2E509D" w14:textId="77777777" w:rsidR="006974A7" w:rsidRPr="003A77F3" w:rsidRDefault="006974A7" w:rsidP="006974A7">
            <w:pPr>
              <w:pStyle w:val="GTMJTypetexthere"/>
            </w:pPr>
            <w:r w:rsidRPr="003A77F3">
              <w:rPr>
                <w:noProof/>
                <w:lang w:eastAsia="zh-CN"/>
              </w:rPr>
              <mc:AlternateContent>
                <mc:Choice Requires="wps">
                  <w:drawing>
                    <wp:inline distT="0" distB="0" distL="0" distR="0" wp14:anchorId="2A2ECD24" wp14:editId="6080A449">
                      <wp:extent cx="108780" cy="106240"/>
                      <wp:effectExtent l="1270" t="0" r="0" b="0"/>
                      <wp:docPr id="15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GkH2l4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2835" w:type="dxa"/>
            <w:shd w:val="clear" w:color="auto" w:fill="FFEEE6"/>
            <w:tcMar>
              <w:left w:w="0" w:type="dxa"/>
              <w:right w:w="0" w:type="dxa"/>
            </w:tcMar>
            <w:vAlign w:val="center"/>
          </w:tcPr>
          <w:p w14:paraId="1ED768A2" w14:textId="77777777" w:rsidR="006974A7" w:rsidRPr="0050241B" w:rsidRDefault="006974A7" w:rsidP="0050241B">
            <w:pPr>
              <w:pStyle w:val="GTMJTypetexthere"/>
              <w:rPr>
                <w:sz w:val="16"/>
              </w:rPr>
            </w:pPr>
            <w:r w:rsidRPr="0050241B">
              <w:rPr>
                <w:sz w:val="16"/>
              </w:rPr>
              <w:t>Suggests area of inquiry.</w:t>
            </w:r>
          </w:p>
          <w:p w14:paraId="48D5E146" w14:textId="77777777" w:rsidR="006974A7" w:rsidRPr="00BF3942" w:rsidRDefault="006974A7" w:rsidP="0050241B">
            <w:pPr>
              <w:pStyle w:val="GTMJTypetexthere"/>
              <w:rPr>
                <w:spacing w:val="-3"/>
              </w:rPr>
            </w:pPr>
            <w:r w:rsidRPr="00BF3942">
              <w:rPr>
                <w:spacing w:val="-3"/>
                <w:sz w:val="16"/>
              </w:rPr>
              <w:t>Locate familiar information from a source.</w:t>
            </w:r>
          </w:p>
        </w:tc>
        <w:tc>
          <w:tcPr>
            <w:tcW w:w="425" w:type="dxa"/>
            <w:vMerge/>
            <w:shd w:val="clear" w:color="auto" w:fill="FFEEE6"/>
          </w:tcPr>
          <w:p w14:paraId="50300CC6" w14:textId="77777777" w:rsidR="006974A7" w:rsidRPr="003A77F3" w:rsidRDefault="006974A7" w:rsidP="006974A7">
            <w:pPr>
              <w:pStyle w:val="GTMJTypetexthere"/>
            </w:pPr>
          </w:p>
        </w:tc>
        <w:tc>
          <w:tcPr>
            <w:tcW w:w="284" w:type="dxa"/>
            <w:shd w:val="clear" w:color="auto" w:fill="FFEEE6"/>
            <w:tcMar>
              <w:top w:w="85" w:type="dxa"/>
              <w:left w:w="0" w:type="dxa"/>
              <w:bottom w:w="85" w:type="dxa"/>
              <w:right w:w="85" w:type="dxa"/>
            </w:tcMar>
            <w:vAlign w:val="center"/>
          </w:tcPr>
          <w:p w14:paraId="5E66F9AB" w14:textId="77777777" w:rsidR="006974A7" w:rsidRPr="000A7037" w:rsidRDefault="006974A7" w:rsidP="006974A7">
            <w:pPr>
              <w:pStyle w:val="GTMJTypetexthere"/>
            </w:pPr>
            <w:r w:rsidRPr="000A7037">
              <w:rPr>
                <w:noProof/>
                <w:lang w:eastAsia="zh-CN"/>
              </w:rPr>
              <mc:AlternateContent>
                <mc:Choice Requires="wps">
                  <w:drawing>
                    <wp:inline distT="0" distB="0" distL="0" distR="0" wp14:anchorId="422B65ED" wp14:editId="15F21409">
                      <wp:extent cx="108780" cy="106240"/>
                      <wp:effectExtent l="1270" t="0" r="0" b="0"/>
                      <wp:docPr id="16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" fillcolor="#db3f30" stroked="f" strokeweight="2pt">
                      <v:stroke startarrowwidth="narrow"/>
                      <w10:anchorlock/>
                    </v:shape>
                  </w:pict>
                </mc:Fallback>
              </mc:AlternateContent>
            </w:r>
          </w:p>
        </w:tc>
        <w:tc>
          <w:tcPr>
            <w:tcW w:w="2409" w:type="dxa"/>
            <w:shd w:val="clear" w:color="auto" w:fill="FFEEE6"/>
            <w:tcMar>
              <w:left w:w="0" w:type="dxa"/>
              <w:right w:w="0" w:type="dxa"/>
            </w:tcMar>
            <w:vAlign w:val="center"/>
          </w:tcPr>
          <w:p w14:paraId="2F850AFC" w14:textId="77777777" w:rsidR="006974A7" w:rsidRPr="0050241B" w:rsidRDefault="006974A7" w:rsidP="0050241B">
            <w:pPr>
              <w:pStyle w:val="GTMJTypetexthere"/>
              <w:rPr>
                <w:sz w:val="16"/>
              </w:rPr>
            </w:pPr>
            <w:r w:rsidRPr="0050241B">
              <w:rPr>
                <w:sz w:val="16"/>
              </w:rPr>
              <w:t>Describe the purpose of a source using familiar terms</w:t>
            </w:r>
            <w:r w:rsidR="0050241B">
              <w:rPr>
                <w:sz w:val="16"/>
              </w:rPr>
              <w:t>.</w:t>
            </w:r>
          </w:p>
        </w:tc>
        <w:tc>
          <w:tcPr>
            <w:tcW w:w="426" w:type="dxa"/>
            <w:vMerge/>
            <w:shd w:val="clear" w:color="auto" w:fill="FFEEE6"/>
          </w:tcPr>
          <w:p w14:paraId="1E0334AC" w14:textId="77777777" w:rsidR="006974A7" w:rsidRPr="003A77F3" w:rsidRDefault="006974A7" w:rsidP="006974A7">
            <w:pPr>
              <w:pStyle w:val="GTMJTypetexthere"/>
            </w:pPr>
          </w:p>
        </w:tc>
        <w:tc>
          <w:tcPr>
            <w:tcW w:w="283" w:type="dxa"/>
            <w:tcBorders>
              <w:left w:val="nil"/>
              <w:right w:val="nil"/>
            </w:tcBorders>
            <w:shd w:val="clear" w:color="auto" w:fill="FFEEE6"/>
            <w:tcMar>
              <w:top w:w="85" w:type="dxa"/>
              <w:left w:w="0" w:type="dxa"/>
              <w:bottom w:w="85" w:type="dxa"/>
              <w:right w:w="85" w:type="dxa"/>
            </w:tcMar>
            <w:vAlign w:val="center"/>
          </w:tcPr>
          <w:p w14:paraId="7C087D20" w14:textId="77777777" w:rsidR="006974A7" w:rsidRPr="000A7037" w:rsidRDefault="006974A7" w:rsidP="006974A7">
            <w:pPr>
              <w:pStyle w:val="GTMJTypetexthere"/>
            </w:pPr>
            <w:r w:rsidRPr="000A7037">
              <w:rPr>
                <w:noProof/>
                <w:lang w:eastAsia="zh-CN"/>
              </w:rPr>
              <mc:AlternateContent>
                <mc:Choice Requires="wps">
                  <w:drawing>
                    <wp:inline distT="0" distB="0" distL="0" distR="0" wp14:anchorId="02F75612" wp14:editId="65AD97E0">
                      <wp:extent cx="108780" cy="106240"/>
                      <wp:effectExtent l="1270" t="0" r="0" b="0"/>
                      <wp:docPr id="16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DB3F30"/>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" fillcolor="#db3f30" stroked="f" strokeweight="2pt">
                      <v:stroke startarrowwidth="narrow"/>
                      <w10:anchorlock/>
                    </v:shape>
                  </w:pict>
                </mc:Fallback>
              </mc:AlternateContent>
            </w:r>
          </w:p>
        </w:tc>
        <w:tc>
          <w:tcPr>
            <w:tcW w:w="1882" w:type="dxa"/>
            <w:tcBorders>
              <w:left w:val="nil"/>
              <w:right w:val="single" w:sz="8" w:space="0" w:color="003366"/>
            </w:tcBorders>
            <w:shd w:val="clear" w:color="auto" w:fill="FFEEE6"/>
            <w:tcMar>
              <w:left w:w="0" w:type="dxa"/>
              <w:right w:w="0" w:type="dxa"/>
            </w:tcMar>
            <w:vAlign w:val="center"/>
          </w:tcPr>
          <w:p w14:paraId="6CB5423D" w14:textId="77777777" w:rsidR="006974A7" w:rsidRPr="0050241B" w:rsidRDefault="006974A7" w:rsidP="0050241B">
            <w:pPr>
              <w:pStyle w:val="GTMJTask-specassessableelements"/>
              <w:rPr>
                <w:bCs w:val="0"/>
                <w:sz w:val="16"/>
              </w:rPr>
            </w:pPr>
            <w:r w:rsidRPr="0050241B">
              <w:rPr>
                <w:bCs w:val="0"/>
                <w:sz w:val="16"/>
              </w:rPr>
              <w:t>Communicates ideas relating to the inquiry focus</w:t>
            </w:r>
          </w:p>
        </w:tc>
        <w:tc>
          <w:tcPr>
            <w:tcW w:w="562" w:type="dxa"/>
            <w:tcBorders>
              <w:top w:val="single" w:sz="8" w:space="0" w:color="003366"/>
              <w:left w:val="single" w:sz="8" w:space="0" w:color="003366"/>
              <w:bottom w:val="single" w:sz="8" w:space="0" w:color="003366"/>
              <w:right w:val="single" w:sz="8" w:space="0" w:color="003366"/>
            </w:tcBorders>
            <w:shd w:val="clear" w:color="auto" w:fill="FFEEE6"/>
            <w:vAlign w:val="center"/>
          </w:tcPr>
          <w:p w14:paraId="00BB03B1" w14:textId="77777777" w:rsidR="006974A7" w:rsidRPr="003A77F3" w:rsidRDefault="006974A7" w:rsidP="006974A7">
            <w:pPr>
              <w:pStyle w:val="GTMJA-E12ptfont"/>
            </w:pPr>
            <w:r w:rsidRPr="003A77F3">
              <w:t>E</w:t>
            </w:r>
          </w:p>
        </w:tc>
      </w:tr>
    </w:tbl>
    <w:p w14:paraId="2CA4ABB1" w14:textId="77777777" w:rsidR="006974A7" w:rsidRPr="00B84797" w:rsidRDefault="006974A7" w:rsidP="006974A7">
      <w:pPr>
        <w:pStyle w:val="Legend"/>
        <w:rPr>
          <w:sz w:val="12"/>
          <w:szCs w:val="12"/>
        </w:rPr>
      </w:pPr>
    </w:p>
    <w:tbl>
      <w:tblPr>
        <w:tblW w:w="4975" w:type="pct"/>
        <w:tblLayout w:type="fixed"/>
        <w:tblLook w:val="01E0" w:firstRow="1" w:lastRow="1" w:firstColumn="1" w:lastColumn="1" w:noHBand="0" w:noVBand="0"/>
      </w:tblPr>
      <w:tblGrid>
        <w:gridCol w:w="1380"/>
        <w:gridCol w:w="13895"/>
      </w:tblGrid>
      <w:tr w:rsidR="006974A7" w:rsidRPr="003A77F3" w14:paraId="2CBDA7F6" w14:textId="77777777" w:rsidTr="00BF3942">
        <w:trPr>
          <w:trHeight w:val="952"/>
        </w:trPr>
        <w:tc>
          <w:tcPr>
            <w:tcW w:w="1380" w:type="dxa"/>
            <w:shd w:val="clear" w:color="auto" w:fill="auto"/>
          </w:tcPr>
          <w:p w14:paraId="445B68A0" w14:textId="77777777" w:rsidR="006974A7" w:rsidRPr="003A77F3" w:rsidRDefault="006974A7" w:rsidP="00855FE8">
            <w:pPr>
              <w:pStyle w:val="GTMJBlueHeaderRightalign"/>
            </w:pPr>
            <w:r w:rsidRPr="003A77F3">
              <w:t>Feedback:</w:t>
            </w:r>
          </w:p>
        </w:tc>
        <w:tc>
          <w:tcPr>
            <w:tcW w:w="13895" w:type="dxa"/>
            <w:shd w:val="clear" w:color="auto" w:fill="F2F2F2" w:themeFill="background1" w:themeFillShade="F2"/>
          </w:tcPr>
          <w:p w14:paraId="01C9909E" w14:textId="77777777" w:rsidR="006974A7" w:rsidRPr="003A77F3" w:rsidRDefault="006974A7" w:rsidP="00855FE8">
            <w:pPr>
              <w:pStyle w:val="BodyText0ptspace"/>
            </w:pPr>
          </w:p>
        </w:tc>
      </w:tr>
    </w:tbl>
    <w:p w14:paraId="02E14271" w14:textId="77777777" w:rsidR="006974A7" w:rsidRPr="00B84797" w:rsidRDefault="006974A7" w:rsidP="00000855">
      <w:pPr>
        <w:pStyle w:val="Legend"/>
        <w:rPr>
          <w:sz w:val="12"/>
          <w:szCs w:val="12"/>
        </w:rPr>
      </w:pPr>
    </w:p>
    <w:sectPr w:rsidR="006974A7" w:rsidRPr="00B84797" w:rsidSect="00353D08">
      <w:headerReference w:type="default" r:id="rId20"/>
      <w:footerReference w:type="default" r:id="rId21"/>
      <w:pgSz w:w="16838" w:h="11906" w:orient="landscape" w:code="9"/>
      <w:pgMar w:top="851" w:right="851" w:bottom="851" w:left="851" w:header="567" w:footer="567" w:gutter="0"/>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8A7EB1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C870EA" w14:textId="77777777" w:rsidR="00A251AB" w:rsidRDefault="00A251AB" w:rsidP="00AB207A">
      <w:pPr>
        <w:spacing w:after="0" w:line="240" w:lineRule="auto"/>
      </w:pPr>
      <w:r>
        <w:separator/>
      </w:r>
    </w:p>
    <w:p w14:paraId="69A0826B" w14:textId="77777777" w:rsidR="00A251AB" w:rsidRDefault="00A251AB"/>
    <w:p w14:paraId="4DB832AA" w14:textId="77777777" w:rsidR="00A251AB" w:rsidRDefault="00A251AB"/>
    <w:p w14:paraId="2E7C7DE6" w14:textId="77777777" w:rsidR="00A251AB" w:rsidRDefault="00A251AB"/>
  </w:endnote>
  <w:endnote w:type="continuationSeparator" w:id="0">
    <w:p w14:paraId="298DC691" w14:textId="77777777" w:rsidR="00A251AB" w:rsidRDefault="00A251AB" w:rsidP="00AB207A">
      <w:pPr>
        <w:spacing w:after="0" w:line="240" w:lineRule="auto"/>
      </w:pPr>
      <w:r>
        <w:continuationSeparator/>
      </w:r>
    </w:p>
    <w:p w14:paraId="3F07787A" w14:textId="77777777" w:rsidR="00A251AB" w:rsidRDefault="00A251AB"/>
    <w:p w14:paraId="1CA5A4F5" w14:textId="77777777" w:rsidR="00A251AB" w:rsidRDefault="00A251AB"/>
    <w:p w14:paraId="19B60D2B" w14:textId="77777777" w:rsidR="00A251AB" w:rsidRDefault="00A251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442634" w14:textId="77777777" w:rsidR="005A2008" w:rsidRDefault="005A20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483D05" w14:textId="77777777" w:rsidR="00A251AB" w:rsidRPr="00BC4F3D" w:rsidRDefault="00A251AB" w:rsidP="00FF7E97">
    <w:pPr>
      <w:pStyle w:val="Footer"/>
    </w:pPr>
    <w:r>
      <w:rPr>
        <w:noProof/>
      </w:rPr>
      <w:drawing>
        <wp:anchor distT="0" distB="0" distL="114300" distR="114300" simplePos="0" relativeHeight="251670528" behindDoc="0" locked="0" layoutInCell="1" allowOverlap="1" wp14:anchorId="46B07717" wp14:editId="7AD59A99">
          <wp:simplePos x="0" y="0"/>
          <wp:positionH relativeFrom="column">
            <wp:posOffset>4887649</wp:posOffset>
          </wp:positionH>
          <wp:positionV relativeFrom="paragraph">
            <wp:posOffset>-23423</wp:posOffset>
          </wp:positionV>
          <wp:extent cx="1587500" cy="274594"/>
          <wp:effectExtent l="0" t="0" r="0" b="0"/>
          <wp:wrapNone/>
          <wp:docPr id="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594"/>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6F98D957" wp14:editId="55D6BEE3">
          <wp:simplePos x="0" y="0"/>
          <wp:positionH relativeFrom="column">
            <wp:posOffset>2141950</wp:posOffset>
          </wp:positionH>
          <wp:positionV relativeFrom="paragraph">
            <wp:posOffset>-19893</wp:posOffset>
          </wp:positionV>
          <wp:extent cx="2052000" cy="248400"/>
          <wp:effectExtent l="0" t="0" r="5715" b="5715"/>
          <wp:wrapNone/>
          <wp:docPr id="5" name="Picture 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207A">
      <w:fldChar w:fldCharType="begin"/>
    </w:r>
    <w:r w:rsidRPr="00AB207A">
      <w:instrText xml:space="preserve"> PAGE </w:instrText>
    </w:r>
    <w:r w:rsidRPr="00AB207A">
      <w:fldChar w:fldCharType="separate"/>
    </w:r>
    <w:r w:rsidR="001F7124">
      <w:rPr>
        <w:noProof/>
      </w:rPr>
      <w:t>3</w:t>
    </w:r>
    <w:r w:rsidRPr="00AB207A">
      <w:fldChar w:fldCharType="end"/>
    </w:r>
    <w:r w:rsidRPr="00AB207A">
      <w:t xml:space="preserve"> of </w:t>
    </w:r>
    <w:fldSimple w:instr=" NUMPAGES ">
      <w:r w:rsidR="001F7124">
        <w:rPr>
          <w:noProof/>
        </w:rPr>
        <w:t>9</w:t>
      </w:r>
    </w:fldSimple>
  </w:p>
  <w:p w14:paraId="0F59B3D3" w14:textId="77777777" w:rsidR="00A251AB" w:rsidRPr="000F41F4" w:rsidRDefault="001F7124" w:rsidP="000F41F4">
    <w:pPr>
      <w:pStyle w:val="Footergrey"/>
    </w:pPr>
    <w:r>
      <w:fldChar w:fldCharType="begin"/>
    </w:r>
    <w:r>
      <w:instrText xml:space="preserve"> FILENAME   \* MERGEFORMAT </w:instrText>
    </w:r>
    <w:r>
      <w:fldChar w:fldCharType="separate"/>
    </w:r>
    <w:r w:rsidR="005A2008">
      <w:rPr>
        <w:noProof/>
      </w:rPr>
      <w:t>HASS_Y05_U3_AT_</w:t>
    </w:r>
    <w:r w:rsidR="005A2008" w:rsidRPr="005A2008">
      <w:rPr>
        <w:rStyle w:val="Bodytextcondensed"/>
        <w:noProof/>
        <w:spacing w:val="-4"/>
      </w:rPr>
      <w:t>CmmColAust1800.docx</w:t>
    </w:r>
    <w:r>
      <w:rPr>
        <w:rStyle w:val="Bodytextcondensed"/>
        <w:noProof/>
        <w:spacing w:val="-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4A404B" w14:textId="77777777" w:rsidR="005A2008" w:rsidRDefault="005A200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8A1EAB" w14:textId="77777777" w:rsidR="00A251AB" w:rsidRPr="00BE38EA" w:rsidRDefault="00A251AB" w:rsidP="00BE38EA">
    <w:pPr>
      <w:pStyle w:val="Footer"/>
    </w:pPr>
    <w:r w:rsidRPr="00832919">
      <w:rPr>
        <w:noProof/>
        <w:szCs w:val="14"/>
      </w:rPr>
      <w:drawing>
        <wp:anchor distT="0" distB="0" distL="114300" distR="114300" simplePos="0" relativeHeight="251675648" behindDoc="1" locked="0" layoutInCell="1" allowOverlap="1" wp14:anchorId="2A65F40A" wp14:editId="244FFADA">
          <wp:simplePos x="0" y="0"/>
          <wp:positionH relativeFrom="margin">
            <wp:posOffset>8039100</wp:posOffset>
          </wp:positionH>
          <wp:positionV relativeFrom="paragraph">
            <wp:posOffset>49530</wp:posOffset>
          </wp:positionV>
          <wp:extent cx="1587500" cy="27432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2B574128" wp14:editId="4D6B6BB4">
          <wp:simplePos x="0" y="0"/>
          <wp:positionH relativeFrom="column">
            <wp:posOffset>3620135</wp:posOffset>
          </wp:positionH>
          <wp:positionV relativeFrom="paragraph">
            <wp:posOffset>66040</wp:posOffset>
          </wp:positionV>
          <wp:extent cx="2052000" cy="248400"/>
          <wp:effectExtent l="0" t="0" r="5715" b="5715"/>
          <wp:wrapNone/>
          <wp:docPr id="15" name="Picture 1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2919">
      <w:rPr>
        <w:rFonts w:cs="Arial"/>
        <w:szCs w:val="14"/>
      </w:rPr>
      <w:fldChar w:fldCharType="begin"/>
    </w:r>
    <w:r w:rsidRPr="00832919">
      <w:rPr>
        <w:rFonts w:cs="Arial"/>
        <w:szCs w:val="14"/>
      </w:rPr>
      <w:instrText xml:space="preserve"> PAGE </w:instrText>
    </w:r>
    <w:r w:rsidRPr="00832919">
      <w:rPr>
        <w:rFonts w:cs="Arial"/>
        <w:szCs w:val="14"/>
      </w:rPr>
      <w:fldChar w:fldCharType="separate"/>
    </w:r>
    <w:r w:rsidR="001F7124">
      <w:rPr>
        <w:rFonts w:cs="Arial"/>
        <w:noProof/>
        <w:szCs w:val="14"/>
      </w:rPr>
      <w:t>9</w:t>
    </w:r>
    <w:r w:rsidRPr="00832919">
      <w:rPr>
        <w:rFonts w:cs="Arial"/>
        <w:szCs w:val="14"/>
      </w:rPr>
      <w:fldChar w:fldCharType="end"/>
    </w:r>
    <w:r w:rsidRPr="00832919">
      <w:rPr>
        <w:rFonts w:cs="Arial"/>
        <w:szCs w:val="14"/>
      </w:rPr>
      <w:t xml:space="preserve"> </w:t>
    </w:r>
    <w:r w:rsidRPr="00BE38EA">
      <w:t xml:space="preserve">of </w:t>
    </w:r>
    <w:fldSimple w:instr=" NUMPAGES ">
      <w:r w:rsidR="001F7124">
        <w:rPr>
          <w:noProof/>
        </w:rPr>
        <w:t>9</w:t>
      </w:r>
    </w:fldSimple>
  </w:p>
  <w:p w14:paraId="63C734F3" w14:textId="77777777" w:rsidR="00A251AB" w:rsidRDefault="001F7124" w:rsidP="00AD6589">
    <w:pPr>
      <w:pStyle w:val="Footergrey"/>
    </w:pPr>
    <w:r>
      <w:fldChar w:fldCharType="begin"/>
    </w:r>
    <w:r>
      <w:instrText xml:space="preserve"> FILENAME   \* MERGEFORMAT </w:instrText>
    </w:r>
    <w:r>
      <w:fldChar w:fldCharType="separate"/>
    </w:r>
    <w:r w:rsidR="005A2008">
      <w:rPr>
        <w:noProof/>
      </w:rPr>
      <w:t>HASS_Y05_U3_AT_CmmColAust1800.docx</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90B5EC" w14:textId="77777777" w:rsidR="00A251AB" w:rsidRDefault="00A251AB" w:rsidP="00AB207A">
      <w:pPr>
        <w:spacing w:after="0" w:line="240" w:lineRule="auto"/>
      </w:pPr>
      <w:r>
        <w:separator/>
      </w:r>
    </w:p>
    <w:p w14:paraId="64A00B87" w14:textId="77777777" w:rsidR="00A251AB" w:rsidRDefault="00A251AB"/>
    <w:p w14:paraId="6AE7305A" w14:textId="77777777" w:rsidR="00A251AB" w:rsidRDefault="00A251AB"/>
    <w:p w14:paraId="4236E5A1" w14:textId="77777777" w:rsidR="00A251AB" w:rsidRDefault="00A251AB"/>
  </w:footnote>
  <w:footnote w:type="continuationSeparator" w:id="0">
    <w:p w14:paraId="54CBFBCE" w14:textId="77777777" w:rsidR="00A251AB" w:rsidRDefault="00A251AB" w:rsidP="00AB207A">
      <w:pPr>
        <w:spacing w:after="0" w:line="240" w:lineRule="auto"/>
      </w:pPr>
      <w:r>
        <w:continuationSeparator/>
      </w:r>
    </w:p>
    <w:p w14:paraId="3087FC35" w14:textId="77777777" w:rsidR="00A251AB" w:rsidRDefault="00A251AB"/>
    <w:p w14:paraId="6BE34615" w14:textId="77777777" w:rsidR="00A251AB" w:rsidRDefault="00A251AB"/>
    <w:p w14:paraId="090482C0" w14:textId="77777777" w:rsidR="00A251AB" w:rsidRDefault="00A251A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80AD20" w14:textId="77777777" w:rsidR="005A2008" w:rsidRDefault="005A20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5A0B5F" w14:textId="77777777" w:rsidR="005A2008" w:rsidRDefault="005A200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9ECC77" w14:textId="77777777" w:rsidR="005A2008" w:rsidRDefault="005A200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E6846D" w14:textId="77777777" w:rsidR="00A251AB" w:rsidRPr="006A5D6B" w:rsidRDefault="00A251AB" w:rsidP="006A5D6B">
    <w:pPr>
      <w:spacing w:after="0" w:line="240" w:lineRule="auto"/>
      <w:rPr>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1CB837F2"/>
    <w:lvl w:ilvl="0">
      <w:start w:val="1"/>
      <w:numFmt w:val="decimal"/>
      <w:pStyle w:val="ListNumber2"/>
      <w:lvlText w:val="%1."/>
      <w:lvlJc w:val="left"/>
      <w:pPr>
        <w:tabs>
          <w:tab w:val="num" w:pos="643"/>
        </w:tabs>
        <w:ind w:left="643" w:hanging="360"/>
      </w:pPr>
    </w:lvl>
  </w:abstractNum>
  <w:abstractNum w:abstractNumId="1">
    <w:nsid w:val="FFFFFF83"/>
    <w:multiLevelType w:val="singleLevel"/>
    <w:tmpl w:val="C214F388"/>
    <w:lvl w:ilvl="0">
      <w:start w:val="1"/>
      <w:numFmt w:val="bullet"/>
      <w:pStyle w:val="ListBullet2"/>
      <w:lvlText w:val=""/>
      <w:lvlJc w:val="left"/>
      <w:pPr>
        <w:tabs>
          <w:tab w:val="num" w:pos="643"/>
        </w:tabs>
        <w:ind w:left="643" w:hanging="360"/>
      </w:pPr>
      <w:rPr>
        <w:rFonts w:ascii="Symbol" w:hAnsi="Symbol" w:hint="default"/>
      </w:rPr>
    </w:lvl>
  </w:abstractNum>
  <w:abstractNum w:abstractNumId="2">
    <w:nsid w:val="FFFFFF88"/>
    <w:multiLevelType w:val="multilevel"/>
    <w:tmpl w:val="E486711E"/>
    <w:lvl w:ilvl="0">
      <w:start w:val="1"/>
      <w:numFmt w:val="decimal"/>
      <w:pStyle w:val="ListNumber"/>
      <w:lvlText w:val="%1."/>
      <w:lvlJc w:val="left"/>
      <w:pPr>
        <w:tabs>
          <w:tab w:val="num" w:pos="1069"/>
        </w:tabs>
        <w:ind w:left="1069"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nsid w:val="FFFFFF89"/>
    <w:multiLevelType w:val="singleLevel"/>
    <w:tmpl w:val="07A48E9A"/>
    <w:lvl w:ilvl="0">
      <w:start w:val="1"/>
      <w:numFmt w:val="bullet"/>
      <w:pStyle w:val="ListBullet"/>
      <w:lvlText w:val=""/>
      <w:lvlJc w:val="left"/>
      <w:pPr>
        <w:tabs>
          <w:tab w:val="num" w:pos="360"/>
        </w:tabs>
        <w:ind w:left="360" w:hanging="360"/>
      </w:pPr>
      <w:rPr>
        <w:rFonts w:ascii="Symbol" w:hAnsi="Symbol" w:hint="default"/>
        <w:color w:val="auto"/>
        <w:sz w:val="22"/>
        <w:szCs w:val="22"/>
      </w:rPr>
    </w:lvl>
  </w:abstractNum>
  <w:abstractNum w:abstractNumId="4">
    <w:nsid w:val="004A4E9D"/>
    <w:multiLevelType w:val="hybridMultilevel"/>
    <w:tmpl w:val="F8BCFBBA"/>
    <w:lvl w:ilvl="0" w:tplc="BFFCC33E">
      <w:start w:val="1"/>
      <w:numFmt w:val="bullet"/>
      <w:pStyle w:val="TickboxRed"/>
      <w:lvlText w:val=""/>
      <w:lvlJc w:val="left"/>
      <w:pPr>
        <w:ind w:left="720" w:hanging="360"/>
      </w:pPr>
      <w:rPr>
        <w:rFonts w:ascii="Wingdings 2" w:hAnsi="Wingdings 2" w:hint="default"/>
        <w:color w:val="auto"/>
        <w:position w:val="0"/>
        <w:sz w:val="3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5841EFD"/>
    <w:multiLevelType w:val="hybridMultilevel"/>
    <w:tmpl w:val="0C58D266"/>
    <w:lvl w:ilvl="0" w:tplc="B6883608">
      <w:start w:val="1"/>
      <w:numFmt w:val="bullet"/>
      <w:pStyle w:val="Tickbox"/>
      <w:lvlText w:val=""/>
      <w:lvlJc w:val="left"/>
      <w:pPr>
        <w:ind w:left="720" w:hanging="360"/>
      </w:pPr>
      <w:rPr>
        <w:rFonts w:ascii="Webdings" w:hAnsi="Webdings" w:hint="default"/>
        <w:color w:val="auto"/>
        <w:sz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22695E57"/>
    <w:multiLevelType w:val="hybridMultilevel"/>
    <w:tmpl w:val="D58040CE"/>
    <w:lvl w:ilvl="0" w:tplc="C518C180">
      <w:start w:val="1"/>
      <w:numFmt w:val="bullet"/>
      <w:pStyle w:val="TickBoxRed0"/>
      <w:lvlText w:val=""/>
      <w:lvlJc w:val="left"/>
      <w:pPr>
        <w:ind w:left="36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24D5389C"/>
    <w:multiLevelType w:val="hybridMultilevel"/>
    <w:tmpl w:val="075EDA54"/>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8">
    <w:nsid w:val="25252C62"/>
    <w:multiLevelType w:val="hybridMultilevel"/>
    <w:tmpl w:val="06A09C60"/>
    <w:lvl w:ilvl="0" w:tplc="11369552">
      <w:start w:val="1"/>
      <w:numFmt w:val="bullet"/>
      <w:lvlText w:val=""/>
      <w:lvlJc w:val="left"/>
      <w:pPr>
        <w:ind w:left="360" w:hanging="360"/>
      </w:pPr>
      <w:rPr>
        <w:rFonts w:ascii="Wingdings 2" w:hAnsi="Wingdings 2" w:hint="default"/>
        <w:color w:val="FF0000"/>
        <w:position w:val="0"/>
        <w:sz w:val="36"/>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259D39C4"/>
    <w:multiLevelType w:val="hybridMultilevel"/>
    <w:tmpl w:val="85F0B1B4"/>
    <w:lvl w:ilvl="0" w:tplc="8D0A5B5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3CCC2E6E"/>
    <w:multiLevelType w:val="hybridMultilevel"/>
    <w:tmpl w:val="0054EC52"/>
    <w:lvl w:ilvl="0" w:tplc="16088250">
      <w:start w:val="1"/>
      <w:numFmt w:val="bullet"/>
      <w:lvlText w:val=""/>
      <w:lvlJc w:val="left"/>
      <w:pPr>
        <w:ind w:left="1080" w:hanging="360"/>
      </w:pPr>
      <w:rPr>
        <w:rFonts w:ascii="Webdings" w:hAnsi="Webdings" w:hint="default"/>
        <w:color w:val="auto"/>
        <w:sz w:val="20"/>
        <w:szCs w:val="20"/>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nsid w:val="53C500B6"/>
    <w:multiLevelType w:val="hybridMultilevel"/>
    <w:tmpl w:val="4D4E369C"/>
    <w:lvl w:ilvl="0" w:tplc="5224A246">
      <w:start w:val="1"/>
      <w:numFmt w:val="bullet"/>
      <w:lvlText w:val=""/>
      <w:lvlJc w:val="left"/>
      <w:pPr>
        <w:ind w:left="720" w:hanging="360"/>
      </w:pPr>
      <w:rPr>
        <w:rFonts w:ascii="Webdings" w:hAnsi="Webdings" w:hint="default"/>
        <w:color w:val="auto"/>
        <w:sz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55CC43EE"/>
    <w:multiLevelType w:val="hybridMultilevel"/>
    <w:tmpl w:val="A288AA0E"/>
    <w:lvl w:ilvl="0" w:tplc="16088250">
      <w:start w:val="1"/>
      <w:numFmt w:val="bullet"/>
      <w:lvlText w:val=""/>
      <w:lvlJc w:val="left"/>
      <w:pPr>
        <w:ind w:left="1080" w:hanging="360"/>
      </w:pPr>
      <w:rPr>
        <w:rFonts w:ascii="Webdings" w:hAnsi="Webdings" w:hint="default"/>
        <w:color w:val="auto"/>
        <w:sz w:val="20"/>
        <w:szCs w:val="20"/>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60D065F0"/>
    <w:multiLevelType w:val="hybridMultilevel"/>
    <w:tmpl w:val="D9E23F9E"/>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14">
    <w:nsid w:val="6DAD457D"/>
    <w:multiLevelType w:val="hybridMultilevel"/>
    <w:tmpl w:val="4236A752"/>
    <w:lvl w:ilvl="0" w:tplc="D49C1DD6">
      <w:start w:val="1"/>
      <w:numFmt w:val="bullet"/>
      <w:lvlText w:val=""/>
      <w:lvlJc w:val="left"/>
      <w:pPr>
        <w:ind w:left="720" w:hanging="360"/>
      </w:pPr>
      <w:rPr>
        <w:rFonts w:ascii="Wingdings" w:hAnsi="Wingdings"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6EA57BFF"/>
    <w:multiLevelType w:val="hybridMultilevel"/>
    <w:tmpl w:val="6AACE8B0"/>
    <w:lvl w:ilvl="0" w:tplc="0C090019">
      <w:start w:val="1"/>
      <w:numFmt w:val="lowerLetter"/>
      <w:lvlText w:val="%1."/>
      <w:lvlJc w:val="left"/>
      <w:pPr>
        <w:ind w:left="643" w:hanging="360"/>
      </w:pPr>
    </w:lvl>
    <w:lvl w:ilvl="1" w:tplc="0C090019" w:tentative="1">
      <w:start w:val="1"/>
      <w:numFmt w:val="lowerLetter"/>
      <w:lvlText w:val="%2."/>
      <w:lvlJc w:val="left"/>
      <w:pPr>
        <w:ind w:left="1363" w:hanging="360"/>
      </w:pPr>
    </w:lvl>
    <w:lvl w:ilvl="2" w:tplc="0C09001B" w:tentative="1">
      <w:start w:val="1"/>
      <w:numFmt w:val="lowerRoman"/>
      <w:lvlText w:val="%3."/>
      <w:lvlJc w:val="right"/>
      <w:pPr>
        <w:ind w:left="2083" w:hanging="180"/>
      </w:pPr>
    </w:lvl>
    <w:lvl w:ilvl="3" w:tplc="0C09000F" w:tentative="1">
      <w:start w:val="1"/>
      <w:numFmt w:val="decimal"/>
      <w:lvlText w:val="%4."/>
      <w:lvlJc w:val="left"/>
      <w:pPr>
        <w:ind w:left="2803" w:hanging="360"/>
      </w:pPr>
    </w:lvl>
    <w:lvl w:ilvl="4" w:tplc="0C090019" w:tentative="1">
      <w:start w:val="1"/>
      <w:numFmt w:val="lowerLetter"/>
      <w:lvlText w:val="%5."/>
      <w:lvlJc w:val="left"/>
      <w:pPr>
        <w:ind w:left="3523" w:hanging="360"/>
      </w:pPr>
    </w:lvl>
    <w:lvl w:ilvl="5" w:tplc="0C09001B" w:tentative="1">
      <w:start w:val="1"/>
      <w:numFmt w:val="lowerRoman"/>
      <w:lvlText w:val="%6."/>
      <w:lvlJc w:val="right"/>
      <w:pPr>
        <w:ind w:left="4243" w:hanging="180"/>
      </w:pPr>
    </w:lvl>
    <w:lvl w:ilvl="6" w:tplc="0C09000F" w:tentative="1">
      <w:start w:val="1"/>
      <w:numFmt w:val="decimal"/>
      <w:lvlText w:val="%7."/>
      <w:lvlJc w:val="left"/>
      <w:pPr>
        <w:ind w:left="4963" w:hanging="360"/>
      </w:pPr>
    </w:lvl>
    <w:lvl w:ilvl="7" w:tplc="0C090019" w:tentative="1">
      <w:start w:val="1"/>
      <w:numFmt w:val="lowerLetter"/>
      <w:lvlText w:val="%8."/>
      <w:lvlJc w:val="left"/>
      <w:pPr>
        <w:ind w:left="5683" w:hanging="360"/>
      </w:pPr>
    </w:lvl>
    <w:lvl w:ilvl="8" w:tplc="0C09001B" w:tentative="1">
      <w:start w:val="1"/>
      <w:numFmt w:val="lowerRoman"/>
      <w:lvlText w:val="%9."/>
      <w:lvlJc w:val="right"/>
      <w:pPr>
        <w:ind w:left="6403" w:hanging="180"/>
      </w:pPr>
    </w:lvl>
  </w:abstractNum>
  <w:abstractNum w:abstractNumId="16">
    <w:nsid w:val="7086201E"/>
    <w:multiLevelType w:val="hybridMultilevel"/>
    <w:tmpl w:val="8A60F68E"/>
    <w:lvl w:ilvl="0" w:tplc="1B225478">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9"/>
  </w:num>
  <w:num w:numId="2">
    <w:abstractNumId w:val="3"/>
  </w:num>
  <w:num w:numId="3">
    <w:abstractNumId w:val="1"/>
  </w:num>
  <w:num w:numId="4">
    <w:abstractNumId w:val="2"/>
  </w:num>
  <w:num w:numId="5">
    <w:abstractNumId w:val="0"/>
  </w:num>
  <w:num w:numId="6">
    <w:abstractNumId w:val="14"/>
  </w:num>
  <w:num w:numId="7">
    <w:abstractNumId w:val="6"/>
  </w:num>
  <w:num w:numId="8">
    <w:abstractNumId w:val="15"/>
  </w:num>
  <w:num w:numId="9">
    <w:abstractNumId w:val="7"/>
  </w:num>
  <w:num w:numId="10">
    <w:abstractNumId w:val="13"/>
  </w:num>
  <w:num w:numId="11">
    <w:abstractNumId w:val="11"/>
  </w:num>
  <w:num w:numId="12">
    <w:abstractNumId w:val="8"/>
  </w:num>
  <w:num w:numId="13">
    <w:abstractNumId w:val="5"/>
  </w:num>
  <w:num w:numId="14">
    <w:abstractNumId w:val="4"/>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5"/>
  </w:num>
  <w:num w:numId="20">
    <w:abstractNumId w:val="2"/>
    <w:lvlOverride w:ilvl="0">
      <w:startOverride w:val="1"/>
    </w:lvlOverride>
  </w:num>
  <w:num w:numId="21">
    <w:abstractNumId w:val="2"/>
  </w:num>
  <w:num w:numId="22">
    <w:abstractNumId w:val="2"/>
    <w:lvlOverride w:ilvl="0">
      <w:startOverride w:val="1"/>
    </w:lvlOverride>
  </w:num>
  <w:num w:numId="23">
    <w:abstractNumId w:val="2"/>
    <w:lvlOverride w:ilvl="0">
      <w:startOverride w:val="1"/>
    </w:lvlOverride>
  </w:num>
  <w:num w:numId="24">
    <w:abstractNumId w:val="2"/>
  </w:num>
  <w:num w:numId="25">
    <w:abstractNumId w:val="2"/>
    <w:lvlOverride w:ilvl="0">
      <w:startOverride w:val="1"/>
    </w:lvlOverride>
  </w:num>
  <w:num w:numId="26">
    <w:abstractNumId w:val="16"/>
  </w:num>
  <w:num w:numId="27">
    <w:abstractNumId w:val="12"/>
  </w:num>
  <w:num w:numId="28">
    <w:abstractNumId w:val="10"/>
  </w:num>
  <w:numIdMacAtCleanup w:val="1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CONOMIDIS, Renae">
    <w15:presenceInfo w15:providerId="None" w15:userId="ICONOMIDIS, Ren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3276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EBB"/>
    <w:rsid w:val="00000855"/>
    <w:rsid w:val="000043C9"/>
    <w:rsid w:val="00014372"/>
    <w:rsid w:val="00026540"/>
    <w:rsid w:val="0002668A"/>
    <w:rsid w:val="000277FD"/>
    <w:rsid w:val="00030527"/>
    <w:rsid w:val="00031458"/>
    <w:rsid w:val="000417D8"/>
    <w:rsid w:val="000479F7"/>
    <w:rsid w:val="00054196"/>
    <w:rsid w:val="00056069"/>
    <w:rsid w:val="000560D4"/>
    <w:rsid w:val="0006096E"/>
    <w:rsid w:val="0006305E"/>
    <w:rsid w:val="00063E8E"/>
    <w:rsid w:val="00065792"/>
    <w:rsid w:val="0006752E"/>
    <w:rsid w:val="00075FF0"/>
    <w:rsid w:val="0008428C"/>
    <w:rsid w:val="00085148"/>
    <w:rsid w:val="00086DFC"/>
    <w:rsid w:val="00090DF6"/>
    <w:rsid w:val="000918D2"/>
    <w:rsid w:val="00092BCD"/>
    <w:rsid w:val="000933CF"/>
    <w:rsid w:val="00093C33"/>
    <w:rsid w:val="00096F3B"/>
    <w:rsid w:val="000A6F1D"/>
    <w:rsid w:val="000B1CA8"/>
    <w:rsid w:val="000E3122"/>
    <w:rsid w:val="000F05F9"/>
    <w:rsid w:val="000F122C"/>
    <w:rsid w:val="000F18CB"/>
    <w:rsid w:val="000F41F4"/>
    <w:rsid w:val="00103694"/>
    <w:rsid w:val="00107FCE"/>
    <w:rsid w:val="00112DF6"/>
    <w:rsid w:val="0011654B"/>
    <w:rsid w:val="00121266"/>
    <w:rsid w:val="00122BC7"/>
    <w:rsid w:val="00125F41"/>
    <w:rsid w:val="0012633E"/>
    <w:rsid w:val="00132C10"/>
    <w:rsid w:val="001361FC"/>
    <w:rsid w:val="0014230D"/>
    <w:rsid w:val="00151DD2"/>
    <w:rsid w:val="00166B48"/>
    <w:rsid w:val="001774C4"/>
    <w:rsid w:val="00191EF3"/>
    <w:rsid w:val="00195CC0"/>
    <w:rsid w:val="00197153"/>
    <w:rsid w:val="001A2DF8"/>
    <w:rsid w:val="001B2071"/>
    <w:rsid w:val="001B7583"/>
    <w:rsid w:val="001C0A1E"/>
    <w:rsid w:val="001E349A"/>
    <w:rsid w:val="001E586E"/>
    <w:rsid w:val="001F7124"/>
    <w:rsid w:val="00201A2E"/>
    <w:rsid w:val="00203A85"/>
    <w:rsid w:val="00212EA5"/>
    <w:rsid w:val="00216B4B"/>
    <w:rsid w:val="00223A18"/>
    <w:rsid w:val="00255118"/>
    <w:rsid w:val="00267C20"/>
    <w:rsid w:val="00290FF2"/>
    <w:rsid w:val="002934C7"/>
    <w:rsid w:val="002A1F9A"/>
    <w:rsid w:val="002A3EBB"/>
    <w:rsid w:val="002A76BF"/>
    <w:rsid w:val="002B14F9"/>
    <w:rsid w:val="002C4FC6"/>
    <w:rsid w:val="002C5F8A"/>
    <w:rsid w:val="002C6DA1"/>
    <w:rsid w:val="002C6F4C"/>
    <w:rsid w:val="002D6522"/>
    <w:rsid w:val="002D74A1"/>
    <w:rsid w:val="002E01F5"/>
    <w:rsid w:val="002E119F"/>
    <w:rsid w:val="002E2E83"/>
    <w:rsid w:val="002E7273"/>
    <w:rsid w:val="002E7C76"/>
    <w:rsid w:val="002F4124"/>
    <w:rsid w:val="002F5FAB"/>
    <w:rsid w:val="00303FF9"/>
    <w:rsid w:val="00304407"/>
    <w:rsid w:val="00311AFF"/>
    <w:rsid w:val="003221EF"/>
    <w:rsid w:val="003327F3"/>
    <w:rsid w:val="0033326A"/>
    <w:rsid w:val="00353D08"/>
    <w:rsid w:val="00355983"/>
    <w:rsid w:val="00370F56"/>
    <w:rsid w:val="003763FE"/>
    <w:rsid w:val="003A0B1C"/>
    <w:rsid w:val="003A3E7C"/>
    <w:rsid w:val="003C42D0"/>
    <w:rsid w:val="003E2AEA"/>
    <w:rsid w:val="00400A87"/>
    <w:rsid w:val="00402D5E"/>
    <w:rsid w:val="0040384A"/>
    <w:rsid w:val="00404C9D"/>
    <w:rsid w:val="00424421"/>
    <w:rsid w:val="00427F27"/>
    <w:rsid w:val="004465FA"/>
    <w:rsid w:val="00456DFD"/>
    <w:rsid w:val="0045795B"/>
    <w:rsid w:val="004622D2"/>
    <w:rsid w:val="00473790"/>
    <w:rsid w:val="004A2258"/>
    <w:rsid w:val="004D42B9"/>
    <w:rsid w:val="004E1841"/>
    <w:rsid w:val="004F0978"/>
    <w:rsid w:val="0050241B"/>
    <w:rsid w:val="00505D37"/>
    <w:rsid w:val="00510F18"/>
    <w:rsid w:val="00536D7A"/>
    <w:rsid w:val="00544F61"/>
    <w:rsid w:val="005626ED"/>
    <w:rsid w:val="005641C9"/>
    <w:rsid w:val="00565EC4"/>
    <w:rsid w:val="0056792A"/>
    <w:rsid w:val="00573011"/>
    <w:rsid w:val="005738A9"/>
    <w:rsid w:val="00590BDD"/>
    <w:rsid w:val="005A0CAE"/>
    <w:rsid w:val="005A177A"/>
    <w:rsid w:val="005A2008"/>
    <w:rsid w:val="005B2920"/>
    <w:rsid w:val="005F0102"/>
    <w:rsid w:val="0060123C"/>
    <w:rsid w:val="006078C2"/>
    <w:rsid w:val="006157C2"/>
    <w:rsid w:val="00632113"/>
    <w:rsid w:val="006460FA"/>
    <w:rsid w:val="006472E7"/>
    <w:rsid w:val="00651946"/>
    <w:rsid w:val="006556C8"/>
    <w:rsid w:val="0065786C"/>
    <w:rsid w:val="006664B5"/>
    <w:rsid w:val="00683707"/>
    <w:rsid w:val="00683B5B"/>
    <w:rsid w:val="006942FB"/>
    <w:rsid w:val="00695682"/>
    <w:rsid w:val="006974A7"/>
    <w:rsid w:val="006A0E33"/>
    <w:rsid w:val="006A3782"/>
    <w:rsid w:val="006A3DA5"/>
    <w:rsid w:val="006A5D6B"/>
    <w:rsid w:val="006B2553"/>
    <w:rsid w:val="006C7384"/>
    <w:rsid w:val="006D2620"/>
    <w:rsid w:val="006D628A"/>
    <w:rsid w:val="006F116E"/>
    <w:rsid w:val="006F27F4"/>
    <w:rsid w:val="006F45C6"/>
    <w:rsid w:val="00700DCC"/>
    <w:rsid w:val="007039F2"/>
    <w:rsid w:val="0071239F"/>
    <w:rsid w:val="007300F6"/>
    <w:rsid w:val="00732B09"/>
    <w:rsid w:val="0076132D"/>
    <w:rsid w:val="00770DA6"/>
    <w:rsid w:val="007715FC"/>
    <w:rsid w:val="00775C09"/>
    <w:rsid w:val="00783074"/>
    <w:rsid w:val="00787C27"/>
    <w:rsid w:val="00793529"/>
    <w:rsid w:val="00796275"/>
    <w:rsid w:val="007B3D6B"/>
    <w:rsid w:val="007B7C40"/>
    <w:rsid w:val="007C1695"/>
    <w:rsid w:val="007D5E14"/>
    <w:rsid w:val="007D5F6F"/>
    <w:rsid w:val="007E06A2"/>
    <w:rsid w:val="007E6765"/>
    <w:rsid w:val="007F361D"/>
    <w:rsid w:val="008152AE"/>
    <w:rsid w:val="00821EF2"/>
    <w:rsid w:val="00853014"/>
    <w:rsid w:val="00855613"/>
    <w:rsid w:val="00877525"/>
    <w:rsid w:val="00885D62"/>
    <w:rsid w:val="0089609E"/>
    <w:rsid w:val="008A07F9"/>
    <w:rsid w:val="008A3713"/>
    <w:rsid w:val="008A4380"/>
    <w:rsid w:val="008A6029"/>
    <w:rsid w:val="008B0676"/>
    <w:rsid w:val="008C109C"/>
    <w:rsid w:val="008F59B2"/>
    <w:rsid w:val="008F79EE"/>
    <w:rsid w:val="00903933"/>
    <w:rsid w:val="00906BBF"/>
    <w:rsid w:val="009107D2"/>
    <w:rsid w:val="00912B5F"/>
    <w:rsid w:val="00925CFB"/>
    <w:rsid w:val="00936745"/>
    <w:rsid w:val="00945E77"/>
    <w:rsid w:val="00950128"/>
    <w:rsid w:val="009503C9"/>
    <w:rsid w:val="0095405D"/>
    <w:rsid w:val="00967E6B"/>
    <w:rsid w:val="0097221D"/>
    <w:rsid w:val="00973D6F"/>
    <w:rsid w:val="00980704"/>
    <w:rsid w:val="009807D0"/>
    <w:rsid w:val="009918D4"/>
    <w:rsid w:val="009931D1"/>
    <w:rsid w:val="00993676"/>
    <w:rsid w:val="009A1ADE"/>
    <w:rsid w:val="009A2EF5"/>
    <w:rsid w:val="009C206B"/>
    <w:rsid w:val="009C3A8C"/>
    <w:rsid w:val="009F0188"/>
    <w:rsid w:val="00A048D9"/>
    <w:rsid w:val="00A21FC5"/>
    <w:rsid w:val="00A2223A"/>
    <w:rsid w:val="00A2268B"/>
    <w:rsid w:val="00A251AB"/>
    <w:rsid w:val="00A30868"/>
    <w:rsid w:val="00A3484F"/>
    <w:rsid w:val="00A504B1"/>
    <w:rsid w:val="00A65815"/>
    <w:rsid w:val="00A67082"/>
    <w:rsid w:val="00A736AB"/>
    <w:rsid w:val="00A7526C"/>
    <w:rsid w:val="00A770E9"/>
    <w:rsid w:val="00A77122"/>
    <w:rsid w:val="00A81BD4"/>
    <w:rsid w:val="00A84A72"/>
    <w:rsid w:val="00AA07CB"/>
    <w:rsid w:val="00AB207A"/>
    <w:rsid w:val="00AC1603"/>
    <w:rsid w:val="00AD0BC3"/>
    <w:rsid w:val="00AD2103"/>
    <w:rsid w:val="00AD29A0"/>
    <w:rsid w:val="00AD29F3"/>
    <w:rsid w:val="00AD6589"/>
    <w:rsid w:val="00AE2F6F"/>
    <w:rsid w:val="00AF457F"/>
    <w:rsid w:val="00B04203"/>
    <w:rsid w:val="00B0543F"/>
    <w:rsid w:val="00B12E9E"/>
    <w:rsid w:val="00B24E48"/>
    <w:rsid w:val="00B25D41"/>
    <w:rsid w:val="00B33EDC"/>
    <w:rsid w:val="00B35377"/>
    <w:rsid w:val="00B4363F"/>
    <w:rsid w:val="00B44934"/>
    <w:rsid w:val="00B46AD5"/>
    <w:rsid w:val="00B4733B"/>
    <w:rsid w:val="00B555A3"/>
    <w:rsid w:val="00B66578"/>
    <w:rsid w:val="00B75254"/>
    <w:rsid w:val="00B8104A"/>
    <w:rsid w:val="00B84797"/>
    <w:rsid w:val="00B8573A"/>
    <w:rsid w:val="00B9707D"/>
    <w:rsid w:val="00BA6747"/>
    <w:rsid w:val="00BC056E"/>
    <w:rsid w:val="00BC4877"/>
    <w:rsid w:val="00BC4F3D"/>
    <w:rsid w:val="00BC6497"/>
    <w:rsid w:val="00BC72CD"/>
    <w:rsid w:val="00BD1B0D"/>
    <w:rsid w:val="00BE38EA"/>
    <w:rsid w:val="00BF3942"/>
    <w:rsid w:val="00C24B44"/>
    <w:rsid w:val="00C2632D"/>
    <w:rsid w:val="00C33734"/>
    <w:rsid w:val="00C41978"/>
    <w:rsid w:val="00C4285B"/>
    <w:rsid w:val="00C45601"/>
    <w:rsid w:val="00C4647F"/>
    <w:rsid w:val="00C60BDC"/>
    <w:rsid w:val="00C8384B"/>
    <w:rsid w:val="00C95CA0"/>
    <w:rsid w:val="00CA4508"/>
    <w:rsid w:val="00CB4DF5"/>
    <w:rsid w:val="00CD0523"/>
    <w:rsid w:val="00CD62D0"/>
    <w:rsid w:val="00CE71F8"/>
    <w:rsid w:val="00CE7EF8"/>
    <w:rsid w:val="00CF32CB"/>
    <w:rsid w:val="00CF4E20"/>
    <w:rsid w:val="00D24440"/>
    <w:rsid w:val="00D319E6"/>
    <w:rsid w:val="00D5348A"/>
    <w:rsid w:val="00D546FC"/>
    <w:rsid w:val="00D63F1A"/>
    <w:rsid w:val="00D70840"/>
    <w:rsid w:val="00D7335E"/>
    <w:rsid w:val="00D753D1"/>
    <w:rsid w:val="00D77300"/>
    <w:rsid w:val="00D879A4"/>
    <w:rsid w:val="00DB3810"/>
    <w:rsid w:val="00DB4799"/>
    <w:rsid w:val="00DB4B5B"/>
    <w:rsid w:val="00DC6925"/>
    <w:rsid w:val="00DD0382"/>
    <w:rsid w:val="00DF34D7"/>
    <w:rsid w:val="00E02D5E"/>
    <w:rsid w:val="00E412F2"/>
    <w:rsid w:val="00E61C76"/>
    <w:rsid w:val="00E6229A"/>
    <w:rsid w:val="00E7537B"/>
    <w:rsid w:val="00E7656E"/>
    <w:rsid w:val="00E8285B"/>
    <w:rsid w:val="00E84EBD"/>
    <w:rsid w:val="00E908A8"/>
    <w:rsid w:val="00EA44D9"/>
    <w:rsid w:val="00EA5DA9"/>
    <w:rsid w:val="00EB195B"/>
    <w:rsid w:val="00EB1A2C"/>
    <w:rsid w:val="00EB57D5"/>
    <w:rsid w:val="00EC6148"/>
    <w:rsid w:val="00ED0BAB"/>
    <w:rsid w:val="00ED5762"/>
    <w:rsid w:val="00EE2AF6"/>
    <w:rsid w:val="00EE471C"/>
    <w:rsid w:val="00EF2B15"/>
    <w:rsid w:val="00EF3059"/>
    <w:rsid w:val="00F05BFA"/>
    <w:rsid w:val="00F23B66"/>
    <w:rsid w:val="00F55807"/>
    <w:rsid w:val="00F55FE6"/>
    <w:rsid w:val="00F661B0"/>
    <w:rsid w:val="00F7338B"/>
    <w:rsid w:val="00F83166"/>
    <w:rsid w:val="00F847EE"/>
    <w:rsid w:val="00F91217"/>
    <w:rsid w:val="00F96560"/>
    <w:rsid w:val="00F970E0"/>
    <w:rsid w:val="00FA06BE"/>
    <w:rsid w:val="00FA1C51"/>
    <w:rsid w:val="00FB29FA"/>
    <w:rsid w:val="00FB5A8F"/>
    <w:rsid w:val="00FB7C4C"/>
    <w:rsid w:val="00FC23F4"/>
    <w:rsid w:val="00FC3BDE"/>
    <w:rsid w:val="00FC7061"/>
    <w:rsid w:val="00FC743D"/>
    <w:rsid w:val="00FD59EF"/>
    <w:rsid w:val="00FD5ED7"/>
    <w:rsid w:val="00FD6D74"/>
    <w:rsid w:val="00FD76F7"/>
    <w:rsid w:val="00FE036C"/>
    <w:rsid w:val="00FE0E73"/>
    <w:rsid w:val="00FF0CE1"/>
    <w:rsid w:val="00FF79E6"/>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69"/>
    <o:shapelayout v:ext="edit">
      <o:idmap v:ext="edit" data="1"/>
    </o:shapelayout>
  </w:shapeDefaults>
  <w:decimalSymbol w:val="."/>
  <w:listSeparator w:val=","/>
  <w14:docId w14:val="1FEC9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lsdException w:name="heading 2" w:locked="1" w:uiPriority="0" w:qFormat="1"/>
    <w:lsdException w:name="heading 3" w:locked="1" w:uiPriority="0" w:qFormat="1"/>
    <w:lsdException w:name="heading 4" w:locked="1" w:semiHidden="0" w:uiPriority="0" w:unhideWhenUsed="0"/>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25CFB"/>
    <w:pPr>
      <w:spacing w:after="120" w:line="300" w:lineRule="atLeast"/>
    </w:pPr>
    <w:rPr>
      <w:rFonts w:ascii="Arial" w:hAnsi="Arial"/>
      <w:szCs w:val="22"/>
    </w:rPr>
  </w:style>
  <w:style w:type="paragraph" w:styleId="Heading1">
    <w:name w:val="heading 1"/>
    <w:basedOn w:val="Normal"/>
    <w:next w:val="Normal"/>
    <w:link w:val="Heading1Char"/>
    <w:uiPriority w:val="99"/>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Footergrey">
    <w:name w:val="Footer grey"/>
    <w:basedOn w:val="Normal"/>
    <w:rsid w:val="000F41F4"/>
    <w:pPr>
      <w:spacing w:after="0" w:line="240" w:lineRule="auto"/>
    </w:pPr>
    <w:rPr>
      <w:color w:val="808080"/>
      <w:sz w:val="14"/>
    </w:rPr>
  </w:style>
  <w:style w:type="character" w:styleId="Emphasis">
    <w:name w:val="Emphasis"/>
    <w:locked/>
    <w:rsid w:val="007B3D6B"/>
  </w:style>
  <w:style w:type="paragraph" w:customStyle="1" w:styleId="TIlogo-bodytext">
    <w:name w:val="TI logo - body text"/>
    <w:basedOn w:val="Normal"/>
    <w:rsid w:val="0011654B"/>
    <w:pPr>
      <w:spacing w:before="360" w:after="360" w:line="240" w:lineRule="auto"/>
    </w:pPr>
    <w:rPr>
      <w:rFonts w:eastAsia="Times New Roman"/>
      <w:szCs w:val="18"/>
      <w:lang w:eastAsia="en-AU"/>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Answerline02middlerows">
    <w:name w:val="Answer line 02 middle rows"/>
    <w:basedOn w:val="Normal"/>
    <w:rsid w:val="004A2258"/>
    <w:pPr>
      <w:spacing w:after="260"/>
    </w:pPr>
    <w:rPr>
      <w:rFonts w:eastAsia="MS Gothic"/>
      <w:noProof/>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3327F3"/>
    <w:pPr>
      <w:spacing w:after="0" w:line="240" w:lineRule="auto"/>
    </w:pPr>
    <w:rPr>
      <w:rFonts w:eastAsia="Arial Unicode MS" w:cs="Arial"/>
      <w:b/>
      <w:color w:val="FFFFFF" w:themeColor="background1"/>
      <w:sz w:val="28"/>
      <w:szCs w:val="28"/>
      <w:lang w:eastAsia="en-AU"/>
    </w:rPr>
  </w:style>
  <w:style w:type="paragraph" w:customStyle="1" w:styleId="TIlogo-Blackheaderbanner">
    <w:name w:val="TI logo - Black header banner"/>
    <w:basedOn w:val="Blackheaderbanner"/>
    <w:rsid w:val="007B3D6B"/>
    <w:pPr>
      <w:spacing w:before="480" w:after="480"/>
    </w:pPr>
  </w:style>
  <w:style w:type="paragraph" w:customStyle="1" w:styleId="Answerlinefirstrows">
    <w:name w:val="Answer line first rows"/>
    <w:basedOn w:val="Normal"/>
    <w:rsid w:val="007B3D6B"/>
    <w:pPr>
      <w:spacing w:after="260"/>
    </w:pPr>
    <w:rPr>
      <w:rFonts w:eastAsia="MS Gothic"/>
      <w:noProof/>
      <w:sz w:val="22"/>
    </w:rPr>
  </w:style>
  <w:style w:type="paragraph" w:customStyle="1" w:styleId="Answerline03lastrow">
    <w:name w:val="Answer line 03 last row"/>
    <w:basedOn w:val="Answerline02middlerows"/>
    <w:rsid w:val="004A2258"/>
    <w:pPr>
      <w:spacing w:after="240"/>
    </w:pPr>
  </w:style>
  <w:style w:type="paragraph" w:customStyle="1" w:styleId="ATBlueheader">
    <w:name w:val="AT Blue header"/>
    <w:basedOn w:val="Normal"/>
    <w:next w:val="Normal"/>
    <w:rsid w:val="007B3D6B"/>
    <w:pPr>
      <w:spacing w:before="60" w:after="60"/>
      <w:jc w:val="right"/>
    </w:pPr>
    <w:rPr>
      <w:rFonts w:cs="Arial"/>
      <w:b/>
      <w:color w:val="000099"/>
      <w:lang w:eastAsia="en-US"/>
    </w:rPr>
  </w:style>
  <w:style w:type="character" w:customStyle="1" w:styleId="Bodytextcondensed">
    <w:name w:val="Body text_condensed"/>
    <w:uiPriority w:val="1"/>
    <w:rsid w:val="006942FB"/>
    <w:rPr>
      <w:spacing w:val="-2"/>
    </w:rPr>
  </w:style>
  <w:style w:type="character" w:customStyle="1" w:styleId="Bodytextgrey">
    <w:name w:val="Body text_grey"/>
    <w:uiPriority w:val="1"/>
    <w:qFormat/>
    <w:rsid w:val="006942FB"/>
    <w:rPr>
      <w:color w:val="A6A6A6"/>
    </w:rPr>
  </w:style>
  <w:style w:type="character" w:customStyle="1" w:styleId="Bold">
    <w:name w:val="Bold"/>
    <w:uiPriority w:val="1"/>
    <w:rsid w:val="006942FB"/>
    <w:rPr>
      <w:b/>
    </w:rPr>
  </w:style>
  <w:style w:type="character" w:customStyle="1" w:styleId="BoldItalic">
    <w:name w:val="Bold_Italic"/>
    <w:uiPriority w:val="1"/>
    <w:rsid w:val="006942FB"/>
    <w:rPr>
      <w:b/>
      <w:i/>
    </w:rPr>
  </w:style>
  <w:style w:type="character" w:customStyle="1" w:styleId="Hyperlinkgreen">
    <w:name w:val="Hyperlink_green"/>
    <w:uiPriority w:val="1"/>
    <w:rsid w:val="006942FB"/>
    <w:rPr>
      <w:color w:val="00B050"/>
    </w:rPr>
  </w:style>
  <w:style w:type="paragraph" w:customStyle="1" w:styleId="Questionheading">
    <w:name w:val="Question heading:"/>
    <w:basedOn w:val="Normal"/>
    <w:next w:val="Normal"/>
    <w:rsid w:val="007B3D6B"/>
    <w:pPr>
      <w:spacing w:after="0"/>
    </w:pPr>
    <w:rPr>
      <w:rFonts w:eastAsia="MS Gothic"/>
      <w:b/>
      <w:lang w:eastAsia="en-US"/>
    </w:rPr>
  </w:style>
  <w:style w:type="paragraph" w:customStyle="1" w:styleId="QuestionsItalic">
    <w:name w:val="Questions Italic"/>
    <w:basedOn w:val="Normal"/>
    <w:next w:val="Normal"/>
    <w:rsid w:val="007B3D6B"/>
    <w:pPr>
      <w:spacing w:after="0"/>
    </w:pPr>
    <w:rPr>
      <w:rFonts w:eastAsia="MS Gothic"/>
      <w:i/>
    </w:rPr>
  </w:style>
  <w:style w:type="paragraph" w:customStyle="1" w:styleId="Sub-heading">
    <w:name w:val="Sub-heading"/>
    <w:basedOn w:val="Normal"/>
    <w:next w:val="Normal"/>
    <w:rsid w:val="007B3D6B"/>
    <w:pPr>
      <w:spacing w:before="240"/>
    </w:pPr>
    <w:rPr>
      <w:b/>
      <w:lang w:eastAsia="en-US"/>
    </w:rPr>
  </w:style>
  <w:style w:type="paragraph" w:customStyle="1" w:styleId="Tickbox">
    <w:name w:val="Tick box"/>
    <w:basedOn w:val="Normal"/>
    <w:rsid w:val="00855613"/>
    <w:pPr>
      <w:numPr>
        <w:numId w:val="13"/>
      </w:numPr>
      <w:adjustRightInd w:val="0"/>
      <w:snapToGrid w:val="0"/>
    </w:pPr>
    <w:rPr>
      <w:szCs w:val="24"/>
      <w:lang w:eastAsia="en-US"/>
    </w:rPr>
  </w:style>
  <w:style w:type="character" w:customStyle="1" w:styleId="Italic">
    <w:name w:val="Italic"/>
    <w:uiPriority w:val="1"/>
    <w:rsid w:val="006942FB"/>
    <w:rPr>
      <w:i/>
    </w:rPr>
  </w:style>
  <w:style w:type="paragraph" w:customStyle="1" w:styleId="Answerline01firstrow">
    <w:name w:val="Answer line 01 first row"/>
    <w:basedOn w:val="Answerline02middlerows"/>
    <w:rsid w:val="004A2258"/>
    <w:pPr>
      <w:spacing w:before="260"/>
    </w:pPr>
  </w:style>
  <w:style w:type="paragraph" w:customStyle="1" w:styleId="Answerlineindent02middlerows">
    <w:name w:val="Answer line indent 02 middle rows"/>
    <w:basedOn w:val="Answerline02middlerows"/>
    <w:next w:val="Normal"/>
    <w:rsid w:val="004A2258"/>
    <w:pPr>
      <w:ind w:left="357"/>
    </w:pPr>
  </w:style>
  <w:style w:type="paragraph" w:customStyle="1" w:styleId="BodyText0ptspace">
    <w:name w:val="Body Text 0pt space"/>
    <w:basedOn w:val="Normal"/>
    <w:next w:val="Normal"/>
    <w:rsid w:val="007B3D6B"/>
    <w:pPr>
      <w:spacing w:after="0"/>
    </w:pPr>
  </w:style>
  <w:style w:type="paragraph" w:customStyle="1" w:styleId="BodyText6ptspace">
    <w:name w:val="Body Text 6pt space"/>
    <w:basedOn w:val="Normal"/>
    <w:next w:val="Normal"/>
    <w:link w:val="BodyText6ptspaceChar"/>
    <w:uiPriority w:val="99"/>
    <w:rsid w:val="007B3D6B"/>
    <w:rPr>
      <w:szCs w:val="24"/>
      <w:lang w:eastAsia="en-US"/>
    </w:rPr>
  </w:style>
  <w:style w:type="character" w:customStyle="1" w:styleId="BodyText6ptspaceChar">
    <w:name w:val="Body Text 6pt space Char"/>
    <w:link w:val="BodyText6ptspace"/>
    <w:uiPriority w:val="99"/>
    <w:locked/>
    <w:rsid w:val="007B3D6B"/>
    <w:rPr>
      <w:rFonts w:ascii="Arial" w:hAnsi="Arial"/>
      <w:lang w:eastAsia="en-US"/>
    </w:rPr>
  </w:style>
  <w:style w:type="paragraph" w:customStyle="1" w:styleId="Bodytextbeforeboxtable">
    <w:name w:val="Body text before box/table"/>
    <w:basedOn w:val="Normal"/>
    <w:next w:val="Normal"/>
    <w:rsid w:val="007B3D6B"/>
    <w:pPr>
      <w:spacing w:after="240"/>
    </w:pPr>
  </w:style>
  <w:style w:type="paragraph" w:styleId="ListBullet">
    <w:name w:val="List Bullet"/>
    <w:basedOn w:val="Normal"/>
    <w:uiPriority w:val="99"/>
    <w:unhideWhenUsed/>
    <w:rsid w:val="00063E8E"/>
    <w:pPr>
      <w:numPr>
        <w:numId w:val="2"/>
      </w:numPr>
      <w:spacing w:after="60"/>
      <w:ind w:left="284" w:hanging="284"/>
    </w:pPr>
  </w:style>
  <w:style w:type="paragraph" w:styleId="ListBullet2">
    <w:name w:val="List Bullet 2"/>
    <w:basedOn w:val="Normal"/>
    <w:uiPriority w:val="99"/>
    <w:unhideWhenUsed/>
    <w:rsid w:val="004A2258"/>
    <w:pPr>
      <w:numPr>
        <w:numId w:val="3"/>
      </w:numPr>
      <w:spacing w:after="0"/>
      <w:contextualSpacing/>
    </w:pPr>
  </w:style>
  <w:style w:type="character" w:customStyle="1" w:styleId="Redbodytext">
    <w:name w:val="Red body text"/>
    <w:basedOn w:val="DefaultParagraphFont"/>
    <w:uiPriority w:val="1"/>
    <w:qFormat/>
    <w:rsid w:val="006942FB"/>
    <w:rPr>
      <w:color w:val="FF0000"/>
    </w:rPr>
  </w:style>
  <w:style w:type="paragraph" w:styleId="ListNumber">
    <w:name w:val="List Number"/>
    <w:basedOn w:val="Normal"/>
    <w:uiPriority w:val="99"/>
    <w:unhideWhenUsed/>
    <w:rsid w:val="00F23B66"/>
    <w:pPr>
      <w:numPr>
        <w:numId w:val="4"/>
      </w:numPr>
      <w:ind w:left="284" w:hanging="284"/>
    </w:pPr>
  </w:style>
  <w:style w:type="paragraph" w:styleId="List2">
    <w:name w:val="List 2"/>
    <w:basedOn w:val="Normal"/>
    <w:uiPriority w:val="99"/>
    <w:unhideWhenUsed/>
    <w:rsid w:val="004A2258"/>
    <w:pPr>
      <w:ind w:left="566" w:hanging="283"/>
      <w:contextualSpacing/>
    </w:pPr>
  </w:style>
  <w:style w:type="paragraph" w:styleId="List3">
    <w:name w:val="List 3"/>
    <w:basedOn w:val="Normal"/>
    <w:uiPriority w:val="99"/>
    <w:unhideWhenUsed/>
    <w:rsid w:val="004A2258"/>
    <w:pPr>
      <w:spacing w:after="0"/>
      <w:ind w:left="849" w:hanging="283"/>
      <w:contextualSpacing/>
    </w:pPr>
  </w:style>
  <w:style w:type="paragraph" w:styleId="ListNumber2">
    <w:name w:val="List Number 2"/>
    <w:basedOn w:val="Normal"/>
    <w:uiPriority w:val="99"/>
    <w:unhideWhenUsed/>
    <w:rsid w:val="004A2258"/>
    <w:pPr>
      <w:numPr>
        <w:numId w:val="5"/>
      </w:numPr>
      <w:spacing w:after="0"/>
      <w:contextualSpacing/>
    </w:pPr>
  </w:style>
  <w:style w:type="paragraph" w:customStyle="1" w:styleId="TickBoxRed0">
    <w:name w:val="Tick Box Red"/>
    <w:basedOn w:val="Normal"/>
    <w:next w:val="Normal"/>
    <w:rsid w:val="004A2258"/>
    <w:pPr>
      <w:numPr>
        <w:numId w:val="7"/>
      </w:numPr>
      <w:ind w:left="357" w:hanging="357"/>
    </w:pPr>
    <w:rPr>
      <w:color w:val="FF0000"/>
    </w:rPr>
  </w:style>
  <w:style w:type="paragraph" w:customStyle="1" w:styleId="Answerlineindent03lastrow">
    <w:name w:val="Answer line indent 03 last row"/>
    <w:basedOn w:val="Answerline03lastrow"/>
    <w:next w:val="Normal"/>
    <w:rsid w:val="004A2258"/>
    <w:pPr>
      <w:ind w:left="357"/>
    </w:pPr>
  </w:style>
  <w:style w:type="paragraph" w:customStyle="1" w:styleId="ColourBanner1st">
    <w:name w:val="Colour Banner_1st"/>
    <w:basedOn w:val="Normal"/>
    <w:next w:val="Normal"/>
    <w:qFormat/>
    <w:rsid w:val="007B3D6B"/>
    <w:pPr>
      <w:shd w:val="clear" w:color="auto" w:fill="FFE9E0"/>
      <w:spacing w:before="360" w:after="240"/>
    </w:pPr>
    <w:rPr>
      <w:b/>
    </w:rPr>
  </w:style>
  <w:style w:type="paragraph" w:customStyle="1" w:styleId="Colourbanner2">
    <w:name w:val="Colour banner_2+"/>
    <w:basedOn w:val="Normal"/>
    <w:next w:val="Normal"/>
    <w:qFormat/>
    <w:rsid w:val="007B3D6B"/>
    <w:pPr>
      <w:shd w:val="clear" w:color="auto" w:fill="FFE9E0"/>
      <w:spacing w:before="240" w:after="240"/>
    </w:pPr>
    <w:rPr>
      <w:b/>
    </w:rPr>
  </w:style>
  <w:style w:type="paragraph" w:customStyle="1" w:styleId="Answerlineindent01firstrow">
    <w:name w:val="Answer line indent 01 first row"/>
    <w:basedOn w:val="Answerlineindent02middlerows"/>
    <w:rsid w:val="004A2258"/>
    <w:pPr>
      <w:spacing w:before="260"/>
    </w:pPr>
  </w:style>
  <w:style w:type="table" w:customStyle="1" w:styleId="TableStyle1">
    <w:name w:val="Table Style 1"/>
    <w:basedOn w:val="TableNormal"/>
    <w:uiPriority w:val="99"/>
    <w:rsid w:val="004A2258"/>
    <w:rPr>
      <w:rFonts w:ascii="Arial" w:hAnsi="Arial"/>
      <w:sz w:val="22"/>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table" w:customStyle="1" w:styleId="TableStyle2">
    <w:name w:val="Table Style 2"/>
    <w:basedOn w:val="TableNormal"/>
    <w:uiPriority w:val="99"/>
    <w:rsid w:val="004A2258"/>
    <w:rPr>
      <w:rFonts w:ascii="Arial" w:hAnsi="Arial"/>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BBBAB"/>
      </w:tcPr>
    </w:tblStylePr>
    <w:tblStylePr w:type="firstCol">
      <w:pPr>
        <w:wordWrap/>
        <w:jc w:val="center"/>
      </w:pPr>
      <w:rPr>
        <w:rFonts w:ascii="Arial Bold" w:hAnsi="Arial Bold"/>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E9E0"/>
        <w:vAlign w:val="center"/>
      </w:tcPr>
    </w:tblStylePr>
  </w:style>
  <w:style w:type="paragraph" w:customStyle="1" w:styleId="EffectCauseCentre">
    <w:name w:val="Effect/Cause_Centre"/>
    <w:basedOn w:val="Normal"/>
    <w:next w:val="Normal"/>
    <w:rsid w:val="004A2258"/>
    <w:pPr>
      <w:spacing w:after="0"/>
      <w:jc w:val="center"/>
    </w:pPr>
    <w:rPr>
      <w:rFonts w:eastAsia="MS Gothic"/>
      <w:sz w:val="22"/>
    </w:rPr>
  </w:style>
  <w:style w:type="character" w:customStyle="1" w:styleId="Redbodytextbold">
    <w:name w:val="Red body text bold"/>
    <w:basedOn w:val="Redbodytext"/>
    <w:uiPriority w:val="1"/>
    <w:qFormat/>
    <w:rsid w:val="006942FB"/>
    <w:rPr>
      <w:b/>
      <w:color w:val="FF0000"/>
    </w:rPr>
  </w:style>
  <w:style w:type="character" w:customStyle="1" w:styleId="Redbodytextbolditalic">
    <w:name w:val="Red body text bold_italic"/>
    <w:basedOn w:val="DefaultParagraphFont"/>
    <w:uiPriority w:val="1"/>
    <w:qFormat/>
    <w:rsid w:val="006942FB"/>
    <w:rPr>
      <w:b/>
      <w:i/>
      <w:color w:val="FF0000"/>
    </w:rPr>
  </w:style>
  <w:style w:type="character" w:customStyle="1" w:styleId="Redbodytextitalic">
    <w:name w:val="Red body text italic"/>
    <w:basedOn w:val="Redbodytextbold"/>
    <w:uiPriority w:val="1"/>
    <w:qFormat/>
    <w:rsid w:val="006942FB"/>
    <w:rPr>
      <w:b w:val="0"/>
      <w:i/>
      <w:color w:val="FF0000"/>
    </w:rPr>
  </w:style>
  <w:style w:type="character" w:customStyle="1" w:styleId="Redbodytextunderline">
    <w:name w:val="Red body text underline"/>
    <w:basedOn w:val="DefaultParagraphFont"/>
    <w:uiPriority w:val="1"/>
    <w:qFormat/>
    <w:rsid w:val="006942FB"/>
    <w:rPr>
      <w:rFonts w:ascii="Arial" w:hAnsi="Arial"/>
      <w:i w:val="0"/>
      <w:color w:val="FF0000"/>
      <w:sz w:val="24"/>
      <w:u w:val="single"/>
    </w:rPr>
  </w:style>
  <w:style w:type="paragraph" w:customStyle="1" w:styleId="WhiteheaderbannerAlignright">
    <w:name w:val="White header banner Align_right"/>
    <w:basedOn w:val="Normal"/>
    <w:next w:val="Normal"/>
    <w:qFormat/>
    <w:rsid w:val="007B3D6B"/>
    <w:pPr>
      <w:spacing w:after="0" w:line="240" w:lineRule="auto"/>
      <w:jc w:val="right"/>
    </w:pPr>
    <w:rPr>
      <w:rFonts w:ascii="Arial Bold" w:eastAsia="Arial Unicode MS" w:hAnsi="Arial Bold"/>
      <w:b/>
      <w:color w:val="FFFFFF" w:themeColor="background1"/>
      <w:sz w:val="28"/>
    </w:rPr>
  </w:style>
  <w:style w:type="paragraph" w:customStyle="1" w:styleId="GTMJTask-specassessableelements">
    <w:name w:val="GTMJ Task-spec assessable elements"/>
    <w:next w:val="Normal"/>
    <w:rsid w:val="00000855"/>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GTMJAssessableelementwhite">
    <w:name w:val="GTMJ Assessable element white"/>
    <w:basedOn w:val="Normal"/>
    <w:next w:val="Normal"/>
    <w:link w:val="GTMJAssessableelementwhiteChar"/>
    <w:rsid w:val="00000855"/>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GTMJAssessableelementwhiteChar">
    <w:name w:val="GTMJ Assessable element white Char"/>
    <w:link w:val="GTMJAssessableelementwhite"/>
    <w:rsid w:val="00000855"/>
    <w:rPr>
      <w:rFonts w:ascii="Arial" w:eastAsia="Times New Roman" w:hAnsi="Arial" w:cs="Arial"/>
      <w:b/>
      <w:bCs/>
      <w:color w:val="FFFFFF" w:themeColor="background1"/>
      <w:sz w:val="18"/>
      <w:szCs w:val="18"/>
      <w:lang w:eastAsia="en-AU"/>
    </w:rPr>
  </w:style>
  <w:style w:type="paragraph" w:customStyle="1" w:styleId="GTMJTypetexthere">
    <w:name w:val="GTMJ Type text here"/>
    <w:basedOn w:val="Normal"/>
    <w:next w:val="Normal"/>
    <w:link w:val="GTMJTypetexthereChar"/>
    <w:rsid w:val="00000855"/>
    <w:pPr>
      <w:spacing w:after="0" w:line="220" w:lineRule="atLeast"/>
    </w:pPr>
    <w:rPr>
      <w:rFonts w:eastAsia="Times New Roman"/>
      <w:sz w:val="18"/>
      <w:szCs w:val="18"/>
      <w:lang w:eastAsia="en-AU"/>
    </w:rPr>
  </w:style>
  <w:style w:type="character" w:customStyle="1" w:styleId="GTMJTypetexthereChar">
    <w:name w:val="GTMJ Type text here Char"/>
    <w:link w:val="GTMJTypetexthere"/>
    <w:rsid w:val="00000855"/>
    <w:rPr>
      <w:rFonts w:ascii="Arial" w:eastAsia="Times New Roman" w:hAnsi="Arial"/>
      <w:sz w:val="18"/>
      <w:szCs w:val="18"/>
      <w:lang w:eastAsia="en-AU"/>
    </w:rPr>
  </w:style>
  <w:style w:type="paragraph" w:customStyle="1" w:styleId="GTMJPurpose">
    <w:name w:val="GTMJ Purpose"/>
    <w:basedOn w:val="Normal"/>
    <w:rsid w:val="00000855"/>
    <w:pPr>
      <w:spacing w:before="120" w:line="240" w:lineRule="auto"/>
    </w:pPr>
    <w:rPr>
      <w:rFonts w:eastAsia="Arial Unicode MS"/>
      <w:sz w:val="22"/>
      <w:lang w:eastAsia="en-AU"/>
    </w:rPr>
  </w:style>
  <w:style w:type="paragraph" w:customStyle="1" w:styleId="GTMJBlueHeaderLeftalign">
    <w:name w:val="GTMJ Blue Header_Left align"/>
    <w:basedOn w:val="Normal"/>
    <w:next w:val="Normal"/>
    <w:rsid w:val="00000855"/>
    <w:pPr>
      <w:spacing w:after="0"/>
    </w:pPr>
    <w:rPr>
      <w:rFonts w:cs="Arial"/>
      <w:b/>
      <w:color w:val="000099"/>
      <w:sz w:val="22"/>
      <w:lang w:eastAsia="en-US"/>
    </w:rPr>
  </w:style>
  <w:style w:type="paragraph" w:customStyle="1" w:styleId="GTMJA-E">
    <w:name w:val="GTMJ A-E"/>
    <w:basedOn w:val="Normal"/>
    <w:next w:val="Normal"/>
    <w:rsid w:val="00000855"/>
    <w:pPr>
      <w:tabs>
        <w:tab w:val="right" w:leader="dot" w:pos="15300"/>
      </w:tabs>
      <w:spacing w:after="0" w:line="240" w:lineRule="auto"/>
      <w:jc w:val="center"/>
    </w:pPr>
    <w:rPr>
      <w:b/>
      <w:color w:val="003366"/>
      <w:szCs w:val="18"/>
    </w:rPr>
  </w:style>
  <w:style w:type="paragraph" w:customStyle="1" w:styleId="GTMJBlueHeaderRightalign">
    <w:name w:val="GTMJ Blue Header_Right align"/>
    <w:basedOn w:val="Normal"/>
    <w:next w:val="Normal"/>
    <w:rsid w:val="00000855"/>
    <w:pPr>
      <w:spacing w:after="0"/>
      <w:jc w:val="right"/>
    </w:pPr>
    <w:rPr>
      <w:b/>
      <w:color w:val="000099"/>
      <w:sz w:val="22"/>
    </w:rPr>
  </w:style>
  <w:style w:type="paragraph" w:customStyle="1" w:styleId="EffectCauseLeft">
    <w:name w:val="Effect/Cause_Left"/>
    <w:basedOn w:val="Normal"/>
    <w:next w:val="Normal"/>
    <w:rsid w:val="004A2258"/>
    <w:pPr>
      <w:spacing w:after="0"/>
    </w:pPr>
    <w:rPr>
      <w:rFonts w:eastAsia="MS Gothic"/>
      <w:sz w:val="22"/>
    </w:rPr>
  </w:style>
  <w:style w:type="paragraph" w:customStyle="1" w:styleId="GTMJA-E9ptfont">
    <w:name w:val="GTMJ A-E 9pt font"/>
    <w:basedOn w:val="Normal"/>
    <w:next w:val="Normal"/>
    <w:rsid w:val="00A67082"/>
    <w:pPr>
      <w:tabs>
        <w:tab w:val="right" w:leader="dot" w:pos="15300"/>
      </w:tabs>
      <w:spacing w:after="0" w:line="240" w:lineRule="auto"/>
      <w:jc w:val="center"/>
    </w:pPr>
    <w:rPr>
      <w:b/>
      <w:color w:val="003366"/>
      <w:sz w:val="18"/>
      <w:szCs w:val="18"/>
    </w:rPr>
  </w:style>
  <w:style w:type="paragraph" w:customStyle="1" w:styleId="GTMJA-E12ptfont">
    <w:name w:val="GTMJ A-E 12pt font"/>
    <w:basedOn w:val="Normal"/>
    <w:next w:val="Normal"/>
    <w:rsid w:val="00F970E0"/>
    <w:pPr>
      <w:spacing w:after="0" w:line="240" w:lineRule="auto"/>
      <w:jc w:val="center"/>
    </w:pPr>
    <w:rPr>
      <w:b/>
      <w:color w:val="003366"/>
    </w:rPr>
  </w:style>
  <w:style w:type="character" w:customStyle="1" w:styleId="Underline">
    <w:name w:val="Underline"/>
    <w:uiPriority w:val="1"/>
    <w:qFormat/>
    <w:rsid w:val="006942FB"/>
    <w:rPr>
      <w:u w:val="single"/>
    </w:rPr>
  </w:style>
  <w:style w:type="character" w:customStyle="1" w:styleId="Bodytextgreyitalic">
    <w:name w:val="Body text_grey italic"/>
    <w:basedOn w:val="DefaultParagraphFont"/>
    <w:uiPriority w:val="1"/>
    <w:rsid w:val="003A3E7C"/>
    <w:rPr>
      <w:i/>
      <w:color w:val="A6A6A6" w:themeColor="background1" w:themeShade="A6"/>
    </w:rPr>
  </w:style>
  <w:style w:type="character" w:customStyle="1" w:styleId="Bodytextgreybold">
    <w:name w:val="Body text_grey bold"/>
    <w:basedOn w:val="DefaultParagraphFont"/>
    <w:uiPriority w:val="1"/>
    <w:qFormat/>
    <w:rsid w:val="003A3E7C"/>
    <w:rPr>
      <w:b/>
      <w:color w:val="A6A6A6" w:themeColor="background1" w:themeShade="A6"/>
    </w:rPr>
  </w:style>
  <w:style w:type="character" w:customStyle="1" w:styleId="Bodytextgreyunderline">
    <w:name w:val="Body text_grey underline"/>
    <w:basedOn w:val="DefaultParagraphFont"/>
    <w:uiPriority w:val="1"/>
    <w:qFormat/>
    <w:rsid w:val="003A3E7C"/>
    <w:rPr>
      <w:color w:val="A6A6A6" w:themeColor="background1" w:themeShade="A6"/>
      <w:u w:val="single"/>
    </w:rPr>
  </w:style>
  <w:style w:type="paragraph" w:styleId="Header">
    <w:name w:val="header"/>
    <w:basedOn w:val="Normal"/>
    <w:link w:val="HeaderChar"/>
    <w:unhideWhenUsed/>
    <w:rsid w:val="00700DCC"/>
    <w:pPr>
      <w:tabs>
        <w:tab w:val="center" w:pos="4513"/>
        <w:tab w:val="right" w:pos="9026"/>
      </w:tabs>
      <w:spacing w:after="0" w:line="240" w:lineRule="auto"/>
    </w:pPr>
  </w:style>
  <w:style w:type="character" w:customStyle="1" w:styleId="HeaderChar">
    <w:name w:val="Header Char"/>
    <w:basedOn w:val="DefaultParagraphFont"/>
    <w:link w:val="Header"/>
    <w:rsid w:val="00700DCC"/>
    <w:rPr>
      <w:rFonts w:ascii="Arial" w:hAnsi="Arial"/>
      <w:szCs w:val="22"/>
    </w:rPr>
  </w:style>
  <w:style w:type="paragraph" w:customStyle="1" w:styleId="GTMJA-E12pt">
    <w:name w:val="GTMJ A-E 12pt"/>
    <w:basedOn w:val="Normal"/>
    <w:next w:val="Normal"/>
    <w:rsid w:val="00A736AB"/>
    <w:pPr>
      <w:tabs>
        <w:tab w:val="right" w:leader="dot" w:pos="15300"/>
      </w:tabs>
      <w:spacing w:after="0" w:line="240" w:lineRule="auto"/>
      <w:jc w:val="center"/>
    </w:pPr>
    <w:rPr>
      <w:b/>
      <w:color w:val="003366"/>
      <w:szCs w:val="18"/>
    </w:rPr>
  </w:style>
  <w:style w:type="paragraph" w:customStyle="1" w:styleId="TickboxRed">
    <w:name w:val="Tick box Red"/>
    <w:basedOn w:val="Normal"/>
    <w:next w:val="Normal"/>
    <w:rsid w:val="00855613"/>
    <w:pPr>
      <w:numPr>
        <w:numId w:val="14"/>
      </w:numPr>
      <w:ind w:left="357" w:hanging="357"/>
    </w:pPr>
    <w:rPr>
      <w:color w:val="FF0000"/>
      <w:position w:val="6"/>
    </w:rPr>
  </w:style>
  <w:style w:type="paragraph" w:customStyle="1" w:styleId="BodyText6ptIndent">
    <w:name w:val="Body Text 6pt Indent"/>
    <w:basedOn w:val="BodyText6ptspace"/>
    <w:rsid w:val="00E61C76"/>
    <w:pPr>
      <w:ind w:left="357"/>
    </w:pPr>
  </w:style>
  <w:style w:type="character" w:styleId="CommentReference">
    <w:name w:val="annotation reference"/>
    <w:basedOn w:val="DefaultParagraphFont"/>
    <w:uiPriority w:val="99"/>
    <w:semiHidden/>
    <w:unhideWhenUsed/>
    <w:rsid w:val="00821EF2"/>
    <w:rPr>
      <w:sz w:val="16"/>
      <w:szCs w:val="16"/>
    </w:rPr>
  </w:style>
  <w:style w:type="paragraph" w:styleId="CommentText">
    <w:name w:val="annotation text"/>
    <w:basedOn w:val="Normal"/>
    <w:link w:val="CommentTextChar"/>
    <w:uiPriority w:val="99"/>
    <w:unhideWhenUsed/>
    <w:rsid w:val="00821EF2"/>
    <w:pPr>
      <w:spacing w:line="240" w:lineRule="auto"/>
    </w:pPr>
    <w:rPr>
      <w:sz w:val="20"/>
      <w:szCs w:val="20"/>
    </w:rPr>
  </w:style>
  <w:style w:type="character" w:customStyle="1" w:styleId="CommentTextChar">
    <w:name w:val="Comment Text Char"/>
    <w:basedOn w:val="DefaultParagraphFont"/>
    <w:link w:val="CommentText"/>
    <w:uiPriority w:val="99"/>
    <w:rsid w:val="00821EF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21EF2"/>
    <w:rPr>
      <w:b/>
      <w:bCs/>
    </w:rPr>
  </w:style>
  <w:style w:type="character" w:customStyle="1" w:styleId="CommentSubjectChar">
    <w:name w:val="Comment Subject Char"/>
    <w:basedOn w:val="CommentTextChar"/>
    <w:link w:val="CommentSubject"/>
    <w:uiPriority w:val="99"/>
    <w:semiHidden/>
    <w:rsid w:val="00821EF2"/>
    <w:rPr>
      <w:rFonts w:ascii="Arial" w:hAnsi="Arial"/>
      <w:b/>
      <w:bCs/>
      <w:sz w:val="20"/>
      <w:szCs w:val="20"/>
    </w:rPr>
  </w:style>
  <w:style w:type="paragraph" w:customStyle="1" w:styleId="SourceHeading">
    <w:name w:val="Source Heading"/>
    <w:qFormat/>
    <w:rsid w:val="00A30868"/>
    <w:pPr>
      <w:spacing w:after="120" w:line="276" w:lineRule="auto"/>
    </w:pPr>
    <w:rPr>
      <w:rFonts w:ascii="Arial" w:eastAsiaTheme="minorEastAsia" w:hAnsi="Arial" w:cs="Arial"/>
      <w:b/>
    </w:rPr>
  </w:style>
  <w:style w:type="paragraph" w:customStyle="1" w:styleId="Source">
    <w:name w:val="Source #"/>
    <w:next w:val="SourceHeading"/>
    <w:qFormat/>
    <w:rsid w:val="00A30868"/>
    <w:pPr>
      <w:spacing w:after="60" w:line="276" w:lineRule="auto"/>
    </w:pPr>
    <w:rPr>
      <w:rFonts w:ascii="Arial" w:eastAsiaTheme="minorEastAsia" w:hAnsi="Arial" w:cs="Arial"/>
      <w:b/>
      <w:sz w:val="27"/>
      <w:szCs w:val="27"/>
    </w:rPr>
  </w:style>
  <w:style w:type="paragraph" w:customStyle="1" w:styleId="SourceAttribution">
    <w:name w:val="Source Attribution"/>
    <w:next w:val="Normal"/>
    <w:qFormat/>
    <w:rsid w:val="00A30868"/>
    <w:rPr>
      <w:rFonts w:ascii="Arial" w:eastAsiaTheme="minorEastAsia" w:hAnsi="Arial" w:cs="Arial"/>
      <w:sz w:val="12"/>
      <w:szCs w:val="12"/>
    </w:rPr>
  </w:style>
  <w:style w:type="paragraph" w:customStyle="1" w:styleId="SourceContext">
    <w:name w:val="Source Context"/>
    <w:next w:val="Normal"/>
    <w:qFormat/>
    <w:rsid w:val="00A30868"/>
    <w:pPr>
      <w:spacing w:before="120" w:line="300" w:lineRule="atLeast"/>
    </w:pPr>
    <w:rPr>
      <w:rFonts w:ascii="Arial" w:eastAsia="MS Gothic" w:hAnsi="Arial"/>
      <w:sz w:val="22"/>
      <w:lang w:eastAsia="en-US"/>
    </w:rPr>
  </w:style>
  <w:style w:type="paragraph" w:customStyle="1" w:styleId="SourceReference">
    <w:name w:val="Source Reference"/>
    <w:next w:val="Normal"/>
    <w:qFormat/>
    <w:rsid w:val="00A30868"/>
    <w:pPr>
      <w:spacing w:after="60"/>
    </w:pPr>
    <w:rPr>
      <w:rFonts w:ascii="Arial" w:eastAsiaTheme="minorEastAsia" w:hAnsi="Arial" w:cstheme="minorBidi"/>
      <w:sz w:val="16"/>
      <w:szCs w:val="16"/>
    </w:rPr>
  </w:style>
  <w:style w:type="paragraph" w:customStyle="1" w:styleId="Resourcetitle">
    <w:name w:val="Resource title"/>
    <w:basedOn w:val="Heading1"/>
    <w:rsid w:val="00ED5762"/>
    <w:pPr>
      <w:keepNext w:val="0"/>
      <w:spacing w:before="0" w:after="240" w:line="240" w:lineRule="auto"/>
    </w:pPr>
    <w:rPr>
      <w:rFonts w:ascii="Arial" w:hAnsi="Arial" w:cs="Arial"/>
      <w:bCs w:val="0"/>
      <w:kern w:val="0"/>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lsdException w:name="heading 2" w:locked="1" w:uiPriority="0" w:qFormat="1"/>
    <w:lsdException w:name="heading 3" w:locked="1" w:uiPriority="0" w:qFormat="1"/>
    <w:lsdException w:name="heading 4" w:locked="1" w:semiHidden="0" w:uiPriority="0" w:unhideWhenUsed="0"/>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25CFB"/>
    <w:pPr>
      <w:spacing w:after="120" w:line="300" w:lineRule="atLeast"/>
    </w:pPr>
    <w:rPr>
      <w:rFonts w:ascii="Arial" w:hAnsi="Arial"/>
      <w:szCs w:val="22"/>
    </w:rPr>
  </w:style>
  <w:style w:type="paragraph" w:styleId="Heading1">
    <w:name w:val="heading 1"/>
    <w:basedOn w:val="Normal"/>
    <w:next w:val="Normal"/>
    <w:link w:val="Heading1Char"/>
    <w:uiPriority w:val="99"/>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Footergrey">
    <w:name w:val="Footer grey"/>
    <w:basedOn w:val="Normal"/>
    <w:rsid w:val="000F41F4"/>
    <w:pPr>
      <w:spacing w:after="0" w:line="240" w:lineRule="auto"/>
    </w:pPr>
    <w:rPr>
      <w:color w:val="808080"/>
      <w:sz w:val="14"/>
    </w:rPr>
  </w:style>
  <w:style w:type="character" w:styleId="Emphasis">
    <w:name w:val="Emphasis"/>
    <w:locked/>
    <w:rsid w:val="007B3D6B"/>
  </w:style>
  <w:style w:type="paragraph" w:customStyle="1" w:styleId="TIlogo-bodytext">
    <w:name w:val="TI logo - body text"/>
    <w:basedOn w:val="Normal"/>
    <w:rsid w:val="0011654B"/>
    <w:pPr>
      <w:spacing w:before="360" w:after="360" w:line="240" w:lineRule="auto"/>
    </w:pPr>
    <w:rPr>
      <w:rFonts w:eastAsia="Times New Roman"/>
      <w:szCs w:val="18"/>
      <w:lang w:eastAsia="en-AU"/>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Answerline02middlerows">
    <w:name w:val="Answer line 02 middle rows"/>
    <w:basedOn w:val="Normal"/>
    <w:rsid w:val="004A2258"/>
    <w:pPr>
      <w:spacing w:after="260"/>
    </w:pPr>
    <w:rPr>
      <w:rFonts w:eastAsia="MS Gothic"/>
      <w:noProof/>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3327F3"/>
    <w:pPr>
      <w:spacing w:after="0" w:line="240" w:lineRule="auto"/>
    </w:pPr>
    <w:rPr>
      <w:rFonts w:eastAsia="Arial Unicode MS" w:cs="Arial"/>
      <w:b/>
      <w:color w:val="FFFFFF" w:themeColor="background1"/>
      <w:sz w:val="28"/>
      <w:szCs w:val="28"/>
      <w:lang w:eastAsia="en-AU"/>
    </w:rPr>
  </w:style>
  <w:style w:type="paragraph" w:customStyle="1" w:styleId="TIlogo-Blackheaderbanner">
    <w:name w:val="TI logo - Black header banner"/>
    <w:basedOn w:val="Blackheaderbanner"/>
    <w:rsid w:val="007B3D6B"/>
    <w:pPr>
      <w:spacing w:before="480" w:after="480"/>
    </w:pPr>
  </w:style>
  <w:style w:type="paragraph" w:customStyle="1" w:styleId="Answerlinefirstrows">
    <w:name w:val="Answer line first rows"/>
    <w:basedOn w:val="Normal"/>
    <w:rsid w:val="007B3D6B"/>
    <w:pPr>
      <w:spacing w:after="260"/>
    </w:pPr>
    <w:rPr>
      <w:rFonts w:eastAsia="MS Gothic"/>
      <w:noProof/>
      <w:sz w:val="22"/>
    </w:rPr>
  </w:style>
  <w:style w:type="paragraph" w:customStyle="1" w:styleId="Answerline03lastrow">
    <w:name w:val="Answer line 03 last row"/>
    <w:basedOn w:val="Answerline02middlerows"/>
    <w:rsid w:val="004A2258"/>
    <w:pPr>
      <w:spacing w:after="240"/>
    </w:pPr>
  </w:style>
  <w:style w:type="paragraph" w:customStyle="1" w:styleId="ATBlueheader">
    <w:name w:val="AT Blue header"/>
    <w:basedOn w:val="Normal"/>
    <w:next w:val="Normal"/>
    <w:rsid w:val="007B3D6B"/>
    <w:pPr>
      <w:spacing w:before="60" w:after="60"/>
      <w:jc w:val="right"/>
    </w:pPr>
    <w:rPr>
      <w:rFonts w:cs="Arial"/>
      <w:b/>
      <w:color w:val="000099"/>
      <w:lang w:eastAsia="en-US"/>
    </w:rPr>
  </w:style>
  <w:style w:type="character" w:customStyle="1" w:styleId="Bodytextcondensed">
    <w:name w:val="Body text_condensed"/>
    <w:uiPriority w:val="1"/>
    <w:rsid w:val="006942FB"/>
    <w:rPr>
      <w:spacing w:val="-2"/>
    </w:rPr>
  </w:style>
  <w:style w:type="character" w:customStyle="1" w:styleId="Bodytextgrey">
    <w:name w:val="Body text_grey"/>
    <w:uiPriority w:val="1"/>
    <w:qFormat/>
    <w:rsid w:val="006942FB"/>
    <w:rPr>
      <w:color w:val="A6A6A6"/>
    </w:rPr>
  </w:style>
  <w:style w:type="character" w:customStyle="1" w:styleId="Bold">
    <w:name w:val="Bold"/>
    <w:uiPriority w:val="1"/>
    <w:rsid w:val="006942FB"/>
    <w:rPr>
      <w:b/>
    </w:rPr>
  </w:style>
  <w:style w:type="character" w:customStyle="1" w:styleId="BoldItalic">
    <w:name w:val="Bold_Italic"/>
    <w:uiPriority w:val="1"/>
    <w:rsid w:val="006942FB"/>
    <w:rPr>
      <w:b/>
      <w:i/>
    </w:rPr>
  </w:style>
  <w:style w:type="character" w:customStyle="1" w:styleId="Hyperlinkgreen">
    <w:name w:val="Hyperlink_green"/>
    <w:uiPriority w:val="1"/>
    <w:rsid w:val="006942FB"/>
    <w:rPr>
      <w:color w:val="00B050"/>
    </w:rPr>
  </w:style>
  <w:style w:type="paragraph" w:customStyle="1" w:styleId="Questionheading">
    <w:name w:val="Question heading:"/>
    <w:basedOn w:val="Normal"/>
    <w:next w:val="Normal"/>
    <w:rsid w:val="007B3D6B"/>
    <w:pPr>
      <w:spacing w:after="0"/>
    </w:pPr>
    <w:rPr>
      <w:rFonts w:eastAsia="MS Gothic"/>
      <w:b/>
      <w:lang w:eastAsia="en-US"/>
    </w:rPr>
  </w:style>
  <w:style w:type="paragraph" w:customStyle="1" w:styleId="QuestionsItalic">
    <w:name w:val="Questions Italic"/>
    <w:basedOn w:val="Normal"/>
    <w:next w:val="Normal"/>
    <w:rsid w:val="007B3D6B"/>
    <w:pPr>
      <w:spacing w:after="0"/>
    </w:pPr>
    <w:rPr>
      <w:rFonts w:eastAsia="MS Gothic"/>
      <w:i/>
    </w:rPr>
  </w:style>
  <w:style w:type="paragraph" w:customStyle="1" w:styleId="Sub-heading">
    <w:name w:val="Sub-heading"/>
    <w:basedOn w:val="Normal"/>
    <w:next w:val="Normal"/>
    <w:rsid w:val="007B3D6B"/>
    <w:pPr>
      <w:spacing w:before="240"/>
    </w:pPr>
    <w:rPr>
      <w:b/>
      <w:lang w:eastAsia="en-US"/>
    </w:rPr>
  </w:style>
  <w:style w:type="paragraph" w:customStyle="1" w:styleId="Tickbox">
    <w:name w:val="Tick box"/>
    <w:basedOn w:val="Normal"/>
    <w:rsid w:val="00855613"/>
    <w:pPr>
      <w:numPr>
        <w:numId w:val="13"/>
      </w:numPr>
      <w:adjustRightInd w:val="0"/>
      <w:snapToGrid w:val="0"/>
    </w:pPr>
    <w:rPr>
      <w:szCs w:val="24"/>
      <w:lang w:eastAsia="en-US"/>
    </w:rPr>
  </w:style>
  <w:style w:type="character" w:customStyle="1" w:styleId="Italic">
    <w:name w:val="Italic"/>
    <w:uiPriority w:val="1"/>
    <w:rsid w:val="006942FB"/>
    <w:rPr>
      <w:i/>
    </w:rPr>
  </w:style>
  <w:style w:type="paragraph" w:customStyle="1" w:styleId="Answerline01firstrow">
    <w:name w:val="Answer line 01 first row"/>
    <w:basedOn w:val="Answerline02middlerows"/>
    <w:rsid w:val="004A2258"/>
    <w:pPr>
      <w:spacing w:before="260"/>
    </w:pPr>
  </w:style>
  <w:style w:type="paragraph" w:customStyle="1" w:styleId="Answerlineindent02middlerows">
    <w:name w:val="Answer line indent 02 middle rows"/>
    <w:basedOn w:val="Answerline02middlerows"/>
    <w:next w:val="Normal"/>
    <w:rsid w:val="004A2258"/>
    <w:pPr>
      <w:ind w:left="357"/>
    </w:pPr>
  </w:style>
  <w:style w:type="paragraph" w:customStyle="1" w:styleId="BodyText0ptspace">
    <w:name w:val="Body Text 0pt space"/>
    <w:basedOn w:val="Normal"/>
    <w:next w:val="Normal"/>
    <w:rsid w:val="007B3D6B"/>
    <w:pPr>
      <w:spacing w:after="0"/>
    </w:pPr>
  </w:style>
  <w:style w:type="paragraph" w:customStyle="1" w:styleId="BodyText6ptspace">
    <w:name w:val="Body Text 6pt space"/>
    <w:basedOn w:val="Normal"/>
    <w:next w:val="Normal"/>
    <w:link w:val="BodyText6ptspaceChar"/>
    <w:uiPriority w:val="99"/>
    <w:rsid w:val="007B3D6B"/>
    <w:rPr>
      <w:szCs w:val="24"/>
      <w:lang w:eastAsia="en-US"/>
    </w:rPr>
  </w:style>
  <w:style w:type="character" w:customStyle="1" w:styleId="BodyText6ptspaceChar">
    <w:name w:val="Body Text 6pt space Char"/>
    <w:link w:val="BodyText6ptspace"/>
    <w:uiPriority w:val="99"/>
    <w:locked/>
    <w:rsid w:val="007B3D6B"/>
    <w:rPr>
      <w:rFonts w:ascii="Arial" w:hAnsi="Arial"/>
      <w:lang w:eastAsia="en-US"/>
    </w:rPr>
  </w:style>
  <w:style w:type="paragraph" w:customStyle="1" w:styleId="Bodytextbeforeboxtable">
    <w:name w:val="Body text before box/table"/>
    <w:basedOn w:val="Normal"/>
    <w:next w:val="Normal"/>
    <w:rsid w:val="007B3D6B"/>
    <w:pPr>
      <w:spacing w:after="240"/>
    </w:pPr>
  </w:style>
  <w:style w:type="paragraph" w:styleId="ListBullet">
    <w:name w:val="List Bullet"/>
    <w:basedOn w:val="Normal"/>
    <w:uiPriority w:val="99"/>
    <w:unhideWhenUsed/>
    <w:rsid w:val="00063E8E"/>
    <w:pPr>
      <w:numPr>
        <w:numId w:val="2"/>
      </w:numPr>
      <w:spacing w:after="60"/>
      <w:ind w:left="284" w:hanging="284"/>
    </w:pPr>
  </w:style>
  <w:style w:type="paragraph" w:styleId="ListBullet2">
    <w:name w:val="List Bullet 2"/>
    <w:basedOn w:val="Normal"/>
    <w:uiPriority w:val="99"/>
    <w:unhideWhenUsed/>
    <w:rsid w:val="004A2258"/>
    <w:pPr>
      <w:numPr>
        <w:numId w:val="3"/>
      </w:numPr>
      <w:spacing w:after="0"/>
      <w:contextualSpacing/>
    </w:pPr>
  </w:style>
  <w:style w:type="character" w:customStyle="1" w:styleId="Redbodytext">
    <w:name w:val="Red body text"/>
    <w:basedOn w:val="DefaultParagraphFont"/>
    <w:uiPriority w:val="1"/>
    <w:qFormat/>
    <w:rsid w:val="006942FB"/>
    <w:rPr>
      <w:color w:val="FF0000"/>
    </w:rPr>
  </w:style>
  <w:style w:type="paragraph" w:styleId="ListNumber">
    <w:name w:val="List Number"/>
    <w:basedOn w:val="Normal"/>
    <w:uiPriority w:val="99"/>
    <w:unhideWhenUsed/>
    <w:rsid w:val="00F23B66"/>
    <w:pPr>
      <w:numPr>
        <w:numId w:val="4"/>
      </w:numPr>
      <w:ind w:left="284" w:hanging="284"/>
    </w:pPr>
  </w:style>
  <w:style w:type="paragraph" w:styleId="List2">
    <w:name w:val="List 2"/>
    <w:basedOn w:val="Normal"/>
    <w:uiPriority w:val="99"/>
    <w:unhideWhenUsed/>
    <w:rsid w:val="004A2258"/>
    <w:pPr>
      <w:ind w:left="566" w:hanging="283"/>
      <w:contextualSpacing/>
    </w:pPr>
  </w:style>
  <w:style w:type="paragraph" w:styleId="List3">
    <w:name w:val="List 3"/>
    <w:basedOn w:val="Normal"/>
    <w:uiPriority w:val="99"/>
    <w:unhideWhenUsed/>
    <w:rsid w:val="004A2258"/>
    <w:pPr>
      <w:spacing w:after="0"/>
      <w:ind w:left="849" w:hanging="283"/>
      <w:contextualSpacing/>
    </w:pPr>
  </w:style>
  <w:style w:type="paragraph" w:styleId="ListNumber2">
    <w:name w:val="List Number 2"/>
    <w:basedOn w:val="Normal"/>
    <w:uiPriority w:val="99"/>
    <w:unhideWhenUsed/>
    <w:rsid w:val="004A2258"/>
    <w:pPr>
      <w:numPr>
        <w:numId w:val="5"/>
      </w:numPr>
      <w:spacing w:after="0"/>
      <w:contextualSpacing/>
    </w:pPr>
  </w:style>
  <w:style w:type="paragraph" w:customStyle="1" w:styleId="TickBoxRed0">
    <w:name w:val="Tick Box Red"/>
    <w:basedOn w:val="Normal"/>
    <w:next w:val="Normal"/>
    <w:rsid w:val="004A2258"/>
    <w:pPr>
      <w:numPr>
        <w:numId w:val="7"/>
      </w:numPr>
      <w:ind w:left="357" w:hanging="357"/>
    </w:pPr>
    <w:rPr>
      <w:color w:val="FF0000"/>
    </w:rPr>
  </w:style>
  <w:style w:type="paragraph" w:customStyle="1" w:styleId="Answerlineindent03lastrow">
    <w:name w:val="Answer line indent 03 last row"/>
    <w:basedOn w:val="Answerline03lastrow"/>
    <w:next w:val="Normal"/>
    <w:rsid w:val="004A2258"/>
    <w:pPr>
      <w:ind w:left="357"/>
    </w:pPr>
  </w:style>
  <w:style w:type="paragraph" w:customStyle="1" w:styleId="ColourBanner1st">
    <w:name w:val="Colour Banner_1st"/>
    <w:basedOn w:val="Normal"/>
    <w:next w:val="Normal"/>
    <w:qFormat/>
    <w:rsid w:val="007B3D6B"/>
    <w:pPr>
      <w:shd w:val="clear" w:color="auto" w:fill="FFE9E0"/>
      <w:spacing w:before="360" w:after="240"/>
    </w:pPr>
    <w:rPr>
      <w:b/>
    </w:rPr>
  </w:style>
  <w:style w:type="paragraph" w:customStyle="1" w:styleId="Colourbanner2">
    <w:name w:val="Colour banner_2+"/>
    <w:basedOn w:val="Normal"/>
    <w:next w:val="Normal"/>
    <w:qFormat/>
    <w:rsid w:val="007B3D6B"/>
    <w:pPr>
      <w:shd w:val="clear" w:color="auto" w:fill="FFE9E0"/>
      <w:spacing w:before="240" w:after="240"/>
    </w:pPr>
    <w:rPr>
      <w:b/>
    </w:rPr>
  </w:style>
  <w:style w:type="paragraph" w:customStyle="1" w:styleId="Answerlineindent01firstrow">
    <w:name w:val="Answer line indent 01 first row"/>
    <w:basedOn w:val="Answerlineindent02middlerows"/>
    <w:rsid w:val="004A2258"/>
    <w:pPr>
      <w:spacing w:before="260"/>
    </w:pPr>
  </w:style>
  <w:style w:type="table" w:customStyle="1" w:styleId="TableStyle1">
    <w:name w:val="Table Style 1"/>
    <w:basedOn w:val="TableNormal"/>
    <w:uiPriority w:val="99"/>
    <w:rsid w:val="004A2258"/>
    <w:rPr>
      <w:rFonts w:ascii="Arial" w:hAnsi="Arial"/>
      <w:sz w:val="22"/>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2"/>
        <w:u w:val="none"/>
        <w:vertAlign w:val="baseline"/>
        <w:em w:val="none"/>
        <w14:ligatures w14:val="none"/>
        <w14:numForm w14:val="default"/>
        <w14:numSpacing w14:val="default"/>
        <w14:stylisticSets/>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table" w:customStyle="1" w:styleId="TableStyle2">
    <w:name w:val="Table Style 2"/>
    <w:basedOn w:val="TableNormal"/>
    <w:uiPriority w:val="99"/>
    <w:rsid w:val="004A2258"/>
    <w:rPr>
      <w:rFonts w:ascii="Arial" w:hAnsi="Arial"/>
      <w:sz w:val="22"/>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BBBAB"/>
      </w:tcPr>
    </w:tblStylePr>
    <w:tblStylePr w:type="firstCol">
      <w:pPr>
        <w:wordWrap/>
        <w:jc w:val="center"/>
      </w:pPr>
      <w:rPr>
        <w:rFonts w:ascii="Arial Bold" w:hAnsi="Arial Bold"/>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E9E0"/>
        <w:vAlign w:val="center"/>
      </w:tcPr>
    </w:tblStylePr>
  </w:style>
  <w:style w:type="paragraph" w:customStyle="1" w:styleId="EffectCauseCentre">
    <w:name w:val="Effect/Cause_Centre"/>
    <w:basedOn w:val="Normal"/>
    <w:next w:val="Normal"/>
    <w:rsid w:val="004A2258"/>
    <w:pPr>
      <w:spacing w:after="0"/>
      <w:jc w:val="center"/>
    </w:pPr>
    <w:rPr>
      <w:rFonts w:eastAsia="MS Gothic"/>
      <w:sz w:val="22"/>
    </w:rPr>
  </w:style>
  <w:style w:type="character" w:customStyle="1" w:styleId="Redbodytextbold">
    <w:name w:val="Red body text bold"/>
    <w:basedOn w:val="Redbodytext"/>
    <w:uiPriority w:val="1"/>
    <w:qFormat/>
    <w:rsid w:val="006942FB"/>
    <w:rPr>
      <w:b/>
      <w:color w:val="FF0000"/>
    </w:rPr>
  </w:style>
  <w:style w:type="character" w:customStyle="1" w:styleId="Redbodytextbolditalic">
    <w:name w:val="Red body text bold_italic"/>
    <w:basedOn w:val="DefaultParagraphFont"/>
    <w:uiPriority w:val="1"/>
    <w:qFormat/>
    <w:rsid w:val="006942FB"/>
    <w:rPr>
      <w:b/>
      <w:i/>
      <w:color w:val="FF0000"/>
    </w:rPr>
  </w:style>
  <w:style w:type="character" w:customStyle="1" w:styleId="Redbodytextitalic">
    <w:name w:val="Red body text italic"/>
    <w:basedOn w:val="Redbodytextbold"/>
    <w:uiPriority w:val="1"/>
    <w:qFormat/>
    <w:rsid w:val="006942FB"/>
    <w:rPr>
      <w:b w:val="0"/>
      <w:i/>
      <w:color w:val="FF0000"/>
    </w:rPr>
  </w:style>
  <w:style w:type="character" w:customStyle="1" w:styleId="Redbodytextunderline">
    <w:name w:val="Red body text underline"/>
    <w:basedOn w:val="DefaultParagraphFont"/>
    <w:uiPriority w:val="1"/>
    <w:qFormat/>
    <w:rsid w:val="006942FB"/>
    <w:rPr>
      <w:rFonts w:ascii="Arial" w:hAnsi="Arial"/>
      <w:i w:val="0"/>
      <w:color w:val="FF0000"/>
      <w:sz w:val="24"/>
      <w:u w:val="single"/>
    </w:rPr>
  </w:style>
  <w:style w:type="paragraph" w:customStyle="1" w:styleId="WhiteheaderbannerAlignright">
    <w:name w:val="White header banner Align_right"/>
    <w:basedOn w:val="Normal"/>
    <w:next w:val="Normal"/>
    <w:qFormat/>
    <w:rsid w:val="007B3D6B"/>
    <w:pPr>
      <w:spacing w:after="0" w:line="240" w:lineRule="auto"/>
      <w:jc w:val="right"/>
    </w:pPr>
    <w:rPr>
      <w:rFonts w:ascii="Arial Bold" w:eastAsia="Arial Unicode MS" w:hAnsi="Arial Bold"/>
      <w:b/>
      <w:color w:val="FFFFFF" w:themeColor="background1"/>
      <w:sz w:val="28"/>
    </w:rPr>
  </w:style>
  <w:style w:type="paragraph" w:customStyle="1" w:styleId="GTMJTask-specassessableelements">
    <w:name w:val="GTMJ Task-spec assessable elements"/>
    <w:next w:val="Normal"/>
    <w:rsid w:val="00000855"/>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GTMJAssessableelementwhite">
    <w:name w:val="GTMJ Assessable element white"/>
    <w:basedOn w:val="Normal"/>
    <w:next w:val="Normal"/>
    <w:link w:val="GTMJAssessableelementwhiteChar"/>
    <w:rsid w:val="00000855"/>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GTMJAssessableelementwhiteChar">
    <w:name w:val="GTMJ Assessable element white Char"/>
    <w:link w:val="GTMJAssessableelementwhite"/>
    <w:rsid w:val="00000855"/>
    <w:rPr>
      <w:rFonts w:ascii="Arial" w:eastAsia="Times New Roman" w:hAnsi="Arial" w:cs="Arial"/>
      <w:b/>
      <w:bCs/>
      <w:color w:val="FFFFFF" w:themeColor="background1"/>
      <w:sz w:val="18"/>
      <w:szCs w:val="18"/>
      <w:lang w:eastAsia="en-AU"/>
    </w:rPr>
  </w:style>
  <w:style w:type="paragraph" w:customStyle="1" w:styleId="GTMJTypetexthere">
    <w:name w:val="GTMJ Type text here"/>
    <w:basedOn w:val="Normal"/>
    <w:next w:val="Normal"/>
    <w:link w:val="GTMJTypetexthereChar"/>
    <w:rsid w:val="00000855"/>
    <w:pPr>
      <w:spacing w:after="0" w:line="220" w:lineRule="atLeast"/>
    </w:pPr>
    <w:rPr>
      <w:rFonts w:eastAsia="Times New Roman"/>
      <w:sz w:val="18"/>
      <w:szCs w:val="18"/>
      <w:lang w:eastAsia="en-AU"/>
    </w:rPr>
  </w:style>
  <w:style w:type="character" w:customStyle="1" w:styleId="GTMJTypetexthereChar">
    <w:name w:val="GTMJ Type text here Char"/>
    <w:link w:val="GTMJTypetexthere"/>
    <w:rsid w:val="00000855"/>
    <w:rPr>
      <w:rFonts w:ascii="Arial" w:eastAsia="Times New Roman" w:hAnsi="Arial"/>
      <w:sz w:val="18"/>
      <w:szCs w:val="18"/>
      <w:lang w:eastAsia="en-AU"/>
    </w:rPr>
  </w:style>
  <w:style w:type="paragraph" w:customStyle="1" w:styleId="GTMJPurpose">
    <w:name w:val="GTMJ Purpose"/>
    <w:basedOn w:val="Normal"/>
    <w:rsid w:val="00000855"/>
    <w:pPr>
      <w:spacing w:before="120" w:line="240" w:lineRule="auto"/>
    </w:pPr>
    <w:rPr>
      <w:rFonts w:eastAsia="Arial Unicode MS"/>
      <w:sz w:val="22"/>
      <w:lang w:eastAsia="en-AU"/>
    </w:rPr>
  </w:style>
  <w:style w:type="paragraph" w:customStyle="1" w:styleId="GTMJBlueHeaderLeftalign">
    <w:name w:val="GTMJ Blue Header_Left align"/>
    <w:basedOn w:val="Normal"/>
    <w:next w:val="Normal"/>
    <w:rsid w:val="00000855"/>
    <w:pPr>
      <w:spacing w:after="0"/>
    </w:pPr>
    <w:rPr>
      <w:rFonts w:cs="Arial"/>
      <w:b/>
      <w:color w:val="000099"/>
      <w:sz w:val="22"/>
      <w:lang w:eastAsia="en-US"/>
    </w:rPr>
  </w:style>
  <w:style w:type="paragraph" w:customStyle="1" w:styleId="GTMJA-E">
    <w:name w:val="GTMJ A-E"/>
    <w:basedOn w:val="Normal"/>
    <w:next w:val="Normal"/>
    <w:rsid w:val="00000855"/>
    <w:pPr>
      <w:tabs>
        <w:tab w:val="right" w:leader="dot" w:pos="15300"/>
      </w:tabs>
      <w:spacing w:after="0" w:line="240" w:lineRule="auto"/>
      <w:jc w:val="center"/>
    </w:pPr>
    <w:rPr>
      <w:b/>
      <w:color w:val="003366"/>
      <w:szCs w:val="18"/>
    </w:rPr>
  </w:style>
  <w:style w:type="paragraph" w:customStyle="1" w:styleId="GTMJBlueHeaderRightalign">
    <w:name w:val="GTMJ Blue Header_Right align"/>
    <w:basedOn w:val="Normal"/>
    <w:next w:val="Normal"/>
    <w:rsid w:val="00000855"/>
    <w:pPr>
      <w:spacing w:after="0"/>
      <w:jc w:val="right"/>
    </w:pPr>
    <w:rPr>
      <w:b/>
      <w:color w:val="000099"/>
      <w:sz w:val="22"/>
    </w:rPr>
  </w:style>
  <w:style w:type="paragraph" w:customStyle="1" w:styleId="EffectCauseLeft">
    <w:name w:val="Effect/Cause_Left"/>
    <w:basedOn w:val="Normal"/>
    <w:next w:val="Normal"/>
    <w:rsid w:val="004A2258"/>
    <w:pPr>
      <w:spacing w:after="0"/>
    </w:pPr>
    <w:rPr>
      <w:rFonts w:eastAsia="MS Gothic"/>
      <w:sz w:val="22"/>
    </w:rPr>
  </w:style>
  <w:style w:type="paragraph" w:customStyle="1" w:styleId="GTMJA-E9ptfont">
    <w:name w:val="GTMJ A-E 9pt font"/>
    <w:basedOn w:val="Normal"/>
    <w:next w:val="Normal"/>
    <w:rsid w:val="00A67082"/>
    <w:pPr>
      <w:tabs>
        <w:tab w:val="right" w:leader="dot" w:pos="15300"/>
      </w:tabs>
      <w:spacing w:after="0" w:line="240" w:lineRule="auto"/>
      <w:jc w:val="center"/>
    </w:pPr>
    <w:rPr>
      <w:b/>
      <w:color w:val="003366"/>
      <w:sz w:val="18"/>
      <w:szCs w:val="18"/>
    </w:rPr>
  </w:style>
  <w:style w:type="paragraph" w:customStyle="1" w:styleId="GTMJA-E12ptfont">
    <w:name w:val="GTMJ A-E 12pt font"/>
    <w:basedOn w:val="Normal"/>
    <w:next w:val="Normal"/>
    <w:rsid w:val="00F970E0"/>
    <w:pPr>
      <w:spacing w:after="0" w:line="240" w:lineRule="auto"/>
      <w:jc w:val="center"/>
    </w:pPr>
    <w:rPr>
      <w:b/>
      <w:color w:val="003366"/>
    </w:rPr>
  </w:style>
  <w:style w:type="character" w:customStyle="1" w:styleId="Underline">
    <w:name w:val="Underline"/>
    <w:uiPriority w:val="1"/>
    <w:qFormat/>
    <w:rsid w:val="006942FB"/>
    <w:rPr>
      <w:u w:val="single"/>
    </w:rPr>
  </w:style>
  <w:style w:type="character" w:customStyle="1" w:styleId="Bodytextgreyitalic">
    <w:name w:val="Body text_grey italic"/>
    <w:basedOn w:val="DefaultParagraphFont"/>
    <w:uiPriority w:val="1"/>
    <w:rsid w:val="003A3E7C"/>
    <w:rPr>
      <w:i/>
      <w:color w:val="A6A6A6" w:themeColor="background1" w:themeShade="A6"/>
    </w:rPr>
  </w:style>
  <w:style w:type="character" w:customStyle="1" w:styleId="Bodytextgreybold">
    <w:name w:val="Body text_grey bold"/>
    <w:basedOn w:val="DefaultParagraphFont"/>
    <w:uiPriority w:val="1"/>
    <w:qFormat/>
    <w:rsid w:val="003A3E7C"/>
    <w:rPr>
      <w:b/>
      <w:color w:val="A6A6A6" w:themeColor="background1" w:themeShade="A6"/>
    </w:rPr>
  </w:style>
  <w:style w:type="character" w:customStyle="1" w:styleId="Bodytextgreyunderline">
    <w:name w:val="Body text_grey underline"/>
    <w:basedOn w:val="DefaultParagraphFont"/>
    <w:uiPriority w:val="1"/>
    <w:qFormat/>
    <w:rsid w:val="003A3E7C"/>
    <w:rPr>
      <w:color w:val="A6A6A6" w:themeColor="background1" w:themeShade="A6"/>
      <w:u w:val="single"/>
    </w:rPr>
  </w:style>
  <w:style w:type="paragraph" w:styleId="Header">
    <w:name w:val="header"/>
    <w:basedOn w:val="Normal"/>
    <w:link w:val="HeaderChar"/>
    <w:unhideWhenUsed/>
    <w:rsid w:val="00700DCC"/>
    <w:pPr>
      <w:tabs>
        <w:tab w:val="center" w:pos="4513"/>
        <w:tab w:val="right" w:pos="9026"/>
      </w:tabs>
      <w:spacing w:after="0" w:line="240" w:lineRule="auto"/>
    </w:pPr>
  </w:style>
  <w:style w:type="character" w:customStyle="1" w:styleId="HeaderChar">
    <w:name w:val="Header Char"/>
    <w:basedOn w:val="DefaultParagraphFont"/>
    <w:link w:val="Header"/>
    <w:rsid w:val="00700DCC"/>
    <w:rPr>
      <w:rFonts w:ascii="Arial" w:hAnsi="Arial"/>
      <w:szCs w:val="22"/>
    </w:rPr>
  </w:style>
  <w:style w:type="paragraph" w:customStyle="1" w:styleId="GTMJA-E12pt">
    <w:name w:val="GTMJ A-E 12pt"/>
    <w:basedOn w:val="Normal"/>
    <w:next w:val="Normal"/>
    <w:rsid w:val="00A736AB"/>
    <w:pPr>
      <w:tabs>
        <w:tab w:val="right" w:leader="dot" w:pos="15300"/>
      </w:tabs>
      <w:spacing w:after="0" w:line="240" w:lineRule="auto"/>
      <w:jc w:val="center"/>
    </w:pPr>
    <w:rPr>
      <w:b/>
      <w:color w:val="003366"/>
      <w:szCs w:val="18"/>
    </w:rPr>
  </w:style>
  <w:style w:type="paragraph" w:customStyle="1" w:styleId="TickboxRed">
    <w:name w:val="Tick box Red"/>
    <w:basedOn w:val="Normal"/>
    <w:next w:val="Normal"/>
    <w:rsid w:val="00855613"/>
    <w:pPr>
      <w:numPr>
        <w:numId w:val="14"/>
      </w:numPr>
      <w:ind w:left="357" w:hanging="357"/>
    </w:pPr>
    <w:rPr>
      <w:color w:val="FF0000"/>
      <w:position w:val="6"/>
    </w:rPr>
  </w:style>
  <w:style w:type="paragraph" w:customStyle="1" w:styleId="BodyText6ptIndent">
    <w:name w:val="Body Text 6pt Indent"/>
    <w:basedOn w:val="BodyText6ptspace"/>
    <w:rsid w:val="00E61C76"/>
    <w:pPr>
      <w:ind w:left="357"/>
    </w:pPr>
  </w:style>
  <w:style w:type="character" w:styleId="CommentReference">
    <w:name w:val="annotation reference"/>
    <w:basedOn w:val="DefaultParagraphFont"/>
    <w:uiPriority w:val="99"/>
    <w:semiHidden/>
    <w:unhideWhenUsed/>
    <w:rsid w:val="00821EF2"/>
    <w:rPr>
      <w:sz w:val="16"/>
      <w:szCs w:val="16"/>
    </w:rPr>
  </w:style>
  <w:style w:type="paragraph" w:styleId="CommentText">
    <w:name w:val="annotation text"/>
    <w:basedOn w:val="Normal"/>
    <w:link w:val="CommentTextChar"/>
    <w:uiPriority w:val="99"/>
    <w:unhideWhenUsed/>
    <w:rsid w:val="00821EF2"/>
    <w:pPr>
      <w:spacing w:line="240" w:lineRule="auto"/>
    </w:pPr>
    <w:rPr>
      <w:sz w:val="20"/>
      <w:szCs w:val="20"/>
    </w:rPr>
  </w:style>
  <w:style w:type="character" w:customStyle="1" w:styleId="CommentTextChar">
    <w:name w:val="Comment Text Char"/>
    <w:basedOn w:val="DefaultParagraphFont"/>
    <w:link w:val="CommentText"/>
    <w:uiPriority w:val="99"/>
    <w:rsid w:val="00821EF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21EF2"/>
    <w:rPr>
      <w:b/>
      <w:bCs/>
    </w:rPr>
  </w:style>
  <w:style w:type="character" w:customStyle="1" w:styleId="CommentSubjectChar">
    <w:name w:val="Comment Subject Char"/>
    <w:basedOn w:val="CommentTextChar"/>
    <w:link w:val="CommentSubject"/>
    <w:uiPriority w:val="99"/>
    <w:semiHidden/>
    <w:rsid w:val="00821EF2"/>
    <w:rPr>
      <w:rFonts w:ascii="Arial" w:hAnsi="Arial"/>
      <w:b/>
      <w:bCs/>
      <w:sz w:val="20"/>
      <w:szCs w:val="20"/>
    </w:rPr>
  </w:style>
  <w:style w:type="paragraph" w:customStyle="1" w:styleId="SourceHeading">
    <w:name w:val="Source Heading"/>
    <w:qFormat/>
    <w:rsid w:val="00A30868"/>
    <w:pPr>
      <w:spacing w:after="120" w:line="276" w:lineRule="auto"/>
    </w:pPr>
    <w:rPr>
      <w:rFonts w:ascii="Arial" w:eastAsiaTheme="minorEastAsia" w:hAnsi="Arial" w:cs="Arial"/>
      <w:b/>
    </w:rPr>
  </w:style>
  <w:style w:type="paragraph" w:customStyle="1" w:styleId="Source">
    <w:name w:val="Source #"/>
    <w:next w:val="SourceHeading"/>
    <w:qFormat/>
    <w:rsid w:val="00A30868"/>
    <w:pPr>
      <w:spacing w:after="60" w:line="276" w:lineRule="auto"/>
    </w:pPr>
    <w:rPr>
      <w:rFonts w:ascii="Arial" w:eastAsiaTheme="minorEastAsia" w:hAnsi="Arial" w:cs="Arial"/>
      <w:b/>
      <w:sz w:val="27"/>
      <w:szCs w:val="27"/>
    </w:rPr>
  </w:style>
  <w:style w:type="paragraph" w:customStyle="1" w:styleId="SourceAttribution">
    <w:name w:val="Source Attribution"/>
    <w:next w:val="Normal"/>
    <w:qFormat/>
    <w:rsid w:val="00A30868"/>
    <w:rPr>
      <w:rFonts w:ascii="Arial" w:eastAsiaTheme="minorEastAsia" w:hAnsi="Arial" w:cs="Arial"/>
      <w:sz w:val="12"/>
      <w:szCs w:val="12"/>
    </w:rPr>
  </w:style>
  <w:style w:type="paragraph" w:customStyle="1" w:styleId="SourceContext">
    <w:name w:val="Source Context"/>
    <w:next w:val="Normal"/>
    <w:qFormat/>
    <w:rsid w:val="00A30868"/>
    <w:pPr>
      <w:spacing w:before="120" w:line="300" w:lineRule="atLeast"/>
    </w:pPr>
    <w:rPr>
      <w:rFonts w:ascii="Arial" w:eastAsia="MS Gothic" w:hAnsi="Arial"/>
      <w:sz w:val="22"/>
      <w:lang w:eastAsia="en-US"/>
    </w:rPr>
  </w:style>
  <w:style w:type="paragraph" w:customStyle="1" w:styleId="SourceReference">
    <w:name w:val="Source Reference"/>
    <w:next w:val="Normal"/>
    <w:qFormat/>
    <w:rsid w:val="00A30868"/>
    <w:pPr>
      <w:spacing w:after="60"/>
    </w:pPr>
    <w:rPr>
      <w:rFonts w:ascii="Arial" w:eastAsiaTheme="minorEastAsia" w:hAnsi="Arial" w:cstheme="minorBidi"/>
      <w:sz w:val="16"/>
      <w:szCs w:val="16"/>
    </w:rPr>
  </w:style>
  <w:style w:type="paragraph" w:customStyle="1" w:styleId="Resourcetitle">
    <w:name w:val="Resource title"/>
    <w:basedOn w:val="Heading1"/>
    <w:rsid w:val="00ED5762"/>
    <w:pPr>
      <w:keepNext w:val="0"/>
      <w:spacing w:before="0" w:after="240" w:line="240" w:lineRule="auto"/>
    </w:pPr>
    <w:rPr>
      <w:rFonts w:ascii="Arial" w:hAnsi="Arial" w:cs="Arial"/>
      <w:bCs w:val="0"/>
      <w:kern w:val="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foot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884CB6-D440-470A-B6A2-A94E98300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7E012B0.dotm</Template>
  <TotalTime>494</TotalTime>
  <Pages>9</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10454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ICONOMIDIS, Renae</dc:creator>
  <cp:lastModifiedBy>SWALLING, Deborah</cp:lastModifiedBy>
  <cp:revision>44</cp:revision>
  <cp:lastPrinted>2012-06-12T07:44:00Z</cp:lastPrinted>
  <dcterms:created xsi:type="dcterms:W3CDTF">2017-03-28T01:53:00Z</dcterms:created>
  <dcterms:modified xsi:type="dcterms:W3CDTF">2017-04-24T05:55:00Z</dcterms:modified>
</cp:coreProperties>
</file>