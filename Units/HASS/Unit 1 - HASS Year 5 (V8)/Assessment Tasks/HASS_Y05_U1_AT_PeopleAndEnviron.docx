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CA9" w:rsidRDefault="00024AF1" w:rsidP="00EC4CA9">
      <w:bookmarkStart w:id="0" w:name="_GoBack"/>
      <w:bookmarkEnd w:id="0"/>
      <w:r>
        <w:rPr>
          <w:noProof/>
          <w:lang w:eastAsia="ja-JP"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169"/>
        <w:gridCol w:w="493"/>
        <w:gridCol w:w="850"/>
        <w:gridCol w:w="179"/>
        <w:gridCol w:w="1522"/>
      </w:tblGrid>
      <w:tr w:rsidR="00C843FF" w:rsidRPr="00026540" w:rsidTr="007436F1">
        <w:tc>
          <w:tcPr>
            <w:tcW w:w="721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024AF1" w:rsidRDefault="00024AF1" w:rsidP="007436F1">
            <w:pPr>
              <w:pStyle w:val="Whiteheaderbanner"/>
            </w:pPr>
            <w:r>
              <w:t>HASS</w:t>
            </w:r>
          </w:p>
          <w:p w:rsidR="00C843FF" w:rsidRPr="00311AFF" w:rsidRDefault="00EF7690" w:rsidP="007436F1">
            <w:pPr>
              <w:pStyle w:val="Whiteheaderbanner"/>
            </w:pPr>
            <w:r>
              <w:t>People and the environment</w:t>
            </w:r>
          </w:p>
        </w:tc>
        <w:tc>
          <w:tcPr>
            <w:tcW w:w="152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C843FF" w:rsidRPr="00311AFF" w:rsidRDefault="00C843FF" w:rsidP="00EF7690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EF7690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C843FF" w:rsidRPr="00311AFF" w:rsidRDefault="00C843FF" w:rsidP="00EF7690">
            <w:pPr>
              <w:pStyle w:val="Whiteheaderbanner"/>
              <w:jc w:val="right"/>
            </w:pPr>
            <w:r w:rsidRPr="00B54F07">
              <w:t xml:space="preserve">Unit </w:t>
            </w:r>
            <w:r w:rsidR="00EF7690">
              <w:t>1</w:t>
            </w:r>
          </w:p>
        </w:tc>
      </w:tr>
      <w:tr w:rsidR="00C843FF" w:rsidRPr="00026540" w:rsidTr="007436F1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C843FF" w:rsidRPr="002E2E83" w:rsidRDefault="00C843FF" w:rsidP="00EF7690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EF7690">
              <w:t>People and the environment</w:t>
            </w:r>
          </w:p>
        </w:tc>
      </w:tr>
      <w:tr w:rsidR="00550D58" w:rsidRPr="00026540" w:rsidTr="00B71A3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550D58" w:rsidRPr="004465FA" w:rsidRDefault="00550D58" w:rsidP="00B71A32">
            <w:pPr>
              <w:pStyle w:val="Blueheader"/>
              <w:spacing w:before="60" w:after="60"/>
              <w:jc w:val="right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550D58" w:rsidRPr="002E2E83" w:rsidRDefault="00550D58" w:rsidP="00B71A32">
            <w:pPr>
              <w:pStyle w:val="Blueheader"/>
              <w:spacing w:before="60" w:after="60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550D58" w:rsidRPr="002E2E83" w:rsidRDefault="00550D58" w:rsidP="00B71A32">
            <w:pPr>
              <w:pStyle w:val="Blueheader"/>
              <w:spacing w:before="60" w:after="60"/>
              <w:jc w:val="right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550D58" w:rsidRPr="002E2E83" w:rsidRDefault="00550D58" w:rsidP="00B71A32">
            <w:pPr>
              <w:pStyle w:val="Blueheader"/>
              <w:spacing w:before="60" w:after="60"/>
            </w:pPr>
          </w:p>
        </w:tc>
      </w:tr>
      <w:tr w:rsidR="00550D58" w:rsidRPr="00026540" w:rsidTr="00B71A3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550D58" w:rsidRDefault="00550D58" w:rsidP="00B71A32">
            <w:pPr>
              <w:pStyle w:val="Blueheader"/>
              <w:spacing w:before="60" w:after="60"/>
              <w:jc w:val="right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550D58" w:rsidRPr="002E2E83" w:rsidRDefault="00550D58" w:rsidP="00B71A32">
            <w:pPr>
              <w:pStyle w:val="Blueheader"/>
              <w:spacing w:before="60" w:after="60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550D58" w:rsidRPr="002E2E83" w:rsidRDefault="00550D58" w:rsidP="00B71A32">
            <w:pPr>
              <w:pStyle w:val="Blueheader"/>
              <w:spacing w:before="60" w:after="60"/>
              <w:jc w:val="right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550D58" w:rsidRPr="002E2E83" w:rsidRDefault="00550D58" w:rsidP="00B71A32">
            <w:pPr>
              <w:pStyle w:val="Blueheader"/>
              <w:spacing w:before="60" w:after="60"/>
            </w:pPr>
          </w:p>
        </w:tc>
      </w:tr>
    </w:tbl>
    <w:p w:rsidR="00C33A33" w:rsidRPr="000E1D57" w:rsidRDefault="00C33A33" w:rsidP="00C33A33">
      <w:pPr>
        <w:pStyle w:val="ColourBanner1st"/>
      </w:pPr>
      <w:r>
        <w:t>Task</w:t>
      </w:r>
    </w:p>
    <w:p w:rsidR="00EF7690" w:rsidRDefault="00EF7690" w:rsidP="00C33A33">
      <w:pPr>
        <w:pStyle w:val="Bodytext6space"/>
        <w:rPr>
          <w:noProof/>
        </w:rPr>
      </w:pPr>
      <w:r w:rsidRPr="00C33A33">
        <w:rPr>
          <w:rStyle w:val="Bold"/>
        </w:rPr>
        <w:t>Purpose of assessment:</w:t>
      </w:r>
      <w:r>
        <w:rPr>
          <w:noProof/>
        </w:rPr>
        <w:t xml:space="preserve"> </w:t>
      </w:r>
      <w:r w:rsidRPr="000D7BD4">
        <w:rPr>
          <w:noProof/>
        </w:rPr>
        <w:t xml:space="preserve">To investigate the characteristics of places and use evidence to draw conclusions about a preferred place to live. </w:t>
      </w:r>
    </w:p>
    <w:p w:rsidR="00C33A33" w:rsidRPr="000E1D57" w:rsidRDefault="00C33A33" w:rsidP="00C33A33">
      <w:pPr>
        <w:pStyle w:val="ColourBanner1st"/>
      </w:pPr>
      <w:r>
        <w:t>Instructions</w:t>
      </w:r>
    </w:p>
    <w:p w:rsidR="00EF7690" w:rsidRPr="00EF7690" w:rsidRDefault="00EF7690" w:rsidP="00C33A33">
      <w:pPr>
        <w:pStyle w:val="Sub-heading"/>
        <w:rPr>
          <w:noProof/>
        </w:rPr>
      </w:pPr>
      <w:r>
        <w:rPr>
          <w:noProof/>
        </w:rPr>
        <w:t>Part A</w:t>
      </w:r>
      <w:r w:rsidR="00B34AB9">
        <w:rPr>
          <w:noProof/>
        </w:rPr>
        <w:t>:</w:t>
      </w:r>
      <w:r w:rsidRPr="00EF7690">
        <w:rPr>
          <w:noProof/>
        </w:rPr>
        <w:t xml:space="preserve"> Human and environmental characteristics of places</w:t>
      </w:r>
    </w:p>
    <w:p w:rsidR="00EF7690" w:rsidRPr="00D530FA" w:rsidRDefault="00EF7690" w:rsidP="002D20CF">
      <w:pPr>
        <w:pStyle w:val="Bodytext6pt"/>
        <w:rPr>
          <w:noProof/>
        </w:rPr>
      </w:pPr>
      <w:r w:rsidRPr="00D530FA">
        <w:rPr>
          <w:noProof/>
        </w:rPr>
        <w:t>Students will</w:t>
      </w:r>
      <w:r>
        <w:rPr>
          <w:noProof/>
        </w:rPr>
        <w:t>:</w:t>
      </w:r>
    </w:p>
    <w:p w:rsidR="00EF7690" w:rsidRPr="00EF7690" w:rsidRDefault="00EF7690" w:rsidP="00C33A33">
      <w:pPr>
        <w:pStyle w:val="Bullet6space"/>
        <w:rPr>
          <w:noProof/>
          <w:lang w:eastAsia="en-US"/>
        </w:rPr>
      </w:pPr>
      <w:r w:rsidRPr="00C33A33">
        <w:t>identify</w:t>
      </w:r>
      <w:r w:rsidRPr="00EF7690">
        <w:rPr>
          <w:noProof/>
          <w:lang w:eastAsia="en-US"/>
        </w:rPr>
        <w:t xml:space="preserve"> and describe the locations of places using mapping conventions</w:t>
      </w:r>
    </w:p>
    <w:p w:rsidR="00EF7690" w:rsidRPr="00EF7690" w:rsidRDefault="00EF7690" w:rsidP="00C33A33">
      <w:pPr>
        <w:pStyle w:val="Bulletbeforeboxtable"/>
        <w:rPr>
          <w:noProof/>
          <w:lang w:eastAsia="en-US"/>
        </w:rPr>
      </w:pPr>
      <w:r w:rsidRPr="00EF7690">
        <w:rPr>
          <w:noProof/>
          <w:lang w:eastAsia="en-US"/>
        </w:rPr>
        <w:t>sort, record and interpret data and information about the characteristics of places</w:t>
      </w:r>
      <w:r w:rsidR="00B34AB9">
        <w:rPr>
          <w:noProof/>
          <w:lang w:eastAsia="en-US"/>
        </w:rPr>
        <w:t>.</w:t>
      </w:r>
    </w:p>
    <w:p w:rsidR="00EF7690" w:rsidRPr="002D20CF" w:rsidRDefault="00EF7690" w:rsidP="002D20CF">
      <w:pPr>
        <w:pStyle w:val="Sub-heading"/>
      </w:pPr>
      <w:r w:rsidRPr="002D20CF">
        <w:t>Part B</w:t>
      </w:r>
      <w:r w:rsidR="00B34AB9" w:rsidRPr="002D20CF">
        <w:t>:</w:t>
      </w:r>
      <w:r w:rsidRPr="002D20CF">
        <w:t xml:space="preserve"> Influences of people and the environment on places</w:t>
      </w:r>
    </w:p>
    <w:p w:rsidR="00EF7690" w:rsidRPr="00013376" w:rsidRDefault="00EF7690" w:rsidP="002D20CF">
      <w:pPr>
        <w:pStyle w:val="Bodytext6pt"/>
        <w:rPr>
          <w:noProof/>
        </w:rPr>
      </w:pPr>
      <w:r w:rsidRPr="00D530FA">
        <w:rPr>
          <w:noProof/>
        </w:rPr>
        <w:t>Students will</w:t>
      </w:r>
      <w:r>
        <w:rPr>
          <w:noProof/>
        </w:rPr>
        <w:t>:</w:t>
      </w:r>
    </w:p>
    <w:p w:rsidR="00EF7690" w:rsidRPr="00EF7690" w:rsidRDefault="00EF7690" w:rsidP="00C33A33">
      <w:pPr>
        <w:pStyle w:val="Bulletbeforeboxtable"/>
        <w:rPr>
          <w:noProof/>
          <w:lang w:eastAsia="en-US"/>
        </w:rPr>
      </w:pPr>
      <w:r w:rsidRPr="00EF7690">
        <w:rPr>
          <w:noProof/>
          <w:lang w:eastAsia="en-US"/>
        </w:rPr>
        <w:t>identify and explain interconnections between people and the human and environmental characteristics of places and between components of the environment</w:t>
      </w:r>
      <w:r w:rsidR="00B34AB9">
        <w:rPr>
          <w:noProof/>
          <w:lang w:eastAsia="en-US"/>
        </w:rPr>
        <w:t>.</w:t>
      </w:r>
    </w:p>
    <w:p w:rsidR="00EF7690" w:rsidRPr="00EF7690" w:rsidRDefault="00EF7690" w:rsidP="00C33A33">
      <w:pPr>
        <w:pStyle w:val="Sub-heading"/>
        <w:rPr>
          <w:noProof/>
        </w:rPr>
      </w:pPr>
      <w:r w:rsidRPr="00EF7690">
        <w:rPr>
          <w:noProof/>
        </w:rPr>
        <w:t>Part C</w:t>
      </w:r>
      <w:r w:rsidR="00B34AB9">
        <w:rPr>
          <w:noProof/>
        </w:rPr>
        <w:t>:</w:t>
      </w:r>
      <w:r w:rsidRPr="00EF7690">
        <w:rPr>
          <w:noProof/>
        </w:rPr>
        <w:t xml:space="preserve"> Decide on a place to live </w:t>
      </w:r>
    </w:p>
    <w:p w:rsidR="00EF7690" w:rsidRPr="00D530FA" w:rsidRDefault="00EF7690" w:rsidP="002D20CF">
      <w:pPr>
        <w:pStyle w:val="Bodytext6pt"/>
        <w:rPr>
          <w:noProof/>
        </w:rPr>
      </w:pPr>
      <w:r w:rsidRPr="00D530FA">
        <w:rPr>
          <w:noProof/>
        </w:rPr>
        <w:t>Students will</w:t>
      </w:r>
      <w:r>
        <w:rPr>
          <w:noProof/>
        </w:rPr>
        <w:t>:</w:t>
      </w:r>
    </w:p>
    <w:p w:rsidR="001F272F" w:rsidRDefault="00EF7690" w:rsidP="001F272F">
      <w:pPr>
        <w:pStyle w:val="Bullet6space"/>
        <w:rPr>
          <w:noProof/>
          <w:lang w:eastAsia="en-US"/>
        </w:rPr>
      </w:pPr>
      <w:r w:rsidRPr="00EF7690">
        <w:rPr>
          <w:noProof/>
          <w:lang w:eastAsia="en-US"/>
        </w:rPr>
        <w:t>evaluate the characteristics of places to decide the country in which they would prefer to live</w:t>
      </w:r>
      <w:r w:rsidR="00B34AB9">
        <w:rPr>
          <w:noProof/>
          <w:lang w:eastAsia="en-US"/>
        </w:rPr>
        <w:t>.</w:t>
      </w:r>
    </w:p>
    <w:p w:rsidR="00660957" w:rsidRDefault="001F272F" w:rsidP="00DA4D6B">
      <w:pPr>
        <w:pStyle w:val="Sub-heading"/>
        <w:spacing w:after="240"/>
      </w:pPr>
      <w:r>
        <w:rPr>
          <w:noProof/>
        </w:rPr>
        <w:br w:type="page"/>
      </w:r>
      <w:r w:rsidR="00660957" w:rsidRPr="00B62BC1">
        <w:lastRenderedPageBreak/>
        <w:t>Part A</w:t>
      </w:r>
      <w:r w:rsidR="00B34AB9">
        <w:t>:</w:t>
      </w:r>
      <w:r w:rsidR="00660957">
        <w:t xml:space="preserve"> Human and environmental characteristics of places</w:t>
      </w:r>
    </w:p>
    <w:p w:rsidR="00660957" w:rsidRPr="00281667" w:rsidRDefault="00660957" w:rsidP="00990A99">
      <w:pPr>
        <w:pStyle w:val="Bodytext6space"/>
        <w:spacing w:after="240"/>
        <w:rPr>
          <w:noProof/>
        </w:rPr>
      </w:pPr>
      <w:r>
        <w:rPr>
          <w:noProof/>
        </w:rPr>
        <w:t>Use Source 1 to complete Q1</w:t>
      </w:r>
      <w:r w:rsidR="00CA75F3">
        <w:rPr>
          <w:rFonts w:cs="Arial"/>
          <w:noProof/>
        </w:rPr>
        <w:t>–</w:t>
      </w:r>
      <w:r>
        <w:rPr>
          <w:noProof/>
        </w:rPr>
        <w:t>5.</w:t>
      </w:r>
    </w:p>
    <w:p w:rsidR="00660957" w:rsidRPr="00494FA4" w:rsidRDefault="00660957" w:rsidP="00494FA4">
      <w:pPr>
        <w:pStyle w:val="Numbering"/>
      </w:pPr>
      <w:r w:rsidRPr="00494FA4">
        <w:t>Colour and label Sweden and Mexico on the map.</w:t>
      </w:r>
    </w:p>
    <w:p w:rsidR="00660957" w:rsidRPr="00F66AD8" w:rsidRDefault="00660957" w:rsidP="00494FA4">
      <w:pPr>
        <w:pStyle w:val="Numbering"/>
      </w:pPr>
      <w:r w:rsidRPr="00F66AD8">
        <w:t>Add a border</w:t>
      </w:r>
      <w:r>
        <w:t xml:space="preserve"> and</w:t>
      </w:r>
      <w:r w:rsidRPr="00F66AD8">
        <w:t xml:space="preserve"> title.</w:t>
      </w:r>
    </w:p>
    <w:p w:rsidR="00660957" w:rsidRDefault="00660957" w:rsidP="00494FA4">
      <w:pPr>
        <w:pStyle w:val="Numbering"/>
      </w:pPr>
      <w:r>
        <w:t xml:space="preserve">Label the major lines of latitude. </w:t>
      </w:r>
    </w:p>
    <w:p w:rsidR="00660957" w:rsidRDefault="00660957" w:rsidP="00494FA4">
      <w:pPr>
        <w:pStyle w:val="Numbering"/>
      </w:pPr>
      <w:r>
        <w:t xml:space="preserve">Which body of water is located west of Sweden? </w:t>
      </w:r>
      <w:r w:rsidRPr="00CD4632">
        <w:t>_________________________</w:t>
      </w:r>
      <w:r w:rsidR="00494FA4">
        <w:t>______</w:t>
      </w:r>
      <w:r w:rsidR="000C44C8" w:rsidRPr="00CD4632">
        <w:t>__</w:t>
      </w:r>
    </w:p>
    <w:p w:rsidR="00660957" w:rsidRPr="00660957" w:rsidRDefault="00660957" w:rsidP="00494FA4">
      <w:pPr>
        <w:pStyle w:val="Numbering"/>
        <w:spacing w:before="480"/>
      </w:pPr>
      <w:r>
        <w:t>Identify and add a mapping convention missing from this map.</w:t>
      </w:r>
      <w:r w:rsidRPr="0072744C">
        <w:rPr>
          <w:sz w:val="16"/>
          <w:szCs w:val="16"/>
        </w:rPr>
        <w:t xml:space="preserve"> _________________________</w:t>
      </w:r>
      <w:r w:rsidR="000C44C8">
        <w:rPr>
          <w:sz w:val="16"/>
          <w:szCs w:val="16"/>
        </w:rPr>
        <w:t>__________</w:t>
      </w:r>
      <w:r w:rsidRPr="0072744C">
        <w:rPr>
          <w:sz w:val="16"/>
          <w:szCs w:val="16"/>
        </w:rPr>
        <w:t>_</w:t>
      </w:r>
    </w:p>
    <w:p w:rsidR="00660957" w:rsidRPr="009B2D1A" w:rsidRDefault="00660957" w:rsidP="00AA171A">
      <w:pPr>
        <w:pStyle w:val="ListParagraph"/>
        <w:spacing w:before="360" w:after="120" w:line="36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Use Sources 2 and 3 to complete Q6‒10.</w:t>
      </w:r>
    </w:p>
    <w:p w:rsidR="00660957" w:rsidRPr="00341BBC" w:rsidRDefault="00660957" w:rsidP="00AA171A">
      <w:pPr>
        <w:pStyle w:val="Numbering"/>
        <w:spacing w:after="360"/>
      </w:pPr>
      <w:r w:rsidRPr="00341BBC">
        <w:t xml:space="preserve">Use </w:t>
      </w:r>
      <w:r>
        <w:t>sources to fill in the missing temperature data in the table below.</w:t>
      </w:r>
    </w:p>
    <w:tbl>
      <w:tblPr>
        <w:tblStyle w:val="TableGrid"/>
        <w:tblW w:w="9899" w:type="dxa"/>
        <w:tblInd w:w="392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1"/>
      </w:tblGrid>
      <w:tr w:rsidR="00AA171A" w:rsidRPr="00AA171A" w:rsidTr="00AA171A">
        <w:trPr>
          <w:trHeight w:val="200"/>
        </w:trPr>
        <w:tc>
          <w:tcPr>
            <w:tcW w:w="2098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Temperature (</w:t>
            </w:r>
            <w:r w:rsidRPr="00AA171A">
              <w:rPr>
                <w:rFonts w:cs="Arial"/>
                <w:b/>
                <w:szCs w:val="24"/>
              </w:rPr>
              <w:sym w:font="Symbol" w:char="F0B0"/>
            </w:r>
            <w:r w:rsidRPr="00AA171A">
              <w:rPr>
                <w:rFonts w:cs="Arial"/>
                <w:b/>
                <w:szCs w:val="24"/>
              </w:rPr>
              <w:t>c)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Jan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Feb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Mar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Apr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May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Jun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July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Aug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Sep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Oct</w:t>
            </w:r>
          </w:p>
        </w:tc>
        <w:tc>
          <w:tcPr>
            <w:tcW w:w="650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Nov</w:t>
            </w:r>
          </w:p>
        </w:tc>
        <w:tc>
          <w:tcPr>
            <w:tcW w:w="651" w:type="dxa"/>
            <w:shd w:val="clear" w:color="auto" w:fill="DBE5F1" w:themeFill="accent1" w:themeFillTint="33"/>
          </w:tcPr>
          <w:p w:rsidR="00660957" w:rsidRPr="00AA171A" w:rsidRDefault="00660957" w:rsidP="00DA4D6B">
            <w:pPr>
              <w:spacing w:before="60" w:after="60" w:line="240" w:lineRule="auto"/>
              <w:jc w:val="center"/>
              <w:rPr>
                <w:rFonts w:cs="Arial"/>
                <w:b/>
                <w:szCs w:val="24"/>
              </w:rPr>
            </w:pPr>
            <w:r w:rsidRPr="00AA171A">
              <w:rPr>
                <w:rFonts w:cs="Arial"/>
                <w:b/>
                <w:szCs w:val="24"/>
              </w:rPr>
              <w:t>Dec</w:t>
            </w:r>
          </w:p>
        </w:tc>
      </w:tr>
      <w:tr w:rsidR="00660957" w:rsidRPr="00AA171A" w:rsidTr="00AA171A">
        <w:tc>
          <w:tcPr>
            <w:tcW w:w="2098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Mexico City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13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15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17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17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17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15</w:t>
            </w:r>
          </w:p>
        </w:tc>
        <w:tc>
          <w:tcPr>
            <w:tcW w:w="651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14</w:t>
            </w:r>
          </w:p>
        </w:tc>
      </w:tr>
      <w:tr w:rsidR="00660957" w:rsidRPr="00AA171A" w:rsidTr="00AA171A">
        <w:tc>
          <w:tcPr>
            <w:tcW w:w="2098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Stockholm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4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10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15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17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  <w:r w:rsidRPr="00AA171A">
              <w:rPr>
                <w:rFonts w:cs="Arial"/>
                <w:szCs w:val="24"/>
              </w:rPr>
              <w:t>16</w:t>
            </w: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651" w:type="dxa"/>
            <w:vAlign w:val="center"/>
          </w:tcPr>
          <w:p w:rsidR="00660957" w:rsidRPr="00AA171A" w:rsidRDefault="00660957" w:rsidP="002D20CF">
            <w:pPr>
              <w:spacing w:before="120" w:line="240" w:lineRule="auto"/>
              <w:jc w:val="center"/>
              <w:rPr>
                <w:rFonts w:cs="Arial"/>
                <w:szCs w:val="24"/>
              </w:rPr>
            </w:pPr>
          </w:p>
        </w:tc>
      </w:tr>
    </w:tbl>
    <w:p w:rsidR="00DA4D6B" w:rsidRPr="000C6EC0" w:rsidRDefault="00660957" w:rsidP="00AA171A">
      <w:pPr>
        <w:pStyle w:val="Numbering"/>
        <w:spacing w:before="480" w:after="360"/>
      </w:pPr>
      <w:r>
        <w:t>Write a comparative statement that draws from the data in the table above.</w:t>
      </w:r>
      <w:r w:rsidR="00DA4D6B" w:rsidRPr="00DA4D6B">
        <w:t xml:space="preserve"> </w:t>
      </w:r>
    </w:p>
    <w:p w:rsidR="00DA4D6B" w:rsidRDefault="00DA4D6B" w:rsidP="00494FA4">
      <w:pPr>
        <w:pStyle w:val="Answerlineindentfirstrows"/>
        <w:spacing w:after="360"/>
      </w:pPr>
      <w:r>
        <w:rPr>
          <w:lang w:eastAsia="ja-JP"/>
        </w:rPr>
        <mc:AlternateContent>
          <mc:Choice Requires="wps">
            <w:drawing>
              <wp:inline distT="0" distB="0" distL="0" distR="0" wp14:anchorId="5CF7CAAA" wp14:editId="2926B5E6">
                <wp:extent cx="6299835" cy="0"/>
                <wp:effectExtent l="0" t="0" r="24765" b="19050"/>
                <wp:docPr id="1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DA4D6B" w:rsidRDefault="00DA4D6B" w:rsidP="00494FA4">
      <w:pPr>
        <w:pStyle w:val="Answerlineindentfirstrows"/>
        <w:spacing w:after="360"/>
      </w:pPr>
      <w:r>
        <w:rPr>
          <w:lang w:eastAsia="ja-JP"/>
        </w:rPr>
        <mc:AlternateContent>
          <mc:Choice Requires="wps">
            <w:drawing>
              <wp:inline distT="0" distB="0" distL="0" distR="0" wp14:anchorId="1962999C" wp14:editId="76ABAF5D">
                <wp:extent cx="6299835" cy="0"/>
                <wp:effectExtent l="0" t="0" r="24765" b="19050"/>
                <wp:docPr id="17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DA4D6B" w:rsidRPr="00485267" w:rsidRDefault="00DA4D6B" w:rsidP="00DA4D6B">
      <w:pPr>
        <w:pStyle w:val="Answerlineindentlastrow"/>
        <w:spacing w:after="360"/>
      </w:pPr>
      <w:r>
        <w:rPr>
          <w:lang w:eastAsia="ja-JP"/>
        </w:rPr>
        <mc:AlternateContent>
          <mc:Choice Requires="wps">
            <w:drawing>
              <wp:inline distT="0" distB="0" distL="0" distR="0" wp14:anchorId="481A9066" wp14:editId="3E227D16">
                <wp:extent cx="6299835" cy="0"/>
                <wp:effectExtent l="0" t="0" r="24765" b="19050"/>
                <wp:docPr id="18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660957" w:rsidRPr="009B2D1A" w:rsidRDefault="00660957" w:rsidP="00AA171A">
      <w:pPr>
        <w:pStyle w:val="Numbering"/>
        <w:spacing w:after="360"/>
      </w:pPr>
      <w:r w:rsidRPr="009B2D1A">
        <w:t>Write true or false for the following statements.</w:t>
      </w:r>
      <w:r>
        <w:t xml:space="preserve"> Use sources. </w:t>
      </w:r>
    </w:p>
    <w:tbl>
      <w:tblPr>
        <w:tblStyle w:val="TableGrid"/>
        <w:tblW w:w="0" w:type="auto"/>
        <w:jc w:val="center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394"/>
        <w:gridCol w:w="1701"/>
      </w:tblGrid>
      <w:tr w:rsidR="00660957" w:rsidRPr="009B2D1A" w:rsidTr="00DA4D6B">
        <w:trPr>
          <w:jc w:val="center"/>
        </w:trPr>
        <w:tc>
          <w:tcPr>
            <w:tcW w:w="4394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rPr>
                <w:rFonts w:cs="Arial"/>
                <w:szCs w:val="24"/>
              </w:rPr>
            </w:pPr>
            <w:r w:rsidRPr="009B2D1A">
              <w:rPr>
                <w:rFonts w:cs="Arial"/>
                <w:szCs w:val="24"/>
              </w:rPr>
              <w:t>It gets warmer in Stockholm between February and July.</w:t>
            </w:r>
          </w:p>
        </w:tc>
        <w:tc>
          <w:tcPr>
            <w:tcW w:w="1701" w:type="dxa"/>
            <w:shd w:val="clear" w:color="auto" w:fill="auto"/>
          </w:tcPr>
          <w:p w:rsidR="00660957" w:rsidRPr="00660957" w:rsidRDefault="00660957" w:rsidP="00DA4D6B">
            <w:pPr>
              <w:spacing w:after="0" w:line="240" w:lineRule="auto"/>
              <w:jc w:val="center"/>
              <w:rPr>
                <w:rFonts w:cs="Arial"/>
                <w:szCs w:val="24"/>
              </w:rPr>
            </w:pPr>
          </w:p>
        </w:tc>
      </w:tr>
      <w:tr w:rsidR="00660957" w:rsidRPr="009B2D1A" w:rsidTr="00DA4D6B">
        <w:trPr>
          <w:jc w:val="center"/>
        </w:trPr>
        <w:tc>
          <w:tcPr>
            <w:tcW w:w="4394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rPr>
                <w:rFonts w:cs="Arial"/>
                <w:szCs w:val="24"/>
              </w:rPr>
            </w:pPr>
            <w:r w:rsidRPr="009B2D1A">
              <w:rPr>
                <w:rFonts w:cs="Arial"/>
                <w:szCs w:val="24"/>
              </w:rPr>
              <w:t xml:space="preserve">Mexico City receives less precipitation between March and July. </w:t>
            </w:r>
          </w:p>
        </w:tc>
        <w:tc>
          <w:tcPr>
            <w:tcW w:w="1701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jc w:val="center"/>
              <w:rPr>
                <w:rFonts w:cs="Arial"/>
                <w:szCs w:val="24"/>
              </w:rPr>
            </w:pPr>
          </w:p>
        </w:tc>
      </w:tr>
      <w:tr w:rsidR="00660957" w:rsidRPr="009B2D1A" w:rsidTr="00DA4D6B">
        <w:trPr>
          <w:jc w:val="center"/>
        </w:trPr>
        <w:tc>
          <w:tcPr>
            <w:tcW w:w="4394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rPr>
                <w:rFonts w:cs="Arial"/>
                <w:szCs w:val="24"/>
              </w:rPr>
            </w:pPr>
            <w:r w:rsidRPr="009B2D1A">
              <w:rPr>
                <w:rFonts w:cs="Arial"/>
                <w:szCs w:val="24"/>
              </w:rPr>
              <w:t>Both Mexico and Sweden experience summer during the middle of the year.</w:t>
            </w:r>
          </w:p>
        </w:tc>
        <w:tc>
          <w:tcPr>
            <w:tcW w:w="1701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jc w:val="center"/>
              <w:rPr>
                <w:rFonts w:cs="Arial"/>
                <w:szCs w:val="24"/>
              </w:rPr>
            </w:pPr>
          </w:p>
        </w:tc>
      </w:tr>
      <w:tr w:rsidR="00660957" w:rsidRPr="009B2D1A" w:rsidTr="00DA4D6B">
        <w:trPr>
          <w:jc w:val="center"/>
        </w:trPr>
        <w:tc>
          <w:tcPr>
            <w:tcW w:w="4394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rPr>
                <w:rFonts w:cs="Arial"/>
                <w:szCs w:val="24"/>
              </w:rPr>
            </w:pPr>
            <w:r w:rsidRPr="009B2D1A">
              <w:rPr>
                <w:rFonts w:cs="Arial"/>
                <w:szCs w:val="24"/>
              </w:rPr>
              <w:t>Stockholm receives more precipitation during its winter months.</w:t>
            </w:r>
          </w:p>
        </w:tc>
        <w:tc>
          <w:tcPr>
            <w:tcW w:w="1701" w:type="dxa"/>
            <w:shd w:val="clear" w:color="auto" w:fill="auto"/>
          </w:tcPr>
          <w:p w:rsidR="00660957" w:rsidRPr="009B2D1A" w:rsidRDefault="00660957" w:rsidP="00DA4D6B">
            <w:pPr>
              <w:spacing w:after="0" w:line="240" w:lineRule="auto"/>
              <w:jc w:val="center"/>
              <w:rPr>
                <w:rFonts w:cs="Arial"/>
                <w:szCs w:val="24"/>
              </w:rPr>
            </w:pPr>
          </w:p>
        </w:tc>
      </w:tr>
    </w:tbl>
    <w:p w:rsidR="00DA4D6B" w:rsidRPr="000C6EC0" w:rsidRDefault="00DA4D6B" w:rsidP="00494FA4">
      <w:pPr>
        <w:pStyle w:val="Numbering"/>
      </w:pPr>
      <w:r>
        <w:br w:type="page"/>
      </w:r>
      <w:r w:rsidR="00660957" w:rsidRPr="00BA2A33">
        <w:lastRenderedPageBreak/>
        <w:t>Describe how population</w:t>
      </w:r>
      <w:r w:rsidR="00660957">
        <w:t xml:space="preserve"> density in</w:t>
      </w:r>
      <w:r w:rsidR="00660957" w:rsidRPr="00BA2A33">
        <w:t xml:space="preserve"> Sweden is distributed</w:t>
      </w:r>
      <w:r w:rsidR="00660957">
        <w:t xml:space="preserve"> — consider the terms clustered and linear</w:t>
      </w:r>
      <w:r w:rsidR="00660957" w:rsidRPr="00BA2A33">
        <w:t xml:space="preserve">. </w:t>
      </w:r>
    </w:p>
    <w:p w:rsidR="00DA4D6B" w:rsidRDefault="00DA4D6B" w:rsidP="00DA4D6B">
      <w:pPr>
        <w:pStyle w:val="Answerlineindentfirstrows"/>
      </w:pPr>
      <w:r>
        <w:rPr>
          <w:lang w:eastAsia="ja-JP"/>
        </w:rPr>
        <mc:AlternateContent>
          <mc:Choice Requires="wps">
            <w:drawing>
              <wp:inline distT="0" distB="0" distL="0" distR="0" wp14:anchorId="58030716" wp14:editId="0733B435">
                <wp:extent cx="6299835" cy="0"/>
                <wp:effectExtent l="0" t="0" r="24765" b="19050"/>
                <wp:docPr id="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DA4D6B" w:rsidRDefault="00DA4D6B" w:rsidP="00DA4D6B">
      <w:pPr>
        <w:pStyle w:val="Answerlineindentfirstrows"/>
      </w:pPr>
      <w:r>
        <w:rPr>
          <w:lang w:eastAsia="ja-JP"/>
        </w:rPr>
        <mc:AlternateContent>
          <mc:Choice Requires="wps">
            <w:drawing>
              <wp:inline distT="0" distB="0" distL="0" distR="0" wp14:anchorId="6595073B" wp14:editId="21434232">
                <wp:extent cx="6299835" cy="0"/>
                <wp:effectExtent l="0" t="0" r="24765" b="19050"/>
                <wp:docPr id="46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DA4D6B" w:rsidRPr="00485267" w:rsidRDefault="00DA4D6B" w:rsidP="00494FA4">
      <w:pPr>
        <w:pStyle w:val="Answerlineindentlastrow"/>
        <w:spacing w:after="480"/>
      </w:pPr>
      <w:r>
        <w:rPr>
          <w:lang w:eastAsia="ja-JP"/>
        </w:rPr>
        <mc:AlternateContent>
          <mc:Choice Requires="wps">
            <w:drawing>
              <wp:inline distT="0" distB="0" distL="0" distR="0" wp14:anchorId="2C4F30E3" wp14:editId="75133B32">
                <wp:extent cx="6299835" cy="0"/>
                <wp:effectExtent l="0" t="0" r="24765" b="19050"/>
                <wp:docPr id="6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DA4D6B" w:rsidRPr="000C6EC0" w:rsidRDefault="00660957" w:rsidP="00494FA4">
      <w:pPr>
        <w:pStyle w:val="Numbering"/>
      </w:pPr>
      <w:r w:rsidRPr="00BA2A33">
        <w:t>Why do you think some areas of Mexico are more densely populated?</w:t>
      </w:r>
      <w:r w:rsidR="00DA4D6B" w:rsidRPr="00DA4D6B">
        <w:t xml:space="preserve"> </w:t>
      </w:r>
    </w:p>
    <w:p w:rsidR="00DA4D6B" w:rsidRDefault="00DA4D6B" w:rsidP="00DA4D6B">
      <w:pPr>
        <w:pStyle w:val="Answerlineindentfirstrows"/>
      </w:pPr>
      <w:r>
        <w:rPr>
          <w:lang w:eastAsia="ja-JP"/>
        </w:rPr>
        <mc:AlternateContent>
          <mc:Choice Requires="wps">
            <w:drawing>
              <wp:inline distT="0" distB="0" distL="0" distR="0" wp14:anchorId="111CCE0D" wp14:editId="191986B1">
                <wp:extent cx="6299835" cy="0"/>
                <wp:effectExtent l="0" t="0" r="24765" b="19050"/>
                <wp:docPr id="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DA4D6B" w:rsidRDefault="00DA4D6B" w:rsidP="00DA4D6B">
      <w:pPr>
        <w:pStyle w:val="Answerlineindentfirstrows"/>
      </w:pPr>
      <w:r>
        <w:rPr>
          <w:lang w:eastAsia="ja-JP"/>
        </w:rPr>
        <mc:AlternateContent>
          <mc:Choice Requires="wps">
            <w:drawing>
              <wp:inline distT="0" distB="0" distL="0" distR="0" wp14:anchorId="0350F019" wp14:editId="5317A09C">
                <wp:extent cx="6299835" cy="0"/>
                <wp:effectExtent l="0" t="0" r="24765" b="19050"/>
                <wp:docPr id="12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DA4D6B" w:rsidRPr="00485267" w:rsidRDefault="00DA4D6B" w:rsidP="00DA4D6B">
      <w:pPr>
        <w:pStyle w:val="Answerlineindentlastrow"/>
      </w:pPr>
      <w:r>
        <w:rPr>
          <w:lang w:eastAsia="ja-JP"/>
        </w:rPr>
        <mc:AlternateContent>
          <mc:Choice Requires="wps">
            <w:drawing>
              <wp:inline distT="0" distB="0" distL="0" distR="0" wp14:anchorId="4C795CFC" wp14:editId="66F117FF">
                <wp:extent cx="6299835" cy="0"/>
                <wp:effectExtent l="0" t="0" r="24765" b="19050"/>
                <wp:docPr id="13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660957" w:rsidRPr="008E6AC4" w:rsidRDefault="00DA4D6B" w:rsidP="00DA4D6B">
      <w:pPr>
        <w:pStyle w:val="Sub-heading"/>
        <w:spacing w:after="240"/>
        <w:rPr>
          <w:sz w:val="16"/>
          <w:szCs w:val="16"/>
        </w:rPr>
      </w:pPr>
      <w:r>
        <w:br w:type="page"/>
      </w:r>
      <w:r w:rsidR="00660957" w:rsidRPr="008C4F3C">
        <w:lastRenderedPageBreak/>
        <w:t>Part B</w:t>
      </w:r>
      <w:r w:rsidR="00D61E2F">
        <w:t>:</w:t>
      </w:r>
      <w:r w:rsidR="00660957" w:rsidRPr="008C4F3C">
        <w:t xml:space="preserve"> Influences of people and the environment on places </w:t>
      </w:r>
    </w:p>
    <w:p w:rsidR="00660957" w:rsidRDefault="00660957" w:rsidP="00AA171A">
      <w:pPr>
        <w:pStyle w:val="Numbering"/>
        <w:numPr>
          <w:ilvl w:val="0"/>
          <w:numId w:val="16"/>
        </w:numPr>
        <w:spacing w:after="360"/>
        <w:ind w:left="426"/>
      </w:pPr>
      <w:r w:rsidRPr="00660957">
        <w:t>Circle the environmental characteristics.</w:t>
      </w:r>
    </w:p>
    <w:p w:rsidR="00FE14D2" w:rsidRPr="00FE14D2" w:rsidRDefault="00FE14D2" w:rsidP="00FE14D2">
      <w:pPr>
        <w:ind w:left="426"/>
        <w:rPr>
          <w:lang w:eastAsia="en-US"/>
        </w:rPr>
      </w:pPr>
      <w:r>
        <w:rPr>
          <w:rFonts w:cs="Arial"/>
          <w:noProof/>
          <w:szCs w:val="24"/>
          <w:lang w:eastAsia="ja-JP"/>
        </w:rPr>
        <mc:AlternateContent>
          <mc:Choice Requires="wpg">
            <w:drawing>
              <wp:inline distT="0" distB="0" distL="0" distR="0">
                <wp:extent cx="6170295" cy="3418114"/>
                <wp:effectExtent l="0" t="0" r="20955" b="1143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0295" cy="3418114"/>
                          <a:chOff x="0" y="0"/>
                          <a:chExt cx="6508260" cy="3387060"/>
                        </a:xfrm>
                      </wpg:grpSpPr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80260" cy="7315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A0281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A0281E">
                                <w:t xml:space="preserve">Mexico’s landscape is desert-like in </w:t>
                              </w:r>
                              <w:r w:rsidRPr="006116E2">
                                <w:t>parts</w:t>
                              </w:r>
                              <w:r w:rsidRPr="00A0281E">
                                <w:t>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000" y="17928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 xml:space="preserve">The Baltic Sea is </w:t>
                              </w:r>
                              <w:r w:rsidRPr="006116E2">
                                <w:t>located</w:t>
                              </w:r>
                              <w:r w:rsidRPr="0064524E">
                                <w:t xml:space="preserve"> off Sweden’s coastline.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928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>Herring is a fish commonly prepared for meals.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0400" y="0"/>
                            <a:ext cx="2088515" cy="7315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A0281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A0281E">
                                <w:t>Snow falls and lakes freeze over during cold winter months in Sweden.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0400" y="907200"/>
                            <a:ext cx="2080260" cy="7162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>Housing is tightly built into hillsides in Mexico City.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7200"/>
                            <a:ext cx="2080260" cy="7162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405D28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405D28">
                                <w:t>Ice hockey is a favourite sport in Sweden.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0400" y="17928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>Mexico City has a</w:t>
                              </w:r>
                              <w:r>
                                <w:br/>
                              </w:r>
                              <w:r w:rsidRPr="0064524E">
                                <w:t xml:space="preserve"> warm temperate climate with low rainfall.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000" y="0"/>
                            <a:ext cx="2080260" cy="7315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A0281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A0281E">
                                <w:t>Houses in Sweden are wooden and they have steeply pitched roofs.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000" y="907200"/>
                            <a:ext cx="2080260" cy="7162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>Mexico City is surrounded by mountains and volcanos.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784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 xml:space="preserve">Mexico City is </w:t>
                              </w:r>
                              <w:r w:rsidRPr="0064524E">
                                <w:br/>
                                <w:t>densely populated.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0400" y="26784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>Soccer is one of Mexico’s most popular sports.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  <wps:wsp>
                        <wps:cNvPr id="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000" y="2678400"/>
                            <a:ext cx="2080260" cy="708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14D2" w:rsidRPr="0064524E" w:rsidRDefault="00FE14D2" w:rsidP="00FE14D2">
                              <w:pPr>
                                <w:pStyle w:val="Bodytext0space"/>
                                <w:jc w:val="center"/>
                              </w:pPr>
                              <w:r w:rsidRPr="0064524E">
                                <w:t xml:space="preserve">Mexico City is the </w:t>
                              </w:r>
                              <w:r w:rsidRPr="0064524E">
                                <w:br/>
                                <w:t>capital of Mexico.</w:t>
                              </w:r>
                            </w:p>
                          </w:txbxContent>
                        </wps:txbx>
                        <wps:bodyPr rot="0" vert="horz" wrap="square" lIns="72000" tIns="72000" rIns="72000" bIns="7200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85.85pt;height:269.15pt;mso-position-horizontal-relative:char;mso-position-vertical-relative:line" coordsize="65082,3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0802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EnsMMA&#10;AADbAAAADwAAAGRycy9kb3ducmV2LnhtbESPwWrCQBCG7wXfYRmht7rRQ7Gpq4jYWr1Vg9DbkB2T&#10;YHY2ZNckvn3nIHgc/vm/mW+xGlytOmpD5dnAdJKAIs69rbgwkJ2+3uagQkS2WHsmA3cKsFqOXhaY&#10;Wt/zL3XHWCiBcEjRQBljk2od8pIcholviCW7+NZhlLEttG2xF7ir9SxJ3rXDiuVCiQ1tSsqvx5sT&#10;yubSx1OG+/P3YdvtPu5/dM72xryOh/UnqEhDfC4/2j/WwEy+FxfxAL3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EnsMMAAADbAAAADwAAAAAAAAAAAAAAAACYAgAAZHJzL2Rv&#10;d25yZXYueG1sUEsFBgAAAAAEAAQA9QAAAIgDAAAAAA==&#10;" filled="f" strokecolor="#95b3d7 [1940]" strokeweight="1.5pt">
                  <v:textbox inset="2mm,2mm,2mm,2mm">
                    <w:txbxContent>
                      <w:p w:rsidR="00FE14D2" w:rsidRPr="00A0281E" w:rsidRDefault="00FE14D2" w:rsidP="00FE14D2">
                        <w:pPr>
                          <w:pStyle w:val="Bodytext0space"/>
                          <w:jc w:val="center"/>
                        </w:pPr>
                        <w:r w:rsidRPr="00A0281E">
                          <w:t xml:space="preserve">Mexico’s landscape is desert-like in </w:t>
                        </w:r>
                        <w:r w:rsidRPr="006116E2">
                          <w:t>parts</w:t>
                        </w:r>
                        <w:r w:rsidRPr="00A0281E">
                          <w:t>.</w:t>
                        </w:r>
                      </w:p>
                    </w:txbxContent>
                  </v:textbox>
                </v:shape>
                <v:shape id="Text Box 2" o:spid="_x0000_s1028" type="#_x0000_t202" style="position:absolute;left:44280;top:17928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utLsQA&#10;AADbAAAADwAAAGRycy9kb3ducmV2LnhtbESPwW7CMBBE75X4B2srcStOOFSQYlALRKIXVGgvva3i&#10;TRw1XgfbhfTvMVIljqOZeaNZrAbbiTP50DpWkE8yEMSV0y03Cr4+y6cZiBCRNXaOScEfBVgtRw8L&#10;LLS78IHOx9iIBOFQoAITY19IGSpDFsPE9cTJq523GJP0jdQeLwluOznNsmdpseW0YLCntaHq5/hr&#10;FTR5+T0P2/ePtdz7UxlqU883b0qNH4fXFxCRhngP/7d3WsE0h9uX9AP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rrS7EAAAA2wAAAA8AAAAAAAAAAAAAAAAAmAIAAGRycy9k&#10;b3ducmV2LnhtbFBLBQYAAAAABAAEAPUAAACJAwAAAAA=&#10;" filled="f" strokecolor="#ffc000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 xml:space="preserve">The Baltic Sea is </w:t>
                        </w:r>
                        <w:r w:rsidRPr="006116E2">
                          <w:t>located</w:t>
                        </w:r>
                        <w:r w:rsidRPr="0064524E">
                          <w:t xml:space="preserve"> off Sweden’s coastline.</w:t>
                        </w:r>
                      </w:p>
                    </w:txbxContent>
                  </v:textbox>
                </v:shape>
                <v:shape id="Text Box 2" o:spid="_x0000_s1029" type="#_x0000_t202" style="position:absolute;top:17928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cX3MEA&#10;AADbAAAADwAAAGRycy9kb3ducmV2LnhtbERP3WrCMBS+H/gO4Qi7m6mDiVZT8QfZ2M2o+gDH5rSp&#10;NiclybR7++VisMuP73+1Hmwn7uRD61jBdJKBIK6cbrlRcD4dXuYgQkTW2DkmBT8UYF2MnlaYa/fg&#10;ku7H2IgUwiFHBSbGPpcyVIYshonriRNXO28xJugbqT0+Urjt5GuWzaTFllODwZ52hqrb8dsqWPi3&#10;z8x8lfvLocV+++6u87rcK/U8HjZLEJGG+C/+c39oBbM0Nn1JP0A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3F9zBAAAA2wAAAA8AAAAAAAAAAAAAAAAAmAIAAGRycy9kb3du&#10;cmV2LnhtbFBLBQYAAAAABAAEAPUAAACGAwAAAAA=&#10;" filled="f" strokecolor="#938953 [1614]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>Herring is a fish commonly prepared for meals.</w:t>
                        </w:r>
                      </w:p>
                    </w:txbxContent>
                  </v:textbox>
                </v:shape>
                <v:shape id="Text Box 2" o:spid="_x0000_s1030" type="#_x0000_t202" style="position:absolute;left:22104;width:20885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BNKsMA&#10;AADbAAAADwAAAGRycy9kb3ducmV2LnhtbESPQYvCMBSE78L+h/AWvMiaKlRLbSqLIHi168Hjo3nb&#10;1m1eahO1+uuNIOxxmJlvmGw9mFZcqXeNZQWzaQSCuLS64UrB4Wf7lYBwHllja5kU3MnBOv8YZZhq&#10;e+M9XQtfiQBhl6KC2vsuldKVNRl0U9sRB+/X9gZ9kH0ldY+3ADetnEfRQhpsOCzU2NGmpvKvuBgF&#10;eI6TYr/otvHkMj89JrGvzket1Phz+F6B8DT4//C7vdMKljN4fQk/QOZ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BNKsMAAADbAAAADwAAAAAAAAAAAAAAAACYAgAAZHJzL2Rv&#10;d25yZXYueG1sUEsFBgAAAAAEAAQA9QAAAIgDAAAAAA==&#10;" filled="f" strokecolor="#00b050" strokeweight="1.5pt">
                  <v:textbox inset="2mm,2mm,2mm,2mm">
                    <w:txbxContent>
                      <w:p w:rsidR="00FE14D2" w:rsidRPr="00A0281E" w:rsidRDefault="00FE14D2" w:rsidP="00FE14D2">
                        <w:pPr>
                          <w:pStyle w:val="Bodytext0space"/>
                          <w:jc w:val="center"/>
                        </w:pPr>
                        <w:r w:rsidRPr="00A0281E">
                          <w:t>Snow falls and lakes freeze over during cold winter months in Sweden.</w:t>
                        </w:r>
                      </w:p>
                    </w:txbxContent>
                  </v:textbox>
                </v:shape>
                <v:shape id="Text Box 2" o:spid="_x0000_s1031" type="#_x0000_t202" style="position:absolute;left:22104;top:9072;width:20802;height:7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a268MA&#10;AADbAAAADwAAAGRycy9kb3ducmV2LnhtbESP0WoCMRRE3wX/IVzBN80q2NrVKLYiFV/K2n7AdXPd&#10;bLu5WZJUt39vhIKPw8ycYZbrzjbiQj7UjhVMxhkI4tLpmisFX5+70RxEiMgaG8ek4I8CrFf93hJz&#10;7a5c0OUYK5EgHHJUYGJscylDachiGLuWOHln5y3GJH0ltcdrgttGTrPsSVqsOS0YbOnNUPlz/LUK&#10;XvzskJmPYnva1di+vrvv+bnYKjUcdJsFiEhdfIT/23ut4HkK9y/pB8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a268MAAADbAAAADwAAAAAAAAAAAAAAAACYAgAAZHJzL2Rv&#10;d25yZXYueG1sUEsFBgAAAAAEAAQA9QAAAIgDAAAAAA==&#10;" filled="f" strokecolor="#938953 [1614]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>Housing is tightly built into hillsides in Mexico City.</w:t>
                        </w:r>
                      </w:p>
                    </w:txbxContent>
                  </v:textbox>
                </v:shape>
                <v:shape id="Text Box 2" o:spid="_x0000_s1032" type="#_x0000_t202" style="position:absolute;top:9072;width:20802;height:7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a538UA&#10;AADbAAAADwAAAGRycy9kb3ducmV2LnhtbESPQWsCMRSE74X+h/AK3mpWC1a3RlHrQr2Itb309ti8&#10;3SzdvKxJ1O2/N4VCj8PMfMPMl71txYV8aBwrGA0zEMSl0w3XCj4/iscpiBCRNbaOScEPBVgu7u/m&#10;mGt35Xe6HGMtEoRDjgpMjF0uZSgNWQxD1xEnr3LeYkzS11J7vCa4beU4yybSYsNpwWBHG0Pl9/Fs&#10;FdSj4msWtrvDRu79qQiVqWava6UGD/3qBUSkPv6H/9pvWsHzE/x+S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BrnfxQAAANsAAAAPAAAAAAAAAAAAAAAAAJgCAABkcnMv&#10;ZG93bnJldi54bWxQSwUGAAAAAAQABAD1AAAAigMAAAAA&#10;" filled="f" strokecolor="#ffc000" strokeweight="1.5pt">
                  <v:textbox inset="2mm,2mm,2mm,2mm">
                    <w:txbxContent>
                      <w:p w:rsidR="00FE14D2" w:rsidRPr="00405D28" w:rsidRDefault="00FE14D2" w:rsidP="00FE14D2">
                        <w:pPr>
                          <w:pStyle w:val="Bodytext0space"/>
                          <w:jc w:val="center"/>
                        </w:pPr>
                        <w:r w:rsidRPr="00405D28">
                          <w:t>Ice hockey is a favourite sport in Sweden.</w:t>
                        </w:r>
                      </w:p>
                    </w:txbxContent>
                  </v:textbox>
                </v:shape>
                <v:shape id="Text Box 2" o:spid="_x0000_s1033" type="#_x0000_t202" style="position:absolute;left:22104;top:17928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kOrsQA&#10;AADbAAAADwAAAGRycy9kb3ducmV2LnhtbESPQWvCQBSE70L/w/IKvenGUmybZpUirVZvxhDo7ZF9&#10;JsHs25Bdk/jvuwXB4zAz3zDJajSN6KlztWUF81kEgriwuuZSQXb8nr6BcB5ZY2OZFFzJwWr5MEkw&#10;1nbgA/WpL0WAsItRQeV9G0vpiooMupltiYN3sp1BH2RXSt3hEOCmkc9RtJAGaw4LFba0rqg4pxcT&#10;KOvT4I8Z7vLN/qvfvl9/Kc92Sj09jp8fIDyN/h6+tX+0gtcX+P8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JDq7EAAAA2wAAAA8AAAAAAAAAAAAAAAAAmAIAAGRycy9k&#10;b3ducmV2LnhtbFBLBQYAAAAABAAEAPUAAACJAwAAAAA=&#10;" filled="f" strokecolor="#95b3d7 [1940]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>Mexico City has a</w:t>
                        </w:r>
                        <w:r>
                          <w:br/>
                        </w:r>
                        <w:r w:rsidRPr="0064524E">
                          <w:t xml:space="preserve"> warm temperate climate with low rainfall.</w:t>
                        </w:r>
                      </w:p>
                    </w:txbxContent>
                  </v:textbox>
                </v:shape>
                <v:shape id="Text Box 2" o:spid="_x0000_s1034" type="#_x0000_t202" style="position:absolute;left:44280;width:20802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8un8MA&#10;AADbAAAADwAAAGRycy9kb3ducmV2LnhtbESP0WoCMRRE3wX/IVyhb5q1YGtXo9iKKL6Utf2A6+a6&#10;2XZzsyRRt39vhIKPw8ycYebLzjbiQj7UjhWMRxkI4tLpmisF31+b4RREiMgaG8ek4I8CLBf93hxz&#10;7a5c0OUQK5EgHHJUYGJscylDachiGLmWOHkn5y3GJH0ltcdrgttGPmfZi7RYc1ow2NKHofL3cLYK&#10;3vxkn5nPYn3c1Ni+b93P9FSslXoadKsZiEhdfIT/2zut4HUC9y/pB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8un8MAAADbAAAADwAAAAAAAAAAAAAAAACYAgAAZHJzL2Rv&#10;d25yZXYueG1sUEsFBgAAAAAEAAQA9QAAAIgDAAAAAA==&#10;" filled="f" strokecolor="#938953 [1614]" strokeweight="1.5pt">
                  <v:textbox inset="2mm,2mm,2mm,2mm">
                    <w:txbxContent>
                      <w:p w:rsidR="00FE14D2" w:rsidRPr="00A0281E" w:rsidRDefault="00FE14D2" w:rsidP="00FE14D2">
                        <w:pPr>
                          <w:pStyle w:val="Bodytext0space"/>
                          <w:jc w:val="center"/>
                        </w:pPr>
                        <w:r w:rsidRPr="00A0281E">
                          <w:t>Houses in Sweden are wooden and they have steeply pitched roofs.</w:t>
                        </w:r>
                      </w:p>
                    </w:txbxContent>
                  </v:textbox>
                </v:shape>
                <v:shape id="Text Box 2" o:spid="_x0000_s1035" type="#_x0000_t202" style="position:absolute;left:44280;top:9072;width:20802;height:7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nVXsEA&#10;AADbAAAADwAAAGRycy9kb3ducmV2LnhtbESPQYvCMBSE74L/ITzBi2i6QqtUo4gg7NXqweOjebbV&#10;5qU2Uau/3iwseBxm5htmue5MLR7Uusqygp9JBII4t7riQsHxsBvPQTiPrLG2TApe5GC96veWmGr7&#10;5D09Ml+IAGGXooLS+yaV0uUlGXQT2xAH72xbgz7ItpC6xWeAm1pOoyiRBisOCyU2tC0pv2Z3owBv&#10;8TzbJ80uHt2nl/co9sXtpJUaDrrNAoSnzn/D/+1frWCWwN+X8APk6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51V7BAAAA2wAAAA8AAAAAAAAAAAAAAAAAmAIAAGRycy9kb3du&#10;cmV2LnhtbFBLBQYAAAAABAAEAPUAAACGAwAAAAA=&#10;" filled="f" strokecolor="#00b050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>Mexico City is surrounded by mountains and volcanos.</w:t>
                        </w:r>
                      </w:p>
                    </w:txbxContent>
                  </v:textbox>
                </v:shape>
                <v:shape id="Text Box 2" o:spid="_x0000_s1036" type="#_x0000_t202" style="position:absolute;top:26784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VwxcIA&#10;AADbAAAADwAAAGRycy9kb3ducmV2LnhtbESPQYvCMBSE74L/ITzBi9hUoSrdRlkWBK92PXh8NG/b&#10;avNSm6jVX28EYY/DzHzDZJveNOJGnastK5hFMQjiwuqaSwWH3+10BcJ5ZI2NZVLwIAeb9XCQYart&#10;nfd0y30pAoRdigoq79tUSldUZNBFtiUO3p/tDPogu1LqDu8Bbho5j+OFNFhzWKiwpZ+KinN+NQrw&#10;kqzy/aLdJpPr/PScJL68HLVS41H//QXCU+//w5/2TitYLuH9Jfw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9XDFwgAAANsAAAAPAAAAAAAAAAAAAAAAAJgCAABkcnMvZG93&#10;bnJldi54bWxQSwUGAAAAAAQABAD1AAAAhwMAAAAA&#10;" filled="f" strokecolor="#00b050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 xml:space="preserve">Mexico City is </w:t>
                        </w:r>
                        <w:r w:rsidRPr="0064524E">
                          <w:br/>
                          <w:t>densely populated.</w:t>
                        </w:r>
                      </w:p>
                    </w:txbxContent>
                  </v:textbox>
                </v:shape>
                <v:shape id="Text Box 2" o:spid="_x0000_s1037" type="#_x0000_t202" style="position:absolute;left:22104;top:26784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IrrsIA&#10;AADbAAAADwAAAGRycy9kb3ducmV2LnhtbERPu27CMBTdkfgH61bqBg4dWhIwqNBGahfEo0u3q/gm&#10;joivU9uF9O/rAYnx6LyX68F24kI+tI4VzKYZCOLK6ZYbBV+ncjIHESKyxs4xKfijAOvVeLTEQrsr&#10;H+hyjI1IIRwKVGBi7AspQ2XIYpi6njhxtfMWY4K+kdrjNYXbTj5l2bO02HJqMNjT1lB1Pv5aBc2s&#10;/M7D++d+K3f+pwy1qfO3jVKPD8PrAkSkId7FN/eHVvCSxqYv6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oiuuwgAAANsAAAAPAAAAAAAAAAAAAAAAAJgCAABkcnMvZG93&#10;bnJldi54bWxQSwUGAAAAAAQABAD1AAAAhwMAAAAA&#10;" filled="f" strokecolor="#ffc000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>Soccer is one of Mexico’s most popular sports.</w:t>
                        </w:r>
                      </w:p>
                    </w:txbxContent>
                  </v:textbox>
                </v:shape>
                <v:shape id="Text Box 2" o:spid="_x0000_s1038" type="#_x0000_t202" style="position:absolute;left:44280;top:26784;width:20802;height:7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ihMMMA&#10;AADbAAAADwAAAGRycy9kb3ducmV2LnhtbESPS4vCQBCE78L+h6EXvOlkPfjIOorIuj5uahD21mTa&#10;JJjpCZnZJP57RxA8FlX1FTVfdqYUDdWusKzgaxiBIE6tLjhTkJw3gykI55E1lpZJwZ0cLBcfvTnG&#10;2rZ8pObkMxEg7GJUkHtfxVK6NCeDbmgr4uBdbW3QB1lnUtfYBrgp5SiKxtJgwWEhx4rWOaW3078J&#10;lPW19ecE95ffw0+znd3/6JLslep/dqtvEJ46/w6/2jutYDKD55fw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ihMMMAAADbAAAADwAAAAAAAAAAAAAAAACYAgAAZHJzL2Rv&#10;d25yZXYueG1sUEsFBgAAAAAEAAQA9QAAAIgDAAAAAA==&#10;" filled="f" strokecolor="#95b3d7 [1940]" strokeweight="1.5pt">
                  <v:textbox inset="2mm,2mm,2mm,2mm">
                    <w:txbxContent>
                      <w:p w:rsidR="00FE14D2" w:rsidRPr="0064524E" w:rsidRDefault="00FE14D2" w:rsidP="00FE14D2">
                        <w:pPr>
                          <w:pStyle w:val="Bodytext0space"/>
                          <w:jc w:val="center"/>
                        </w:pPr>
                        <w:r w:rsidRPr="0064524E">
                          <w:t xml:space="preserve">Mexico City is the </w:t>
                        </w:r>
                        <w:r w:rsidRPr="0064524E">
                          <w:br/>
                          <w:t>capital of Mexico.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60957" w:rsidRPr="00494FA4" w:rsidRDefault="00660957" w:rsidP="00AA171A">
      <w:pPr>
        <w:pStyle w:val="Numbering"/>
        <w:numPr>
          <w:ilvl w:val="0"/>
          <w:numId w:val="16"/>
        </w:numPr>
        <w:spacing w:before="480" w:after="360"/>
        <w:ind w:left="426"/>
        <w:rPr>
          <w:rFonts w:cs="Arial"/>
          <w:szCs w:val="24"/>
        </w:rPr>
      </w:pPr>
      <w:r w:rsidRPr="00660957">
        <w:t>Match characteristics from above that are interconnected.</w:t>
      </w:r>
      <w:r w:rsidR="00494FA4">
        <w:t xml:space="preserve"> </w:t>
      </w:r>
      <w:r w:rsidRPr="00494FA4">
        <w:rPr>
          <w:rFonts w:cs="Arial"/>
          <w:szCs w:val="24"/>
        </w:rPr>
        <w:t>For example:</w:t>
      </w:r>
      <w:r w:rsidRPr="009445AB">
        <w:t xml:space="preserve"> </w:t>
      </w:r>
    </w:p>
    <w:p w:rsidR="00660957" w:rsidRDefault="006358F0" w:rsidP="006358F0">
      <w:pPr>
        <w:tabs>
          <w:tab w:val="left" w:pos="1128"/>
        </w:tabs>
        <w:ind w:left="284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ja-JP"/>
        </w:rPr>
        <mc:AlternateContent>
          <mc:Choice Requires="wpg">
            <w:drawing>
              <wp:inline distT="0" distB="0" distL="0" distR="0" wp14:anchorId="356A60AB" wp14:editId="4D0B42BB">
                <wp:extent cx="4823652" cy="2295999"/>
                <wp:effectExtent l="0" t="0" r="15240" b="28575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3652" cy="2295999"/>
                          <a:chOff x="-129965" y="0"/>
                          <a:chExt cx="4823652" cy="2169721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-129965" y="0"/>
                            <a:ext cx="4823652" cy="2169721"/>
                            <a:chOff x="-129965" y="0"/>
                            <a:chExt cx="4823652" cy="2169721"/>
                          </a:xfrm>
                        </wpg:grpSpPr>
                        <wpg:grpSp>
                          <wpg:cNvPr id="25" name="Group 25"/>
                          <wpg:cNvGrpSpPr/>
                          <wpg:grpSpPr>
                            <a:xfrm>
                              <a:off x="-129965" y="0"/>
                              <a:ext cx="4823652" cy="637421"/>
                              <a:chOff x="156675" y="46507"/>
                              <a:chExt cx="4824519" cy="637735"/>
                            </a:xfrm>
                          </wpg:grpSpPr>
                          <wps:wsp>
                            <wps:cNvPr id="3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675" y="46507"/>
                                <a:ext cx="1973155" cy="63011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6358F0" w:rsidRDefault="006358F0" w:rsidP="006358F0">
                                  <w:pPr>
                                    <w:spacing w:before="120"/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6358F0">
                                    <w:rPr>
                                      <w:szCs w:val="24"/>
                                    </w:rPr>
                                    <w:t>The Baltic Sea is located off Sweden’s coastline.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  <wps:wsp>
                            <wps:cNvPr id="3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08039" y="53912"/>
                                <a:ext cx="1973155" cy="63033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2242C5" w:rsidRDefault="006358F0" w:rsidP="006358F0">
                                  <w:pPr>
                                    <w:spacing w:before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Herring is a fish commonly prepared for meals.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g:grpSp>
                          <wpg:cNvPr id="38" name="Group 38"/>
                          <wpg:cNvGrpSpPr/>
                          <wpg:grpSpPr>
                            <a:xfrm>
                              <a:off x="-129964" y="770120"/>
                              <a:ext cx="4798389" cy="622439"/>
                              <a:chOff x="93930" y="113967"/>
                              <a:chExt cx="4799401" cy="622963"/>
                            </a:xfrm>
                          </wpg:grpSpPr>
                          <wps:wsp>
                            <wps:cNvPr id="3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20197" y="113967"/>
                                <a:ext cx="1973134" cy="62260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2242C5" w:rsidRDefault="006358F0" w:rsidP="006358F0">
                                  <w:pPr>
                                    <w:spacing w:before="120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930" y="114106"/>
                                <a:ext cx="1973036" cy="622824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2242C5" w:rsidRDefault="006358F0" w:rsidP="006358F0">
                                  <w:pPr>
                                    <w:spacing w:before="120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28" name="Group 28"/>
                          <wpg:cNvGrpSpPr/>
                          <wpg:grpSpPr>
                            <a:xfrm>
                              <a:off x="-129964" y="1540519"/>
                              <a:ext cx="4798398" cy="629202"/>
                              <a:chOff x="149349" y="113957"/>
                              <a:chExt cx="4799520" cy="629458"/>
                            </a:xfrm>
                          </wpg:grpSpPr>
                          <wps:wsp>
                            <wps:cNvPr id="2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75564" y="120810"/>
                                <a:ext cx="1973305" cy="62260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2242C5" w:rsidRDefault="006358F0" w:rsidP="006358F0">
                                  <w:pPr>
                                    <w:spacing w:before="120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9349" y="113957"/>
                                <a:ext cx="1973080" cy="622824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58F0" w:rsidRPr="002242C5" w:rsidRDefault="006358F0" w:rsidP="006358F0">
                                  <w:pPr>
                                    <w:spacing w:before="120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33" name="Right Arrow 33"/>
                        <wps:cNvSpPr/>
                        <wps:spPr>
                          <a:xfrm>
                            <a:off x="1970467" y="191939"/>
                            <a:ext cx="561975" cy="257629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ight Arrow 44"/>
                        <wps:cNvSpPr/>
                        <wps:spPr>
                          <a:xfrm>
                            <a:off x="1970467" y="994930"/>
                            <a:ext cx="561975" cy="257629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ight Arrow 45"/>
                        <wps:cNvSpPr/>
                        <wps:spPr>
                          <a:xfrm>
                            <a:off x="1970467" y="1732904"/>
                            <a:ext cx="561975" cy="257629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s1039" style="width:379.8pt;height:180.8pt;mso-position-horizontal-relative:char;mso-position-vertical-relative:line" coordorigin="-1299" coordsize="48236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">
                <v:group id="Group 30" o:spid="_x0000_s1040" style="position:absolute;left:-1299;width:48235;height:21697" coordorigin="-1299" coordsize="48236,216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group id="Group 25" o:spid="_x0000_s1041" style="position:absolute;left:-1299;width:48235;height:6374" coordorigin="1566,465" coordsize="48245,6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shape id="Text Box 2" o:spid="_x0000_s1042" type="#_x0000_t202" style="position:absolute;left:1566;top:465;width:19732;height:63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J5nMQA&#10;AADbAAAADwAAAGRycy9kb3ducmV2LnhtbESPQYvCMBSE74L/ITxhL6KpClaqUUSRXUEQddnzo3m2&#10;3W1eSpNq/fcbQfA4zMw3zGLVmlLcqHaFZQWjYQSCOLW64EzB92U3mIFwHlljaZkUPMjBatntLDDR&#10;9s4nup19JgKEXYIKcu+rREqX5mTQDW1FHLyrrQ36IOtM6hrvAW5KOY6iqTRYcFjIsaJNTunfuTEK&#10;onIbN/v+72x0eBwvWRNPfo7jT6U+eu16DsJT69/hV/tLK5hM4fkl/AC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yeZzEAAAA2wAAAA8AAAAAAAAAAAAAAAAAmAIAAGRycy9k&#10;b3ducmV2LnhtbFBLBQYAAAAABAAEAPUAAACJAwAAAAA=&#10;" fillcolor="white [3201]" strokecolor="#9bbb59 [3206]" strokeweight="2pt">
                      <v:textbox>
                        <w:txbxContent>
                          <w:p w:rsidR="006358F0" w:rsidRPr="006358F0" w:rsidRDefault="006358F0" w:rsidP="006358F0">
                            <w:pPr>
                              <w:spacing w:before="120"/>
                              <w:jc w:val="center"/>
                              <w:rPr>
                                <w:szCs w:val="24"/>
                              </w:rPr>
                            </w:pPr>
                            <w:r w:rsidRPr="006358F0">
                              <w:rPr>
                                <w:szCs w:val="24"/>
                              </w:rPr>
                              <w:t>The Baltic Sea is located off Sweden’s coastline.</w:t>
                            </w:r>
                          </w:p>
                        </w:txbxContent>
                      </v:textbox>
                    </v:shape>
                    <v:shape id="Text Box 2" o:spid="_x0000_s1043" type="#_x0000_t202" style="position:absolute;left:30080;top:539;width:19731;height:63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7cB8UA&#10;AADbAAAADwAAAGRycy9kb3ducmV2LnhtbESP3YrCMBSE7xd8h3CEvVk0VcFKNYrssuiCIP7g9aE5&#10;ttXmpDSp1rffCIKXw8x8w8wWrSnFjWpXWFYw6EcgiFOrC84UHA+/vQkI55E1lpZJwYMcLOadjxkm&#10;2t55R7e9z0SAsEtQQe59lUjp0pwMur6tiIN3trVBH2SdSV3jPcBNKYdRNJYGCw4LOVb0nVN63TdG&#10;QVT+xM3f12Uy2Dy2h6yJR6ftcKXUZ7ddTkF4av07/GqvtYJRDM8v4Qf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PtwHxQAAANsAAAAPAAAAAAAAAAAAAAAAAJgCAABkcnMv&#10;ZG93bnJldi54bWxQSwUGAAAAAAQABAD1AAAAigMAAAAA&#10;" fillcolor="white [3201]" strokecolor="#9bbb59 [3206]" strokeweight="2pt">
                      <v:textbox>
                        <w:txbxContent>
                          <w:p w:rsidR="006358F0" w:rsidRPr="002242C5" w:rsidRDefault="006358F0" w:rsidP="006358F0">
                            <w:pPr>
                              <w:spacing w:before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Herring is a fish commonly prepared for meals.</w:t>
                            </w:r>
                          </w:p>
                        </w:txbxContent>
                      </v:textbox>
                    </v:shape>
                  </v:group>
                  <v:group id="Group 38" o:spid="_x0000_s1044" style="position:absolute;left:-1299;top:7701;width:47983;height:6224" coordorigin="939,1139" coordsize="47994,6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shape id="Text Box 2" o:spid="_x0000_s1045" type="#_x0000_t202" style="position:absolute;left:29201;top:1139;width:19732;height:6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leRcMA&#10;AADbAAAADwAAAGRycy9kb3ducmV2LnhtbESPzWrDMBCE74W8g9hAb42cFkriWA5OSUpJT/l5gMXa&#10;2CbWypEU23n7qlDocZj5ZphsPZpW9OR8Y1nBfJaAIC6tbrhScD7tXhYgfEDW2FomBQ/ysM4nTxmm&#10;2g58oP4YKhFL2KeooA6hS6X0ZU0G/cx2xNG7WGcwROkqqR0Osdy08jVJ3qXBhuNCjR191FRej3ej&#10;4K2g3d5tzv3tmx/brhg87j8XSj1Px2IFItAY/sN/9JeO3BJ+v8QfI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leRcMAAADbAAAADwAAAAAAAAAAAAAAAACYAgAAZHJzL2Rv&#10;d25yZXYueG1sUEsFBgAAAAAEAAQA9QAAAIgDAAAAAA==&#10;" fillcolor="white [3201]" strokecolor="#9bbb59 [3206]" strokeweight="2pt">
                      <v:textbox>
                        <w:txbxContent>
                          <w:p w:rsidR="006358F0" w:rsidRPr="002242C5" w:rsidRDefault="006358F0" w:rsidP="006358F0">
                            <w:pPr>
                              <w:spacing w:before="120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46" type="#_x0000_t202" style="position:absolute;left:939;top:1141;width:19730;height:6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ca0sMA&#10;AADbAAAADwAAAGRycy9kb3ducmV2LnhtbESP3WrCQBSE74W+w3IK3ummKhJSV0mliuiVPw9wyJ4m&#10;odmz6e42iW/vCoVeDjPzDbPaDKYRHTlfW1bwNk1AEBdW11wquF13kxSED8gaG8uk4E4eNuuX0Qoz&#10;bXs+U3cJpYgQ9hkqqEJoMyl9UZFBP7UtcfS+rDMYonSl1A77CDeNnCXJUhqsOS5U2NK2ouL78msU&#10;zHPaHd3Hrfs58f2zzXuPx32q1Ph1yN9BBBrCf/ivfdAKFnN4fok/QK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ca0sMAAADbAAAADwAAAAAAAAAAAAAAAACYAgAAZHJzL2Rv&#10;d25yZXYueG1sUEsFBgAAAAAEAAQA9QAAAIgDAAAAAA==&#10;" fillcolor="white [3201]" strokecolor="#9bbb59 [3206]" strokeweight="2pt">
                      <v:textbox>
                        <w:txbxContent>
                          <w:p w:rsidR="006358F0" w:rsidRPr="002242C5" w:rsidRDefault="006358F0" w:rsidP="006358F0">
                            <w:pPr>
                              <w:spacing w:before="120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8" o:spid="_x0000_s1047" style="position:absolute;left:-1299;top:15405;width:47983;height:6292" coordorigin="1493,1139" coordsize="47995,62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shape id="Text Box 2" o:spid="_x0000_s1048" type="#_x0000_t202" style="position:absolute;left:29755;top:1208;width:19733;height:6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DImMIA&#10;AADbAAAADwAAAGRycy9kb3ducmV2LnhtbESP0WrCQBRE34X+w3ILvummCqKpq6RSi+iTqR9wyd4m&#10;odm7cXebxL/vCoKPw8ycYdbbwTSiI+drywrepgkI4sLqmksFl+/9ZAnCB2SNjWVScCMP283LaI2p&#10;tj2fqctDKSKEfYoKqhDaVEpfVGTQT21LHL0f6wyGKF0ptcM+wk0jZ0mykAZrjgsVtrSrqPjN/4yC&#10;eUb7o/u4dNcT3z7brPd4/FoqNX4dsncQgYbwDD/aB61gtoL7l/gD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0MiYwgAAANsAAAAPAAAAAAAAAAAAAAAAAJgCAABkcnMvZG93&#10;bnJldi54bWxQSwUGAAAAAAQABAD1AAAAhwMAAAAA&#10;" fillcolor="white [3201]" strokecolor="#9bbb59 [3206]" strokeweight="2pt">
                      <v:textbox>
                        <w:txbxContent>
                          <w:p w:rsidR="006358F0" w:rsidRPr="002242C5" w:rsidRDefault="006358F0" w:rsidP="006358F0">
                            <w:pPr>
                              <w:spacing w:before="120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49" type="#_x0000_t202" style="position:absolute;left:1493;top:1139;width:19731;height:6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9SQ8IA&#10;AADbAAAADwAAAGRycy9kb3ducmV2LnhtbESPzWrDMBCE74W8g9hAb43sFkpwowQ31CG4pyZ5gMXa&#10;2qbWypEU/7x9VCj0OMx8M8xmN5lODOR8a1lBukpAEFdWt1wruJyLpzUIH5A1dpZJwUwedtvFwwYz&#10;bUf+ouEUahFL2GeooAmhz6T0VUMG/cr2xNH7ts5giNLVUjscY7np5HOSvEqDLceFBnvaN1T9nG5G&#10;wUtOReneL8P1k+ePPh89loe1Uo/LKX8DEWgK/+E/+qgjl8Lvl/gD5P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f1JDwgAAANsAAAAPAAAAAAAAAAAAAAAAAJgCAABkcnMvZG93&#10;bnJldi54bWxQSwUGAAAAAAQABAD1AAAAhwMAAAAA&#10;" fillcolor="white [3201]" strokecolor="#9bbb59 [3206]" strokeweight="2pt">
                      <v:textbox>
                        <w:txbxContent>
                          <w:p w:rsidR="006358F0" w:rsidRPr="002242C5" w:rsidRDefault="006358F0" w:rsidP="006358F0">
                            <w:pPr>
                              <w:spacing w:before="120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33" o:spid="_x0000_s1050" type="#_x0000_t13" style="position:absolute;left:19704;top:1919;width:5620;height:2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OYkcIA&#10;AADbAAAADwAAAGRycy9kb3ducmV2LnhtbESPQYvCMBSE74L/ITzBm6aurEg1LaIowsKCVTy/Ns+2&#10;2LyUJqv135uFhT0OM/MNs05704gHda62rGA2jUAQF1bXXCq4nPeTJQjnkTU2lknBixykyXCwxljb&#10;J5/okflSBAi7GBVU3rexlK6oyKCb2pY4eDfbGfRBdqXUHT4D3DTyI4oW0mDNYaHClrYVFffsxyhY&#10;3r6K9pj7Q/S921+z/DPvXZkrNR71mxUIT73/D/+1j1rBfA6/X8IPkM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E5iRwgAAANsAAAAPAAAAAAAAAAAAAAAAAJgCAABkcnMvZG93&#10;bnJldi54bWxQSwUGAAAAAAQABAD1AAAAhwMAAAAA&#10;" adj="16649" fillcolor="#9bbb59 [3206]" strokecolor="#4e6128 [1606]" strokeweight="2pt"/>
                <v:shape id="Right Arrow 44" o:spid="_x0000_s1051" type="#_x0000_t13" style="position:absolute;left:19704;top:9949;width:5620;height:2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xzmMIA&#10;AADbAAAADwAAAGRycy9kb3ducmV2LnhtbESPQYvCMBSE74L/ITzBm6Yurkg1LaIowsKCVTy/Ns+2&#10;2LyUJqv135uFhT0OM/MNs05704gHda62rGA2jUAQF1bXXCq4nPeTJQjnkTU2lknBixykyXCwxljb&#10;J5/okflSBAi7GBVU3rexlK6oyKCb2pY4eDfbGfRBdqXUHT4D3DTyI4oW0mDNYaHClrYVFffsxyhY&#10;3r6K9pj7Q/S921+z/DPvXZkrNR71mxUIT73/D/+1j1rBfA6/X8IPkM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/HOYwgAAANsAAAAPAAAAAAAAAAAAAAAAAJgCAABkcnMvZG93&#10;bnJldi54bWxQSwUGAAAAAAQABAD1AAAAhwMAAAAA&#10;" adj="16649" fillcolor="#9bbb59 [3206]" strokecolor="#4e6128 [1606]" strokeweight="2pt"/>
                <v:shape id="Right Arrow 45" o:spid="_x0000_s1052" type="#_x0000_t13" style="position:absolute;left:19704;top:17329;width:5620;height:2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DWA8MA&#10;AADbAAAADwAAAGRycy9kb3ducmV2LnhtbESPQWvCQBSE7wX/w/IEb81GqSWkriItloAgNJaeX7LP&#10;JDT7NmRXE/+9Kwgeh5n5hlltRtOKC/WusaxgHsUgiEurG64U/B53rwkI55E1tpZJwZUcbNaTlxWm&#10;2g78Q5fcVyJA2KWooPa+S6V0ZU0GXWQ74uCdbG/QB9lXUvc4BLhp5SKO36XBhsNCjR191lT+52ej&#10;IDntyy4r/Hd8+Nr95cWyGF1VKDWbjtsPEJ5G/ww/2plW8LaE+5fwA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DWA8MAAADbAAAADwAAAAAAAAAAAAAAAACYAgAAZHJzL2Rv&#10;d25yZXYueG1sUEsFBgAAAAAEAAQA9QAAAIgDAAAAAA==&#10;" adj="16649" fillcolor="#9bbb59 [3206]" strokecolor="#4e6128 [1606]" strokeweight="2pt"/>
                <w10:anchorlock/>
              </v:group>
            </w:pict>
          </mc:Fallback>
        </mc:AlternateContent>
      </w:r>
    </w:p>
    <w:p w:rsidR="00660957" w:rsidRPr="00660957" w:rsidRDefault="00660957" w:rsidP="008426C7">
      <w:pPr>
        <w:pStyle w:val="Numbering"/>
        <w:numPr>
          <w:ilvl w:val="0"/>
          <w:numId w:val="16"/>
        </w:numPr>
        <w:spacing w:before="360" w:after="0"/>
        <w:ind w:left="426"/>
      </w:pPr>
      <w:r w:rsidRPr="00660957">
        <w:t>Explain the interconnections identified above.</w:t>
      </w:r>
    </w:p>
    <w:p w:rsidR="00494FA4" w:rsidRPr="000C6EC0" w:rsidRDefault="00660957" w:rsidP="00494FA4">
      <w:pPr>
        <w:pStyle w:val="Bodytext6space"/>
        <w:spacing w:after="240"/>
        <w:ind w:left="426"/>
      </w:pPr>
      <w:r>
        <w:t xml:space="preserve">For example: The Baltic Sea forms Sweden’s coastline which means the fishing industry is strong and herring is a cost effective and readily available food source for people in Sweden. </w:t>
      </w:r>
    </w:p>
    <w:p w:rsidR="00494FA4" w:rsidRDefault="00494FA4" w:rsidP="00494FA4">
      <w:pPr>
        <w:pStyle w:val="Answerlineindentfirstrows"/>
        <w:ind w:left="426"/>
      </w:pPr>
      <w:r>
        <w:rPr>
          <w:lang w:eastAsia="ja-JP"/>
        </w:rPr>
        <mc:AlternateContent>
          <mc:Choice Requires="wps">
            <w:drawing>
              <wp:inline distT="0" distB="0" distL="0" distR="0" wp14:anchorId="612D7EBA" wp14:editId="2963A1A7">
                <wp:extent cx="6207617" cy="0"/>
                <wp:effectExtent l="0" t="0" r="22225" b="19050"/>
                <wp:docPr id="3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7617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8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494FA4" w:rsidRDefault="00494FA4" w:rsidP="00494FA4">
      <w:pPr>
        <w:pStyle w:val="Answerlineindentfirstrows"/>
        <w:ind w:left="426"/>
      </w:pPr>
      <w:r>
        <w:rPr>
          <w:lang w:eastAsia="ja-JP"/>
        </w:rPr>
        <mc:AlternateContent>
          <mc:Choice Requires="wps">
            <w:drawing>
              <wp:inline distT="0" distB="0" distL="0" distR="0" wp14:anchorId="2B8AF025" wp14:editId="0C2B83E7">
                <wp:extent cx="6207125" cy="0"/>
                <wp:effectExtent l="0" t="0" r="22225" b="19050"/>
                <wp:docPr id="35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71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494FA4" w:rsidRDefault="00494FA4" w:rsidP="00494FA4">
      <w:pPr>
        <w:pStyle w:val="Answerlineindentfirstrows"/>
        <w:ind w:left="426"/>
      </w:pPr>
      <w:r>
        <w:rPr>
          <w:lang w:eastAsia="ja-JP"/>
        </w:rPr>
        <mc:AlternateContent>
          <mc:Choice Requires="wps">
            <w:drawing>
              <wp:inline distT="0" distB="0" distL="0" distR="0" wp14:anchorId="7010691D" wp14:editId="409D800F">
                <wp:extent cx="6207125" cy="0"/>
                <wp:effectExtent l="0" t="0" r="22225" b="19050"/>
                <wp:docPr id="69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071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660957" w:rsidRDefault="00DA4D6B" w:rsidP="00494FA4">
      <w:pPr>
        <w:pStyle w:val="Sub-heading"/>
        <w:spacing w:after="240"/>
      </w:pPr>
      <w:r>
        <w:br w:type="page"/>
      </w:r>
      <w:r w:rsidR="00660957">
        <w:lastRenderedPageBreak/>
        <w:t>Part C</w:t>
      </w:r>
      <w:r w:rsidR="00D61E2F">
        <w:t>:</w:t>
      </w:r>
      <w:r w:rsidR="00660957">
        <w:t xml:space="preserve"> Decide on a </w:t>
      </w:r>
      <w:r w:rsidR="00660957" w:rsidRPr="00494FA4">
        <w:t>place</w:t>
      </w:r>
      <w:r w:rsidR="00660957">
        <w:t xml:space="preserve"> to live</w:t>
      </w:r>
    </w:p>
    <w:p w:rsidR="00660957" w:rsidRPr="00581261" w:rsidRDefault="00660957" w:rsidP="00494FA4">
      <w:pPr>
        <w:pStyle w:val="Numbering"/>
        <w:numPr>
          <w:ilvl w:val="0"/>
          <w:numId w:val="17"/>
        </w:numPr>
        <w:ind w:left="284" w:hanging="284"/>
      </w:pPr>
      <w:r w:rsidRPr="00581261">
        <w:t xml:space="preserve">Comment on the characteristics identified for each country. </w:t>
      </w:r>
    </w:p>
    <w:p w:rsidR="00660957" w:rsidRPr="00581261" w:rsidRDefault="00660957" w:rsidP="00494FA4">
      <w:pPr>
        <w:pStyle w:val="Numbering"/>
      </w:pPr>
      <w:r w:rsidRPr="00581261">
        <w:t xml:space="preserve">Tick </w:t>
      </w:r>
      <w:r w:rsidRPr="003937A7">
        <w:sym w:font="Wingdings" w:char="F0FC"/>
      </w:r>
      <w:r w:rsidRPr="00581261">
        <w:t xml:space="preserve"> if the characteristic would positively influence your decision to live in that country. </w:t>
      </w:r>
    </w:p>
    <w:tbl>
      <w:tblPr>
        <w:tblStyle w:val="TableGrid"/>
        <w:tblpPr w:leftFromText="180" w:rightFromText="180" w:vertAnchor="text" w:horzAnchor="margin" w:tblpX="500" w:tblpY="103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84"/>
        <w:gridCol w:w="7278"/>
        <w:gridCol w:w="566"/>
      </w:tblGrid>
      <w:tr w:rsidR="00581261" w:rsidRPr="004D5174" w:rsidTr="00B00386"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E9E0"/>
            <w:vAlign w:val="center"/>
          </w:tcPr>
          <w:p w:rsidR="00581261" w:rsidRPr="004D5174" w:rsidRDefault="00581261" w:rsidP="00B00386">
            <w:pPr>
              <w:pStyle w:val="Bodytext0space"/>
              <w:jc w:val="center"/>
              <w:rPr>
                <w:b/>
              </w:rPr>
            </w:pPr>
            <w:r w:rsidRPr="004D5174">
              <w:rPr>
                <w:b/>
              </w:rPr>
              <w:t>Mexico</w:t>
            </w:r>
          </w:p>
        </w:tc>
      </w:tr>
      <w:tr w:rsidR="00581261" w:rsidRPr="004D5174" w:rsidTr="00B00386">
        <w:trPr>
          <w:trHeight w:val="290"/>
        </w:trPr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581261" w:rsidRPr="004D5174" w:rsidRDefault="00581261" w:rsidP="00B00386">
            <w:pPr>
              <w:pStyle w:val="Bodytext0space"/>
              <w:jc w:val="center"/>
              <w:rPr>
                <w:b/>
              </w:rPr>
            </w:pPr>
            <w:r w:rsidRPr="004D5174">
              <w:rPr>
                <w:b/>
              </w:rPr>
              <w:t>Environmental characteristics</w:t>
            </w: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global location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For example: Mexico is located near the South American continent and has easy access to South American countries.</w:t>
            </w: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:rsidR="00660957" w:rsidRPr="000735FE" w:rsidRDefault="00660957" w:rsidP="00B00386">
            <w:pPr>
              <w:pStyle w:val="Bodytext0space"/>
              <w:rPr>
                <w:sz w:val="36"/>
                <w:szCs w:val="36"/>
              </w:rPr>
            </w:pPr>
            <w:r w:rsidRPr="000735FE">
              <w:rPr>
                <w:sz w:val="36"/>
                <w:szCs w:val="36"/>
              </w:rPr>
              <w:sym w:font="Wingdings" w:char="F0FC"/>
            </w: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climate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major landforms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major cities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other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581261" w:rsidRPr="004D5174" w:rsidTr="00B00386">
        <w:trPr>
          <w:trHeight w:val="348"/>
        </w:trPr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581261" w:rsidRPr="004D5174" w:rsidRDefault="00581261" w:rsidP="00B00386">
            <w:pPr>
              <w:pStyle w:val="Bodytext0space"/>
              <w:jc w:val="center"/>
              <w:rPr>
                <w:b/>
              </w:rPr>
            </w:pPr>
            <w:r w:rsidRPr="004D5174">
              <w:rPr>
                <w:b/>
              </w:rPr>
              <w:t>Human characteristics</w:t>
            </w: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languages spoken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clothing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food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  <w:tr w:rsidR="00660957" w:rsidRPr="004D5174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:rsidR="00660957" w:rsidRPr="004D5174" w:rsidRDefault="00660957" w:rsidP="00B00386">
            <w:pPr>
              <w:pStyle w:val="Bodytext0space"/>
            </w:pPr>
            <w:r w:rsidRPr="004D5174">
              <w:t>other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:rsidR="00660957" w:rsidRPr="004D51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4D5174" w:rsidRDefault="00660957" w:rsidP="00B00386">
            <w:pPr>
              <w:pStyle w:val="Bodytext0space"/>
            </w:pPr>
          </w:p>
        </w:tc>
      </w:tr>
    </w:tbl>
    <w:p w:rsidR="00B00386" w:rsidRDefault="00B00386" w:rsidP="00660957">
      <w:pPr>
        <w:spacing w:after="0" w:line="240" w:lineRule="auto"/>
        <w:rPr>
          <w:rFonts w:cs="Arial"/>
          <w:szCs w:val="24"/>
        </w:rPr>
      </w:pPr>
    </w:p>
    <w:p w:rsidR="00B00386" w:rsidRDefault="00B00386">
      <w:r>
        <w:br w:type="page"/>
      </w:r>
    </w:p>
    <w:tbl>
      <w:tblPr>
        <w:tblStyle w:val="TableGrid"/>
        <w:tblpPr w:leftFromText="180" w:rightFromText="180" w:vertAnchor="text" w:horzAnchor="margin" w:tblpX="500" w:tblpY="103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84"/>
        <w:gridCol w:w="7278"/>
        <w:gridCol w:w="566"/>
      </w:tblGrid>
      <w:tr w:rsidR="00581261" w:rsidRPr="00487C36" w:rsidTr="00B00386"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FE9E0"/>
            <w:vAlign w:val="center"/>
          </w:tcPr>
          <w:p w:rsidR="00581261" w:rsidRPr="004D5174" w:rsidRDefault="00B00386" w:rsidP="00B00386">
            <w:pPr>
              <w:pStyle w:val="Bodytext0space"/>
              <w:jc w:val="center"/>
              <w:rPr>
                <w:b/>
              </w:rPr>
            </w:pPr>
            <w:r>
              <w:rPr>
                <w:rFonts w:cs="Arial"/>
                <w:szCs w:val="24"/>
              </w:rPr>
              <w:br w:type="page"/>
            </w:r>
            <w:r w:rsidR="000735FE">
              <w:rPr>
                <w:rFonts w:cs="Arial"/>
                <w:szCs w:val="24"/>
              </w:rPr>
              <w:br w:type="page"/>
            </w:r>
            <w:r w:rsidR="00581261" w:rsidRPr="004D5174">
              <w:rPr>
                <w:b/>
              </w:rPr>
              <w:t>Sweden</w:t>
            </w:r>
          </w:p>
        </w:tc>
      </w:tr>
      <w:tr w:rsidR="00581261" w:rsidRPr="00487C36" w:rsidTr="00B00386">
        <w:trPr>
          <w:trHeight w:val="223"/>
        </w:trPr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581261" w:rsidRPr="004D5174" w:rsidRDefault="00581261" w:rsidP="00B00386">
            <w:pPr>
              <w:pStyle w:val="Bodytext0space"/>
              <w:jc w:val="center"/>
              <w:rPr>
                <w:b/>
              </w:rPr>
            </w:pPr>
            <w:r w:rsidRPr="004D5174">
              <w:rPr>
                <w:b/>
              </w:rPr>
              <w:t>Environmental characteristics</w:t>
            </w: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  <w:r>
              <w:t>global location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DE0C71" w:rsidRDefault="00660957" w:rsidP="00B00386">
            <w:pPr>
              <w:pStyle w:val="Bodytext0space"/>
              <w:rPr>
                <w:sz w:val="22"/>
              </w:rPr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7A7A74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climate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7A7A74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major landforms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7A7A74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major cities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7A7A74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other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Pr="007A7A74" w:rsidRDefault="00660957" w:rsidP="00B00386">
            <w:pPr>
              <w:pStyle w:val="Bodytext0space"/>
            </w:pPr>
          </w:p>
        </w:tc>
      </w:tr>
      <w:tr w:rsidR="00581261" w:rsidRPr="00487C36" w:rsidTr="00B00386">
        <w:trPr>
          <w:trHeight w:val="357"/>
        </w:trPr>
        <w:tc>
          <w:tcPr>
            <w:tcW w:w="10028" w:type="dxa"/>
            <w:gridSpan w:val="3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581261" w:rsidRPr="00B768B1" w:rsidRDefault="00581261" w:rsidP="00B00386">
            <w:pPr>
              <w:pStyle w:val="Bodytext0space"/>
              <w:jc w:val="center"/>
            </w:pPr>
            <w:r w:rsidRPr="004D5174">
              <w:rPr>
                <w:b/>
              </w:rPr>
              <w:t>Human</w:t>
            </w:r>
            <w:r>
              <w:t xml:space="preserve"> </w:t>
            </w:r>
            <w:r w:rsidRPr="004D5174">
              <w:rPr>
                <w:b/>
              </w:rPr>
              <w:t>characteristics</w:t>
            </w: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Pr="007A7A74" w:rsidRDefault="00660957" w:rsidP="00B00386">
            <w:pPr>
              <w:pStyle w:val="Bodytext0space"/>
            </w:pPr>
            <w:r>
              <w:t>languages spoken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clothing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  <w:r>
              <w:t>food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auto"/>
            <w:vAlign w:val="center"/>
          </w:tcPr>
          <w:p w:rsidR="00660957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Default="00660957" w:rsidP="00B00386">
            <w:pPr>
              <w:pStyle w:val="Bodytext0space"/>
            </w:pPr>
          </w:p>
        </w:tc>
      </w:tr>
      <w:tr w:rsidR="00660957" w:rsidRPr="00487C36" w:rsidTr="00B00386">
        <w:trPr>
          <w:trHeight w:val="850"/>
        </w:trPr>
        <w:tc>
          <w:tcPr>
            <w:tcW w:w="218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:rsidR="00660957" w:rsidRDefault="00660957" w:rsidP="00B00386">
            <w:pPr>
              <w:pStyle w:val="Bodytext0space"/>
            </w:pPr>
            <w:r>
              <w:t>other</w:t>
            </w:r>
          </w:p>
        </w:tc>
        <w:tc>
          <w:tcPr>
            <w:tcW w:w="727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:rsidR="00660957" w:rsidRDefault="00660957" w:rsidP="00B00386">
            <w:pPr>
              <w:pStyle w:val="Bodytext0space"/>
            </w:pPr>
          </w:p>
        </w:tc>
        <w:tc>
          <w:tcPr>
            <w:tcW w:w="56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:rsidR="00660957" w:rsidRDefault="00660957" w:rsidP="00B00386">
            <w:pPr>
              <w:pStyle w:val="Bodytext0space"/>
            </w:pPr>
          </w:p>
        </w:tc>
      </w:tr>
    </w:tbl>
    <w:p w:rsidR="00581261" w:rsidRDefault="00581261" w:rsidP="00581261">
      <w:pPr>
        <w:pStyle w:val="ListParagraph"/>
        <w:spacing w:before="120" w:line="360" w:lineRule="auto"/>
        <w:ind w:left="284"/>
        <w:rPr>
          <w:rFonts w:eastAsia="SimSun" w:cs="Arial"/>
          <w:szCs w:val="24"/>
          <w:lang w:eastAsia="zh-CN"/>
        </w:rPr>
      </w:pPr>
    </w:p>
    <w:p w:rsidR="00660957" w:rsidRPr="003D3B25" w:rsidRDefault="00660957" w:rsidP="00AA171A">
      <w:pPr>
        <w:pStyle w:val="Numbering"/>
        <w:numPr>
          <w:ilvl w:val="0"/>
          <w:numId w:val="17"/>
        </w:numPr>
        <w:spacing w:after="360"/>
        <w:ind w:left="426"/>
      </w:pPr>
      <w:r w:rsidRPr="00DA4D6B">
        <w:t xml:space="preserve">In which country would you prefer to live? </w:t>
      </w:r>
      <w:r w:rsidR="003D2B2A">
        <w:t>____</w:t>
      </w:r>
      <w:r w:rsidRPr="003D3B25">
        <w:t>___________________________________</w:t>
      </w:r>
    </w:p>
    <w:p w:rsidR="00660957" w:rsidRPr="00DA4D6B" w:rsidRDefault="008C60AB" w:rsidP="003D2B2A">
      <w:pPr>
        <w:pStyle w:val="Numbering"/>
        <w:numPr>
          <w:ilvl w:val="0"/>
          <w:numId w:val="17"/>
        </w:numPr>
        <w:spacing w:after="120"/>
        <w:ind w:left="426"/>
      </w:pPr>
      <w:r>
        <w:br w:type="page"/>
      </w:r>
      <w:r w:rsidR="00660957" w:rsidRPr="00DA4D6B">
        <w:lastRenderedPageBreak/>
        <w:t>Explain your decision. Include in your answer:</w:t>
      </w:r>
    </w:p>
    <w:p w:rsidR="00660957" w:rsidRPr="005C0A48" w:rsidRDefault="00896FC3" w:rsidP="003D2B2A">
      <w:pPr>
        <w:pStyle w:val="Bullet"/>
        <w:rPr>
          <w:noProof/>
        </w:rPr>
      </w:pPr>
      <w:r>
        <w:rPr>
          <w:noProof/>
        </w:rPr>
        <w:t>h</w:t>
      </w:r>
      <w:r w:rsidR="00660957">
        <w:rPr>
          <w:noProof/>
        </w:rPr>
        <w:t xml:space="preserve">ow you made the decision </w:t>
      </w:r>
      <w:r>
        <w:rPr>
          <w:noProof/>
        </w:rPr>
        <w:t>and the evidence you considered</w:t>
      </w:r>
    </w:p>
    <w:p w:rsidR="00660957" w:rsidRDefault="00896FC3" w:rsidP="003D2B2A">
      <w:pPr>
        <w:pStyle w:val="Bullet"/>
        <w:rPr>
          <w:noProof/>
        </w:rPr>
      </w:pPr>
      <w:r>
        <w:rPr>
          <w:noProof/>
        </w:rPr>
        <w:t>t</w:t>
      </w:r>
      <w:r w:rsidR="00660957">
        <w:rPr>
          <w:noProof/>
        </w:rPr>
        <w:t xml:space="preserve">he </w:t>
      </w:r>
      <w:r w:rsidR="00660957" w:rsidRPr="005C0A48">
        <w:rPr>
          <w:noProof/>
        </w:rPr>
        <w:t>characteris</w:t>
      </w:r>
      <w:r>
        <w:rPr>
          <w:noProof/>
        </w:rPr>
        <w:t>tics that were important to you</w:t>
      </w:r>
    </w:p>
    <w:p w:rsidR="00660957" w:rsidRDefault="00896FC3" w:rsidP="008C60AB">
      <w:pPr>
        <w:pStyle w:val="Bullet"/>
        <w:spacing w:after="360"/>
        <w:rPr>
          <w:noProof/>
        </w:rPr>
      </w:pPr>
      <w:r>
        <w:rPr>
          <w:noProof/>
        </w:rPr>
        <w:t>a</w:t>
      </w:r>
      <w:r w:rsidR="00660957">
        <w:rPr>
          <w:noProof/>
        </w:rPr>
        <w:t xml:space="preserve"> comparison of the characteristics of both countries.</w: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3C30D58" wp14:editId="4CE3C7E7">
                <wp:extent cx="6464702" cy="0"/>
                <wp:effectExtent l="0" t="0" r="12700" b="19050"/>
                <wp:docPr id="7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w3Di&#10;OO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5978C813" wp14:editId="09A074F8">
                <wp:extent cx="6464702" cy="0"/>
                <wp:effectExtent l="0" t="0" r="12700" b="19050"/>
                <wp:docPr id="8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HuGY&#10;/+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BB40F6E" wp14:editId="75C0D7C8">
                <wp:extent cx="6464702" cy="0"/>
                <wp:effectExtent l="0" t="0" r="12700" b="19050"/>
                <wp:docPr id="8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Oi2&#10;Hd7hAQAArA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0223185C" wp14:editId="176A28E9">
                <wp:extent cx="6464702" cy="0"/>
                <wp:effectExtent l="0" t="0" r="12700" b="19050"/>
                <wp:docPr id="8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Hkl&#10;RD3hAQAArA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5EB041EB" wp14:editId="2ADDCBF5">
                <wp:extent cx="6464702" cy="0"/>
                <wp:effectExtent l="0" t="0" r="12700" b="19050"/>
                <wp:docPr id="8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JFv&#10;UKHhAQAArA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19E64BF3" wp14:editId="32FC69DE">
                <wp:extent cx="6464702" cy="0"/>
                <wp:effectExtent l="0" t="0" r="12700" b="19050"/>
                <wp:docPr id="9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B2R4AEAAKw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K38zPJ4cPxGjymC&#10;2Q9JrNF7VhCjmBalxkANN6z9Lmau6ugfwwOqn8QqVm+S+UDhXHbso8vlTFYci/Knm/L6mITi4OJu&#10;cfexnkmhrrkKmmtjiJS+aHQib1ppjc+iQAOHB0r5amiuJTnscWusLQ9rvRiZ2Xw2Z2Rge/UWEm9d&#10;YMLk91KA3bNvVYoFkdCaLndnHDrR2kZxALYOO67DUQoLlDjYym35SpN9cV+xO9ct5nVdpOKZzv1l&#10;vDe4edYN0HDuKKlsQ+6wPt+ri20v1H4LmXfP2J128ao2W6K0XeybPff6zPvXP9nqFwA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P9Qd&#10;ke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3C30D58" wp14:editId="4CE3C7E7">
                <wp:extent cx="6464702" cy="0"/>
                <wp:effectExtent l="0" t="0" r="12700" b="19050"/>
                <wp:docPr id="10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ON+&#10;mj/hAQAArQ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5978C813" wp14:editId="09A074F8">
                <wp:extent cx="6464702" cy="0"/>
                <wp:effectExtent l="0" t="0" r="12700" b="19050"/>
                <wp:docPr id="10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FSkf&#10;HuABAACt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BB40F6E" wp14:editId="75C0D7C8">
                <wp:extent cx="6464702" cy="0"/>
                <wp:effectExtent l="0" t="0" r="12700" b="19050"/>
                <wp:docPr id="10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cPc4QEAAK0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Px29VwKD44f6TFF&#10;MPshiTV6zxJiFNMi1Rio4Y6138VMVh39Y3hA9ZNYxupNMh8onMuOfXS5nNmKY5H+dJNeH5NQHFzc&#10;Le4+1jMp1DVXQXNtDJHSF41O5E0rrfFZFWjg8EApXw3NtSSHPW6NteVlrRdjKz/PZ8xNAfurt5B4&#10;6wIzJr+XAuyejatSLIiE1nS5O+PQidY2igOwd9hyHY5SWKDEwVZuy1ea7Iv7it25bjGv6yIVz3Tu&#10;L+O9wc2zboCGc0dJZR9yh/X5Xl18e6H2W8i8e8butItXtdkTpe3i32y612fev/7LVr8A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HLt&#10;w9zhAQAArQ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0223185C" wp14:editId="176A28E9">
                <wp:extent cx="6464702" cy="0"/>
                <wp:effectExtent l="0" t="0" r="12700" b="19050"/>
                <wp:docPr id="10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9dA4QEAAK0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Px29UIKD44f6TFF&#10;MPshiTV6zxJiFNMi1Rio4Y6138VMVh39Y3hA9ZNYxupNMh8onMuOfXS5nNmKY5H+dJNeH5NQHFzc&#10;Le4+1jMp1DVXQXNtDJHSF41O5E0rrfFZFWjg8EApXw3NtSSHPW6NteVlrRdjKz/PZ3NGBvZXbyHx&#10;1gVmTH4vBdg9G1elWBAJrelyd8ahE61tFAdg77DlOhylsECJg63clq802Rf3Fbtz3WJe10Uqnunc&#10;X8Z7g5tn3QAN546Syj7kDuvzvbr49kLtt5B594zdaRevarMnStvFv9l0r8+8f/2XrX4B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Jqn&#10;10DhAQAArQ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5EB041EB" wp14:editId="2ADDCBF5">
                <wp:extent cx="6464702" cy="0"/>
                <wp:effectExtent l="0" t="0" r="12700" b="19050"/>
                <wp:docPr id="10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P1j&#10;C4LhAQAArQ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19E64BF3" wp14:editId="32FC69DE">
                <wp:extent cx="6464702" cy="0"/>
                <wp:effectExtent l="0" t="0" r="12700" b="19050"/>
                <wp:docPr id="10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118C4BD" wp14:editId="0E4073C2">
                <wp:extent cx="6464702" cy="0"/>
                <wp:effectExtent l="0" t="0" r="12700" b="19050"/>
                <wp:docPr id="91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FT4AEAAKw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K38PJXCg+M3ekwR&#10;zH5IYo3es4IYxbQoNQZquGHtdzFzVUf/GB5Q/SRWsXqTzAcK57JjH10uZ7LiWJQ/3ZTXxyQUBxd3&#10;i7uP9UwKdc1V0FwbQ6T0RaMTedNKa3wWBRo4PFDKV0NzLclhj1tjbXlY68XIzOazOSMD26u3kHjr&#10;AhMmv5cC7J59q1IsiITWdLk749CJ1jaKA7B12HEdjlJYoMTBVm7LV5rsi/uK3bluMa/rIhXPdO4v&#10;473BzbNugIZzR0llG3KH9fleXWx7ofZbyLx7xu60i1e12RKl7WLf7LnXZ96//slWvwA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WBDB&#10;U+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59A59EEF" wp14:editId="41CF1F46">
                <wp:extent cx="6464702" cy="0"/>
                <wp:effectExtent l="0" t="0" r="12700" b="19050"/>
                <wp:docPr id="9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XP4AEAAKw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K38PJPCg+M3ekwR&#10;zH5IYo3es4IYxbQoNQZquGHtdzFzVUf/GB5Q/SRWsXqTzAcK57JjH10uZ7LiWJQ/3ZTXxyQUBxd3&#10;i7uPNU+grrkKmmtjiJS+aHQib1ppjc+iQAOHB0r5amiuJTnscWusLQ9rvRiZ2Xw2Z2Rge/UWEm9d&#10;YMLk91KA3bNvVYoFkdCaLndnHDrR2kZxALYOO67DUQoLlDjYym35SpN9cV+xO9ct5nVdpOKZzv1l&#10;vDe4edYN0HDuKKlsQ+6wPt+ri20v1H4LmXfP2J128ao2W6K0XeybPff6zPvXP9nqFwA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sFrV&#10;z+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41EFA236" wp14:editId="212ECD08">
                <wp:extent cx="6464702" cy="0"/>
                <wp:effectExtent l="0" t="0" r="12700" b="19050"/>
                <wp:docPr id="9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154J&#10;De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1B7C7676" wp14:editId="10D95C72">
                <wp:extent cx="6464702" cy="0"/>
                <wp:effectExtent l="0" t="0" r="12700" b="19050"/>
                <wp:docPr id="94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7DBC3124" wp14:editId="37B626F8">
                <wp:extent cx="6464702" cy="0"/>
                <wp:effectExtent l="0" t="0" r="12700" b="19050"/>
                <wp:docPr id="9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6201B95B" wp14:editId="7730B9E9">
                <wp:extent cx="6464702" cy="0"/>
                <wp:effectExtent l="0" t="0" r="12700" b="19050"/>
                <wp:docPr id="9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QuhO&#10;Me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Default="003D2B2A" w:rsidP="003D2B2A">
      <w:pPr>
        <w:pStyle w:val="Answerlineindentfirstrows"/>
        <w:spacing w:after="360"/>
        <w:ind w:left="0"/>
      </w:pPr>
      <w:r>
        <w:rPr>
          <w:lang w:eastAsia="ja-JP"/>
        </w:rPr>
        <mc:AlternateContent>
          <mc:Choice Requires="wps">
            <w:drawing>
              <wp:inline distT="0" distB="0" distL="0" distR="0" wp14:anchorId="23592864" wp14:editId="2E6F4AD6">
                <wp:extent cx="6464702" cy="0"/>
                <wp:effectExtent l="0" t="0" r="12700" b="19050"/>
                <wp:docPr id="9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647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9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3D2B2A" w:rsidRPr="003D2B2A" w:rsidRDefault="003D2B2A" w:rsidP="003D2B2A"/>
    <w:p w:rsidR="003D2B2A" w:rsidRDefault="003D2B2A" w:rsidP="003D2B2A">
      <w:pPr>
        <w:spacing w:before="120"/>
        <w:sectPr w:rsidR="003D2B2A" w:rsidSect="00BC1708">
          <w:footerReference w:type="default" r:id="rId10"/>
          <w:pgSz w:w="11906" w:h="16838" w:code="9"/>
          <w:pgMar w:top="851" w:right="851" w:bottom="851" w:left="851" w:header="567" w:footer="567" w:gutter="0"/>
          <w:cols w:space="708"/>
          <w:docGrid w:linePitch="36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1F272F" w:rsidTr="00A116C6">
        <w:trPr>
          <w:trHeight w:val="324"/>
        </w:trPr>
        <w:tc>
          <w:tcPr>
            <w:tcW w:w="10598" w:type="dxa"/>
          </w:tcPr>
          <w:p w:rsidR="001F272F" w:rsidRPr="00E95A60" w:rsidRDefault="001F272F" w:rsidP="00A116C6">
            <w:pPr>
              <w:pStyle w:val="Blueheader"/>
              <w:spacing w:before="0" w:after="60"/>
            </w:pPr>
            <w:r w:rsidRPr="00E95A60">
              <w:lastRenderedPageBreak/>
              <w:t>Year</w:t>
            </w:r>
            <w:r>
              <w:t xml:space="preserve"> 5 HASS: </w:t>
            </w:r>
            <w:r w:rsidRPr="00832919">
              <w:t>Unit</w:t>
            </w:r>
            <w:r>
              <w:t xml:space="preserve"> 1 — People and the environment</w:t>
            </w:r>
          </w:p>
        </w:tc>
        <w:tc>
          <w:tcPr>
            <w:tcW w:w="992" w:type="dxa"/>
          </w:tcPr>
          <w:p w:rsidR="001F272F" w:rsidRPr="00E95A60" w:rsidRDefault="001F272F" w:rsidP="00A116C6">
            <w:pPr>
              <w:pStyle w:val="Blueheader"/>
              <w:spacing w:before="0" w:after="60"/>
              <w:jc w:val="right"/>
            </w:pPr>
            <w:r w:rsidRPr="00E95A60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1F272F" w:rsidRPr="00E95A60" w:rsidRDefault="001F272F" w:rsidP="00A116C6">
            <w:pPr>
              <w:pStyle w:val="Blueheader"/>
              <w:spacing w:before="0" w:after="60"/>
            </w:pPr>
          </w:p>
        </w:tc>
      </w:tr>
    </w:tbl>
    <w:p w:rsidR="001F272F" w:rsidRPr="008554A6" w:rsidRDefault="001F272F" w:rsidP="001F272F">
      <w:pPr>
        <w:pStyle w:val="Purpose"/>
      </w:pPr>
      <w:r w:rsidRPr="00152C92">
        <w:rPr>
          <w:b/>
        </w:rPr>
        <w:t>Purpose of assessment:</w:t>
      </w:r>
      <w:r>
        <w:rPr>
          <w:b/>
        </w:rPr>
        <w:t xml:space="preserve"> </w:t>
      </w:r>
      <w:r w:rsidRPr="00E45C55">
        <w:rPr>
          <w:noProof/>
        </w:rPr>
        <w:t>To investigate the characteristics of places and use evidence to draw conclusions about a preferred place to live.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34"/>
        <w:gridCol w:w="283"/>
        <w:gridCol w:w="2860"/>
        <w:gridCol w:w="9"/>
        <w:gridCol w:w="533"/>
        <w:gridCol w:w="284"/>
        <w:gridCol w:w="2835"/>
        <w:gridCol w:w="16"/>
        <w:gridCol w:w="551"/>
        <w:gridCol w:w="283"/>
        <w:gridCol w:w="2835"/>
        <w:gridCol w:w="8"/>
        <w:gridCol w:w="559"/>
        <w:gridCol w:w="284"/>
        <w:gridCol w:w="2834"/>
        <w:gridCol w:w="567"/>
      </w:tblGrid>
      <w:tr w:rsidR="001F272F" w:rsidTr="00A116C6">
        <w:trPr>
          <w:trHeight w:val="340"/>
        </w:trPr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1F272F" w:rsidRPr="00832919" w:rsidRDefault="001F272F" w:rsidP="00A116C6">
            <w:pPr>
              <w:pStyle w:val="Assessableelementwhite"/>
            </w:pPr>
            <w:r>
              <w:t>Knowledge and understanding</w:t>
            </w:r>
          </w:p>
        </w:tc>
        <w:tc>
          <w:tcPr>
            <w:tcW w:w="3677" w:type="dxa"/>
            <w:gridSpan w:val="5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1F272F" w:rsidRPr="00832919" w:rsidRDefault="001F272F" w:rsidP="00A116C6">
            <w:pPr>
              <w:pStyle w:val="Assessableelementwhite"/>
            </w:pPr>
            <w:r>
              <w:t>Questioning and researching</w:t>
            </w:r>
          </w:p>
        </w:tc>
        <w:tc>
          <w:tcPr>
            <w:tcW w:w="3677" w:type="dxa"/>
            <w:gridSpan w:val="4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1F272F" w:rsidRPr="00832919" w:rsidRDefault="001F272F" w:rsidP="00A116C6">
            <w:pPr>
              <w:pStyle w:val="Assessableelementwhite"/>
            </w:pPr>
            <w:r>
              <w:t>Analysing, evaluating and reflecting</w:t>
            </w:r>
          </w:p>
        </w:tc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1F272F" w:rsidRPr="00135C82" w:rsidRDefault="001F272F" w:rsidP="00A116C6">
            <w:pPr>
              <w:pStyle w:val="Assessableelementwhite"/>
            </w:pPr>
            <w:r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1F272F" w:rsidRPr="00597BC3" w:rsidRDefault="001F272F" w:rsidP="00A116C6">
            <w:pPr>
              <w:pStyle w:val="Assessableelementwhite"/>
            </w:pPr>
          </w:p>
        </w:tc>
      </w:tr>
      <w:tr w:rsidR="003D2B2A" w:rsidRPr="003D2B2A" w:rsidTr="00A116C6">
        <w:trPr>
          <w:trHeight w:val="340"/>
        </w:trPr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1F272F" w:rsidRPr="003D2B2A" w:rsidRDefault="001F272F" w:rsidP="00A116C6">
            <w:pPr>
              <w:pStyle w:val="Task-specassessableelements"/>
              <w:rPr>
                <w:rFonts w:ascii="Helvetica" w:eastAsia="SimSun" w:hAnsi="Helvetica" w:cs="Times New Roman"/>
                <w:bCs w:val="0"/>
                <w:color w:val="auto"/>
                <w:lang w:eastAsia="zh-CN"/>
              </w:rPr>
            </w:pPr>
            <w:r w:rsidRPr="003D2B2A">
              <w:rPr>
                <w:rFonts w:ascii="Helvetica" w:eastAsia="SimSun" w:hAnsi="Helvetica" w:cs="Times New Roman"/>
                <w:bCs w:val="0"/>
                <w:color w:val="auto"/>
                <w:lang w:eastAsia="zh-CN"/>
              </w:rPr>
              <w:t>Explain the characteristics of places in different locations at local to national scales.</w:t>
            </w:r>
          </w:p>
          <w:p w:rsidR="001F272F" w:rsidRPr="003D2B2A" w:rsidRDefault="001F272F" w:rsidP="00A116C6">
            <w:pPr>
              <w:pStyle w:val="Task-specassessableelements"/>
              <w:rPr>
                <w:color w:val="auto"/>
              </w:rPr>
            </w:pPr>
            <w:r w:rsidRPr="003D2B2A">
              <w:rPr>
                <w:rFonts w:ascii="Helvetica" w:eastAsia="SimSun" w:hAnsi="Helvetica" w:cs="Times New Roman"/>
                <w:bCs w:val="0"/>
                <w:color w:val="auto"/>
                <w:lang w:eastAsia="zh-CN"/>
              </w:rPr>
              <w:t>Identify and describe the interconnections between people and the human and environmental characteristics of places, and between components of environments.</w:t>
            </w:r>
          </w:p>
        </w:tc>
        <w:tc>
          <w:tcPr>
            <w:tcW w:w="3677" w:type="dxa"/>
            <w:gridSpan w:val="5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1F272F" w:rsidRPr="003D2B2A" w:rsidRDefault="001F272F" w:rsidP="00F62997">
            <w:pPr>
              <w:pStyle w:val="Task-specassessableelements"/>
              <w:rPr>
                <w:color w:val="auto"/>
              </w:rPr>
            </w:pPr>
            <w:r w:rsidRPr="003D2B2A">
              <w:rPr>
                <w:color w:val="auto"/>
                <w:lang w:eastAsia="en-US"/>
              </w:rPr>
              <w:t>Sort, record and represent data in different formats, including small-scale maps, using basic conventions.</w:t>
            </w:r>
          </w:p>
        </w:tc>
        <w:tc>
          <w:tcPr>
            <w:tcW w:w="3677" w:type="dxa"/>
            <w:gridSpan w:val="4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1F272F" w:rsidRPr="003D2B2A" w:rsidRDefault="001F272F" w:rsidP="00A116C6">
            <w:pPr>
              <w:pStyle w:val="Task-specassessableelements"/>
              <w:rPr>
                <w:color w:val="auto"/>
              </w:rPr>
            </w:pPr>
            <w:r w:rsidRPr="003D2B2A">
              <w:rPr>
                <w:color w:val="auto"/>
                <w:lang w:eastAsia="en-US"/>
              </w:rPr>
              <w:t>Interpret data to identify and describe distributions, simple patterns and trends, and to infer relationships, and suggest conclusions based on evidence.</w:t>
            </w:r>
          </w:p>
        </w:tc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1F272F" w:rsidRPr="003D2B2A" w:rsidRDefault="001F272F" w:rsidP="00A116C6">
            <w:pPr>
              <w:pStyle w:val="Task-specassessableelements"/>
              <w:rPr>
                <w:rFonts w:eastAsia="Arial Unicode MS"/>
                <w:color w:val="auto"/>
              </w:rPr>
            </w:pPr>
            <w:r w:rsidRPr="003D2B2A">
              <w:rPr>
                <w:color w:val="auto"/>
                <w:lang w:eastAsia="en-US"/>
              </w:rPr>
              <w:t>Present ideas, findings and conclusions in a range of communication forms using discipline-specific terms and appropriate conventions.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1F272F" w:rsidRPr="003D2B2A" w:rsidRDefault="001F272F" w:rsidP="00A116C6">
            <w:pPr>
              <w:pStyle w:val="Task-specassessableelements"/>
              <w:rPr>
                <w:rFonts w:eastAsia="Arial Unicode MS"/>
                <w:color w:val="auto"/>
              </w:rPr>
            </w:pPr>
          </w:p>
        </w:tc>
      </w:tr>
      <w:tr w:rsidR="001F272F" w:rsidRPr="003A0903" w:rsidTr="00A116C6">
        <w:tc>
          <w:tcPr>
            <w:tcW w:w="534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1F272F" w:rsidRDefault="001F272F" w:rsidP="00A116C6">
            <w:pPr>
              <w:spacing w:after="0"/>
              <w:rPr>
                <w:noProof/>
                <w:lang w:val="en-US" w:eastAsia="en-US"/>
              </w:rPr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9B9CDD" wp14:editId="7CDDBCFF">
                      <wp:simplePos x="0" y="0"/>
                      <wp:positionH relativeFrom="column">
                        <wp:posOffset>1381</wp:posOffset>
                      </wp:positionH>
                      <wp:positionV relativeFrom="paragraph">
                        <wp:posOffset>1737</wp:posOffset>
                      </wp:positionV>
                      <wp:extent cx="288000" cy="3849370"/>
                      <wp:effectExtent l="0" t="0" r="0" b="0"/>
                      <wp:wrapNone/>
                      <wp:docPr id="41" name="Up Arrow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84937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41" o:spid="_x0000_s1026" type="#_x0000_t68" style="position:absolute;margin-left:.1pt;margin-top:.15pt;width:22.7pt;height:303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" adj="808" fillcolor="#bfbfbf [2412]" stroked="f"/>
                  </w:pict>
                </mc:Fallback>
              </mc:AlternateContent>
            </w:r>
          </w:p>
        </w:tc>
        <w:tc>
          <w:tcPr>
            <w:tcW w:w="3152" w:type="dxa"/>
            <w:gridSpan w:val="3"/>
            <w:shd w:val="clear" w:color="auto" w:fill="auto"/>
            <w:tcMar>
              <w:left w:w="0" w:type="dxa"/>
              <w:right w:w="0" w:type="dxa"/>
            </w:tcMar>
          </w:tcPr>
          <w:p w:rsidR="001F272F" w:rsidRPr="00577302" w:rsidRDefault="001F272F" w:rsidP="00A116C6">
            <w:pPr>
              <w:pStyle w:val="Typetexthere"/>
            </w:pPr>
          </w:p>
        </w:tc>
        <w:tc>
          <w:tcPr>
            <w:tcW w:w="533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1F272F" w:rsidRPr="00577302" w:rsidRDefault="001F272F" w:rsidP="00A116C6">
            <w:pPr>
              <w:pStyle w:val="Typetexthere"/>
              <w:jc w:val="both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1A8865C" wp14:editId="19375DB4">
                      <wp:simplePos x="0" y="0"/>
                      <wp:positionH relativeFrom="column">
                        <wp:posOffset>1123</wp:posOffset>
                      </wp:positionH>
                      <wp:positionV relativeFrom="paragraph">
                        <wp:posOffset>1737</wp:posOffset>
                      </wp:positionV>
                      <wp:extent cx="288000" cy="3849370"/>
                      <wp:effectExtent l="0" t="0" r="0" b="0"/>
                      <wp:wrapNone/>
                      <wp:docPr id="42" name="Up Arrow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84937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Up Arrow 42" o:spid="_x0000_s1026" type="#_x0000_t68" style="position:absolute;margin-left:.1pt;margin-top:.15pt;width:22.7pt;height:303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" adj="808" fillcolor="#bfbfbf [2412]" stroked="f"/>
                  </w:pict>
                </mc:Fallback>
              </mc:AlternateContent>
            </w:r>
          </w:p>
        </w:tc>
        <w:tc>
          <w:tcPr>
            <w:tcW w:w="3119" w:type="dxa"/>
            <w:gridSpan w:val="2"/>
            <w:shd w:val="clear" w:color="auto" w:fill="auto"/>
          </w:tcPr>
          <w:p w:rsidR="001F272F" w:rsidRPr="00577302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12738A" wp14:editId="6AE77B54">
                      <wp:simplePos x="0" y="0"/>
                      <wp:positionH relativeFrom="column">
                        <wp:posOffset>1908810</wp:posOffset>
                      </wp:positionH>
                      <wp:positionV relativeFrom="paragraph">
                        <wp:posOffset>1270</wp:posOffset>
                      </wp:positionV>
                      <wp:extent cx="287655" cy="3849370"/>
                      <wp:effectExtent l="0" t="0" r="0" b="0"/>
                      <wp:wrapNone/>
                      <wp:docPr id="50" name="Up Arrow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" cy="384937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Up Arrow 50" o:spid="_x0000_s1026" type="#_x0000_t68" style="position:absolute;margin-left:150.3pt;margin-top:.1pt;width:22.65pt;height:303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" adj="807" fillcolor="#bfbfbf [2412]" stroked="f"/>
                  </w:pict>
                </mc:Fallback>
              </mc:AlternateContent>
            </w: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1F272F" w:rsidRPr="00577302" w:rsidRDefault="001F272F" w:rsidP="00A116C6">
            <w:pPr>
              <w:pStyle w:val="Typetexthere"/>
            </w:pPr>
          </w:p>
        </w:tc>
        <w:tc>
          <w:tcPr>
            <w:tcW w:w="3118" w:type="dxa"/>
            <w:gridSpan w:val="2"/>
            <w:shd w:val="clear" w:color="auto" w:fill="auto"/>
          </w:tcPr>
          <w:p w:rsidR="001F272F" w:rsidRPr="00577302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D732BA4" wp14:editId="565E2298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1270</wp:posOffset>
                      </wp:positionV>
                      <wp:extent cx="287655" cy="3849370"/>
                      <wp:effectExtent l="0" t="0" r="0" b="0"/>
                      <wp:wrapNone/>
                      <wp:docPr id="51" name="Up Arrow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" cy="384937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Up Arrow 51" o:spid="_x0000_s1026" type="#_x0000_t68" style="position:absolute;margin-left:150.25pt;margin-top:.1pt;width:22.65pt;height:30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" adj="807" fillcolor="#bfbfbf [2412]" stroked="f"/>
                  </w:pict>
                </mc:Fallback>
              </mc:AlternateContent>
            </w: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1F272F" w:rsidRDefault="001F272F" w:rsidP="00A116C6">
            <w:pPr>
              <w:spacing w:after="0"/>
              <w:rPr>
                <w:noProof/>
                <w:lang w:val="en-US" w:eastAsia="en-US"/>
              </w:rPr>
            </w:pPr>
          </w:p>
        </w:tc>
        <w:tc>
          <w:tcPr>
            <w:tcW w:w="3118" w:type="dxa"/>
            <w:gridSpan w:val="2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F272F" w:rsidRPr="00715E07" w:rsidRDefault="001F272F" w:rsidP="00A116C6"/>
        </w:tc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:rsidR="001F272F" w:rsidRDefault="001F272F" w:rsidP="00A116C6">
            <w:pPr>
              <w:tabs>
                <w:tab w:val="right" w:leader="dot" w:pos="15300"/>
              </w:tabs>
              <w:jc w:val="center"/>
              <w:rPr>
                <w:rStyle w:val="Guidetomakingjudgments"/>
              </w:rPr>
            </w:pPr>
          </w:p>
        </w:tc>
      </w:tr>
      <w:tr w:rsidR="001F272F" w:rsidRPr="003A0903" w:rsidTr="00A116C6">
        <w:tc>
          <w:tcPr>
            <w:tcW w:w="534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1F272F" w:rsidRPr="00715E07" w:rsidRDefault="001F272F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B3281F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74621042" wp14:editId="7116BB85">
                      <wp:extent cx="108780" cy="106240"/>
                      <wp:effectExtent l="1270" t="0" r="0" b="0"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D22775" w:rsidRDefault="001F272F" w:rsidP="00A116C6">
            <w:pPr>
              <w:pStyle w:val="Typetexthere"/>
              <w:rPr>
                <w:rFonts w:cs="Arial"/>
              </w:rPr>
            </w:pPr>
            <w:r w:rsidRPr="00D22775">
              <w:rPr>
                <w:rFonts w:cs="Arial"/>
              </w:rPr>
              <w:t>Compares and contrasts the characteristics of places to support explanations.</w:t>
            </w:r>
          </w:p>
          <w:p w:rsidR="001F272F" w:rsidRPr="00B3281F" w:rsidRDefault="001F272F" w:rsidP="00A116C6">
            <w:pPr>
              <w:pStyle w:val="Typetexthere"/>
            </w:pPr>
            <w:r w:rsidRPr="00D22775">
              <w:rPr>
                <w:rFonts w:cs="Arial"/>
              </w:rPr>
              <w:t>Explains multiple interconnections.</w:t>
            </w:r>
          </w:p>
        </w:tc>
        <w:tc>
          <w:tcPr>
            <w:tcW w:w="533" w:type="dxa"/>
            <w:vMerge/>
            <w:shd w:val="clear" w:color="auto" w:fill="FFEEE6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1024CDC9" wp14:editId="6EF76438">
                      <wp:extent cx="108780" cy="106240"/>
                      <wp:effectExtent l="1270" t="0" r="0" b="0"/>
                      <wp:docPr id="5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5v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KPE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afjm8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AD7058" w:rsidRDefault="001F272F" w:rsidP="00A116C6">
            <w:pPr>
              <w:pStyle w:val="Typetexthere"/>
              <w:rPr>
                <w:rFonts w:cs="Arial"/>
              </w:rPr>
            </w:pPr>
            <w:r w:rsidRPr="00D22775">
              <w:rPr>
                <w:rFonts w:cs="Arial"/>
              </w:rPr>
              <w:t>Selects and organises relevant data and information accurately.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3CCAE22" wp14:editId="7E411681">
                      <wp:extent cx="108780" cy="106240"/>
                      <wp:effectExtent l="1270" t="0" r="0" b="0"/>
                      <wp:docPr id="5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V8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C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2kZX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rFonts w:cs="Arial"/>
              </w:rPr>
              <w:t>Evaluates multiple data sets to support conclusions.</w:t>
            </w:r>
          </w:p>
        </w:tc>
        <w:tc>
          <w:tcPr>
            <w:tcW w:w="567" w:type="dxa"/>
            <w:gridSpan w:val="2"/>
            <w:vMerge/>
            <w:shd w:val="clear" w:color="auto" w:fill="FFEEE6"/>
            <w:tcMar>
              <w:left w:w="0" w:type="dxa"/>
              <w:right w:w="0" w:type="dxa"/>
            </w:tcMar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2094FFF" wp14:editId="5A4EAA26">
                      <wp:extent cx="108780" cy="106240"/>
                      <wp:effectExtent l="1270" t="0" r="0" b="0"/>
                      <wp:docPr id="6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hrj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E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CfCGu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rFonts w:cs="Arial"/>
              </w:rPr>
              <w:t>Uses discipline-specific terms accurately to elaborate on information presented.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1F272F" w:rsidRPr="00832919" w:rsidRDefault="001F272F" w:rsidP="003D2B2A">
            <w:pPr>
              <w:tabs>
                <w:tab w:val="right" w:leader="dot" w:pos="15300"/>
              </w:tabs>
              <w:spacing w:after="0"/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A</w:t>
            </w:r>
          </w:p>
        </w:tc>
      </w:tr>
      <w:tr w:rsidR="001F272F" w:rsidRPr="003A0903" w:rsidTr="00A116C6">
        <w:tc>
          <w:tcPr>
            <w:tcW w:w="534" w:type="dxa"/>
            <w:vMerge/>
            <w:shd w:val="clear" w:color="auto" w:fill="auto"/>
          </w:tcPr>
          <w:p w:rsidR="001F272F" w:rsidRPr="00715E07" w:rsidRDefault="001F272F" w:rsidP="00A116C6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A2820F6" wp14:editId="408536EA">
                      <wp:extent cx="108780" cy="106240"/>
                      <wp:effectExtent l="1270" t="0" r="0" b="0"/>
                      <wp:docPr id="2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KZvmX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D22775" w:rsidRDefault="001F272F" w:rsidP="00A116C6">
            <w:pPr>
              <w:pStyle w:val="Typetexthere"/>
              <w:rPr>
                <w:rFonts w:cs="Arial"/>
              </w:rPr>
            </w:pPr>
            <w:r w:rsidRPr="00D22775">
              <w:rPr>
                <w:rFonts w:cs="Arial"/>
              </w:rPr>
              <w:t>Explains a range of human and environmental characteristics.</w:t>
            </w:r>
          </w:p>
          <w:p w:rsidR="001F272F" w:rsidRPr="00832919" w:rsidRDefault="001F272F" w:rsidP="00A116C6">
            <w:pPr>
              <w:pStyle w:val="Typetexthere"/>
            </w:pPr>
            <w:r w:rsidRPr="00D22775">
              <w:rPr>
                <w:rFonts w:cs="Arial"/>
              </w:rPr>
              <w:t>Infers logical links between people and characteristics of places to explain interconnections.</w:t>
            </w:r>
          </w:p>
        </w:tc>
        <w:tc>
          <w:tcPr>
            <w:tcW w:w="533" w:type="dxa"/>
            <w:vMerge/>
            <w:shd w:val="clear" w:color="auto" w:fill="auto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19875AA" wp14:editId="60E6DF9C">
                      <wp:extent cx="108780" cy="106240"/>
                      <wp:effectExtent l="1270" t="0" r="0" b="0"/>
                      <wp:docPr id="5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7Nb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JvTs1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 w:rsidRPr="00D22775">
              <w:rPr>
                <w:rFonts w:cs="Arial"/>
              </w:rPr>
              <w:t>Represents additional information on a map using correct mapping conventions.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141D503F" wp14:editId="439C3BEE">
                      <wp:extent cx="108780" cy="106240"/>
                      <wp:effectExtent l="1270" t="0" r="0" b="0"/>
                      <wp:docPr id="5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62Y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TbrZ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rFonts w:cs="Arial"/>
              </w:rPr>
              <w:t>Interrogates distribution data to provide a range of responses.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BB3F865" wp14:editId="224D19DA">
                      <wp:extent cx="108780" cy="106240"/>
                      <wp:effectExtent l="1270" t="0" r="0" b="0"/>
                      <wp:docPr id="6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Hw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I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z58f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rFonts w:cs="Arial"/>
              </w:rPr>
              <w:t>Organises information logically and uses appropriate conventions to enhance presentation of ideas, findings and conclusions.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:rsidR="001F272F" w:rsidRPr="00832919" w:rsidRDefault="001F272F" w:rsidP="003D2B2A">
            <w:pPr>
              <w:tabs>
                <w:tab w:val="right" w:leader="dot" w:pos="15300"/>
              </w:tabs>
              <w:spacing w:after="0"/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B</w:t>
            </w:r>
          </w:p>
        </w:tc>
      </w:tr>
      <w:tr w:rsidR="001F272F" w:rsidRPr="003A0903" w:rsidTr="00A116C6">
        <w:tc>
          <w:tcPr>
            <w:tcW w:w="534" w:type="dxa"/>
            <w:vMerge/>
            <w:shd w:val="clear" w:color="auto" w:fill="auto"/>
          </w:tcPr>
          <w:p w:rsidR="001F272F" w:rsidRPr="00715E07" w:rsidRDefault="001F272F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871A51F" wp14:editId="6AD87C16">
                      <wp:extent cx="108780" cy="106240"/>
                      <wp:effectExtent l="1270" t="0" r="0" b="0"/>
                      <wp:docPr id="2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Jg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jB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A1Ucm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D22775" w:rsidRDefault="001F272F" w:rsidP="00A116C6">
            <w:pPr>
              <w:pStyle w:val="Typetexthere"/>
              <w:rPr>
                <w:rFonts w:cs="Arial"/>
              </w:rPr>
            </w:pPr>
            <w:r w:rsidRPr="00D22775">
              <w:rPr>
                <w:rFonts w:cs="Arial"/>
              </w:rPr>
              <w:t>Describes characteristics of places in different locations.</w:t>
            </w:r>
          </w:p>
          <w:p w:rsidR="001F272F" w:rsidRPr="00715E07" w:rsidRDefault="001F272F" w:rsidP="00A116C6">
            <w:pPr>
              <w:pStyle w:val="Typetexthere"/>
            </w:pPr>
            <w:r w:rsidRPr="00D22775">
              <w:rPr>
                <w:rFonts w:eastAsia="SimSun" w:cs="Arial"/>
                <w:bCs/>
                <w:lang w:eastAsia="zh-CN"/>
              </w:rPr>
              <w:t>I</w:t>
            </w:r>
            <w:r w:rsidRPr="00D22775">
              <w:rPr>
                <w:rFonts w:eastAsia="SimSun" w:cs="Arial"/>
                <w:lang w:eastAsia="zh-CN"/>
              </w:rPr>
              <w:t>dentifies and describes interconnections.</w:t>
            </w:r>
          </w:p>
        </w:tc>
        <w:tc>
          <w:tcPr>
            <w:tcW w:w="533" w:type="dxa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E1D526E" wp14:editId="15EFF1CC">
                      <wp:extent cx="108780" cy="106240"/>
                      <wp:effectExtent l="1270" t="0" r="0" b="0"/>
                      <wp:docPr id="5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hI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M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DDoWE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D22775" w:rsidRDefault="001F272F" w:rsidP="00A116C6">
            <w:pPr>
              <w:pStyle w:val="Typetexthere"/>
              <w:rPr>
                <w:rFonts w:cs="Arial"/>
              </w:rPr>
            </w:pPr>
            <w:r w:rsidRPr="00D22775">
              <w:rPr>
                <w:rFonts w:cs="Arial"/>
              </w:rPr>
              <w:t xml:space="preserve">Sorts, records and represents data and information about places. </w:t>
            </w:r>
          </w:p>
          <w:p w:rsidR="001F272F" w:rsidRPr="00715E07" w:rsidRDefault="001F272F" w:rsidP="00A116C6">
            <w:pPr>
              <w:pStyle w:val="Typetexthere"/>
            </w:pPr>
            <w:r w:rsidRPr="00D22775">
              <w:rPr>
                <w:rFonts w:cs="Arial"/>
              </w:rPr>
              <w:t>Uses basic mapping conventions.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311BDC8D" wp14:editId="14E8E4F7">
                      <wp:extent cx="108780" cy="106240"/>
                      <wp:effectExtent l="1270" t="0" r="0" b="0"/>
                      <wp:docPr id="5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EaL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G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/gRo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Default="001F272F" w:rsidP="00A116C6">
            <w:pPr>
              <w:pStyle w:val="Typetexthere"/>
              <w:rPr>
                <w:lang w:eastAsia="en-US"/>
              </w:rPr>
            </w:pPr>
            <w:r>
              <w:rPr>
                <w:lang w:eastAsia="en-US"/>
              </w:rPr>
              <w:t>I</w:t>
            </w:r>
            <w:r w:rsidRPr="00D22775">
              <w:rPr>
                <w:lang w:eastAsia="en-US"/>
              </w:rPr>
              <w:t>nterpret</w:t>
            </w:r>
            <w:r>
              <w:rPr>
                <w:lang w:eastAsia="en-US"/>
              </w:rPr>
              <w:t>s</w:t>
            </w:r>
            <w:r w:rsidRPr="00D22775">
              <w:rPr>
                <w:lang w:eastAsia="en-US"/>
              </w:rPr>
              <w:t xml:space="preserve"> data to identify and describe distributions, simple patterns and trends, </w:t>
            </w:r>
            <w:r>
              <w:rPr>
                <w:lang w:eastAsia="en-US"/>
              </w:rPr>
              <w:t>and to infer</w:t>
            </w:r>
            <w:r w:rsidRPr="00D22775">
              <w:rPr>
                <w:lang w:eastAsia="en-US"/>
              </w:rPr>
              <w:t xml:space="preserve"> relationships</w:t>
            </w:r>
            <w:r>
              <w:rPr>
                <w:lang w:eastAsia="en-US"/>
              </w:rPr>
              <w:t>.</w:t>
            </w:r>
          </w:p>
          <w:p w:rsidR="001F272F" w:rsidRPr="00715E07" w:rsidRDefault="001F272F" w:rsidP="00A116C6">
            <w:pPr>
              <w:pStyle w:val="Typetexthere"/>
            </w:pPr>
            <w:r>
              <w:rPr>
                <w:lang w:eastAsia="en-US"/>
              </w:rPr>
              <w:t>S</w:t>
            </w:r>
            <w:r w:rsidRPr="00D22775">
              <w:rPr>
                <w:lang w:eastAsia="en-US"/>
              </w:rPr>
              <w:t>uggest</w:t>
            </w:r>
            <w:r>
              <w:rPr>
                <w:lang w:eastAsia="en-US"/>
              </w:rPr>
              <w:t>s</w:t>
            </w:r>
            <w:r w:rsidRPr="00D22775">
              <w:rPr>
                <w:lang w:eastAsia="en-US"/>
              </w:rPr>
              <w:t xml:space="preserve"> conclusions based on evidence</w:t>
            </w:r>
            <w:r>
              <w:rPr>
                <w:lang w:eastAsia="en-US"/>
              </w:rPr>
              <w:t>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45A4A61B" wp14:editId="5885337F">
                      <wp:extent cx="108780" cy="106240"/>
                      <wp:effectExtent l="1270" t="0" r="0" b="0"/>
                      <wp:docPr id="6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CL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M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N1bYI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 w:rsidRPr="00D22775">
              <w:rPr>
                <w:rFonts w:cs="Arial"/>
              </w:rPr>
              <w:t xml:space="preserve">Presents </w:t>
            </w:r>
            <w:r>
              <w:rPr>
                <w:rFonts w:cs="Arial"/>
              </w:rPr>
              <w:t xml:space="preserve">ideas, </w:t>
            </w:r>
            <w:r w:rsidRPr="00D22775">
              <w:rPr>
                <w:rFonts w:cs="Arial"/>
              </w:rPr>
              <w:t>findings and conclusions using discipline-specific terms and appropriate conventions.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1F272F" w:rsidRPr="00832919" w:rsidRDefault="001F272F" w:rsidP="003D2B2A">
            <w:pPr>
              <w:tabs>
                <w:tab w:val="right" w:leader="dot" w:pos="15300"/>
              </w:tabs>
              <w:spacing w:after="0"/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C</w:t>
            </w:r>
          </w:p>
        </w:tc>
      </w:tr>
      <w:tr w:rsidR="001F272F" w:rsidRPr="003A0903" w:rsidTr="00A116C6">
        <w:tc>
          <w:tcPr>
            <w:tcW w:w="534" w:type="dxa"/>
            <w:vMerge/>
            <w:shd w:val="clear" w:color="auto" w:fill="auto"/>
          </w:tcPr>
          <w:p w:rsidR="001F272F" w:rsidRPr="00715E07" w:rsidRDefault="001F272F" w:rsidP="00A116C6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0DF35EB7" wp14:editId="4C854655">
                      <wp:extent cx="108780" cy="106240"/>
                      <wp:effectExtent l="1270" t="0" r="0" b="0"/>
                      <wp:docPr id="4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rZ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J9Kutk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Default="001F272F" w:rsidP="00A116C6">
            <w:pPr>
              <w:pStyle w:val="Typetexthere"/>
            </w:pPr>
            <w:r>
              <w:t>Lists attributes for human and environmental characteristics.</w:t>
            </w:r>
          </w:p>
          <w:p w:rsidR="001F272F" w:rsidRPr="00832919" w:rsidRDefault="001F272F" w:rsidP="00A116C6">
            <w:pPr>
              <w:pStyle w:val="Typetexthere"/>
            </w:pPr>
            <w:r>
              <w:t>Identifies an interconnection.</w:t>
            </w:r>
          </w:p>
        </w:tc>
        <w:tc>
          <w:tcPr>
            <w:tcW w:w="533" w:type="dxa"/>
            <w:vMerge/>
            <w:shd w:val="clear" w:color="auto" w:fill="auto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FE7F908" wp14:editId="71496CB0">
                      <wp:extent cx="108780" cy="106240"/>
                      <wp:effectExtent l="1270" t="0" r="0" b="0"/>
                      <wp:docPr id="5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kz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FKyT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Default="001F272F" w:rsidP="00A116C6">
            <w:pPr>
              <w:pStyle w:val="Typetexthere"/>
            </w:pPr>
            <w:r>
              <w:t>Labels features on a map.</w:t>
            </w:r>
          </w:p>
          <w:p w:rsidR="001F272F" w:rsidRPr="00832919" w:rsidRDefault="001F272F" w:rsidP="00A116C6">
            <w:pPr>
              <w:pStyle w:val="Typetexthere"/>
            </w:pPr>
            <w:r>
              <w:t>Sorts and records data in a table.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1F272F" w:rsidRPr="00832919" w:rsidRDefault="001F272F" w:rsidP="00A116C6">
            <w:pPr>
              <w:pStyle w:val="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8DB9267" wp14:editId="0A8C33A4">
                      <wp:extent cx="108780" cy="106240"/>
                      <wp:effectExtent l="1270" t="0" r="0" b="0"/>
                      <wp:docPr id="6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zE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G1zMQ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t>Uses information to inform responses.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3FA5D339" wp14:editId="57A517D5">
                      <wp:extent cx="108780" cy="106240"/>
                      <wp:effectExtent l="1270" t="0" r="0" b="0"/>
                      <wp:docPr id="6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IuY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Y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Zgi5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F272F" w:rsidRPr="00832919" w:rsidRDefault="001F272F" w:rsidP="00A116C6">
            <w:pPr>
              <w:pStyle w:val="Typetexthere"/>
            </w:pPr>
            <w:r>
              <w:t>Communicates information and draws a conclusion.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:rsidR="001F272F" w:rsidRPr="00832919" w:rsidRDefault="001F272F" w:rsidP="003D2B2A">
            <w:pPr>
              <w:tabs>
                <w:tab w:val="right" w:leader="dot" w:pos="15300"/>
              </w:tabs>
              <w:spacing w:after="0"/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D</w:t>
            </w:r>
          </w:p>
        </w:tc>
      </w:tr>
      <w:tr w:rsidR="001F272F" w:rsidRPr="003A0903" w:rsidTr="00A116C6">
        <w:trPr>
          <w:trHeight w:val="20"/>
        </w:trPr>
        <w:tc>
          <w:tcPr>
            <w:tcW w:w="534" w:type="dxa"/>
            <w:vMerge/>
            <w:shd w:val="clear" w:color="auto" w:fill="auto"/>
          </w:tcPr>
          <w:p w:rsidR="001F272F" w:rsidRPr="00715E07" w:rsidRDefault="001F272F" w:rsidP="00A116C6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3210E78" wp14:editId="06350330">
                      <wp:extent cx="108780" cy="106240"/>
                      <wp:effectExtent l="1270" t="0" r="0" b="0"/>
                      <wp:docPr id="4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VHK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jD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DRxUco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Default="001F272F" w:rsidP="00A116C6">
            <w:pPr>
              <w:pStyle w:val="Typetexthere"/>
            </w:pPr>
            <w:r>
              <w:t>Recalls information relating to characteristics of a place.</w:t>
            </w:r>
          </w:p>
          <w:p w:rsidR="001F272F" w:rsidRPr="00715E07" w:rsidRDefault="001F272F" w:rsidP="00A116C6">
            <w:pPr>
              <w:pStyle w:val="Typetexthere"/>
            </w:pPr>
            <w:r>
              <w:t>Matches characteristics to suggest an interconnection.</w:t>
            </w:r>
          </w:p>
        </w:tc>
        <w:tc>
          <w:tcPr>
            <w:tcW w:w="533" w:type="dxa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3AC80A00" wp14:editId="2734795E">
                      <wp:extent cx="108780" cy="106240"/>
                      <wp:effectExtent l="1270" t="0" r="0" b="0"/>
                      <wp:docPr id="5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Ig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E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pxIi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t>Identifies a feature of a map.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2320DD0C" wp14:editId="3ECCDD4A">
                      <wp:extent cx="108780" cy="106240"/>
                      <wp:effectExtent l="1270" t="0" r="0" b="0"/>
                      <wp:docPr id="6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2o4n1yEDAACDBgAADgAAAAAAAAAA&#10;AAAAAAAuAgAAZHJzL2Uyb0RvYy54bWxQSwECLQAUAAYACAAAACEAH0s5JNkAAAADAQAADwAAAAAA&#10;AAAAAAAAAAB7BQAAZHJzL2Rvd25yZXYueG1sUEsFBgAAAAAEAAQA8wAAAIE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t>Lists familiar facts.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:rsidR="001F272F" w:rsidRPr="00715E07" w:rsidRDefault="001F272F" w:rsidP="00A116C6">
            <w:pPr>
              <w:pStyle w:val="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5452481B" wp14:editId="73A5270C">
                      <wp:extent cx="108780" cy="106240"/>
                      <wp:effectExtent l="1270" t="0" r="0" b="0"/>
                      <wp:docPr id="6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as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C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sstq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:rsidR="001F272F" w:rsidRPr="00715E07" w:rsidRDefault="001F272F" w:rsidP="00A116C6">
            <w:pPr>
              <w:pStyle w:val="Typetexthere"/>
            </w:pPr>
            <w:r>
              <w:t>Makes statements and identifies a preference.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:rsidR="001F272F" w:rsidRPr="00832919" w:rsidRDefault="001F272F" w:rsidP="003D2B2A">
            <w:pPr>
              <w:tabs>
                <w:tab w:val="right" w:leader="dot" w:pos="15300"/>
              </w:tabs>
              <w:spacing w:after="0"/>
              <w:jc w:val="center"/>
              <w:rPr>
                <w:rStyle w:val="Guidetomakingjudgments"/>
              </w:rPr>
            </w:pPr>
            <w:r w:rsidRPr="00832919">
              <w:rPr>
                <w:rStyle w:val="Guidetomakingjudgments"/>
              </w:rPr>
              <w:t>E</w:t>
            </w:r>
          </w:p>
        </w:tc>
      </w:tr>
    </w:tbl>
    <w:p w:rsidR="001F272F" w:rsidRDefault="001F272F" w:rsidP="001F272F">
      <w:pPr>
        <w:pStyle w:val="Legend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80"/>
        <w:gridCol w:w="13895"/>
      </w:tblGrid>
      <w:tr w:rsidR="001F272F" w:rsidRPr="006556C8" w:rsidTr="00A116C6">
        <w:trPr>
          <w:trHeight w:val="658"/>
        </w:trPr>
        <w:tc>
          <w:tcPr>
            <w:tcW w:w="1380" w:type="dxa"/>
            <w:shd w:val="clear" w:color="auto" w:fill="auto"/>
          </w:tcPr>
          <w:p w:rsidR="001F272F" w:rsidRPr="006556C8" w:rsidRDefault="001F272F" w:rsidP="00A116C6">
            <w:pPr>
              <w:pStyle w:val="Blueheader"/>
              <w:spacing w:before="0" w:after="0"/>
              <w:jc w:val="right"/>
            </w:pPr>
            <w:r w:rsidRPr="006556C8">
              <w:t>Feedback</w:t>
            </w:r>
            <w:r>
              <w:t>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:rsidR="001F272F" w:rsidRPr="006556C8" w:rsidRDefault="001F272F" w:rsidP="00A116C6">
            <w:pPr>
              <w:pStyle w:val="Blueheader"/>
              <w:spacing w:before="0" w:after="0"/>
            </w:pPr>
          </w:p>
        </w:tc>
      </w:tr>
    </w:tbl>
    <w:p w:rsidR="00660957" w:rsidRPr="001B7583" w:rsidRDefault="00660957" w:rsidP="003D2B2A">
      <w:pPr>
        <w:pStyle w:val="Tickbox"/>
        <w:numPr>
          <w:ilvl w:val="0"/>
          <w:numId w:val="0"/>
        </w:numPr>
      </w:pPr>
    </w:p>
    <w:sectPr w:rsidR="00660957" w:rsidRPr="001B7583" w:rsidSect="001F272F">
      <w:footerReference w:type="default" r:id="rId11"/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690" w:rsidRDefault="00EF7690" w:rsidP="00AB207A">
      <w:pPr>
        <w:spacing w:after="0" w:line="240" w:lineRule="auto"/>
      </w:pPr>
      <w:r>
        <w:separator/>
      </w:r>
    </w:p>
    <w:p w:rsidR="00EF7690" w:rsidRDefault="00EF7690"/>
    <w:p w:rsidR="00EF7690" w:rsidRDefault="00EF7690"/>
  </w:endnote>
  <w:endnote w:type="continuationSeparator" w:id="0">
    <w:p w:rsidR="00EF7690" w:rsidRDefault="00EF7690" w:rsidP="00AB207A">
      <w:pPr>
        <w:spacing w:after="0" w:line="240" w:lineRule="auto"/>
      </w:pPr>
      <w:r>
        <w:continuationSeparator/>
      </w:r>
    </w:p>
    <w:p w:rsidR="00EF7690" w:rsidRDefault="00EF7690"/>
    <w:p w:rsidR="00EF7690" w:rsidRDefault="00EF76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79F" w:rsidRPr="00BC4F3D" w:rsidRDefault="0056466C" w:rsidP="00BA779F">
    <w:pPr>
      <w:pStyle w:val="Footer"/>
    </w:pPr>
    <w:r>
      <w:rPr>
        <w:noProof/>
        <w:lang w:eastAsia="ja-JP"/>
      </w:rPr>
      <w:drawing>
        <wp:anchor distT="0" distB="0" distL="114300" distR="114300" simplePos="0" relativeHeight="251681792" behindDoc="0" locked="0" layoutInCell="1" allowOverlap="1" wp14:anchorId="16413E42" wp14:editId="5FFE258B">
          <wp:simplePos x="0" y="0"/>
          <wp:positionH relativeFrom="column">
            <wp:posOffset>4893945</wp:posOffset>
          </wp:positionH>
          <wp:positionV relativeFrom="paragraph">
            <wp:posOffset>-24130</wp:posOffset>
          </wp:positionV>
          <wp:extent cx="1587500" cy="274320"/>
          <wp:effectExtent l="0" t="0" r="0" b="0"/>
          <wp:wrapNone/>
          <wp:docPr id="38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779F">
      <w:rPr>
        <w:noProof/>
        <w:lang w:eastAsia="ja-JP"/>
      </w:rPr>
      <w:drawing>
        <wp:anchor distT="0" distB="0" distL="114300" distR="114300" simplePos="0" relativeHeight="251682816" behindDoc="0" locked="0" layoutInCell="1" allowOverlap="1" wp14:anchorId="20059752" wp14:editId="118AD60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7" name="Picture 37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779F" w:rsidRPr="00AB207A">
      <w:fldChar w:fldCharType="begin"/>
    </w:r>
    <w:r w:rsidR="00BA779F" w:rsidRPr="00AB207A">
      <w:instrText xml:space="preserve"> PAGE </w:instrText>
    </w:r>
    <w:r w:rsidR="00BA779F" w:rsidRPr="00AB207A">
      <w:fldChar w:fldCharType="separate"/>
    </w:r>
    <w:r>
      <w:rPr>
        <w:noProof/>
      </w:rPr>
      <w:t>1</w:t>
    </w:r>
    <w:r w:rsidR="00BA779F" w:rsidRPr="00AB207A">
      <w:fldChar w:fldCharType="end"/>
    </w:r>
    <w:r w:rsidR="00BA779F" w:rsidRPr="00AB207A">
      <w:t xml:space="preserve"> of </w:t>
    </w:r>
    <w:fldSimple w:instr=" NUMPAGES ">
      <w:r>
        <w:rPr>
          <w:noProof/>
        </w:rPr>
        <w:t>8</w:t>
      </w:r>
    </w:fldSimple>
  </w:p>
  <w:p w:rsidR="003D2B2A" w:rsidRPr="00BA779F" w:rsidRDefault="003C41C5" w:rsidP="00BA779F">
    <w:pPr>
      <w:pStyle w:val="Footergrey"/>
    </w:pPr>
    <w:fldSimple w:instr=" FILENAME   \* MERGEFORMAT ">
      <w:r>
        <w:rPr>
          <w:noProof/>
        </w:rPr>
        <w:t>HASS_Y05_U1_AT_PeopleAndEnviron.docx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72F" w:rsidRPr="00BE38EA" w:rsidRDefault="001F272F" w:rsidP="001F272F">
    <w:pPr>
      <w:pStyle w:val="Footer"/>
    </w:pPr>
    <w:r>
      <w:rPr>
        <w:noProof/>
        <w:lang w:eastAsia="ja-JP"/>
      </w:rPr>
      <w:drawing>
        <wp:anchor distT="0" distB="0" distL="114300" distR="114300" simplePos="0" relativeHeight="251679744" behindDoc="0" locked="0" layoutInCell="1" allowOverlap="1" wp14:anchorId="4C315184" wp14:editId="1B1124C0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2919">
      <w:rPr>
        <w:noProof/>
        <w:szCs w:val="14"/>
        <w:lang w:eastAsia="ja-JP"/>
      </w:rPr>
      <w:drawing>
        <wp:anchor distT="0" distB="0" distL="114300" distR="114300" simplePos="0" relativeHeight="251678720" behindDoc="1" locked="0" layoutInCell="1" allowOverlap="1" wp14:anchorId="7BBB98FC" wp14:editId="66E90770">
          <wp:simplePos x="0" y="0"/>
          <wp:positionH relativeFrom="margin">
            <wp:posOffset>8032326</wp:posOffset>
          </wp:positionH>
          <wp:positionV relativeFrom="paragraph">
            <wp:posOffset>42969</wp:posOffset>
          </wp:positionV>
          <wp:extent cx="1587500" cy="280670"/>
          <wp:effectExtent l="0" t="0" r="12700" b="0"/>
          <wp:wrapNone/>
          <wp:docPr id="5" name="Picture 5" descr="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32919">
      <w:rPr>
        <w:rFonts w:cs="Arial"/>
        <w:szCs w:val="14"/>
      </w:rPr>
      <w:fldChar w:fldCharType="begin"/>
    </w:r>
    <w:r w:rsidRPr="00832919">
      <w:rPr>
        <w:rFonts w:cs="Arial"/>
        <w:szCs w:val="14"/>
      </w:rPr>
      <w:instrText xml:space="preserve"> PAGE </w:instrText>
    </w:r>
    <w:r w:rsidRPr="00832919">
      <w:rPr>
        <w:rFonts w:cs="Arial"/>
        <w:szCs w:val="14"/>
      </w:rPr>
      <w:fldChar w:fldCharType="separate"/>
    </w:r>
    <w:r w:rsidR="0056466C">
      <w:rPr>
        <w:rFonts w:cs="Arial"/>
        <w:noProof/>
        <w:szCs w:val="14"/>
      </w:rPr>
      <w:t>8</w:t>
    </w:r>
    <w:r w:rsidRPr="00832919">
      <w:rPr>
        <w:rFonts w:cs="Arial"/>
        <w:szCs w:val="14"/>
      </w:rPr>
      <w:fldChar w:fldCharType="end"/>
    </w:r>
    <w:r w:rsidRPr="00832919">
      <w:rPr>
        <w:rFonts w:cs="Arial"/>
        <w:szCs w:val="14"/>
      </w:rPr>
      <w:t xml:space="preserve"> </w:t>
    </w:r>
    <w:r w:rsidRPr="00BE38EA">
      <w:t xml:space="preserve">of </w:t>
    </w:r>
    <w:r w:rsidR="0056466C">
      <w:fldChar w:fldCharType="begin"/>
    </w:r>
    <w:r w:rsidR="0056466C">
      <w:instrText xml:space="preserve"> NUMPAGES </w:instrText>
    </w:r>
    <w:r w:rsidR="0056466C">
      <w:fldChar w:fldCharType="separate"/>
    </w:r>
    <w:r w:rsidR="0056466C">
      <w:rPr>
        <w:noProof/>
      </w:rPr>
      <w:t>8</w:t>
    </w:r>
    <w:r w:rsidR="0056466C">
      <w:rPr>
        <w:noProof/>
      </w:rPr>
      <w:fldChar w:fldCharType="end"/>
    </w:r>
  </w:p>
  <w:p w:rsidR="001F272F" w:rsidRPr="001F272F" w:rsidRDefault="003C41C5" w:rsidP="00BA779F">
    <w:pPr>
      <w:pStyle w:val="Footergrey"/>
    </w:pPr>
    <w:fldSimple w:instr=" FILENAME   \* MERGEFORMAT ">
      <w:r w:rsidR="00BA779F">
        <w:rPr>
          <w:noProof/>
        </w:rPr>
        <w:t>HASS_Y05_U1_AT_PeopleAndEnviron.docx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690" w:rsidRDefault="00EF7690" w:rsidP="00AB207A">
      <w:pPr>
        <w:spacing w:after="0" w:line="240" w:lineRule="auto"/>
      </w:pPr>
      <w:r>
        <w:separator/>
      </w:r>
    </w:p>
    <w:p w:rsidR="00EF7690" w:rsidRDefault="00EF7690"/>
    <w:p w:rsidR="00EF7690" w:rsidRDefault="00EF7690"/>
  </w:footnote>
  <w:footnote w:type="continuationSeparator" w:id="0">
    <w:p w:rsidR="00EF7690" w:rsidRDefault="00EF7690" w:rsidP="00AB207A">
      <w:pPr>
        <w:spacing w:after="0" w:line="240" w:lineRule="auto"/>
      </w:pPr>
      <w:r>
        <w:continuationSeparator/>
      </w:r>
    </w:p>
    <w:p w:rsidR="00EF7690" w:rsidRDefault="00EF7690"/>
    <w:p w:rsidR="00EF7690" w:rsidRDefault="00EF769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71424"/>
    <w:multiLevelType w:val="hybridMultilevel"/>
    <w:tmpl w:val="7C60D634"/>
    <w:lvl w:ilvl="0" w:tplc="41BAF9A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2B675C"/>
    <w:multiLevelType w:val="hybridMultilevel"/>
    <w:tmpl w:val="11C88E36"/>
    <w:lvl w:ilvl="0" w:tplc="4F1E959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023EA5"/>
    <w:multiLevelType w:val="multilevel"/>
    <w:tmpl w:val="32381EB8"/>
    <w:lvl w:ilvl="0">
      <w:start w:val="1"/>
      <w:numFmt w:val="bullet"/>
      <w:pStyle w:val="AA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1E9241C"/>
    <w:multiLevelType w:val="multilevel"/>
    <w:tmpl w:val="2202332C"/>
    <w:lvl w:ilvl="0">
      <w:start w:val="1"/>
      <w:numFmt w:val="bullet"/>
      <w:pStyle w:val="Bullet0p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47775B"/>
    <w:multiLevelType w:val="hybridMultilevel"/>
    <w:tmpl w:val="4C00128A"/>
    <w:lvl w:ilvl="0" w:tplc="1524725A">
      <w:start w:val="1"/>
      <w:numFmt w:val="lowerLetter"/>
      <w:pStyle w:val="Lettering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252958E7"/>
    <w:multiLevelType w:val="hybridMultilevel"/>
    <w:tmpl w:val="67DE31CA"/>
    <w:lvl w:ilvl="0" w:tplc="B2B08E1C">
      <w:start w:val="1"/>
      <w:numFmt w:val="bullet"/>
      <w:pStyle w:val="Bullethollow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259D39C4"/>
    <w:multiLevelType w:val="hybridMultilevel"/>
    <w:tmpl w:val="85F0B1B4"/>
    <w:lvl w:ilvl="0" w:tplc="8D0A5B5C">
      <w:start w:val="1"/>
      <w:numFmt w:val="bullet"/>
      <w:pStyle w:val="Tickbox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3B071F"/>
    <w:multiLevelType w:val="hybridMultilevel"/>
    <w:tmpl w:val="0C684072"/>
    <w:lvl w:ilvl="0" w:tplc="255CAE3E">
      <w:start w:val="1"/>
      <w:numFmt w:val="bullet"/>
      <w:pStyle w:val="Bullethollowbeforeboxtable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AC68E3"/>
    <w:multiLevelType w:val="hybridMultilevel"/>
    <w:tmpl w:val="34CA9E16"/>
    <w:lvl w:ilvl="0" w:tplc="A0429A98">
      <w:start w:val="1"/>
      <w:numFmt w:val="decimal"/>
      <w:pStyle w:val="Numberingbeforeboxtable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7625A7"/>
    <w:multiLevelType w:val="hybridMultilevel"/>
    <w:tmpl w:val="6160258E"/>
    <w:lvl w:ilvl="0" w:tplc="39F24640">
      <w:start w:val="1"/>
      <w:numFmt w:val="bullet"/>
      <w:pStyle w:val="Bulletbeforeboxtabl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592972"/>
    <w:multiLevelType w:val="hybridMultilevel"/>
    <w:tmpl w:val="6108F974"/>
    <w:lvl w:ilvl="0" w:tplc="72E890B2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777B06"/>
    <w:multiLevelType w:val="hybridMultilevel"/>
    <w:tmpl w:val="861ECAAA"/>
    <w:lvl w:ilvl="0" w:tplc="5800754C">
      <w:start w:val="1"/>
      <w:numFmt w:val="decimal"/>
      <w:pStyle w:val="Numbering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5565B7"/>
    <w:multiLevelType w:val="hybridMultilevel"/>
    <w:tmpl w:val="B590D5F0"/>
    <w:lvl w:ilvl="0" w:tplc="F260D662">
      <w:start w:val="1"/>
      <w:numFmt w:val="lowerLetter"/>
      <w:pStyle w:val="Letteringbeforeboxtable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2D7F6B"/>
    <w:multiLevelType w:val="hybridMultilevel"/>
    <w:tmpl w:val="E6FCF836"/>
    <w:lvl w:ilvl="0" w:tplc="010C8392">
      <w:start w:val="1"/>
      <w:numFmt w:val="bullet"/>
      <w:pStyle w:val="Bullethollowlastline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2"/>
  </w:num>
  <w:num w:numId="5">
    <w:abstractNumId w:val="6"/>
  </w:num>
  <w:num w:numId="6">
    <w:abstractNumId w:val="1"/>
  </w:num>
  <w:num w:numId="7">
    <w:abstractNumId w:val="10"/>
  </w:num>
  <w:num w:numId="8">
    <w:abstractNumId w:val="5"/>
  </w:num>
  <w:num w:numId="9">
    <w:abstractNumId w:val="7"/>
  </w:num>
  <w:num w:numId="10">
    <w:abstractNumId w:val="9"/>
  </w:num>
  <w:num w:numId="11">
    <w:abstractNumId w:val="14"/>
  </w:num>
  <w:num w:numId="12">
    <w:abstractNumId w:val="13"/>
  </w:num>
  <w:num w:numId="13">
    <w:abstractNumId w:val="8"/>
  </w:num>
  <w:num w:numId="14">
    <w:abstractNumId w:val="12"/>
  </w:num>
  <w:num w:numId="15">
    <w:abstractNumId w:val="4"/>
  </w:num>
  <w:num w:numId="16">
    <w:abstractNumId w:val="12"/>
    <w:lvlOverride w:ilvl="0">
      <w:startOverride w:val="1"/>
    </w:lvlOverride>
  </w:num>
  <w:num w:numId="17">
    <w:abstractNumId w:val="12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690"/>
    <w:rsid w:val="000043C9"/>
    <w:rsid w:val="00014372"/>
    <w:rsid w:val="00024AF1"/>
    <w:rsid w:val="00026540"/>
    <w:rsid w:val="0002668A"/>
    <w:rsid w:val="000277FD"/>
    <w:rsid w:val="000417D8"/>
    <w:rsid w:val="000560D4"/>
    <w:rsid w:val="0006096E"/>
    <w:rsid w:val="0006305E"/>
    <w:rsid w:val="00065792"/>
    <w:rsid w:val="0006752E"/>
    <w:rsid w:val="000735FE"/>
    <w:rsid w:val="00075FF0"/>
    <w:rsid w:val="00085148"/>
    <w:rsid w:val="00086DFC"/>
    <w:rsid w:val="00092BCD"/>
    <w:rsid w:val="000933CF"/>
    <w:rsid w:val="00093C33"/>
    <w:rsid w:val="00095995"/>
    <w:rsid w:val="00096F3B"/>
    <w:rsid w:val="000A6F1D"/>
    <w:rsid w:val="000B1CA8"/>
    <w:rsid w:val="000C44C8"/>
    <w:rsid w:val="000F122C"/>
    <w:rsid w:val="000F41F4"/>
    <w:rsid w:val="00121266"/>
    <w:rsid w:val="00125F41"/>
    <w:rsid w:val="001361FC"/>
    <w:rsid w:val="0014230D"/>
    <w:rsid w:val="00151DD2"/>
    <w:rsid w:val="00166B48"/>
    <w:rsid w:val="00191EF3"/>
    <w:rsid w:val="001945AA"/>
    <w:rsid w:val="00195CC0"/>
    <w:rsid w:val="001A2DF8"/>
    <w:rsid w:val="001B7583"/>
    <w:rsid w:val="001E5772"/>
    <w:rsid w:val="001F272F"/>
    <w:rsid w:val="00201A2E"/>
    <w:rsid w:val="00212EA5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20CF"/>
    <w:rsid w:val="002D6522"/>
    <w:rsid w:val="002D74A1"/>
    <w:rsid w:val="002E2E83"/>
    <w:rsid w:val="002E7C76"/>
    <w:rsid w:val="002F6177"/>
    <w:rsid w:val="00311AFF"/>
    <w:rsid w:val="0033326A"/>
    <w:rsid w:val="00370F56"/>
    <w:rsid w:val="003A0B1C"/>
    <w:rsid w:val="003B7400"/>
    <w:rsid w:val="003C41C5"/>
    <w:rsid w:val="003D2B2A"/>
    <w:rsid w:val="003F013B"/>
    <w:rsid w:val="0040384A"/>
    <w:rsid w:val="00404C9D"/>
    <w:rsid w:val="00405D28"/>
    <w:rsid w:val="00424421"/>
    <w:rsid w:val="00427F27"/>
    <w:rsid w:val="004361E8"/>
    <w:rsid w:val="004465FA"/>
    <w:rsid w:val="00456DFD"/>
    <w:rsid w:val="0045795B"/>
    <w:rsid w:val="004622D2"/>
    <w:rsid w:val="00494FA4"/>
    <w:rsid w:val="004D42B9"/>
    <w:rsid w:val="004D5174"/>
    <w:rsid w:val="004E1841"/>
    <w:rsid w:val="004F0978"/>
    <w:rsid w:val="00500293"/>
    <w:rsid w:val="00505D37"/>
    <w:rsid w:val="00510F18"/>
    <w:rsid w:val="00534D93"/>
    <w:rsid w:val="00536D7A"/>
    <w:rsid w:val="00544F61"/>
    <w:rsid w:val="00550D58"/>
    <w:rsid w:val="005626ED"/>
    <w:rsid w:val="005641C9"/>
    <w:rsid w:val="0056466C"/>
    <w:rsid w:val="00565EC4"/>
    <w:rsid w:val="0056792A"/>
    <w:rsid w:val="00573011"/>
    <w:rsid w:val="005738A9"/>
    <w:rsid w:val="00581261"/>
    <w:rsid w:val="00590BDD"/>
    <w:rsid w:val="005A177A"/>
    <w:rsid w:val="005B2920"/>
    <w:rsid w:val="005E3DBD"/>
    <w:rsid w:val="0060123C"/>
    <w:rsid w:val="006116E2"/>
    <w:rsid w:val="00632113"/>
    <w:rsid w:val="006358F0"/>
    <w:rsid w:val="0064524E"/>
    <w:rsid w:val="006460FA"/>
    <w:rsid w:val="006472E7"/>
    <w:rsid w:val="00651946"/>
    <w:rsid w:val="006556C8"/>
    <w:rsid w:val="00660957"/>
    <w:rsid w:val="00683707"/>
    <w:rsid w:val="00683B5B"/>
    <w:rsid w:val="00695682"/>
    <w:rsid w:val="006A0E33"/>
    <w:rsid w:val="006A3DA5"/>
    <w:rsid w:val="006B2553"/>
    <w:rsid w:val="006C7384"/>
    <w:rsid w:val="006D2620"/>
    <w:rsid w:val="006D628A"/>
    <w:rsid w:val="006F45C6"/>
    <w:rsid w:val="00700B2F"/>
    <w:rsid w:val="007039F2"/>
    <w:rsid w:val="00717FAD"/>
    <w:rsid w:val="007300F6"/>
    <w:rsid w:val="0073198D"/>
    <w:rsid w:val="00770DA6"/>
    <w:rsid w:val="007715FC"/>
    <w:rsid w:val="00775C09"/>
    <w:rsid w:val="00783074"/>
    <w:rsid w:val="00787C27"/>
    <w:rsid w:val="00793529"/>
    <w:rsid w:val="00796275"/>
    <w:rsid w:val="007B53F0"/>
    <w:rsid w:val="007B7C40"/>
    <w:rsid w:val="007C1695"/>
    <w:rsid w:val="007D5E14"/>
    <w:rsid w:val="007D5F6F"/>
    <w:rsid w:val="007E06A2"/>
    <w:rsid w:val="007E6765"/>
    <w:rsid w:val="007F2995"/>
    <w:rsid w:val="007F361D"/>
    <w:rsid w:val="008152AE"/>
    <w:rsid w:val="008426C7"/>
    <w:rsid w:val="00853014"/>
    <w:rsid w:val="00863DDB"/>
    <w:rsid w:val="00877525"/>
    <w:rsid w:val="0089609E"/>
    <w:rsid w:val="00896FC3"/>
    <w:rsid w:val="008B0676"/>
    <w:rsid w:val="008C60AB"/>
    <w:rsid w:val="008F79EE"/>
    <w:rsid w:val="00906BBF"/>
    <w:rsid w:val="009107D2"/>
    <w:rsid w:val="00945E77"/>
    <w:rsid w:val="0095405D"/>
    <w:rsid w:val="00967E6B"/>
    <w:rsid w:val="0097221D"/>
    <w:rsid w:val="00973D6F"/>
    <w:rsid w:val="00980704"/>
    <w:rsid w:val="00990A99"/>
    <w:rsid w:val="009918D4"/>
    <w:rsid w:val="00993676"/>
    <w:rsid w:val="009A1ADE"/>
    <w:rsid w:val="009B7235"/>
    <w:rsid w:val="009C3A8C"/>
    <w:rsid w:val="009F0188"/>
    <w:rsid w:val="00A0281E"/>
    <w:rsid w:val="00A048D9"/>
    <w:rsid w:val="00A21FC5"/>
    <w:rsid w:val="00A2223A"/>
    <w:rsid w:val="00A2268B"/>
    <w:rsid w:val="00A3484F"/>
    <w:rsid w:val="00A504B1"/>
    <w:rsid w:val="00A770E9"/>
    <w:rsid w:val="00A77122"/>
    <w:rsid w:val="00A8171A"/>
    <w:rsid w:val="00A81BD4"/>
    <w:rsid w:val="00AA07CB"/>
    <w:rsid w:val="00AA171A"/>
    <w:rsid w:val="00AB207A"/>
    <w:rsid w:val="00AC1603"/>
    <w:rsid w:val="00AD29A0"/>
    <w:rsid w:val="00AD7058"/>
    <w:rsid w:val="00AE2F6F"/>
    <w:rsid w:val="00AF457F"/>
    <w:rsid w:val="00B00386"/>
    <w:rsid w:val="00B04203"/>
    <w:rsid w:val="00B0543F"/>
    <w:rsid w:val="00B25241"/>
    <w:rsid w:val="00B34AB9"/>
    <w:rsid w:val="00B35377"/>
    <w:rsid w:val="00B4363F"/>
    <w:rsid w:val="00B44934"/>
    <w:rsid w:val="00B46AD5"/>
    <w:rsid w:val="00B555A3"/>
    <w:rsid w:val="00B66578"/>
    <w:rsid w:val="00B75254"/>
    <w:rsid w:val="00B8573A"/>
    <w:rsid w:val="00B9707D"/>
    <w:rsid w:val="00BA6747"/>
    <w:rsid w:val="00BA779F"/>
    <w:rsid w:val="00BC056E"/>
    <w:rsid w:val="00BC1708"/>
    <w:rsid w:val="00BC3C45"/>
    <w:rsid w:val="00BC4877"/>
    <w:rsid w:val="00BC4F3D"/>
    <w:rsid w:val="00BC6497"/>
    <w:rsid w:val="00BC72CD"/>
    <w:rsid w:val="00BD0D4E"/>
    <w:rsid w:val="00BE38EA"/>
    <w:rsid w:val="00C2632D"/>
    <w:rsid w:val="00C33734"/>
    <w:rsid w:val="00C33A33"/>
    <w:rsid w:val="00C45601"/>
    <w:rsid w:val="00C4647F"/>
    <w:rsid w:val="00C8384B"/>
    <w:rsid w:val="00C843FF"/>
    <w:rsid w:val="00C9591F"/>
    <w:rsid w:val="00CA4508"/>
    <w:rsid w:val="00CA75F3"/>
    <w:rsid w:val="00CC7CE7"/>
    <w:rsid w:val="00CD0523"/>
    <w:rsid w:val="00CE0148"/>
    <w:rsid w:val="00CE71F8"/>
    <w:rsid w:val="00CE7EF8"/>
    <w:rsid w:val="00CF313E"/>
    <w:rsid w:val="00CF32CB"/>
    <w:rsid w:val="00D24440"/>
    <w:rsid w:val="00D319E6"/>
    <w:rsid w:val="00D5348A"/>
    <w:rsid w:val="00D61E2F"/>
    <w:rsid w:val="00D63F1A"/>
    <w:rsid w:val="00D7335E"/>
    <w:rsid w:val="00D753D1"/>
    <w:rsid w:val="00D879A4"/>
    <w:rsid w:val="00DA4D6B"/>
    <w:rsid w:val="00DA5FF8"/>
    <w:rsid w:val="00DB3C1C"/>
    <w:rsid w:val="00DB4799"/>
    <w:rsid w:val="00DB4B5B"/>
    <w:rsid w:val="00DC6925"/>
    <w:rsid w:val="00DF34D7"/>
    <w:rsid w:val="00E02D5E"/>
    <w:rsid w:val="00E14E0E"/>
    <w:rsid w:val="00E356CA"/>
    <w:rsid w:val="00E412F2"/>
    <w:rsid w:val="00E45C55"/>
    <w:rsid w:val="00E6229A"/>
    <w:rsid w:val="00E7656E"/>
    <w:rsid w:val="00E8285B"/>
    <w:rsid w:val="00E84EBD"/>
    <w:rsid w:val="00E908A8"/>
    <w:rsid w:val="00EA44D9"/>
    <w:rsid w:val="00EB195B"/>
    <w:rsid w:val="00EB1A2C"/>
    <w:rsid w:val="00EB57D5"/>
    <w:rsid w:val="00EC4CA9"/>
    <w:rsid w:val="00EC6148"/>
    <w:rsid w:val="00ED0BAB"/>
    <w:rsid w:val="00EF2B15"/>
    <w:rsid w:val="00EF3059"/>
    <w:rsid w:val="00EF7690"/>
    <w:rsid w:val="00F55807"/>
    <w:rsid w:val="00F55FE6"/>
    <w:rsid w:val="00F62997"/>
    <w:rsid w:val="00F661B0"/>
    <w:rsid w:val="00F77F94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  <w:rsid w:val="00FE14D2"/>
    <w:rsid w:val="00FF5245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4D6B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0277F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0277FD"/>
    <w:rPr>
      <w:rFonts w:ascii="Arial" w:hAnsi="Arial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AA07CB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FF7E9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F55FE6"/>
    <w:pPr>
      <w:spacing w:before="240"/>
    </w:pPr>
    <w:rPr>
      <w:rFonts w:eastAsia="MS ????" w:cs="Arial"/>
      <w:b/>
      <w:bCs/>
      <w:iCs/>
      <w:sz w:val="22"/>
      <w:szCs w:val="24"/>
    </w:rPr>
  </w:style>
  <w:style w:type="paragraph" w:customStyle="1" w:styleId="Bullet6space">
    <w:name w:val="Bullet 6 space"/>
    <w:basedOn w:val="Normal"/>
    <w:rsid w:val="001B7583"/>
    <w:pPr>
      <w:numPr>
        <w:numId w:val="1"/>
      </w:numPr>
    </w:pPr>
    <w:rPr>
      <w:rFonts w:cs="Arial"/>
      <w:szCs w:val="24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nhideWhenUsed/>
    <w:rsid w:val="000417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rsid w:val="000417D8"/>
    <w:rPr>
      <w:rFonts w:ascii="Arial" w:hAnsi="Arial"/>
      <w:sz w:val="21"/>
      <w:szCs w:val="22"/>
    </w:rPr>
  </w:style>
  <w:style w:type="paragraph" w:customStyle="1" w:styleId="Feedback">
    <w:name w:val="Feedback"/>
    <w:basedOn w:val="Normal"/>
    <w:rsid w:val="00973D6F"/>
    <w:pPr>
      <w:tabs>
        <w:tab w:val="right" w:leader="dot" w:pos="15300"/>
      </w:tabs>
      <w:spacing w:before="240" w:after="0" w:line="240" w:lineRule="auto"/>
    </w:pPr>
    <w:rPr>
      <w:rFonts w:eastAsia="Arial Unicode MS" w:cs="Arial"/>
      <w:szCs w:val="20"/>
      <w:lang w:eastAsia="en-AU"/>
    </w:rPr>
  </w:style>
  <w:style w:type="paragraph" w:customStyle="1" w:styleId="Bullet0pt">
    <w:name w:val="Bullet 0pt"/>
    <w:basedOn w:val="Normal"/>
    <w:qFormat/>
    <w:rsid w:val="00973D6F"/>
    <w:pPr>
      <w:numPr>
        <w:numId w:val="2"/>
      </w:numPr>
      <w:spacing w:after="0"/>
    </w:pPr>
    <w:rPr>
      <w:rFonts w:eastAsia="Cambria"/>
      <w:szCs w:val="24"/>
      <w:lang w:eastAsia="en-US"/>
    </w:rPr>
  </w:style>
  <w:style w:type="paragraph" w:customStyle="1" w:styleId="Task-specassessableelements">
    <w:name w:val="Task-spec assessable elements"/>
    <w:rsid w:val="0009599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A8171A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AssessableelementwhiteChar">
    <w:name w:val="Assessable element white Char"/>
    <w:link w:val="Assessableelementwhite"/>
    <w:rsid w:val="00A8171A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973D6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973D6F"/>
    <w:rPr>
      <w:rFonts w:ascii="Arial" w:eastAsia="Times New Roman" w:hAnsi="Arial"/>
      <w:sz w:val="18"/>
      <w:szCs w:val="18"/>
      <w:lang w:eastAsia="en-AU"/>
    </w:rPr>
  </w:style>
  <w:style w:type="character" w:customStyle="1" w:styleId="Guidetomakingjudgments">
    <w:name w:val="Guide to making judgments"/>
    <w:rsid w:val="00973D6F"/>
    <w:rPr>
      <w:rFonts w:ascii="Arial Bold" w:hAnsi="Arial Bold" w:cs="Arial"/>
      <w:b/>
      <w:bCs/>
      <w:color w:val="003366"/>
      <w:sz w:val="24"/>
      <w:szCs w:val="24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Bodytext6pt">
    <w:name w:val="Body text 6pt"/>
    <w:link w:val="Bodytext6ptChar"/>
    <w:uiPriority w:val="99"/>
    <w:rsid w:val="000277FD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277FD"/>
    <w:rPr>
      <w:rFonts w:ascii="Arial" w:eastAsia="Cambria" w:hAnsi="Arial"/>
      <w:lang w:eastAsia="en-US"/>
    </w:rPr>
  </w:style>
  <w:style w:type="paragraph" w:customStyle="1" w:styleId="Bullet6pt">
    <w:name w:val="Bullet 6pt"/>
    <w:basedOn w:val="Bodytext6pt"/>
    <w:rsid w:val="000277FD"/>
    <w:pPr>
      <w:spacing w:before="0"/>
      <w:ind w:left="284" w:hanging="284"/>
    </w:p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863DDB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AABULLET">
    <w:name w:val="AA BULLET"/>
    <w:basedOn w:val="Normal"/>
    <w:qFormat/>
    <w:rsid w:val="00660957"/>
    <w:pPr>
      <w:numPr>
        <w:numId w:val="4"/>
      </w:numPr>
      <w:spacing w:after="0" w:line="240" w:lineRule="auto"/>
    </w:pPr>
    <w:rPr>
      <w:rFonts w:cs="Arial"/>
      <w:sz w:val="16"/>
      <w:szCs w:val="16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25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2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24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5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5241"/>
    <w:rPr>
      <w:rFonts w:ascii="Arial" w:hAnsi="Arial"/>
      <w:b/>
      <w:bCs/>
      <w:sz w:val="20"/>
      <w:szCs w:val="20"/>
    </w:rPr>
  </w:style>
  <w:style w:type="paragraph" w:customStyle="1" w:styleId="ColourBanner1st">
    <w:name w:val="Colour Banner_1st"/>
    <w:basedOn w:val="Normal"/>
    <w:next w:val="Normal"/>
    <w:qFormat/>
    <w:rsid w:val="00C33A33"/>
    <w:pPr>
      <w:shd w:val="clear" w:color="auto" w:fill="FFE9E0"/>
      <w:spacing w:before="360" w:after="240"/>
    </w:pPr>
    <w:rPr>
      <w:b/>
    </w:rPr>
  </w:style>
  <w:style w:type="paragraph" w:customStyle="1" w:styleId="Questionheading">
    <w:name w:val="Question heading:"/>
    <w:basedOn w:val="Normal"/>
    <w:next w:val="Normal"/>
    <w:rsid w:val="00C33A33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C33A33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C33A33"/>
    <w:pPr>
      <w:spacing w:before="240"/>
    </w:pPr>
    <w:rPr>
      <w:b/>
      <w:lang w:eastAsia="en-US"/>
    </w:rPr>
  </w:style>
  <w:style w:type="paragraph" w:customStyle="1" w:styleId="Tickbox">
    <w:name w:val="Tick box"/>
    <w:basedOn w:val="Normal"/>
    <w:next w:val="Normal"/>
    <w:qFormat/>
    <w:rsid w:val="00C33A33"/>
    <w:pPr>
      <w:numPr>
        <w:numId w:val="5"/>
      </w:numPr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C33A33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C33A33"/>
    <w:rPr>
      <w:rFonts w:ascii="Arial" w:hAnsi="Arial"/>
      <w:lang w:eastAsia="en-US"/>
    </w:rPr>
  </w:style>
  <w:style w:type="paragraph" w:customStyle="1" w:styleId="Bullet">
    <w:name w:val="Bullet"/>
    <w:basedOn w:val="Normal"/>
    <w:next w:val="Normal"/>
    <w:rsid w:val="00C33A33"/>
    <w:pPr>
      <w:numPr>
        <w:numId w:val="6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C33A33"/>
    <w:pPr>
      <w:numPr>
        <w:numId w:val="10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C33A33"/>
    <w:pPr>
      <w:numPr>
        <w:numId w:val="7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C33A33"/>
    <w:pPr>
      <w:numPr>
        <w:numId w:val="8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C33A33"/>
    <w:pPr>
      <w:numPr>
        <w:numId w:val="9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C33A33"/>
    <w:pPr>
      <w:numPr>
        <w:numId w:val="11"/>
      </w:numPr>
      <w:ind w:left="568" w:hanging="284"/>
    </w:pPr>
    <w:rPr>
      <w:rFonts w:cs="Arial"/>
      <w:szCs w:val="21"/>
    </w:rPr>
  </w:style>
  <w:style w:type="character" w:customStyle="1" w:styleId="Bodytextcondensed">
    <w:name w:val="Body text_condensed"/>
    <w:uiPriority w:val="1"/>
    <w:rsid w:val="00C33A33"/>
    <w:rPr>
      <w:spacing w:val="-2"/>
    </w:rPr>
  </w:style>
  <w:style w:type="character" w:customStyle="1" w:styleId="Bodytextgrey">
    <w:name w:val="Body text_grey"/>
    <w:uiPriority w:val="1"/>
    <w:rsid w:val="00C33A33"/>
    <w:rPr>
      <w:color w:val="A6A6A6"/>
    </w:rPr>
  </w:style>
  <w:style w:type="character" w:customStyle="1" w:styleId="Bold">
    <w:name w:val="Bold"/>
    <w:uiPriority w:val="1"/>
    <w:rsid w:val="00C33A33"/>
    <w:rPr>
      <w:b/>
    </w:rPr>
  </w:style>
  <w:style w:type="character" w:customStyle="1" w:styleId="BoldItalic">
    <w:name w:val="Bold_Italic"/>
    <w:uiPriority w:val="1"/>
    <w:rsid w:val="00C33A33"/>
    <w:rPr>
      <w:b/>
      <w:i/>
    </w:rPr>
  </w:style>
  <w:style w:type="character" w:customStyle="1" w:styleId="Italic">
    <w:name w:val="Italic"/>
    <w:uiPriority w:val="1"/>
    <w:rsid w:val="00C33A33"/>
    <w:rPr>
      <w:i/>
    </w:rPr>
  </w:style>
  <w:style w:type="character" w:customStyle="1" w:styleId="Hyperlinkgreen">
    <w:name w:val="Hyperlink_green"/>
    <w:uiPriority w:val="1"/>
    <w:rsid w:val="00C33A33"/>
    <w:rPr>
      <w:color w:val="00B050"/>
    </w:rPr>
  </w:style>
  <w:style w:type="character" w:customStyle="1" w:styleId="Redbodytext">
    <w:name w:val="Red body text"/>
    <w:basedOn w:val="DefaultParagraphFont"/>
    <w:uiPriority w:val="1"/>
    <w:qFormat/>
    <w:rsid w:val="00C33A33"/>
    <w:rPr>
      <w:color w:val="FF0000"/>
    </w:rPr>
  </w:style>
  <w:style w:type="character" w:customStyle="1" w:styleId="Redbodytextbold">
    <w:name w:val="Red body text bold"/>
    <w:basedOn w:val="Redbodytext"/>
    <w:uiPriority w:val="1"/>
    <w:qFormat/>
    <w:rsid w:val="00C33A33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C33A33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C33A33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C33A33"/>
    <w:rPr>
      <w:rFonts w:ascii="Arial" w:hAnsi="Arial"/>
      <w:i w:val="0"/>
      <w:color w:val="FF0000"/>
      <w:sz w:val="24"/>
      <w:u w:val="single"/>
    </w:rPr>
  </w:style>
  <w:style w:type="character" w:customStyle="1" w:styleId="Underline">
    <w:name w:val="Underline"/>
    <w:uiPriority w:val="1"/>
    <w:rsid w:val="00C33A33"/>
    <w:rPr>
      <w:u w:val="single"/>
    </w:rPr>
  </w:style>
  <w:style w:type="paragraph" w:customStyle="1" w:styleId="Answerlinefirstrows">
    <w:name w:val="Answer line first rows"/>
    <w:basedOn w:val="Normal"/>
    <w:rsid w:val="002D20CF"/>
    <w:pPr>
      <w:spacing w:after="260"/>
    </w:pPr>
    <w:rPr>
      <w:rFonts w:eastAsia="MS Gothic"/>
      <w:noProof/>
      <w:sz w:val="22"/>
    </w:rPr>
  </w:style>
  <w:style w:type="paragraph" w:customStyle="1" w:styleId="BodyText0ptspace">
    <w:name w:val="Body Text 0pt space"/>
    <w:basedOn w:val="Normal"/>
    <w:next w:val="Normal"/>
    <w:rsid w:val="002D20CF"/>
    <w:pPr>
      <w:spacing w:after="0"/>
    </w:pPr>
  </w:style>
  <w:style w:type="paragraph" w:customStyle="1" w:styleId="Bodytextindent05cm">
    <w:name w:val="Body text indent 0.5cm"/>
    <w:basedOn w:val="Normal"/>
    <w:next w:val="Normal"/>
    <w:rsid w:val="002D20CF"/>
    <w:pPr>
      <w:ind w:left="284"/>
    </w:pPr>
    <w:rPr>
      <w:rFonts w:eastAsia="MS Gothic"/>
    </w:rPr>
  </w:style>
  <w:style w:type="paragraph" w:customStyle="1" w:styleId="Bodytextindent1cm">
    <w:name w:val="Body text indent 1cm"/>
    <w:basedOn w:val="Normal"/>
    <w:next w:val="Normal"/>
    <w:rsid w:val="002D20CF"/>
    <w:pPr>
      <w:ind w:left="567"/>
    </w:pPr>
    <w:rPr>
      <w:rFonts w:eastAsia="MS Gothic"/>
    </w:rPr>
  </w:style>
  <w:style w:type="paragraph" w:customStyle="1" w:styleId="Colourbanner2">
    <w:name w:val="Colour banner_2+"/>
    <w:basedOn w:val="Normal"/>
    <w:next w:val="Normal"/>
    <w:qFormat/>
    <w:rsid w:val="002D20CF"/>
    <w:pPr>
      <w:shd w:val="clear" w:color="auto" w:fill="FFE9E0"/>
      <w:spacing w:before="240" w:after="240"/>
    </w:pPr>
    <w:rPr>
      <w:b/>
    </w:rPr>
  </w:style>
  <w:style w:type="paragraph" w:customStyle="1" w:styleId="Lettering">
    <w:name w:val="Lettering"/>
    <w:basedOn w:val="Normal"/>
    <w:next w:val="Normal"/>
    <w:qFormat/>
    <w:rsid w:val="002D20CF"/>
    <w:pPr>
      <w:numPr>
        <w:numId w:val="15"/>
      </w:numPr>
      <w:ind w:left="568" w:hanging="284"/>
    </w:pPr>
  </w:style>
  <w:style w:type="paragraph" w:customStyle="1" w:styleId="Letteringbeforeboxtable">
    <w:name w:val="Lettering before box/table"/>
    <w:basedOn w:val="Normal"/>
    <w:next w:val="Normal"/>
    <w:rsid w:val="002D20CF"/>
    <w:pPr>
      <w:numPr>
        <w:numId w:val="12"/>
      </w:numPr>
      <w:spacing w:after="240"/>
    </w:pPr>
    <w:rPr>
      <w:rFonts w:eastAsia="MS Gothic"/>
    </w:rPr>
  </w:style>
  <w:style w:type="paragraph" w:customStyle="1" w:styleId="Numbering">
    <w:name w:val="Numbering"/>
    <w:basedOn w:val="Normal"/>
    <w:next w:val="Normal"/>
    <w:qFormat/>
    <w:rsid w:val="00494FA4"/>
    <w:pPr>
      <w:numPr>
        <w:numId w:val="14"/>
      </w:numPr>
      <w:spacing w:after="240"/>
      <w:ind w:left="284" w:hanging="284"/>
    </w:pPr>
    <w:rPr>
      <w:noProof/>
      <w:lang w:eastAsia="en-US"/>
    </w:rPr>
  </w:style>
  <w:style w:type="paragraph" w:customStyle="1" w:styleId="Numberingbeforeboxtable">
    <w:name w:val="Numbering before box/table"/>
    <w:basedOn w:val="Normal"/>
    <w:next w:val="Normal"/>
    <w:rsid w:val="002D20CF"/>
    <w:pPr>
      <w:numPr>
        <w:numId w:val="13"/>
      </w:numPr>
      <w:spacing w:after="240"/>
    </w:pPr>
    <w:rPr>
      <w:rFonts w:eastAsia="MS Gothic"/>
    </w:rPr>
  </w:style>
  <w:style w:type="paragraph" w:customStyle="1" w:styleId="Answerlineindentfirstrows">
    <w:name w:val="Answer line indent first rows"/>
    <w:basedOn w:val="Answerlinefirstrows"/>
    <w:next w:val="Normal"/>
    <w:rsid w:val="00DA4D6B"/>
    <w:pPr>
      <w:ind w:left="284"/>
    </w:pPr>
  </w:style>
  <w:style w:type="paragraph" w:customStyle="1" w:styleId="Answerlineindentlastrow">
    <w:name w:val="Answer line indent last row"/>
    <w:basedOn w:val="Normal"/>
    <w:next w:val="Normal"/>
    <w:rsid w:val="00DA4D6B"/>
    <w:pPr>
      <w:spacing w:after="240"/>
      <w:ind w:left="284"/>
    </w:pPr>
    <w:rPr>
      <w:rFonts w:eastAsia="MS Gothic"/>
      <w:noProof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4D6B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0277F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0277FD"/>
    <w:rPr>
      <w:rFonts w:ascii="Arial" w:hAnsi="Arial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AA07CB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FF7E9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F55FE6"/>
    <w:pPr>
      <w:spacing w:before="240"/>
    </w:pPr>
    <w:rPr>
      <w:rFonts w:eastAsia="MS ????" w:cs="Arial"/>
      <w:b/>
      <w:bCs/>
      <w:iCs/>
      <w:sz w:val="22"/>
      <w:szCs w:val="24"/>
    </w:rPr>
  </w:style>
  <w:style w:type="paragraph" w:customStyle="1" w:styleId="Bullet6space">
    <w:name w:val="Bullet 6 space"/>
    <w:basedOn w:val="Normal"/>
    <w:rsid w:val="001B7583"/>
    <w:pPr>
      <w:numPr>
        <w:numId w:val="1"/>
      </w:numPr>
    </w:pPr>
    <w:rPr>
      <w:rFonts w:cs="Arial"/>
      <w:szCs w:val="24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nhideWhenUsed/>
    <w:rsid w:val="000417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rsid w:val="000417D8"/>
    <w:rPr>
      <w:rFonts w:ascii="Arial" w:hAnsi="Arial"/>
      <w:sz w:val="21"/>
      <w:szCs w:val="22"/>
    </w:rPr>
  </w:style>
  <w:style w:type="paragraph" w:customStyle="1" w:styleId="Feedback">
    <w:name w:val="Feedback"/>
    <w:basedOn w:val="Normal"/>
    <w:rsid w:val="00973D6F"/>
    <w:pPr>
      <w:tabs>
        <w:tab w:val="right" w:leader="dot" w:pos="15300"/>
      </w:tabs>
      <w:spacing w:before="240" w:after="0" w:line="240" w:lineRule="auto"/>
    </w:pPr>
    <w:rPr>
      <w:rFonts w:eastAsia="Arial Unicode MS" w:cs="Arial"/>
      <w:szCs w:val="20"/>
      <w:lang w:eastAsia="en-AU"/>
    </w:rPr>
  </w:style>
  <w:style w:type="paragraph" w:customStyle="1" w:styleId="Bullet0pt">
    <w:name w:val="Bullet 0pt"/>
    <w:basedOn w:val="Normal"/>
    <w:qFormat/>
    <w:rsid w:val="00973D6F"/>
    <w:pPr>
      <w:numPr>
        <w:numId w:val="2"/>
      </w:numPr>
      <w:spacing w:after="0"/>
    </w:pPr>
    <w:rPr>
      <w:rFonts w:eastAsia="Cambria"/>
      <w:szCs w:val="24"/>
      <w:lang w:eastAsia="en-US"/>
    </w:rPr>
  </w:style>
  <w:style w:type="paragraph" w:customStyle="1" w:styleId="Task-specassessableelements">
    <w:name w:val="Task-spec assessable elements"/>
    <w:rsid w:val="0009599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A8171A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AssessableelementwhiteChar">
    <w:name w:val="Assessable element white Char"/>
    <w:link w:val="Assessableelementwhite"/>
    <w:rsid w:val="00A8171A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973D6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973D6F"/>
    <w:rPr>
      <w:rFonts w:ascii="Arial" w:eastAsia="Times New Roman" w:hAnsi="Arial"/>
      <w:sz w:val="18"/>
      <w:szCs w:val="18"/>
      <w:lang w:eastAsia="en-AU"/>
    </w:rPr>
  </w:style>
  <w:style w:type="character" w:customStyle="1" w:styleId="Guidetomakingjudgments">
    <w:name w:val="Guide to making judgments"/>
    <w:rsid w:val="00973D6F"/>
    <w:rPr>
      <w:rFonts w:ascii="Arial Bold" w:hAnsi="Arial Bold" w:cs="Arial"/>
      <w:b/>
      <w:bCs/>
      <w:color w:val="003366"/>
      <w:sz w:val="24"/>
      <w:szCs w:val="24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Bodytext6pt">
    <w:name w:val="Body text 6pt"/>
    <w:link w:val="Bodytext6ptChar"/>
    <w:uiPriority w:val="99"/>
    <w:rsid w:val="000277FD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277FD"/>
    <w:rPr>
      <w:rFonts w:ascii="Arial" w:eastAsia="Cambria" w:hAnsi="Arial"/>
      <w:lang w:eastAsia="en-US"/>
    </w:rPr>
  </w:style>
  <w:style w:type="paragraph" w:customStyle="1" w:styleId="Bullet6pt">
    <w:name w:val="Bullet 6pt"/>
    <w:basedOn w:val="Bodytext6pt"/>
    <w:rsid w:val="000277FD"/>
    <w:pPr>
      <w:spacing w:before="0"/>
      <w:ind w:left="284" w:hanging="284"/>
    </w:p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863DDB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AABULLET">
    <w:name w:val="AA BULLET"/>
    <w:basedOn w:val="Normal"/>
    <w:qFormat/>
    <w:rsid w:val="00660957"/>
    <w:pPr>
      <w:numPr>
        <w:numId w:val="4"/>
      </w:numPr>
      <w:spacing w:after="0" w:line="240" w:lineRule="auto"/>
    </w:pPr>
    <w:rPr>
      <w:rFonts w:cs="Arial"/>
      <w:sz w:val="16"/>
      <w:szCs w:val="16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25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2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24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5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5241"/>
    <w:rPr>
      <w:rFonts w:ascii="Arial" w:hAnsi="Arial"/>
      <w:b/>
      <w:bCs/>
      <w:sz w:val="20"/>
      <w:szCs w:val="20"/>
    </w:rPr>
  </w:style>
  <w:style w:type="paragraph" w:customStyle="1" w:styleId="ColourBanner1st">
    <w:name w:val="Colour Banner_1st"/>
    <w:basedOn w:val="Normal"/>
    <w:next w:val="Normal"/>
    <w:qFormat/>
    <w:rsid w:val="00C33A33"/>
    <w:pPr>
      <w:shd w:val="clear" w:color="auto" w:fill="FFE9E0"/>
      <w:spacing w:before="360" w:after="240"/>
    </w:pPr>
    <w:rPr>
      <w:b/>
    </w:rPr>
  </w:style>
  <w:style w:type="paragraph" w:customStyle="1" w:styleId="Questionheading">
    <w:name w:val="Question heading:"/>
    <w:basedOn w:val="Normal"/>
    <w:next w:val="Normal"/>
    <w:rsid w:val="00C33A33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C33A33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C33A33"/>
    <w:pPr>
      <w:spacing w:before="240"/>
    </w:pPr>
    <w:rPr>
      <w:b/>
      <w:lang w:eastAsia="en-US"/>
    </w:rPr>
  </w:style>
  <w:style w:type="paragraph" w:customStyle="1" w:styleId="Tickbox">
    <w:name w:val="Tick box"/>
    <w:basedOn w:val="Normal"/>
    <w:next w:val="Normal"/>
    <w:qFormat/>
    <w:rsid w:val="00C33A33"/>
    <w:pPr>
      <w:numPr>
        <w:numId w:val="5"/>
      </w:numPr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C33A33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C33A33"/>
    <w:rPr>
      <w:rFonts w:ascii="Arial" w:hAnsi="Arial"/>
      <w:lang w:eastAsia="en-US"/>
    </w:rPr>
  </w:style>
  <w:style w:type="paragraph" w:customStyle="1" w:styleId="Bullet">
    <w:name w:val="Bullet"/>
    <w:basedOn w:val="Normal"/>
    <w:next w:val="Normal"/>
    <w:rsid w:val="00C33A33"/>
    <w:pPr>
      <w:numPr>
        <w:numId w:val="6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C33A33"/>
    <w:pPr>
      <w:numPr>
        <w:numId w:val="10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C33A33"/>
    <w:pPr>
      <w:numPr>
        <w:numId w:val="7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C33A33"/>
    <w:pPr>
      <w:numPr>
        <w:numId w:val="8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C33A33"/>
    <w:pPr>
      <w:numPr>
        <w:numId w:val="9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C33A33"/>
    <w:pPr>
      <w:numPr>
        <w:numId w:val="11"/>
      </w:numPr>
      <w:ind w:left="568" w:hanging="284"/>
    </w:pPr>
    <w:rPr>
      <w:rFonts w:cs="Arial"/>
      <w:szCs w:val="21"/>
    </w:rPr>
  </w:style>
  <w:style w:type="character" w:customStyle="1" w:styleId="Bodytextcondensed">
    <w:name w:val="Body text_condensed"/>
    <w:uiPriority w:val="1"/>
    <w:rsid w:val="00C33A33"/>
    <w:rPr>
      <w:spacing w:val="-2"/>
    </w:rPr>
  </w:style>
  <w:style w:type="character" w:customStyle="1" w:styleId="Bodytextgrey">
    <w:name w:val="Body text_grey"/>
    <w:uiPriority w:val="1"/>
    <w:rsid w:val="00C33A33"/>
    <w:rPr>
      <w:color w:val="A6A6A6"/>
    </w:rPr>
  </w:style>
  <w:style w:type="character" w:customStyle="1" w:styleId="Bold">
    <w:name w:val="Bold"/>
    <w:uiPriority w:val="1"/>
    <w:rsid w:val="00C33A33"/>
    <w:rPr>
      <w:b/>
    </w:rPr>
  </w:style>
  <w:style w:type="character" w:customStyle="1" w:styleId="BoldItalic">
    <w:name w:val="Bold_Italic"/>
    <w:uiPriority w:val="1"/>
    <w:rsid w:val="00C33A33"/>
    <w:rPr>
      <w:b/>
      <w:i/>
    </w:rPr>
  </w:style>
  <w:style w:type="character" w:customStyle="1" w:styleId="Italic">
    <w:name w:val="Italic"/>
    <w:uiPriority w:val="1"/>
    <w:rsid w:val="00C33A33"/>
    <w:rPr>
      <w:i/>
    </w:rPr>
  </w:style>
  <w:style w:type="character" w:customStyle="1" w:styleId="Hyperlinkgreen">
    <w:name w:val="Hyperlink_green"/>
    <w:uiPriority w:val="1"/>
    <w:rsid w:val="00C33A33"/>
    <w:rPr>
      <w:color w:val="00B050"/>
    </w:rPr>
  </w:style>
  <w:style w:type="character" w:customStyle="1" w:styleId="Redbodytext">
    <w:name w:val="Red body text"/>
    <w:basedOn w:val="DefaultParagraphFont"/>
    <w:uiPriority w:val="1"/>
    <w:qFormat/>
    <w:rsid w:val="00C33A33"/>
    <w:rPr>
      <w:color w:val="FF0000"/>
    </w:rPr>
  </w:style>
  <w:style w:type="character" w:customStyle="1" w:styleId="Redbodytextbold">
    <w:name w:val="Red body text bold"/>
    <w:basedOn w:val="Redbodytext"/>
    <w:uiPriority w:val="1"/>
    <w:qFormat/>
    <w:rsid w:val="00C33A33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C33A33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C33A33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C33A33"/>
    <w:rPr>
      <w:rFonts w:ascii="Arial" w:hAnsi="Arial"/>
      <w:i w:val="0"/>
      <w:color w:val="FF0000"/>
      <w:sz w:val="24"/>
      <w:u w:val="single"/>
    </w:rPr>
  </w:style>
  <w:style w:type="character" w:customStyle="1" w:styleId="Underline">
    <w:name w:val="Underline"/>
    <w:uiPriority w:val="1"/>
    <w:rsid w:val="00C33A33"/>
    <w:rPr>
      <w:u w:val="single"/>
    </w:rPr>
  </w:style>
  <w:style w:type="paragraph" w:customStyle="1" w:styleId="Answerlinefirstrows">
    <w:name w:val="Answer line first rows"/>
    <w:basedOn w:val="Normal"/>
    <w:rsid w:val="002D20CF"/>
    <w:pPr>
      <w:spacing w:after="260"/>
    </w:pPr>
    <w:rPr>
      <w:rFonts w:eastAsia="MS Gothic"/>
      <w:noProof/>
      <w:sz w:val="22"/>
    </w:rPr>
  </w:style>
  <w:style w:type="paragraph" w:customStyle="1" w:styleId="BodyText0ptspace">
    <w:name w:val="Body Text 0pt space"/>
    <w:basedOn w:val="Normal"/>
    <w:next w:val="Normal"/>
    <w:rsid w:val="002D20CF"/>
    <w:pPr>
      <w:spacing w:after="0"/>
    </w:pPr>
  </w:style>
  <w:style w:type="paragraph" w:customStyle="1" w:styleId="Bodytextindent05cm">
    <w:name w:val="Body text indent 0.5cm"/>
    <w:basedOn w:val="Normal"/>
    <w:next w:val="Normal"/>
    <w:rsid w:val="002D20CF"/>
    <w:pPr>
      <w:ind w:left="284"/>
    </w:pPr>
    <w:rPr>
      <w:rFonts w:eastAsia="MS Gothic"/>
    </w:rPr>
  </w:style>
  <w:style w:type="paragraph" w:customStyle="1" w:styleId="Bodytextindent1cm">
    <w:name w:val="Body text indent 1cm"/>
    <w:basedOn w:val="Normal"/>
    <w:next w:val="Normal"/>
    <w:rsid w:val="002D20CF"/>
    <w:pPr>
      <w:ind w:left="567"/>
    </w:pPr>
    <w:rPr>
      <w:rFonts w:eastAsia="MS Gothic"/>
    </w:rPr>
  </w:style>
  <w:style w:type="paragraph" w:customStyle="1" w:styleId="Colourbanner2">
    <w:name w:val="Colour banner_2+"/>
    <w:basedOn w:val="Normal"/>
    <w:next w:val="Normal"/>
    <w:qFormat/>
    <w:rsid w:val="002D20CF"/>
    <w:pPr>
      <w:shd w:val="clear" w:color="auto" w:fill="FFE9E0"/>
      <w:spacing w:before="240" w:after="240"/>
    </w:pPr>
    <w:rPr>
      <w:b/>
    </w:rPr>
  </w:style>
  <w:style w:type="paragraph" w:customStyle="1" w:styleId="Lettering">
    <w:name w:val="Lettering"/>
    <w:basedOn w:val="Normal"/>
    <w:next w:val="Normal"/>
    <w:qFormat/>
    <w:rsid w:val="002D20CF"/>
    <w:pPr>
      <w:numPr>
        <w:numId w:val="15"/>
      </w:numPr>
      <w:ind w:left="568" w:hanging="284"/>
    </w:pPr>
  </w:style>
  <w:style w:type="paragraph" w:customStyle="1" w:styleId="Letteringbeforeboxtable">
    <w:name w:val="Lettering before box/table"/>
    <w:basedOn w:val="Normal"/>
    <w:next w:val="Normal"/>
    <w:rsid w:val="002D20CF"/>
    <w:pPr>
      <w:numPr>
        <w:numId w:val="12"/>
      </w:numPr>
      <w:spacing w:after="240"/>
    </w:pPr>
    <w:rPr>
      <w:rFonts w:eastAsia="MS Gothic"/>
    </w:rPr>
  </w:style>
  <w:style w:type="paragraph" w:customStyle="1" w:styleId="Numbering">
    <w:name w:val="Numbering"/>
    <w:basedOn w:val="Normal"/>
    <w:next w:val="Normal"/>
    <w:qFormat/>
    <w:rsid w:val="00494FA4"/>
    <w:pPr>
      <w:numPr>
        <w:numId w:val="14"/>
      </w:numPr>
      <w:spacing w:after="240"/>
      <w:ind w:left="284" w:hanging="284"/>
    </w:pPr>
    <w:rPr>
      <w:noProof/>
      <w:lang w:eastAsia="en-US"/>
    </w:rPr>
  </w:style>
  <w:style w:type="paragraph" w:customStyle="1" w:styleId="Numberingbeforeboxtable">
    <w:name w:val="Numbering before box/table"/>
    <w:basedOn w:val="Normal"/>
    <w:next w:val="Normal"/>
    <w:rsid w:val="002D20CF"/>
    <w:pPr>
      <w:numPr>
        <w:numId w:val="13"/>
      </w:numPr>
      <w:spacing w:after="240"/>
    </w:pPr>
    <w:rPr>
      <w:rFonts w:eastAsia="MS Gothic"/>
    </w:rPr>
  </w:style>
  <w:style w:type="paragraph" w:customStyle="1" w:styleId="Answerlineindentfirstrows">
    <w:name w:val="Answer line indent first rows"/>
    <w:basedOn w:val="Answerlinefirstrows"/>
    <w:next w:val="Normal"/>
    <w:rsid w:val="00DA4D6B"/>
    <w:pPr>
      <w:ind w:left="284"/>
    </w:pPr>
  </w:style>
  <w:style w:type="paragraph" w:customStyle="1" w:styleId="Answerlineindentlastrow">
    <w:name w:val="Answer line indent last row"/>
    <w:basedOn w:val="Normal"/>
    <w:next w:val="Normal"/>
    <w:rsid w:val="00DA4D6B"/>
    <w:pPr>
      <w:spacing w:after="240"/>
      <w:ind w:left="284"/>
    </w:pPr>
    <w:rPr>
      <w:rFonts w:eastAsia="MS Gothic"/>
      <w:noProof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emplate_2%20pole_Y1-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472538-2523-4752-B0D6-A0E551AC3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HASS_Yxx_Ux_AT_template_2 pole_Y1-6.dotx</Template>
  <TotalTime>26</TotalTime>
  <Pages>8</Pages>
  <Words>868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SEEARY, Adam</cp:lastModifiedBy>
  <cp:revision>13</cp:revision>
  <cp:lastPrinted>2012-06-12T07:44:00Z</cp:lastPrinted>
  <dcterms:created xsi:type="dcterms:W3CDTF">2017-01-25T03:53:00Z</dcterms:created>
  <dcterms:modified xsi:type="dcterms:W3CDTF">2017-02-02T01:59:00Z</dcterms:modified>
</cp:coreProperties>
</file>