
<file path=[Content_Types].xml><?xml version="1.0" encoding="utf-8"?>
<Types xmlns="http://schemas.openxmlformats.org/package/2006/content-types">
  <Default Extension="jp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header2.xml" ContentType="application/vnd.openxmlformats-officedocument.wordprocessingml.header+xml"/>
  <Override PartName="/word/footer2.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tbl>
      <w:tblPr>
        <w:tblStyle w:val="TableGrid"/>
        <w:tblW w:w="15168" w:type="dxa"/>
        <w:tblInd w:w="-5" w:type="dxa"/>
        <w:tblLayout w:type="fixed"/>
        <w:tblCellMar>
          <w:top w:w="85" w:type="dxa"/>
          <w:left w:w="85" w:type="dxa"/>
          <w:bottom w:w="85" w:type="dxa"/>
          <w:right w:w="85" w:type="dxa"/>
        </w:tblCellMar>
        <w:tblLook w:val="04A0" w:firstRow="1" w:lastRow="0" w:firstColumn="1" w:lastColumn="0" w:noHBand="0" w:noVBand="1"/>
      </w:tblPr>
      <w:tblGrid>
        <w:gridCol w:w="3067"/>
        <w:gridCol w:w="6514"/>
        <w:gridCol w:w="1697"/>
        <w:gridCol w:w="3890"/>
      </w:tblGrid>
      <w:tr w:rsidR="00BD1E53" w:rsidRPr="009B5FD0" w14:paraId="05EB88F4" w14:textId="77777777" w:rsidTr="00BA295C">
        <w:trPr>
          <w:trHeight w:hRule="exact" w:val="454"/>
        </w:trPr>
        <w:tc>
          <w:tcPr>
            <w:tcW w:w="3067" w:type="dxa"/>
            <w:shd w:val="clear" w:color="auto" w:fill="DB3F30"/>
            <w:vAlign w:val="center"/>
          </w:tcPr>
          <w:p w14:paraId="41B426EF" w14:textId="77777777" w:rsidR="00BD1E53" w:rsidRPr="009B5FD0" w:rsidRDefault="00163D62" w:rsidP="003736C7">
            <w:pPr>
              <w:pStyle w:val="Bodytext11pt0spacesingle"/>
              <w:rPr>
                <w:rStyle w:val="BodytextBold"/>
                <w:rFonts w:ascii="Arial Bold" w:hAnsi="Arial Bold" w:hint="eastAsia"/>
                <w:color w:val="FFFFFF" w:themeColor="background1"/>
                <w:spacing w:val="4"/>
              </w:rPr>
            </w:pPr>
            <w:r w:rsidRPr="009B5FD0">
              <w:rPr>
                <w:rStyle w:val="BodytextBold"/>
                <w:rFonts w:ascii="Arial Bold" w:hAnsi="Arial Bold"/>
                <w:color w:val="FFFFFF" w:themeColor="background1"/>
                <w:spacing w:val="4"/>
              </w:rPr>
              <w:t>Year level</w:t>
            </w:r>
            <w:r w:rsidR="00BD1E53" w:rsidRPr="009B5FD0">
              <w:rPr>
                <w:rStyle w:val="BodytextBold"/>
                <w:rFonts w:ascii="Arial Bold" w:hAnsi="Arial Bold"/>
                <w:color w:val="FFFFFF" w:themeColor="background1"/>
                <w:spacing w:val="4"/>
              </w:rPr>
              <w:t xml:space="preserve"> plan</w:t>
            </w:r>
          </w:p>
        </w:tc>
        <w:tc>
          <w:tcPr>
            <w:tcW w:w="6514" w:type="dxa"/>
            <w:vAlign w:val="center"/>
          </w:tcPr>
          <w:p w14:paraId="3746796A" w14:textId="77777777" w:rsidR="00BD1E53" w:rsidRPr="009B5FD0" w:rsidRDefault="00B827B0" w:rsidP="003736C7">
            <w:pPr>
              <w:pStyle w:val="Bodytext11pt0spacesingle"/>
              <w:rPr>
                <w:rStyle w:val="BodytextBold"/>
                <w:rFonts w:ascii="Arial Bold" w:hAnsi="Arial Bold" w:hint="eastAsia"/>
                <w:spacing w:val="4"/>
              </w:rPr>
            </w:pPr>
            <w:r w:rsidRPr="009B5FD0">
              <w:rPr>
                <w:rStyle w:val="BodytextBold"/>
                <w:rFonts w:ascii="Arial Bold" w:hAnsi="Arial Bold"/>
                <w:spacing w:val="4"/>
              </w:rPr>
              <w:t>Humanities and Social Sciences (HASS)</w:t>
            </w:r>
          </w:p>
        </w:tc>
        <w:tc>
          <w:tcPr>
            <w:tcW w:w="1697" w:type="dxa"/>
            <w:shd w:val="clear" w:color="auto" w:fill="DB3F30"/>
            <w:vAlign w:val="center"/>
          </w:tcPr>
          <w:p w14:paraId="25ACA223" w14:textId="77777777" w:rsidR="00BD1E53" w:rsidRPr="009B5FD0" w:rsidRDefault="00163D62" w:rsidP="003736C7">
            <w:pPr>
              <w:pStyle w:val="Bodytext11pt0spacesingle"/>
              <w:rPr>
                <w:rStyle w:val="BodytextBold"/>
                <w:rFonts w:ascii="Arial Bold" w:hAnsi="Arial Bold" w:hint="eastAsia"/>
                <w:color w:val="FFFFFF" w:themeColor="background1"/>
                <w:spacing w:val="4"/>
              </w:rPr>
            </w:pPr>
            <w:r w:rsidRPr="009B5FD0">
              <w:rPr>
                <w:rStyle w:val="BodytextBold"/>
                <w:rFonts w:ascii="Arial Bold" w:hAnsi="Arial Bold"/>
                <w:color w:val="FFFFFF" w:themeColor="background1"/>
                <w:spacing w:val="4"/>
              </w:rPr>
              <w:t>Year</w:t>
            </w:r>
            <w:r w:rsidR="00BD1E53" w:rsidRPr="009B5FD0">
              <w:rPr>
                <w:rStyle w:val="BodytextBold"/>
                <w:rFonts w:ascii="Arial Bold" w:hAnsi="Arial Bold"/>
                <w:color w:val="FFFFFF" w:themeColor="background1"/>
                <w:spacing w:val="4"/>
              </w:rPr>
              <w:t xml:space="preserve"> level</w:t>
            </w:r>
          </w:p>
        </w:tc>
        <w:tc>
          <w:tcPr>
            <w:tcW w:w="3890" w:type="dxa"/>
            <w:vAlign w:val="center"/>
          </w:tcPr>
          <w:p w14:paraId="6AD4EF41" w14:textId="77777777" w:rsidR="00BD1E53" w:rsidRPr="009B5FD0" w:rsidRDefault="00B150A8" w:rsidP="000121E8">
            <w:pPr>
              <w:pStyle w:val="Bodytext11pt0spacesingle"/>
              <w:rPr>
                <w:rStyle w:val="BodytextBold"/>
                <w:rFonts w:ascii="Arial Bold" w:hAnsi="Arial Bold" w:hint="eastAsia"/>
                <w:spacing w:val="4"/>
              </w:rPr>
            </w:pPr>
            <w:r w:rsidRPr="009B5FD0">
              <w:rPr>
                <w:rStyle w:val="BodytextBold"/>
                <w:rFonts w:ascii="Arial Bold" w:hAnsi="Arial Bold"/>
                <w:spacing w:val="4"/>
              </w:rPr>
              <w:t>Year</w:t>
            </w:r>
            <w:r w:rsidR="00163D62" w:rsidRPr="009B5FD0">
              <w:rPr>
                <w:rStyle w:val="BodytextBold"/>
                <w:rFonts w:ascii="Arial Bold" w:hAnsi="Arial Bold"/>
                <w:spacing w:val="4"/>
              </w:rPr>
              <w:t xml:space="preserve"> </w:t>
            </w:r>
            <w:r w:rsidR="000121E8" w:rsidRPr="009B5FD0">
              <w:rPr>
                <w:rStyle w:val="BodytextBold"/>
                <w:rFonts w:ascii="Arial Bold" w:hAnsi="Arial Bold"/>
                <w:spacing w:val="4"/>
              </w:rPr>
              <w:t>6</w:t>
            </w:r>
          </w:p>
        </w:tc>
      </w:tr>
    </w:tbl>
    <w:p w14:paraId="37F1A154" w14:textId="77777777" w:rsidR="00BD1E53" w:rsidRPr="009B5FD0" w:rsidRDefault="00BD1E53" w:rsidP="00BD1E53">
      <w:pPr>
        <w:pStyle w:val="NormalArial9ptlastline"/>
        <w:rPr>
          <w:sz w:val="14"/>
        </w:rPr>
      </w:pPr>
    </w:p>
    <w:tbl>
      <w:tblPr>
        <w:tblStyle w:val="TableGrid"/>
        <w:tblW w:w="15168" w:type="dxa"/>
        <w:tblInd w:w="-5" w:type="dxa"/>
        <w:tblLayout w:type="fixed"/>
        <w:tblCellMar>
          <w:top w:w="108" w:type="dxa"/>
          <w:bottom w:w="108" w:type="dxa"/>
        </w:tblCellMar>
        <w:tblLook w:val="04A0" w:firstRow="1" w:lastRow="0" w:firstColumn="1" w:lastColumn="0" w:noHBand="0" w:noVBand="1"/>
      </w:tblPr>
      <w:tblGrid>
        <w:gridCol w:w="1361"/>
        <w:gridCol w:w="13807"/>
      </w:tblGrid>
      <w:tr w:rsidR="0048659E" w:rsidRPr="009B5FD0" w14:paraId="03B7C96A" w14:textId="77777777" w:rsidTr="00BA295C">
        <w:trPr>
          <w:trHeight w:val="326"/>
        </w:trPr>
        <w:tc>
          <w:tcPr>
            <w:tcW w:w="1361" w:type="dxa"/>
            <w:shd w:val="clear" w:color="auto" w:fill="FDC7B9"/>
          </w:tcPr>
          <w:p w14:paraId="4BC6DF31" w14:textId="77777777" w:rsidR="0048659E" w:rsidRPr="009B5FD0" w:rsidRDefault="00B827B0" w:rsidP="003736C7">
            <w:pPr>
              <w:pStyle w:val="Bodytext95pt0spacesingle"/>
              <w:rPr>
                <w:rStyle w:val="BodytextBold"/>
                <w:rFonts w:ascii="Arial Bold" w:hAnsi="Arial Bold" w:hint="eastAsia"/>
                <w:sz w:val="18"/>
                <w:szCs w:val="19"/>
              </w:rPr>
            </w:pPr>
            <w:r w:rsidRPr="009B5FD0">
              <w:rPr>
                <w:rStyle w:val="BodytextBold"/>
                <w:rFonts w:ascii="Arial Bold" w:hAnsi="Arial Bold"/>
                <w:sz w:val="18"/>
                <w:szCs w:val="19"/>
              </w:rPr>
              <w:t>Year</w:t>
            </w:r>
            <w:r w:rsidR="0048659E" w:rsidRPr="009B5FD0">
              <w:rPr>
                <w:rStyle w:val="BodytextBold"/>
                <w:rFonts w:ascii="Arial Bold" w:hAnsi="Arial Bold"/>
                <w:sz w:val="18"/>
                <w:szCs w:val="19"/>
              </w:rPr>
              <w:t xml:space="preserve"> level description</w:t>
            </w:r>
          </w:p>
        </w:tc>
        <w:tc>
          <w:tcPr>
            <w:tcW w:w="13807" w:type="dxa"/>
          </w:tcPr>
          <w:p w14:paraId="276D462D" w14:textId="77777777" w:rsidR="00B827B0" w:rsidRPr="004E53B4" w:rsidRDefault="000121E8" w:rsidP="00574573">
            <w:pPr>
              <w:pStyle w:val="Blueheader"/>
              <w:spacing w:before="0" w:after="40" w:line="240" w:lineRule="auto"/>
              <w:rPr>
                <w:sz w:val="17"/>
                <w:szCs w:val="17"/>
              </w:rPr>
            </w:pPr>
            <w:r w:rsidRPr="004E53B4">
              <w:rPr>
                <w:sz w:val="17"/>
                <w:szCs w:val="17"/>
              </w:rPr>
              <w:t>Australia in the past and present and its connections with a diverse world</w:t>
            </w:r>
          </w:p>
          <w:p w14:paraId="2629EAFD" w14:textId="77777777" w:rsidR="000121E8" w:rsidRPr="004E53B4" w:rsidRDefault="000121E8" w:rsidP="004E53B4">
            <w:pPr>
              <w:pStyle w:val="Bodytext95pt3spaceatleast12"/>
              <w:spacing w:after="40" w:line="200" w:lineRule="atLeast"/>
              <w:rPr>
                <w:sz w:val="17"/>
                <w:szCs w:val="17"/>
              </w:rPr>
            </w:pPr>
            <w:r w:rsidRPr="004E53B4">
              <w:rPr>
                <w:sz w:val="17"/>
                <w:szCs w:val="17"/>
              </w:rPr>
              <w:t>The Year 6 curriculum focuses on the social, economic and political development of Australia as a nation, particularly after 1900, and Australia’s role within a diverse and interconnected world today. Students explore the events and developments that shaped Australia as a democratic nation and stable economy, and the experiences of the diverse groups who have contributed to and are/were affected by these events and developments, past and present. Students investigate the importance of rights and responsibilities and informed decision-making, at the personal level of consumption and civic participation, and at the national level through studies of economic, ecological and government processes and systems. In particular, students examine Asia’s natural, demographic and cultural diversity, with opportunities to understand their connections to Asian environments. These studies enable students to understand how they are interconnected with diverse people and places across the globe.</w:t>
            </w:r>
          </w:p>
          <w:p w14:paraId="3128C00E" w14:textId="77777777" w:rsidR="00273B17" w:rsidRPr="004E53B4" w:rsidRDefault="00273B17" w:rsidP="004E53B4">
            <w:pPr>
              <w:pStyle w:val="Bodytext95pt3spaceatleast12"/>
              <w:spacing w:after="40" w:line="200" w:lineRule="atLeast"/>
              <w:rPr>
                <w:sz w:val="17"/>
                <w:szCs w:val="17"/>
              </w:rPr>
            </w:pPr>
            <w:r w:rsidRPr="004E53B4">
              <w:rPr>
                <w:sz w:val="17"/>
                <w:szCs w:val="17"/>
              </w:rPr>
              <w:t xml:space="preserve">The content provides opportunities for students to develop humanities and social sciences understanding through key concepts including </w:t>
            </w:r>
            <w:r w:rsidRPr="004E53B4">
              <w:rPr>
                <w:b/>
                <w:bCs/>
                <w:sz w:val="17"/>
                <w:szCs w:val="17"/>
              </w:rPr>
              <w:t>significance; continuity and change; cause and effect; place and space; interconnections; roles, rights and responsibilities;</w:t>
            </w:r>
            <w:r w:rsidRPr="004E53B4">
              <w:rPr>
                <w:sz w:val="17"/>
                <w:szCs w:val="17"/>
              </w:rPr>
              <w:t xml:space="preserve"> and </w:t>
            </w:r>
            <w:r w:rsidRPr="004E53B4">
              <w:rPr>
                <w:b/>
                <w:bCs/>
                <w:sz w:val="17"/>
                <w:szCs w:val="17"/>
              </w:rPr>
              <w:t>perspectives and action.</w:t>
            </w:r>
            <w:r w:rsidRPr="004E53B4">
              <w:rPr>
                <w:sz w:val="17"/>
                <w:szCs w:val="17"/>
              </w:rPr>
              <w:t xml:space="preserve"> These concepts may provide a focus for inquiries and be investigated across sub-strands or within a particular sub-strand context.</w:t>
            </w:r>
          </w:p>
          <w:p w14:paraId="035CB241" w14:textId="77777777" w:rsidR="00273B17" w:rsidRPr="004E53B4" w:rsidRDefault="00273B17" w:rsidP="004E53B4">
            <w:pPr>
              <w:pStyle w:val="Bodytext95pt3spaceatleast12"/>
              <w:spacing w:after="40" w:line="200" w:lineRule="atLeast"/>
              <w:rPr>
                <w:sz w:val="17"/>
                <w:szCs w:val="17"/>
              </w:rPr>
            </w:pPr>
            <w:r w:rsidRPr="004E53B4">
              <w:rPr>
                <w:sz w:val="17"/>
                <w:szCs w:val="17"/>
              </w:rPr>
              <w:t>The content at this year level is organised into two strands: knowledge and understanding, and inquiry and skills. The knowledge and understanding strand draws from four sub-strands: history, geography, civics and citizenship and economics and business. These strands (knowledge and understanding, and inquiry and skills) are interrelated and have been developed to be taught in an integrated way, which may include integrating with content from the sub-strands and from other learning areas, and in ways that are appropriate to specific local contexts. The order and detail in which they are taught are programming decisions.</w:t>
            </w:r>
          </w:p>
          <w:p w14:paraId="162F20F0" w14:textId="77777777" w:rsidR="00273B17" w:rsidRPr="004E53B4" w:rsidRDefault="00273B17" w:rsidP="004E53B4">
            <w:pPr>
              <w:pStyle w:val="Bodytext95pt3spaceatleast12"/>
              <w:spacing w:after="40" w:line="200" w:lineRule="atLeast"/>
              <w:rPr>
                <w:sz w:val="17"/>
                <w:szCs w:val="17"/>
              </w:rPr>
            </w:pPr>
            <w:r w:rsidRPr="004E53B4">
              <w:rPr>
                <w:b/>
                <w:bCs/>
                <w:sz w:val="17"/>
                <w:szCs w:val="17"/>
              </w:rPr>
              <w:t>Inquiry Questions</w:t>
            </w:r>
          </w:p>
          <w:p w14:paraId="290F48F1" w14:textId="77777777" w:rsidR="000121E8" w:rsidRPr="004E53B4" w:rsidRDefault="000121E8" w:rsidP="004E53B4">
            <w:pPr>
              <w:pStyle w:val="Bodytext95pt3spaceatleast12"/>
              <w:spacing w:after="20" w:line="200" w:lineRule="atLeast"/>
              <w:rPr>
                <w:sz w:val="17"/>
                <w:szCs w:val="17"/>
              </w:rPr>
            </w:pPr>
            <w:r w:rsidRPr="004E53B4">
              <w:rPr>
                <w:sz w:val="17"/>
                <w:szCs w:val="17"/>
              </w:rPr>
              <w:t>A framework for developing students’ knowledge, understanding and skills is provided by inquiry questions. The following inquiry questions allow for connections to be made across the sub-strands and may be used or adapted to suit local contexts: inquiry questions are also provided for each sub-strand that may enable connections within the humanities and social sciences learning area or across other learning areas.</w:t>
            </w:r>
          </w:p>
          <w:p w14:paraId="4A6E1067" w14:textId="77777777" w:rsidR="000121E8" w:rsidRPr="004E53B4" w:rsidRDefault="000121E8" w:rsidP="004E53B4">
            <w:pPr>
              <w:pStyle w:val="Bullet3space95ptatleast12"/>
              <w:spacing w:after="20" w:line="200" w:lineRule="atLeast"/>
              <w:rPr>
                <w:sz w:val="17"/>
                <w:szCs w:val="17"/>
              </w:rPr>
            </w:pPr>
            <w:r w:rsidRPr="004E53B4">
              <w:rPr>
                <w:sz w:val="17"/>
                <w:szCs w:val="17"/>
              </w:rPr>
              <w:t>How have key figures, events and values shaped Australian society, its system of government and citizenship?</w:t>
            </w:r>
          </w:p>
          <w:p w14:paraId="7B782ADD" w14:textId="77777777" w:rsidR="000121E8" w:rsidRPr="004E53B4" w:rsidRDefault="000121E8" w:rsidP="004E53B4">
            <w:pPr>
              <w:pStyle w:val="Bullet3space95ptatleast12"/>
              <w:spacing w:after="20" w:line="200" w:lineRule="atLeast"/>
              <w:rPr>
                <w:sz w:val="17"/>
                <w:szCs w:val="17"/>
              </w:rPr>
            </w:pPr>
            <w:r w:rsidRPr="004E53B4">
              <w:rPr>
                <w:sz w:val="17"/>
                <w:szCs w:val="17"/>
              </w:rPr>
              <w:t>How have experiences of democracy and citizenship differed between groups over time and place, including those from and in Asia?</w:t>
            </w:r>
          </w:p>
          <w:p w14:paraId="4C114C42" w14:textId="77777777" w:rsidR="000121E8" w:rsidRPr="004E53B4" w:rsidRDefault="000121E8" w:rsidP="004E53B4">
            <w:pPr>
              <w:pStyle w:val="Bullet3space95ptatleast12"/>
              <w:spacing w:after="0" w:line="200" w:lineRule="atLeast"/>
              <w:rPr>
                <w:sz w:val="17"/>
                <w:szCs w:val="17"/>
              </w:rPr>
            </w:pPr>
            <w:r w:rsidRPr="004E53B4">
              <w:rPr>
                <w:sz w:val="17"/>
                <w:szCs w:val="17"/>
              </w:rPr>
              <w:t>How has Australia developed as a society with global connections, and what is my role as a global citizen?</w:t>
            </w:r>
          </w:p>
          <w:p w14:paraId="4EA75013" w14:textId="77777777" w:rsidR="0048659E" w:rsidRPr="004E53B4" w:rsidRDefault="0048659E" w:rsidP="004E53B4">
            <w:pPr>
              <w:pStyle w:val="AClogo"/>
              <w:spacing w:before="0" w:after="0" w:line="200" w:lineRule="atLeast"/>
              <w:rPr>
                <w:sz w:val="17"/>
                <w:szCs w:val="17"/>
              </w:rPr>
            </w:pPr>
            <w:r w:rsidRPr="004E53B4">
              <w:rPr>
                <w:sz w:val="17"/>
                <w:szCs w:val="17"/>
                <w:lang w:val="en-AU" w:eastAsia="zh-TW"/>
              </w:rPr>
              <w:drawing>
                <wp:inline distT="0" distB="0" distL="0" distR="0" wp14:anchorId="467C352D" wp14:editId="2610E04F">
                  <wp:extent cx="144000" cy="133200"/>
                  <wp:effectExtent l="0" t="0" r="8890" b="635"/>
                  <wp:docPr id="3020" name="Picture 3020" descr="G:\8047_C2C\DevArea\C2C\Templates\Level_4\2018_Release\Corporate Branding\Logos &amp; Graphic files\ACARA\AC_colour_logo.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descr="G:\8047_C2C\DevArea\C2C\Templates\Level_4\2018_Release\Corporate Branding\Logos &amp; Graphic files\ACARA\AC_colour_logo.png"/>
                          <pic:cNvPicPr>
                            <a:picLocks noChangeAspect="1" noChangeArrowheads="1"/>
                          </pic:cNvPicPr>
                        </pic:nvPicPr>
                        <pic:blipFill>
                          <a:blip r:embed="rId8">
                            <a:extLst>
                              <a:ext uri="{28A0092B-C50C-407E-A947-70E740481C1C}">
                                <a14:useLocalDpi xmlns:a14="http://schemas.microsoft.com/office/drawing/2010/main" val="0"/>
                              </a:ext>
                            </a:extLst>
                          </a:blip>
                          <a:srcRect/>
                          <a:stretch>
                            <a:fillRect/>
                          </a:stretch>
                        </pic:blipFill>
                        <pic:spPr bwMode="auto">
                          <a:xfrm>
                            <a:off x="0" y="0"/>
                            <a:ext cx="144000" cy="133200"/>
                          </a:xfrm>
                          <a:prstGeom prst="rect">
                            <a:avLst/>
                          </a:prstGeom>
                          <a:noFill/>
                          <a:ln>
                            <a:noFill/>
                          </a:ln>
                        </pic:spPr>
                      </pic:pic>
                    </a:graphicData>
                  </a:graphic>
                </wp:inline>
              </w:drawing>
            </w:r>
          </w:p>
        </w:tc>
      </w:tr>
      <w:tr w:rsidR="0048659E" w:rsidRPr="009B5FD0" w14:paraId="08300994" w14:textId="77777777" w:rsidTr="00BA295C">
        <w:trPr>
          <w:trHeight w:val="22"/>
        </w:trPr>
        <w:tc>
          <w:tcPr>
            <w:tcW w:w="1361" w:type="dxa"/>
            <w:shd w:val="clear" w:color="auto" w:fill="FDC7B9"/>
          </w:tcPr>
          <w:p w14:paraId="3CB69930" w14:textId="77777777" w:rsidR="0048659E" w:rsidRPr="009B5FD0" w:rsidRDefault="0048659E" w:rsidP="003736C7">
            <w:pPr>
              <w:pStyle w:val="Bodytext95pt0spacesingle"/>
              <w:rPr>
                <w:rStyle w:val="BodytextBold"/>
                <w:rFonts w:ascii="Arial Bold" w:hAnsi="Arial Bold" w:hint="eastAsia"/>
                <w:sz w:val="18"/>
                <w:szCs w:val="19"/>
              </w:rPr>
            </w:pPr>
            <w:r w:rsidRPr="009B5FD0">
              <w:rPr>
                <w:rStyle w:val="BodytextBold"/>
                <w:rFonts w:ascii="Arial Bold" w:hAnsi="Arial Bold"/>
                <w:sz w:val="18"/>
                <w:szCs w:val="19"/>
              </w:rPr>
              <w:t>Achievement standard</w:t>
            </w:r>
          </w:p>
        </w:tc>
        <w:tc>
          <w:tcPr>
            <w:tcW w:w="13807" w:type="dxa"/>
          </w:tcPr>
          <w:p w14:paraId="441F8A53" w14:textId="77777777" w:rsidR="000121E8" w:rsidRPr="004E53B4" w:rsidRDefault="000121E8" w:rsidP="004E53B4">
            <w:pPr>
              <w:pStyle w:val="Bodytext95pt3spaceatleast12"/>
              <w:spacing w:after="40" w:line="200" w:lineRule="atLeast"/>
              <w:rPr>
                <w:sz w:val="17"/>
                <w:szCs w:val="17"/>
              </w:rPr>
            </w:pPr>
            <w:r w:rsidRPr="004E53B4">
              <w:rPr>
                <w:sz w:val="17"/>
                <w:szCs w:val="17"/>
              </w:rPr>
              <w:t>By the end of Year 6, students explain the significance of an event/development, an individual and/or group. They identify and describe continuities and changes for different groups in the past and present. They describe the causes and effects of change on society. They compare the experiences of different people in the past. Students describe, compare and explain the diverse characteristics of different places in different locations from local to global scales. They describe how people, places, communities and environments are diverse and globally interconnected and identify the effects of these interconnections over time. Students explain the importance of people, institutions and processes to Australia’s democracy and legal system. They describe the rights and responsibilities of Australian citizens and the obligations they may have as global citizens. Students recognise why choices about the allocation of resources involve trade-offs. They explain why it is important to be informed when making consumer and financial decisions. They identify the purpose of business and recognise the different ways that businesses choose to provide goods and services. They explain different views on how to respond to an issue or challenge.</w:t>
            </w:r>
          </w:p>
          <w:p w14:paraId="090A5B5C" w14:textId="77777777" w:rsidR="0048659E" w:rsidRPr="004E53B4" w:rsidRDefault="000121E8" w:rsidP="004E53B4">
            <w:pPr>
              <w:pStyle w:val="Bodytext95pt3spaceatleast12"/>
              <w:spacing w:after="0" w:line="200" w:lineRule="atLeast"/>
              <w:rPr>
                <w:sz w:val="17"/>
                <w:szCs w:val="17"/>
              </w:rPr>
            </w:pPr>
            <w:r w:rsidRPr="004E53B4">
              <w:rPr>
                <w:sz w:val="17"/>
                <w:szCs w:val="17"/>
              </w:rPr>
              <w:t>Students develop appropriate questions to frame an investigation. They locate and collect useful data and information from primary and secondary sources. They examine sources to determine their origin and purpose and to identify different perspectives in the past and present. They interpret data to identify, describe and compare distributions, patterns and trends, and to infer relationships, and evaluate evidence to draw conclusions. Students sequence information about events, the lives of individuals and selected phenomena in chronological order and represent time by creating timelines. They organise and represent data in a range of formats, including large- and small-scale maps, using appropriate conventions. They collaboratively generate alternative responses to an issue, use criteria to make decisions and identify the advantages and disadvantages of preferring one decision over others. They reflect on their learning to propose action in response to an issue or challenge and describe the probable effects of their proposal. They present ideas, findings, viewpoints and conclusions in a range of communication forms that incorporate source materials, mapping, graphing, communication conventions and discipline-specific terms.</w:t>
            </w:r>
          </w:p>
          <w:p w14:paraId="6D5F9DA7" w14:textId="77777777" w:rsidR="0048659E" w:rsidRPr="004E53B4" w:rsidRDefault="0048659E" w:rsidP="004E53B4">
            <w:pPr>
              <w:pStyle w:val="AClogo"/>
              <w:spacing w:before="0" w:after="0" w:line="200" w:lineRule="atLeast"/>
              <w:rPr>
                <w:b/>
                <w:sz w:val="17"/>
                <w:szCs w:val="17"/>
              </w:rPr>
            </w:pPr>
            <w:r w:rsidRPr="004E53B4">
              <w:rPr>
                <w:sz w:val="17"/>
                <w:szCs w:val="17"/>
                <w:lang w:val="en-AU" w:eastAsia="zh-TW"/>
              </w:rPr>
              <w:drawing>
                <wp:inline distT="0" distB="0" distL="0" distR="0" wp14:anchorId="7079EBD2" wp14:editId="1058CF2D">
                  <wp:extent cx="144000" cy="133200"/>
                  <wp:effectExtent l="0" t="0" r="8890" b="635"/>
                  <wp:docPr id="3021" name="Picture 3021" descr="G:\8047_C2C\DevArea\C2C\Templates\Level_4\2018_Release\Corporate Branding\Logos &amp; Graphic files\ACARA\AC_colour_logo.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descr="G:\8047_C2C\DevArea\C2C\Templates\Level_4\2018_Release\Corporate Branding\Logos &amp; Graphic files\ACARA\AC_colour_logo.png"/>
                          <pic:cNvPicPr>
                            <a:picLocks noChangeAspect="1" noChangeArrowheads="1"/>
                          </pic:cNvPicPr>
                        </pic:nvPicPr>
                        <pic:blipFill>
                          <a:blip r:embed="rId8">
                            <a:extLst>
                              <a:ext uri="{28A0092B-C50C-407E-A947-70E740481C1C}">
                                <a14:useLocalDpi xmlns:a14="http://schemas.microsoft.com/office/drawing/2010/main" val="0"/>
                              </a:ext>
                            </a:extLst>
                          </a:blip>
                          <a:srcRect/>
                          <a:stretch>
                            <a:fillRect/>
                          </a:stretch>
                        </pic:blipFill>
                        <pic:spPr bwMode="auto">
                          <a:xfrm>
                            <a:off x="0" y="0"/>
                            <a:ext cx="144000" cy="133200"/>
                          </a:xfrm>
                          <a:prstGeom prst="rect">
                            <a:avLst/>
                          </a:prstGeom>
                          <a:noFill/>
                          <a:ln>
                            <a:noFill/>
                          </a:ln>
                        </pic:spPr>
                      </pic:pic>
                    </a:graphicData>
                  </a:graphic>
                </wp:inline>
              </w:drawing>
            </w:r>
          </w:p>
        </w:tc>
      </w:tr>
    </w:tbl>
    <w:p w14:paraId="35EC3A9F" w14:textId="77777777" w:rsidR="00854250" w:rsidRPr="004E53B4" w:rsidRDefault="00854250" w:rsidP="000121E8">
      <w:pPr>
        <w:pStyle w:val="Bodytext95pt0spacesingle"/>
        <w:rPr>
          <w:sz w:val="6"/>
          <w:szCs w:val="2"/>
        </w:rPr>
      </w:pPr>
    </w:p>
    <w:p w14:paraId="4291C705" w14:textId="77777777" w:rsidR="00854250" w:rsidRPr="009B5FD0" w:rsidRDefault="00854250" w:rsidP="000121E8">
      <w:pPr>
        <w:pStyle w:val="Bodytext95pt0spacesingle"/>
        <w:rPr>
          <w:sz w:val="14"/>
        </w:rPr>
        <w:sectPr w:rsidR="00854250" w:rsidRPr="009B5FD0" w:rsidSect="00892C09">
          <w:headerReference w:type="default" r:id="rId9"/>
          <w:footerReference w:type="default" r:id="rId10"/>
          <w:pgSz w:w="16838" w:h="11906" w:orient="landscape" w:code="9"/>
          <w:pgMar w:top="1134" w:right="851" w:bottom="851" w:left="851" w:header="567" w:footer="567" w:gutter="0"/>
          <w:cols w:space="708"/>
          <w:docGrid w:linePitch="360"/>
        </w:sectPr>
      </w:pPr>
    </w:p>
    <w:tbl>
      <w:tblPr>
        <w:tblStyle w:val="TableGrid"/>
        <w:tblW w:w="5003" w:type="pct"/>
        <w:tblInd w:w="-5" w:type="dxa"/>
        <w:tblCellMar>
          <w:top w:w="102" w:type="dxa"/>
          <w:left w:w="102" w:type="dxa"/>
          <w:bottom w:w="102" w:type="dxa"/>
          <w:right w:w="102" w:type="dxa"/>
        </w:tblCellMar>
        <w:tblLook w:val="04A0" w:firstRow="1" w:lastRow="0" w:firstColumn="1" w:lastColumn="0" w:noHBand="0" w:noVBand="1"/>
      </w:tblPr>
      <w:tblGrid>
        <w:gridCol w:w="1301"/>
        <w:gridCol w:w="4535"/>
        <w:gridCol w:w="4820"/>
        <w:gridCol w:w="4479"/>
      </w:tblGrid>
      <w:tr w:rsidR="000121E8" w:rsidRPr="009B5FD0" w14:paraId="5B374E76" w14:textId="77777777" w:rsidTr="00DF4C5E">
        <w:trPr>
          <w:trHeight w:hRule="exact" w:val="454"/>
        </w:trPr>
        <w:tc>
          <w:tcPr>
            <w:tcW w:w="1300" w:type="dxa"/>
            <w:tcBorders>
              <w:bottom w:val="single" w:sz="4" w:space="0" w:color="auto"/>
              <w:right w:val="nil"/>
            </w:tcBorders>
            <w:shd w:val="clear" w:color="auto" w:fill="DB3F30"/>
            <w:vAlign w:val="center"/>
          </w:tcPr>
          <w:p w14:paraId="6D8CDBD0" w14:textId="77777777" w:rsidR="000121E8" w:rsidRPr="009B5FD0" w:rsidRDefault="000121E8" w:rsidP="00273B17">
            <w:pPr>
              <w:pStyle w:val="Bodytext95pt0spacesingle"/>
              <w:rPr>
                <w:rStyle w:val="BodytextBold"/>
                <w:rFonts w:ascii="Arial Bold" w:hAnsi="Arial Bold" w:hint="eastAsia"/>
                <w:color w:val="FFFFFF" w:themeColor="background1"/>
                <w:spacing w:val="4"/>
              </w:rPr>
            </w:pPr>
          </w:p>
        </w:tc>
        <w:tc>
          <w:tcPr>
            <w:tcW w:w="4535" w:type="dxa"/>
            <w:tcBorders>
              <w:left w:val="nil"/>
              <w:bottom w:val="single" w:sz="4" w:space="0" w:color="auto"/>
            </w:tcBorders>
            <w:shd w:val="clear" w:color="auto" w:fill="DB3F30"/>
            <w:vAlign w:val="center"/>
          </w:tcPr>
          <w:p w14:paraId="4FD9A1F7" w14:textId="77777777" w:rsidR="000121E8" w:rsidRPr="009B5FD0" w:rsidRDefault="000121E8" w:rsidP="00273B17">
            <w:pPr>
              <w:pStyle w:val="Bodytext95pt0spacesingle"/>
              <w:jc w:val="center"/>
              <w:rPr>
                <w:rStyle w:val="BodytextBold"/>
                <w:rFonts w:ascii="Arial Bold" w:hAnsi="Arial Bold" w:hint="eastAsia"/>
                <w:color w:val="FFFFFF" w:themeColor="background1"/>
                <w:spacing w:val="4"/>
              </w:rPr>
            </w:pPr>
            <w:r w:rsidRPr="009B5FD0">
              <w:rPr>
                <w:rStyle w:val="BodytextBold"/>
                <w:rFonts w:ascii="Arial Bold" w:hAnsi="Arial Bold"/>
                <w:color w:val="FFFFFF" w:themeColor="background1"/>
                <w:spacing w:val="4"/>
              </w:rPr>
              <w:t xml:space="preserve">Unit 1: </w:t>
            </w:r>
            <w:r w:rsidR="00140155" w:rsidRPr="009B5FD0">
              <w:rPr>
                <w:rStyle w:val="BodytextBold"/>
                <w:rFonts w:ascii="Arial Bold" w:hAnsi="Arial Bold"/>
                <w:color w:val="FFFFFF" w:themeColor="background1"/>
                <w:spacing w:val="4"/>
              </w:rPr>
              <w:t>Australia in the past</w:t>
            </w:r>
          </w:p>
        </w:tc>
        <w:tc>
          <w:tcPr>
            <w:tcW w:w="4820" w:type="dxa"/>
            <w:tcBorders>
              <w:left w:val="nil"/>
              <w:bottom w:val="single" w:sz="4" w:space="0" w:color="auto"/>
            </w:tcBorders>
            <w:shd w:val="clear" w:color="auto" w:fill="DB3F30"/>
            <w:vAlign w:val="center"/>
          </w:tcPr>
          <w:p w14:paraId="6B274DAE" w14:textId="77777777" w:rsidR="000121E8" w:rsidRPr="009B5FD0" w:rsidRDefault="000121E8" w:rsidP="00273B17">
            <w:pPr>
              <w:pStyle w:val="Bodytext95pt0spacesingle"/>
              <w:jc w:val="center"/>
              <w:rPr>
                <w:rStyle w:val="BodytextBold"/>
                <w:rFonts w:ascii="Arial Bold" w:hAnsi="Arial Bold" w:hint="eastAsia"/>
                <w:color w:val="FFFFFF" w:themeColor="background1"/>
                <w:spacing w:val="4"/>
              </w:rPr>
            </w:pPr>
            <w:r w:rsidRPr="009B5FD0">
              <w:rPr>
                <w:rStyle w:val="BodytextBold"/>
                <w:rFonts w:ascii="Arial Bold" w:hAnsi="Arial Bold"/>
                <w:color w:val="FFFFFF" w:themeColor="background1"/>
                <w:spacing w:val="4"/>
              </w:rPr>
              <w:t xml:space="preserve">Unit 2: </w:t>
            </w:r>
            <w:r w:rsidR="00140155" w:rsidRPr="009B5FD0">
              <w:rPr>
                <w:rStyle w:val="BodytextBold"/>
                <w:rFonts w:ascii="Arial Bold" w:hAnsi="Arial Bold"/>
                <w:color w:val="FFFFFF" w:themeColor="background1"/>
                <w:spacing w:val="4"/>
              </w:rPr>
              <w:t xml:space="preserve">Australians as </w:t>
            </w:r>
            <w:r w:rsidR="0009076E">
              <w:rPr>
                <w:rStyle w:val="BodytextBold"/>
                <w:rFonts w:ascii="Arial Bold" w:hAnsi="Arial Bold"/>
                <w:color w:val="FFFFFF" w:themeColor="background1"/>
                <w:spacing w:val="4"/>
              </w:rPr>
              <w:t xml:space="preserve">global </w:t>
            </w:r>
            <w:r w:rsidR="00140155" w:rsidRPr="009B5FD0">
              <w:rPr>
                <w:rStyle w:val="BodytextBold"/>
                <w:rFonts w:ascii="Arial Bold" w:hAnsi="Arial Bold"/>
                <w:color w:val="FFFFFF" w:themeColor="background1"/>
                <w:spacing w:val="4"/>
              </w:rPr>
              <w:t>citizens</w:t>
            </w:r>
          </w:p>
        </w:tc>
        <w:tc>
          <w:tcPr>
            <w:tcW w:w="4479" w:type="dxa"/>
            <w:tcBorders>
              <w:left w:val="nil"/>
              <w:bottom w:val="single" w:sz="4" w:space="0" w:color="auto"/>
              <w:right w:val="single" w:sz="4" w:space="0" w:color="auto"/>
            </w:tcBorders>
            <w:shd w:val="clear" w:color="auto" w:fill="DB3F30"/>
            <w:vAlign w:val="center"/>
          </w:tcPr>
          <w:p w14:paraId="5DDBFAF4" w14:textId="77777777" w:rsidR="000121E8" w:rsidRPr="009B5FD0" w:rsidRDefault="000121E8" w:rsidP="00140155">
            <w:pPr>
              <w:pStyle w:val="Bodytext95pt0spacesingle"/>
              <w:jc w:val="center"/>
              <w:rPr>
                <w:rStyle w:val="BodytextBold"/>
                <w:rFonts w:ascii="Arial Bold" w:hAnsi="Arial Bold" w:hint="eastAsia"/>
                <w:color w:val="FFFFFF" w:themeColor="background1"/>
                <w:spacing w:val="4"/>
              </w:rPr>
            </w:pPr>
            <w:r w:rsidRPr="009B5FD0">
              <w:rPr>
                <w:rStyle w:val="BodytextBold"/>
                <w:rFonts w:ascii="Arial Bold" w:hAnsi="Arial Bold"/>
                <w:color w:val="FFFFFF" w:themeColor="background1"/>
                <w:spacing w:val="4"/>
              </w:rPr>
              <w:t xml:space="preserve">Unit </w:t>
            </w:r>
            <w:r w:rsidR="00140155" w:rsidRPr="009B5FD0">
              <w:rPr>
                <w:rStyle w:val="BodytextBold"/>
                <w:rFonts w:ascii="Arial Bold" w:hAnsi="Arial Bold"/>
                <w:color w:val="FFFFFF" w:themeColor="background1"/>
                <w:spacing w:val="4"/>
              </w:rPr>
              <w:t>3</w:t>
            </w:r>
            <w:r w:rsidRPr="009B5FD0">
              <w:rPr>
                <w:rStyle w:val="BodytextBold"/>
                <w:rFonts w:ascii="Arial Bold" w:hAnsi="Arial Bold"/>
                <w:color w:val="FFFFFF" w:themeColor="background1"/>
                <w:spacing w:val="4"/>
              </w:rPr>
              <w:t xml:space="preserve">: </w:t>
            </w:r>
            <w:r w:rsidR="00140155" w:rsidRPr="009B5FD0">
              <w:rPr>
                <w:rStyle w:val="BodytextBold"/>
                <w:rFonts w:ascii="Arial Bold" w:hAnsi="Arial Bold"/>
                <w:color w:val="FFFFFF" w:themeColor="background1"/>
                <w:spacing w:val="4"/>
              </w:rPr>
              <w:t>Australia in a diverse world</w:t>
            </w:r>
          </w:p>
        </w:tc>
      </w:tr>
      <w:tr w:rsidR="000121E8" w:rsidRPr="009B5FD0" w14:paraId="6462E22A" w14:textId="77777777" w:rsidTr="00DF4C5E">
        <w:trPr>
          <w:trHeight w:val="20"/>
        </w:trPr>
        <w:tc>
          <w:tcPr>
            <w:tcW w:w="1300" w:type="dxa"/>
            <w:shd w:val="clear" w:color="auto" w:fill="FDC7B9"/>
          </w:tcPr>
          <w:p w14:paraId="73C9ED50" w14:textId="77777777" w:rsidR="000121E8" w:rsidRPr="009B5FD0" w:rsidRDefault="000121E8" w:rsidP="00273B17">
            <w:pPr>
              <w:pStyle w:val="Bodytext95pt0spacesingle"/>
              <w:rPr>
                <w:rStyle w:val="BodytextBold"/>
                <w:rFonts w:ascii="Arial Bold" w:hAnsi="Arial Bold" w:hint="eastAsia"/>
                <w:spacing w:val="4"/>
              </w:rPr>
            </w:pPr>
            <w:r w:rsidRPr="009B5FD0">
              <w:rPr>
                <w:rStyle w:val="BodytextBold"/>
                <w:rFonts w:ascii="Arial Bold" w:hAnsi="Arial Bold"/>
                <w:spacing w:val="4"/>
              </w:rPr>
              <w:t>Unit overview</w:t>
            </w:r>
          </w:p>
        </w:tc>
        <w:tc>
          <w:tcPr>
            <w:tcW w:w="4535" w:type="dxa"/>
          </w:tcPr>
          <w:p w14:paraId="24A21E36" w14:textId="77777777" w:rsidR="000121E8" w:rsidRPr="009B5FD0" w:rsidRDefault="00A64D48" w:rsidP="00140155">
            <w:pPr>
              <w:pStyle w:val="Bodytext95pt3spaceatleast12"/>
              <w:spacing w:after="40"/>
              <w:rPr>
                <w:rStyle w:val="BodytextBold"/>
              </w:rPr>
            </w:pPr>
            <w:r w:rsidRPr="009B5FD0">
              <w:rPr>
                <w:rStyle w:val="BodytextBold"/>
              </w:rPr>
              <w:t>Inquiry question</w:t>
            </w:r>
            <w:r w:rsidR="000121E8" w:rsidRPr="009B5FD0">
              <w:rPr>
                <w:rStyle w:val="BodytextBold"/>
              </w:rPr>
              <w:t>:</w:t>
            </w:r>
          </w:p>
          <w:p w14:paraId="7A6DB2BD" w14:textId="77777777" w:rsidR="000121E8" w:rsidRPr="009B5FD0" w:rsidRDefault="00140155" w:rsidP="00140155">
            <w:pPr>
              <w:pStyle w:val="Bullet3space95ptatleast12"/>
              <w:spacing w:after="40"/>
            </w:pPr>
            <w:r w:rsidRPr="009B5FD0">
              <w:t>How have key figures, events and values shaped Australian society, its system of government and citizenship?</w:t>
            </w:r>
          </w:p>
          <w:p w14:paraId="5D6EF48B" w14:textId="77777777" w:rsidR="000121E8" w:rsidRPr="009B5FD0" w:rsidRDefault="000121E8" w:rsidP="00140155">
            <w:pPr>
              <w:pStyle w:val="Bodytext95pt3spaceatleast12"/>
              <w:spacing w:before="120" w:after="40"/>
              <w:rPr>
                <w:rStyle w:val="BodytextBold"/>
              </w:rPr>
            </w:pPr>
            <w:r w:rsidRPr="009B5FD0">
              <w:rPr>
                <w:rStyle w:val="BodytextBold"/>
              </w:rPr>
              <w:t>In this unit, students:</w:t>
            </w:r>
          </w:p>
          <w:p w14:paraId="04A86A51" w14:textId="77777777" w:rsidR="00140155" w:rsidRPr="009B5FD0" w:rsidRDefault="00140155" w:rsidP="00140155">
            <w:pPr>
              <w:pStyle w:val="Bullet3space95ptatleast12"/>
              <w:spacing w:after="40"/>
            </w:pPr>
            <w:r w:rsidRPr="009B5FD0">
              <w:t xml:space="preserve">examine the key figures, events and ideas that led to </w:t>
            </w:r>
            <w:r w:rsidR="00273B17" w:rsidRPr="009B5FD0">
              <w:t>Australia’s Federation and c</w:t>
            </w:r>
            <w:r w:rsidRPr="009B5FD0">
              <w:t>onstitution</w:t>
            </w:r>
          </w:p>
          <w:p w14:paraId="4C035588" w14:textId="77777777" w:rsidR="00140155" w:rsidRPr="009B5FD0" w:rsidRDefault="00140155" w:rsidP="00140155">
            <w:pPr>
              <w:pStyle w:val="Bullet3space95ptatleast12"/>
              <w:spacing w:after="40"/>
            </w:pPr>
            <w:r w:rsidRPr="009B5FD0">
              <w:t>recognise the contribution of individuals and groups to the development of Australian society since Federation</w:t>
            </w:r>
          </w:p>
          <w:p w14:paraId="36F50D69" w14:textId="77777777" w:rsidR="00140155" w:rsidRPr="009B5FD0" w:rsidRDefault="00140155" w:rsidP="00140155">
            <w:pPr>
              <w:pStyle w:val="Bullet3space95ptatleast12"/>
              <w:spacing w:after="40"/>
            </w:pPr>
            <w:r w:rsidRPr="009B5FD0">
              <w:t>investigate the key institutions, people and processes of Australia’s democratic and legal system</w:t>
            </w:r>
          </w:p>
          <w:p w14:paraId="7210482A" w14:textId="77777777" w:rsidR="00140155" w:rsidRPr="009B5FD0" w:rsidRDefault="00140155" w:rsidP="00140155">
            <w:pPr>
              <w:pStyle w:val="Bullet3space95ptatleast12"/>
              <w:spacing w:after="40"/>
            </w:pPr>
            <w:r w:rsidRPr="009B5FD0">
              <w:t>locate, collect and interpret information from primary sources</w:t>
            </w:r>
          </w:p>
          <w:p w14:paraId="75AD56FC" w14:textId="77777777" w:rsidR="00140155" w:rsidRPr="009B5FD0" w:rsidRDefault="00140155" w:rsidP="00140155">
            <w:pPr>
              <w:pStyle w:val="Bullet3space95ptatleast12"/>
              <w:spacing w:after="40"/>
            </w:pPr>
            <w:r w:rsidRPr="009B5FD0">
              <w:t>sequence information about events and the lives of individuals in chronological order</w:t>
            </w:r>
          </w:p>
          <w:p w14:paraId="15EEF8C3" w14:textId="77777777" w:rsidR="007B0796" w:rsidRPr="009B5FD0" w:rsidRDefault="007B0796" w:rsidP="00140155">
            <w:pPr>
              <w:pStyle w:val="Bullet3space95ptatleast12"/>
              <w:spacing w:after="40"/>
            </w:pPr>
            <w:r w:rsidRPr="009B5FD0">
              <w:t>develop arguments</w:t>
            </w:r>
          </w:p>
          <w:p w14:paraId="0BCA0405" w14:textId="77777777" w:rsidR="007B0796" w:rsidRPr="009B5FD0" w:rsidRDefault="007B0796" w:rsidP="00140155">
            <w:pPr>
              <w:pStyle w:val="Bullet3space95ptatleast12"/>
              <w:spacing w:after="40"/>
            </w:pPr>
            <w:r w:rsidRPr="009B5FD0">
              <w:t>use criteria to make decisions and judgments</w:t>
            </w:r>
          </w:p>
          <w:p w14:paraId="6008E99D" w14:textId="77777777" w:rsidR="007B0796" w:rsidRPr="009B5FD0" w:rsidRDefault="007B0796" w:rsidP="00140155">
            <w:pPr>
              <w:pStyle w:val="Bullet3space95ptatleast12"/>
              <w:spacing w:after="40"/>
            </w:pPr>
            <w:r w:rsidRPr="009B5FD0">
              <w:t>work in groups to generate responses to issues and challenges</w:t>
            </w:r>
          </w:p>
          <w:p w14:paraId="50F715E8" w14:textId="77777777" w:rsidR="000121E8" w:rsidRPr="009B5FD0" w:rsidRDefault="007B0796" w:rsidP="00140155">
            <w:pPr>
              <w:pStyle w:val="Bullet3space95ptatleast12"/>
              <w:spacing w:after="0"/>
            </w:pPr>
            <w:r w:rsidRPr="009B5FD0">
              <w:t>propose action in response to issues and challenges.</w:t>
            </w:r>
          </w:p>
        </w:tc>
        <w:tc>
          <w:tcPr>
            <w:tcW w:w="4820" w:type="dxa"/>
          </w:tcPr>
          <w:p w14:paraId="3210585F" w14:textId="77777777" w:rsidR="000121E8" w:rsidRPr="009B5FD0" w:rsidRDefault="000121E8" w:rsidP="00D105BC">
            <w:pPr>
              <w:pStyle w:val="Bodytext95pt3spaceatleast12"/>
              <w:spacing w:after="40"/>
              <w:rPr>
                <w:rStyle w:val="BodytextBold"/>
              </w:rPr>
            </w:pPr>
            <w:r w:rsidRPr="009B5FD0">
              <w:rPr>
                <w:rStyle w:val="BodytextBold"/>
              </w:rPr>
              <w:t>Inquiry questions:</w:t>
            </w:r>
          </w:p>
          <w:p w14:paraId="381B0E5A" w14:textId="77777777" w:rsidR="00140155" w:rsidRPr="009B5FD0" w:rsidRDefault="00140155" w:rsidP="00D105BC">
            <w:pPr>
              <w:pStyle w:val="Bullet3space95ptatleast12"/>
              <w:spacing w:after="40"/>
            </w:pPr>
            <w:r w:rsidRPr="009B5FD0">
              <w:t>What does it mean to be an Australian citizen?</w:t>
            </w:r>
          </w:p>
          <w:p w14:paraId="0102645F" w14:textId="77777777" w:rsidR="000121E8" w:rsidRPr="009B5FD0" w:rsidRDefault="00140155" w:rsidP="00D105BC">
            <w:pPr>
              <w:pStyle w:val="Bullet3space95ptatleast12"/>
              <w:spacing w:after="40"/>
            </w:pPr>
            <w:r w:rsidRPr="009B5FD0">
              <w:t>How have experiences of democracy and citizenship differed between groups over time and place, including those from and in Asia?</w:t>
            </w:r>
          </w:p>
          <w:p w14:paraId="53D14389" w14:textId="77777777" w:rsidR="000121E8" w:rsidRPr="009B5FD0" w:rsidRDefault="000121E8" w:rsidP="00D105BC">
            <w:pPr>
              <w:pStyle w:val="Bodytext95pt3spaceatleast12"/>
              <w:spacing w:before="120" w:after="40"/>
              <w:rPr>
                <w:rStyle w:val="BodytextBold"/>
              </w:rPr>
            </w:pPr>
            <w:r w:rsidRPr="009B5FD0">
              <w:rPr>
                <w:rStyle w:val="BodytextBold"/>
              </w:rPr>
              <w:t>In this unit, students:</w:t>
            </w:r>
          </w:p>
          <w:p w14:paraId="1E18D35D" w14:textId="77777777" w:rsidR="00140155" w:rsidRPr="009B5FD0" w:rsidRDefault="00140155" w:rsidP="00D105BC">
            <w:pPr>
              <w:pStyle w:val="Bullet3space95ptatleast12"/>
              <w:spacing w:after="40"/>
            </w:pPr>
            <w:r w:rsidRPr="009B5FD0">
              <w:t xml:space="preserve">recognise the responsibilities of </w:t>
            </w:r>
            <w:r w:rsidR="007B0796" w:rsidRPr="009B5FD0">
              <w:t>citizens</w:t>
            </w:r>
            <w:r w:rsidRPr="009B5FD0">
              <w:t xml:space="preserve"> in Australia’s democracy</w:t>
            </w:r>
          </w:p>
          <w:p w14:paraId="397147A4" w14:textId="77777777" w:rsidR="00140155" w:rsidRPr="009B5FD0" w:rsidRDefault="00140155" w:rsidP="00D105BC">
            <w:pPr>
              <w:pStyle w:val="Bullet3space95ptatleast12"/>
              <w:spacing w:after="40"/>
            </w:pPr>
            <w:r w:rsidRPr="009B5FD0">
              <w:t>consider the shared values, right and responsibilities of Australian citizenship and obligations that people may have as global citizens</w:t>
            </w:r>
          </w:p>
          <w:p w14:paraId="49D6228A" w14:textId="77777777" w:rsidR="00140155" w:rsidRPr="009B5FD0" w:rsidRDefault="00140155" w:rsidP="00D105BC">
            <w:pPr>
              <w:pStyle w:val="Bullet3space95ptatleast12"/>
              <w:spacing w:after="40"/>
            </w:pPr>
            <w:r w:rsidRPr="009B5FD0">
              <w:t>ide</w:t>
            </w:r>
            <w:r w:rsidR="007B0796" w:rsidRPr="009B5FD0">
              <w:t>ntify different points of view</w:t>
            </w:r>
          </w:p>
          <w:p w14:paraId="36F7D84F" w14:textId="77777777" w:rsidR="007B0796" w:rsidRPr="009B5FD0" w:rsidRDefault="007B0796" w:rsidP="00D105BC">
            <w:pPr>
              <w:pStyle w:val="Bullet3space95ptatleast12"/>
              <w:spacing w:after="40"/>
            </w:pPr>
            <w:r w:rsidRPr="009B5FD0">
              <w:t>examine continuities and changes in the experiences of Australian democracy and citizenship, including the status and rights of Aboriginal and Torres Strait Islander Peoples, women and children</w:t>
            </w:r>
          </w:p>
          <w:p w14:paraId="5D320FCF" w14:textId="77777777" w:rsidR="007B0796" w:rsidRPr="009B5FD0" w:rsidRDefault="007B0796" w:rsidP="00D105BC">
            <w:pPr>
              <w:pStyle w:val="Bullet3space95ptatleast12"/>
              <w:spacing w:after="40"/>
            </w:pPr>
            <w:r w:rsidRPr="009B5FD0">
              <w:t>investigate stories of groups of people who</w:t>
            </w:r>
            <w:r w:rsidR="00536E65" w:rsidRPr="009B5FD0">
              <w:t xml:space="preserve"> have</w:t>
            </w:r>
            <w:r w:rsidRPr="009B5FD0">
              <w:t xml:space="preserve"> migrated to Australia since Federation</w:t>
            </w:r>
          </w:p>
          <w:p w14:paraId="6495727B" w14:textId="77777777" w:rsidR="00536E65" w:rsidRPr="009B5FD0" w:rsidRDefault="00536E65" w:rsidP="00D105BC">
            <w:pPr>
              <w:pStyle w:val="Bullet3space95ptatleast12"/>
              <w:spacing w:after="40"/>
            </w:pPr>
            <w:r w:rsidRPr="009B5FD0">
              <w:t>evaluate the contribution of individuals and groups to the development of Australian society since Federation</w:t>
            </w:r>
          </w:p>
          <w:p w14:paraId="5455C34E" w14:textId="77777777" w:rsidR="00140155" w:rsidRPr="009B5FD0" w:rsidRDefault="00140155" w:rsidP="00D105BC">
            <w:pPr>
              <w:pStyle w:val="Bullet3space95ptatleast12"/>
              <w:spacing w:after="40"/>
            </w:pPr>
            <w:r w:rsidRPr="009B5FD0">
              <w:t>sequence information about events and represent time by creating timelines</w:t>
            </w:r>
          </w:p>
          <w:p w14:paraId="79327361" w14:textId="77777777" w:rsidR="000121E8" w:rsidRPr="009B5FD0" w:rsidRDefault="00140155" w:rsidP="00D105BC">
            <w:pPr>
              <w:pStyle w:val="Bullet3space95ptatleast12"/>
              <w:spacing w:after="0"/>
            </w:pPr>
            <w:r w:rsidRPr="009B5FD0">
              <w:t>present ideas, findings, viewpoints and conclusions in a range of communication forms that incorporate source materials.</w:t>
            </w:r>
          </w:p>
        </w:tc>
        <w:tc>
          <w:tcPr>
            <w:tcW w:w="4479" w:type="dxa"/>
          </w:tcPr>
          <w:p w14:paraId="1F814D98" w14:textId="77777777" w:rsidR="000121E8" w:rsidRPr="009B5FD0" w:rsidRDefault="00A64D48" w:rsidP="00D105BC">
            <w:pPr>
              <w:pStyle w:val="Bodytext95pt3spaceatleast12"/>
              <w:spacing w:after="40"/>
              <w:rPr>
                <w:rStyle w:val="BodytextBold"/>
              </w:rPr>
            </w:pPr>
            <w:r w:rsidRPr="009B5FD0">
              <w:rPr>
                <w:rStyle w:val="BodytextBold"/>
              </w:rPr>
              <w:t>Inquiry question</w:t>
            </w:r>
            <w:r w:rsidR="000121E8" w:rsidRPr="009B5FD0">
              <w:rPr>
                <w:rStyle w:val="BodytextBold"/>
              </w:rPr>
              <w:t>:</w:t>
            </w:r>
          </w:p>
          <w:p w14:paraId="3E8A95B6" w14:textId="77777777" w:rsidR="000121E8" w:rsidRPr="009B5FD0" w:rsidRDefault="00140155" w:rsidP="00D105BC">
            <w:pPr>
              <w:pStyle w:val="Bullet3space95ptatleast12"/>
              <w:spacing w:after="40"/>
            </w:pPr>
            <w:r w:rsidRPr="009B5FD0">
              <w:t>How do places, people and cultures differ across the world?</w:t>
            </w:r>
          </w:p>
          <w:p w14:paraId="659E4A9F" w14:textId="77777777" w:rsidR="000121E8" w:rsidRPr="009B5FD0" w:rsidRDefault="000121E8" w:rsidP="00D105BC">
            <w:pPr>
              <w:pStyle w:val="Bodytext95pt3spaceatleast12"/>
              <w:spacing w:before="120" w:after="40"/>
              <w:rPr>
                <w:rStyle w:val="BodytextBold"/>
              </w:rPr>
            </w:pPr>
            <w:r w:rsidRPr="009B5FD0">
              <w:rPr>
                <w:rStyle w:val="BodytextBold"/>
              </w:rPr>
              <w:t>In this unit, students:</w:t>
            </w:r>
          </w:p>
          <w:p w14:paraId="04A197FF" w14:textId="77777777" w:rsidR="00140155" w:rsidRPr="009B5FD0" w:rsidRDefault="00140155" w:rsidP="00D105BC">
            <w:pPr>
              <w:pStyle w:val="Bullet3space95ptatleast12"/>
              <w:spacing w:after="40"/>
            </w:pPr>
            <w:r w:rsidRPr="009B5FD0">
              <w:t>examine the geographical diversity of the Asia region and the location of its major cou</w:t>
            </w:r>
            <w:r w:rsidR="000509C2" w:rsidRPr="009B5FD0">
              <w:t>ntries in relation to Australia</w:t>
            </w:r>
          </w:p>
          <w:p w14:paraId="4650CA22" w14:textId="77777777" w:rsidR="00140155" w:rsidRPr="009B5FD0" w:rsidRDefault="00140155" w:rsidP="00D105BC">
            <w:pPr>
              <w:pStyle w:val="Bullet3space95ptatleast12"/>
              <w:spacing w:after="40"/>
            </w:pPr>
            <w:r w:rsidRPr="009B5FD0">
              <w:t>investigate differences in the economic, demographic and social characteristic</w:t>
            </w:r>
            <w:r w:rsidR="000509C2" w:rsidRPr="009B5FD0">
              <w:t>s of countries across the world</w:t>
            </w:r>
          </w:p>
          <w:p w14:paraId="2467528B" w14:textId="77777777" w:rsidR="00140155" w:rsidRPr="009B5FD0" w:rsidRDefault="00140155" w:rsidP="00D105BC">
            <w:pPr>
              <w:pStyle w:val="Bullet3space95ptatleast12"/>
              <w:spacing w:after="40"/>
            </w:pPr>
            <w:r w:rsidRPr="009B5FD0">
              <w:t>consider the world’s cultural diversity, including that of its indigenous peoples</w:t>
            </w:r>
          </w:p>
          <w:p w14:paraId="2AD67052" w14:textId="77777777" w:rsidR="00140155" w:rsidRPr="009B5FD0" w:rsidRDefault="00140155" w:rsidP="00D105BC">
            <w:pPr>
              <w:pStyle w:val="Bullet3space95ptatleast12"/>
              <w:spacing w:after="40"/>
            </w:pPr>
            <w:r w:rsidRPr="009B5FD0">
              <w:t>identify Australia’s connections with other countries</w:t>
            </w:r>
          </w:p>
          <w:p w14:paraId="7F9FBAC0" w14:textId="77777777" w:rsidR="00140155" w:rsidRPr="009B5FD0" w:rsidRDefault="00140155" w:rsidP="00D105BC">
            <w:pPr>
              <w:pStyle w:val="Bullet3space95ptatleast12"/>
              <w:spacing w:after="40"/>
            </w:pPr>
            <w:r w:rsidRPr="009B5FD0">
              <w:t>organise and represent data in large- and small-scale maps using appropriate conventions</w:t>
            </w:r>
          </w:p>
          <w:p w14:paraId="2DCC4419" w14:textId="77777777" w:rsidR="00140155" w:rsidRPr="009B5FD0" w:rsidRDefault="00140155" w:rsidP="00D105BC">
            <w:pPr>
              <w:pStyle w:val="Bullet3space95ptatleast12"/>
              <w:spacing w:after="40"/>
            </w:pPr>
            <w:r w:rsidRPr="009B5FD0">
              <w:t>interpret data to identify, describe and compare distributions</w:t>
            </w:r>
            <w:r w:rsidR="003C05E0" w:rsidRPr="009B5FD0">
              <w:t xml:space="preserve"> and </w:t>
            </w:r>
            <w:r w:rsidRPr="009B5FD0">
              <w:t>trends</w:t>
            </w:r>
          </w:p>
          <w:p w14:paraId="105D3FBD" w14:textId="77777777" w:rsidR="000121E8" w:rsidRPr="009B5FD0" w:rsidRDefault="003C05E0" w:rsidP="00D105BC">
            <w:pPr>
              <w:pStyle w:val="Bullet3space95ptatleast12"/>
            </w:pPr>
            <w:r w:rsidRPr="009B5FD0">
              <w:t>present ideas, findings</w:t>
            </w:r>
            <w:r w:rsidR="00140155" w:rsidRPr="009B5FD0">
              <w:t xml:space="preserve"> and conclusions in a range of communication forms that incorporate source materials, mapping, communication conventions and discipline-specific terms.</w:t>
            </w:r>
          </w:p>
        </w:tc>
      </w:tr>
      <w:tr w:rsidR="000121E8" w:rsidRPr="009B5FD0" w14:paraId="63A9B9FF" w14:textId="77777777" w:rsidTr="00DF4C5E">
        <w:trPr>
          <w:trHeight w:val="817"/>
        </w:trPr>
        <w:tc>
          <w:tcPr>
            <w:tcW w:w="1300" w:type="dxa"/>
            <w:shd w:val="clear" w:color="auto" w:fill="FDC7B9"/>
          </w:tcPr>
          <w:p w14:paraId="408B616A" w14:textId="77777777" w:rsidR="000121E8" w:rsidRPr="009B5FD0" w:rsidRDefault="000121E8" w:rsidP="00273B17">
            <w:pPr>
              <w:pStyle w:val="Bodytext95pt0spacesingle"/>
              <w:rPr>
                <w:rStyle w:val="BodytextBold"/>
                <w:rFonts w:ascii="Arial Bold" w:hAnsi="Arial Bold" w:hint="eastAsia"/>
                <w:spacing w:val="4"/>
              </w:rPr>
            </w:pPr>
            <w:r w:rsidRPr="009B5FD0">
              <w:rPr>
                <w:rStyle w:val="BodytextBold"/>
                <w:rFonts w:ascii="Arial Bold" w:hAnsi="Arial Bold"/>
                <w:spacing w:val="4"/>
              </w:rPr>
              <w:t>General capabilities and cross-curriculum priorities</w:t>
            </w:r>
          </w:p>
        </w:tc>
        <w:tc>
          <w:tcPr>
            <w:tcW w:w="4535" w:type="dxa"/>
          </w:tcPr>
          <w:p w14:paraId="3E24F886" w14:textId="77777777" w:rsidR="000121E8" w:rsidRPr="009B5FD0" w:rsidRDefault="000121E8" w:rsidP="00273B17">
            <w:pPr>
              <w:pStyle w:val="Bodytext95pt6spaceatleast12"/>
            </w:pPr>
            <w:r w:rsidRPr="009B5FD0">
              <w:t>Opportunities to engage with:</w:t>
            </w:r>
          </w:p>
          <w:p w14:paraId="2B5EFE6E" w14:textId="77777777" w:rsidR="000121E8" w:rsidRPr="009B5FD0" w:rsidRDefault="000121E8" w:rsidP="00137392">
            <w:pPr>
              <w:pStyle w:val="Bodytext95pt6spaceatleast12"/>
              <w:rPr>
                <w:vertAlign w:val="subscript"/>
              </w:rPr>
            </w:pPr>
            <w:r w:rsidRPr="009B5FD0">
              <w:rPr>
                <w:rFonts w:cs="Arial"/>
                <w:noProof/>
                <w:lang w:eastAsia="zh-TW"/>
              </w:rPr>
              <mc:AlternateContent>
                <mc:Choice Requires="wpg">
                  <w:drawing>
                    <wp:inline distT="0" distB="0" distL="0" distR="0" wp14:anchorId="3A10BCCD" wp14:editId="2F27DAF1">
                      <wp:extent cx="121494" cy="134596"/>
                      <wp:effectExtent l="0" t="0" r="5715" b="0"/>
                      <wp:docPr id="1170" name="Group 1170"/>
                      <wp:cNvGraphicFramePr>
                        <a:graphicFrameLocks xmlns:a="http://schemas.openxmlformats.org/drawingml/2006/main" noChangeAspect="1"/>
                      </wp:cNvGraphicFramePr>
                      <a:graphic xmlns:a="http://schemas.openxmlformats.org/drawingml/2006/main">
                        <a:graphicData uri="http://schemas.microsoft.com/office/word/2010/wordprocessingGroup">
                          <wpg:wgp>
                            <wpg:cNvGrpSpPr>
                              <a:grpSpLocks noChangeAspect="1"/>
                            </wpg:cNvGrpSpPr>
                            <wpg:grpSpPr bwMode="auto">
                              <a:xfrm>
                                <a:off x="0" y="0"/>
                                <a:ext cx="121494" cy="134596"/>
                                <a:chOff x="0" y="0"/>
                                <a:chExt cx="199" cy="231"/>
                              </a:xfrm>
                              <a:solidFill>
                                <a:srgbClr val="DB3F30"/>
                              </a:solidFill>
                            </wpg:grpSpPr>
                            <wps:wsp>
                              <wps:cNvPr id="1171" name="Freeform 3"/>
                              <wps:cNvSpPr>
                                <a:spLocks/>
                              </wps:cNvSpPr>
                              <wps:spPr bwMode="auto">
                                <a:xfrm>
                                  <a:off x="0" y="0"/>
                                  <a:ext cx="199" cy="231"/>
                                </a:xfrm>
                                <a:custGeom>
                                  <a:avLst/>
                                  <a:gdLst>
                                    <a:gd name="T0" fmla="*/ 191 w 199"/>
                                    <a:gd name="T1" fmla="*/ 231 h 231"/>
                                    <a:gd name="T2" fmla="*/ 7 w 199"/>
                                    <a:gd name="T3" fmla="*/ 231 h 231"/>
                                    <a:gd name="T4" fmla="*/ 0 w 199"/>
                                    <a:gd name="T5" fmla="*/ 224 h 231"/>
                                    <a:gd name="T6" fmla="*/ 0 w 199"/>
                                    <a:gd name="T7" fmla="*/ 7 h 231"/>
                                    <a:gd name="T8" fmla="*/ 7 w 199"/>
                                    <a:gd name="T9" fmla="*/ 0 h 231"/>
                                    <a:gd name="T10" fmla="*/ 191 w 199"/>
                                    <a:gd name="T11" fmla="*/ 0 h 231"/>
                                    <a:gd name="T12" fmla="*/ 199 w 199"/>
                                    <a:gd name="T13" fmla="*/ 7 h 231"/>
                                    <a:gd name="T14" fmla="*/ 198 w 199"/>
                                    <a:gd name="T15" fmla="*/ 16 h 231"/>
                                    <a:gd name="T16" fmla="*/ 16 w 199"/>
                                    <a:gd name="T17" fmla="*/ 16 h 231"/>
                                    <a:gd name="T18" fmla="*/ 16 w 199"/>
                                    <a:gd name="T19" fmla="*/ 215 h 231"/>
                                    <a:gd name="T20" fmla="*/ 198 w 199"/>
                                    <a:gd name="T21" fmla="*/ 215 h 231"/>
                                    <a:gd name="T22" fmla="*/ 198 w 199"/>
                                    <a:gd name="T23" fmla="*/ 224 h 231"/>
                                    <a:gd name="T24" fmla="*/ 191 w 199"/>
                                    <a:gd name="T25" fmla="*/ 231 h 231"/>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Lst>
                                  <a:rect l="0" t="0" r="r" b="b"/>
                                  <a:pathLst>
                                    <a:path w="199" h="231">
                                      <a:moveTo>
                                        <a:pt x="191" y="231"/>
                                      </a:moveTo>
                                      <a:lnTo>
                                        <a:pt x="7" y="231"/>
                                      </a:lnTo>
                                      <a:lnTo>
                                        <a:pt x="0" y="224"/>
                                      </a:lnTo>
                                      <a:lnTo>
                                        <a:pt x="0" y="7"/>
                                      </a:lnTo>
                                      <a:lnTo>
                                        <a:pt x="7" y="0"/>
                                      </a:lnTo>
                                      <a:lnTo>
                                        <a:pt x="191" y="0"/>
                                      </a:lnTo>
                                      <a:lnTo>
                                        <a:pt x="199" y="7"/>
                                      </a:lnTo>
                                      <a:lnTo>
                                        <a:pt x="198" y="16"/>
                                      </a:lnTo>
                                      <a:lnTo>
                                        <a:pt x="16" y="16"/>
                                      </a:lnTo>
                                      <a:lnTo>
                                        <a:pt x="16" y="215"/>
                                      </a:lnTo>
                                      <a:lnTo>
                                        <a:pt x="198" y="215"/>
                                      </a:lnTo>
                                      <a:lnTo>
                                        <a:pt x="198" y="224"/>
                                      </a:lnTo>
                                      <a:lnTo>
                                        <a:pt x="191" y="231"/>
                                      </a:lnTo>
                                      <a:close/>
                                    </a:path>
                                  </a:pathLst>
                                </a:custGeom>
                                <a:grpFill/>
                                <a:ln>
                                  <a:noFill/>
                                </a:ln>
                                <a:extLst>
                                  <a:ext uri="{91240B29-F687-4F45-9708-019B960494DF}">
                                    <a14:hiddenLine xmlns:a14="http://schemas.microsoft.com/office/drawing/2010/main" w="9525">
                                      <a:solidFill>
                                        <a:srgbClr val="000000"/>
                                      </a:solidFill>
                                      <a:round/>
                                      <a:headEnd/>
                                      <a:tailEnd/>
                                    </a14:hiddenLine>
                                  </a:ext>
                                </a:extLst>
                              </wps:spPr>
                              <wps:bodyPr rot="0" vert="horz" wrap="square" lIns="91440" tIns="45720" rIns="91440" bIns="45720" anchor="t" anchorCtr="0" upright="1">
                                <a:noAutofit/>
                              </wps:bodyPr>
                            </wps:wsp>
                            <wps:wsp>
                              <wps:cNvPr id="1172" name="Freeform 4"/>
                              <wps:cNvSpPr>
                                <a:spLocks/>
                              </wps:cNvSpPr>
                              <wps:spPr bwMode="auto">
                                <a:xfrm>
                                  <a:off x="0" y="0"/>
                                  <a:ext cx="199" cy="231"/>
                                </a:xfrm>
                                <a:custGeom>
                                  <a:avLst/>
                                  <a:gdLst>
                                    <a:gd name="T0" fmla="*/ 198 w 199"/>
                                    <a:gd name="T1" fmla="*/ 215 h 231"/>
                                    <a:gd name="T2" fmla="*/ 182 w 199"/>
                                    <a:gd name="T3" fmla="*/ 215 h 231"/>
                                    <a:gd name="T4" fmla="*/ 182 w 199"/>
                                    <a:gd name="T5" fmla="*/ 32 h 231"/>
                                    <a:gd name="T6" fmla="*/ 182 w 199"/>
                                    <a:gd name="T7" fmla="*/ 16 h 231"/>
                                    <a:gd name="T8" fmla="*/ 198 w 199"/>
                                    <a:gd name="T9" fmla="*/ 16 h 231"/>
                                    <a:gd name="T10" fmla="*/ 198 w 199"/>
                                    <a:gd name="T11" fmla="*/ 215 h 231"/>
                                  </a:gdLst>
                                  <a:ahLst/>
                                  <a:cxnLst>
                                    <a:cxn ang="0">
                                      <a:pos x="T0" y="T1"/>
                                    </a:cxn>
                                    <a:cxn ang="0">
                                      <a:pos x="T2" y="T3"/>
                                    </a:cxn>
                                    <a:cxn ang="0">
                                      <a:pos x="T4" y="T5"/>
                                    </a:cxn>
                                    <a:cxn ang="0">
                                      <a:pos x="T6" y="T7"/>
                                    </a:cxn>
                                    <a:cxn ang="0">
                                      <a:pos x="T8" y="T9"/>
                                    </a:cxn>
                                    <a:cxn ang="0">
                                      <a:pos x="T10" y="T11"/>
                                    </a:cxn>
                                  </a:cxnLst>
                                  <a:rect l="0" t="0" r="r" b="b"/>
                                  <a:pathLst>
                                    <a:path w="199" h="231">
                                      <a:moveTo>
                                        <a:pt x="198" y="215"/>
                                      </a:moveTo>
                                      <a:lnTo>
                                        <a:pt x="182" y="215"/>
                                      </a:lnTo>
                                      <a:lnTo>
                                        <a:pt x="182" y="32"/>
                                      </a:lnTo>
                                      <a:lnTo>
                                        <a:pt x="182" y="16"/>
                                      </a:lnTo>
                                      <a:lnTo>
                                        <a:pt x="198" y="16"/>
                                      </a:lnTo>
                                      <a:lnTo>
                                        <a:pt x="198" y="215"/>
                                      </a:lnTo>
                                      <a:close/>
                                    </a:path>
                                  </a:pathLst>
                                </a:custGeom>
                                <a:grpFill/>
                                <a:ln>
                                  <a:noFill/>
                                </a:ln>
                                <a:extLst>
                                  <a:ext uri="{91240B29-F687-4F45-9708-019B960494DF}">
                                    <a14:hiddenLine xmlns:a14="http://schemas.microsoft.com/office/drawing/2010/main" w="9525">
                                      <a:solidFill>
                                        <a:srgbClr val="000000"/>
                                      </a:solidFill>
                                      <a:round/>
                                      <a:headEnd/>
                                      <a:tailEnd/>
                                    </a14:hiddenLine>
                                  </a:ext>
                                </a:extLst>
                              </wps:spPr>
                              <wps:bodyPr rot="0" vert="horz" wrap="square" lIns="91440" tIns="45720" rIns="91440" bIns="45720" anchor="t" anchorCtr="0" upright="1">
                                <a:noAutofit/>
                              </wps:bodyPr>
                            </wps:wsp>
                            <wps:wsp>
                              <wps:cNvPr id="3008" name="Freeform 5"/>
                              <wps:cNvSpPr>
                                <a:spLocks/>
                              </wps:cNvSpPr>
                              <wps:spPr bwMode="auto">
                                <a:xfrm>
                                  <a:off x="0" y="0"/>
                                  <a:ext cx="199" cy="231"/>
                                </a:xfrm>
                                <a:custGeom>
                                  <a:avLst/>
                                  <a:gdLst>
                                    <a:gd name="T0" fmla="*/ 162 w 199"/>
                                    <a:gd name="T1" fmla="*/ 99 h 231"/>
                                    <a:gd name="T2" fmla="*/ 37 w 199"/>
                                    <a:gd name="T3" fmla="*/ 99 h 231"/>
                                    <a:gd name="T4" fmla="*/ 33 w 199"/>
                                    <a:gd name="T5" fmla="*/ 95 h 231"/>
                                    <a:gd name="T6" fmla="*/ 33 w 199"/>
                                    <a:gd name="T7" fmla="*/ 86 h 231"/>
                                    <a:gd name="T8" fmla="*/ 37 w 199"/>
                                    <a:gd name="T9" fmla="*/ 83 h 231"/>
                                    <a:gd name="T10" fmla="*/ 162 w 199"/>
                                    <a:gd name="T11" fmla="*/ 83 h 231"/>
                                    <a:gd name="T12" fmla="*/ 166 w 199"/>
                                    <a:gd name="T13" fmla="*/ 86 h 231"/>
                                    <a:gd name="T14" fmla="*/ 166 w 199"/>
                                    <a:gd name="T15" fmla="*/ 95 h 231"/>
                                    <a:gd name="T16" fmla="*/ 162 w 199"/>
                                    <a:gd name="T17" fmla="*/ 99 h 231"/>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Lst>
                                  <a:rect l="0" t="0" r="r" b="b"/>
                                  <a:pathLst>
                                    <a:path w="199" h="231">
                                      <a:moveTo>
                                        <a:pt x="162" y="99"/>
                                      </a:moveTo>
                                      <a:lnTo>
                                        <a:pt x="37" y="99"/>
                                      </a:lnTo>
                                      <a:lnTo>
                                        <a:pt x="33" y="95"/>
                                      </a:lnTo>
                                      <a:lnTo>
                                        <a:pt x="33" y="86"/>
                                      </a:lnTo>
                                      <a:lnTo>
                                        <a:pt x="37" y="83"/>
                                      </a:lnTo>
                                      <a:lnTo>
                                        <a:pt x="162" y="83"/>
                                      </a:lnTo>
                                      <a:lnTo>
                                        <a:pt x="166" y="86"/>
                                      </a:lnTo>
                                      <a:lnTo>
                                        <a:pt x="166" y="95"/>
                                      </a:lnTo>
                                      <a:lnTo>
                                        <a:pt x="162" y="99"/>
                                      </a:lnTo>
                                      <a:close/>
                                    </a:path>
                                  </a:pathLst>
                                </a:custGeom>
                                <a:grpFill/>
                                <a:ln>
                                  <a:noFill/>
                                </a:ln>
                                <a:extLst>
                                  <a:ext uri="{91240B29-F687-4F45-9708-019B960494DF}">
                                    <a14:hiddenLine xmlns:a14="http://schemas.microsoft.com/office/drawing/2010/main" w="9525">
                                      <a:solidFill>
                                        <a:srgbClr val="000000"/>
                                      </a:solidFill>
                                      <a:round/>
                                      <a:headEnd/>
                                      <a:tailEnd/>
                                    </a14:hiddenLine>
                                  </a:ext>
                                </a:extLst>
                              </wps:spPr>
                              <wps:bodyPr rot="0" vert="horz" wrap="square" lIns="91440" tIns="45720" rIns="91440" bIns="45720" anchor="t" anchorCtr="0" upright="1">
                                <a:noAutofit/>
                              </wps:bodyPr>
                            </wps:wsp>
                            <wps:wsp>
                              <wps:cNvPr id="3009" name="Freeform 6"/>
                              <wps:cNvSpPr>
                                <a:spLocks/>
                              </wps:cNvSpPr>
                              <wps:spPr bwMode="auto">
                                <a:xfrm>
                                  <a:off x="0" y="0"/>
                                  <a:ext cx="199" cy="231"/>
                                </a:xfrm>
                                <a:custGeom>
                                  <a:avLst/>
                                  <a:gdLst>
                                    <a:gd name="T0" fmla="*/ 162 w 199"/>
                                    <a:gd name="T1" fmla="*/ 132 h 231"/>
                                    <a:gd name="T2" fmla="*/ 37 w 199"/>
                                    <a:gd name="T3" fmla="*/ 132 h 231"/>
                                    <a:gd name="T4" fmla="*/ 33 w 199"/>
                                    <a:gd name="T5" fmla="*/ 129 h 231"/>
                                    <a:gd name="T6" fmla="*/ 33 w 199"/>
                                    <a:gd name="T7" fmla="*/ 120 h 231"/>
                                    <a:gd name="T8" fmla="*/ 36 w 199"/>
                                    <a:gd name="T9" fmla="*/ 116 h 231"/>
                                    <a:gd name="T10" fmla="*/ 162 w 199"/>
                                    <a:gd name="T11" fmla="*/ 116 h 231"/>
                                    <a:gd name="T12" fmla="*/ 166 w 199"/>
                                    <a:gd name="T13" fmla="*/ 120 h 231"/>
                                    <a:gd name="T14" fmla="*/ 166 w 199"/>
                                    <a:gd name="T15" fmla="*/ 129 h 231"/>
                                    <a:gd name="T16" fmla="*/ 162 w 199"/>
                                    <a:gd name="T17" fmla="*/ 132 h 231"/>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Lst>
                                  <a:rect l="0" t="0" r="r" b="b"/>
                                  <a:pathLst>
                                    <a:path w="199" h="231">
                                      <a:moveTo>
                                        <a:pt x="162" y="132"/>
                                      </a:moveTo>
                                      <a:lnTo>
                                        <a:pt x="37" y="132"/>
                                      </a:lnTo>
                                      <a:lnTo>
                                        <a:pt x="33" y="129"/>
                                      </a:lnTo>
                                      <a:lnTo>
                                        <a:pt x="33" y="120"/>
                                      </a:lnTo>
                                      <a:lnTo>
                                        <a:pt x="36" y="116"/>
                                      </a:lnTo>
                                      <a:lnTo>
                                        <a:pt x="162" y="116"/>
                                      </a:lnTo>
                                      <a:lnTo>
                                        <a:pt x="166" y="120"/>
                                      </a:lnTo>
                                      <a:lnTo>
                                        <a:pt x="166" y="129"/>
                                      </a:lnTo>
                                      <a:lnTo>
                                        <a:pt x="162" y="132"/>
                                      </a:lnTo>
                                      <a:close/>
                                    </a:path>
                                  </a:pathLst>
                                </a:custGeom>
                                <a:grpFill/>
                                <a:ln>
                                  <a:noFill/>
                                </a:ln>
                                <a:extLst>
                                  <a:ext uri="{91240B29-F687-4F45-9708-019B960494DF}">
                                    <a14:hiddenLine xmlns:a14="http://schemas.microsoft.com/office/drawing/2010/main" w="9525">
                                      <a:solidFill>
                                        <a:srgbClr val="000000"/>
                                      </a:solidFill>
                                      <a:round/>
                                      <a:headEnd/>
                                      <a:tailEnd/>
                                    </a14:hiddenLine>
                                  </a:ext>
                                </a:extLst>
                              </wps:spPr>
                              <wps:bodyPr rot="0" vert="horz" wrap="square" lIns="91440" tIns="45720" rIns="91440" bIns="45720" anchor="t" anchorCtr="0" upright="1">
                                <a:noAutofit/>
                              </wps:bodyPr>
                            </wps:wsp>
                            <wps:wsp>
                              <wps:cNvPr id="3010" name="Freeform 7"/>
                              <wps:cNvSpPr>
                                <a:spLocks/>
                              </wps:cNvSpPr>
                              <wps:spPr bwMode="auto">
                                <a:xfrm>
                                  <a:off x="0" y="0"/>
                                  <a:ext cx="199" cy="231"/>
                                </a:xfrm>
                                <a:custGeom>
                                  <a:avLst/>
                                  <a:gdLst>
                                    <a:gd name="T0" fmla="*/ 162 w 199"/>
                                    <a:gd name="T1" fmla="*/ 165 h 231"/>
                                    <a:gd name="T2" fmla="*/ 37 w 199"/>
                                    <a:gd name="T3" fmla="*/ 165 h 231"/>
                                    <a:gd name="T4" fmla="*/ 33 w 199"/>
                                    <a:gd name="T5" fmla="*/ 161 h 231"/>
                                    <a:gd name="T6" fmla="*/ 33 w 199"/>
                                    <a:gd name="T7" fmla="*/ 152 h 231"/>
                                    <a:gd name="T8" fmla="*/ 37 w 199"/>
                                    <a:gd name="T9" fmla="*/ 149 h 231"/>
                                    <a:gd name="T10" fmla="*/ 162 w 199"/>
                                    <a:gd name="T11" fmla="*/ 149 h 231"/>
                                    <a:gd name="T12" fmla="*/ 166 w 199"/>
                                    <a:gd name="T13" fmla="*/ 152 h 231"/>
                                    <a:gd name="T14" fmla="*/ 166 w 199"/>
                                    <a:gd name="T15" fmla="*/ 161 h 231"/>
                                    <a:gd name="T16" fmla="*/ 162 w 199"/>
                                    <a:gd name="T17" fmla="*/ 165 h 231"/>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Lst>
                                  <a:rect l="0" t="0" r="r" b="b"/>
                                  <a:pathLst>
                                    <a:path w="199" h="231">
                                      <a:moveTo>
                                        <a:pt x="162" y="165"/>
                                      </a:moveTo>
                                      <a:lnTo>
                                        <a:pt x="37" y="165"/>
                                      </a:lnTo>
                                      <a:lnTo>
                                        <a:pt x="33" y="161"/>
                                      </a:lnTo>
                                      <a:lnTo>
                                        <a:pt x="33" y="152"/>
                                      </a:lnTo>
                                      <a:lnTo>
                                        <a:pt x="37" y="149"/>
                                      </a:lnTo>
                                      <a:lnTo>
                                        <a:pt x="162" y="149"/>
                                      </a:lnTo>
                                      <a:lnTo>
                                        <a:pt x="166" y="152"/>
                                      </a:lnTo>
                                      <a:lnTo>
                                        <a:pt x="166" y="161"/>
                                      </a:lnTo>
                                      <a:lnTo>
                                        <a:pt x="162" y="165"/>
                                      </a:lnTo>
                                      <a:close/>
                                    </a:path>
                                  </a:pathLst>
                                </a:custGeom>
                                <a:grpFill/>
                                <a:ln>
                                  <a:noFill/>
                                </a:ln>
                                <a:extLst>
                                  <a:ext uri="{91240B29-F687-4F45-9708-019B960494DF}">
                                    <a14:hiddenLine xmlns:a14="http://schemas.microsoft.com/office/drawing/2010/main" w="9525">
                                      <a:solidFill>
                                        <a:srgbClr val="000000"/>
                                      </a:solidFill>
                                      <a:round/>
                                      <a:headEnd/>
                                      <a:tailEnd/>
                                    </a14:hiddenLine>
                                  </a:ext>
                                </a:extLst>
                              </wps:spPr>
                              <wps:bodyPr rot="0" vert="horz" wrap="square" lIns="91440" tIns="45720" rIns="91440" bIns="45720" anchor="t" anchorCtr="0" upright="1">
                                <a:noAutofit/>
                              </wps:bodyPr>
                            </wps:wsp>
                            <wps:wsp>
                              <wps:cNvPr id="3011" name="Freeform 8"/>
                              <wps:cNvSpPr>
                                <a:spLocks/>
                              </wps:cNvSpPr>
                              <wps:spPr bwMode="auto">
                                <a:xfrm>
                                  <a:off x="0" y="0"/>
                                  <a:ext cx="199" cy="231"/>
                                </a:xfrm>
                                <a:custGeom>
                                  <a:avLst/>
                                  <a:gdLst>
                                    <a:gd name="T0" fmla="*/ 162 w 199"/>
                                    <a:gd name="T1" fmla="*/ 199 h 231"/>
                                    <a:gd name="T2" fmla="*/ 37 w 199"/>
                                    <a:gd name="T3" fmla="*/ 199 h 231"/>
                                    <a:gd name="T4" fmla="*/ 33 w 199"/>
                                    <a:gd name="T5" fmla="*/ 195 h 231"/>
                                    <a:gd name="T6" fmla="*/ 33 w 199"/>
                                    <a:gd name="T7" fmla="*/ 186 h 231"/>
                                    <a:gd name="T8" fmla="*/ 37 w 199"/>
                                    <a:gd name="T9" fmla="*/ 182 h 231"/>
                                    <a:gd name="T10" fmla="*/ 162 w 199"/>
                                    <a:gd name="T11" fmla="*/ 182 h 231"/>
                                    <a:gd name="T12" fmla="*/ 166 w 199"/>
                                    <a:gd name="T13" fmla="*/ 186 h 231"/>
                                    <a:gd name="T14" fmla="*/ 166 w 199"/>
                                    <a:gd name="T15" fmla="*/ 195 h 231"/>
                                    <a:gd name="T16" fmla="*/ 162 w 199"/>
                                    <a:gd name="T17" fmla="*/ 199 h 231"/>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Lst>
                                  <a:rect l="0" t="0" r="r" b="b"/>
                                  <a:pathLst>
                                    <a:path w="199" h="231">
                                      <a:moveTo>
                                        <a:pt x="162" y="199"/>
                                      </a:moveTo>
                                      <a:lnTo>
                                        <a:pt x="37" y="199"/>
                                      </a:lnTo>
                                      <a:lnTo>
                                        <a:pt x="33" y="195"/>
                                      </a:lnTo>
                                      <a:lnTo>
                                        <a:pt x="33" y="186"/>
                                      </a:lnTo>
                                      <a:lnTo>
                                        <a:pt x="37" y="182"/>
                                      </a:lnTo>
                                      <a:lnTo>
                                        <a:pt x="162" y="182"/>
                                      </a:lnTo>
                                      <a:lnTo>
                                        <a:pt x="166" y="186"/>
                                      </a:lnTo>
                                      <a:lnTo>
                                        <a:pt x="166" y="195"/>
                                      </a:lnTo>
                                      <a:lnTo>
                                        <a:pt x="162" y="199"/>
                                      </a:lnTo>
                                      <a:close/>
                                    </a:path>
                                  </a:pathLst>
                                </a:custGeom>
                                <a:grpFill/>
                                <a:ln>
                                  <a:noFill/>
                                </a:ln>
                                <a:extLst>
                                  <a:ext uri="{91240B29-F687-4F45-9708-019B960494DF}">
                                    <a14:hiddenLine xmlns:a14="http://schemas.microsoft.com/office/drawing/2010/main" w="9525">
                                      <a:solidFill>
                                        <a:srgbClr val="000000"/>
                                      </a:solidFill>
                                      <a:round/>
                                      <a:headEnd/>
                                      <a:tailEnd/>
                                    </a14:hiddenLine>
                                  </a:ext>
                                </a:extLst>
                              </wps:spPr>
                              <wps:bodyPr rot="0" vert="horz" wrap="square" lIns="91440" tIns="45720" rIns="91440" bIns="45720" anchor="t" anchorCtr="0" upright="1">
                                <a:noAutofit/>
                              </wps:bodyPr>
                            </wps:wsp>
                          </wpg:wgp>
                        </a:graphicData>
                      </a:graphic>
                    </wp:inline>
                  </w:drawing>
                </mc:Choice>
                <mc:Fallback>
                  <w:pict>
                    <v:group w14:anchorId="1918F351" id="Group 1170" o:spid="_x0000_s1026" style="width:9.55pt;height:10.6pt;mso-position-horizontal-relative:char;mso-position-vertical-relative:line" coordsize="199,231"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">
                      <o:lock v:ext="edit" aspectratio="t"/>
                      <v:shape id="Freeform 3" o:spid="_x0000_s1027" style="position:absolute;width:199;height:231;visibility:visible;mso-wrap-style:square;v-text-anchor:top" coordsize="199,231"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" path="m191,231l7,231,,224,,7,7,,191,r8,7l198,16,16,16r,199l198,215r,9l191,231xe" filled="f" stroked="f">
                        <v:path arrowok="t" o:connecttype="custom" o:connectlocs="191,231;7,231;0,224;0,7;7,0;191,0;199,7;198,16;16,16;16,215;198,215;198,224;191,231" o:connectangles="0,0,0,0,0,0,0,0,0,0,0,0,0"/>
                      </v:shape>
                      <v:shape id="Freeform 4" o:spid="_x0000_s1028" style="position:absolute;width:199;height:231;visibility:visible;mso-wrap-style:square;v-text-anchor:top" coordsize="199,231"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" path="m198,215r-16,l182,32r,-16l198,16r,199xe" filled="f" stroked="f">
                        <v:path arrowok="t" o:connecttype="custom" o:connectlocs="198,215;182,215;182,32;182,16;198,16;198,215" o:connectangles="0,0,0,0,0,0"/>
                      </v:shape>
                      <v:shape id="Freeform 5" o:spid="_x0000_s1029" style="position:absolute;width:199;height:231;visibility:visible;mso-wrap-style:square;v-text-anchor:top" coordsize="199,231"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" path="m162,99l37,99,33,95r,-9l37,83r125,l166,86r,9l162,99xe" filled="f" stroked="f">
                        <v:path arrowok="t" o:connecttype="custom" o:connectlocs="162,99;37,99;33,95;33,86;37,83;162,83;166,86;166,95;162,99" o:connectangles="0,0,0,0,0,0,0,0,0"/>
                      </v:shape>
                      <v:shape id="Freeform 6" o:spid="_x0000_s1030" style="position:absolute;width:199;height:231;visibility:visible;mso-wrap-style:square;v-text-anchor:top" coordsize="199,231"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" path="m162,132r-125,l33,129r,-9l36,116r126,l166,120r,9l162,132xe" filled="f" stroked="f">
                        <v:path arrowok="t" o:connecttype="custom" o:connectlocs="162,132;37,132;33,129;33,120;36,116;162,116;166,120;166,129;162,132" o:connectangles="0,0,0,0,0,0,0,0,0"/>
                      </v:shape>
                      <v:shape id="Freeform 7" o:spid="_x0000_s1031" style="position:absolute;width:199;height:231;visibility:visible;mso-wrap-style:square;v-text-anchor:top" coordsize="199,231"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" path="m162,165r-125,l33,161r,-9l37,149r125,l166,152r,9l162,165xe" filled="f" stroked="f">
                        <v:path arrowok="t" o:connecttype="custom" o:connectlocs="162,165;37,165;33,161;33,152;37,149;162,149;166,152;166,161;162,165" o:connectangles="0,0,0,0,0,0,0,0,0"/>
                      </v:shape>
                      <v:shape id="Freeform 8" o:spid="_x0000_s1032" style="position:absolute;width:199;height:231;visibility:visible;mso-wrap-style:square;v-text-anchor:top" coordsize="199,231"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" path="m162,199r-125,l33,195r,-9l37,182r125,l166,186r,9l162,199xe" filled="f" stroked="f">
                        <v:path arrowok="t" o:connecttype="custom" o:connectlocs="162,199;37,199;33,195;33,186;37,182;162,182;166,186;166,195;162,199" o:connectangles="0,0,0,0,0,0,0,0,0"/>
                      </v:shape>
                      <w10:anchorlock/>
                    </v:group>
                  </w:pict>
                </mc:Fallback>
              </mc:AlternateContent>
            </w:r>
            <w:r w:rsidR="00273B17" w:rsidRPr="009B5FD0">
              <w:rPr>
                <w:noProof/>
              </w:rPr>
              <w:t xml:space="preserve"> </w:t>
            </w:r>
            <w:r w:rsidR="007B0796" w:rsidRPr="009B5FD0">
              <w:rPr>
                <w:rFonts w:cs="Arial"/>
                <w:noProof/>
                <w:lang w:eastAsia="zh-TW"/>
              </w:rPr>
              <mc:AlternateContent>
                <mc:Choice Requires="wpg">
                  <w:drawing>
                    <wp:inline distT="0" distB="0" distL="0" distR="0" wp14:anchorId="27071A8E" wp14:editId="56928C9B">
                      <wp:extent cx="134282" cy="134282"/>
                      <wp:effectExtent l="0" t="0" r="0" b="0"/>
                      <wp:docPr id="12" name="Group 12"/>
                      <wp:cNvGraphicFramePr>
                        <a:graphicFrameLocks xmlns:a="http://schemas.openxmlformats.org/drawingml/2006/main" noChangeAspect="1"/>
                      </wp:cNvGraphicFramePr>
                      <a:graphic xmlns:a="http://schemas.openxmlformats.org/drawingml/2006/main">
                        <a:graphicData uri="http://schemas.microsoft.com/office/word/2010/wordprocessingGroup">
                          <wpg:wgp>
                            <wpg:cNvGrpSpPr>
                              <a:grpSpLocks noChangeAspect="1"/>
                            </wpg:cNvGrpSpPr>
                            <wpg:grpSpPr bwMode="auto">
                              <a:xfrm>
                                <a:off x="0" y="0"/>
                                <a:ext cx="134282" cy="134282"/>
                                <a:chOff x="0" y="0"/>
                                <a:chExt cx="247" cy="246"/>
                              </a:xfrm>
                              <a:solidFill>
                                <a:srgbClr val="DB3F30"/>
                              </a:solidFill>
                            </wpg:grpSpPr>
                            <wps:wsp>
                              <wps:cNvPr id="17" name="Freeform 17"/>
                              <wps:cNvSpPr>
                                <a:spLocks/>
                              </wps:cNvSpPr>
                              <wps:spPr bwMode="auto">
                                <a:xfrm>
                                  <a:off x="0" y="0"/>
                                  <a:ext cx="247" cy="246"/>
                                </a:xfrm>
                                <a:custGeom>
                                  <a:avLst/>
                                  <a:gdLst>
                                    <a:gd name="T0" fmla="*/ 123 w 247"/>
                                    <a:gd name="T1" fmla="*/ 123 h 246"/>
                                    <a:gd name="T2" fmla="*/ 0 w 247"/>
                                    <a:gd name="T3" fmla="*/ 123 h 246"/>
                                    <a:gd name="T4" fmla="*/ 0 w 247"/>
                                    <a:gd name="T5" fmla="*/ 0 h 246"/>
                                    <a:gd name="T6" fmla="*/ 123 w 247"/>
                                    <a:gd name="T7" fmla="*/ 0 h 246"/>
                                    <a:gd name="T8" fmla="*/ 123 w 247"/>
                                    <a:gd name="T9" fmla="*/ 25 h 246"/>
                                    <a:gd name="T10" fmla="*/ 57 w 247"/>
                                    <a:gd name="T11" fmla="*/ 25 h 246"/>
                                    <a:gd name="T12" fmla="*/ 53 w 247"/>
                                    <a:gd name="T13" fmla="*/ 28 h 246"/>
                                    <a:gd name="T14" fmla="*/ 53 w 247"/>
                                    <a:gd name="T15" fmla="*/ 56 h 246"/>
                                    <a:gd name="T16" fmla="*/ 26 w 247"/>
                                    <a:gd name="T17" fmla="*/ 56 h 246"/>
                                    <a:gd name="T18" fmla="*/ 22 w 247"/>
                                    <a:gd name="T19" fmla="*/ 59 h 246"/>
                                    <a:gd name="T20" fmla="*/ 22 w 247"/>
                                    <a:gd name="T21" fmla="*/ 67 h 246"/>
                                    <a:gd name="T22" fmla="*/ 25 w 247"/>
                                    <a:gd name="T23" fmla="*/ 71 h 246"/>
                                    <a:gd name="T24" fmla="*/ 54 w 247"/>
                                    <a:gd name="T25" fmla="*/ 71 h 246"/>
                                    <a:gd name="T26" fmla="*/ 54 w 247"/>
                                    <a:gd name="T27" fmla="*/ 98 h 246"/>
                                    <a:gd name="T28" fmla="*/ 57 w 247"/>
                                    <a:gd name="T29" fmla="*/ 102 h 246"/>
                                    <a:gd name="T30" fmla="*/ 123 w 247"/>
                                    <a:gd name="T31" fmla="*/ 102 h 246"/>
                                    <a:gd name="T32" fmla="*/ 123 w 247"/>
                                    <a:gd name="T33" fmla="*/ 123 h 246"/>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 ang="0">
                                      <a:pos x="T30" y="T31"/>
                                    </a:cxn>
                                    <a:cxn ang="0">
                                      <a:pos x="T32" y="T33"/>
                                    </a:cxn>
                                  </a:cxnLst>
                                  <a:rect l="0" t="0" r="r" b="b"/>
                                  <a:pathLst>
                                    <a:path w="247" h="246">
                                      <a:moveTo>
                                        <a:pt x="123" y="123"/>
                                      </a:moveTo>
                                      <a:lnTo>
                                        <a:pt x="0" y="123"/>
                                      </a:lnTo>
                                      <a:lnTo>
                                        <a:pt x="0" y="0"/>
                                      </a:lnTo>
                                      <a:lnTo>
                                        <a:pt x="123" y="0"/>
                                      </a:lnTo>
                                      <a:lnTo>
                                        <a:pt x="123" y="25"/>
                                      </a:lnTo>
                                      <a:lnTo>
                                        <a:pt x="57" y="25"/>
                                      </a:lnTo>
                                      <a:lnTo>
                                        <a:pt x="53" y="28"/>
                                      </a:lnTo>
                                      <a:lnTo>
                                        <a:pt x="53" y="56"/>
                                      </a:lnTo>
                                      <a:lnTo>
                                        <a:pt x="26" y="56"/>
                                      </a:lnTo>
                                      <a:lnTo>
                                        <a:pt x="22" y="59"/>
                                      </a:lnTo>
                                      <a:lnTo>
                                        <a:pt x="22" y="67"/>
                                      </a:lnTo>
                                      <a:lnTo>
                                        <a:pt x="25" y="71"/>
                                      </a:lnTo>
                                      <a:lnTo>
                                        <a:pt x="54" y="71"/>
                                      </a:lnTo>
                                      <a:lnTo>
                                        <a:pt x="54" y="98"/>
                                      </a:lnTo>
                                      <a:lnTo>
                                        <a:pt x="57" y="102"/>
                                      </a:lnTo>
                                      <a:lnTo>
                                        <a:pt x="123" y="102"/>
                                      </a:lnTo>
                                      <a:lnTo>
                                        <a:pt x="123" y="123"/>
                                      </a:lnTo>
                                      <a:close/>
                                    </a:path>
                                  </a:pathLst>
                                </a:custGeom>
                                <a:grpFill/>
                                <a:ln>
                                  <a:noFill/>
                                </a:ln>
                                <a:extLst>
                                  <a:ext uri="{91240B29-F687-4F45-9708-019B960494DF}">
                                    <a14:hiddenLine xmlns:a14="http://schemas.microsoft.com/office/drawing/2010/main" w="9525">
                                      <a:solidFill>
                                        <a:srgbClr val="000000"/>
                                      </a:solidFill>
                                      <a:round/>
                                      <a:headEnd/>
                                      <a:tailEnd/>
                                    </a14:hiddenLine>
                                  </a:ext>
                                </a:extLst>
                              </wps:spPr>
                              <wps:bodyPr rot="0" vert="horz" wrap="square" lIns="91440" tIns="45720" rIns="91440" bIns="45720" anchor="t" anchorCtr="0" upright="1">
                                <a:noAutofit/>
                              </wps:bodyPr>
                            </wps:wsp>
                            <wps:wsp>
                              <wps:cNvPr id="18" name="Freeform 37"/>
                              <wps:cNvSpPr>
                                <a:spLocks/>
                              </wps:cNvSpPr>
                              <wps:spPr bwMode="auto">
                                <a:xfrm>
                                  <a:off x="0" y="0"/>
                                  <a:ext cx="247" cy="246"/>
                                </a:xfrm>
                                <a:custGeom>
                                  <a:avLst/>
                                  <a:gdLst>
                                    <a:gd name="T0" fmla="*/ 123 w 247"/>
                                    <a:gd name="T1" fmla="*/ 102 h 246"/>
                                    <a:gd name="T2" fmla="*/ 65 w 247"/>
                                    <a:gd name="T3" fmla="*/ 102 h 246"/>
                                    <a:gd name="T4" fmla="*/ 69 w 247"/>
                                    <a:gd name="T5" fmla="*/ 99 h 246"/>
                                    <a:gd name="T6" fmla="*/ 69 w 247"/>
                                    <a:gd name="T7" fmla="*/ 71 h 246"/>
                                    <a:gd name="T8" fmla="*/ 96 w 247"/>
                                    <a:gd name="T9" fmla="*/ 71 h 246"/>
                                    <a:gd name="T10" fmla="*/ 99 w 247"/>
                                    <a:gd name="T11" fmla="*/ 68 h 246"/>
                                    <a:gd name="T12" fmla="*/ 99 w 247"/>
                                    <a:gd name="T13" fmla="*/ 63 h 246"/>
                                    <a:gd name="T14" fmla="*/ 99 w 247"/>
                                    <a:gd name="T15" fmla="*/ 60 h 246"/>
                                    <a:gd name="T16" fmla="*/ 96 w 247"/>
                                    <a:gd name="T17" fmla="*/ 56 h 246"/>
                                    <a:gd name="T18" fmla="*/ 68 w 247"/>
                                    <a:gd name="T19" fmla="*/ 56 h 246"/>
                                    <a:gd name="T20" fmla="*/ 68 w 247"/>
                                    <a:gd name="T21" fmla="*/ 29 h 246"/>
                                    <a:gd name="T22" fmla="*/ 65 w 247"/>
                                    <a:gd name="T23" fmla="*/ 25 h 246"/>
                                    <a:gd name="T24" fmla="*/ 123 w 247"/>
                                    <a:gd name="T25" fmla="*/ 25 h 246"/>
                                    <a:gd name="T26" fmla="*/ 123 w 247"/>
                                    <a:gd name="T27" fmla="*/ 102 h 246"/>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Lst>
                                  <a:rect l="0" t="0" r="r" b="b"/>
                                  <a:pathLst>
                                    <a:path w="247" h="246">
                                      <a:moveTo>
                                        <a:pt x="123" y="102"/>
                                      </a:moveTo>
                                      <a:lnTo>
                                        <a:pt x="65" y="102"/>
                                      </a:lnTo>
                                      <a:lnTo>
                                        <a:pt x="69" y="99"/>
                                      </a:lnTo>
                                      <a:lnTo>
                                        <a:pt x="69" y="71"/>
                                      </a:lnTo>
                                      <a:lnTo>
                                        <a:pt x="96" y="71"/>
                                      </a:lnTo>
                                      <a:lnTo>
                                        <a:pt x="99" y="68"/>
                                      </a:lnTo>
                                      <a:lnTo>
                                        <a:pt x="99" y="63"/>
                                      </a:lnTo>
                                      <a:lnTo>
                                        <a:pt x="99" y="60"/>
                                      </a:lnTo>
                                      <a:lnTo>
                                        <a:pt x="96" y="56"/>
                                      </a:lnTo>
                                      <a:lnTo>
                                        <a:pt x="68" y="56"/>
                                      </a:lnTo>
                                      <a:lnTo>
                                        <a:pt x="68" y="29"/>
                                      </a:lnTo>
                                      <a:lnTo>
                                        <a:pt x="65" y="25"/>
                                      </a:lnTo>
                                      <a:lnTo>
                                        <a:pt x="123" y="25"/>
                                      </a:lnTo>
                                      <a:lnTo>
                                        <a:pt x="123" y="102"/>
                                      </a:lnTo>
                                      <a:close/>
                                    </a:path>
                                  </a:pathLst>
                                </a:custGeom>
                                <a:grpFill/>
                                <a:ln>
                                  <a:noFill/>
                                </a:ln>
                                <a:extLst>
                                  <a:ext uri="{91240B29-F687-4F45-9708-019B960494DF}">
                                    <a14:hiddenLine xmlns:a14="http://schemas.microsoft.com/office/drawing/2010/main" w="9525">
                                      <a:solidFill>
                                        <a:srgbClr val="000000"/>
                                      </a:solidFill>
                                      <a:round/>
                                      <a:headEnd/>
                                      <a:tailEnd/>
                                    </a14:hiddenLine>
                                  </a:ext>
                                </a:extLst>
                              </wps:spPr>
                              <wps:bodyPr rot="0" vert="horz" wrap="square" lIns="91440" tIns="45720" rIns="91440" bIns="45720" anchor="t" anchorCtr="0" upright="1">
                                <a:noAutofit/>
                              </wps:bodyPr>
                            </wps:wsp>
                            <wps:wsp>
                              <wps:cNvPr id="19" name="Freeform 38"/>
                              <wps:cNvSpPr>
                                <a:spLocks/>
                              </wps:cNvSpPr>
                              <wps:spPr bwMode="auto">
                                <a:xfrm>
                                  <a:off x="0" y="0"/>
                                  <a:ext cx="247" cy="246"/>
                                </a:xfrm>
                                <a:custGeom>
                                  <a:avLst/>
                                  <a:gdLst>
                                    <a:gd name="T0" fmla="*/ 220 w 247"/>
                                    <a:gd name="T1" fmla="*/ 69 h 246"/>
                                    <a:gd name="T2" fmla="*/ 150 w 247"/>
                                    <a:gd name="T3" fmla="*/ 69 h 246"/>
                                    <a:gd name="T4" fmla="*/ 147 w 247"/>
                                    <a:gd name="T5" fmla="*/ 66 h 246"/>
                                    <a:gd name="T6" fmla="*/ 147 w 247"/>
                                    <a:gd name="T7" fmla="*/ 58 h 246"/>
                                    <a:gd name="T8" fmla="*/ 150 w 247"/>
                                    <a:gd name="T9" fmla="*/ 54 h 246"/>
                                    <a:gd name="T10" fmla="*/ 220 w 247"/>
                                    <a:gd name="T11" fmla="*/ 54 h 246"/>
                                    <a:gd name="T12" fmla="*/ 223 w 247"/>
                                    <a:gd name="T13" fmla="*/ 58 h 246"/>
                                    <a:gd name="T14" fmla="*/ 223 w 247"/>
                                    <a:gd name="T15" fmla="*/ 66 h 246"/>
                                    <a:gd name="T16" fmla="*/ 220 w 247"/>
                                    <a:gd name="T17" fmla="*/ 69 h 246"/>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Lst>
                                  <a:rect l="0" t="0" r="r" b="b"/>
                                  <a:pathLst>
                                    <a:path w="247" h="246">
                                      <a:moveTo>
                                        <a:pt x="220" y="69"/>
                                      </a:moveTo>
                                      <a:lnTo>
                                        <a:pt x="150" y="69"/>
                                      </a:lnTo>
                                      <a:lnTo>
                                        <a:pt x="147" y="66"/>
                                      </a:lnTo>
                                      <a:lnTo>
                                        <a:pt x="147" y="58"/>
                                      </a:lnTo>
                                      <a:lnTo>
                                        <a:pt x="150" y="54"/>
                                      </a:lnTo>
                                      <a:lnTo>
                                        <a:pt x="220" y="54"/>
                                      </a:lnTo>
                                      <a:lnTo>
                                        <a:pt x="223" y="58"/>
                                      </a:lnTo>
                                      <a:lnTo>
                                        <a:pt x="223" y="66"/>
                                      </a:lnTo>
                                      <a:lnTo>
                                        <a:pt x="220" y="69"/>
                                      </a:lnTo>
                                      <a:close/>
                                    </a:path>
                                  </a:pathLst>
                                </a:custGeom>
                                <a:grpFill/>
                                <a:ln>
                                  <a:noFill/>
                                </a:ln>
                                <a:extLst>
                                  <a:ext uri="{91240B29-F687-4F45-9708-019B960494DF}">
                                    <a14:hiddenLine xmlns:a14="http://schemas.microsoft.com/office/drawing/2010/main" w="9525">
                                      <a:solidFill>
                                        <a:srgbClr val="000000"/>
                                      </a:solidFill>
                                      <a:round/>
                                      <a:headEnd/>
                                      <a:tailEnd/>
                                    </a14:hiddenLine>
                                  </a:ext>
                                </a:extLst>
                              </wps:spPr>
                              <wps:bodyPr rot="0" vert="horz" wrap="square" lIns="91440" tIns="45720" rIns="91440" bIns="45720" anchor="t" anchorCtr="0" upright="1">
                                <a:noAutofit/>
                              </wps:bodyPr>
                            </wps:wsp>
                            <wps:wsp>
                              <wps:cNvPr id="22" name="Freeform 39"/>
                              <wps:cNvSpPr>
                                <a:spLocks/>
                              </wps:cNvSpPr>
                              <wps:spPr bwMode="auto">
                                <a:xfrm>
                                  <a:off x="0" y="0"/>
                                  <a:ext cx="247" cy="246"/>
                                </a:xfrm>
                                <a:custGeom>
                                  <a:avLst/>
                                  <a:gdLst>
                                    <a:gd name="T0" fmla="*/ 247 w 247"/>
                                    <a:gd name="T1" fmla="*/ 246 h 246"/>
                                    <a:gd name="T2" fmla="*/ 123 w 247"/>
                                    <a:gd name="T3" fmla="*/ 246 h 246"/>
                                    <a:gd name="T4" fmla="*/ 123 w 247"/>
                                    <a:gd name="T5" fmla="*/ 123 h 246"/>
                                    <a:gd name="T6" fmla="*/ 247 w 247"/>
                                    <a:gd name="T7" fmla="*/ 123 h 246"/>
                                    <a:gd name="T8" fmla="*/ 247 w 247"/>
                                    <a:gd name="T9" fmla="*/ 146 h 246"/>
                                    <a:gd name="T10" fmla="*/ 182 w 247"/>
                                    <a:gd name="T11" fmla="*/ 146 h 246"/>
                                    <a:gd name="T12" fmla="*/ 179 w 247"/>
                                    <a:gd name="T13" fmla="*/ 150 h 246"/>
                                    <a:gd name="T14" fmla="*/ 180 w 247"/>
                                    <a:gd name="T15" fmla="*/ 153 h 246"/>
                                    <a:gd name="T16" fmla="*/ 180 w 247"/>
                                    <a:gd name="T17" fmla="*/ 157 h 246"/>
                                    <a:gd name="T18" fmla="*/ 183 w 247"/>
                                    <a:gd name="T19" fmla="*/ 161 h 246"/>
                                    <a:gd name="T20" fmla="*/ 247 w 247"/>
                                    <a:gd name="T21" fmla="*/ 161 h 246"/>
                                    <a:gd name="T22" fmla="*/ 247 w 247"/>
                                    <a:gd name="T23" fmla="*/ 177 h 246"/>
                                    <a:gd name="T24" fmla="*/ 152 w 247"/>
                                    <a:gd name="T25" fmla="*/ 177 h 246"/>
                                    <a:gd name="T26" fmla="*/ 149 w 247"/>
                                    <a:gd name="T27" fmla="*/ 180 h 246"/>
                                    <a:gd name="T28" fmla="*/ 149 w 247"/>
                                    <a:gd name="T29" fmla="*/ 188 h 246"/>
                                    <a:gd name="T30" fmla="*/ 152 w 247"/>
                                    <a:gd name="T31" fmla="*/ 192 h 246"/>
                                    <a:gd name="T32" fmla="*/ 247 w 247"/>
                                    <a:gd name="T33" fmla="*/ 192 h 246"/>
                                    <a:gd name="T34" fmla="*/ 247 w 247"/>
                                    <a:gd name="T35" fmla="*/ 208 h 246"/>
                                    <a:gd name="T36" fmla="*/ 183 w 247"/>
                                    <a:gd name="T37" fmla="*/ 208 h 246"/>
                                    <a:gd name="T38" fmla="*/ 180 w 247"/>
                                    <a:gd name="T39" fmla="*/ 211 h 246"/>
                                    <a:gd name="T40" fmla="*/ 180 w 247"/>
                                    <a:gd name="T41" fmla="*/ 219 h 246"/>
                                    <a:gd name="T42" fmla="*/ 182 w 247"/>
                                    <a:gd name="T43" fmla="*/ 223 h 246"/>
                                    <a:gd name="T44" fmla="*/ 247 w 247"/>
                                    <a:gd name="T45" fmla="*/ 223 h 246"/>
                                    <a:gd name="T46" fmla="*/ 247 w 247"/>
                                    <a:gd name="T47" fmla="*/ 246 h 246"/>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 ang="0">
                                      <a:pos x="T30" y="T31"/>
                                    </a:cxn>
                                    <a:cxn ang="0">
                                      <a:pos x="T32" y="T33"/>
                                    </a:cxn>
                                    <a:cxn ang="0">
                                      <a:pos x="T34" y="T35"/>
                                    </a:cxn>
                                    <a:cxn ang="0">
                                      <a:pos x="T36" y="T37"/>
                                    </a:cxn>
                                    <a:cxn ang="0">
                                      <a:pos x="T38" y="T39"/>
                                    </a:cxn>
                                    <a:cxn ang="0">
                                      <a:pos x="T40" y="T41"/>
                                    </a:cxn>
                                    <a:cxn ang="0">
                                      <a:pos x="T42" y="T43"/>
                                    </a:cxn>
                                    <a:cxn ang="0">
                                      <a:pos x="T44" y="T45"/>
                                    </a:cxn>
                                    <a:cxn ang="0">
                                      <a:pos x="T46" y="T47"/>
                                    </a:cxn>
                                  </a:cxnLst>
                                  <a:rect l="0" t="0" r="r" b="b"/>
                                  <a:pathLst>
                                    <a:path w="247" h="246">
                                      <a:moveTo>
                                        <a:pt x="247" y="246"/>
                                      </a:moveTo>
                                      <a:lnTo>
                                        <a:pt x="123" y="246"/>
                                      </a:lnTo>
                                      <a:lnTo>
                                        <a:pt x="123" y="123"/>
                                      </a:lnTo>
                                      <a:lnTo>
                                        <a:pt x="247" y="123"/>
                                      </a:lnTo>
                                      <a:lnTo>
                                        <a:pt x="247" y="146"/>
                                      </a:lnTo>
                                      <a:lnTo>
                                        <a:pt x="182" y="146"/>
                                      </a:lnTo>
                                      <a:lnTo>
                                        <a:pt x="179" y="150"/>
                                      </a:lnTo>
                                      <a:lnTo>
                                        <a:pt x="180" y="153"/>
                                      </a:lnTo>
                                      <a:lnTo>
                                        <a:pt x="180" y="157"/>
                                      </a:lnTo>
                                      <a:lnTo>
                                        <a:pt x="183" y="161"/>
                                      </a:lnTo>
                                      <a:lnTo>
                                        <a:pt x="247" y="161"/>
                                      </a:lnTo>
                                      <a:lnTo>
                                        <a:pt x="247" y="177"/>
                                      </a:lnTo>
                                      <a:lnTo>
                                        <a:pt x="152" y="177"/>
                                      </a:lnTo>
                                      <a:lnTo>
                                        <a:pt x="149" y="180"/>
                                      </a:lnTo>
                                      <a:lnTo>
                                        <a:pt x="149" y="188"/>
                                      </a:lnTo>
                                      <a:lnTo>
                                        <a:pt x="152" y="192"/>
                                      </a:lnTo>
                                      <a:lnTo>
                                        <a:pt x="247" y="192"/>
                                      </a:lnTo>
                                      <a:lnTo>
                                        <a:pt x="247" y="208"/>
                                      </a:lnTo>
                                      <a:lnTo>
                                        <a:pt x="183" y="208"/>
                                      </a:lnTo>
                                      <a:lnTo>
                                        <a:pt x="180" y="211"/>
                                      </a:lnTo>
                                      <a:lnTo>
                                        <a:pt x="180" y="219"/>
                                      </a:lnTo>
                                      <a:lnTo>
                                        <a:pt x="182" y="223"/>
                                      </a:lnTo>
                                      <a:lnTo>
                                        <a:pt x="247" y="223"/>
                                      </a:lnTo>
                                      <a:lnTo>
                                        <a:pt x="247" y="246"/>
                                      </a:lnTo>
                                      <a:close/>
                                    </a:path>
                                  </a:pathLst>
                                </a:custGeom>
                                <a:grpFill/>
                                <a:ln>
                                  <a:noFill/>
                                </a:ln>
                                <a:extLst>
                                  <a:ext uri="{91240B29-F687-4F45-9708-019B960494DF}">
                                    <a14:hiddenLine xmlns:a14="http://schemas.microsoft.com/office/drawing/2010/main" w="9525">
                                      <a:solidFill>
                                        <a:srgbClr val="000000"/>
                                      </a:solidFill>
                                      <a:round/>
                                      <a:headEnd/>
                                      <a:tailEnd/>
                                    </a14:hiddenLine>
                                  </a:ext>
                                </a:extLst>
                              </wps:spPr>
                              <wps:bodyPr rot="0" vert="horz" wrap="square" lIns="91440" tIns="45720" rIns="91440" bIns="45720" anchor="t" anchorCtr="0" upright="1">
                                <a:noAutofit/>
                              </wps:bodyPr>
                            </wps:wsp>
                            <wps:wsp>
                              <wps:cNvPr id="33" name="Freeform 40"/>
                              <wps:cNvSpPr>
                                <a:spLocks/>
                              </wps:cNvSpPr>
                              <wps:spPr bwMode="auto">
                                <a:xfrm>
                                  <a:off x="0" y="0"/>
                                  <a:ext cx="247" cy="246"/>
                                </a:xfrm>
                                <a:custGeom>
                                  <a:avLst/>
                                  <a:gdLst>
                                    <a:gd name="T0" fmla="*/ 247 w 247"/>
                                    <a:gd name="T1" fmla="*/ 161 h 246"/>
                                    <a:gd name="T2" fmla="*/ 191 w 247"/>
                                    <a:gd name="T3" fmla="*/ 161 h 246"/>
                                    <a:gd name="T4" fmla="*/ 195 w 247"/>
                                    <a:gd name="T5" fmla="*/ 158 h 246"/>
                                    <a:gd name="T6" fmla="*/ 195 w 247"/>
                                    <a:gd name="T7" fmla="*/ 150 h 246"/>
                                    <a:gd name="T8" fmla="*/ 192 w 247"/>
                                    <a:gd name="T9" fmla="*/ 146 h 246"/>
                                    <a:gd name="T10" fmla="*/ 247 w 247"/>
                                    <a:gd name="T11" fmla="*/ 146 h 246"/>
                                    <a:gd name="T12" fmla="*/ 247 w 247"/>
                                    <a:gd name="T13" fmla="*/ 161 h 246"/>
                                  </a:gdLst>
                                  <a:ahLst/>
                                  <a:cxnLst>
                                    <a:cxn ang="0">
                                      <a:pos x="T0" y="T1"/>
                                    </a:cxn>
                                    <a:cxn ang="0">
                                      <a:pos x="T2" y="T3"/>
                                    </a:cxn>
                                    <a:cxn ang="0">
                                      <a:pos x="T4" y="T5"/>
                                    </a:cxn>
                                    <a:cxn ang="0">
                                      <a:pos x="T6" y="T7"/>
                                    </a:cxn>
                                    <a:cxn ang="0">
                                      <a:pos x="T8" y="T9"/>
                                    </a:cxn>
                                    <a:cxn ang="0">
                                      <a:pos x="T10" y="T11"/>
                                    </a:cxn>
                                    <a:cxn ang="0">
                                      <a:pos x="T12" y="T13"/>
                                    </a:cxn>
                                  </a:cxnLst>
                                  <a:rect l="0" t="0" r="r" b="b"/>
                                  <a:pathLst>
                                    <a:path w="247" h="246">
                                      <a:moveTo>
                                        <a:pt x="247" y="161"/>
                                      </a:moveTo>
                                      <a:lnTo>
                                        <a:pt x="191" y="161"/>
                                      </a:lnTo>
                                      <a:lnTo>
                                        <a:pt x="195" y="158"/>
                                      </a:lnTo>
                                      <a:lnTo>
                                        <a:pt x="195" y="150"/>
                                      </a:lnTo>
                                      <a:lnTo>
                                        <a:pt x="192" y="146"/>
                                      </a:lnTo>
                                      <a:lnTo>
                                        <a:pt x="247" y="146"/>
                                      </a:lnTo>
                                      <a:lnTo>
                                        <a:pt x="247" y="161"/>
                                      </a:lnTo>
                                      <a:close/>
                                    </a:path>
                                  </a:pathLst>
                                </a:custGeom>
                                <a:grpFill/>
                                <a:ln>
                                  <a:noFill/>
                                </a:ln>
                                <a:extLst>
                                  <a:ext uri="{91240B29-F687-4F45-9708-019B960494DF}">
                                    <a14:hiddenLine xmlns:a14="http://schemas.microsoft.com/office/drawing/2010/main" w="9525">
                                      <a:solidFill>
                                        <a:srgbClr val="000000"/>
                                      </a:solidFill>
                                      <a:round/>
                                      <a:headEnd/>
                                      <a:tailEnd/>
                                    </a14:hiddenLine>
                                  </a:ext>
                                </a:extLst>
                              </wps:spPr>
                              <wps:bodyPr rot="0" vert="horz" wrap="square" lIns="91440" tIns="45720" rIns="91440" bIns="45720" anchor="t" anchorCtr="0" upright="1">
                                <a:noAutofit/>
                              </wps:bodyPr>
                            </wps:wsp>
                            <wps:wsp>
                              <wps:cNvPr id="34" name="Freeform 41"/>
                              <wps:cNvSpPr>
                                <a:spLocks/>
                              </wps:cNvSpPr>
                              <wps:spPr bwMode="auto">
                                <a:xfrm>
                                  <a:off x="0" y="0"/>
                                  <a:ext cx="247" cy="246"/>
                                </a:xfrm>
                                <a:custGeom>
                                  <a:avLst/>
                                  <a:gdLst>
                                    <a:gd name="T0" fmla="*/ 35 w 247"/>
                                    <a:gd name="T1" fmla="*/ 219 h 246"/>
                                    <a:gd name="T2" fmla="*/ 32 w 247"/>
                                    <a:gd name="T3" fmla="*/ 219 h 246"/>
                                    <a:gd name="T4" fmla="*/ 30 w 247"/>
                                    <a:gd name="T5" fmla="*/ 218 h 246"/>
                                    <a:gd name="T6" fmla="*/ 25 w 247"/>
                                    <a:gd name="T7" fmla="*/ 213 h 246"/>
                                    <a:gd name="T8" fmla="*/ 25 w 247"/>
                                    <a:gd name="T9" fmla="*/ 208 h 246"/>
                                    <a:gd name="T10" fmla="*/ 28 w 247"/>
                                    <a:gd name="T11" fmla="*/ 205 h 246"/>
                                    <a:gd name="T12" fmla="*/ 50 w 247"/>
                                    <a:gd name="T13" fmla="*/ 183 h 246"/>
                                    <a:gd name="T14" fmla="*/ 28 w 247"/>
                                    <a:gd name="T15" fmla="*/ 162 h 246"/>
                                    <a:gd name="T16" fmla="*/ 25 w 247"/>
                                    <a:gd name="T17" fmla="*/ 159 h 246"/>
                                    <a:gd name="T18" fmla="*/ 25 w 247"/>
                                    <a:gd name="T19" fmla="*/ 153 h 246"/>
                                    <a:gd name="T20" fmla="*/ 28 w 247"/>
                                    <a:gd name="T21" fmla="*/ 150 h 246"/>
                                    <a:gd name="T22" fmla="*/ 31 w 247"/>
                                    <a:gd name="T23" fmla="*/ 147 h 246"/>
                                    <a:gd name="T24" fmla="*/ 36 w 247"/>
                                    <a:gd name="T25" fmla="*/ 147 h 246"/>
                                    <a:gd name="T26" fmla="*/ 39 w 247"/>
                                    <a:gd name="T27" fmla="*/ 150 h 246"/>
                                    <a:gd name="T28" fmla="*/ 61 w 247"/>
                                    <a:gd name="T29" fmla="*/ 172 h 246"/>
                                    <a:gd name="T30" fmla="*/ 84 w 247"/>
                                    <a:gd name="T31" fmla="*/ 172 h 246"/>
                                    <a:gd name="T32" fmla="*/ 72 w 247"/>
                                    <a:gd name="T33" fmla="*/ 183 h 246"/>
                                    <a:gd name="T34" fmla="*/ 83 w 247"/>
                                    <a:gd name="T35" fmla="*/ 195 h 246"/>
                                    <a:gd name="T36" fmla="*/ 60 w 247"/>
                                    <a:gd name="T37" fmla="*/ 195 h 246"/>
                                    <a:gd name="T38" fmla="*/ 39 w 247"/>
                                    <a:gd name="T39" fmla="*/ 216 h 246"/>
                                    <a:gd name="T40" fmla="*/ 37 w 247"/>
                                    <a:gd name="T41" fmla="*/ 218 h 246"/>
                                    <a:gd name="T42" fmla="*/ 35 w 247"/>
                                    <a:gd name="T43" fmla="*/ 219 h 246"/>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 ang="0">
                                      <a:pos x="T30" y="T31"/>
                                    </a:cxn>
                                    <a:cxn ang="0">
                                      <a:pos x="T32" y="T33"/>
                                    </a:cxn>
                                    <a:cxn ang="0">
                                      <a:pos x="T34" y="T35"/>
                                    </a:cxn>
                                    <a:cxn ang="0">
                                      <a:pos x="T36" y="T37"/>
                                    </a:cxn>
                                    <a:cxn ang="0">
                                      <a:pos x="T38" y="T39"/>
                                    </a:cxn>
                                    <a:cxn ang="0">
                                      <a:pos x="T40" y="T41"/>
                                    </a:cxn>
                                    <a:cxn ang="0">
                                      <a:pos x="T42" y="T43"/>
                                    </a:cxn>
                                  </a:cxnLst>
                                  <a:rect l="0" t="0" r="r" b="b"/>
                                  <a:pathLst>
                                    <a:path w="247" h="246">
                                      <a:moveTo>
                                        <a:pt x="35" y="219"/>
                                      </a:moveTo>
                                      <a:lnTo>
                                        <a:pt x="32" y="219"/>
                                      </a:lnTo>
                                      <a:lnTo>
                                        <a:pt x="30" y="218"/>
                                      </a:lnTo>
                                      <a:lnTo>
                                        <a:pt x="25" y="213"/>
                                      </a:lnTo>
                                      <a:lnTo>
                                        <a:pt x="25" y="208"/>
                                      </a:lnTo>
                                      <a:lnTo>
                                        <a:pt x="28" y="205"/>
                                      </a:lnTo>
                                      <a:lnTo>
                                        <a:pt x="50" y="183"/>
                                      </a:lnTo>
                                      <a:lnTo>
                                        <a:pt x="28" y="162"/>
                                      </a:lnTo>
                                      <a:lnTo>
                                        <a:pt x="25" y="159"/>
                                      </a:lnTo>
                                      <a:lnTo>
                                        <a:pt x="25" y="153"/>
                                      </a:lnTo>
                                      <a:lnTo>
                                        <a:pt x="28" y="150"/>
                                      </a:lnTo>
                                      <a:lnTo>
                                        <a:pt x="31" y="147"/>
                                      </a:lnTo>
                                      <a:lnTo>
                                        <a:pt x="36" y="147"/>
                                      </a:lnTo>
                                      <a:lnTo>
                                        <a:pt x="39" y="150"/>
                                      </a:lnTo>
                                      <a:lnTo>
                                        <a:pt x="61" y="172"/>
                                      </a:lnTo>
                                      <a:lnTo>
                                        <a:pt x="84" y="172"/>
                                      </a:lnTo>
                                      <a:lnTo>
                                        <a:pt x="72" y="183"/>
                                      </a:lnTo>
                                      <a:lnTo>
                                        <a:pt x="83" y="195"/>
                                      </a:lnTo>
                                      <a:lnTo>
                                        <a:pt x="60" y="195"/>
                                      </a:lnTo>
                                      <a:lnTo>
                                        <a:pt x="39" y="216"/>
                                      </a:lnTo>
                                      <a:lnTo>
                                        <a:pt x="37" y="218"/>
                                      </a:lnTo>
                                      <a:lnTo>
                                        <a:pt x="35" y="219"/>
                                      </a:lnTo>
                                      <a:close/>
                                    </a:path>
                                  </a:pathLst>
                                </a:custGeom>
                                <a:grpFill/>
                                <a:ln>
                                  <a:noFill/>
                                </a:ln>
                                <a:extLst>
                                  <a:ext uri="{91240B29-F687-4F45-9708-019B960494DF}">
                                    <a14:hiddenLine xmlns:a14="http://schemas.microsoft.com/office/drawing/2010/main" w="9525">
                                      <a:solidFill>
                                        <a:srgbClr val="000000"/>
                                      </a:solidFill>
                                      <a:round/>
                                      <a:headEnd/>
                                      <a:tailEnd/>
                                    </a14:hiddenLine>
                                  </a:ext>
                                </a:extLst>
                              </wps:spPr>
                              <wps:bodyPr rot="0" vert="horz" wrap="square" lIns="91440" tIns="45720" rIns="91440" bIns="45720" anchor="t" anchorCtr="0" upright="1">
                                <a:noAutofit/>
                              </wps:bodyPr>
                            </wps:wsp>
                            <wps:wsp>
                              <wps:cNvPr id="35" name="Freeform 42"/>
                              <wps:cNvSpPr>
                                <a:spLocks/>
                              </wps:cNvSpPr>
                              <wps:spPr bwMode="auto">
                                <a:xfrm>
                                  <a:off x="0" y="0"/>
                                  <a:ext cx="247" cy="246"/>
                                </a:xfrm>
                                <a:custGeom>
                                  <a:avLst/>
                                  <a:gdLst>
                                    <a:gd name="T0" fmla="*/ 84 w 247"/>
                                    <a:gd name="T1" fmla="*/ 172 h 246"/>
                                    <a:gd name="T2" fmla="*/ 61 w 247"/>
                                    <a:gd name="T3" fmla="*/ 172 h 246"/>
                                    <a:gd name="T4" fmla="*/ 86 w 247"/>
                                    <a:gd name="T5" fmla="*/ 147 h 246"/>
                                    <a:gd name="T6" fmla="*/ 91 w 247"/>
                                    <a:gd name="T7" fmla="*/ 147 h 246"/>
                                    <a:gd name="T8" fmla="*/ 97 w 247"/>
                                    <a:gd name="T9" fmla="*/ 153 h 246"/>
                                    <a:gd name="T10" fmla="*/ 97 w 247"/>
                                    <a:gd name="T11" fmla="*/ 159 h 246"/>
                                    <a:gd name="T12" fmla="*/ 84 w 247"/>
                                    <a:gd name="T13" fmla="*/ 172 h 246"/>
                                  </a:gdLst>
                                  <a:ahLst/>
                                  <a:cxnLst>
                                    <a:cxn ang="0">
                                      <a:pos x="T0" y="T1"/>
                                    </a:cxn>
                                    <a:cxn ang="0">
                                      <a:pos x="T2" y="T3"/>
                                    </a:cxn>
                                    <a:cxn ang="0">
                                      <a:pos x="T4" y="T5"/>
                                    </a:cxn>
                                    <a:cxn ang="0">
                                      <a:pos x="T6" y="T7"/>
                                    </a:cxn>
                                    <a:cxn ang="0">
                                      <a:pos x="T8" y="T9"/>
                                    </a:cxn>
                                    <a:cxn ang="0">
                                      <a:pos x="T10" y="T11"/>
                                    </a:cxn>
                                    <a:cxn ang="0">
                                      <a:pos x="T12" y="T13"/>
                                    </a:cxn>
                                  </a:cxnLst>
                                  <a:rect l="0" t="0" r="r" b="b"/>
                                  <a:pathLst>
                                    <a:path w="247" h="246">
                                      <a:moveTo>
                                        <a:pt x="84" y="172"/>
                                      </a:moveTo>
                                      <a:lnTo>
                                        <a:pt x="61" y="172"/>
                                      </a:lnTo>
                                      <a:lnTo>
                                        <a:pt x="86" y="147"/>
                                      </a:lnTo>
                                      <a:lnTo>
                                        <a:pt x="91" y="147"/>
                                      </a:lnTo>
                                      <a:lnTo>
                                        <a:pt x="97" y="153"/>
                                      </a:lnTo>
                                      <a:lnTo>
                                        <a:pt x="97" y="159"/>
                                      </a:lnTo>
                                      <a:lnTo>
                                        <a:pt x="84" y="172"/>
                                      </a:lnTo>
                                      <a:close/>
                                    </a:path>
                                  </a:pathLst>
                                </a:custGeom>
                                <a:grpFill/>
                                <a:ln>
                                  <a:noFill/>
                                </a:ln>
                                <a:extLst>
                                  <a:ext uri="{91240B29-F687-4F45-9708-019B960494DF}">
                                    <a14:hiddenLine xmlns:a14="http://schemas.microsoft.com/office/drawing/2010/main" w="9525">
                                      <a:solidFill>
                                        <a:srgbClr val="000000"/>
                                      </a:solidFill>
                                      <a:round/>
                                      <a:headEnd/>
                                      <a:tailEnd/>
                                    </a14:hiddenLine>
                                  </a:ext>
                                </a:extLst>
                              </wps:spPr>
                              <wps:bodyPr rot="0" vert="horz" wrap="square" lIns="91440" tIns="45720" rIns="91440" bIns="45720" anchor="t" anchorCtr="0" upright="1">
                                <a:noAutofit/>
                              </wps:bodyPr>
                            </wps:wsp>
                            <wps:wsp>
                              <wps:cNvPr id="36" name="Freeform 43"/>
                              <wps:cNvSpPr>
                                <a:spLocks/>
                              </wps:cNvSpPr>
                              <wps:spPr bwMode="auto">
                                <a:xfrm>
                                  <a:off x="0" y="0"/>
                                  <a:ext cx="247" cy="246"/>
                                </a:xfrm>
                                <a:custGeom>
                                  <a:avLst/>
                                  <a:gdLst>
                                    <a:gd name="T0" fmla="*/ 247 w 247"/>
                                    <a:gd name="T1" fmla="*/ 192 h 246"/>
                                    <a:gd name="T2" fmla="*/ 222 w 247"/>
                                    <a:gd name="T3" fmla="*/ 192 h 246"/>
                                    <a:gd name="T4" fmla="*/ 225 w 247"/>
                                    <a:gd name="T5" fmla="*/ 189 h 246"/>
                                    <a:gd name="T6" fmla="*/ 225 w 247"/>
                                    <a:gd name="T7" fmla="*/ 180 h 246"/>
                                    <a:gd name="T8" fmla="*/ 222 w 247"/>
                                    <a:gd name="T9" fmla="*/ 177 h 246"/>
                                    <a:gd name="T10" fmla="*/ 247 w 247"/>
                                    <a:gd name="T11" fmla="*/ 177 h 246"/>
                                    <a:gd name="T12" fmla="*/ 247 w 247"/>
                                    <a:gd name="T13" fmla="*/ 192 h 246"/>
                                  </a:gdLst>
                                  <a:ahLst/>
                                  <a:cxnLst>
                                    <a:cxn ang="0">
                                      <a:pos x="T0" y="T1"/>
                                    </a:cxn>
                                    <a:cxn ang="0">
                                      <a:pos x="T2" y="T3"/>
                                    </a:cxn>
                                    <a:cxn ang="0">
                                      <a:pos x="T4" y="T5"/>
                                    </a:cxn>
                                    <a:cxn ang="0">
                                      <a:pos x="T6" y="T7"/>
                                    </a:cxn>
                                    <a:cxn ang="0">
                                      <a:pos x="T8" y="T9"/>
                                    </a:cxn>
                                    <a:cxn ang="0">
                                      <a:pos x="T10" y="T11"/>
                                    </a:cxn>
                                    <a:cxn ang="0">
                                      <a:pos x="T12" y="T13"/>
                                    </a:cxn>
                                  </a:cxnLst>
                                  <a:rect l="0" t="0" r="r" b="b"/>
                                  <a:pathLst>
                                    <a:path w="247" h="246">
                                      <a:moveTo>
                                        <a:pt x="247" y="192"/>
                                      </a:moveTo>
                                      <a:lnTo>
                                        <a:pt x="222" y="192"/>
                                      </a:lnTo>
                                      <a:lnTo>
                                        <a:pt x="225" y="189"/>
                                      </a:lnTo>
                                      <a:lnTo>
                                        <a:pt x="225" y="180"/>
                                      </a:lnTo>
                                      <a:lnTo>
                                        <a:pt x="222" y="177"/>
                                      </a:lnTo>
                                      <a:lnTo>
                                        <a:pt x="247" y="177"/>
                                      </a:lnTo>
                                      <a:lnTo>
                                        <a:pt x="247" y="192"/>
                                      </a:lnTo>
                                      <a:close/>
                                    </a:path>
                                  </a:pathLst>
                                </a:custGeom>
                                <a:grpFill/>
                                <a:ln>
                                  <a:noFill/>
                                </a:ln>
                                <a:extLst>
                                  <a:ext uri="{91240B29-F687-4F45-9708-019B960494DF}">
                                    <a14:hiddenLine xmlns:a14="http://schemas.microsoft.com/office/drawing/2010/main" w="9525">
                                      <a:solidFill>
                                        <a:srgbClr val="000000"/>
                                      </a:solidFill>
                                      <a:round/>
                                      <a:headEnd/>
                                      <a:tailEnd/>
                                    </a14:hiddenLine>
                                  </a:ext>
                                </a:extLst>
                              </wps:spPr>
                              <wps:bodyPr rot="0" vert="horz" wrap="square" lIns="91440" tIns="45720" rIns="91440" bIns="45720" anchor="t" anchorCtr="0" upright="1">
                                <a:noAutofit/>
                              </wps:bodyPr>
                            </wps:wsp>
                            <wps:wsp>
                              <wps:cNvPr id="37" name="Freeform 44"/>
                              <wps:cNvSpPr>
                                <a:spLocks/>
                              </wps:cNvSpPr>
                              <wps:spPr bwMode="auto">
                                <a:xfrm>
                                  <a:off x="0" y="0"/>
                                  <a:ext cx="247" cy="246"/>
                                </a:xfrm>
                                <a:custGeom>
                                  <a:avLst/>
                                  <a:gdLst>
                                    <a:gd name="T0" fmla="*/ 90 w 247"/>
                                    <a:gd name="T1" fmla="*/ 219 h 246"/>
                                    <a:gd name="T2" fmla="*/ 86 w 247"/>
                                    <a:gd name="T3" fmla="*/ 219 h 246"/>
                                    <a:gd name="T4" fmla="*/ 84 w 247"/>
                                    <a:gd name="T5" fmla="*/ 218 h 246"/>
                                    <a:gd name="T6" fmla="*/ 82 w 247"/>
                                    <a:gd name="T7" fmla="*/ 216 h 246"/>
                                    <a:gd name="T8" fmla="*/ 60 w 247"/>
                                    <a:gd name="T9" fmla="*/ 195 h 246"/>
                                    <a:gd name="T10" fmla="*/ 83 w 247"/>
                                    <a:gd name="T11" fmla="*/ 195 h 246"/>
                                    <a:gd name="T12" fmla="*/ 92 w 247"/>
                                    <a:gd name="T13" fmla="*/ 205 h 246"/>
                                    <a:gd name="T14" fmla="*/ 96 w 247"/>
                                    <a:gd name="T15" fmla="*/ 208 h 246"/>
                                    <a:gd name="T16" fmla="*/ 96 w 247"/>
                                    <a:gd name="T17" fmla="*/ 213 h 246"/>
                                    <a:gd name="T18" fmla="*/ 91 w 247"/>
                                    <a:gd name="T19" fmla="*/ 218 h 246"/>
                                    <a:gd name="T20" fmla="*/ 90 w 247"/>
                                    <a:gd name="T21" fmla="*/ 219 h 246"/>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Lst>
                                  <a:rect l="0" t="0" r="r" b="b"/>
                                  <a:pathLst>
                                    <a:path w="247" h="246">
                                      <a:moveTo>
                                        <a:pt x="90" y="219"/>
                                      </a:moveTo>
                                      <a:lnTo>
                                        <a:pt x="86" y="219"/>
                                      </a:lnTo>
                                      <a:lnTo>
                                        <a:pt x="84" y="218"/>
                                      </a:lnTo>
                                      <a:lnTo>
                                        <a:pt x="82" y="216"/>
                                      </a:lnTo>
                                      <a:lnTo>
                                        <a:pt x="60" y="195"/>
                                      </a:lnTo>
                                      <a:lnTo>
                                        <a:pt x="83" y="195"/>
                                      </a:lnTo>
                                      <a:lnTo>
                                        <a:pt x="92" y="205"/>
                                      </a:lnTo>
                                      <a:lnTo>
                                        <a:pt x="96" y="208"/>
                                      </a:lnTo>
                                      <a:lnTo>
                                        <a:pt x="96" y="213"/>
                                      </a:lnTo>
                                      <a:lnTo>
                                        <a:pt x="91" y="218"/>
                                      </a:lnTo>
                                      <a:lnTo>
                                        <a:pt x="90" y="219"/>
                                      </a:lnTo>
                                      <a:close/>
                                    </a:path>
                                  </a:pathLst>
                                </a:custGeom>
                                <a:grpFill/>
                                <a:ln>
                                  <a:noFill/>
                                </a:ln>
                                <a:extLst>
                                  <a:ext uri="{91240B29-F687-4F45-9708-019B960494DF}">
                                    <a14:hiddenLine xmlns:a14="http://schemas.microsoft.com/office/drawing/2010/main" w="9525">
                                      <a:solidFill>
                                        <a:srgbClr val="000000"/>
                                      </a:solidFill>
                                      <a:round/>
                                      <a:headEnd/>
                                      <a:tailEnd/>
                                    </a14:hiddenLine>
                                  </a:ext>
                                </a:extLst>
                              </wps:spPr>
                              <wps:bodyPr rot="0" vert="horz" wrap="square" lIns="91440" tIns="45720" rIns="91440" bIns="45720" anchor="t" anchorCtr="0" upright="1">
                                <a:noAutofit/>
                              </wps:bodyPr>
                            </wps:wsp>
                            <wps:wsp>
                              <wps:cNvPr id="45" name="Freeform 45"/>
                              <wps:cNvSpPr>
                                <a:spLocks/>
                              </wps:cNvSpPr>
                              <wps:spPr bwMode="auto">
                                <a:xfrm>
                                  <a:off x="0" y="0"/>
                                  <a:ext cx="247" cy="246"/>
                                </a:xfrm>
                                <a:custGeom>
                                  <a:avLst/>
                                  <a:gdLst>
                                    <a:gd name="T0" fmla="*/ 247 w 247"/>
                                    <a:gd name="T1" fmla="*/ 223 h 246"/>
                                    <a:gd name="T2" fmla="*/ 191 w 247"/>
                                    <a:gd name="T3" fmla="*/ 223 h 246"/>
                                    <a:gd name="T4" fmla="*/ 195 w 247"/>
                                    <a:gd name="T5" fmla="*/ 219 h 246"/>
                                    <a:gd name="T6" fmla="*/ 195 w 247"/>
                                    <a:gd name="T7" fmla="*/ 212 h 246"/>
                                    <a:gd name="T8" fmla="*/ 191 w 247"/>
                                    <a:gd name="T9" fmla="*/ 208 h 246"/>
                                    <a:gd name="T10" fmla="*/ 247 w 247"/>
                                    <a:gd name="T11" fmla="*/ 208 h 246"/>
                                    <a:gd name="T12" fmla="*/ 247 w 247"/>
                                    <a:gd name="T13" fmla="*/ 223 h 246"/>
                                  </a:gdLst>
                                  <a:ahLst/>
                                  <a:cxnLst>
                                    <a:cxn ang="0">
                                      <a:pos x="T0" y="T1"/>
                                    </a:cxn>
                                    <a:cxn ang="0">
                                      <a:pos x="T2" y="T3"/>
                                    </a:cxn>
                                    <a:cxn ang="0">
                                      <a:pos x="T4" y="T5"/>
                                    </a:cxn>
                                    <a:cxn ang="0">
                                      <a:pos x="T6" y="T7"/>
                                    </a:cxn>
                                    <a:cxn ang="0">
                                      <a:pos x="T8" y="T9"/>
                                    </a:cxn>
                                    <a:cxn ang="0">
                                      <a:pos x="T10" y="T11"/>
                                    </a:cxn>
                                    <a:cxn ang="0">
                                      <a:pos x="T12" y="T13"/>
                                    </a:cxn>
                                  </a:cxnLst>
                                  <a:rect l="0" t="0" r="r" b="b"/>
                                  <a:pathLst>
                                    <a:path w="247" h="246">
                                      <a:moveTo>
                                        <a:pt x="247" y="223"/>
                                      </a:moveTo>
                                      <a:lnTo>
                                        <a:pt x="191" y="223"/>
                                      </a:lnTo>
                                      <a:lnTo>
                                        <a:pt x="195" y="219"/>
                                      </a:lnTo>
                                      <a:lnTo>
                                        <a:pt x="195" y="212"/>
                                      </a:lnTo>
                                      <a:lnTo>
                                        <a:pt x="191" y="208"/>
                                      </a:lnTo>
                                      <a:lnTo>
                                        <a:pt x="247" y="208"/>
                                      </a:lnTo>
                                      <a:lnTo>
                                        <a:pt x="247" y="223"/>
                                      </a:lnTo>
                                      <a:close/>
                                    </a:path>
                                  </a:pathLst>
                                </a:custGeom>
                                <a:grpFill/>
                                <a:ln>
                                  <a:noFill/>
                                </a:ln>
                                <a:extLst>
                                  <a:ext uri="{91240B29-F687-4F45-9708-019B960494DF}">
                                    <a14:hiddenLine xmlns:a14="http://schemas.microsoft.com/office/drawing/2010/main" w="9525">
                                      <a:solidFill>
                                        <a:srgbClr val="000000"/>
                                      </a:solidFill>
                                      <a:round/>
                                      <a:headEnd/>
                                      <a:tailEnd/>
                                    </a14:hiddenLine>
                                  </a:ext>
                                </a:extLst>
                              </wps:spPr>
                              <wps:bodyPr rot="0" vert="horz" wrap="square" lIns="91440" tIns="45720" rIns="91440" bIns="45720" anchor="t" anchorCtr="0" upright="1">
                                <a:noAutofit/>
                              </wps:bodyPr>
                            </wps:wsp>
                          </wpg:wgp>
                        </a:graphicData>
                      </a:graphic>
                    </wp:inline>
                  </w:drawing>
                </mc:Choice>
                <mc:Fallback>
                  <w:pict>
                    <v:group w14:anchorId="14FB7FFC" id="Group 12" o:spid="_x0000_s1026" style="width:10.55pt;height:10.55pt;mso-position-horizontal-relative:char;mso-position-vertical-relative:line" coordsize="247,246"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">
                      <o:lock v:ext="edit" aspectratio="t"/>
                      <v:shape id="Freeform 17" o:spid="_x0000_s1027" style="position:absolute;width:247;height:246;visibility:visible;mso-wrap-style:square;v-text-anchor:top" coordsize="247,246"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" path="m123,123l,123,,,123,r,25l57,25r-4,3l53,56r-27,l22,59r,8l25,71r29,l54,98r3,4l123,102r,21xe" filled="f" stroked="f">
                        <v:path arrowok="t" o:connecttype="custom" o:connectlocs="123,123;0,123;0,0;123,0;123,25;57,25;53,28;53,56;26,56;22,59;22,67;25,71;54,71;54,98;57,102;123,102;123,123" o:connectangles="0,0,0,0,0,0,0,0,0,0,0,0,0,0,0,0,0"/>
                      </v:shape>
                      <v:shape id="Freeform 37" o:spid="_x0000_s1028" style="position:absolute;width:247;height:246;visibility:visible;mso-wrap-style:square;v-text-anchor:top" coordsize="247,246"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" path="m123,102r-58,l69,99r,-28l96,71r3,-3l99,63r,-3l96,56r-28,l68,29,65,25r58,l123,102xe" filled="f" stroked="f">
                        <v:path arrowok="t" o:connecttype="custom" o:connectlocs="123,102;65,102;69,99;69,71;96,71;99,68;99,63;99,60;96,56;68,56;68,29;65,25;123,25;123,102" o:connectangles="0,0,0,0,0,0,0,0,0,0,0,0,0,0"/>
                      </v:shape>
                      <v:shape id="Freeform 38" o:spid="_x0000_s1029" style="position:absolute;width:247;height:246;visibility:visible;mso-wrap-style:square;v-text-anchor:top" coordsize="247,246"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" path="m220,69r-70,l147,66r,-8l150,54r70,l223,58r,8l220,69xe" filled="f" stroked="f">
                        <v:path arrowok="t" o:connecttype="custom" o:connectlocs="220,69;150,69;147,66;147,58;150,54;220,54;223,58;223,66;220,69" o:connectangles="0,0,0,0,0,0,0,0,0"/>
                      </v:shape>
                      <v:shape id="Freeform 39" o:spid="_x0000_s1030" style="position:absolute;width:247;height:246;visibility:visible;mso-wrap-style:square;v-text-anchor:top" coordsize="247,246"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" path="m247,246r-124,l123,123r124,l247,146r-65,l179,150r1,3l180,157r3,4l247,161r,16l152,177r-3,3l149,188r3,4l247,192r,16l183,208r-3,3l180,219r2,4l247,223r,23xe" filled="f" stroked="f">
                        <v:path arrowok="t" o:connecttype="custom" o:connectlocs="247,246;123,246;123,123;247,123;247,146;182,146;179,150;180,153;180,157;183,161;247,161;247,177;152,177;149,180;149,188;152,192;247,192;247,208;183,208;180,211;180,219;182,223;247,223;247,246" o:connectangles="0,0,0,0,0,0,0,0,0,0,0,0,0,0,0,0,0,0,0,0,0,0,0,0"/>
                      </v:shape>
                      <v:shape id="Freeform 40" o:spid="_x0000_s1031" style="position:absolute;width:247;height:246;visibility:visible;mso-wrap-style:square;v-text-anchor:top" coordsize="247,246"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" path="m247,161r-56,l195,158r,-8l192,146r55,l247,161xe" filled="f" stroked="f">
                        <v:path arrowok="t" o:connecttype="custom" o:connectlocs="247,161;191,161;195,158;195,150;192,146;247,146;247,161" o:connectangles="0,0,0,0,0,0,0"/>
                      </v:shape>
                      <v:shape id="Freeform 41" o:spid="_x0000_s1032" style="position:absolute;width:247;height:246;visibility:visible;mso-wrap-style:square;v-text-anchor:top" coordsize="247,246"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" path="m35,219r-3,l30,218r-5,-5l25,208r3,-3l50,183,28,162r-3,-3l25,153r3,-3l31,147r5,l39,150r22,22l84,172,72,183r11,12l60,195,39,216r-2,2l35,219xe" filled="f" stroked="f">
                        <v:path arrowok="t" o:connecttype="custom" o:connectlocs="35,219;32,219;30,218;25,213;25,208;28,205;50,183;28,162;25,159;25,153;28,150;31,147;36,147;39,150;61,172;84,172;72,183;83,195;60,195;39,216;37,218;35,219" o:connectangles="0,0,0,0,0,0,0,0,0,0,0,0,0,0,0,0,0,0,0,0,0,0"/>
                      </v:shape>
                      <v:shape id="Freeform 42" o:spid="_x0000_s1033" style="position:absolute;width:247;height:246;visibility:visible;mso-wrap-style:square;v-text-anchor:top" coordsize="247,246"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" path="m84,172r-23,l86,147r5,l97,153r,6l84,172xe" filled="f" stroked="f">
                        <v:path arrowok="t" o:connecttype="custom" o:connectlocs="84,172;61,172;86,147;91,147;97,153;97,159;84,172" o:connectangles="0,0,0,0,0,0,0"/>
                      </v:shape>
                      <v:shape id="Freeform 43" o:spid="_x0000_s1034" style="position:absolute;width:247;height:246;visibility:visible;mso-wrap-style:square;v-text-anchor:top" coordsize="247,246"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" path="m247,192r-25,l225,189r,-9l222,177r25,l247,192xe" filled="f" stroked="f">
                        <v:path arrowok="t" o:connecttype="custom" o:connectlocs="247,192;222,192;225,189;225,180;222,177;247,177;247,192" o:connectangles="0,0,0,0,0,0,0"/>
                      </v:shape>
                      <v:shape id="Freeform 44" o:spid="_x0000_s1035" style="position:absolute;width:247;height:246;visibility:visible;mso-wrap-style:square;v-text-anchor:top" coordsize="247,246"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" path="m90,219r-4,l84,218r-2,-2l60,195r23,l92,205r4,3l96,213r-5,5l90,219xe" filled="f" stroked="f">
                        <v:path arrowok="t" o:connecttype="custom" o:connectlocs="90,219;86,219;84,218;82,216;60,195;83,195;92,205;96,208;96,213;91,218;90,219" o:connectangles="0,0,0,0,0,0,0,0,0,0,0"/>
                      </v:shape>
                      <v:shape id="Freeform 45" o:spid="_x0000_s1036" style="position:absolute;width:247;height:246;visibility:visible;mso-wrap-style:square;v-text-anchor:top" coordsize="247,246"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" path="m247,223r-56,l195,219r,-7l191,208r56,l247,223xe" filled="f" stroked="f">
                        <v:path arrowok="t" o:connecttype="custom" o:connectlocs="247,223;191,223;195,219;195,212;191,208;247,208;247,223" o:connectangles="0,0,0,0,0,0,0"/>
                      </v:shape>
                      <w10:anchorlock/>
                    </v:group>
                  </w:pict>
                </mc:Fallback>
              </mc:AlternateContent>
            </w:r>
            <w:r w:rsidR="007B0796" w:rsidRPr="009B5FD0">
              <w:rPr>
                <w:noProof/>
              </w:rPr>
              <w:t xml:space="preserve"> </w:t>
            </w:r>
            <w:r w:rsidR="007B0796" w:rsidRPr="009B5FD0">
              <w:rPr>
                <w:rFonts w:cs="Arial"/>
                <w:noProof/>
                <w:szCs w:val="18"/>
                <w:lang w:eastAsia="zh-TW"/>
              </w:rPr>
              <mc:AlternateContent>
                <mc:Choice Requires="wpg">
                  <w:drawing>
                    <wp:inline distT="0" distB="0" distL="0" distR="0" wp14:anchorId="4F28FA0A" wp14:editId="720D2267">
                      <wp:extent cx="115580" cy="121493"/>
                      <wp:effectExtent l="0" t="0" r="11430" b="5715"/>
                      <wp:docPr id="110" name="Group 110"/>
                      <wp:cNvGraphicFramePr>
                        <a:graphicFrameLocks xmlns:a="http://schemas.openxmlformats.org/drawingml/2006/main" noChangeAspect="1"/>
                      </wp:cNvGraphicFramePr>
                      <a:graphic xmlns:a="http://schemas.openxmlformats.org/drawingml/2006/main">
                        <a:graphicData uri="http://schemas.microsoft.com/office/word/2010/wordprocessingGroup">
                          <wpg:wgp>
                            <wpg:cNvGrpSpPr>
                              <a:grpSpLocks noChangeAspect="1"/>
                            </wpg:cNvGrpSpPr>
                            <wpg:grpSpPr bwMode="auto">
                              <a:xfrm>
                                <a:off x="0" y="0"/>
                                <a:ext cx="115580" cy="121493"/>
                                <a:chOff x="0" y="0"/>
                                <a:chExt cx="247" cy="251"/>
                              </a:xfrm>
                              <a:solidFill>
                                <a:srgbClr val="DB3F30"/>
                              </a:solidFill>
                            </wpg:grpSpPr>
                            <wps:wsp>
                              <wps:cNvPr id="111" name="Freeform 47"/>
                              <wps:cNvSpPr>
                                <a:spLocks/>
                              </wps:cNvSpPr>
                              <wps:spPr bwMode="auto">
                                <a:xfrm>
                                  <a:off x="0" y="0"/>
                                  <a:ext cx="247" cy="251"/>
                                </a:xfrm>
                                <a:custGeom>
                                  <a:avLst/>
                                  <a:gdLst>
                                    <a:gd name="T0" fmla="*/ 36 w 247"/>
                                    <a:gd name="T1" fmla="*/ 230 h 251"/>
                                    <a:gd name="T2" fmla="*/ 10 w 247"/>
                                    <a:gd name="T3" fmla="*/ 230 h 251"/>
                                    <a:gd name="T4" fmla="*/ 0 w 247"/>
                                    <a:gd name="T5" fmla="*/ 220 h 251"/>
                                    <a:gd name="T6" fmla="*/ 0 w 247"/>
                                    <a:gd name="T7" fmla="*/ 194 h 251"/>
                                    <a:gd name="T8" fmla="*/ 10 w 247"/>
                                    <a:gd name="T9" fmla="*/ 184 h 251"/>
                                    <a:gd name="T10" fmla="*/ 36 w 247"/>
                                    <a:gd name="T11" fmla="*/ 184 h 251"/>
                                    <a:gd name="T12" fmla="*/ 46 w 247"/>
                                    <a:gd name="T13" fmla="*/ 194 h 251"/>
                                    <a:gd name="T14" fmla="*/ 46 w 247"/>
                                    <a:gd name="T15" fmla="*/ 220 h 251"/>
                                    <a:gd name="T16" fmla="*/ 36 w 247"/>
                                    <a:gd name="T17" fmla="*/ 230 h 251"/>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Lst>
                                  <a:rect l="0" t="0" r="r" b="b"/>
                                  <a:pathLst>
                                    <a:path w="247" h="251">
                                      <a:moveTo>
                                        <a:pt x="36" y="230"/>
                                      </a:moveTo>
                                      <a:lnTo>
                                        <a:pt x="10" y="230"/>
                                      </a:lnTo>
                                      <a:lnTo>
                                        <a:pt x="0" y="220"/>
                                      </a:lnTo>
                                      <a:lnTo>
                                        <a:pt x="0" y="194"/>
                                      </a:lnTo>
                                      <a:lnTo>
                                        <a:pt x="10" y="184"/>
                                      </a:lnTo>
                                      <a:lnTo>
                                        <a:pt x="36" y="184"/>
                                      </a:lnTo>
                                      <a:lnTo>
                                        <a:pt x="46" y="194"/>
                                      </a:lnTo>
                                      <a:lnTo>
                                        <a:pt x="46" y="220"/>
                                      </a:lnTo>
                                      <a:lnTo>
                                        <a:pt x="36" y="230"/>
                                      </a:lnTo>
                                      <a:close/>
                                    </a:path>
                                  </a:pathLst>
                                </a:custGeom>
                                <a:grpFill/>
                                <a:ln>
                                  <a:noFill/>
                                </a:ln>
                                <a:extLst>
                                  <a:ext uri="{91240B29-F687-4F45-9708-019B960494DF}">
                                    <a14:hiddenLine xmlns:a14="http://schemas.microsoft.com/office/drawing/2010/main" w="9525">
                                      <a:solidFill>
                                        <a:srgbClr val="000000"/>
                                      </a:solidFill>
                                      <a:round/>
                                      <a:headEnd/>
                                      <a:tailEnd/>
                                    </a14:hiddenLine>
                                  </a:ext>
                                </a:extLst>
                              </wps:spPr>
                              <wps:bodyPr rot="0" vert="horz" wrap="square" lIns="91440" tIns="45720" rIns="91440" bIns="45720" anchor="t" anchorCtr="0" upright="1">
                                <a:noAutofit/>
                              </wps:bodyPr>
                            </wps:wsp>
                            <wps:wsp>
                              <wps:cNvPr id="112" name="Freeform 48"/>
                              <wps:cNvSpPr>
                                <a:spLocks/>
                              </wps:cNvSpPr>
                              <wps:spPr bwMode="auto">
                                <a:xfrm>
                                  <a:off x="0" y="0"/>
                                  <a:ext cx="247" cy="251"/>
                                </a:xfrm>
                                <a:custGeom>
                                  <a:avLst/>
                                  <a:gdLst>
                                    <a:gd name="T0" fmla="*/ 219 w 247"/>
                                    <a:gd name="T1" fmla="*/ 49 h 251"/>
                                    <a:gd name="T2" fmla="*/ 194 w 247"/>
                                    <a:gd name="T3" fmla="*/ 49 h 251"/>
                                    <a:gd name="T4" fmla="*/ 183 w 247"/>
                                    <a:gd name="T5" fmla="*/ 39 h 251"/>
                                    <a:gd name="T6" fmla="*/ 183 w 247"/>
                                    <a:gd name="T7" fmla="*/ 13 h 251"/>
                                    <a:gd name="T8" fmla="*/ 194 w 247"/>
                                    <a:gd name="T9" fmla="*/ 2 h 251"/>
                                    <a:gd name="T10" fmla="*/ 219 w 247"/>
                                    <a:gd name="T11" fmla="*/ 2 h 251"/>
                                    <a:gd name="T12" fmla="*/ 230 w 247"/>
                                    <a:gd name="T13" fmla="*/ 13 h 251"/>
                                    <a:gd name="T14" fmla="*/ 230 w 247"/>
                                    <a:gd name="T15" fmla="*/ 39 h 251"/>
                                    <a:gd name="T16" fmla="*/ 219 w 247"/>
                                    <a:gd name="T17" fmla="*/ 49 h 251"/>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Lst>
                                  <a:rect l="0" t="0" r="r" b="b"/>
                                  <a:pathLst>
                                    <a:path w="247" h="251">
                                      <a:moveTo>
                                        <a:pt x="219" y="49"/>
                                      </a:moveTo>
                                      <a:lnTo>
                                        <a:pt x="194" y="49"/>
                                      </a:lnTo>
                                      <a:lnTo>
                                        <a:pt x="183" y="39"/>
                                      </a:lnTo>
                                      <a:lnTo>
                                        <a:pt x="183" y="13"/>
                                      </a:lnTo>
                                      <a:lnTo>
                                        <a:pt x="194" y="2"/>
                                      </a:lnTo>
                                      <a:lnTo>
                                        <a:pt x="219" y="2"/>
                                      </a:lnTo>
                                      <a:lnTo>
                                        <a:pt x="230" y="13"/>
                                      </a:lnTo>
                                      <a:lnTo>
                                        <a:pt x="230" y="39"/>
                                      </a:lnTo>
                                      <a:lnTo>
                                        <a:pt x="219" y="49"/>
                                      </a:lnTo>
                                      <a:close/>
                                    </a:path>
                                  </a:pathLst>
                                </a:custGeom>
                                <a:grpFill/>
                                <a:ln>
                                  <a:noFill/>
                                </a:ln>
                                <a:extLst>
                                  <a:ext uri="{91240B29-F687-4F45-9708-019B960494DF}">
                                    <a14:hiddenLine xmlns:a14="http://schemas.microsoft.com/office/drawing/2010/main" w="9525">
                                      <a:solidFill>
                                        <a:srgbClr val="000000"/>
                                      </a:solidFill>
                                      <a:round/>
                                      <a:headEnd/>
                                      <a:tailEnd/>
                                    </a14:hiddenLine>
                                  </a:ext>
                                </a:extLst>
                              </wps:spPr>
                              <wps:bodyPr rot="0" vert="horz" wrap="square" lIns="91440" tIns="45720" rIns="91440" bIns="45720" anchor="t" anchorCtr="0" upright="1">
                                <a:noAutofit/>
                              </wps:bodyPr>
                            </wps:wsp>
                            <wps:wsp>
                              <wps:cNvPr id="116" name="Freeform 49"/>
                              <wps:cNvSpPr>
                                <a:spLocks/>
                              </wps:cNvSpPr>
                              <wps:spPr bwMode="auto">
                                <a:xfrm>
                                  <a:off x="0" y="0"/>
                                  <a:ext cx="247" cy="251"/>
                                </a:xfrm>
                                <a:custGeom>
                                  <a:avLst/>
                                  <a:gdLst>
                                    <a:gd name="T0" fmla="*/ 36 w 247"/>
                                    <a:gd name="T1" fmla="*/ 46 h 251"/>
                                    <a:gd name="T2" fmla="*/ 10 w 247"/>
                                    <a:gd name="T3" fmla="*/ 46 h 251"/>
                                    <a:gd name="T4" fmla="*/ 0 w 247"/>
                                    <a:gd name="T5" fmla="*/ 36 h 251"/>
                                    <a:gd name="T6" fmla="*/ 0 w 247"/>
                                    <a:gd name="T7" fmla="*/ 10 h 251"/>
                                    <a:gd name="T8" fmla="*/ 10 w 247"/>
                                    <a:gd name="T9" fmla="*/ 0 h 251"/>
                                    <a:gd name="T10" fmla="*/ 36 w 247"/>
                                    <a:gd name="T11" fmla="*/ 0 h 251"/>
                                    <a:gd name="T12" fmla="*/ 46 w 247"/>
                                    <a:gd name="T13" fmla="*/ 10 h 251"/>
                                    <a:gd name="T14" fmla="*/ 46 w 247"/>
                                    <a:gd name="T15" fmla="*/ 36 h 251"/>
                                    <a:gd name="T16" fmla="*/ 36 w 247"/>
                                    <a:gd name="T17" fmla="*/ 46 h 251"/>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Lst>
                                  <a:rect l="0" t="0" r="r" b="b"/>
                                  <a:pathLst>
                                    <a:path w="247" h="251">
                                      <a:moveTo>
                                        <a:pt x="36" y="46"/>
                                      </a:moveTo>
                                      <a:lnTo>
                                        <a:pt x="10" y="46"/>
                                      </a:lnTo>
                                      <a:lnTo>
                                        <a:pt x="0" y="36"/>
                                      </a:lnTo>
                                      <a:lnTo>
                                        <a:pt x="0" y="10"/>
                                      </a:lnTo>
                                      <a:lnTo>
                                        <a:pt x="10" y="0"/>
                                      </a:lnTo>
                                      <a:lnTo>
                                        <a:pt x="36" y="0"/>
                                      </a:lnTo>
                                      <a:lnTo>
                                        <a:pt x="46" y="10"/>
                                      </a:lnTo>
                                      <a:lnTo>
                                        <a:pt x="46" y="36"/>
                                      </a:lnTo>
                                      <a:lnTo>
                                        <a:pt x="36" y="46"/>
                                      </a:lnTo>
                                      <a:close/>
                                    </a:path>
                                  </a:pathLst>
                                </a:custGeom>
                                <a:grpFill/>
                                <a:ln>
                                  <a:noFill/>
                                </a:ln>
                                <a:extLst>
                                  <a:ext uri="{91240B29-F687-4F45-9708-019B960494DF}">
                                    <a14:hiddenLine xmlns:a14="http://schemas.microsoft.com/office/drawing/2010/main" w="9525">
                                      <a:solidFill>
                                        <a:srgbClr val="000000"/>
                                      </a:solidFill>
                                      <a:round/>
                                      <a:headEnd/>
                                      <a:tailEnd/>
                                    </a14:hiddenLine>
                                  </a:ext>
                                </a:extLst>
                              </wps:spPr>
                              <wps:bodyPr rot="0" vert="horz" wrap="square" lIns="91440" tIns="45720" rIns="91440" bIns="45720" anchor="t" anchorCtr="0" upright="1">
                                <a:noAutofit/>
                              </wps:bodyPr>
                            </wps:wsp>
                            <wps:wsp>
                              <wps:cNvPr id="120" name="Freeform 50"/>
                              <wps:cNvSpPr>
                                <a:spLocks/>
                              </wps:cNvSpPr>
                              <wps:spPr bwMode="auto">
                                <a:xfrm>
                                  <a:off x="0" y="0"/>
                                  <a:ext cx="247" cy="251"/>
                                </a:xfrm>
                                <a:custGeom>
                                  <a:avLst/>
                                  <a:gdLst>
                                    <a:gd name="T0" fmla="*/ 113 w 247"/>
                                    <a:gd name="T1" fmla="*/ 230 h 251"/>
                                    <a:gd name="T2" fmla="*/ 113 w 247"/>
                                    <a:gd name="T3" fmla="*/ 117 h 251"/>
                                    <a:gd name="T4" fmla="*/ 230 w 247"/>
                                    <a:gd name="T5" fmla="*/ 117 h 251"/>
                                    <a:gd name="T6" fmla="*/ 187 w 247"/>
                                    <a:gd name="T7" fmla="*/ 158 h 251"/>
                                    <a:gd name="T8" fmla="*/ 219 w 247"/>
                                    <a:gd name="T9" fmla="*/ 191 h 251"/>
                                    <a:gd name="T10" fmla="*/ 154 w 247"/>
                                    <a:gd name="T11" fmla="*/ 191 h 251"/>
                                    <a:gd name="T12" fmla="*/ 113 w 247"/>
                                    <a:gd name="T13" fmla="*/ 230 h 251"/>
                                  </a:gdLst>
                                  <a:ahLst/>
                                  <a:cxnLst>
                                    <a:cxn ang="0">
                                      <a:pos x="T0" y="T1"/>
                                    </a:cxn>
                                    <a:cxn ang="0">
                                      <a:pos x="T2" y="T3"/>
                                    </a:cxn>
                                    <a:cxn ang="0">
                                      <a:pos x="T4" y="T5"/>
                                    </a:cxn>
                                    <a:cxn ang="0">
                                      <a:pos x="T6" y="T7"/>
                                    </a:cxn>
                                    <a:cxn ang="0">
                                      <a:pos x="T8" y="T9"/>
                                    </a:cxn>
                                    <a:cxn ang="0">
                                      <a:pos x="T10" y="T11"/>
                                    </a:cxn>
                                    <a:cxn ang="0">
                                      <a:pos x="T12" y="T13"/>
                                    </a:cxn>
                                  </a:cxnLst>
                                  <a:rect l="0" t="0" r="r" b="b"/>
                                  <a:pathLst>
                                    <a:path w="247" h="251">
                                      <a:moveTo>
                                        <a:pt x="113" y="230"/>
                                      </a:moveTo>
                                      <a:lnTo>
                                        <a:pt x="113" y="117"/>
                                      </a:lnTo>
                                      <a:lnTo>
                                        <a:pt x="230" y="117"/>
                                      </a:lnTo>
                                      <a:lnTo>
                                        <a:pt x="187" y="158"/>
                                      </a:lnTo>
                                      <a:lnTo>
                                        <a:pt x="219" y="191"/>
                                      </a:lnTo>
                                      <a:lnTo>
                                        <a:pt x="154" y="191"/>
                                      </a:lnTo>
                                      <a:lnTo>
                                        <a:pt x="113" y="230"/>
                                      </a:lnTo>
                                      <a:close/>
                                    </a:path>
                                  </a:pathLst>
                                </a:custGeom>
                                <a:grpFill/>
                                <a:ln>
                                  <a:noFill/>
                                </a:ln>
                                <a:extLst>
                                  <a:ext uri="{91240B29-F687-4F45-9708-019B960494DF}">
                                    <a14:hiddenLine xmlns:a14="http://schemas.microsoft.com/office/drawing/2010/main" w="9525">
                                      <a:solidFill>
                                        <a:srgbClr val="000000"/>
                                      </a:solidFill>
                                      <a:round/>
                                      <a:headEnd/>
                                      <a:tailEnd/>
                                    </a14:hiddenLine>
                                  </a:ext>
                                </a:extLst>
                              </wps:spPr>
                              <wps:bodyPr rot="0" vert="horz" wrap="square" lIns="91440" tIns="45720" rIns="91440" bIns="45720" anchor="t" anchorCtr="0" upright="1">
                                <a:noAutofit/>
                              </wps:bodyPr>
                            </wps:wsp>
                            <wps:wsp>
                              <wps:cNvPr id="121" name="Freeform 51"/>
                              <wps:cNvSpPr>
                                <a:spLocks/>
                              </wps:cNvSpPr>
                              <wps:spPr bwMode="auto">
                                <a:xfrm>
                                  <a:off x="0" y="0"/>
                                  <a:ext cx="247" cy="251"/>
                                </a:xfrm>
                                <a:custGeom>
                                  <a:avLst/>
                                  <a:gdLst>
                                    <a:gd name="T0" fmla="*/ 237 w 247"/>
                                    <a:gd name="T1" fmla="*/ 251 h 251"/>
                                    <a:gd name="T2" fmla="*/ 218 w 247"/>
                                    <a:gd name="T3" fmla="*/ 251 h 251"/>
                                    <a:gd name="T4" fmla="*/ 212 w 247"/>
                                    <a:gd name="T5" fmla="*/ 248 h 251"/>
                                    <a:gd name="T6" fmla="*/ 154 w 247"/>
                                    <a:gd name="T7" fmla="*/ 191 h 251"/>
                                    <a:gd name="T8" fmla="*/ 219 w 247"/>
                                    <a:gd name="T9" fmla="*/ 191 h 251"/>
                                    <a:gd name="T10" fmla="*/ 240 w 247"/>
                                    <a:gd name="T11" fmla="*/ 212 h 251"/>
                                    <a:gd name="T12" fmla="*/ 244 w 247"/>
                                    <a:gd name="T13" fmla="*/ 216 h 251"/>
                                    <a:gd name="T14" fmla="*/ 247 w 247"/>
                                    <a:gd name="T15" fmla="*/ 221 h 251"/>
                                    <a:gd name="T16" fmla="*/ 247 w 247"/>
                                    <a:gd name="T17" fmla="*/ 240 h 251"/>
                                    <a:gd name="T18" fmla="*/ 237 w 247"/>
                                    <a:gd name="T19" fmla="*/ 251 h 251"/>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Lst>
                                  <a:rect l="0" t="0" r="r" b="b"/>
                                  <a:pathLst>
                                    <a:path w="247" h="251">
                                      <a:moveTo>
                                        <a:pt x="237" y="251"/>
                                      </a:moveTo>
                                      <a:lnTo>
                                        <a:pt x="218" y="251"/>
                                      </a:lnTo>
                                      <a:lnTo>
                                        <a:pt x="212" y="248"/>
                                      </a:lnTo>
                                      <a:lnTo>
                                        <a:pt x="154" y="191"/>
                                      </a:lnTo>
                                      <a:lnTo>
                                        <a:pt x="219" y="191"/>
                                      </a:lnTo>
                                      <a:lnTo>
                                        <a:pt x="240" y="212"/>
                                      </a:lnTo>
                                      <a:lnTo>
                                        <a:pt x="244" y="216"/>
                                      </a:lnTo>
                                      <a:lnTo>
                                        <a:pt x="247" y="221"/>
                                      </a:lnTo>
                                      <a:lnTo>
                                        <a:pt x="247" y="240"/>
                                      </a:lnTo>
                                      <a:lnTo>
                                        <a:pt x="237" y="251"/>
                                      </a:lnTo>
                                      <a:close/>
                                    </a:path>
                                  </a:pathLst>
                                </a:custGeom>
                                <a:grpFill/>
                                <a:ln>
                                  <a:noFill/>
                                </a:ln>
                                <a:extLst>
                                  <a:ext uri="{91240B29-F687-4F45-9708-019B960494DF}">
                                    <a14:hiddenLine xmlns:a14="http://schemas.microsoft.com/office/drawing/2010/main" w="9525">
                                      <a:solidFill>
                                        <a:srgbClr val="000000"/>
                                      </a:solidFill>
                                      <a:round/>
                                      <a:headEnd/>
                                      <a:tailEnd/>
                                    </a14:hiddenLine>
                                  </a:ext>
                                </a:extLst>
                              </wps:spPr>
                              <wps:bodyPr rot="0" vert="horz" wrap="square" lIns="91440" tIns="45720" rIns="91440" bIns="45720" anchor="t" anchorCtr="0" upright="1">
                                <a:noAutofit/>
                              </wps:bodyPr>
                            </wps:wsp>
                          </wpg:wgp>
                        </a:graphicData>
                      </a:graphic>
                    </wp:inline>
                  </w:drawing>
                </mc:Choice>
                <mc:Fallback>
                  <w:pict>
                    <v:group w14:anchorId="49EFFFC5" id="Group 110" o:spid="_x0000_s1026" style="width:9.1pt;height:9.55pt;mso-position-horizontal-relative:char;mso-position-vertical-relative:line" coordsize="247,251"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">
                      <o:lock v:ext="edit" aspectratio="t"/>
                      <v:shape id="Freeform 47" o:spid="_x0000_s1027" style="position:absolute;width:247;height:251;visibility:visible;mso-wrap-style:square;v-text-anchor:top" coordsize="247,251"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" path="m36,230r-26,l,220,,194,10,184r26,l46,194r,26l36,230xe" filled="f" stroked="f">
                        <v:path arrowok="t" o:connecttype="custom" o:connectlocs="36,230;10,230;0,220;0,194;10,184;36,184;46,194;46,220;36,230" o:connectangles="0,0,0,0,0,0,0,0,0"/>
                      </v:shape>
                      <v:shape id="Freeform 48" o:spid="_x0000_s1028" style="position:absolute;width:247;height:251;visibility:visible;mso-wrap-style:square;v-text-anchor:top" coordsize="247,251"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" path="m219,49r-25,l183,39r,-26l194,2r25,l230,13r,26l219,49xe" filled="f" stroked="f">
                        <v:path arrowok="t" o:connecttype="custom" o:connectlocs="219,49;194,49;183,39;183,13;194,2;219,2;230,13;230,39;219,49" o:connectangles="0,0,0,0,0,0,0,0,0"/>
                      </v:shape>
                      <v:shape id="Freeform 49" o:spid="_x0000_s1029" style="position:absolute;width:247;height:251;visibility:visible;mso-wrap-style:square;v-text-anchor:top" coordsize="247,251"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" path="m36,46r-26,l,36,,10,10,,36,,46,10r,26l36,46xe" filled="f" stroked="f">
                        <v:path arrowok="t" o:connecttype="custom" o:connectlocs="36,46;10,46;0,36;0,10;10,0;36,0;46,10;46,36;36,46" o:connectangles="0,0,0,0,0,0,0,0,0"/>
                      </v:shape>
                      <v:shape id="Freeform 50" o:spid="_x0000_s1030" style="position:absolute;width:247;height:251;visibility:visible;mso-wrap-style:square;v-text-anchor:top" coordsize="247,251"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" path="m113,230r,-113l230,117r-43,41l219,191r-65,l113,230xe" filled="f" stroked="f">
                        <v:path arrowok="t" o:connecttype="custom" o:connectlocs="113,230;113,117;230,117;187,158;219,191;154,191;113,230" o:connectangles="0,0,0,0,0,0,0"/>
                      </v:shape>
                      <v:shape id="Freeform 51" o:spid="_x0000_s1031" style="position:absolute;width:247;height:251;visibility:visible;mso-wrap-style:square;v-text-anchor:top" coordsize="247,251"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" path="m237,251r-19,l212,248,154,191r65,l240,212r4,4l247,221r,19l237,251xe" filled="f" stroked="f">
                        <v:path arrowok="t" o:connecttype="custom" o:connectlocs="237,251;218,251;212,248;154,191;219,191;240,212;244,216;247,221;247,240;237,251" o:connectangles="0,0,0,0,0,0,0,0,0,0"/>
                      </v:shape>
                      <w10:anchorlock/>
                    </v:group>
                  </w:pict>
                </mc:Fallback>
              </mc:AlternateContent>
            </w:r>
            <w:r w:rsidR="007B0796" w:rsidRPr="009B5FD0">
              <w:rPr>
                <w:noProof/>
              </w:rPr>
              <w:t xml:space="preserve"> </w:t>
            </w:r>
            <w:r w:rsidRPr="009B5FD0">
              <w:rPr>
                <w:rFonts w:cs="Arial"/>
                <w:noProof/>
                <w:lang w:eastAsia="zh-TW"/>
              </w:rPr>
              <mc:AlternateContent>
                <mc:Choice Requires="wpg">
                  <w:drawing>
                    <wp:inline distT="0" distB="0" distL="0" distR="0" wp14:anchorId="7CEDC246" wp14:editId="4842F72F">
                      <wp:extent cx="147694" cy="127888"/>
                      <wp:effectExtent l="0" t="0" r="5080" b="0"/>
                      <wp:docPr id="3213" name="Group 3213"/>
                      <wp:cNvGraphicFramePr>
                        <a:graphicFrameLocks xmlns:a="http://schemas.openxmlformats.org/drawingml/2006/main" noChangeAspect="1"/>
                      </wp:cNvGraphicFramePr>
                      <a:graphic xmlns:a="http://schemas.openxmlformats.org/drawingml/2006/main">
                        <a:graphicData uri="http://schemas.microsoft.com/office/word/2010/wordprocessingGroup">
                          <wpg:wgp>
                            <wpg:cNvGrpSpPr>
                              <a:grpSpLocks noChangeAspect="1"/>
                            </wpg:cNvGrpSpPr>
                            <wpg:grpSpPr bwMode="auto">
                              <a:xfrm>
                                <a:off x="0" y="0"/>
                                <a:ext cx="147694" cy="127888"/>
                                <a:chOff x="0" y="0"/>
                                <a:chExt cx="248" cy="207"/>
                              </a:xfrm>
                              <a:solidFill>
                                <a:srgbClr val="DB3F30"/>
                              </a:solidFill>
                            </wpg:grpSpPr>
                            <wps:wsp>
                              <wps:cNvPr id="3214" name="Freeform 16"/>
                              <wps:cNvSpPr>
                                <a:spLocks/>
                              </wps:cNvSpPr>
                              <wps:spPr bwMode="auto">
                                <a:xfrm>
                                  <a:off x="0" y="0"/>
                                  <a:ext cx="248" cy="207"/>
                                </a:xfrm>
                                <a:custGeom>
                                  <a:avLst/>
                                  <a:gdLst>
                                    <a:gd name="T0" fmla="*/ 176 w 248"/>
                                    <a:gd name="T1" fmla="*/ 42 h 207"/>
                                    <a:gd name="T2" fmla="*/ 153 w 248"/>
                                    <a:gd name="T3" fmla="*/ 42 h 207"/>
                                    <a:gd name="T4" fmla="*/ 144 w 248"/>
                                    <a:gd name="T5" fmla="*/ 32 h 207"/>
                                    <a:gd name="T6" fmla="*/ 144 w 248"/>
                                    <a:gd name="T7" fmla="*/ 9 h 207"/>
                                    <a:gd name="T8" fmla="*/ 153 w 248"/>
                                    <a:gd name="T9" fmla="*/ 0 h 207"/>
                                    <a:gd name="T10" fmla="*/ 176 w 248"/>
                                    <a:gd name="T11" fmla="*/ 0 h 207"/>
                                    <a:gd name="T12" fmla="*/ 185 w 248"/>
                                    <a:gd name="T13" fmla="*/ 9 h 207"/>
                                    <a:gd name="T14" fmla="*/ 185 w 248"/>
                                    <a:gd name="T15" fmla="*/ 32 h 207"/>
                                    <a:gd name="T16" fmla="*/ 176 w 248"/>
                                    <a:gd name="T17" fmla="*/ 42 h 207"/>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Lst>
                                  <a:rect l="0" t="0" r="r" b="b"/>
                                  <a:pathLst>
                                    <a:path w="248" h="207">
                                      <a:moveTo>
                                        <a:pt x="176" y="42"/>
                                      </a:moveTo>
                                      <a:lnTo>
                                        <a:pt x="153" y="42"/>
                                      </a:lnTo>
                                      <a:lnTo>
                                        <a:pt x="144" y="32"/>
                                      </a:lnTo>
                                      <a:lnTo>
                                        <a:pt x="144" y="9"/>
                                      </a:lnTo>
                                      <a:lnTo>
                                        <a:pt x="153" y="0"/>
                                      </a:lnTo>
                                      <a:lnTo>
                                        <a:pt x="176" y="0"/>
                                      </a:lnTo>
                                      <a:lnTo>
                                        <a:pt x="185" y="9"/>
                                      </a:lnTo>
                                      <a:lnTo>
                                        <a:pt x="185" y="32"/>
                                      </a:lnTo>
                                      <a:lnTo>
                                        <a:pt x="176" y="42"/>
                                      </a:lnTo>
                                      <a:close/>
                                    </a:path>
                                  </a:pathLst>
                                </a:custGeom>
                                <a:grpFill/>
                                <a:ln>
                                  <a:noFill/>
                                </a:ln>
                                <a:extLst>
                                  <a:ext uri="{91240B29-F687-4F45-9708-019B960494DF}">
                                    <a14:hiddenLine xmlns:a14="http://schemas.microsoft.com/office/drawing/2010/main" w="9525">
                                      <a:solidFill>
                                        <a:srgbClr val="000000"/>
                                      </a:solidFill>
                                      <a:round/>
                                      <a:headEnd/>
                                      <a:tailEnd/>
                                    </a14:hiddenLine>
                                  </a:ext>
                                </a:extLst>
                              </wps:spPr>
                              <wps:bodyPr rot="0" vert="horz" wrap="square" lIns="91440" tIns="45720" rIns="91440" bIns="45720" anchor="t" anchorCtr="0" upright="1">
                                <a:noAutofit/>
                              </wps:bodyPr>
                            </wps:wsp>
                            <wps:wsp>
                              <wps:cNvPr id="3215" name="Freeform 17"/>
                              <wps:cNvSpPr>
                                <a:spLocks/>
                              </wps:cNvSpPr>
                              <wps:spPr bwMode="auto">
                                <a:xfrm>
                                  <a:off x="0" y="0"/>
                                  <a:ext cx="248" cy="207"/>
                                </a:xfrm>
                                <a:custGeom>
                                  <a:avLst/>
                                  <a:gdLst>
                                    <a:gd name="T0" fmla="*/ 94 w 248"/>
                                    <a:gd name="T1" fmla="*/ 42 h 207"/>
                                    <a:gd name="T2" fmla="*/ 71 w 248"/>
                                    <a:gd name="T3" fmla="*/ 42 h 207"/>
                                    <a:gd name="T4" fmla="*/ 62 w 248"/>
                                    <a:gd name="T5" fmla="*/ 33 h 207"/>
                                    <a:gd name="T6" fmla="*/ 62 w 248"/>
                                    <a:gd name="T7" fmla="*/ 10 h 207"/>
                                    <a:gd name="T8" fmla="*/ 71 w 248"/>
                                    <a:gd name="T9" fmla="*/ 0 h 207"/>
                                    <a:gd name="T10" fmla="*/ 94 w 248"/>
                                    <a:gd name="T11" fmla="*/ 0 h 207"/>
                                    <a:gd name="T12" fmla="*/ 104 w 248"/>
                                    <a:gd name="T13" fmla="*/ 10 h 207"/>
                                    <a:gd name="T14" fmla="*/ 104 w 248"/>
                                    <a:gd name="T15" fmla="*/ 33 h 207"/>
                                    <a:gd name="T16" fmla="*/ 94 w 248"/>
                                    <a:gd name="T17" fmla="*/ 42 h 207"/>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Lst>
                                  <a:rect l="0" t="0" r="r" b="b"/>
                                  <a:pathLst>
                                    <a:path w="248" h="207">
                                      <a:moveTo>
                                        <a:pt x="94" y="42"/>
                                      </a:moveTo>
                                      <a:lnTo>
                                        <a:pt x="71" y="42"/>
                                      </a:lnTo>
                                      <a:lnTo>
                                        <a:pt x="62" y="33"/>
                                      </a:lnTo>
                                      <a:lnTo>
                                        <a:pt x="62" y="10"/>
                                      </a:lnTo>
                                      <a:lnTo>
                                        <a:pt x="71" y="0"/>
                                      </a:lnTo>
                                      <a:lnTo>
                                        <a:pt x="94" y="0"/>
                                      </a:lnTo>
                                      <a:lnTo>
                                        <a:pt x="104" y="10"/>
                                      </a:lnTo>
                                      <a:lnTo>
                                        <a:pt x="104" y="33"/>
                                      </a:lnTo>
                                      <a:lnTo>
                                        <a:pt x="94" y="42"/>
                                      </a:lnTo>
                                      <a:close/>
                                    </a:path>
                                  </a:pathLst>
                                </a:custGeom>
                                <a:grpFill/>
                                <a:ln>
                                  <a:noFill/>
                                </a:ln>
                                <a:extLst>
                                  <a:ext uri="{91240B29-F687-4F45-9708-019B960494DF}">
                                    <a14:hiddenLine xmlns:a14="http://schemas.microsoft.com/office/drawing/2010/main" w="9525">
                                      <a:solidFill>
                                        <a:srgbClr val="000000"/>
                                      </a:solidFill>
                                      <a:round/>
                                      <a:headEnd/>
                                      <a:tailEnd/>
                                    </a14:hiddenLine>
                                  </a:ext>
                                </a:extLst>
                              </wps:spPr>
                              <wps:bodyPr rot="0" vert="horz" wrap="square" lIns="91440" tIns="45720" rIns="91440" bIns="45720" anchor="t" anchorCtr="0" upright="1">
                                <a:noAutofit/>
                              </wps:bodyPr>
                            </wps:wsp>
                            <wps:wsp>
                              <wps:cNvPr id="3312" name="Freeform 18"/>
                              <wps:cNvSpPr>
                                <a:spLocks/>
                              </wps:cNvSpPr>
                              <wps:spPr bwMode="auto">
                                <a:xfrm>
                                  <a:off x="0" y="0"/>
                                  <a:ext cx="248" cy="207"/>
                                </a:xfrm>
                                <a:custGeom>
                                  <a:avLst/>
                                  <a:gdLst>
                                    <a:gd name="T0" fmla="*/ 52 w 248"/>
                                    <a:gd name="T1" fmla="*/ 83 h 207"/>
                                    <a:gd name="T2" fmla="*/ 29 w 248"/>
                                    <a:gd name="T3" fmla="*/ 83 h 207"/>
                                    <a:gd name="T4" fmla="*/ 20 w 248"/>
                                    <a:gd name="T5" fmla="*/ 74 h 207"/>
                                    <a:gd name="T6" fmla="*/ 20 w 248"/>
                                    <a:gd name="T7" fmla="*/ 51 h 207"/>
                                    <a:gd name="T8" fmla="*/ 29 w 248"/>
                                    <a:gd name="T9" fmla="*/ 42 h 207"/>
                                    <a:gd name="T10" fmla="*/ 52 w 248"/>
                                    <a:gd name="T11" fmla="*/ 42 h 207"/>
                                    <a:gd name="T12" fmla="*/ 62 w 248"/>
                                    <a:gd name="T13" fmla="*/ 51 h 207"/>
                                    <a:gd name="T14" fmla="*/ 62 w 248"/>
                                    <a:gd name="T15" fmla="*/ 74 h 207"/>
                                    <a:gd name="T16" fmla="*/ 52 w 248"/>
                                    <a:gd name="T17" fmla="*/ 83 h 207"/>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Lst>
                                  <a:rect l="0" t="0" r="r" b="b"/>
                                  <a:pathLst>
                                    <a:path w="248" h="207">
                                      <a:moveTo>
                                        <a:pt x="52" y="83"/>
                                      </a:moveTo>
                                      <a:lnTo>
                                        <a:pt x="29" y="83"/>
                                      </a:lnTo>
                                      <a:lnTo>
                                        <a:pt x="20" y="74"/>
                                      </a:lnTo>
                                      <a:lnTo>
                                        <a:pt x="20" y="51"/>
                                      </a:lnTo>
                                      <a:lnTo>
                                        <a:pt x="29" y="42"/>
                                      </a:lnTo>
                                      <a:lnTo>
                                        <a:pt x="52" y="42"/>
                                      </a:lnTo>
                                      <a:lnTo>
                                        <a:pt x="62" y="51"/>
                                      </a:lnTo>
                                      <a:lnTo>
                                        <a:pt x="62" y="74"/>
                                      </a:lnTo>
                                      <a:lnTo>
                                        <a:pt x="52" y="83"/>
                                      </a:lnTo>
                                      <a:close/>
                                    </a:path>
                                  </a:pathLst>
                                </a:custGeom>
                                <a:grpFill/>
                                <a:ln>
                                  <a:noFill/>
                                </a:ln>
                                <a:extLst>
                                  <a:ext uri="{91240B29-F687-4F45-9708-019B960494DF}">
                                    <a14:hiddenLine xmlns:a14="http://schemas.microsoft.com/office/drawing/2010/main" w="9525">
                                      <a:solidFill>
                                        <a:srgbClr val="000000"/>
                                      </a:solidFill>
                                      <a:round/>
                                      <a:headEnd/>
                                      <a:tailEnd/>
                                    </a14:hiddenLine>
                                  </a:ext>
                                </a:extLst>
                              </wps:spPr>
                              <wps:bodyPr rot="0" vert="horz" wrap="square" lIns="91440" tIns="45720" rIns="91440" bIns="45720" anchor="t" anchorCtr="0" upright="1">
                                <a:noAutofit/>
                              </wps:bodyPr>
                            </wps:wsp>
                            <wps:wsp>
                              <wps:cNvPr id="3313" name="Freeform 19"/>
                              <wps:cNvSpPr>
                                <a:spLocks/>
                              </wps:cNvSpPr>
                              <wps:spPr bwMode="auto">
                                <a:xfrm>
                                  <a:off x="0" y="0"/>
                                  <a:ext cx="248" cy="207"/>
                                </a:xfrm>
                                <a:custGeom>
                                  <a:avLst/>
                                  <a:gdLst>
                                    <a:gd name="T0" fmla="*/ 218 w 248"/>
                                    <a:gd name="T1" fmla="*/ 83 h 207"/>
                                    <a:gd name="T2" fmla="*/ 195 w 248"/>
                                    <a:gd name="T3" fmla="*/ 83 h 207"/>
                                    <a:gd name="T4" fmla="*/ 185 w 248"/>
                                    <a:gd name="T5" fmla="*/ 74 h 207"/>
                                    <a:gd name="T6" fmla="*/ 185 w 248"/>
                                    <a:gd name="T7" fmla="*/ 51 h 207"/>
                                    <a:gd name="T8" fmla="*/ 195 w 248"/>
                                    <a:gd name="T9" fmla="*/ 42 h 207"/>
                                    <a:gd name="T10" fmla="*/ 218 w 248"/>
                                    <a:gd name="T11" fmla="*/ 42 h 207"/>
                                    <a:gd name="T12" fmla="*/ 227 w 248"/>
                                    <a:gd name="T13" fmla="*/ 51 h 207"/>
                                    <a:gd name="T14" fmla="*/ 227 w 248"/>
                                    <a:gd name="T15" fmla="*/ 74 h 207"/>
                                    <a:gd name="T16" fmla="*/ 218 w 248"/>
                                    <a:gd name="T17" fmla="*/ 83 h 207"/>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Lst>
                                  <a:rect l="0" t="0" r="r" b="b"/>
                                  <a:pathLst>
                                    <a:path w="248" h="207">
                                      <a:moveTo>
                                        <a:pt x="218" y="83"/>
                                      </a:moveTo>
                                      <a:lnTo>
                                        <a:pt x="195" y="83"/>
                                      </a:lnTo>
                                      <a:lnTo>
                                        <a:pt x="185" y="74"/>
                                      </a:lnTo>
                                      <a:lnTo>
                                        <a:pt x="185" y="51"/>
                                      </a:lnTo>
                                      <a:lnTo>
                                        <a:pt x="195" y="42"/>
                                      </a:lnTo>
                                      <a:lnTo>
                                        <a:pt x="218" y="42"/>
                                      </a:lnTo>
                                      <a:lnTo>
                                        <a:pt x="227" y="51"/>
                                      </a:lnTo>
                                      <a:lnTo>
                                        <a:pt x="227" y="74"/>
                                      </a:lnTo>
                                      <a:lnTo>
                                        <a:pt x="218" y="83"/>
                                      </a:lnTo>
                                      <a:close/>
                                    </a:path>
                                  </a:pathLst>
                                </a:custGeom>
                                <a:grpFill/>
                                <a:ln>
                                  <a:noFill/>
                                </a:ln>
                                <a:extLst>
                                  <a:ext uri="{91240B29-F687-4F45-9708-019B960494DF}">
                                    <a14:hiddenLine xmlns:a14="http://schemas.microsoft.com/office/drawing/2010/main" w="9525">
                                      <a:solidFill>
                                        <a:srgbClr val="000000"/>
                                      </a:solidFill>
                                      <a:round/>
                                      <a:headEnd/>
                                      <a:tailEnd/>
                                    </a14:hiddenLine>
                                  </a:ext>
                                </a:extLst>
                              </wps:spPr>
                              <wps:bodyPr rot="0" vert="horz" wrap="square" lIns="91440" tIns="45720" rIns="91440" bIns="45720" anchor="t" anchorCtr="0" upright="1">
                                <a:noAutofit/>
                              </wps:bodyPr>
                            </wps:wsp>
                            <wps:wsp>
                              <wps:cNvPr id="3314" name="Freeform 20"/>
                              <wps:cNvSpPr>
                                <a:spLocks/>
                              </wps:cNvSpPr>
                              <wps:spPr bwMode="auto">
                                <a:xfrm>
                                  <a:off x="0" y="0"/>
                                  <a:ext cx="248" cy="207"/>
                                </a:xfrm>
                                <a:custGeom>
                                  <a:avLst/>
                                  <a:gdLst>
                                    <a:gd name="T0" fmla="*/ 135 w 248"/>
                                    <a:gd name="T1" fmla="*/ 104 h 207"/>
                                    <a:gd name="T2" fmla="*/ 112 w 248"/>
                                    <a:gd name="T3" fmla="*/ 104 h 207"/>
                                    <a:gd name="T4" fmla="*/ 102 w 248"/>
                                    <a:gd name="T5" fmla="*/ 94 h 207"/>
                                    <a:gd name="T6" fmla="*/ 102 w 248"/>
                                    <a:gd name="T7" fmla="*/ 71 h 207"/>
                                    <a:gd name="T8" fmla="*/ 112 w 248"/>
                                    <a:gd name="T9" fmla="*/ 62 h 207"/>
                                    <a:gd name="T10" fmla="*/ 135 w 248"/>
                                    <a:gd name="T11" fmla="*/ 62 h 207"/>
                                    <a:gd name="T12" fmla="*/ 144 w 248"/>
                                    <a:gd name="T13" fmla="*/ 71 h 207"/>
                                    <a:gd name="T14" fmla="*/ 144 w 248"/>
                                    <a:gd name="T15" fmla="*/ 94 h 207"/>
                                    <a:gd name="T16" fmla="*/ 135 w 248"/>
                                    <a:gd name="T17" fmla="*/ 104 h 207"/>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Lst>
                                  <a:rect l="0" t="0" r="r" b="b"/>
                                  <a:pathLst>
                                    <a:path w="248" h="207">
                                      <a:moveTo>
                                        <a:pt x="135" y="104"/>
                                      </a:moveTo>
                                      <a:lnTo>
                                        <a:pt x="112" y="104"/>
                                      </a:lnTo>
                                      <a:lnTo>
                                        <a:pt x="102" y="94"/>
                                      </a:lnTo>
                                      <a:lnTo>
                                        <a:pt x="102" y="71"/>
                                      </a:lnTo>
                                      <a:lnTo>
                                        <a:pt x="112" y="62"/>
                                      </a:lnTo>
                                      <a:lnTo>
                                        <a:pt x="135" y="62"/>
                                      </a:lnTo>
                                      <a:lnTo>
                                        <a:pt x="144" y="71"/>
                                      </a:lnTo>
                                      <a:lnTo>
                                        <a:pt x="144" y="94"/>
                                      </a:lnTo>
                                      <a:lnTo>
                                        <a:pt x="135" y="104"/>
                                      </a:lnTo>
                                      <a:close/>
                                    </a:path>
                                  </a:pathLst>
                                </a:custGeom>
                                <a:grpFill/>
                                <a:ln>
                                  <a:noFill/>
                                </a:ln>
                                <a:extLst>
                                  <a:ext uri="{91240B29-F687-4F45-9708-019B960494DF}">
                                    <a14:hiddenLine xmlns:a14="http://schemas.microsoft.com/office/drawing/2010/main" w="9525">
                                      <a:solidFill>
                                        <a:srgbClr val="000000"/>
                                      </a:solidFill>
                                      <a:round/>
                                      <a:headEnd/>
                                      <a:tailEnd/>
                                    </a14:hiddenLine>
                                  </a:ext>
                                </a:extLst>
                              </wps:spPr>
                              <wps:bodyPr rot="0" vert="horz" wrap="square" lIns="91440" tIns="45720" rIns="91440" bIns="45720" anchor="t" anchorCtr="0" upright="1">
                                <a:noAutofit/>
                              </wps:bodyPr>
                            </wps:wsp>
                            <wps:wsp>
                              <wps:cNvPr id="3315" name="Freeform 21"/>
                              <wps:cNvSpPr>
                                <a:spLocks/>
                              </wps:cNvSpPr>
                              <wps:spPr bwMode="auto">
                                <a:xfrm>
                                  <a:off x="0" y="0"/>
                                  <a:ext cx="248" cy="207"/>
                                </a:xfrm>
                                <a:custGeom>
                                  <a:avLst/>
                                  <a:gdLst>
                                    <a:gd name="T0" fmla="*/ 82 w 248"/>
                                    <a:gd name="T1" fmla="*/ 166 h 207"/>
                                    <a:gd name="T2" fmla="*/ 0 w 248"/>
                                    <a:gd name="T3" fmla="*/ 166 h 207"/>
                                    <a:gd name="T4" fmla="*/ 0 w 248"/>
                                    <a:gd name="T5" fmla="*/ 113 h 207"/>
                                    <a:gd name="T6" fmla="*/ 9 w 248"/>
                                    <a:gd name="T7" fmla="*/ 104 h 207"/>
                                    <a:gd name="T8" fmla="*/ 73 w 248"/>
                                    <a:gd name="T9" fmla="*/ 104 h 207"/>
                                    <a:gd name="T10" fmla="*/ 82 w 248"/>
                                    <a:gd name="T11" fmla="*/ 113 h 207"/>
                                    <a:gd name="T12" fmla="*/ 83 w 248"/>
                                    <a:gd name="T13" fmla="*/ 124 h 207"/>
                                    <a:gd name="T14" fmla="*/ 83 w 248"/>
                                    <a:gd name="T15" fmla="*/ 132 h 207"/>
                                    <a:gd name="T16" fmla="*/ 82 w 248"/>
                                    <a:gd name="T17" fmla="*/ 133 h 207"/>
                                    <a:gd name="T18" fmla="*/ 82 w 248"/>
                                    <a:gd name="T19" fmla="*/ 166 h 207"/>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Lst>
                                  <a:rect l="0" t="0" r="r" b="b"/>
                                  <a:pathLst>
                                    <a:path w="248" h="207">
                                      <a:moveTo>
                                        <a:pt x="82" y="166"/>
                                      </a:moveTo>
                                      <a:lnTo>
                                        <a:pt x="0" y="166"/>
                                      </a:lnTo>
                                      <a:lnTo>
                                        <a:pt x="0" y="113"/>
                                      </a:lnTo>
                                      <a:lnTo>
                                        <a:pt x="9" y="104"/>
                                      </a:lnTo>
                                      <a:lnTo>
                                        <a:pt x="73" y="104"/>
                                      </a:lnTo>
                                      <a:lnTo>
                                        <a:pt x="82" y="113"/>
                                      </a:lnTo>
                                      <a:lnTo>
                                        <a:pt x="83" y="124"/>
                                      </a:lnTo>
                                      <a:lnTo>
                                        <a:pt x="83" y="132"/>
                                      </a:lnTo>
                                      <a:lnTo>
                                        <a:pt x="82" y="133"/>
                                      </a:lnTo>
                                      <a:lnTo>
                                        <a:pt x="82" y="166"/>
                                      </a:lnTo>
                                      <a:close/>
                                    </a:path>
                                  </a:pathLst>
                                </a:custGeom>
                                <a:grpFill/>
                                <a:ln>
                                  <a:noFill/>
                                </a:ln>
                                <a:extLst>
                                  <a:ext uri="{91240B29-F687-4F45-9708-019B960494DF}">
                                    <a14:hiddenLine xmlns:a14="http://schemas.microsoft.com/office/drawing/2010/main" w="9525">
                                      <a:solidFill>
                                        <a:srgbClr val="000000"/>
                                      </a:solidFill>
                                      <a:round/>
                                      <a:headEnd/>
                                      <a:tailEnd/>
                                    </a14:hiddenLine>
                                  </a:ext>
                                </a:extLst>
                              </wps:spPr>
                              <wps:bodyPr rot="0" vert="horz" wrap="square" lIns="91440" tIns="45720" rIns="91440" bIns="45720" anchor="t" anchorCtr="0" upright="1">
                                <a:noAutofit/>
                              </wps:bodyPr>
                            </wps:wsp>
                            <wps:wsp>
                              <wps:cNvPr id="3316" name="Freeform 22"/>
                              <wps:cNvSpPr>
                                <a:spLocks/>
                              </wps:cNvSpPr>
                              <wps:spPr bwMode="auto">
                                <a:xfrm>
                                  <a:off x="0" y="0"/>
                                  <a:ext cx="248" cy="207"/>
                                </a:xfrm>
                                <a:custGeom>
                                  <a:avLst/>
                                  <a:gdLst>
                                    <a:gd name="T0" fmla="*/ 248 w 248"/>
                                    <a:gd name="T1" fmla="*/ 166 h 207"/>
                                    <a:gd name="T2" fmla="*/ 165 w 248"/>
                                    <a:gd name="T3" fmla="*/ 166 h 207"/>
                                    <a:gd name="T4" fmla="*/ 165 w 248"/>
                                    <a:gd name="T5" fmla="*/ 145 h 207"/>
                                    <a:gd name="T6" fmla="*/ 165 w 248"/>
                                    <a:gd name="T7" fmla="*/ 134 h 207"/>
                                    <a:gd name="T8" fmla="*/ 165 w 248"/>
                                    <a:gd name="T9" fmla="*/ 113 h 207"/>
                                    <a:gd name="T10" fmla="*/ 174 w 248"/>
                                    <a:gd name="T11" fmla="*/ 104 h 207"/>
                                    <a:gd name="T12" fmla="*/ 238 w 248"/>
                                    <a:gd name="T13" fmla="*/ 104 h 207"/>
                                    <a:gd name="T14" fmla="*/ 248 w 248"/>
                                    <a:gd name="T15" fmla="*/ 113 h 207"/>
                                    <a:gd name="T16" fmla="*/ 248 w 248"/>
                                    <a:gd name="T17" fmla="*/ 166 h 207"/>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Lst>
                                  <a:rect l="0" t="0" r="r" b="b"/>
                                  <a:pathLst>
                                    <a:path w="248" h="207">
                                      <a:moveTo>
                                        <a:pt x="248" y="166"/>
                                      </a:moveTo>
                                      <a:lnTo>
                                        <a:pt x="165" y="166"/>
                                      </a:lnTo>
                                      <a:lnTo>
                                        <a:pt x="165" y="145"/>
                                      </a:lnTo>
                                      <a:lnTo>
                                        <a:pt x="165" y="134"/>
                                      </a:lnTo>
                                      <a:lnTo>
                                        <a:pt x="165" y="113"/>
                                      </a:lnTo>
                                      <a:lnTo>
                                        <a:pt x="174" y="104"/>
                                      </a:lnTo>
                                      <a:lnTo>
                                        <a:pt x="238" y="104"/>
                                      </a:lnTo>
                                      <a:lnTo>
                                        <a:pt x="248" y="113"/>
                                      </a:lnTo>
                                      <a:lnTo>
                                        <a:pt x="248" y="166"/>
                                      </a:lnTo>
                                      <a:close/>
                                    </a:path>
                                  </a:pathLst>
                                </a:custGeom>
                                <a:grpFill/>
                                <a:ln>
                                  <a:noFill/>
                                </a:ln>
                                <a:extLst>
                                  <a:ext uri="{91240B29-F687-4F45-9708-019B960494DF}">
                                    <a14:hiddenLine xmlns:a14="http://schemas.microsoft.com/office/drawing/2010/main" w="9525">
                                      <a:solidFill>
                                        <a:srgbClr val="000000"/>
                                      </a:solidFill>
                                      <a:round/>
                                      <a:headEnd/>
                                      <a:tailEnd/>
                                    </a14:hiddenLine>
                                  </a:ext>
                                </a:extLst>
                              </wps:spPr>
                              <wps:bodyPr rot="0" vert="horz" wrap="square" lIns="91440" tIns="45720" rIns="91440" bIns="45720" anchor="t" anchorCtr="0" upright="1">
                                <a:noAutofit/>
                              </wps:bodyPr>
                            </wps:wsp>
                            <wps:wsp>
                              <wps:cNvPr id="3317" name="Freeform 23"/>
                              <wps:cNvSpPr>
                                <a:spLocks/>
                              </wps:cNvSpPr>
                              <wps:spPr bwMode="auto">
                                <a:xfrm>
                                  <a:off x="0" y="0"/>
                                  <a:ext cx="248" cy="207"/>
                                </a:xfrm>
                                <a:custGeom>
                                  <a:avLst/>
                                  <a:gdLst>
                                    <a:gd name="T0" fmla="*/ 165 w 248"/>
                                    <a:gd name="T1" fmla="*/ 166 h 207"/>
                                    <a:gd name="T2" fmla="*/ 83 w 248"/>
                                    <a:gd name="T3" fmla="*/ 166 h 207"/>
                                    <a:gd name="T4" fmla="*/ 83 w 248"/>
                                    <a:gd name="T5" fmla="*/ 132 h 207"/>
                                    <a:gd name="T6" fmla="*/ 92 w 248"/>
                                    <a:gd name="T7" fmla="*/ 124 h 207"/>
                                    <a:gd name="T8" fmla="*/ 155 w 248"/>
                                    <a:gd name="T9" fmla="*/ 124 h 207"/>
                                    <a:gd name="T10" fmla="*/ 165 w 248"/>
                                    <a:gd name="T11" fmla="*/ 134 h 207"/>
                                    <a:gd name="T12" fmla="*/ 165 w 248"/>
                                    <a:gd name="T13" fmla="*/ 166 h 207"/>
                                  </a:gdLst>
                                  <a:ahLst/>
                                  <a:cxnLst>
                                    <a:cxn ang="0">
                                      <a:pos x="T0" y="T1"/>
                                    </a:cxn>
                                    <a:cxn ang="0">
                                      <a:pos x="T2" y="T3"/>
                                    </a:cxn>
                                    <a:cxn ang="0">
                                      <a:pos x="T4" y="T5"/>
                                    </a:cxn>
                                    <a:cxn ang="0">
                                      <a:pos x="T6" y="T7"/>
                                    </a:cxn>
                                    <a:cxn ang="0">
                                      <a:pos x="T8" y="T9"/>
                                    </a:cxn>
                                    <a:cxn ang="0">
                                      <a:pos x="T10" y="T11"/>
                                    </a:cxn>
                                    <a:cxn ang="0">
                                      <a:pos x="T12" y="T13"/>
                                    </a:cxn>
                                  </a:cxnLst>
                                  <a:rect l="0" t="0" r="r" b="b"/>
                                  <a:pathLst>
                                    <a:path w="248" h="207">
                                      <a:moveTo>
                                        <a:pt x="165" y="166"/>
                                      </a:moveTo>
                                      <a:lnTo>
                                        <a:pt x="83" y="166"/>
                                      </a:lnTo>
                                      <a:lnTo>
                                        <a:pt x="83" y="132"/>
                                      </a:lnTo>
                                      <a:lnTo>
                                        <a:pt x="92" y="124"/>
                                      </a:lnTo>
                                      <a:lnTo>
                                        <a:pt x="155" y="124"/>
                                      </a:lnTo>
                                      <a:lnTo>
                                        <a:pt x="165" y="134"/>
                                      </a:lnTo>
                                      <a:lnTo>
                                        <a:pt x="165" y="166"/>
                                      </a:lnTo>
                                      <a:close/>
                                    </a:path>
                                  </a:pathLst>
                                </a:custGeom>
                                <a:grpFill/>
                                <a:ln>
                                  <a:noFill/>
                                </a:ln>
                                <a:extLst>
                                  <a:ext uri="{91240B29-F687-4F45-9708-019B960494DF}">
                                    <a14:hiddenLine xmlns:a14="http://schemas.microsoft.com/office/drawing/2010/main" w="9525">
                                      <a:solidFill>
                                        <a:srgbClr val="000000"/>
                                      </a:solidFill>
                                      <a:round/>
                                      <a:headEnd/>
                                      <a:tailEnd/>
                                    </a14:hiddenLine>
                                  </a:ext>
                                </a:extLst>
                              </wps:spPr>
                              <wps:bodyPr rot="0" vert="horz" wrap="square" lIns="91440" tIns="45720" rIns="91440" bIns="45720" anchor="t" anchorCtr="0" upright="1">
                                <a:noAutofit/>
                              </wps:bodyPr>
                            </wps:wsp>
                            <wps:wsp>
                              <wps:cNvPr id="3373" name="Freeform 24"/>
                              <wps:cNvSpPr>
                                <a:spLocks/>
                              </wps:cNvSpPr>
                              <wps:spPr bwMode="auto">
                                <a:xfrm>
                                  <a:off x="0" y="0"/>
                                  <a:ext cx="248" cy="207"/>
                                </a:xfrm>
                                <a:custGeom>
                                  <a:avLst/>
                                  <a:gdLst>
                                    <a:gd name="T0" fmla="*/ 165 w 248"/>
                                    <a:gd name="T1" fmla="*/ 207 h 207"/>
                                    <a:gd name="T2" fmla="*/ 82 w 248"/>
                                    <a:gd name="T3" fmla="*/ 207 h 207"/>
                                    <a:gd name="T4" fmla="*/ 82 w 248"/>
                                    <a:gd name="T5" fmla="*/ 133 h 207"/>
                                    <a:gd name="T6" fmla="*/ 83 w 248"/>
                                    <a:gd name="T7" fmla="*/ 132 h 207"/>
                                    <a:gd name="T8" fmla="*/ 83 w 248"/>
                                    <a:gd name="T9" fmla="*/ 166 h 207"/>
                                    <a:gd name="T10" fmla="*/ 165 w 248"/>
                                    <a:gd name="T11" fmla="*/ 166 h 207"/>
                                    <a:gd name="T12" fmla="*/ 165 w 248"/>
                                    <a:gd name="T13" fmla="*/ 207 h 207"/>
                                  </a:gdLst>
                                  <a:ahLst/>
                                  <a:cxnLst>
                                    <a:cxn ang="0">
                                      <a:pos x="T0" y="T1"/>
                                    </a:cxn>
                                    <a:cxn ang="0">
                                      <a:pos x="T2" y="T3"/>
                                    </a:cxn>
                                    <a:cxn ang="0">
                                      <a:pos x="T4" y="T5"/>
                                    </a:cxn>
                                    <a:cxn ang="0">
                                      <a:pos x="T6" y="T7"/>
                                    </a:cxn>
                                    <a:cxn ang="0">
                                      <a:pos x="T8" y="T9"/>
                                    </a:cxn>
                                    <a:cxn ang="0">
                                      <a:pos x="T10" y="T11"/>
                                    </a:cxn>
                                    <a:cxn ang="0">
                                      <a:pos x="T12" y="T13"/>
                                    </a:cxn>
                                  </a:cxnLst>
                                  <a:rect l="0" t="0" r="r" b="b"/>
                                  <a:pathLst>
                                    <a:path w="248" h="207">
                                      <a:moveTo>
                                        <a:pt x="165" y="207"/>
                                      </a:moveTo>
                                      <a:lnTo>
                                        <a:pt x="82" y="207"/>
                                      </a:lnTo>
                                      <a:lnTo>
                                        <a:pt x="82" y="133"/>
                                      </a:lnTo>
                                      <a:lnTo>
                                        <a:pt x="83" y="132"/>
                                      </a:lnTo>
                                      <a:lnTo>
                                        <a:pt x="83" y="166"/>
                                      </a:lnTo>
                                      <a:lnTo>
                                        <a:pt x="165" y="166"/>
                                      </a:lnTo>
                                      <a:lnTo>
                                        <a:pt x="165" y="207"/>
                                      </a:lnTo>
                                      <a:close/>
                                    </a:path>
                                  </a:pathLst>
                                </a:custGeom>
                                <a:grpFill/>
                                <a:ln>
                                  <a:noFill/>
                                </a:ln>
                                <a:extLst>
                                  <a:ext uri="{91240B29-F687-4F45-9708-019B960494DF}">
                                    <a14:hiddenLine xmlns:a14="http://schemas.microsoft.com/office/drawing/2010/main" w="9525">
                                      <a:solidFill>
                                        <a:srgbClr val="000000"/>
                                      </a:solidFill>
                                      <a:round/>
                                      <a:headEnd/>
                                      <a:tailEnd/>
                                    </a14:hiddenLine>
                                  </a:ext>
                                </a:extLst>
                              </wps:spPr>
                              <wps:bodyPr rot="0" vert="horz" wrap="square" lIns="91440" tIns="45720" rIns="91440" bIns="45720" anchor="t" anchorCtr="0" upright="1">
                                <a:noAutofit/>
                              </wps:bodyPr>
                            </wps:wsp>
                            <wps:wsp>
                              <wps:cNvPr id="3374" name="Freeform 25"/>
                              <wps:cNvSpPr>
                                <a:spLocks/>
                              </wps:cNvSpPr>
                              <wps:spPr bwMode="auto">
                                <a:xfrm>
                                  <a:off x="0" y="0"/>
                                  <a:ext cx="248" cy="207"/>
                                </a:xfrm>
                                <a:custGeom>
                                  <a:avLst/>
                                  <a:gdLst>
                                    <a:gd name="T0" fmla="*/ 165 w 248"/>
                                    <a:gd name="T1" fmla="*/ 166 h 207"/>
                                    <a:gd name="T2" fmla="*/ 165 w 248"/>
                                    <a:gd name="T3" fmla="*/ 166 h 207"/>
                                    <a:gd name="T4" fmla="*/ 165 w 248"/>
                                    <a:gd name="T5" fmla="*/ 134 h 207"/>
                                    <a:gd name="T6" fmla="*/ 165 w 248"/>
                                    <a:gd name="T7" fmla="*/ 145 h 207"/>
                                    <a:gd name="T8" fmla="*/ 165 w 248"/>
                                    <a:gd name="T9" fmla="*/ 166 h 207"/>
                                  </a:gdLst>
                                  <a:ahLst/>
                                  <a:cxnLst>
                                    <a:cxn ang="0">
                                      <a:pos x="T0" y="T1"/>
                                    </a:cxn>
                                    <a:cxn ang="0">
                                      <a:pos x="T2" y="T3"/>
                                    </a:cxn>
                                    <a:cxn ang="0">
                                      <a:pos x="T4" y="T5"/>
                                    </a:cxn>
                                    <a:cxn ang="0">
                                      <a:pos x="T6" y="T7"/>
                                    </a:cxn>
                                    <a:cxn ang="0">
                                      <a:pos x="T8" y="T9"/>
                                    </a:cxn>
                                  </a:cxnLst>
                                  <a:rect l="0" t="0" r="r" b="b"/>
                                  <a:pathLst>
                                    <a:path w="248" h="207">
                                      <a:moveTo>
                                        <a:pt x="165" y="166"/>
                                      </a:moveTo>
                                      <a:lnTo>
                                        <a:pt x="165" y="166"/>
                                      </a:lnTo>
                                      <a:lnTo>
                                        <a:pt x="165" y="134"/>
                                      </a:lnTo>
                                      <a:lnTo>
                                        <a:pt x="165" y="145"/>
                                      </a:lnTo>
                                      <a:lnTo>
                                        <a:pt x="165" y="166"/>
                                      </a:lnTo>
                                      <a:close/>
                                    </a:path>
                                  </a:pathLst>
                                </a:custGeom>
                                <a:grpFill/>
                                <a:ln>
                                  <a:noFill/>
                                </a:ln>
                                <a:extLst>
                                  <a:ext uri="{91240B29-F687-4F45-9708-019B960494DF}">
                                    <a14:hiddenLine xmlns:a14="http://schemas.microsoft.com/office/drawing/2010/main" w="9525">
                                      <a:solidFill>
                                        <a:srgbClr val="000000"/>
                                      </a:solidFill>
                                      <a:round/>
                                      <a:headEnd/>
                                      <a:tailEnd/>
                                    </a14:hiddenLine>
                                  </a:ext>
                                </a:extLst>
                              </wps:spPr>
                              <wps:bodyPr rot="0" vert="horz" wrap="square" lIns="91440" tIns="45720" rIns="91440" bIns="45720" anchor="t" anchorCtr="0" upright="1">
                                <a:noAutofit/>
                              </wps:bodyPr>
                            </wps:wsp>
                          </wpg:wgp>
                        </a:graphicData>
                      </a:graphic>
                    </wp:inline>
                  </w:drawing>
                </mc:Choice>
                <mc:Fallback>
                  <w:pict>
                    <v:group w14:anchorId="2943C766" id="Group 3213" o:spid="_x0000_s1026" style="width:11.65pt;height:10.05pt;mso-position-horizontal-relative:char;mso-position-vertical-relative:line" coordsize="248,207"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">
                      <o:lock v:ext="edit" aspectratio="t"/>
                      <v:shape id="Freeform 16" o:spid="_x0000_s1027" style="position:absolute;width:248;height:207;visibility:visible;mso-wrap-style:square;v-text-anchor:top" coordsize="248,207"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" path="m176,42r-23,l144,32r,-23l153,r23,l185,9r,23l176,42xe" filled="f" stroked="f">
                        <v:path arrowok="t" o:connecttype="custom" o:connectlocs="176,42;153,42;144,32;144,9;153,0;176,0;185,9;185,32;176,42" o:connectangles="0,0,0,0,0,0,0,0,0"/>
                      </v:shape>
                      <v:shape id="Freeform 17" o:spid="_x0000_s1028" style="position:absolute;width:248;height:207;visibility:visible;mso-wrap-style:square;v-text-anchor:top" coordsize="248,207"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" path="m94,42r-23,l62,33r,-23l71,,94,r10,10l104,33,94,42xe" filled="f" stroked="f">
                        <v:path arrowok="t" o:connecttype="custom" o:connectlocs="94,42;71,42;62,33;62,10;71,0;94,0;104,10;104,33;94,42" o:connectangles="0,0,0,0,0,0,0,0,0"/>
                      </v:shape>
                      <v:shape id="Freeform 18" o:spid="_x0000_s1029" style="position:absolute;width:248;height:207;visibility:visible;mso-wrap-style:square;v-text-anchor:top" coordsize="248,207"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" path="m52,83r-23,l20,74r,-23l29,42r23,l62,51r,23l52,83xe" filled="f" stroked="f">
                        <v:path arrowok="t" o:connecttype="custom" o:connectlocs="52,83;29,83;20,74;20,51;29,42;52,42;62,51;62,74;52,83" o:connectangles="0,0,0,0,0,0,0,0,0"/>
                      </v:shape>
                      <v:shape id="Freeform 19" o:spid="_x0000_s1030" style="position:absolute;width:248;height:207;visibility:visible;mso-wrap-style:square;v-text-anchor:top" coordsize="248,207"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" path="m218,83r-23,l185,74r,-23l195,42r23,l227,51r,23l218,83xe" filled="f" stroked="f">
                        <v:path arrowok="t" o:connecttype="custom" o:connectlocs="218,83;195,83;185,74;185,51;195,42;218,42;227,51;227,74;218,83" o:connectangles="0,0,0,0,0,0,0,0,0"/>
                      </v:shape>
                      <v:shape id="Freeform 20" o:spid="_x0000_s1031" style="position:absolute;width:248;height:207;visibility:visible;mso-wrap-style:square;v-text-anchor:top" coordsize="248,207"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" path="m135,104r-23,l102,94r,-23l112,62r23,l144,71r,23l135,104xe" filled="f" stroked="f">
                        <v:path arrowok="t" o:connecttype="custom" o:connectlocs="135,104;112,104;102,94;102,71;112,62;135,62;144,71;144,94;135,104" o:connectangles="0,0,0,0,0,0,0,0,0"/>
                      </v:shape>
                      <v:shape id="Freeform 21" o:spid="_x0000_s1032" style="position:absolute;width:248;height:207;visibility:visible;mso-wrap-style:square;v-text-anchor:top" coordsize="248,207"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" path="m82,166l,166,,113r9,-9l73,104r9,9l83,124r,8l82,133r,33xe" filled="f" stroked="f">
                        <v:path arrowok="t" o:connecttype="custom" o:connectlocs="82,166;0,166;0,113;9,104;73,104;82,113;83,124;83,132;82,133;82,166" o:connectangles="0,0,0,0,0,0,0,0,0,0"/>
                      </v:shape>
                      <v:shape id="Freeform 22" o:spid="_x0000_s1033" style="position:absolute;width:248;height:207;visibility:visible;mso-wrap-style:square;v-text-anchor:top" coordsize="248,207"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" path="m248,166r-83,l165,145r,-11l165,113r9,-9l238,104r10,9l248,166xe" filled="f" stroked="f">
                        <v:path arrowok="t" o:connecttype="custom" o:connectlocs="248,166;165,166;165,145;165,134;165,113;174,104;238,104;248,113;248,166" o:connectangles="0,0,0,0,0,0,0,0,0"/>
                      </v:shape>
                      <v:shape id="Freeform 23" o:spid="_x0000_s1034" style="position:absolute;width:248;height:207;visibility:visible;mso-wrap-style:square;v-text-anchor:top" coordsize="248,207"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" path="m165,166r-82,l83,132r9,-8l155,124r10,10l165,166xe" filled="f" stroked="f">
                        <v:path arrowok="t" o:connecttype="custom" o:connectlocs="165,166;83,166;83,132;92,124;155,124;165,134;165,166" o:connectangles="0,0,0,0,0,0,0"/>
                      </v:shape>
                      <v:shape id="Freeform 24" o:spid="_x0000_s1035" style="position:absolute;width:248;height:207;visibility:visible;mso-wrap-style:square;v-text-anchor:top" coordsize="248,207"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" path="m165,207r-83,l82,133r1,-1l83,166r82,l165,207xe" filled="f" stroked="f">
                        <v:path arrowok="t" o:connecttype="custom" o:connectlocs="165,207;82,207;82,133;83,132;83,166;165,166;165,207" o:connectangles="0,0,0,0,0,0,0"/>
                      </v:shape>
                      <v:shape id="Freeform 25" o:spid="_x0000_s1036" style="position:absolute;width:248;height:207;visibility:visible;mso-wrap-style:square;v-text-anchor:top" coordsize="248,207"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" path="m165,166r,l165,134r,11l165,166xe" filled="f" stroked="f">
                        <v:path arrowok="t" o:connecttype="custom" o:connectlocs="165,166;165,166;165,134;165,145;165,166" o:connectangles="0,0,0,0,0"/>
                      </v:shape>
                      <w10:anchorlock/>
                    </v:group>
                  </w:pict>
                </mc:Fallback>
              </mc:AlternateContent>
            </w:r>
            <w:r w:rsidR="00273B17" w:rsidRPr="009B5FD0">
              <w:rPr>
                <w:noProof/>
              </w:rPr>
              <w:t xml:space="preserve"> </w:t>
            </w:r>
            <w:r w:rsidRPr="009B5FD0">
              <w:rPr>
                <w:rFonts w:cs="Arial"/>
                <w:noProof/>
                <w:lang w:eastAsia="zh-TW"/>
              </w:rPr>
              <mc:AlternateContent>
                <mc:Choice Requires="wpg">
                  <w:drawing>
                    <wp:inline distT="0" distB="0" distL="0" distR="0" wp14:anchorId="4C119460" wp14:editId="5975F998">
                      <wp:extent cx="155341" cy="102311"/>
                      <wp:effectExtent l="0" t="0" r="0" b="0"/>
                      <wp:docPr id="3375" name="Group 3375"/>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bwMode="auto">
                              <a:xfrm>
                                <a:off x="0" y="0"/>
                                <a:ext cx="155341" cy="102311"/>
                                <a:chOff x="0" y="0"/>
                                <a:chExt cx="248" cy="166"/>
                              </a:xfrm>
                              <a:solidFill>
                                <a:srgbClr val="DB3F30"/>
                              </a:solidFill>
                            </wpg:grpSpPr>
                            <wps:wsp>
                              <wps:cNvPr id="3376" name="Freeform 72"/>
                              <wps:cNvSpPr>
                                <a:spLocks/>
                              </wps:cNvSpPr>
                              <wps:spPr bwMode="auto">
                                <a:xfrm>
                                  <a:off x="0" y="0"/>
                                  <a:ext cx="248" cy="166"/>
                                </a:xfrm>
                                <a:custGeom>
                                  <a:avLst/>
                                  <a:gdLst>
                                    <a:gd name="T0" fmla="*/ 32 w 248"/>
                                    <a:gd name="T1" fmla="*/ 42 h 166"/>
                                    <a:gd name="T2" fmla="*/ 9 w 248"/>
                                    <a:gd name="T3" fmla="*/ 42 h 166"/>
                                    <a:gd name="T4" fmla="*/ 0 w 248"/>
                                    <a:gd name="T5" fmla="*/ 32 h 166"/>
                                    <a:gd name="T6" fmla="*/ 0 w 248"/>
                                    <a:gd name="T7" fmla="*/ 9 h 166"/>
                                    <a:gd name="T8" fmla="*/ 9 w 248"/>
                                    <a:gd name="T9" fmla="*/ 0 h 166"/>
                                    <a:gd name="T10" fmla="*/ 32 w 248"/>
                                    <a:gd name="T11" fmla="*/ 0 h 166"/>
                                    <a:gd name="T12" fmla="*/ 42 w 248"/>
                                    <a:gd name="T13" fmla="*/ 9 h 166"/>
                                    <a:gd name="T14" fmla="*/ 42 w 248"/>
                                    <a:gd name="T15" fmla="*/ 32 h 166"/>
                                    <a:gd name="T16" fmla="*/ 32 w 248"/>
                                    <a:gd name="T17" fmla="*/ 42 h 166"/>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Lst>
                                  <a:rect l="0" t="0" r="r" b="b"/>
                                  <a:pathLst>
                                    <a:path w="248" h="166">
                                      <a:moveTo>
                                        <a:pt x="32" y="42"/>
                                      </a:moveTo>
                                      <a:lnTo>
                                        <a:pt x="9" y="42"/>
                                      </a:lnTo>
                                      <a:lnTo>
                                        <a:pt x="0" y="32"/>
                                      </a:lnTo>
                                      <a:lnTo>
                                        <a:pt x="0" y="9"/>
                                      </a:lnTo>
                                      <a:lnTo>
                                        <a:pt x="9" y="0"/>
                                      </a:lnTo>
                                      <a:lnTo>
                                        <a:pt x="32" y="0"/>
                                      </a:lnTo>
                                      <a:lnTo>
                                        <a:pt x="42" y="9"/>
                                      </a:lnTo>
                                      <a:lnTo>
                                        <a:pt x="42" y="32"/>
                                      </a:lnTo>
                                      <a:lnTo>
                                        <a:pt x="32" y="42"/>
                                      </a:lnTo>
                                      <a:close/>
                                    </a:path>
                                  </a:pathLst>
                                </a:custGeom>
                                <a:grpFill/>
                                <a:ln>
                                  <a:noFill/>
                                </a:ln>
                                <a:extLst>
                                  <a:ext uri="{91240B29-F687-4F45-9708-019B960494DF}">
                                    <a14:hiddenLine xmlns:a14="http://schemas.microsoft.com/office/drawing/2010/main" w="9525">
                                      <a:solidFill>
                                        <a:srgbClr val="000000"/>
                                      </a:solidFill>
                                      <a:round/>
                                      <a:headEnd/>
                                      <a:tailEnd/>
                                    </a14:hiddenLine>
                                  </a:ext>
                                </a:extLst>
                              </wps:spPr>
                              <wps:bodyPr rot="0" vert="horz" wrap="square" lIns="91440" tIns="45720" rIns="91440" bIns="45720" anchor="t" anchorCtr="0" upright="1">
                                <a:noAutofit/>
                              </wps:bodyPr>
                            </wps:wsp>
                            <wps:wsp>
                              <wps:cNvPr id="3377" name="Freeform 73"/>
                              <wps:cNvSpPr>
                                <a:spLocks/>
                              </wps:cNvSpPr>
                              <wps:spPr bwMode="auto">
                                <a:xfrm>
                                  <a:off x="0" y="0"/>
                                  <a:ext cx="248" cy="166"/>
                                </a:xfrm>
                                <a:custGeom>
                                  <a:avLst/>
                                  <a:gdLst>
                                    <a:gd name="T0" fmla="*/ 239 w 248"/>
                                    <a:gd name="T1" fmla="*/ 42 h 166"/>
                                    <a:gd name="T2" fmla="*/ 216 w 248"/>
                                    <a:gd name="T3" fmla="*/ 42 h 166"/>
                                    <a:gd name="T4" fmla="*/ 207 w 248"/>
                                    <a:gd name="T5" fmla="*/ 32 h 166"/>
                                    <a:gd name="T6" fmla="*/ 207 w 248"/>
                                    <a:gd name="T7" fmla="*/ 9 h 166"/>
                                    <a:gd name="T8" fmla="*/ 216 w 248"/>
                                    <a:gd name="T9" fmla="*/ 0 h 166"/>
                                    <a:gd name="T10" fmla="*/ 239 w 248"/>
                                    <a:gd name="T11" fmla="*/ 0 h 166"/>
                                    <a:gd name="T12" fmla="*/ 248 w 248"/>
                                    <a:gd name="T13" fmla="*/ 9 h 166"/>
                                    <a:gd name="T14" fmla="*/ 248 w 248"/>
                                    <a:gd name="T15" fmla="*/ 32 h 166"/>
                                    <a:gd name="T16" fmla="*/ 239 w 248"/>
                                    <a:gd name="T17" fmla="*/ 42 h 166"/>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Lst>
                                  <a:rect l="0" t="0" r="r" b="b"/>
                                  <a:pathLst>
                                    <a:path w="248" h="166">
                                      <a:moveTo>
                                        <a:pt x="239" y="42"/>
                                      </a:moveTo>
                                      <a:lnTo>
                                        <a:pt x="216" y="42"/>
                                      </a:lnTo>
                                      <a:lnTo>
                                        <a:pt x="207" y="32"/>
                                      </a:lnTo>
                                      <a:lnTo>
                                        <a:pt x="207" y="9"/>
                                      </a:lnTo>
                                      <a:lnTo>
                                        <a:pt x="216" y="0"/>
                                      </a:lnTo>
                                      <a:lnTo>
                                        <a:pt x="239" y="0"/>
                                      </a:lnTo>
                                      <a:lnTo>
                                        <a:pt x="248" y="9"/>
                                      </a:lnTo>
                                      <a:lnTo>
                                        <a:pt x="248" y="32"/>
                                      </a:lnTo>
                                      <a:lnTo>
                                        <a:pt x="239" y="42"/>
                                      </a:lnTo>
                                      <a:close/>
                                    </a:path>
                                  </a:pathLst>
                                </a:custGeom>
                                <a:grpFill/>
                                <a:ln>
                                  <a:noFill/>
                                </a:ln>
                                <a:extLst>
                                  <a:ext uri="{91240B29-F687-4F45-9708-019B960494DF}">
                                    <a14:hiddenLine xmlns:a14="http://schemas.microsoft.com/office/drawing/2010/main" w="9525">
                                      <a:solidFill>
                                        <a:srgbClr val="000000"/>
                                      </a:solidFill>
                                      <a:round/>
                                      <a:headEnd/>
                                      <a:tailEnd/>
                                    </a14:hiddenLine>
                                  </a:ext>
                                </a:extLst>
                              </wps:spPr>
                              <wps:bodyPr rot="0" vert="horz" wrap="square" lIns="91440" tIns="45720" rIns="91440" bIns="45720" anchor="t" anchorCtr="0" upright="1">
                                <a:noAutofit/>
                              </wps:bodyPr>
                            </wps:wsp>
                            <wps:wsp>
                              <wps:cNvPr id="3378" name="Freeform 74"/>
                              <wps:cNvSpPr>
                                <a:spLocks/>
                              </wps:cNvSpPr>
                              <wps:spPr bwMode="auto">
                                <a:xfrm>
                                  <a:off x="0" y="0"/>
                                  <a:ext cx="248" cy="166"/>
                                </a:xfrm>
                                <a:custGeom>
                                  <a:avLst/>
                                  <a:gdLst>
                                    <a:gd name="T0" fmla="*/ 123 w 248"/>
                                    <a:gd name="T1" fmla="*/ 105 h 166"/>
                                    <a:gd name="T2" fmla="*/ 9 w 248"/>
                                    <a:gd name="T3" fmla="*/ 105 h 166"/>
                                    <a:gd name="T4" fmla="*/ 0 w 248"/>
                                    <a:gd name="T5" fmla="*/ 95 h 166"/>
                                    <a:gd name="T6" fmla="*/ 0 w 248"/>
                                    <a:gd name="T7" fmla="*/ 72 h 166"/>
                                    <a:gd name="T8" fmla="*/ 8 w 248"/>
                                    <a:gd name="T9" fmla="*/ 63 h 166"/>
                                    <a:gd name="T10" fmla="*/ 227 w 248"/>
                                    <a:gd name="T11" fmla="*/ 63 h 166"/>
                                    <a:gd name="T12" fmla="*/ 239 w 248"/>
                                    <a:gd name="T13" fmla="*/ 63 h 166"/>
                                    <a:gd name="T14" fmla="*/ 248 w 248"/>
                                    <a:gd name="T15" fmla="*/ 72 h 166"/>
                                    <a:gd name="T16" fmla="*/ 248 w 248"/>
                                    <a:gd name="T17" fmla="*/ 95 h 166"/>
                                    <a:gd name="T18" fmla="*/ 240 w 248"/>
                                    <a:gd name="T19" fmla="*/ 104 h 166"/>
                                    <a:gd name="T20" fmla="*/ 123 w 248"/>
                                    <a:gd name="T21" fmla="*/ 104 h 166"/>
                                    <a:gd name="T22" fmla="*/ 123 w 248"/>
                                    <a:gd name="T23" fmla="*/ 105 h 166"/>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Lst>
                                  <a:rect l="0" t="0" r="r" b="b"/>
                                  <a:pathLst>
                                    <a:path w="248" h="166">
                                      <a:moveTo>
                                        <a:pt x="123" y="105"/>
                                      </a:moveTo>
                                      <a:lnTo>
                                        <a:pt x="9" y="105"/>
                                      </a:lnTo>
                                      <a:lnTo>
                                        <a:pt x="0" y="95"/>
                                      </a:lnTo>
                                      <a:lnTo>
                                        <a:pt x="0" y="72"/>
                                      </a:lnTo>
                                      <a:lnTo>
                                        <a:pt x="8" y="63"/>
                                      </a:lnTo>
                                      <a:lnTo>
                                        <a:pt x="227" y="63"/>
                                      </a:lnTo>
                                      <a:lnTo>
                                        <a:pt x="239" y="63"/>
                                      </a:lnTo>
                                      <a:lnTo>
                                        <a:pt x="248" y="72"/>
                                      </a:lnTo>
                                      <a:lnTo>
                                        <a:pt x="248" y="95"/>
                                      </a:lnTo>
                                      <a:lnTo>
                                        <a:pt x="240" y="104"/>
                                      </a:lnTo>
                                      <a:lnTo>
                                        <a:pt x="123" y="104"/>
                                      </a:lnTo>
                                      <a:lnTo>
                                        <a:pt x="123" y="105"/>
                                      </a:lnTo>
                                      <a:close/>
                                    </a:path>
                                  </a:pathLst>
                                </a:custGeom>
                                <a:grpFill/>
                                <a:ln>
                                  <a:noFill/>
                                </a:ln>
                                <a:extLst>
                                  <a:ext uri="{91240B29-F687-4F45-9708-019B960494DF}">
                                    <a14:hiddenLine xmlns:a14="http://schemas.microsoft.com/office/drawing/2010/main" w="9525">
                                      <a:solidFill>
                                        <a:srgbClr val="000000"/>
                                      </a:solidFill>
                                      <a:round/>
                                      <a:headEnd/>
                                      <a:tailEnd/>
                                    </a14:hiddenLine>
                                  </a:ext>
                                </a:extLst>
                              </wps:spPr>
                              <wps:bodyPr rot="0" vert="horz" wrap="square" lIns="91440" tIns="45720" rIns="91440" bIns="45720" anchor="t" anchorCtr="0" upright="1">
                                <a:noAutofit/>
                              </wps:bodyPr>
                            </wps:wsp>
                            <wps:wsp>
                              <wps:cNvPr id="3379" name="Freeform 75"/>
                              <wps:cNvSpPr>
                                <a:spLocks/>
                              </wps:cNvSpPr>
                              <wps:spPr bwMode="auto">
                                <a:xfrm>
                                  <a:off x="0" y="0"/>
                                  <a:ext cx="248" cy="166"/>
                                </a:xfrm>
                                <a:custGeom>
                                  <a:avLst/>
                                  <a:gdLst>
                                    <a:gd name="T0" fmla="*/ 240 w 248"/>
                                    <a:gd name="T1" fmla="*/ 105 h 166"/>
                                    <a:gd name="T2" fmla="*/ 124 w 248"/>
                                    <a:gd name="T3" fmla="*/ 105 h 166"/>
                                    <a:gd name="T4" fmla="*/ 123 w 248"/>
                                    <a:gd name="T5" fmla="*/ 104 h 166"/>
                                    <a:gd name="T6" fmla="*/ 240 w 248"/>
                                    <a:gd name="T7" fmla="*/ 104 h 166"/>
                                    <a:gd name="T8" fmla="*/ 240 w 248"/>
                                    <a:gd name="T9" fmla="*/ 105 h 166"/>
                                  </a:gdLst>
                                  <a:ahLst/>
                                  <a:cxnLst>
                                    <a:cxn ang="0">
                                      <a:pos x="T0" y="T1"/>
                                    </a:cxn>
                                    <a:cxn ang="0">
                                      <a:pos x="T2" y="T3"/>
                                    </a:cxn>
                                    <a:cxn ang="0">
                                      <a:pos x="T4" y="T5"/>
                                    </a:cxn>
                                    <a:cxn ang="0">
                                      <a:pos x="T6" y="T7"/>
                                    </a:cxn>
                                    <a:cxn ang="0">
                                      <a:pos x="T8" y="T9"/>
                                    </a:cxn>
                                  </a:cxnLst>
                                  <a:rect l="0" t="0" r="r" b="b"/>
                                  <a:pathLst>
                                    <a:path w="248" h="166">
                                      <a:moveTo>
                                        <a:pt x="240" y="105"/>
                                      </a:moveTo>
                                      <a:lnTo>
                                        <a:pt x="124" y="105"/>
                                      </a:lnTo>
                                      <a:lnTo>
                                        <a:pt x="123" y="104"/>
                                      </a:lnTo>
                                      <a:lnTo>
                                        <a:pt x="240" y="104"/>
                                      </a:lnTo>
                                      <a:lnTo>
                                        <a:pt x="240" y="105"/>
                                      </a:lnTo>
                                      <a:close/>
                                    </a:path>
                                  </a:pathLst>
                                </a:custGeom>
                                <a:grpFill/>
                                <a:ln>
                                  <a:noFill/>
                                </a:ln>
                                <a:extLst>
                                  <a:ext uri="{91240B29-F687-4F45-9708-019B960494DF}">
                                    <a14:hiddenLine xmlns:a14="http://schemas.microsoft.com/office/drawing/2010/main" w="9525">
                                      <a:solidFill>
                                        <a:srgbClr val="000000"/>
                                      </a:solidFill>
                                      <a:round/>
                                      <a:headEnd/>
                                      <a:tailEnd/>
                                    </a14:hiddenLine>
                                  </a:ext>
                                </a:extLst>
                              </wps:spPr>
                              <wps:bodyPr rot="0" vert="horz" wrap="square" lIns="91440" tIns="45720" rIns="91440" bIns="45720" anchor="t" anchorCtr="0" upright="1">
                                <a:noAutofit/>
                              </wps:bodyPr>
                            </wps:wsp>
                            <wps:wsp>
                              <wps:cNvPr id="3380" name="Freeform 76"/>
                              <wps:cNvSpPr>
                                <a:spLocks/>
                              </wps:cNvSpPr>
                              <wps:spPr bwMode="auto">
                                <a:xfrm>
                                  <a:off x="0" y="0"/>
                                  <a:ext cx="248" cy="166"/>
                                </a:xfrm>
                                <a:custGeom>
                                  <a:avLst/>
                                  <a:gdLst>
                                    <a:gd name="T0" fmla="*/ 165 w 248"/>
                                    <a:gd name="T1" fmla="*/ 166 h 166"/>
                                    <a:gd name="T2" fmla="*/ 84 w 248"/>
                                    <a:gd name="T3" fmla="*/ 166 h 166"/>
                                    <a:gd name="T4" fmla="*/ 123 w 248"/>
                                    <a:gd name="T5" fmla="*/ 105 h 166"/>
                                    <a:gd name="T6" fmla="*/ 124 w 248"/>
                                    <a:gd name="T7" fmla="*/ 105 h 166"/>
                                    <a:gd name="T8" fmla="*/ 165 w 248"/>
                                    <a:gd name="T9" fmla="*/ 166 h 166"/>
                                  </a:gdLst>
                                  <a:ahLst/>
                                  <a:cxnLst>
                                    <a:cxn ang="0">
                                      <a:pos x="T0" y="T1"/>
                                    </a:cxn>
                                    <a:cxn ang="0">
                                      <a:pos x="T2" y="T3"/>
                                    </a:cxn>
                                    <a:cxn ang="0">
                                      <a:pos x="T4" y="T5"/>
                                    </a:cxn>
                                    <a:cxn ang="0">
                                      <a:pos x="T6" y="T7"/>
                                    </a:cxn>
                                    <a:cxn ang="0">
                                      <a:pos x="T8" y="T9"/>
                                    </a:cxn>
                                  </a:cxnLst>
                                  <a:rect l="0" t="0" r="r" b="b"/>
                                  <a:pathLst>
                                    <a:path w="248" h="166">
                                      <a:moveTo>
                                        <a:pt x="165" y="166"/>
                                      </a:moveTo>
                                      <a:lnTo>
                                        <a:pt x="84" y="166"/>
                                      </a:lnTo>
                                      <a:lnTo>
                                        <a:pt x="123" y="105"/>
                                      </a:lnTo>
                                      <a:lnTo>
                                        <a:pt x="124" y="105"/>
                                      </a:lnTo>
                                      <a:lnTo>
                                        <a:pt x="165" y="166"/>
                                      </a:lnTo>
                                      <a:close/>
                                    </a:path>
                                  </a:pathLst>
                                </a:custGeom>
                                <a:grpFill/>
                                <a:ln>
                                  <a:noFill/>
                                </a:ln>
                                <a:extLst>
                                  <a:ext uri="{91240B29-F687-4F45-9708-019B960494DF}">
                                    <a14:hiddenLine xmlns:a14="http://schemas.microsoft.com/office/drawing/2010/main" w="9525">
                                      <a:solidFill>
                                        <a:srgbClr val="000000"/>
                                      </a:solidFill>
                                      <a:round/>
                                      <a:headEnd/>
                                      <a:tailEnd/>
                                    </a14:hiddenLine>
                                  </a:ext>
                                </a:extLst>
                              </wps:spPr>
                              <wps:bodyPr rot="0" vert="horz" wrap="square" lIns="91440" tIns="45720" rIns="91440" bIns="45720" anchor="t" anchorCtr="0" upright="1">
                                <a:noAutofit/>
                              </wps:bodyPr>
                            </wps:wsp>
                          </wpg:wgp>
                        </a:graphicData>
                      </a:graphic>
                    </wp:inline>
                  </w:drawing>
                </mc:Choice>
                <mc:Fallback>
                  <w:pict>
                    <v:group w14:anchorId="10B10C2F" id="Group 3375" o:spid="_x0000_s1026" style="width:12.25pt;height:8.05pt;mso-position-horizontal-relative:char;mso-position-vertical-relative:line" coordsize="248,166"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">
                      <v:shape id="Freeform 72" o:spid="_x0000_s1027" style="position:absolute;width:248;height:166;visibility:visible;mso-wrap-style:square;v-text-anchor:top" coordsize="248,166"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" path="m32,42l9,42,,32,,9,9,,32,,42,9r,23l32,42xe" filled="f" stroked="f">
                        <v:path arrowok="t" o:connecttype="custom" o:connectlocs="32,42;9,42;0,32;0,9;9,0;32,0;42,9;42,32;32,42" o:connectangles="0,0,0,0,0,0,0,0,0"/>
                      </v:shape>
                      <v:shape id="Freeform 73" o:spid="_x0000_s1028" style="position:absolute;width:248;height:166;visibility:visible;mso-wrap-style:square;v-text-anchor:top" coordsize="248,166"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" path="m239,42r-23,l207,32r,-23l216,r23,l248,9r,23l239,42xe" filled="f" stroked="f">
                        <v:path arrowok="t" o:connecttype="custom" o:connectlocs="239,42;216,42;207,32;207,9;216,0;239,0;248,9;248,32;239,42" o:connectangles="0,0,0,0,0,0,0,0,0"/>
                      </v:shape>
                      <v:shape id="Freeform 74" o:spid="_x0000_s1029" style="position:absolute;width:248;height:166;visibility:visible;mso-wrap-style:square;v-text-anchor:top" coordsize="248,166"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" path="m123,105l9,105,,95,,72,8,63r219,l239,63r9,9l248,95r-8,9l123,104r,1xe" filled="f" stroked="f">
                        <v:path arrowok="t" o:connecttype="custom" o:connectlocs="123,105;9,105;0,95;0,72;8,63;227,63;239,63;248,72;248,95;240,104;123,104;123,105" o:connectangles="0,0,0,0,0,0,0,0,0,0,0,0"/>
                      </v:shape>
                      <v:shape id="Freeform 75" o:spid="_x0000_s1030" style="position:absolute;width:248;height:166;visibility:visible;mso-wrap-style:square;v-text-anchor:top" coordsize="248,166"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" path="m240,105r-116,l123,104r117,l240,105xe" filled="f" stroked="f">
                        <v:path arrowok="t" o:connecttype="custom" o:connectlocs="240,105;124,105;123,104;240,104;240,105" o:connectangles="0,0,0,0,0"/>
                      </v:shape>
                      <v:shape id="Freeform 76" o:spid="_x0000_s1031" style="position:absolute;width:248;height:166;visibility:visible;mso-wrap-style:square;v-text-anchor:top" coordsize="248,166"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" path="m165,166r-81,l123,105r1,l165,166xe" filled="f" stroked="f">
                        <v:path arrowok="t" o:connecttype="custom" o:connectlocs="165,166;84,166;123,105;124,105;165,166" o:connectangles="0,0,0,0,0"/>
                      </v:shape>
                      <w10:anchorlock/>
                    </v:group>
                  </w:pict>
                </mc:Fallback>
              </mc:AlternateContent>
            </w:r>
            <w:r w:rsidR="00273B17" w:rsidRPr="009B5FD0">
              <w:rPr>
                <w:noProof/>
              </w:rPr>
              <w:t xml:space="preserve"> </w:t>
            </w:r>
            <w:r w:rsidRPr="009B5FD0">
              <w:rPr>
                <w:rFonts w:cs="Arial"/>
                <w:noProof/>
                <w:lang w:eastAsia="zh-TW"/>
              </w:rPr>
              <mc:AlternateContent>
                <mc:Choice Requires="wpg">
                  <w:drawing>
                    <wp:inline distT="0" distB="0" distL="0" distR="0" wp14:anchorId="1DF52A71" wp14:editId="6169EBF1">
                      <wp:extent cx="140677" cy="148741"/>
                      <wp:effectExtent l="0" t="0" r="12065" b="3810"/>
                      <wp:docPr id="3381" name="Group 3381"/>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bwMode="auto">
                              <a:xfrm>
                                <a:off x="0" y="0"/>
                                <a:ext cx="140677" cy="148741"/>
                                <a:chOff x="0" y="0"/>
                                <a:chExt cx="246" cy="246"/>
                              </a:xfrm>
                              <a:solidFill>
                                <a:srgbClr val="DB3F30"/>
                              </a:solidFill>
                            </wpg:grpSpPr>
                            <wps:wsp>
                              <wps:cNvPr id="3382" name="Freeform 27"/>
                              <wps:cNvSpPr>
                                <a:spLocks/>
                              </wps:cNvSpPr>
                              <wps:spPr bwMode="auto">
                                <a:xfrm>
                                  <a:off x="0" y="0"/>
                                  <a:ext cx="246" cy="246"/>
                                </a:xfrm>
                                <a:custGeom>
                                  <a:avLst/>
                                  <a:gdLst>
                                    <a:gd name="T0" fmla="*/ 86 w 246"/>
                                    <a:gd name="T1" fmla="*/ 154 h 246"/>
                                    <a:gd name="T2" fmla="*/ 58 w 246"/>
                                    <a:gd name="T3" fmla="*/ 154 h 246"/>
                                    <a:gd name="T4" fmla="*/ 39 w 246"/>
                                    <a:gd name="T5" fmla="*/ 146 h 246"/>
                                    <a:gd name="T6" fmla="*/ 22 w 246"/>
                                    <a:gd name="T7" fmla="*/ 133 h 246"/>
                                    <a:gd name="T8" fmla="*/ 10 w 246"/>
                                    <a:gd name="T9" fmla="*/ 115 h 246"/>
                                    <a:gd name="T10" fmla="*/ 2 w 246"/>
                                    <a:gd name="T11" fmla="*/ 93 h 246"/>
                                    <a:gd name="T12" fmla="*/ 0 w 246"/>
                                    <a:gd name="T13" fmla="*/ 68 h 246"/>
                                    <a:gd name="T14" fmla="*/ 4 w 246"/>
                                    <a:gd name="T15" fmla="*/ 49 h 246"/>
                                    <a:gd name="T16" fmla="*/ 14 w 246"/>
                                    <a:gd name="T17" fmla="*/ 32 h 246"/>
                                    <a:gd name="T18" fmla="*/ 28 w 246"/>
                                    <a:gd name="T19" fmla="*/ 18 h 246"/>
                                    <a:gd name="T20" fmla="*/ 46 w 246"/>
                                    <a:gd name="T21" fmla="*/ 7 h 246"/>
                                    <a:gd name="T22" fmla="*/ 70 w 246"/>
                                    <a:gd name="T23" fmla="*/ 1 h 246"/>
                                    <a:gd name="T24" fmla="*/ 97 w 246"/>
                                    <a:gd name="T25" fmla="*/ 0 h 246"/>
                                    <a:gd name="T26" fmla="*/ 116 w 246"/>
                                    <a:gd name="T27" fmla="*/ 7 h 246"/>
                                    <a:gd name="T28" fmla="*/ 132 w 246"/>
                                    <a:gd name="T29" fmla="*/ 18 h 246"/>
                                    <a:gd name="T30" fmla="*/ 133 w 246"/>
                                    <a:gd name="T31" fmla="*/ 19 h 246"/>
                                    <a:gd name="T32" fmla="*/ 133 w 246"/>
                                    <a:gd name="T33" fmla="*/ 20 h 246"/>
                                    <a:gd name="T34" fmla="*/ 137 w 246"/>
                                    <a:gd name="T35" fmla="*/ 23 h 246"/>
                                    <a:gd name="T36" fmla="*/ 139 w 246"/>
                                    <a:gd name="T37" fmla="*/ 27 h 246"/>
                                    <a:gd name="T38" fmla="*/ 139 w 246"/>
                                    <a:gd name="T39" fmla="*/ 32 h 246"/>
                                    <a:gd name="T40" fmla="*/ 79 w 246"/>
                                    <a:gd name="T41" fmla="*/ 32 h 246"/>
                                    <a:gd name="T42" fmla="*/ 73 w 246"/>
                                    <a:gd name="T43" fmla="*/ 33 h 246"/>
                                    <a:gd name="T44" fmla="*/ 54 w 246"/>
                                    <a:gd name="T45" fmla="*/ 41 h 246"/>
                                    <a:gd name="T46" fmla="*/ 40 w 246"/>
                                    <a:gd name="T47" fmla="*/ 58 h 246"/>
                                    <a:gd name="T48" fmla="*/ 35 w 246"/>
                                    <a:gd name="T49" fmla="*/ 80 h 246"/>
                                    <a:gd name="T50" fmla="*/ 42 w 246"/>
                                    <a:gd name="T51" fmla="*/ 101 h 246"/>
                                    <a:gd name="T52" fmla="*/ 58 w 246"/>
                                    <a:gd name="T53" fmla="*/ 116 h 246"/>
                                    <a:gd name="T54" fmla="*/ 79 w 246"/>
                                    <a:gd name="T55" fmla="*/ 122 h 246"/>
                                    <a:gd name="T56" fmla="*/ 107 w 246"/>
                                    <a:gd name="T57" fmla="*/ 122 h 246"/>
                                    <a:gd name="T58" fmla="*/ 120 w 246"/>
                                    <a:gd name="T59" fmla="*/ 145 h 246"/>
                                    <a:gd name="T60" fmla="*/ 106 w 246"/>
                                    <a:gd name="T61" fmla="*/ 151 h 246"/>
                                    <a:gd name="T62" fmla="*/ 86 w 246"/>
                                    <a:gd name="T63" fmla="*/ 154 h 246"/>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 ang="0">
                                      <a:pos x="T30" y="T31"/>
                                    </a:cxn>
                                    <a:cxn ang="0">
                                      <a:pos x="T32" y="T33"/>
                                    </a:cxn>
                                    <a:cxn ang="0">
                                      <a:pos x="T34" y="T35"/>
                                    </a:cxn>
                                    <a:cxn ang="0">
                                      <a:pos x="T36" y="T37"/>
                                    </a:cxn>
                                    <a:cxn ang="0">
                                      <a:pos x="T38" y="T39"/>
                                    </a:cxn>
                                    <a:cxn ang="0">
                                      <a:pos x="T40" y="T41"/>
                                    </a:cxn>
                                    <a:cxn ang="0">
                                      <a:pos x="T42" y="T43"/>
                                    </a:cxn>
                                    <a:cxn ang="0">
                                      <a:pos x="T44" y="T45"/>
                                    </a:cxn>
                                    <a:cxn ang="0">
                                      <a:pos x="T46" y="T47"/>
                                    </a:cxn>
                                    <a:cxn ang="0">
                                      <a:pos x="T48" y="T49"/>
                                    </a:cxn>
                                    <a:cxn ang="0">
                                      <a:pos x="T50" y="T51"/>
                                    </a:cxn>
                                    <a:cxn ang="0">
                                      <a:pos x="T52" y="T53"/>
                                    </a:cxn>
                                    <a:cxn ang="0">
                                      <a:pos x="T54" y="T55"/>
                                    </a:cxn>
                                    <a:cxn ang="0">
                                      <a:pos x="T56" y="T57"/>
                                    </a:cxn>
                                    <a:cxn ang="0">
                                      <a:pos x="T58" y="T59"/>
                                    </a:cxn>
                                    <a:cxn ang="0">
                                      <a:pos x="T60" y="T61"/>
                                    </a:cxn>
                                    <a:cxn ang="0">
                                      <a:pos x="T62" y="T63"/>
                                    </a:cxn>
                                  </a:cxnLst>
                                  <a:rect l="0" t="0" r="r" b="b"/>
                                  <a:pathLst>
                                    <a:path w="246" h="246">
                                      <a:moveTo>
                                        <a:pt x="86" y="154"/>
                                      </a:moveTo>
                                      <a:lnTo>
                                        <a:pt x="58" y="154"/>
                                      </a:lnTo>
                                      <a:lnTo>
                                        <a:pt x="39" y="146"/>
                                      </a:lnTo>
                                      <a:lnTo>
                                        <a:pt x="22" y="133"/>
                                      </a:lnTo>
                                      <a:lnTo>
                                        <a:pt x="10" y="115"/>
                                      </a:lnTo>
                                      <a:lnTo>
                                        <a:pt x="2" y="93"/>
                                      </a:lnTo>
                                      <a:lnTo>
                                        <a:pt x="0" y="68"/>
                                      </a:lnTo>
                                      <a:lnTo>
                                        <a:pt x="4" y="49"/>
                                      </a:lnTo>
                                      <a:lnTo>
                                        <a:pt x="14" y="32"/>
                                      </a:lnTo>
                                      <a:lnTo>
                                        <a:pt x="28" y="18"/>
                                      </a:lnTo>
                                      <a:lnTo>
                                        <a:pt x="46" y="7"/>
                                      </a:lnTo>
                                      <a:lnTo>
                                        <a:pt x="70" y="1"/>
                                      </a:lnTo>
                                      <a:lnTo>
                                        <a:pt x="97" y="0"/>
                                      </a:lnTo>
                                      <a:lnTo>
                                        <a:pt x="116" y="7"/>
                                      </a:lnTo>
                                      <a:lnTo>
                                        <a:pt x="132" y="18"/>
                                      </a:lnTo>
                                      <a:lnTo>
                                        <a:pt x="133" y="19"/>
                                      </a:lnTo>
                                      <a:lnTo>
                                        <a:pt x="133" y="20"/>
                                      </a:lnTo>
                                      <a:lnTo>
                                        <a:pt x="137" y="23"/>
                                      </a:lnTo>
                                      <a:lnTo>
                                        <a:pt x="139" y="27"/>
                                      </a:lnTo>
                                      <a:lnTo>
                                        <a:pt x="139" y="32"/>
                                      </a:lnTo>
                                      <a:lnTo>
                                        <a:pt x="79" y="32"/>
                                      </a:lnTo>
                                      <a:lnTo>
                                        <a:pt x="73" y="33"/>
                                      </a:lnTo>
                                      <a:lnTo>
                                        <a:pt x="54" y="41"/>
                                      </a:lnTo>
                                      <a:lnTo>
                                        <a:pt x="40" y="58"/>
                                      </a:lnTo>
                                      <a:lnTo>
                                        <a:pt x="35" y="80"/>
                                      </a:lnTo>
                                      <a:lnTo>
                                        <a:pt x="42" y="101"/>
                                      </a:lnTo>
                                      <a:lnTo>
                                        <a:pt x="58" y="116"/>
                                      </a:lnTo>
                                      <a:lnTo>
                                        <a:pt x="79" y="122"/>
                                      </a:lnTo>
                                      <a:lnTo>
                                        <a:pt x="107" y="122"/>
                                      </a:lnTo>
                                      <a:lnTo>
                                        <a:pt x="120" y="145"/>
                                      </a:lnTo>
                                      <a:lnTo>
                                        <a:pt x="106" y="151"/>
                                      </a:lnTo>
                                      <a:lnTo>
                                        <a:pt x="86" y="154"/>
                                      </a:lnTo>
                                      <a:close/>
                                    </a:path>
                                  </a:pathLst>
                                </a:custGeom>
                                <a:grpFill/>
                                <a:ln>
                                  <a:noFill/>
                                </a:ln>
                                <a:extLst>
                                  <a:ext uri="{91240B29-F687-4F45-9708-019B960494DF}">
                                    <a14:hiddenLine xmlns:a14="http://schemas.microsoft.com/office/drawing/2010/main" w="9525">
                                      <a:solidFill>
                                        <a:srgbClr val="000000"/>
                                      </a:solidFill>
                                      <a:round/>
                                      <a:headEnd/>
                                      <a:tailEnd/>
                                    </a14:hiddenLine>
                                  </a:ext>
                                </a:extLst>
                              </wps:spPr>
                              <wps:bodyPr rot="0" vert="horz" wrap="square" lIns="91440" tIns="45720" rIns="91440" bIns="45720" anchor="t" anchorCtr="0" upright="1">
                                <a:noAutofit/>
                              </wps:bodyPr>
                            </wps:wsp>
                            <wps:wsp>
                              <wps:cNvPr id="3383" name="Freeform 28"/>
                              <wps:cNvSpPr>
                                <a:spLocks/>
                              </wps:cNvSpPr>
                              <wps:spPr bwMode="auto">
                                <a:xfrm>
                                  <a:off x="0" y="0"/>
                                  <a:ext cx="246" cy="246"/>
                                </a:xfrm>
                                <a:custGeom>
                                  <a:avLst/>
                                  <a:gdLst>
                                    <a:gd name="T0" fmla="*/ 130 w 246"/>
                                    <a:gd name="T1" fmla="*/ 50 h 246"/>
                                    <a:gd name="T2" fmla="*/ 116 w 246"/>
                                    <a:gd name="T3" fmla="*/ 50 h 246"/>
                                    <a:gd name="T4" fmla="*/ 112 w 246"/>
                                    <a:gd name="T5" fmla="*/ 47 h 246"/>
                                    <a:gd name="T6" fmla="*/ 109 w 246"/>
                                    <a:gd name="T7" fmla="*/ 45 h 246"/>
                                    <a:gd name="T8" fmla="*/ 102 w 246"/>
                                    <a:gd name="T9" fmla="*/ 38 h 246"/>
                                    <a:gd name="T10" fmla="*/ 91 w 246"/>
                                    <a:gd name="T11" fmla="*/ 32 h 246"/>
                                    <a:gd name="T12" fmla="*/ 139 w 246"/>
                                    <a:gd name="T13" fmla="*/ 32 h 246"/>
                                    <a:gd name="T14" fmla="*/ 139 w 246"/>
                                    <a:gd name="T15" fmla="*/ 41 h 246"/>
                                    <a:gd name="T16" fmla="*/ 130 w 246"/>
                                    <a:gd name="T17" fmla="*/ 50 h 246"/>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Lst>
                                  <a:rect l="0" t="0" r="r" b="b"/>
                                  <a:pathLst>
                                    <a:path w="246" h="246">
                                      <a:moveTo>
                                        <a:pt x="130" y="50"/>
                                      </a:moveTo>
                                      <a:lnTo>
                                        <a:pt x="116" y="50"/>
                                      </a:lnTo>
                                      <a:lnTo>
                                        <a:pt x="112" y="47"/>
                                      </a:lnTo>
                                      <a:lnTo>
                                        <a:pt x="109" y="45"/>
                                      </a:lnTo>
                                      <a:lnTo>
                                        <a:pt x="102" y="38"/>
                                      </a:lnTo>
                                      <a:lnTo>
                                        <a:pt x="91" y="32"/>
                                      </a:lnTo>
                                      <a:lnTo>
                                        <a:pt x="139" y="32"/>
                                      </a:lnTo>
                                      <a:lnTo>
                                        <a:pt x="139" y="41"/>
                                      </a:lnTo>
                                      <a:lnTo>
                                        <a:pt x="130" y="50"/>
                                      </a:lnTo>
                                      <a:close/>
                                    </a:path>
                                  </a:pathLst>
                                </a:custGeom>
                                <a:grpFill/>
                                <a:ln>
                                  <a:noFill/>
                                </a:ln>
                                <a:extLst>
                                  <a:ext uri="{91240B29-F687-4F45-9708-019B960494DF}">
                                    <a14:hiddenLine xmlns:a14="http://schemas.microsoft.com/office/drawing/2010/main" w="9525">
                                      <a:solidFill>
                                        <a:srgbClr val="000000"/>
                                      </a:solidFill>
                                      <a:round/>
                                      <a:headEnd/>
                                      <a:tailEnd/>
                                    </a14:hiddenLine>
                                  </a:ext>
                                </a:extLst>
                              </wps:spPr>
                              <wps:bodyPr rot="0" vert="horz" wrap="square" lIns="91440" tIns="45720" rIns="91440" bIns="45720" anchor="t" anchorCtr="0" upright="1">
                                <a:noAutofit/>
                              </wps:bodyPr>
                            </wps:wsp>
                            <wps:wsp>
                              <wps:cNvPr id="3384" name="Freeform 29"/>
                              <wps:cNvSpPr>
                                <a:spLocks/>
                              </wps:cNvSpPr>
                              <wps:spPr bwMode="auto">
                                <a:xfrm>
                                  <a:off x="0" y="0"/>
                                  <a:ext cx="246" cy="246"/>
                                </a:xfrm>
                                <a:custGeom>
                                  <a:avLst/>
                                  <a:gdLst>
                                    <a:gd name="T0" fmla="*/ 88 w 246"/>
                                    <a:gd name="T1" fmla="*/ 95 h 246"/>
                                    <a:gd name="T2" fmla="*/ 68 w 246"/>
                                    <a:gd name="T3" fmla="*/ 95 h 246"/>
                                    <a:gd name="T4" fmla="*/ 60 w 246"/>
                                    <a:gd name="T5" fmla="*/ 87 h 246"/>
                                    <a:gd name="T6" fmla="*/ 60 w 246"/>
                                    <a:gd name="T7" fmla="*/ 67 h 246"/>
                                    <a:gd name="T8" fmla="*/ 68 w 246"/>
                                    <a:gd name="T9" fmla="*/ 59 h 246"/>
                                    <a:gd name="T10" fmla="*/ 88 w 246"/>
                                    <a:gd name="T11" fmla="*/ 59 h 246"/>
                                    <a:gd name="T12" fmla="*/ 96 w 246"/>
                                    <a:gd name="T13" fmla="*/ 67 h 246"/>
                                    <a:gd name="T14" fmla="*/ 96 w 246"/>
                                    <a:gd name="T15" fmla="*/ 87 h 246"/>
                                    <a:gd name="T16" fmla="*/ 88 w 246"/>
                                    <a:gd name="T17" fmla="*/ 95 h 246"/>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Lst>
                                  <a:rect l="0" t="0" r="r" b="b"/>
                                  <a:pathLst>
                                    <a:path w="246" h="246">
                                      <a:moveTo>
                                        <a:pt x="88" y="95"/>
                                      </a:moveTo>
                                      <a:lnTo>
                                        <a:pt x="68" y="95"/>
                                      </a:lnTo>
                                      <a:lnTo>
                                        <a:pt x="60" y="87"/>
                                      </a:lnTo>
                                      <a:lnTo>
                                        <a:pt x="60" y="67"/>
                                      </a:lnTo>
                                      <a:lnTo>
                                        <a:pt x="68" y="59"/>
                                      </a:lnTo>
                                      <a:lnTo>
                                        <a:pt x="88" y="59"/>
                                      </a:lnTo>
                                      <a:lnTo>
                                        <a:pt x="96" y="67"/>
                                      </a:lnTo>
                                      <a:lnTo>
                                        <a:pt x="96" y="87"/>
                                      </a:lnTo>
                                      <a:lnTo>
                                        <a:pt x="88" y="95"/>
                                      </a:lnTo>
                                      <a:close/>
                                    </a:path>
                                  </a:pathLst>
                                </a:custGeom>
                                <a:grpFill/>
                                <a:ln>
                                  <a:noFill/>
                                </a:ln>
                                <a:extLst>
                                  <a:ext uri="{91240B29-F687-4F45-9708-019B960494DF}">
                                    <a14:hiddenLine xmlns:a14="http://schemas.microsoft.com/office/drawing/2010/main" w="9525">
                                      <a:solidFill>
                                        <a:srgbClr val="000000"/>
                                      </a:solidFill>
                                      <a:round/>
                                      <a:headEnd/>
                                      <a:tailEnd/>
                                    </a14:hiddenLine>
                                  </a:ext>
                                </a:extLst>
                              </wps:spPr>
                              <wps:bodyPr rot="0" vert="horz" wrap="square" lIns="91440" tIns="45720" rIns="91440" bIns="45720" anchor="t" anchorCtr="0" upright="1">
                                <a:noAutofit/>
                              </wps:bodyPr>
                            </wps:wsp>
                            <wps:wsp>
                              <wps:cNvPr id="3385" name="Freeform 30"/>
                              <wps:cNvSpPr>
                                <a:spLocks/>
                              </wps:cNvSpPr>
                              <wps:spPr bwMode="auto">
                                <a:xfrm>
                                  <a:off x="0" y="0"/>
                                  <a:ext cx="246" cy="246"/>
                                </a:xfrm>
                                <a:custGeom>
                                  <a:avLst/>
                                  <a:gdLst>
                                    <a:gd name="T0" fmla="*/ 143 w 246"/>
                                    <a:gd name="T1" fmla="*/ 129 h 246"/>
                                    <a:gd name="T2" fmla="*/ 128 w 246"/>
                                    <a:gd name="T3" fmla="*/ 96 h 246"/>
                                    <a:gd name="T4" fmla="*/ 146 w 246"/>
                                    <a:gd name="T5" fmla="*/ 89 h 246"/>
                                    <a:gd name="T6" fmla="*/ 167 w 246"/>
                                    <a:gd name="T7" fmla="*/ 86 h 246"/>
                                    <a:gd name="T8" fmla="*/ 174 w 246"/>
                                    <a:gd name="T9" fmla="*/ 86 h 246"/>
                                    <a:gd name="T10" fmla="*/ 193 w 246"/>
                                    <a:gd name="T11" fmla="*/ 90 h 246"/>
                                    <a:gd name="T12" fmla="*/ 211 w 246"/>
                                    <a:gd name="T13" fmla="*/ 100 h 246"/>
                                    <a:gd name="T14" fmla="*/ 226 w 246"/>
                                    <a:gd name="T15" fmla="*/ 114 h 246"/>
                                    <a:gd name="T16" fmla="*/ 230 w 246"/>
                                    <a:gd name="T17" fmla="*/ 122 h 246"/>
                                    <a:gd name="T18" fmla="*/ 158 w 246"/>
                                    <a:gd name="T19" fmla="*/ 122 h 246"/>
                                    <a:gd name="T20" fmla="*/ 150 w 246"/>
                                    <a:gd name="T21" fmla="*/ 125 h 246"/>
                                    <a:gd name="T22" fmla="*/ 143 w 246"/>
                                    <a:gd name="T23" fmla="*/ 129 h 246"/>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Lst>
                                  <a:rect l="0" t="0" r="r" b="b"/>
                                  <a:pathLst>
                                    <a:path w="246" h="246">
                                      <a:moveTo>
                                        <a:pt x="143" y="129"/>
                                      </a:moveTo>
                                      <a:lnTo>
                                        <a:pt x="128" y="96"/>
                                      </a:lnTo>
                                      <a:lnTo>
                                        <a:pt x="146" y="89"/>
                                      </a:lnTo>
                                      <a:lnTo>
                                        <a:pt x="167" y="86"/>
                                      </a:lnTo>
                                      <a:lnTo>
                                        <a:pt x="174" y="86"/>
                                      </a:lnTo>
                                      <a:lnTo>
                                        <a:pt x="193" y="90"/>
                                      </a:lnTo>
                                      <a:lnTo>
                                        <a:pt x="211" y="100"/>
                                      </a:lnTo>
                                      <a:lnTo>
                                        <a:pt x="226" y="114"/>
                                      </a:lnTo>
                                      <a:lnTo>
                                        <a:pt x="230" y="122"/>
                                      </a:lnTo>
                                      <a:lnTo>
                                        <a:pt x="158" y="122"/>
                                      </a:lnTo>
                                      <a:lnTo>
                                        <a:pt x="150" y="125"/>
                                      </a:lnTo>
                                      <a:lnTo>
                                        <a:pt x="143" y="129"/>
                                      </a:lnTo>
                                      <a:close/>
                                    </a:path>
                                  </a:pathLst>
                                </a:custGeom>
                                <a:grpFill/>
                                <a:ln>
                                  <a:noFill/>
                                </a:ln>
                                <a:extLst>
                                  <a:ext uri="{91240B29-F687-4F45-9708-019B960494DF}">
                                    <a14:hiddenLine xmlns:a14="http://schemas.microsoft.com/office/drawing/2010/main" w="9525">
                                      <a:solidFill>
                                        <a:srgbClr val="000000"/>
                                      </a:solidFill>
                                      <a:round/>
                                      <a:headEnd/>
                                      <a:tailEnd/>
                                    </a14:hiddenLine>
                                  </a:ext>
                                </a:extLst>
                              </wps:spPr>
                              <wps:bodyPr rot="0" vert="horz" wrap="square" lIns="91440" tIns="45720" rIns="91440" bIns="45720" anchor="t" anchorCtr="0" upright="1">
                                <a:noAutofit/>
                              </wps:bodyPr>
                            </wps:wsp>
                            <wps:wsp>
                              <wps:cNvPr id="3386" name="Freeform 31"/>
                              <wps:cNvSpPr>
                                <a:spLocks/>
                              </wps:cNvSpPr>
                              <wps:spPr bwMode="auto">
                                <a:xfrm>
                                  <a:off x="0" y="0"/>
                                  <a:ext cx="246" cy="246"/>
                                </a:xfrm>
                                <a:custGeom>
                                  <a:avLst/>
                                  <a:gdLst>
                                    <a:gd name="T0" fmla="*/ 107 w 246"/>
                                    <a:gd name="T1" fmla="*/ 122 h 246"/>
                                    <a:gd name="T2" fmla="*/ 88 w 246"/>
                                    <a:gd name="T3" fmla="*/ 122 h 246"/>
                                    <a:gd name="T4" fmla="*/ 97 w 246"/>
                                    <a:gd name="T5" fmla="*/ 119 h 246"/>
                                    <a:gd name="T6" fmla="*/ 103 w 246"/>
                                    <a:gd name="T7" fmla="*/ 114 h 246"/>
                                    <a:gd name="T8" fmla="*/ 107 w 246"/>
                                    <a:gd name="T9" fmla="*/ 122 h 246"/>
                                  </a:gdLst>
                                  <a:ahLst/>
                                  <a:cxnLst>
                                    <a:cxn ang="0">
                                      <a:pos x="T0" y="T1"/>
                                    </a:cxn>
                                    <a:cxn ang="0">
                                      <a:pos x="T2" y="T3"/>
                                    </a:cxn>
                                    <a:cxn ang="0">
                                      <a:pos x="T4" y="T5"/>
                                    </a:cxn>
                                    <a:cxn ang="0">
                                      <a:pos x="T6" y="T7"/>
                                    </a:cxn>
                                    <a:cxn ang="0">
                                      <a:pos x="T8" y="T9"/>
                                    </a:cxn>
                                  </a:cxnLst>
                                  <a:rect l="0" t="0" r="r" b="b"/>
                                  <a:pathLst>
                                    <a:path w="246" h="246">
                                      <a:moveTo>
                                        <a:pt x="107" y="122"/>
                                      </a:moveTo>
                                      <a:lnTo>
                                        <a:pt x="88" y="122"/>
                                      </a:lnTo>
                                      <a:lnTo>
                                        <a:pt x="97" y="119"/>
                                      </a:lnTo>
                                      <a:lnTo>
                                        <a:pt x="103" y="114"/>
                                      </a:lnTo>
                                      <a:lnTo>
                                        <a:pt x="107" y="122"/>
                                      </a:lnTo>
                                      <a:close/>
                                    </a:path>
                                  </a:pathLst>
                                </a:custGeom>
                                <a:grpFill/>
                                <a:ln>
                                  <a:noFill/>
                                </a:ln>
                                <a:extLst>
                                  <a:ext uri="{91240B29-F687-4F45-9708-019B960494DF}">
                                    <a14:hiddenLine xmlns:a14="http://schemas.microsoft.com/office/drawing/2010/main" w="9525">
                                      <a:solidFill>
                                        <a:srgbClr val="000000"/>
                                      </a:solidFill>
                                      <a:round/>
                                      <a:headEnd/>
                                      <a:tailEnd/>
                                    </a14:hiddenLine>
                                  </a:ext>
                                </a:extLst>
                              </wps:spPr>
                              <wps:bodyPr rot="0" vert="horz" wrap="square" lIns="91440" tIns="45720" rIns="91440" bIns="45720" anchor="t" anchorCtr="0" upright="1">
                                <a:noAutofit/>
                              </wps:bodyPr>
                            </wps:wsp>
                            <wps:wsp>
                              <wps:cNvPr id="3387" name="Freeform 32"/>
                              <wps:cNvSpPr>
                                <a:spLocks/>
                              </wps:cNvSpPr>
                              <wps:spPr bwMode="auto">
                                <a:xfrm>
                                  <a:off x="0" y="0"/>
                                  <a:ext cx="246" cy="246"/>
                                </a:xfrm>
                                <a:custGeom>
                                  <a:avLst/>
                                  <a:gdLst>
                                    <a:gd name="T0" fmla="*/ 233 w 246"/>
                                    <a:gd name="T1" fmla="*/ 210 h 246"/>
                                    <a:gd name="T2" fmla="*/ 155 w 246"/>
                                    <a:gd name="T3" fmla="*/ 210 h 246"/>
                                    <a:gd name="T4" fmla="*/ 172 w 246"/>
                                    <a:gd name="T5" fmla="*/ 210 h 246"/>
                                    <a:gd name="T6" fmla="*/ 192 w 246"/>
                                    <a:gd name="T7" fmla="*/ 202 h 246"/>
                                    <a:gd name="T8" fmla="*/ 206 w 246"/>
                                    <a:gd name="T9" fmla="*/ 186 h 246"/>
                                    <a:gd name="T10" fmla="*/ 211 w 246"/>
                                    <a:gd name="T11" fmla="*/ 163 h 246"/>
                                    <a:gd name="T12" fmla="*/ 204 w 246"/>
                                    <a:gd name="T13" fmla="*/ 142 h 246"/>
                                    <a:gd name="T14" fmla="*/ 189 w 246"/>
                                    <a:gd name="T15" fmla="*/ 127 h 246"/>
                                    <a:gd name="T16" fmla="*/ 167 w 246"/>
                                    <a:gd name="T17" fmla="*/ 122 h 246"/>
                                    <a:gd name="T18" fmla="*/ 230 w 246"/>
                                    <a:gd name="T19" fmla="*/ 122 h 246"/>
                                    <a:gd name="T20" fmla="*/ 237 w 246"/>
                                    <a:gd name="T21" fmla="*/ 132 h 246"/>
                                    <a:gd name="T22" fmla="*/ 244 w 246"/>
                                    <a:gd name="T23" fmla="*/ 155 h 246"/>
                                    <a:gd name="T24" fmla="*/ 246 w 246"/>
                                    <a:gd name="T25" fmla="*/ 182 h 246"/>
                                    <a:gd name="T26" fmla="*/ 238 w 246"/>
                                    <a:gd name="T27" fmla="*/ 203 h 246"/>
                                    <a:gd name="T28" fmla="*/ 233 w 246"/>
                                    <a:gd name="T29" fmla="*/ 210 h 246"/>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Lst>
                                  <a:rect l="0" t="0" r="r" b="b"/>
                                  <a:pathLst>
                                    <a:path w="246" h="246">
                                      <a:moveTo>
                                        <a:pt x="233" y="210"/>
                                      </a:moveTo>
                                      <a:lnTo>
                                        <a:pt x="155" y="210"/>
                                      </a:lnTo>
                                      <a:lnTo>
                                        <a:pt x="172" y="210"/>
                                      </a:lnTo>
                                      <a:lnTo>
                                        <a:pt x="192" y="202"/>
                                      </a:lnTo>
                                      <a:lnTo>
                                        <a:pt x="206" y="186"/>
                                      </a:lnTo>
                                      <a:lnTo>
                                        <a:pt x="211" y="163"/>
                                      </a:lnTo>
                                      <a:lnTo>
                                        <a:pt x="204" y="142"/>
                                      </a:lnTo>
                                      <a:lnTo>
                                        <a:pt x="189" y="127"/>
                                      </a:lnTo>
                                      <a:lnTo>
                                        <a:pt x="167" y="122"/>
                                      </a:lnTo>
                                      <a:lnTo>
                                        <a:pt x="230" y="122"/>
                                      </a:lnTo>
                                      <a:lnTo>
                                        <a:pt x="237" y="132"/>
                                      </a:lnTo>
                                      <a:lnTo>
                                        <a:pt x="244" y="155"/>
                                      </a:lnTo>
                                      <a:lnTo>
                                        <a:pt x="246" y="182"/>
                                      </a:lnTo>
                                      <a:lnTo>
                                        <a:pt x="238" y="203"/>
                                      </a:lnTo>
                                      <a:lnTo>
                                        <a:pt x="233" y="210"/>
                                      </a:lnTo>
                                      <a:close/>
                                    </a:path>
                                  </a:pathLst>
                                </a:custGeom>
                                <a:grpFill/>
                                <a:ln>
                                  <a:noFill/>
                                </a:ln>
                                <a:extLst>
                                  <a:ext uri="{91240B29-F687-4F45-9708-019B960494DF}">
                                    <a14:hiddenLine xmlns:a14="http://schemas.microsoft.com/office/drawing/2010/main" w="9525">
                                      <a:solidFill>
                                        <a:srgbClr val="000000"/>
                                      </a:solidFill>
                                      <a:round/>
                                      <a:headEnd/>
                                      <a:tailEnd/>
                                    </a14:hiddenLine>
                                  </a:ext>
                                </a:extLst>
                              </wps:spPr>
                              <wps:bodyPr rot="0" vert="horz" wrap="square" lIns="91440" tIns="45720" rIns="91440" bIns="45720" anchor="t" anchorCtr="0" upright="1">
                                <a:noAutofit/>
                              </wps:bodyPr>
                            </wps:wsp>
                            <wps:wsp>
                              <wps:cNvPr id="3388" name="Freeform 33"/>
                              <wps:cNvSpPr>
                                <a:spLocks/>
                              </wps:cNvSpPr>
                              <wps:spPr bwMode="auto">
                                <a:xfrm>
                                  <a:off x="0" y="0"/>
                                  <a:ext cx="246" cy="246"/>
                                </a:xfrm>
                                <a:custGeom>
                                  <a:avLst/>
                                  <a:gdLst>
                                    <a:gd name="T0" fmla="*/ 177 w 246"/>
                                    <a:gd name="T1" fmla="*/ 184 h 246"/>
                                    <a:gd name="T2" fmla="*/ 157 w 246"/>
                                    <a:gd name="T3" fmla="*/ 184 h 246"/>
                                    <a:gd name="T4" fmla="*/ 149 w 246"/>
                                    <a:gd name="T5" fmla="*/ 176 h 246"/>
                                    <a:gd name="T6" fmla="*/ 149 w 246"/>
                                    <a:gd name="T7" fmla="*/ 156 h 246"/>
                                    <a:gd name="T8" fmla="*/ 157 w 246"/>
                                    <a:gd name="T9" fmla="*/ 148 h 246"/>
                                    <a:gd name="T10" fmla="*/ 177 w 246"/>
                                    <a:gd name="T11" fmla="*/ 148 h 246"/>
                                    <a:gd name="T12" fmla="*/ 185 w 246"/>
                                    <a:gd name="T13" fmla="*/ 156 h 246"/>
                                    <a:gd name="T14" fmla="*/ 185 w 246"/>
                                    <a:gd name="T15" fmla="*/ 176 h 246"/>
                                    <a:gd name="T16" fmla="*/ 177 w 246"/>
                                    <a:gd name="T17" fmla="*/ 184 h 246"/>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Lst>
                                  <a:rect l="0" t="0" r="r" b="b"/>
                                  <a:pathLst>
                                    <a:path w="246" h="246">
                                      <a:moveTo>
                                        <a:pt x="177" y="184"/>
                                      </a:moveTo>
                                      <a:lnTo>
                                        <a:pt x="157" y="184"/>
                                      </a:lnTo>
                                      <a:lnTo>
                                        <a:pt x="149" y="176"/>
                                      </a:lnTo>
                                      <a:lnTo>
                                        <a:pt x="149" y="156"/>
                                      </a:lnTo>
                                      <a:lnTo>
                                        <a:pt x="157" y="148"/>
                                      </a:lnTo>
                                      <a:lnTo>
                                        <a:pt x="177" y="148"/>
                                      </a:lnTo>
                                      <a:lnTo>
                                        <a:pt x="185" y="156"/>
                                      </a:lnTo>
                                      <a:lnTo>
                                        <a:pt x="185" y="176"/>
                                      </a:lnTo>
                                      <a:lnTo>
                                        <a:pt x="177" y="184"/>
                                      </a:lnTo>
                                      <a:close/>
                                    </a:path>
                                  </a:pathLst>
                                </a:custGeom>
                                <a:grpFill/>
                                <a:ln>
                                  <a:noFill/>
                                </a:ln>
                                <a:extLst>
                                  <a:ext uri="{91240B29-F687-4F45-9708-019B960494DF}">
                                    <a14:hiddenLine xmlns:a14="http://schemas.microsoft.com/office/drawing/2010/main" w="9525">
                                      <a:solidFill>
                                        <a:srgbClr val="000000"/>
                                      </a:solidFill>
                                      <a:round/>
                                      <a:headEnd/>
                                      <a:tailEnd/>
                                    </a14:hiddenLine>
                                  </a:ext>
                                </a:extLst>
                              </wps:spPr>
                              <wps:bodyPr rot="0" vert="horz" wrap="square" lIns="91440" tIns="45720" rIns="91440" bIns="45720" anchor="t" anchorCtr="0" upright="1">
                                <a:noAutofit/>
                              </wps:bodyPr>
                            </wps:wsp>
                            <wps:wsp>
                              <wps:cNvPr id="3389" name="Freeform 34"/>
                              <wps:cNvSpPr>
                                <a:spLocks/>
                              </wps:cNvSpPr>
                              <wps:spPr bwMode="auto">
                                <a:xfrm>
                                  <a:off x="0" y="0"/>
                                  <a:ext cx="246" cy="246"/>
                                </a:xfrm>
                                <a:custGeom>
                                  <a:avLst/>
                                  <a:gdLst>
                                    <a:gd name="T0" fmla="*/ 166 w 246"/>
                                    <a:gd name="T1" fmla="*/ 246 h 246"/>
                                    <a:gd name="T2" fmla="*/ 145 w 246"/>
                                    <a:gd name="T3" fmla="*/ 243 h 246"/>
                                    <a:gd name="T4" fmla="*/ 127 w 246"/>
                                    <a:gd name="T5" fmla="*/ 235 h 246"/>
                                    <a:gd name="T6" fmla="*/ 111 w 246"/>
                                    <a:gd name="T7" fmla="*/ 223 h 246"/>
                                    <a:gd name="T8" fmla="*/ 108 w 246"/>
                                    <a:gd name="T9" fmla="*/ 220 h 246"/>
                                    <a:gd name="T10" fmla="*/ 106 w 246"/>
                                    <a:gd name="T11" fmla="*/ 215 h 246"/>
                                    <a:gd name="T12" fmla="*/ 106 w 246"/>
                                    <a:gd name="T13" fmla="*/ 200 h 246"/>
                                    <a:gd name="T14" fmla="*/ 114 w 246"/>
                                    <a:gd name="T15" fmla="*/ 192 h 246"/>
                                    <a:gd name="T16" fmla="*/ 129 w 246"/>
                                    <a:gd name="T17" fmla="*/ 192 h 246"/>
                                    <a:gd name="T18" fmla="*/ 133 w 246"/>
                                    <a:gd name="T19" fmla="*/ 194 h 246"/>
                                    <a:gd name="T20" fmla="*/ 136 w 246"/>
                                    <a:gd name="T21" fmla="*/ 197 h 246"/>
                                    <a:gd name="T22" fmla="*/ 144 w 246"/>
                                    <a:gd name="T23" fmla="*/ 206 h 246"/>
                                    <a:gd name="T24" fmla="*/ 155 w 246"/>
                                    <a:gd name="T25" fmla="*/ 210 h 246"/>
                                    <a:gd name="T26" fmla="*/ 233 w 246"/>
                                    <a:gd name="T27" fmla="*/ 210 h 246"/>
                                    <a:gd name="T28" fmla="*/ 226 w 246"/>
                                    <a:gd name="T29" fmla="*/ 220 h 246"/>
                                    <a:gd name="T30" fmla="*/ 209 w 246"/>
                                    <a:gd name="T31" fmla="*/ 234 h 246"/>
                                    <a:gd name="T32" fmla="*/ 189 w 246"/>
                                    <a:gd name="T33" fmla="*/ 243 h 246"/>
                                    <a:gd name="T34" fmla="*/ 166 w 246"/>
                                    <a:gd name="T35" fmla="*/ 246 h 246"/>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 ang="0">
                                      <a:pos x="T30" y="T31"/>
                                    </a:cxn>
                                    <a:cxn ang="0">
                                      <a:pos x="T32" y="T33"/>
                                    </a:cxn>
                                    <a:cxn ang="0">
                                      <a:pos x="T34" y="T35"/>
                                    </a:cxn>
                                  </a:cxnLst>
                                  <a:rect l="0" t="0" r="r" b="b"/>
                                  <a:pathLst>
                                    <a:path w="246" h="246">
                                      <a:moveTo>
                                        <a:pt x="166" y="246"/>
                                      </a:moveTo>
                                      <a:lnTo>
                                        <a:pt x="145" y="243"/>
                                      </a:lnTo>
                                      <a:lnTo>
                                        <a:pt x="127" y="235"/>
                                      </a:lnTo>
                                      <a:lnTo>
                                        <a:pt x="111" y="223"/>
                                      </a:lnTo>
                                      <a:lnTo>
                                        <a:pt x="108" y="220"/>
                                      </a:lnTo>
                                      <a:lnTo>
                                        <a:pt x="106" y="215"/>
                                      </a:lnTo>
                                      <a:lnTo>
                                        <a:pt x="106" y="200"/>
                                      </a:lnTo>
                                      <a:lnTo>
                                        <a:pt x="114" y="192"/>
                                      </a:lnTo>
                                      <a:lnTo>
                                        <a:pt x="129" y="192"/>
                                      </a:lnTo>
                                      <a:lnTo>
                                        <a:pt x="133" y="194"/>
                                      </a:lnTo>
                                      <a:lnTo>
                                        <a:pt x="136" y="197"/>
                                      </a:lnTo>
                                      <a:lnTo>
                                        <a:pt x="144" y="206"/>
                                      </a:lnTo>
                                      <a:lnTo>
                                        <a:pt x="155" y="210"/>
                                      </a:lnTo>
                                      <a:lnTo>
                                        <a:pt x="233" y="210"/>
                                      </a:lnTo>
                                      <a:lnTo>
                                        <a:pt x="226" y="220"/>
                                      </a:lnTo>
                                      <a:lnTo>
                                        <a:pt x="209" y="234"/>
                                      </a:lnTo>
                                      <a:lnTo>
                                        <a:pt x="189" y="243"/>
                                      </a:lnTo>
                                      <a:lnTo>
                                        <a:pt x="166" y="246"/>
                                      </a:lnTo>
                                      <a:close/>
                                    </a:path>
                                  </a:pathLst>
                                </a:custGeom>
                                <a:grpFill/>
                                <a:ln>
                                  <a:noFill/>
                                </a:ln>
                                <a:extLst>
                                  <a:ext uri="{91240B29-F687-4F45-9708-019B960494DF}">
                                    <a14:hiddenLine xmlns:a14="http://schemas.microsoft.com/office/drawing/2010/main" w="9525">
                                      <a:solidFill>
                                        <a:srgbClr val="000000"/>
                                      </a:solidFill>
                                      <a:round/>
                                      <a:headEnd/>
                                      <a:tailEnd/>
                                    </a14:hiddenLine>
                                  </a:ext>
                                </a:extLst>
                              </wps:spPr>
                              <wps:bodyPr rot="0" vert="horz" wrap="square" lIns="91440" tIns="45720" rIns="91440" bIns="45720" anchor="t" anchorCtr="0" upright="1">
                                <a:noAutofit/>
                              </wps:bodyPr>
                            </wps:wsp>
                          </wpg:wgp>
                        </a:graphicData>
                      </a:graphic>
                    </wp:inline>
                  </w:drawing>
                </mc:Choice>
                <mc:Fallback>
                  <w:pict>
                    <v:group w14:anchorId="35988306" id="Group 3381" o:spid="_x0000_s1026" style="width:11.1pt;height:11.7pt;mso-position-horizontal-relative:char;mso-position-vertical-relative:line" coordsize="246,246"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">
                      <v:shape id="Freeform 27" o:spid="_x0000_s1027" style="position:absolute;width:246;height:246;visibility:visible;mso-wrap-style:square;v-text-anchor:top" coordsize="246,246"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" path="m86,154r-28,l39,146,22,133,10,115,2,93,,68,4,49,14,32,28,18,46,7,70,1,97,r19,7l132,18r1,1l133,20r4,3l139,27r,5l79,32r-6,1l54,41,40,58,35,80r7,21l58,116r21,6l107,122r13,23l106,151r-20,3xe" filled="f" stroked="f">
                        <v:path arrowok="t" o:connecttype="custom" o:connectlocs="86,154;58,154;39,146;22,133;10,115;2,93;0,68;4,49;14,32;28,18;46,7;70,1;97,0;116,7;132,18;133,19;133,20;137,23;139,27;139,32;79,32;73,33;54,41;40,58;35,80;42,101;58,116;79,122;107,122;120,145;106,151;86,154" o:connectangles="0,0,0,0,0,0,0,0,0,0,0,0,0,0,0,0,0,0,0,0,0,0,0,0,0,0,0,0,0,0,0,0"/>
                      </v:shape>
                      <v:shape id="Freeform 28" o:spid="_x0000_s1028" style="position:absolute;width:246;height:246;visibility:visible;mso-wrap-style:square;v-text-anchor:top" coordsize="246,246"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" path="m130,50r-14,l112,47r-3,-2l102,38,91,32r48,l139,41r-9,9xe" filled="f" stroked="f">
                        <v:path arrowok="t" o:connecttype="custom" o:connectlocs="130,50;116,50;112,47;109,45;102,38;91,32;139,32;139,41;130,50" o:connectangles="0,0,0,0,0,0,0,0,0"/>
                      </v:shape>
                      <v:shape id="Freeform 29" o:spid="_x0000_s1029" style="position:absolute;width:246;height:246;visibility:visible;mso-wrap-style:square;v-text-anchor:top" coordsize="246,246"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" path="m88,95r-20,l60,87r,-20l68,59r20,l96,67r,20l88,95xe" filled="f" stroked="f">
                        <v:path arrowok="t" o:connecttype="custom" o:connectlocs="88,95;68,95;60,87;60,67;68,59;88,59;96,67;96,87;88,95" o:connectangles="0,0,0,0,0,0,0,0,0"/>
                      </v:shape>
                      <v:shape id="Freeform 30" o:spid="_x0000_s1030" style="position:absolute;width:246;height:246;visibility:visible;mso-wrap-style:square;v-text-anchor:top" coordsize="246,246"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" path="m143,129l128,96r18,-7l167,86r7,l193,90r18,10l226,114r4,8l158,122r-8,3l143,129xe" filled="f" stroked="f">
                        <v:path arrowok="t" o:connecttype="custom" o:connectlocs="143,129;128,96;146,89;167,86;174,86;193,90;211,100;226,114;230,122;158,122;150,125;143,129" o:connectangles="0,0,0,0,0,0,0,0,0,0,0,0"/>
                      </v:shape>
                      <v:shape id="Freeform 31" o:spid="_x0000_s1031" style="position:absolute;width:246;height:246;visibility:visible;mso-wrap-style:square;v-text-anchor:top" coordsize="246,246"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" path="m107,122r-19,l97,119r6,-5l107,122xe" filled="f" stroked="f">
                        <v:path arrowok="t" o:connecttype="custom" o:connectlocs="107,122;88,122;97,119;103,114;107,122" o:connectangles="0,0,0,0,0"/>
                      </v:shape>
                      <v:shape id="Freeform 32" o:spid="_x0000_s1032" style="position:absolute;width:246;height:246;visibility:visible;mso-wrap-style:square;v-text-anchor:top" coordsize="246,246"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" path="m233,210r-78,l172,210r20,-8l206,186r5,-23l204,142,189,127r-22,-5l230,122r7,10l244,155r2,27l238,203r-5,7xe" filled="f" stroked="f">
                        <v:path arrowok="t" o:connecttype="custom" o:connectlocs="233,210;155,210;172,210;192,202;206,186;211,163;204,142;189,127;167,122;230,122;237,132;244,155;246,182;238,203;233,210" o:connectangles="0,0,0,0,0,0,0,0,0,0,0,0,0,0,0"/>
                      </v:shape>
                      <v:shape id="Freeform 33" o:spid="_x0000_s1033" style="position:absolute;width:246;height:246;visibility:visible;mso-wrap-style:square;v-text-anchor:top" coordsize="246,246"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" path="m177,184r-20,l149,176r,-20l157,148r20,l185,156r,20l177,184xe" filled="f" stroked="f">
                        <v:path arrowok="t" o:connecttype="custom" o:connectlocs="177,184;157,184;149,176;149,156;157,148;177,148;185,156;185,176;177,184" o:connectangles="0,0,0,0,0,0,0,0,0"/>
                      </v:shape>
                      <v:shape id="Freeform 34" o:spid="_x0000_s1034" style="position:absolute;width:246;height:246;visibility:visible;mso-wrap-style:square;v-text-anchor:top" coordsize="246,246"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" path="m166,246r-21,-3l127,235,111,223r-3,-3l106,215r,-15l114,192r15,l133,194r3,3l144,206r11,4l233,210r-7,10l209,234r-20,9l166,246xe" filled="f" stroked="f">
                        <v:path arrowok="t" o:connecttype="custom" o:connectlocs="166,246;145,243;127,235;111,223;108,220;106,215;106,200;114,192;129,192;133,194;136,197;144,206;155,210;233,210;226,220;209,234;189,243;166,246" o:connectangles="0,0,0,0,0,0,0,0,0,0,0,0,0,0,0,0,0,0"/>
                      </v:shape>
                      <w10:anchorlock/>
                    </v:group>
                  </w:pict>
                </mc:Fallback>
              </mc:AlternateContent>
            </w:r>
            <w:r w:rsidR="00273B17" w:rsidRPr="009B5FD0">
              <w:rPr>
                <w:noProof/>
              </w:rPr>
              <w:t xml:space="preserve"> </w:t>
            </w:r>
            <w:r w:rsidRPr="009B5FD0">
              <w:rPr>
                <w:rFonts w:cs="Arial"/>
                <w:noProof/>
                <w:lang w:eastAsia="zh-TW"/>
              </w:rPr>
              <mc:AlternateContent>
                <mc:Choice Requires="wpg">
                  <w:drawing>
                    <wp:inline distT="0" distB="0" distL="0" distR="0" wp14:anchorId="378D73EA" wp14:editId="48A4990C">
                      <wp:extent cx="140677" cy="133584"/>
                      <wp:effectExtent l="0" t="0" r="12065" b="0"/>
                      <wp:docPr id="3390" name="Group 3390"/>
                      <wp:cNvGraphicFramePr>
                        <a:graphicFrameLocks xmlns:a="http://schemas.openxmlformats.org/drawingml/2006/main" noChangeAspect="1"/>
                      </wp:cNvGraphicFramePr>
                      <a:graphic xmlns:a="http://schemas.openxmlformats.org/drawingml/2006/main">
                        <a:graphicData uri="http://schemas.microsoft.com/office/word/2010/wordprocessingGroup">
                          <wpg:wgp>
                            <wpg:cNvGrpSpPr>
                              <a:grpSpLocks noChangeAspect="1"/>
                            </wpg:cNvGrpSpPr>
                            <wpg:grpSpPr bwMode="auto">
                              <a:xfrm>
                                <a:off x="0" y="0"/>
                                <a:ext cx="140677" cy="133584"/>
                                <a:chOff x="0" y="0"/>
                                <a:chExt cx="243" cy="242"/>
                              </a:xfrm>
                              <a:solidFill>
                                <a:srgbClr val="DB3F30"/>
                              </a:solidFill>
                            </wpg:grpSpPr>
                            <wps:wsp>
                              <wps:cNvPr id="3391" name="Freeform 10"/>
                              <wps:cNvSpPr>
                                <a:spLocks/>
                              </wps:cNvSpPr>
                              <wps:spPr bwMode="auto">
                                <a:xfrm>
                                  <a:off x="0" y="0"/>
                                  <a:ext cx="243" cy="242"/>
                                </a:xfrm>
                                <a:custGeom>
                                  <a:avLst/>
                                  <a:gdLst>
                                    <a:gd name="T0" fmla="*/ 133 w 243"/>
                                    <a:gd name="T1" fmla="*/ 242 h 242"/>
                                    <a:gd name="T2" fmla="*/ 121 w 243"/>
                                    <a:gd name="T3" fmla="*/ 242 h 242"/>
                                    <a:gd name="T4" fmla="*/ 99 w 243"/>
                                    <a:gd name="T5" fmla="*/ 240 h 242"/>
                                    <a:gd name="T6" fmla="*/ 78 w 243"/>
                                    <a:gd name="T7" fmla="*/ 234 h 242"/>
                                    <a:gd name="T8" fmla="*/ 59 w 243"/>
                                    <a:gd name="T9" fmla="*/ 225 h 242"/>
                                    <a:gd name="T10" fmla="*/ 42 w 243"/>
                                    <a:gd name="T11" fmla="*/ 212 h 242"/>
                                    <a:gd name="T12" fmla="*/ 28 w 243"/>
                                    <a:gd name="T13" fmla="*/ 197 h 242"/>
                                    <a:gd name="T14" fmla="*/ 16 w 243"/>
                                    <a:gd name="T15" fmla="*/ 178 h 242"/>
                                    <a:gd name="T16" fmla="*/ 7 w 243"/>
                                    <a:gd name="T17" fmla="*/ 158 h 242"/>
                                    <a:gd name="T18" fmla="*/ 1 w 243"/>
                                    <a:gd name="T19" fmla="*/ 135 h 242"/>
                                    <a:gd name="T20" fmla="*/ 0 w 243"/>
                                    <a:gd name="T21" fmla="*/ 110 h 242"/>
                                    <a:gd name="T22" fmla="*/ 3 w 243"/>
                                    <a:gd name="T23" fmla="*/ 90 h 242"/>
                                    <a:gd name="T24" fmla="*/ 10 w 243"/>
                                    <a:gd name="T25" fmla="*/ 71 h 242"/>
                                    <a:gd name="T26" fmla="*/ 20 w 243"/>
                                    <a:gd name="T27" fmla="*/ 53 h 242"/>
                                    <a:gd name="T28" fmla="*/ 34 w 243"/>
                                    <a:gd name="T29" fmla="*/ 38 h 242"/>
                                    <a:gd name="T30" fmla="*/ 50 w 243"/>
                                    <a:gd name="T31" fmla="*/ 24 h 242"/>
                                    <a:gd name="T32" fmla="*/ 69 w 243"/>
                                    <a:gd name="T33" fmla="*/ 13 h 242"/>
                                    <a:gd name="T34" fmla="*/ 91 w 243"/>
                                    <a:gd name="T35" fmla="*/ 6 h 242"/>
                                    <a:gd name="T36" fmla="*/ 116 w 243"/>
                                    <a:gd name="T37" fmla="*/ 1 h 242"/>
                                    <a:gd name="T38" fmla="*/ 142 w 243"/>
                                    <a:gd name="T39" fmla="*/ 0 h 242"/>
                                    <a:gd name="T40" fmla="*/ 164 w 243"/>
                                    <a:gd name="T41" fmla="*/ 5 h 242"/>
                                    <a:gd name="T42" fmla="*/ 183 w 243"/>
                                    <a:gd name="T43" fmla="*/ 14 h 242"/>
                                    <a:gd name="T44" fmla="*/ 201 w 243"/>
                                    <a:gd name="T45" fmla="*/ 26 h 242"/>
                                    <a:gd name="T46" fmla="*/ 213 w 243"/>
                                    <a:gd name="T47" fmla="*/ 39 h 242"/>
                                    <a:gd name="T48" fmla="*/ 112 w 243"/>
                                    <a:gd name="T49" fmla="*/ 39 h 242"/>
                                    <a:gd name="T50" fmla="*/ 93 w 243"/>
                                    <a:gd name="T51" fmla="*/ 44 h 242"/>
                                    <a:gd name="T52" fmla="*/ 76 w 243"/>
                                    <a:gd name="T53" fmla="*/ 54 h 242"/>
                                    <a:gd name="T54" fmla="*/ 61 w 243"/>
                                    <a:gd name="T55" fmla="*/ 69 h 242"/>
                                    <a:gd name="T56" fmla="*/ 51 w 243"/>
                                    <a:gd name="T57" fmla="*/ 87 h 242"/>
                                    <a:gd name="T58" fmla="*/ 44 w 243"/>
                                    <a:gd name="T59" fmla="*/ 110 h 242"/>
                                    <a:gd name="T60" fmla="*/ 42 w 243"/>
                                    <a:gd name="T61" fmla="*/ 137 h 242"/>
                                    <a:gd name="T62" fmla="*/ 50 w 243"/>
                                    <a:gd name="T63" fmla="*/ 158 h 242"/>
                                    <a:gd name="T64" fmla="*/ 62 w 243"/>
                                    <a:gd name="T65" fmla="*/ 175 h 242"/>
                                    <a:gd name="T66" fmla="*/ 79 w 243"/>
                                    <a:gd name="T67" fmla="*/ 189 h 242"/>
                                    <a:gd name="T68" fmla="*/ 100 w 243"/>
                                    <a:gd name="T69" fmla="*/ 198 h 242"/>
                                    <a:gd name="T70" fmla="*/ 122 w 243"/>
                                    <a:gd name="T71" fmla="*/ 201 h 242"/>
                                    <a:gd name="T72" fmla="*/ 134 w 243"/>
                                    <a:gd name="T73" fmla="*/ 201 h 242"/>
                                    <a:gd name="T74" fmla="*/ 143 w 243"/>
                                    <a:gd name="T75" fmla="*/ 210 h 242"/>
                                    <a:gd name="T76" fmla="*/ 142 w 243"/>
                                    <a:gd name="T77" fmla="*/ 221 h 242"/>
                                    <a:gd name="T78" fmla="*/ 142 w 243"/>
                                    <a:gd name="T79" fmla="*/ 233 h 242"/>
                                    <a:gd name="T80" fmla="*/ 133 w 243"/>
                                    <a:gd name="T81" fmla="*/ 242 h 242"/>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 ang="0">
                                      <a:pos x="T30" y="T31"/>
                                    </a:cxn>
                                    <a:cxn ang="0">
                                      <a:pos x="T32" y="T33"/>
                                    </a:cxn>
                                    <a:cxn ang="0">
                                      <a:pos x="T34" y="T35"/>
                                    </a:cxn>
                                    <a:cxn ang="0">
                                      <a:pos x="T36" y="T37"/>
                                    </a:cxn>
                                    <a:cxn ang="0">
                                      <a:pos x="T38" y="T39"/>
                                    </a:cxn>
                                    <a:cxn ang="0">
                                      <a:pos x="T40" y="T41"/>
                                    </a:cxn>
                                    <a:cxn ang="0">
                                      <a:pos x="T42" y="T43"/>
                                    </a:cxn>
                                    <a:cxn ang="0">
                                      <a:pos x="T44" y="T45"/>
                                    </a:cxn>
                                    <a:cxn ang="0">
                                      <a:pos x="T46" y="T47"/>
                                    </a:cxn>
                                    <a:cxn ang="0">
                                      <a:pos x="T48" y="T49"/>
                                    </a:cxn>
                                    <a:cxn ang="0">
                                      <a:pos x="T50" y="T51"/>
                                    </a:cxn>
                                    <a:cxn ang="0">
                                      <a:pos x="T52" y="T53"/>
                                    </a:cxn>
                                    <a:cxn ang="0">
                                      <a:pos x="T54" y="T55"/>
                                    </a:cxn>
                                    <a:cxn ang="0">
                                      <a:pos x="T56" y="T57"/>
                                    </a:cxn>
                                    <a:cxn ang="0">
                                      <a:pos x="T58" y="T59"/>
                                    </a:cxn>
                                    <a:cxn ang="0">
                                      <a:pos x="T60" y="T61"/>
                                    </a:cxn>
                                    <a:cxn ang="0">
                                      <a:pos x="T62" y="T63"/>
                                    </a:cxn>
                                    <a:cxn ang="0">
                                      <a:pos x="T64" y="T65"/>
                                    </a:cxn>
                                    <a:cxn ang="0">
                                      <a:pos x="T66" y="T67"/>
                                    </a:cxn>
                                    <a:cxn ang="0">
                                      <a:pos x="T68" y="T69"/>
                                    </a:cxn>
                                    <a:cxn ang="0">
                                      <a:pos x="T70" y="T71"/>
                                    </a:cxn>
                                    <a:cxn ang="0">
                                      <a:pos x="T72" y="T73"/>
                                    </a:cxn>
                                    <a:cxn ang="0">
                                      <a:pos x="T74" y="T75"/>
                                    </a:cxn>
                                    <a:cxn ang="0">
                                      <a:pos x="T76" y="T77"/>
                                    </a:cxn>
                                    <a:cxn ang="0">
                                      <a:pos x="T78" y="T79"/>
                                    </a:cxn>
                                    <a:cxn ang="0">
                                      <a:pos x="T80" y="T81"/>
                                    </a:cxn>
                                  </a:cxnLst>
                                  <a:rect l="0" t="0" r="r" b="b"/>
                                  <a:pathLst>
                                    <a:path w="243" h="242">
                                      <a:moveTo>
                                        <a:pt x="133" y="242"/>
                                      </a:moveTo>
                                      <a:lnTo>
                                        <a:pt x="121" y="242"/>
                                      </a:lnTo>
                                      <a:lnTo>
                                        <a:pt x="99" y="240"/>
                                      </a:lnTo>
                                      <a:lnTo>
                                        <a:pt x="78" y="234"/>
                                      </a:lnTo>
                                      <a:lnTo>
                                        <a:pt x="59" y="225"/>
                                      </a:lnTo>
                                      <a:lnTo>
                                        <a:pt x="42" y="212"/>
                                      </a:lnTo>
                                      <a:lnTo>
                                        <a:pt x="28" y="197"/>
                                      </a:lnTo>
                                      <a:lnTo>
                                        <a:pt x="16" y="178"/>
                                      </a:lnTo>
                                      <a:lnTo>
                                        <a:pt x="7" y="158"/>
                                      </a:lnTo>
                                      <a:lnTo>
                                        <a:pt x="1" y="135"/>
                                      </a:lnTo>
                                      <a:lnTo>
                                        <a:pt x="0" y="110"/>
                                      </a:lnTo>
                                      <a:lnTo>
                                        <a:pt x="3" y="90"/>
                                      </a:lnTo>
                                      <a:lnTo>
                                        <a:pt x="10" y="71"/>
                                      </a:lnTo>
                                      <a:lnTo>
                                        <a:pt x="20" y="53"/>
                                      </a:lnTo>
                                      <a:lnTo>
                                        <a:pt x="34" y="38"/>
                                      </a:lnTo>
                                      <a:lnTo>
                                        <a:pt x="50" y="24"/>
                                      </a:lnTo>
                                      <a:lnTo>
                                        <a:pt x="69" y="13"/>
                                      </a:lnTo>
                                      <a:lnTo>
                                        <a:pt x="91" y="6"/>
                                      </a:lnTo>
                                      <a:lnTo>
                                        <a:pt x="116" y="1"/>
                                      </a:lnTo>
                                      <a:lnTo>
                                        <a:pt x="142" y="0"/>
                                      </a:lnTo>
                                      <a:lnTo>
                                        <a:pt x="164" y="5"/>
                                      </a:lnTo>
                                      <a:lnTo>
                                        <a:pt x="183" y="14"/>
                                      </a:lnTo>
                                      <a:lnTo>
                                        <a:pt x="201" y="26"/>
                                      </a:lnTo>
                                      <a:lnTo>
                                        <a:pt x="213" y="39"/>
                                      </a:lnTo>
                                      <a:lnTo>
                                        <a:pt x="112" y="39"/>
                                      </a:lnTo>
                                      <a:lnTo>
                                        <a:pt x="93" y="44"/>
                                      </a:lnTo>
                                      <a:lnTo>
                                        <a:pt x="76" y="54"/>
                                      </a:lnTo>
                                      <a:lnTo>
                                        <a:pt x="61" y="69"/>
                                      </a:lnTo>
                                      <a:lnTo>
                                        <a:pt x="51" y="87"/>
                                      </a:lnTo>
                                      <a:lnTo>
                                        <a:pt x="44" y="110"/>
                                      </a:lnTo>
                                      <a:lnTo>
                                        <a:pt x="42" y="137"/>
                                      </a:lnTo>
                                      <a:lnTo>
                                        <a:pt x="50" y="158"/>
                                      </a:lnTo>
                                      <a:lnTo>
                                        <a:pt x="62" y="175"/>
                                      </a:lnTo>
                                      <a:lnTo>
                                        <a:pt x="79" y="189"/>
                                      </a:lnTo>
                                      <a:lnTo>
                                        <a:pt x="100" y="198"/>
                                      </a:lnTo>
                                      <a:lnTo>
                                        <a:pt x="122" y="201"/>
                                      </a:lnTo>
                                      <a:lnTo>
                                        <a:pt x="134" y="201"/>
                                      </a:lnTo>
                                      <a:lnTo>
                                        <a:pt x="143" y="210"/>
                                      </a:lnTo>
                                      <a:lnTo>
                                        <a:pt x="142" y="221"/>
                                      </a:lnTo>
                                      <a:lnTo>
                                        <a:pt x="142" y="233"/>
                                      </a:lnTo>
                                      <a:lnTo>
                                        <a:pt x="133" y="242"/>
                                      </a:lnTo>
                                      <a:close/>
                                    </a:path>
                                  </a:pathLst>
                                </a:custGeom>
                                <a:grpFill/>
                                <a:ln>
                                  <a:noFill/>
                                </a:ln>
                                <a:extLst>
                                  <a:ext uri="{91240B29-F687-4F45-9708-019B960494DF}">
                                    <a14:hiddenLine xmlns:a14="http://schemas.microsoft.com/office/drawing/2010/main" w="9525">
                                      <a:solidFill>
                                        <a:srgbClr val="000000"/>
                                      </a:solidFill>
                                      <a:round/>
                                      <a:headEnd/>
                                      <a:tailEnd/>
                                    </a14:hiddenLine>
                                  </a:ext>
                                </a:extLst>
                              </wps:spPr>
                              <wps:bodyPr rot="0" vert="horz" wrap="square" lIns="91440" tIns="45720" rIns="91440" bIns="45720" anchor="t" anchorCtr="0" upright="1">
                                <a:noAutofit/>
                              </wps:bodyPr>
                            </wps:wsp>
                            <wps:wsp>
                              <wps:cNvPr id="3392" name="Freeform 11"/>
                              <wps:cNvSpPr>
                                <a:spLocks/>
                              </wps:cNvSpPr>
                              <wps:spPr bwMode="auto">
                                <a:xfrm>
                                  <a:off x="0" y="0"/>
                                  <a:ext cx="243" cy="242"/>
                                </a:xfrm>
                                <a:custGeom>
                                  <a:avLst/>
                                  <a:gdLst>
                                    <a:gd name="T0" fmla="*/ 243 w 243"/>
                                    <a:gd name="T1" fmla="*/ 100 h 242"/>
                                    <a:gd name="T2" fmla="*/ 198 w 243"/>
                                    <a:gd name="T3" fmla="*/ 92 h 242"/>
                                    <a:gd name="T4" fmla="*/ 189 w 243"/>
                                    <a:gd name="T5" fmla="*/ 75 h 242"/>
                                    <a:gd name="T6" fmla="*/ 176 w 243"/>
                                    <a:gd name="T7" fmla="*/ 60 h 242"/>
                                    <a:gd name="T8" fmla="*/ 159 w 243"/>
                                    <a:gd name="T9" fmla="*/ 48 h 242"/>
                                    <a:gd name="T10" fmla="*/ 137 w 243"/>
                                    <a:gd name="T11" fmla="*/ 41 h 242"/>
                                    <a:gd name="T12" fmla="*/ 112 w 243"/>
                                    <a:gd name="T13" fmla="*/ 39 h 242"/>
                                    <a:gd name="T14" fmla="*/ 213 w 243"/>
                                    <a:gd name="T15" fmla="*/ 39 h 242"/>
                                    <a:gd name="T16" fmla="*/ 216 w 243"/>
                                    <a:gd name="T17" fmla="*/ 42 h 242"/>
                                    <a:gd name="T18" fmla="*/ 228 w 243"/>
                                    <a:gd name="T19" fmla="*/ 59 h 242"/>
                                    <a:gd name="T20" fmla="*/ 237 w 243"/>
                                    <a:gd name="T21" fmla="*/ 79 h 242"/>
                                    <a:gd name="T22" fmla="*/ 243 w 243"/>
                                    <a:gd name="T23" fmla="*/ 100 h 242"/>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Lst>
                                  <a:rect l="0" t="0" r="r" b="b"/>
                                  <a:pathLst>
                                    <a:path w="243" h="242">
                                      <a:moveTo>
                                        <a:pt x="243" y="100"/>
                                      </a:moveTo>
                                      <a:lnTo>
                                        <a:pt x="198" y="92"/>
                                      </a:lnTo>
                                      <a:lnTo>
                                        <a:pt x="189" y="75"/>
                                      </a:lnTo>
                                      <a:lnTo>
                                        <a:pt x="176" y="60"/>
                                      </a:lnTo>
                                      <a:lnTo>
                                        <a:pt x="159" y="48"/>
                                      </a:lnTo>
                                      <a:lnTo>
                                        <a:pt x="137" y="41"/>
                                      </a:lnTo>
                                      <a:lnTo>
                                        <a:pt x="112" y="39"/>
                                      </a:lnTo>
                                      <a:lnTo>
                                        <a:pt x="213" y="39"/>
                                      </a:lnTo>
                                      <a:lnTo>
                                        <a:pt x="216" y="42"/>
                                      </a:lnTo>
                                      <a:lnTo>
                                        <a:pt x="228" y="59"/>
                                      </a:lnTo>
                                      <a:lnTo>
                                        <a:pt x="237" y="79"/>
                                      </a:lnTo>
                                      <a:lnTo>
                                        <a:pt x="243" y="100"/>
                                      </a:lnTo>
                                      <a:close/>
                                    </a:path>
                                  </a:pathLst>
                                </a:custGeom>
                                <a:grpFill/>
                                <a:ln>
                                  <a:noFill/>
                                </a:ln>
                                <a:extLst>
                                  <a:ext uri="{91240B29-F687-4F45-9708-019B960494DF}">
                                    <a14:hiddenLine xmlns:a14="http://schemas.microsoft.com/office/drawing/2010/main" w="9525">
                                      <a:solidFill>
                                        <a:srgbClr val="000000"/>
                                      </a:solidFill>
                                      <a:round/>
                                      <a:headEnd/>
                                      <a:tailEnd/>
                                    </a14:hiddenLine>
                                  </a:ext>
                                </a:extLst>
                              </wps:spPr>
                              <wps:bodyPr rot="0" vert="horz" wrap="square" lIns="91440" tIns="45720" rIns="91440" bIns="45720" anchor="t" anchorCtr="0" upright="1">
                                <a:noAutofit/>
                              </wps:bodyPr>
                            </wps:wsp>
                            <wps:wsp>
                              <wps:cNvPr id="3393" name="Freeform 12"/>
                              <wps:cNvSpPr>
                                <a:spLocks/>
                              </wps:cNvSpPr>
                              <wps:spPr bwMode="auto">
                                <a:xfrm>
                                  <a:off x="0" y="0"/>
                                  <a:ext cx="243" cy="242"/>
                                </a:xfrm>
                                <a:custGeom>
                                  <a:avLst/>
                                  <a:gdLst>
                                    <a:gd name="T0" fmla="*/ 134 w 243"/>
                                    <a:gd name="T1" fmla="*/ 181 h 242"/>
                                    <a:gd name="T2" fmla="*/ 122 w 243"/>
                                    <a:gd name="T3" fmla="*/ 181 h 242"/>
                                    <a:gd name="T4" fmla="*/ 103 w 243"/>
                                    <a:gd name="T5" fmla="*/ 178 h 242"/>
                                    <a:gd name="T6" fmla="*/ 86 w 243"/>
                                    <a:gd name="T7" fmla="*/ 168 h 242"/>
                                    <a:gd name="T8" fmla="*/ 73 w 243"/>
                                    <a:gd name="T9" fmla="*/ 153 h 242"/>
                                    <a:gd name="T10" fmla="*/ 65 w 243"/>
                                    <a:gd name="T11" fmla="*/ 131 h 242"/>
                                    <a:gd name="T12" fmla="*/ 63 w 243"/>
                                    <a:gd name="T13" fmla="*/ 104 h 242"/>
                                    <a:gd name="T14" fmla="*/ 72 w 243"/>
                                    <a:gd name="T15" fmla="*/ 86 h 242"/>
                                    <a:gd name="T16" fmla="*/ 87 w 243"/>
                                    <a:gd name="T17" fmla="*/ 72 h 242"/>
                                    <a:gd name="T18" fmla="*/ 108 w 243"/>
                                    <a:gd name="T19" fmla="*/ 63 h 242"/>
                                    <a:gd name="T20" fmla="*/ 134 w 243"/>
                                    <a:gd name="T21" fmla="*/ 60 h 242"/>
                                    <a:gd name="T22" fmla="*/ 154 w 243"/>
                                    <a:gd name="T23" fmla="*/ 68 h 242"/>
                                    <a:gd name="T24" fmla="*/ 170 w 243"/>
                                    <a:gd name="T25" fmla="*/ 82 h 242"/>
                                    <a:gd name="T26" fmla="*/ 180 w 243"/>
                                    <a:gd name="T27" fmla="*/ 100 h 242"/>
                                    <a:gd name="T28" fmla="*/ 111 w 243"/>
                                    <a:gd name="T29" fmla="*/ 100 h 242"/>
                                    <a:gd name="T30" fmla="*/ 102 w 243"/>
                                    <a:gd name="T31" fmla="*/ 109 h 242"/>
                                    <a:gd name="T32" fmla="*/ 102 w 243"/>
                                    <a:gd name="T33" fmla="*/ 131 h 242"/>
                                    <a:gd name="T34" fmla="*/ 111 w 243"/>
                                    <a:gd name="T35" fmla="*/ 140 h 242"/>
                                    <a:gd name="T36" fmla="*/ 123 w 243"/>
                                    <a:gd name="T37" fmla="*/ 140 h 242"/>
                                    <a:gd name="T38" fmla="*/ 134 w 243"/>
                                    <a:gd name="T39" fmla="*/ 141 h 242"/>
                                    <a:gd name="T40" fmla="*/ 143 w 243"/>
                                    <a:gd name="T41" fmla="*/ 149 h 242"/>
                                    <a:gd name="T42" fmla="*/ 143 w 243"/>
                                    <a:gd name="T43" fmla="*/ 172 h 242"/>
                                    <a:gd name="T44" fmla="*/ 134 w 243"/>
                                    <a:gd name="T45" fmla="*/ 181 h 242"/>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 ang="0">
                                      <a:pos x="T30" y="T31"/>
                                    </a:cxn>
                                    <a:cxn ang="0">
                                      <a:pos x="T32" y="T33"/>
                                    </a:cxn>
                                    <a:cxn ang="0">
                                      <a:pos x="T34" y="T35"/>
                                    </a:cxn>
                                    <a:cxn ang="0">
                                      <a:pos x="T36" y="T37"/>
                                    </a:cxn>
                                    <a:cxn ang="0">
                                      <a:pos x="T38" y="T39"/>
                                    </a:cxn>
                                    <a:cxn ang="0">
                                      <a:pos x="T40" y="T41"/>
                                    </a:cxn>
                                    <a:cxn ang="0">
                                      <a:pos x="T42" y="T43"/>
                                    </a:cxn>
                                    <a:cxn ang="0">
                                      <a:pos x="T44" y="T45"/>
                                    </a:cxn>
                                  </a:cxnLst>
                                  <a:rect l="0" t="0" r="r" b="b"/>
                                  <a:pathLst>
                                    <a:path w="243" h="242">
                                      <a:moveTo>
                                        <a:pt x="134" y="181"/>
                                      </a:moveTo>
                                      <a:lnTo>
                                        <a:pt x="122" y="181"/>
                                      </a:lnTo>
                                      <a:lnTo>
                                        <a:pt x="103" y="178"/>
                                      </a:lnTo>
                                      <a:lnTo>
                                        <a:pt x="86" y="168"/>
                                      </a:lnTo>
                                      <a:lnTo>
                                        <a:pt x="73" y="153"/>
                                      </a:lnTo>
                                      <a:lnTo>
                                        <a:pt x="65" y="131"/>
                                      </a:lnTo>
                                      <a:lnTo>
                                        <a:pt x="63" y="104"/>
                                      </a:lnTo>
                                      <a:lnTo>
                                        <a:pt x="72" y="86"/>
                                      </a:lnTo>
                                      <a:lnTo>
                                        <a:pt x="87" y="72"/>
                                      </a:lnTo>
                                      <a:lnTo>
                                        <a:pt x="108" y="63"/>
                                      </a:lnTo>
                                      <a:lnTo>
                                        <a:pt x="134" y="60"/>
                                      </a:lnTo>
                                      <a:lnTo>
                                        <a:pt x="154" y="68"/>
                                      </a:lnTo>
                                      <a:lnTo>
                                        <a:pt x="170" y="82"/>
                                      </a:lnTo>
                                      <a:lnTo>
                                        <a:pt x="180" y="100"/>
                                      </a:lnTo>
                                      <a:lnTo>
                                        <a:pt x="111" y="100"/>
                                      </a:lnTo>
                                      <a:lnTo>
                                        <a:pt x="102" y="109"/>
                                      </a:lnTo>
                                      <a:lnTo>
                                        <a:pt x="102" y="131"/>
                                      </a:lnTo>
                                      <a:lnTo>
                                        <a:pt x="111" y="140"/>
                                      </a:lnTo>
                                      <a:lnTo>
                                        <a:pt x="123" y="140"/>
                                      </a:lnTo>
                                      <a:lnTo>
                                        <a:pt x="134" y="141"/>
                                      </a:lnTo>
                                      <a:lnTo>
                                        <a:pt x="143" y="149"/>
                                      </a:lnTo>
                                      <a:lnTo>
                                        <a:pt x="143" y="172"/>
                                      </a:lnTo>
                                      <a:lnTo>
                                        <a:pt x="134" y="181"/>
                                      </a:lnTo>
                                      <a:close/>
                                    </a:path>
                                  </a:pathLst>
                                </a:custGeom>
                                <a:grpFill/>
                                <a:ln>
                                  <a:noFill/>
                                </a:ln>
                                <a:extLst>
                                  <a:ext uri="{91240B29-F687-4F45-9708-019B960494DF}">
                                    <a14:hiddenLine xmlns:a14="http://schemas.microsoft.com/office/drawing/2010/main" w="9525">
                                      <a:solidFill>
                                        <a:srgbClr val="000000"/>
                                      </a:solidFill>
                                      <a:round/>
                                      <a:headEnd/>
                                      <a:tailEnd/>
                                    </a14:hiddenLine>
                                  </a:ext>
                                </a:extLst>
                              </wps:spPr>
                              <wps:bodyPr rot="0" vert="horz" wrap="square" lIns="91440" tIns="45720" rIns="91440" bIns="45720" anchor="t" anchorCtr="0" upright="1">
                                <a:noAutofit/>
                              </wps:bodyPr>
                            </wps:wsp>
                            <wps:wsp>
                              <wps:cNvPr id="3394" name="Freeform 13"/>
                              <wps:cNvSpPr>
                                <a:spLocks/>
                              </wps:cNvSpPr>
                              <wps:spPr bwMode="auto">
                                <a:xfrm>
                                  <a:off x="0" y="0"/>
                                  <a:ext cx="243" cy="242"/>
                                </a:xfrm>
                                <a:custGeom>
                                  <a:avLst/>
                                  <a:gdLst>
                                    <a:gd name="T0" fmla="*/ 195 w 243"/>
                                    <a:gd name="T1" fmla="*/ 181 h 242"/>
                                    <a:gd name="T2" fmla="*/ 172 w 243"/>
                                    <a:gd name="T3" fmla="*/ 181 h 242"/>
                                    <a:gd name="T4" fmla="*/ 163 w 243"/>
                                    <a:gd name="T5" fmla="*/ 172 h 242"/>
                                    <a:gd name="T6" fmla="*/ 163 w 243"/>
                                    <a:gd name="T7" fmla="*/ 149 h 242"/>
                                    <a:gd name="T8" fmla="*/ 172 w 243"/>
                                    <a:gd name="T9" fmla="*/ 140 h 242"/>
                                    <a:gd name="T10" fmla="*/ 195 w 243"/>
                                    <a:gd name="T11" fmla="*/ 140 h 242"/>
                                    <a:gd name="T12" fmla="*/ 204 w 243"/>
                                    <a:gd name="T13" fmla="*/ 149 h 242"/>
                                    <a:gd name="T14" fmla="*/ 204 w 243"/>
                                    <a:gd name="T15" fmla="*/ 172 h 242"/>
                                    <a:gd name="T16" fmla="*/ 195 w 243"/>
                                    <a:gd name="T17" fmla="*/ 181 h 242"/>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Lst>
                                  <a:rect l="0" t="0" r="r" b="b"/>
                                  <a:pathLst>
                                    <a:path w="243" h="242">
                                      <a:moveTo>
                                        <a:pt x="195" y="181"/>
                                      </a:moveTo>
                                      <a:lnTo>
                                        <a:pt x="172" y="181"/>
                                      </a:lnTo>
                                      <a:lnTo>
                                        <a:pt x="163" y="172"/>
                                      </a:lnTo>
                                      <a:lnTo>
                                        <a:pt x="163" y="149"/>
                                      </a:lnTo>
                                      <a:lnTo>
                                        <a:pt x="172" y="140"/>
                                      </a:lnTo>
                                      <a:lnTo>
                                        <a:pt x="195" y="140"/>
                                      </a:lnTo>
                                      <a:lnTo>
                                        <a:pt x="204" y="149"/>
                                      </a:lnTo>
                                      <a:lnTo>
                                        <a:pt x="204" y="172"/>
                                      </a:lnTo>
                                      <a:lnTo>
                                        <a:pt x="195" y="181"/>
                                      </a:lnTo>
                                      <a:close/>
                                    </a:path>
                                  </a:pathLst>
                                </a:custGeom>
                                <a:grpFill/>
                                <a:ln>
                                  <a:noFill/>
                                </a:ln>
                                <a:extLst>
                                  <a:ext uri="{91240B29-F687-4F45-9708-019B960494DF}">
                                    <a14:hiddenLine xmlns:a14="http://schemas.microsoft.com/office/drawing/2010/main" w="9525">
                                      <a:solidFill>
                                        <a:srgbClr val="000000"/>
                                      </a:solidFill>
                                      <a:round/>
                                      <a:headEnd/>
                                      <a:tailEnd/>
                                    </a14:hiddenLine>
                                  </a:ext>
                                </a:extLst>
                              </wps:spPr>
                              <wps:bodyPr rot="0" vert="horz" wrap="square" lIns="91440" tIns="45720" rIns="91440" bIns="45720" anchor="t" anchorCtr="0" upright="1">
                                <a:noAutofit/>
                              </wps:bodyPr>
                            </wps:wsp>
                            <wps:wsp>
                              <wps:cNvPr id="3395" name="Freeform 14"/>
                              <wps:cNvSpPr>
                                <a:spLocks/>
                              </wps:cNvSpPr>
                              <wps:spPr bwMode="auto">
                                <a:xfrm>
                                  <a:off x="0" y="0"/>
                                  <a:ext cx="243" cy="242"/>
                                </a:xfrm>
                                <a:custGeom>
                                  <a:avLst/>
                                  <a:gdLst>
                                    <a:gd name="T0" fmla="*/ 195 w 243"/>
                                    <a:gd name="T1" fmla="*/ 242 h 242"/>
                                    <a:gd name="T2" fmla="*/ 172 w 243"/>
                                    <a:gd name="T3" fmla="*/ 242 h 242"/>
                                    <a:gd name="T4" fmla="*/ 163 w 243"/>
                                    <a:gd name="T5" fmla="*/ 232 h 242"/>
                                    <a:gd name="T6" fmla="*/ 163 w 243"/>
                                    <a:gd name="T7" fmla="*/ 210 h 242"/>
                                    <a:gd name="T8" fmla="*/ 172 w 243"/>
                                    <a:gd name="T9" fmla="*/ 201 h 242"/>
                                    <a:gd name="T10" fmla="*/ 195 w 243"/>
                                    <a:gd name="T11" fmla="*/ 201 h 242"/>
                                    <a:gd name="T12" fmla="*/ 204 w 243"/>
                                    <a:gd name="T13" fmla="*/ 210 h 242"/>
                                    <a:gd name="T14" fmla="*/ 204 w 243"/>
                                    <a:gd name="T15" fmla="*/ 232 h 242"/>
                                    <a:gd name="T16" fmla="*/ 195 w 243"/>
                                    <a:gd name="T17" fmla="*/ 242 h 242"/>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Lst>
                                  <a:rect l="0" t="0" r="r" b="b"/>
                                  <a:pathLst>
                                    <a:path w="243" h="242">
                                      <a:moveTo>
                                        <a:pt x="195" y="242"/>
                                      </a:moveTo>
                                      <a:lnTo>
                                        <a:pt x="172" y="242"/>
                                      </a:lnTo>
                                      <a:lnTo>
                                        <a:pt x="163" y="232"/>
                                      </a:lnTo>
                                      <a:lnTo>
                                        <a:pt x="163" y="210"/>
                                      </a:lnTo>
                                      <a:lnTo>
                                        <a:pt x="172" y="201"/>
                                      </a:lnTo>
                                      <a:lnTo>
                                        <a:pt x="195" y="201"/>
                                      </a:lnTo>
                                      <a:lnTo>
                                        <a:pt x="204" y="210"/>
                                      </a:lnTo>
                                      <a:lnTo>
                                        <a:pt x="204" y="232"/>
                                      </a:lnTo>
                                      <a:lnTo>
                                        <a:pt x="195" y="242"/>
                                      </a:lnTo>
                                      <a:close/>
                                    </a:path>
                                  </a:pathLst>
                                </a:custGeom>
                                <a:grpFill/>
                                <a:ln>
                                  <a:noFill/>
                                </a:ln>
                                <a:extLst>
                                  <a:ext uri="{91240B29-F687-4F45-9708-019B960494DF}">
                                    <a14:hiddenLine xmlns:a14="http://schemas.microsoft.com/office/drawing/2010/main" w="9525">
                                      <a:solidFill>
                                        <a:srgbClr val="000000"/>
                                      </a:solidFill>
                                      <a:round/>
                                      <a:headEnd/>
                                      <a:tailEnd/>
                                    </a14:hiddenLine>
                                  </a:ext>
                                </a:extLst>
                              </wps:spPr>
                              <wps:bodyPr rot="0" vert="horz" wrap="square" lIns="91440" tIns="45720" rIns="91440" bIns="45720" anchor="t" anchorCtr="0" upright="1">
                                <a:noAutofit/>
                              </wps:bodyPr>
                            </wps:wsp>
                          </wpg:wgp>
                        </a:graphicData>
                      </a:graphic>
                    </wp:inline>
                  </w:drawing>
                </mc:Choice>
                <mc:Fallback>
                  <w:pict>
                    <v:group w14:anchorId="57BC2DB2" id="Group 3390" o:spid="_x0000_s1026" style="width:11.1pt;height:10.5pt;mso-position-horizontal-relative:char;mso-position-vertical-relative:line" coordsize="243,242"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">
                      <o:lock v:ext="edit" aspectratio="t"/>
                      <v:shape id="Freeform 10" o:spid="_x0000_s1027" style="position:absolute;width:243;height:242;visibility:visible;mso-wrap-style:square;v-text-anchor:top" coordsize="243,242"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" path="m133,242r-12,l99,240,78,234,59,225,42,212,28,197,16,178,7,158,1,135,,110,3,90,10,71,20,53,34,38,50,24,69,13,91,6,116,1,142,r22,5l183,14r18,12l213,39r-101,l93,44,76,54,61,69,51,87r-7,23l42,137r8,21l62,175r17,14l100,198r22,3l134,201r9,9l142,221r,12l133,242xe" filled="f" stroked="f">
                        <v:path arrowok="t" o:connecttype="custom" o:connectlocs="133,242;121,242;99,240;78,234;59,225;42,212;28,197;16,178;7,158;1,135;0,110;3,90;10,71;20,53;34,38;50,24;69,13;91,6;116,1;142,0;164,5;183,14;201,26;213,39;112,39;93,44;76,54;61,69;51,87;44,110;42,137;50,158;62,175;79,189;100,198;122,201;134,201;143,210;142,221;142,233;133,242" o:connectangles="0,0,0,0,0,0,0,0,0,0,0,0,0,0,0,0,0,0,0,0,0,0,0,0,0,0,0,0,0,0,0,0,0,0,0,0,0,0,0,0,0"/>
                      </v:shape>
                      <v:shape id="Freeform 11" o:spid="_x0000_s1028" style="position:absolute;width:243;height:242;visibility:visible;mso-wrap-style:square;v-text-anchor:top" coordsize="243,242"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" path="m243,100l198,92,189,75,176,60,159,48,137,41,112,39r101,l216,42r12,17l237,79r6,21xe" filled="f" stroked="f">
                        <v:path arrowok="t" o:connecttype="custom" o:connectlocs="243,100;198,92;189,75;176,60;159,48;137,41;112,39;213,39;216,42;228,59;237,79;243,100" o:connectangles="0,0,0,0,0,0,0,0,0,0,0,0"/>
                      </v:shape>
                      <v:shape id="Freeform 12" o:spid="_x0000_s1029" style="position:absolute;width:243;height:242;visibility:visible;mso-wrap-style:square;v-text-anchor:top" coordsize="243,242"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" path="m134,181r-12,l103,178,86,168,73,153,65,131,63,104,72,86,87,72r21,-9l134,60r20,8l170,82r10,18l111,100r-9,9l102,131r9,9l123,140r11,1l143,149r,23l134,181xe" filled="f" stroked="f">
                        <v:path arrowok="t" o:connecttype="custom" o:connectlocs="134,181;122,181;103,178;86,168;73,153;65,131;63,104;72,86;87,72;108,63;134,60;154,68;170,82;180,100;111,100;102,109;102,131;111,140;123,140;134,141;143,149;143,172;134,181" o:connectangles="0,0,0,0,0,0,0,0,0,0,0,0,0,0,0,0,0,0,0,0,0,0,0"/>
                      </v:shape>
                      <v:shape id="Freeform 13" o:spid="_x0000_s1030" style="position:absolute;width:243;height:242;visibility:visible;mso-wrap-style:square;v-text-anchor:top" coordsize="243,242"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" path="m195,181r-23,l163,172r,-23l172,140r23,l204,149r,23l195,181xe" filled="f" stroked="f">
                        <v:path arrowok="t" o:connecttype="custom" o:connectlocs="195,181;172,181;163,172;163,149;172,140;195,140;204,149;204,172;195,181" o:connectangles="0,0,0,0,0,0,0,0,0"/>
                      </v:shape>
                      <v:shape id="Freeform 14" o:spid="_x0000_s1031" style="position:absolute;width:243;height:242;visibility:visible;mso-wrap-style:square;v-text-anchor:top" coordsize="243,242"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" path="m195,242r-23,l163,232r,-22l172,201r23,l204,210r,22l195,242xe" filled="f" stroked="f">
                        <v:path arrowok="t" o:connecttype="custom" o:connectlocs="195,242;172,242;163,232;163,210;172,201;195,201;204,210;204,232;195,242" o:connectangles="0,0,0,0,0,0,0,0,0"/>
                      </v:shape>
                      <w10:anchorlock/>
                    </v:group>
                  </w:pict>
                </mc:Fallback>
              </mc:AlternateContent>
            </w:r>
            <w:r w:rsidR="00273B17" w:rsidRPr="009B5FD0">
              <w:rPr>
                <w:noProof/>
              </w:rPr>
              <w:t xml:space="preserve"> </w:t>
            </w:r>
            <w:r w:rsidR="007B0796" w:rsidRPr="009B5FD0">
              <w:rPr>
                <w:rFonts w:cs="Arial"/>
                <w:noProof/>
                <w:lang w:eastAsia="zh-TW"/>
              </w:rPr>
              <mc:AlternateContent>
                <mc:Choice Requires="wpg">
                  <w:drawing>
                    <wp:inline distT="0" distB="0" distL="0" distR="0" wp14:anchorId="6D902E4F" wp14:editId="4F4D7B71">
                      <wp:extent cx="137625" cy="134282"/>
                      <wp:effectExtent l="0" t="0" r="0" b="0"/>
                      <wp:docPr id="122" name="Group 122"/>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bwMode="auto">
                              <a:xfrm flipH="1">
                                <a:off x="0" y="0"/>
                                <a:ext cx="137625" cy="134282"/>
                                <a:chOff x="0" y="0"/>
                                <a:chExt cx="237" cy="241"/>
                              </a:xfrm>
                              <a:solidFill>
                                <a:srgbClr val="DB3F30"/>
                              </a:solidFill>
                            </wpg:grpSpPr>
                            <wps:wsp>
                              <wps:cNvPr id="123" name="Freeform 79"/>
                              <wps:cNvSpPr>
                                <a:spLocks/>
                              </wps:cNvSpPr>
                              <wps:spPr bwMode="auto">
                                <a:xfrm>
                                  <a:off x="0" y="0"/>
                                  <a:ext cx="237" cy="241"/>
                                </a:xfrm>
                                <a:custGeom>
                                  <a:avLst/>
                                  <a:gdLst>
                                    <a:gd name="T0" fmla="*/ 135 w 237"/>
                                    <a:gd name="T1" fmla="*/ 154 h 241"/>
                                    <a:gd name="T2" fmla="*/ 104 w 237"/>
                                    <a:gd name="T3" fmla="*/ 154 h 241"/>
                                    <a:gd name="T4" fmla="*/ 102 w 237"/>
                                    <a:gd name="T5" fmla="*/ 151 h 241"/>
                                    <a:gd name="T6" fmla="*/ 95 w 237"/>
                                    <a:gd name="T7" fmla="*/ 140 h 241"/>
                                    <a:gd name="T8" fmla="*/ 90 w 237"/>
                                    <a:gd name="T9" fmla="*/ 125 h 241"/>
                                    <a:gd name="T10" fmla="*/ 88 w 237"/>
                                    <a:gd name="T11" fmla="*/ 107 h 241"/>
                                    <a:gd name="T12" fmla="*/ 89 w 237"/>
                                    <a:gd name="T13" fmla="*/ 85 h 241"/>
                                    <a:gd name="T14" fmla="*/ 97 w 237"/>
                                    <a:gd name="T15" fmla="*/ 57 h 241"/>
                                    <a:gd name="T16" fmla="*/ 100 w 237"/>
                                    <a:gd name="T17" fmla="*/ 46 h 241"/>
                                    <a:gd name="T18" fmla="*/ 103 w 237"/>
                                    <a:gd name="T19" fmla="*/ 40 h 241"/>
                                    <a:gd name="T20" fmla="*/ 105 w 237"/>
                                    <a:gd name="T21" fmla="*/ 35 h 241"/>
                                    <a:gd name="T22" fmla="*/ 109 w 237"/>
                                    <a:gd name="T23" fmla="*/ 29 h 241"/>
                                    <a:gd name="T24" fmla="*/ 114 w 237"/>
                                    <a:gd name="T25" fmla="*/ 18 h 241"/>
                                    <a:gd name="T26" fmla="*/ 122 w 237"/>
                                    <a:gd name="T27" fmla="*/ 0 h 241"/>
                                    <a:gd name="T28" fmla="*/ 127 w 237"/>
                                    <a:gd name="T29" fmla="*/ 12 h 241"/>
                                    <a:gd name="T30" fmla="*/ 135 w 237"/>
                                    <a:gd name="T31" fmla="*/ 32 h 241"/>
                                    <a:gd name="T32" fmla="*/ 143 w 237"/>
                                    <a:gd name="T33" fmla="*/ 57 h 241"/>
                                    <a:gd name="T34" fmla="*/ 148 w 237"/>
                                    <a:gd name="T35" fmla="*/ 81 h 241"/>
                                    <a:gd name="T36" fmla="*/ 148 w 237"/>
                                    <a:gd name="T37" fmla="*/ 104 h 241"/>
                                    <a:gd name="T38" fmla="*/ 144 w 237"/>
                                    <a:gd name="T39" fmla="*/ 125 h 241"/>
                                    <a:gd name="T40" fmla="*/ 138 w 237"/>
                                    <a:gd name="T41" fmla="*/ 145 h 241"/>
                                    <a:gd name="T42" fmla="*/ 135 w 237"/>
                                    <a:gd name="T43" fmla="*/ 154 h 241"/>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 ang="0">
                                      <a:pos x="T30" y="T31"/>
                                    </a:cxn>
                                    <a:cxn ang="0">
                                      <a:pos x="T32" y="T33"/>
                                    </a:cxn>
                                    <a:cxn ang="0">
                                      <a:pos x="T34" y="T35"/>
                                    </a:cxn>
                                    <a:cxn ang="0">
                                      <a:pos x="T36" y="T37"/>
                                    </a:cxn>
                                    <a:cxn ang="0">
                                      <a:pos x="T38" y="T39"/>
                                    </a:cxn>
                                    <a:cxn ang="0">
                                      <a:pos x="T40" y="T41"/>
                                    </a:cxn>
                                    <a:cxn ang="0">
                                      <a:pos x="T42" y="T43"/>
                                    </a:cxn>
                                  </a:cxnLst>
                                  <a:rect l="0" t="0" r="r" b="b"/>
                                  <a:pathLst>
                                    <a:path w="237" h="241">
                                      <a:moveTo>
                                        <a:pt x="135" y="154"/>
                                      </a:moveTo>
                                      <a:lnTo>
                                        <a:pt x="104" y="154"/>
                                      </a:lnTo>
                                      <a:lnTo>
                                        <a:pt x="102" y="151"/>
                                      </a:lnTo>
                                      <a:lnTo>
                                        <a:pt x="95" y="140"/>
                                      </a:lnTo>
                                      <a:lnTo>
                                        <a:pt x="90" y="125"/>
                                      </a:lnTo>
                                      <a:lnTo>
                                        <a:pt x="88" y="107"/>
                                      </a:lnTo>
                                      <a:lnTo>
                                        <a:pt x="89" y="85"/>
                                      </a:lnTo>
                                      <a:lnTo>
                                        <a:pt x="97" y="57"/>
                                      </a:lnTo>
                                      <a:lnTo>
                                        <a:pt x="100" y="46"/>
                                      </a:lnTo>
                                      <a:lnTo>
                                        <a:pt x="103" y="40"/>
                                      </a:lnTo>
                                      <a:lnTo>
                                        <a:pt x="105" y="35"/>
                                      </a:lnTo>
                                      <a:lnTo>
                                        <a:pt x="109" y="29"/>
                                      </a:lnTo>
                                      <a:lnTo>
                                        <a:pt x="114" y="18"/>
                                      </a:lnTo>
                                      <a:lnTo>
                                        <a:pt x="122" y="0"/>
                                      </a:lnTo>
                                      <a:lnTo>
                                        <a:pt x="127" y="12"/>
                                      </a:lnTo>
                                      <a:lnTo>
                                        <a:pt x="135" y="32"/>
                                      </a:lnTo>
                                      <a:lnTo>
                                        <a:pt x="143" y="57"/>
                                      </a:lnTo>
                                      <a:lnTo>
                                        <a:pt x="148" y="81"/>
                                      </a:lnTo>
                                      <a:lnTo>
                                        <a:pt x="148" y="104"/>
                                      </a:lnTo>
                                      <a:lnTo>
                                        <a:pt x="144" y="125"/>
                                      </a:lnTo>
                                      <a:lnTo>
                                        <a:pt x="138" y="145"/>
                                      </a:lnTo>
                                      <a:lnTo>
                                        <a:pt x="135" y="154"/>
                                      </a:lnTo>
                                      <a:close/>
                                    </a:path>
                                  </a:pathLst>
                                </a:custGeom>
                                <a:grpFill/>
                                <a:ln>
                                  <a:noFill/>
                                </a:ln>
                                <a:extLst>
                                  <a:ext uri="{91240B29-F687-4F45-9708-019B960494DF}">
                                    <a14:hiddenLine xmlns:a14="http://schemas.microsoft.com/office/drawing/2010/main" w="9525">
                                      <a:solidFill>
                                        <a:srgbClr val="000000"/>
                                      </a:solidFill>
                                      <a:round/>
                                      <a:headEnd/>
                                      <a:tailEnd/>
                                    </a14:hiddenLine>
                                  </a:ext>
                                </a:extLst>
                              </wps:spPr>
                              <wps:bodyPr rot="0" vert="horz" wrap="square" lIns="91440" tIns="45720" rIns="91440" bIns="45720" anchor="t" anchorCtr="0" upright="1">
                                <a:noAutofit/>
                              </wps:bodyPr>
                            </wps:wsp>
                            <wps:wsp>
                              <wps:cNvPr id="124" name="Freeform 80"/>
                              <wps:cNvSpPr>
                                <a:spLocks/>
                              </wps:cNvSpPr>
                              <wps:spPr bwMode="auto">
                                <a:xfrm>
                                  <a:off x="0" y="0"/>
                                  <a:ext cx="237" cy="241"/>
                                </a:xfrm>
                                <a:custGeom>
                                  <a:avLst/>
                                  <a:gdLst>
                                    <a:gd name="T0" fmla="*/ 135 w 237"/>
                                    <a:gd name="T1" fmla="*/ 241 h 241"/>
                                    <a:gd name="T2" fmla="*/ 119 w 237"/>
                                    <a:gd name="T3" fmla="*/ 222 h 241"/>
                                    <a:gd name="T4" fmla="*/ 119 w 237"/>
                                    <a:gd name="T5" fmla="*/ 197 h 241"/>
                                    <a:gd name="T6" fmla="*/ 116 w 237"/>
                                    <a:gd name="T7" fmla="*/ 179 h 241"/>
                                    <a:gd name="T8" fmla="*/ 113 w 237"/>
                                    <a:gd name="T9" fmla="*/ 171 h 241"/>
                                    <a:gd name="T10" fmla="*/ 103 w 237"/>
                                    <a:gd name="T11" fmla="*/ 170 h 241"/>
                                    <a:gd name="T12" fmla="*/ 82 w 237"/>
                                    <a:gd name="T13" fmla="*/ 166 h 241"/>
                                    <a:gd name="T14" fmla="*/ 48 w 237"/>
                                    <a:gd name="T15" fmla="*/ 159 h 241"/>
                                    <a:gd name="T16" fmla="*/ 27 w 237"/>
                                    <a:gd name="T17" fmla="*/ 144 h 241"/>
                                    <a:gd name="T18" fmla="*/ 11 w 237"/>
                                    <a:gd name="T19" fmla="*/ 127 h 241"/>
                                    <a:gd name="T20" fmla="*/ 1 w 237"/>
                                    <a:gd name="T21" fmla="*/ 112 h 241"/>
                                    <a:gd name="T22" fmla="*/ 0 w 237"/>
                                    <a:gd name="T23" fmla="*/ 105 h 241"/>
                                    <a:gd name="T24" fmla="*/ 23 w 237"/>
                                    <a:gd name="T25" fmla="*/ 106 h 241"/>
                                    <a:gd name="T26" fmla="*/ 45 w 237"/>
                                    <a:gd name="T27" fmla="*/ 112 h 241"/>
                                    <a:gd name="T28" fmla="*/ 64 w 237"/>
                                    <a:gd name="T29" fmla="*/ 120 h 241"/>
                                    <a:gd name="T30" fmla="*/ 80 w 237"/>
                                    <a:gd name="T31" fmla="*/ 131 h 241"/>
                                    <a:gd name="T32" fmla="*/ 93 w 237"/>
                                    <a:gd name="T33" fmla="*/ 143 h 241"/>
                                    <a:gd name="T34" fmla="*/ 104 w 237"/>
                                    <a:gd name="T35" fmla="*/ 154 h 241"/>
                                    <a:gd name="T36" fmla="*/ 135 w 237"/>
                                    <a:gd name="T37" fmla="*/ 154 h 241"/>
                                    <a:gd name="T38" fmla="*/ 132 w 237"/>
                                    <a:gd name="T39" fmla="*/ 161 h 241"/>
                                    <a:gd name="T40" fmla="*/ 200 w 237"/>
                                    <a:gd name="T41" fmla="*/ 161 h 241"/>
                                    <a:gd name="T42" fmla="*/ 196 w 237"/>
                                    <a:gd name="T43" fmla="*/ 164 h 241"/>
                                    <a:gd name="T44" fmla="*/ 178 w 237"/>
                                    <a:gd name="T45" fmla="*/ 168 h 241"/>
                                    <a:gd name="T46" fmla="*/ 155 w 237"/>
                                    <a:gd name="T47" fmla="*/ 171 h 241"/>
                                    <a:gd name="T48" fmla="*/ 135 w 237"/>
                                    <a:gd name="T49" fmla="*/ 173 h 241"/>
                                    <a:gd name="T50" fmla="*/ 135 w 237"/>
                                    <a:gd name="T51" fmla="*/ 241 h 241"/>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 ang="0">
                                      <a:pos x="T30" y="T31"/>
                                    </a:cxn>
                                    <a:cxn ang="0">
                                      <a:pos x="T32" y="T33"/>
                                    </a:cxn>
                                    <a:cxn ang="0">
                                      <a:pos x="T34" y="T35"/>
                                    </a:cxn>
                                    <a:cxn ang="0">
                                      <a:pos x="T36" y="T37"/>
                                    </a:cxn>
                                    <a:cxn ang="0">
                                      <a:pos x="T38" y="T39"/>
                                    </a:cxn>
                                    <a:cxn ang="0">
                                      <a:pos x="T40" y="T41"/>
                                    </a:cxn>
                                    <a:cxn ang="0">
                                      <a:pos x="T42" y="T43"/>
                                    </a:cxn>
                                    <a:cxn ang="0">
                                      <a:pos x="T44" y="T45"/>
                                    </a:cxn>
                                    <a:cxn ang="0">
                                      <a:pos x="T46" y="T47"/>
                                    </a:cxn>
                                    <a:cxn ang="0">
                                      <a:pos x="T48" y="T49"/>
                                    </a:cxn>
                                    <a:cxn ang="0">
                                      <a:pos x="T50" y="T51"/>
                                    </a:cxn>
                                  </a:cxnLst>
                                  <a:rect l="0" t="0" r="r" b="b"/>
                                  <a:pathLst>
                                    <a:path w="237" h="241">
                                      <a:moveTo>
                                        <a:pt x="135" y="241"/>
                                      </a:moveTo>
                                      <a:lnTo>
                                        <a:pt x="119" y="222"/>
                                      </a:lnTo>
                                      <a:lnTo>
                                        <a:pt x="119" y="197"/>
                                      </a:lnTo>
                                      <a:lnTo>
                                        <a:pt x="116" y="179"/>
                                      </a:lnTo>
                                      <a:lnTo>
                                        <a:pt x="113" y="171"/>
                                      </a:lnTo>
                                      <a:lnTo>
                                        <a:pt x="103" y="170"/>
                                      </a:lnTo>
                                      <a:lnTo>
                                        <a:pt x="82" y="166"/>
                                      </a:lnTo>
                                      <a:lnTo>
                                        <a:pt x="48" y="159"/>
                                      </a:lnTo>
                                      <a:lnTo>
                                        <a:pt x="27" y="144"/>
                                      </a:lnTo>
                                      <a:lnTo>
                                        <a:pt x="11" y="127"/>
                                      </a:lnTo>
                                      <a:lnTo>
                                        <a:pt x="1" y="112"/>
                                      </a:lnTo>
                                      <a:lnTo>
                                        <a:pt x="0" y="105"/>
                                      </a:lnTo>
                                      <a:lnTo>
                                        <a:pt x="23" y="106"/>
                                      </a:lnTo>
                                      <a:lnTo>
                                        <a:pt x="45" y="112"/>
                                      </a:lnTo>
                                      <a:lnTo>
                                        <a:pt x="64" y="120"/>
                                      </a:lnTo>
                                      <a:lnTo>
                                        <a:pt x="80" y="131"/>
                                      </a:lnTo>
                                      <a:lnTo>
                                        <a:pt x="93" y="143"/>
                                      </a:lnTo>
                                      <a:lnTo>
                                        <a:pt x="104" y="154"/>
                                      </a:lnTo>
                                      <a:lnTo>
                                        <a:pt x="135" y="154"/>
                                      </a:lnTo>
                                      <a:lnTo>
                                        <a:pt x="132" y="161"/>
                                      </a:lnTo>
                                      <a:lnTo>
                                        <a:pt x="200" y="161"/>
                                      </a:lnTo>
                                      <a:lnTo>
                                        <a:pt x="196" y="164"/>
                                      </a:lnTo>
                                      <a:lnTo>
                                        <a:pt x="178" y="168"/>
                                      </a:lnTo>
                                      <a:lnTo>
                                        <a:pt x="155" y="171"/>
                                      </a:lnTo>
                                      <a:lnTo>
                                        <a:pt x="135" y="173"/>
                                      </a:lnTo>
                                      <a:lnTo>
                                        <a:pt x="135" y="241"/>
                                      </a:lnTo>
                                      <a:close/>
                                    </a:path>
                                  </a:pathLst>
                                </a:custGeom>
                                <a:grpFill/>
                                <a:ln>
                                  <a:noFill/>
                                </a:ln>
                                <a:extLst>
                                  <a:ext uri="{91240B29-F687-4F45-9708-019B960494DF}">
                                    <a14:hiddenLine xmlns:a14="http://schemas.microsoft.com/office/drawing/2010/main" w="9525">
                                      <a:solidFill>
                                        <a:srgbClr val="000000"/>
                                      </a:solidFill>
                                      <a:round/>
                                      <a:headEnd/>
                                      <a:tailEnd/>
                                    </a14:hiddenLine>
                                  </a:ext>
                                </a:extLst>
                              </wps:spPr>
                              <wps:bodyPr rot="0" vert="horz" wrap="square" lIns="91440" tIns="45720" rIns="91440" bIns="45720" anchor="t" anchorCtr="0" upright="1">
                                <a:noAutofit/>
                              </wps:bodyPr>
                            </wps:wsp>
                            <wps:wsp>
                              <wps:cNvPr id="125" name="Freeform 81"/>
                              <wps:cNvSpPr>
                                <a:spLocks/>
                              </wps:cNvSpPr>
                              <wps:spPr bwMode="auto">
                                <a:xfrm>
                                  <a:off x="0" y="0"/>
                                  <a:ext cx="237" cy="241"/>
                                </a:xfrm>
                                <a:custGeom>
                                  <a:avLst/>
                                  <a:gdLst>
                                    <a:gd name="T0" fmla="*/ 200 w 237"/>
                                    <a:gd name="T1" fmla="*/ 161 h 241"/>
                                    <a:gd name="T2" fmla="*/ 132 w 237"/>
                                    <a:gd name="T3" fmla="*/ 161 h 241"/>
                                    <a:gd name="T4" fmla="*/ 141 w 237"/>
                                    <a:gd name="T5" fmla="*/ 153 h 241"/>
                                    <a:gd name="T6" fmla="*/ 153 w 237"/>
                                    <a:gd name="T7" fmla="*/ 144 h 241"/>
                                    <a:gd name="T8" fmla="*/ 169 w 237"/>
                                    <a:gd name="T9" fmla="*/ 136 h 241"/>
                                    <a:gd name="T10" fmla="*/ 188 w 237"/>
                                    <a:gd name="T11" fmla="*/ 130 h 241"/>
                                    <a:gd name="T12" fmla="*/ 211 w 237"/>
                                    <a:gd name="T13" fmla="*/ 128 h 241"/>
                                    <a:gd name="T14" fmla="*/ 237 w 237"/>
                                    <a:gd name="T15" fmla="*/ 132 h 241"/>
                                    <a:gd name="T16" fmla="*/ 222 w 237"/>
                                    <a:gd name="T17" fmla="*/ 147 h 241"/>
                                    <a:gd name="T18" fmla="*/ 200 w 237"/>
                                    <a:gd name="T19" fmla="*/ 161 h 241"/>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Lst>
                                  <a:rect l="0" t="0" r="r" b="b"/>
                                  <a:pathLst>
                                    <a:path w="237" h="241">
                                      <a:moveTo>
                                        <a:pt x="200" y="161"/>
                                      </a:moveTo>
                                      <a:lnTo>
                                        <a:pt x="132" y="161"/>
                                      </a:lnTo>
                                      <a:lnTo>
                                        <a:pt x="141" y="153"/>
                                      </a:lnTo>
                                      <a:lnTo>
                                        <a:pt x="153" y="144"/>
                                      </a:lnTo>
                                      <a:lnTo>
                                        <a:pt x="169" y="136"/>
                                      </a:lnTo>
                                      <a:lnTo>
                                        <a:pt x="188" y="130"/>
                                      </a:lnTo>
                                      <a:lnTo>
                                        <a:pt x="211" y="128"/>
                                      </a:lnTo>
                                      <a:lnTo>
                                        <a:pt x="237" y="132"/>
                                      </a:lnTo>
                                      <a:lnTo>
                                        <a:pt x="222" y="147"/>
                                      </a:lnTo>
                                      <a:lnTo>
                                        <a:pt x="200" y="161"/>
                                      </a:lnTo>
                                      <a:close/>
                                    </a:path>
                                  </a:pathLst>
                                </a:custGeom>
                                <a:grpFill/>
                                <a:ln>
                                  <a:noFill/>
                                </a:ln>
                                <a:extLst>
                                  <a:ext uri="{91240B29-F687-4F45-9708-019B960494DF}">
                                    <a14:hiddenLine xmlns:a14="http://schemas.microsoft.com/office/drawing/2010/main" w="9525">
                                      <a:solidFill>
                                        <a:srgbClr val="000000"/>
                                      </a:solidFill>
                                      <a:round/>
                                      <a:headEnd/>
                                      <a:tailEnd/>
                                    </a14:hiddenLine>
                                  </a:ext>
                                </a:extLst>
                              </wps:spPr>
                              <wps:bodyPr rot="0" vert="horz" wrap="square" lIns="91440" tIns="45720" rIns="91440" bIns="45720" anchor="t" anchorCtr="0" upright="1">
                                <a:noAutofit/>
                              </wps:bodyPr>
                            </wps:wsp>
                          </wpg:wgp>
                        </a:graphicData>
                      </a:graphic>
                    </wp:inline>
                  </w:drawing>
                </mc:Choice>
                <mc:Fallback>
                  <w:pict>
                    <v:group w14:anchorId="725F1FE8" id="Group 122" o:spid="_x0000_s1026" style="width:10.85pt;height:10.55pt;flip:x;mso-position-horizontal-relative:char;mso-position-vertical-relative:line" coordsize="237,241"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">
                      <v:shape id="Freeform 79" o:spid="_x0000_s1027" style="position:absolute;width:237;height:241;visibility:visible;mso-wrap-style:square;v-text-anchor:top" coordsize="237,241"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" path="m135,154r-31,l102,151,95,140,90,125,88,107,89,85,97,57r3,-11l103,40r2,-5l109,29r5,-11l122,r5,12l135,32r8,25l148,81r,23l144,125r-6,20l135,154xe" filled="f" stroked="f">
                        <v:path arrowok="t" o:connecttype="custom" o:connectlocs="135,154;104,154;102,151;95,140;90,125;88,107;89,85;97,57;100,46;103,40;105,35;109,29;114,18;122,0;127,12;135,32;143,57;148,81;148,104;144,125;138,145;135,154" o:connectangles="0,0,0,0,0,0,0,0,0,0,0,0,0,0,0,0,0,0,0,0,0,0"/>
                      </v:shape>
                      <v:shape id="Freeform 80" o:spid="_x0000_s1028" style="position:absolute;width:237;height:241;visibility:visible;mso-wrap-style:square;v-text-anchor:top" coordsize="237,241"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" path="m135,241l119,222r,-25l116,179r-3,-8l103,170,82,166,48,159,27,144,11,127,1,112,,105r23,1l45,112r19,8l80,131r13,12l104,154r31,l132,161r68,l196,164r-18,4l155,171r-20,2l135,241xe" filled="f" stroked="f">
                        <v:path arrowok="t" o:connecttype="custom" o:connectlocs="135,241;119,222;119,197;116,179;113,171;103,170;82,166;48,159;27,144;11,127;1,112;0,105;23,106;45,112;64,120;80,131;93,143;104,154;135,154;132,161;200,161;196,164;178,168;155,171;135,173;135,241" o:connectangles="0,0,0,0,0,0,0,0,0,0,0,0,0,0,0,0,0,0,0,0,0,0,0,0,0,0"/>
                      </v:shape>
                      <v:shape id="Freeform 81" o:spid="_x0000_s1029" style="position:absolute;width:237;height:241;visibility:visible;mso-wrap-style:square;v-text-anchor:top" coordsize="237,241"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" path="m200,161r-68,l141,153r12,-9l169,136r19,-6l211,128r26,4l222,147r-22,14xe" filled="f" stroked="f">
                        <v:path arrowok="t" o:connecttype="custom" o:connectlocs="200,161;132,161;141,153;153,144;169,136;188,130;211,128;237,132;222,147;200,161" o:connectangles="0,0,0,0,0,0,0,0,0,0"/>
                      </v:shape>
                      <w10:anchorlock/>
                    </v:group>
                  </w:pict>
                </mc:Fallback>
              </mc:AlternateContent>
            </w:r>
          </w:p>
        </w:tc>
        <w:tc>
          <w:tcPr>
            <w:tcW w:w="4820" w:type="dxa"/>
          </w:tcPr>
          <w:p w14:paraId="76537BF4" w14:textId="77777777" w:rsidR="000121E8" w:rsidRPr="009B5FD0" w:rsidRDefault="000121E8" w:rsidP="00273B17">
            <w:pPr>
              <w:pStyle w:val="Bodytext95pt6spaceatleast12"/>
            </w:pPr>
            <w:r w:rsidRPr="009B5FD0">
              <w:t>Opportunities to engage with:</w:t>
            </w:r>
          </w:p>
          <w:p w14:paraId="7BC7301B" w14:textId="77777777" w:rsidR="000121E8" w:rsidRPr="009B5FD0" w:rsidRDefault="000121E8" w:rsidP="00137392">
            <w:pPr>
              <w:pStyle w:val="Bodytext95pt6spaceatleast12"/>
            </w:pPr>
            <w:r w:rsidRPr="009B5FD0">
              <w:rPr>
                <w:rFonts w:cs="Arial"/>
                <w:noProof/>
                <w:lang w:eastAsia="zh-TW"/>
              </w:rPr>
              <mc:AlternateContent>
                <mc:Choice Requires="wpg">
                  <w:drawing>
                    <wp:inline distT="0" distB="0" distL="0" distR="0" wp14:anchorId="6A8589DF" wp14:editId="20071877">
                      <wp:extent cx="121494" cy="134596"/>
                      <wp:effectExtent l="0" t="0" r="5715" b="0"/>
                      <wp:docPr id="3419" name="Group 3419"/>
                      <wp:cNvGraphicFramePr>
                        <a:graphicFrameLocks xmlns:a="http://schemas.openxmlformats.org/drawingml/2006/main" noChangeAspect="1"/>
                      </wp:cNvGraphicFramePr>
                      <a:graphic xmlns:a="http://schemas.openxmlformats.org/drawingml/2006/main">
                        <a:graphicData uri="http://schemas.microsoft.com/office/word/2010/wordprocessingGroup">
                          <wpg:wgp>
                            <wpg:cNvGrpSpPr>
                              <a:grpSpLocks noChangeAspect="1"/>
                            </wpg:cNvGrpSpPr>
                            <wpg:grpSpPr bwMode="auto">
                              <a:xfrm>
                                <a:off x="0" y="0"/>
                                <a:ext cx="121494" cy="134596"/>
                                <a:chOff x="0" y="0"/>
                                <a:chExt cx="199" cy="231"/>
                              </a:xfrm>
                              <a:solidFill>
                                <a:srgbClr val="DB3F30"/>
                              </a:solidFill>
                            </wpg:grpSpPr>
                            <wps:wsp>
                              <wps:cNvPr id="3420" name="Freeform 3"/>
                              <wps:cNvSpPr>
                                <a:spLocks/>
                              </wps:cNvSpPr>
                              <wps:spPr bwMode="auto">
                                <a:xfrm>
                                  <a:off x="0" y="0"/>
                                  <a:ext cx="199" cy="231"/>
                                </a:xfrm>
                                <a:custGeom>
                                  <a:avLst/>
                                  <a:gdLst>
                                    <a:gd name="T0" fmla="*/ 191 w 199"/>
                                    <a:gd name="T1" fmla="*/ 231 h 231"/>
                                    <a:gd name="T2" fmla="*/ 7 w 199"/>
                                    <a:gd name="T3" fmla="*/ 231 h 231"/>
                                    <a:gd name="T4" fmla="*/ 0 w 199"/>
                                    <a:gd name="T5" fmla="*/ 224 h 231"/>
                                    <a:gd name="T6" fmla="*/ 0 w 199"/>
                                    <a:gd name="T7" fmla="*/ 7 h 231"/>
                                    <a:gd name="T8" fmla="*/ 7 w 199"/>
                                    <a:gd name="T9" fmla="*/ 0 h 231"/>
                                    <a:gd name="T10" fmla="*/ 191 w 199"/>
                                    <a:gd name="T11" fmla="*/ 0 h 231"/>
                                    <a:gd name="T12" fmla="*/ 199 w 199"/>
                                    <a:gd name="T13" fmla="*/ 7 h 231"/>
                                    <a:gd name="T14" fmla="*/ 198 w 199"/>
                                    <a:gd name="T15" fmla="*/ 16 h 231"/>
                                    <a:gd name="T16" fmla="*/ 16 w 199"/>
                                    <a:gd name="T17" fmla="*/ 16 h 231"/>
                                    <a:gd name="T18" fmla="*/ 16 w 199"/>
                                    <a:gd name="T19" fmla="*/ 215 h 231"/>
                                    <a:gd name="T20" fmla="*/ 198 w 199"/>
                                    <a:gd name="T21" fmla="*/ 215 h 231"/>
                                    <a:gd name="T22" fmla="*/ 198 w 199"/>
                                    <a:gd name="T23" fmla="*/ 224 h 231"/>
                                    <a:gd name="T24" fmla="*/ 191 w 199"/>
                                    <a:gd name="T25" fmla="*/ 231 h 231"/>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Lst>
                                  <a:rect l="0" t="0" r="r" b="b"/>
                                  <a:pathLst>
                                    <a:path w="199" h="231">
                                      <a:moveTo>
                                        <a:pt x="191" y="231"/>
                                      </a:moveTo>
                                      <a:lnTo>
                                        <a:pt x="7" y="231"/>
                                      </a:lnTo>
                                      <a:lnTo>
                                        <a:pt x="0" y="224"/>
                                      </a:lnTo>
                                      <a:lnTo>
                                        <a:pt x="0" y="7"/>
                                      </a:lnTo>
                                      <a:lnTo>
                                        <a:pt x="7" y="0"/>
                                      </a:lnTo>
                                      <a:lnTo>
                                        <a:pt x="191" y="0"/>
                                      </a:lnTo>
                                      <a:lnTo>
                                        <a:pt x="199" y="7"/>
                                      </a:lnTo>
                                      <a:lnTo>
                                        <a:pt x="198" y="16"/>
                                      </a:lnTo>
                                      <a:lnTo>
                                        <a:pt x="16" y="16"/>
                                      </a:lnTo>
                                      <a:lnTo>
                                        <a:pt x="16" y="215"/>
                                      </a:lnTo>
                                      <a:lnTo>
                                        <a:pt x="198" y="215"/>
                                      </a:lnTo>
                                      <a:lnTo>
                                        <a:pt x="198" y="224"/>
                                      </a:lnTo>
                                      <a:lnTo>
                                        <a:pt x="191" y="231"/>
                                      </a:lnTo>
                                      <a:close/>
                                    </a:path>
                                  </a:pathLst>
                                </a:custGeom>
                                <a:grpFill/>
                                <a:ln>
                                  <a:noFill/>
                                </a:ln>
                                <a:extLst>
                                  <a:ext uri="{91240B29-F687-4F45-9708-019B960494DF}">
                                    <a14:hiddenLine xmlns:a14="http://schemas.microsoft.com/office/drawing/2010/main" w="9525">
                                      <a:solidFill>
                                        <a:srgbClr val="000000"/>
                                      </a:solidFill>
                                      <a:round/>
                                      <a:headEnd/>
                                      <a:tailEnd/>
                                    </a14:hiddenLine>
                                  </a:ext>
                                </a:extLst>
                              </wps:spPr>
                              <wps:bodyPr rot="0" vert="horz" wrap="square" lIns="91440" tIns="45720" rIns="91440" bIns="45720" anchor="t" anchorCtr="0" upright="1">
                                <a:noAutofit/>
                              </wps:bodyPr>
                            </wps:wsp>
                            <wps:wsp>
                              <wps:cNvPr id="3421" name="Freeform 4"/>
                              <wps:cNvSpPr>
                                <a:spLocks/>
                              </wps:cNvSpPr>
                              <wps:spPr bwMode="auto">
                                <a:xfrm>
                                  <a:off x="0" y="0"/>
                                  <a:ext cx="199" cy="231"/>
                                </a:xfrm>
                                <a:custGeom>
                                  <a:avLst/>
                                  <a:gdLst>
                                    <a:gd name="T0" fmla="*/ 198 w 199"/>
                                    <a:gd name="T1" fmla="*/ 215 h 231"/>
                                    <a:gd name="T2" fmla="*/ 182 w 199"/>
                                    <a:gd name="T3" fmla="*/ 215 h 231"/>
                                    <a:gd name="T4" fmla="*/ 182 w 199"/>
                                    <a:gd name="T5" fmla="*/ 32 h 231"/>
                                    <a:gd name="T6" fmla="*/ 182 w 199"/>
                                    <a:gd name="T7" fmla="*/ 16 h 231"/>
                                    <a:gd name="T8" fmla="*/ 198 w 199"/>
                                    <a:gd name="T9" fmla="*/ 16 h 231"/>
                                    <a:gd name="T10" fmla="*/ 198 w 199"/>
                                    <a:gd name="T11" fmla="*/ 215 h 231"/>
                                  </a:gdLst>
                                  <a:ahLst/>
                                  <a:cxnLst>
                                    <a:cxn ang="0">
                                      <a:pos x="T0" y="T1"/>
                                    </a:cxn>
                                    <a:cxn ang="0">
                                      <a:pos x="T2" y="T3"/>
                                    </a:cxn>
                                    <a:cxn ang="0">
                                      <a:pos x="T4" y="T5"/>
                                    </a:cxn>
                                    <a:cxn ang="0">
                                      <a:pos x="T6" y="T7"/>
                                    </a:cxn>
                                    <a:cxn ang="0">
                                      <a:pos x="T8" y="T9"/>
                                    </a:cxn>
                                    <a:cxn ang="0">
                                      <a:pos x="T10" y="T11"/>
                                    </a:cxn>
                                  </a:cxnLst>
                                  <a:rect l="0" t="0" r="r" b="b"/>
                                  <a:pathLst>
                                    <a:path w="199" h="231">
                                      <a:moveTo>
                                        <a:pt x="198" y="215"/>
                                      </a:moveTo>
                                      <a:lnTo>
                                        <a:pt x="182" y="215"/>
                                      </a:lnTo>
                                      <a:lnTo>
                                        <a:pt x="182" y="32"/>
                                      </a:lnTo>
                                      <a:lnTo>
                                        <a:pt x="182" y="16"/>
                                      </a:lnTo>
                                      <a:lnTo>
                                        <a:pt x="198" y="16"/>
                                      </a:lnTo>
                                      <a:lnTo>
                                        <a:pt x="198" y="215"/>
                                      </a:lnTo>
                                      <a:close/>
                                    </a:path>
                                  </a:pathLst>
                                </a:custGeom>
                                <a:grpFill/>
                                <a:ln>
                                  <a:noFill/>
                                </a:ln>
                                <a:extLst>
                                  <a:ext uri="{91240B29-F687-4F45-9708-019B960494DF}">
                                    <a14:hiddenLine xmlns:a14="http://schemas.microsoft.com/office/drawing/2010/main" w="9525">
                                      <a:solidFill>
                                        <a:srgbClr val="000000"/>
                                      </a:solidFill>
                                      <a:round/>
                                      <a:headEnd/>
                                      <a:tailEnd/>
                                    </a14:hiddenLine>
                                  </a:ext>
                                </a:extLst>
                              </wps:spPr>
                              <wps:bodyPr rot="0" vert="horz" wrap="square" lIns="91440" tIns="45720" rIns="91440" bIns="45720" anchor="t" anchorCtr="0" upright="1">
                                <a:noAutofit/>
                              </wps:bodyPr>
                            </wps:wsp>
                            <wps:wsp>
                              <wps:cNvPr id="3422" name="Freeform 5"/>
                              <wps:cNvSpPr>
                                <a:spLocks/>
                              </wps:cNvSpPr>
                              <wps:spPr bwMode="auto">
                                <a:xfrm>
                                  <a:off x="0" y="0"/>
                                  <a:ext cx="199" cy="231"/>
                                </a:xfrm>
                                <a:custGeom>
                                  <a:avLst/>
                                  <a:gdLst>
                                    <a:gd name="T0" fmla="*/ 162 w 199"/>
                                    <a:gd name="T1" fmla="*/ 99 h 231"/>
                                    <a:gd name="T2" fmla="*/ 37 w 199"/>
                                    <a:gd name="T3" fmla="*/ 99 h 231"/>
                                    <a:gd name="T4" fmla="*/ 33 w 199"/>
                                    <a:gd name="T5" fmla="*/ 95 h 231"/>
                                    <a:gd name="T6" fmla="*/ 33 w 199"/>
                                    <a:gd name="T7" fmla="*/ 86 h 231"/>
                                    <a:gd name="T8" fmla="*/ 37 w 199"/>
                                    <a:gd name="T9" fmla="*/ 83 h 231"/>
                                    <a:gd name="T10" fmla="*/ 162 w 199"/>
                                    <a:gd name="T11" fmla="*/ 83 h 231"/>
                                    <a:gd name="T12" fmla="*/ 166 w 199"/>
                                    <a:gd name="T13" fmla="*/ 86 h 231"/>
                                    <a:gd name="T14" fmla="*/ 166 w 199"/>
                                    <a:gd name="T15" fmla="*/ 95 h 231"/>
                                    <a:gd name="T16" fmla="*/ 162 w 199"/>
                                    <a:gd name="T17" fmla="*/ 99 h 231"/>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Lst>
                                  <a:rect l="0" t="0" r="r" b="b"/>
                                  <a:pathLst>
                                    <a:path w="199" h="231">
                                      <a:moveTo>
                                        <a:pt x="162" y="99"/>
                                      </a:moveTo>
                                      <a:lnTo>
                                        <a:pt x="37" y="99"/>
                                      </a:lnTo>
                                      <a:lnTo>
                                        <a:pt x="33" y="95"/>
                                      </a:lnTo>
                                      <a:lnTo>
                                        <a:pt x="33" y="86"/>
                                      </a:lnTo>
                                      <a:lnTo>
                                        <a:pt x="37" y="83"/>
                                      </a:lnTo>
                                      <a:lnTo>
                                        <a:pt x="162" y="83"/>
                                      </a:lnTo>
                                      <a:lnTo>
                                        <a:pt x="166" y="86"/>
                                      </a:lnTo>
                                      <a:lnTo>
                                        <a:pt x="166" y="95"/>
                                      </a:lnTo>
                                      <a:lnTo>
                                        <a:pt x="162" y="99"/>
                                      </a:lnTo>
                                      <a:close/>
                                    </a:path>
                                  </a:pathLst>
                                </a:custGeom>
                                <a:grpFill/>
                                <a:ln>
                                  <a:noFill/>
                                </a:ln>
                                <a:extLst>
                                  <a:ext uri="{91240B29-F687-4F45-9708-019B960494DF}">
                                    <a14:hiddenLine xmlns:a14="http://schemas.microsoft.com/office/drawing/2010/main" w="9525">
                                      <a:solidFill>
                                        <a:srgbClr val="000000"/>
                                      </a:solidFill>
                                      <a:round/>
                                      <a:headEnd/>
                                      <a:tailEnd/>
                                    </a14:hiddenLine>
                                  </a:ext>
                                </a:extLst>
                              </wps:spPr>
                              <wps:bodyPr rot="0" vert="horz" wrap="square" lIns="91440" tIns="45720" rIns="91440" bIns="45720" anchor="t" anchorCtr="0" upright="1">
                                <a:noAutofit/>
                              </wps:bodyPr>
                            </wps:wsp>
                            <wps:wsp>
                              <wps:cNvPr id="3423" name="Freeform 6"/>
                              <wps:cNvSpPr>
                                <a:spLocks/>
                              </wps:cNvSpPr>
                              <wps:spPr bwMode="auto">
                                <a:xfrm>
                                  <a:off x="0" y="0"/>
                                  <a:ext cx="199" cy="231"/>
                                </a:xfrm>
                                <a:custGeom>
                                  <a:avLst/>
                                  <a:gdLst>
                                    <a:gd name="T0" fmla="*/ 162 w 199"/>
                                    <a:gd name="T1" fmla="*/ 132 h 231"/>
                                    <a:gd name="T2" fmla="*/ 37 w 199"/>
                                    <a:gd name="T3" fmla="*/ 132 h 231"/>
                                    <a:gd name="T4" fmla="*/ 33 w 199"/>
                                    <a:gd name="T5" fmla="*/ 129 h 231"/>
                                    <a:gd name="T6" fmla="*/ 33 w 199"/>
                                    <a:gd name="T7" fmla="*/ 120 h 231"/>
                                    <a:gd name="T8" fmla="*/ 36 w 199"/>
                                    <a:gd name="T9" fmla="*/ 116 h 231"/>
                                    <a:gd name="T10" fmla="*/ 162 w 199"/>
                                    <a:gd name="T11" fmla="*/ 116 h 231"/>
                                    <a:gd name="T12" fmla="*/ 166 w 199"/>
                                    <a:gd name="T13" fmla="*/ 120 h 231"/>
                                    <a:gd name="T14" fmla="*/ 166 w 199"/>
                                    <a:gd name="T15" fmla="*/ 129 h 231"/>
                                    <a:gd name="T16" fmla="*/ 162 w 199"/>
                                    <a:gd name="T17" fmla="*/ 132 h 231"/>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Lst>
                                  <a:rect l="0" t="0" r="r" b="b"/>
                                  <a:pathLst>
                                    <a:path w="199" h="231">
                                      <a:moveTo>
                                        <a:pt x="162" y="132"/>
                                      </a:moveTo>
                                      <a:lnTo>
                                        <a:pt x="37" y="132"/>
                                      </a:lnTo>
                                      <a:lnTo>
                                        <a:pt x="33" y="129"/>
                                      </a:lnTo>
                                      <a:lnTo>
                                        <a:pt x="33" y="120"/>
                                      </a:lnTo>
                                      <a:lnTo>
                                        <a:pt x="36" y="116"/>
                                      </a:lnTo>
                                      <a:lnTo>
                                        <a:pt x="162" y="116"/>
                                      </a:lnTo>
                                      <a:lnTo>
                                        <a:pt x="166" y="120"/>
                                      </a:lnTo>
                                      <a:lnTo>
                                        <a:pt x="166" y="129"/>
                                      </a:lnTo>
                                      <a:lnTo>
                                        <a:pt x="162" y="132"/>
                                      </a:lnTo>
                                      <a:close/>
                                    </a:path>
                                  </a:pathLst>
                                </a:custGeom>
                                <a:grpFill/>
                                <a:ln>
                                  <a:noFill/>
                                </a:ln>
                                <a:extLst>
                                  <a:ext uri="{91240B29-F687-4F45-9708-019B960494DF}">
                                    <a14:hiddenLine xmlns:a14="http://schemas.microsoft.com/office/drawing/2010/main" w="9525">
                                      <a:solidFill>
                                        <a:srgbClr val="000000"/>
                                      </a:solidFill>
                                      <a:round/>
                                      <a:headEnd/>
                                      <a:tailEnd/>
                                    </a14:hiddenLine>
                                  </a:ext>
                                </a:extLst>
                              </wps:spPr>
                              <wps:bodyPr rot="0" vert="horz" wrap="square" lIns="91440" tIns="45720" rIns="91440" bIns="45720" anchor="t" anchorCtr="0" upright="1">
                                <a:noAutofit/>
                              </wps:bodyPr>
                            </wps:wsp>
                            <wps:wsp>
                              <wps:cNvPr id="3424" name="Freeform 7"/>
                              <wps:cNvSpPr>
                                <a:spLocks/>
                              </wps:cNvSpPr>
                              <wps:spPr bwMode="auto">
                                <a:xfrm>
                                  <a:off x="0" y="0"/>
                                  <a:ext cx="199" cy="231"/>
                                </a:xfrm>
                                <a:custGeom>
                                  <a:avLst/>
                                  <a:gdLst>
                                    <a:gd name="T0" fmla="*/ 162 w 199"/>
                                    <a:gd name="T1" fmla="*/ 165 h 231"/>
                                    <a:gd name="T2" fmla="*/ 37 w 199"/>
                                    <a:gd name="T3" fmla="*/ 165 h 231"/>
                                    <a:gd name="T4" fmla="*/ 33 w 199"/>
                                    <a:gd name="T5" fmla="*/ 161 h 231"/>
                                    <a:gd name="T6" fmla="*/ 33 w 199"/>
                                    <a:gd name="T7" fmla="*/ 152 h 231"/>
                                    <a:gd name="T8" fmla="*/ 37 w 199"/>
                                    <a:gd name="T9" fmla="*/ 149 h 231"/>
                                    <a:gd name="T10" fmla="*/ 162 w 199"/>
                                    <a:gd name="T11" fmla="*/ 149 h 231"/>
                                    <a:gd name="T12" fmla="*/ 166 w 199"/>
                                    <a:gd name="T13" fmla="*/ 152 h 231"/>
                                    <a:gd name="T14" fmla="*/ 166 w 199"/>
                                    <a:gd name="T15" fmla="*/ 161 h 231"/>
                                    <a:gd name="T16" fmla="*/ 162 w 199"/>
                                    <a:gd name="T17" fmla="*/ 165 h 231"/>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Lst>
                                  <a:rect l="0" t="0" r="r" b="b"/>
                                  <a:pathLst>
                                    <a:path w="199" h="231">
                                      <a:moveTo>
                                        <a:pt x="162" y="165"/>
                                      </a:moveTo>
                                      <a:lnTo>
                                        <a:pt x="37" y="165"/>
                                      </a:lnTo>
                                      <a:lnTo>
                                        <a:pt x="33" y="161"/>
                                      </a:lnTo>
                                      <a:lnTo>
                                        <a:pt x="33" y="152"/>
                                      </a:lnTo>
                                      <a:lnTo>
                                        <a:pt x="37" y="149"/>
                                      </a:lnTo>
                                      <a:lnTo>
                                        <a:pt x="162" y="149"/>
                                      </a:lnTo>
                                      <a:lnTo>
                                        <a:pt x="166" y="152"/>
                                      </a:lnTo>
                                      <a:lnTo>
                                        <a:pt x="166" y="161"/>
                                      </a:lnTo>
                                      <a:lnTo>
                                        <a:pt x="162" y="165"/>
                                      </a:lnTo>
                                      <a:close/>
                                    </a:path>
                                  </a:pathLst>
                                </a:custGeom>
                                <a:grpFill/>
                                <a:ln>
                                  <a:noFill/>
                                </a:ln>
                                <a:extLst>
                                  <a:ext uri="{91240B29-F687-4F45-9708-019B960494DF}">
                                    <a14:hiddenLine xmlns:a14="http://schemas.microsoft.com/office/drawing/2010/main" w="9525">
                                      <a:solidFill>
                                        <a:srgbClr val="000000"/>
                                      </a:solidFill>
                                      <a:round/>
                                      <a:headEnd/>
                                      <a:tailEnd/>
                                    </a14:hiddenLine>
                                  </a:ext>
                                </a:extLst>
                              </wps:spPr>
                              <wps:bodyPr rot="0" vert="horz" wrap="square" lIns="91440" tIns="45720" rIns="91440" bIns="45720" anchor="t" anchorCtr="0" upright="1">
                                <a:noAutofit/>
                              </wps:bodyPr>
                            </wps:wsp>
                            <wps:wsp>
                              <wps:cNvPr id="3425" name="Freeform 8"/>
                              <wps:cNvSpPr>
                                <a:spLocks/>
                              </wps:cNvSpPr>
                              <wps:spPr bwMode="auto">
                                <a:xfrm>
                                  <a:off x="0" y="0"/>
                                  <a:ext cx="199" cy="231"/>
                                </a:xfrm>
                                <a:custGeom>
                                  <a:avLst/>
                                  <a:gdLst>
                                    <a:gd name="T0" fmla="*/ 162 w 199"/>
                                    <a:gd name="T1" fmla="*/ 199 h 231"/>
                                    <a:gd name="T2" fmla="*/ 37 w 199"/>
                                    <a:gd name="T3" fmla="*/ 199 h 231"/>
                                    <a:gd name="T4" fmla="*/ 33 w 199"/>
                                    <a:gd name="T5" fmla="*/ 195 h 231"/>
                                    <a:gd name="T6" fmla="*/ 33 w 199"/>
                                    <a:gd name="T7" fmla="*/ 186 h 231"/>
                                    <a:gd name="T8" fmla="*/ 37 w 199"/>
                                    <a:gd name="T9" fmla="*/ 182 h 231"/>
                                    <a:gd name="T10" fmla="*/ 162 w 199"/>
                                    <a:gd name="T11" fmla="*/ 182 h 231"/>
                                    <a:gd name="T12" fmla="*/ 166 w 199"/>
                                    <a:gd name="T13" fmla="*/ 186 h 231"/>
                                    <a:gd name="T14" fmla="*/ 166 w 199"/>
                                    <a:gd name="T15" fmla="*/ 195 h 231"/>
                                    <a:gd name="T16" fmla="*/ 162 w 199"/>
                                    <a:gd name="T17" fmla="*/ 199 h 231"/>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Lst>
                                  <a:rect l="0" t="0" r="r" b="b"/>
                                  <a:pathLst>
                                    <a:path w="199" h="231">
                                      <a:moveTo>
                                        <a:pt x="162" y="199"/>
                                      </a:moveTo>
                                      <a:lnTo>
                                        <a:pt x="37" y="199"/>
                                      </a:lnTo>
                                      <a:lnTo>
                                        <a:pt x="33" y="195"/>
                                      </a:lnTo>
                                      <a:lnTo>
                                        <a:pt x="33" y="186"/>
                                      </a:lnTo>
                                      <a:lnTo>
                                        <a:pt x="37" y="182"/>
                                      </a:lnTo>
                                      <a:lnTo>
                                        <a:pt x="162" y="182"/>
                                      </a:lnTo>
                                      <a:lnTo>
                                        <a:pt x="166" y="186"/>
                                      </a:lnTo>
                                      <a:lnTo>
                                        <a:pt x="166" y="195"/>
                                      </a:lnTo>
                                      <a:lnTo>
                                        <a:pt x="162" y="199"/>
                                      </a:lnTo>
                                      <a:close/>
                                    </a:path>
                                  </a:pathLst>
                                </a:custGeom>
                                <a:grpFill/>
                                <a:ln>
                                  <a:noFill/>
                                </a:ln>
                                <a:extLst>
                                  <a:ext uri="{91240B29-F687-4F45-9708-019B960494DF}">
                                    <a14:hiddenLine xmlns:a14="http://schemas.microsoft.com/office/drawing/2010/main" w="9525">
                                      <a:solidFill>
                                        <a:srgbClr val="000000"/>
                                      </a:solidFill>
                                      <a:round/>
                                      <a:headEnd/>
                                      <a:tailEnd/>
                                    </a14:hiddenLine>
                                  </a:ext>
                                </a:extLst>
                              </wps:spPr>
                              <wps:bodyPr rot="0" vert="horz" wrap="square" lIns="91440" tIns="45720" rIns="91440" bIns="45720" anchor="t" anchorCtr="0" upright="1">
                                <a:noAutofit/>
                              </wps:bodyPr>
                            </wps:wsp>
                          </wpg:wgp>
                        </a:graphicData>
                      </a:graphic>
                    </wp:inline>
                  </w:drawing>
                </mc:Choice>
                <mc:Fallback>
                  <w:pict>
                    <v:group w14:anchorId="05E744C7" id="Group 3419" o:spid="_x0000_s1026" style="width:9.55pt;height:10.6pt;mso-position-horizontal-relative:char;mso-position-vertical-relative:line" coordsize="199,231"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">
                      <o:lock v:ext="edit" aspectratio="t"/>
                      <v:shape id="Freeform 3" o:spid="_x0000_s1027" style="position:absolute;width:199;height:231;visibility:visible;mso-wrap-style:square;v-text-anchor:top" coordsize="199,231"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" path="m191,231l7,231,,224,,7,7,,191,r8,7l198,16,16,16r,199l198,215r,9l191,231xe" filled="f" stroked="f">
                        <v:path arrowok="t" o:connecttype="custom" o:connectlocs="191,231;7,231;0,224;0,7;7,0;191,0;199,7;198,16;16,16;16,215;198,215;198,224;191,231" o:connectangles="0,0,0,0,0,0,0,0,0,0,0,0,0"/>
                      </v:shape>
                      <v:shape id="Freeform 4" o:spid="_x0000_s1028" style="position:absolute;width:199;height:231;visibility:visible;mso-wrap-style:square;v-text-anchor:top" coordsize="199,231"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" path="m198,215r-16,l182,32r,-16l198,16r,199xe" filled="f" stroked="f">
                        <v:path arrowok="t" o:connecttype="custom" o:connectlocs="198,215;182,215;182,32;182,16;198,16;198,215" o:connectangles="0,0,0,0,0,0"/>
                      </v:shape>
                      <v:shape id="Freeform 5" o:spid="_x0000_s1029" style="position:absolute;width:199;height:231;visibility:visible;mso-wrap-style:square;v-text-anchor:top" coordsize="199,231"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" path="m162,99l37,99,33,95r,-9l37,83r125,l166,86r,9l162,99xe" filled="f" stroked="f">
                        <v:path arrowok="t" o:connecttype="custom" o:connectlocs="162,99;37,99;33,95;33,86;37,83;162,83;166,86;166,95;162,99" o:connectangles="0,0,0,0,0,0,0,0,0"/>
                      </v:shape>
                      <v:shape id="Freeform 6" o:spid="_x0000_s1030" style="position:absolute;width:199;height:231;visibility:visible;mso-wrap-style:square;v-text-anchor:top" coordsize="199,231"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" path="m162,132r-125,l33,129r,-9l36,116r126,l166,120r,9l162,132xe" filled="f" stroked="f">
                        <v:path arrowok="t" o:connecttype="custom" o:connectlocs="162,132;37,132;33,129;33,120;36,116;162,116;166,120;166,129;162,132" o:connectangles="0,0,0,0,0,0,0,0,0"/>
                      </v:shape>
                      <v:shape id="Freeform 7" o:spid="_x0000_s1031" style="position:absolute;width:199;height:231;visibility:visible;mso-wrap-style:square;v-text-anchor:top" coordsize="199,231"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" path="m162,165r-125,l33,161r,-9l37,149r125,l166,152r,9l162,165xe" filled="f" stroked="f">
                        <v:path arrowok="t" o:connecttype="custom" o:connectlocs="162,165;37,165;33,161;33,152;37,149;162,149;166,152;166,161;162,165" o:connectangles="0,0,0,0,0,0,0,0,0"/>
                      </v:shape>
                      <v:shape id="Freeform 8" o:spid="_x0000_s1032" style="position:absolute;width:199;height:231;visibility:visible;mso-wrap-style:square;v-text-anchor:top" coordsize="199,231"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" path="m162,199r-125,l33,195r,-9l37,182r125,l166,186r,9l162,199xe" filled="f" stroked="f">
                        <v:path arrowok="t" o:connecttype="custom" o:connectlocs="162,199;37,199;33,195;33,186;37,182;162,182;166,186;166,195;162,199" o:connectangles="0,0,0,0,0,0,0,0,0"/>
                      </v:shape>
                      <w10:anchorlock/>
                    </v:group>
                  </w:pict>
                </mc:Fallback>
              </mc:AlternateContent>
            </w:r>
            <w:r w:rsidR="00273B17" w:rsidRPr="009B5FD0">
              <w:rPr>
                <w:noProof/>
              </w:rPr>
              <w:t xml:space="preserve"> </w:t>
            </w:r>
            <w:r w:rsidR="003C05E0" w:rsidRPr="009B5FD0">
              <w:rPr>
                <w:rFonts w:cs="Arial"/>
                <w:noProof/>
                <w:lang w:eastAsia="zh-TW"/>
              </w:rPr>
              <mc:AlternateContent>
                <mc:Choice Requires="wpg">
                  <w:drawing>
                    <wp:inline distT="0" distB="0" distL="0" distR="0" wp14:anchorId="4B4248A6" wp14:editId="48E9E3B8">
                      <wp:extent cx="134282" cy="134282"/>
                      <wp:effectExtent l="0" t="0" r="0" b="0"/>
                      <wp:docPr id="1152" name="Group 1152"/>
                      <wp:cNvGraphicFramePr>
                        <a:graphicFrameLocks xmlns:a="http://schemas.openxmlformats.org/drawingml/2006/main" noChangeAspect="1"/>
                      </wp:cNvGraphicFramePr>
                      <a:graphic xmlns:a="http://schemas.openxmlformats.org/drawingml/2006/main">
                        <a:graphicData uri="http://schemas.microsoft.com/office/word/2010/wordprocessingGroup">
                          <wpg:wgp>
                            <wpg:cNvGrpSpPr>
                              <a:grpSpLocks noChangeAspect="1"/>
                            </wpg:cNvGrpSpPr>
                            <wpg:grpSpPr bwMode="auto">
                              <a:xfrm>
                                <a:off x="0" y="0"/>
                                <a:ext cx="134282" cy="134282"/>
                                <a:chOff x="0" y="0"/>
                                <a:chExt cx="247" cy="246"/>
                              </a:xfrm>
                              <a:solidFill>
                                <a:srgbClr val="DB3F30"/>
                              </a:solidFill>
                            </wpg:grpSpPr>
                            <wps:wsp>
                              <wps:cNvPr id="1153" name="Freeform 1153"/>
                              <wps:cNvSpPr>
                                <a:spLocks/>
                              </wps:cNvSpPr>
                              <wps:spPr bwMode="auto">
                                <a:xfrm>
                                  <a:off x="0" y="0"/>
                                  <a:ext cx="247" cy="246"/>
                                </a:xfrm>
                                <a:custGeom>
                                  <a:avLst/>
                                  <a:gdLst>
                                    <a:gd name="T0" fmla="*/ 123 w 247"/>
                                    <a:gd name="T1" fmla="*/ 123 h 246"/>
                                    <a:gd name="T2" fmla="*/ 0 w 247"/>
                                    <a:gd name="T3" fmla="*/ 123 h 246"/>
                                    <a:gd name="T4" fmla="*/ 0 w 247"/>
                                    <a:gd name="T5" fmla="*/ 0 h 246"/>
                                    <a:gd name="T6" fmla="*/ 123 w 247"/>
                                    <a:gd name="T7" fmla="*/ 0 h 246"/>
                                    <a:gd name="T8" fmla="*/ 123 w 247"/>
                                    <a:gd name="T9" fmla="*/ 25 h 246"/>
                                    <a:gd name="T10" fmla="*/ 57 w 247"/>
                                    <a:gd name="T11" fmla="*/ 25 h 246"/>
                                    <a:gd name="T12" fmla="*/ 53 w 247"/>
                                    <a:gd name="T13" fmla="*/ 28 h 246"/>
                                    <a:gd name="T14" fmla="*/ 53 w 247"/>
                                    <a:gd name="T15" fmla="*/ 56 h 246"/>
                                    <a:gd name="T16" fmla="*/ 26 w 247"/>
                                    <a:gd name="T17" fmla="*/ 56 h 246"/>
                                    <a:gd name="T18" fmla="*/ 22 w 247"/>
                                    <a:gd name="T19" fmla="*/ 59 h 246"/>
                                    <a:gd name="T20" fmla="*/ 22 w 247"/>
                                    <a:gd name="T21" fmla="*/ 67 h 246"/>
                                    <a:gd name="T22" fmla="*/ 25 w 247"/>
                                    <a:gd name="T23" fmla="*/ 71 h 246"/>
                                    <a:gd name="T24" fmla="*/ 54 w 247"/>
                                    <a:gd name="T25" fmla="*/ 71 h 246"/>
                                    <a:gd name="T26" fmla="*/ 54 w 247"/>
                                    <a:gd name="T27" fmla="*/ 98 h 246"/>
                                    <a:gd name="T28" fmla="*/ 57 w 247"/>
                                    <a:gd name="T29" fmla="*/ 102 h 246"/>
                                    <a:gd name="T30" fmla="*/ 123 w 247"/>
                                    <a:gd name="T31" fmla="*/ 102 h 246"/>
                                    <a:gd name="T32" fmla="*/ 123 w 247"/>
                                    <a:gd name="T33" fmla="*/ 123 h 246"/>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 ang="0">
                                      <a:pos x="T30" y="T31"/>
                                    </a:cxn>
                                    <a:cxn ang="0">
                                      <a:pos x="T32" y="T33"/>
                                    </a:cxn>
                                  </a:cxnLst>
                                  <a:rect l="0" t="0" r="r" b="b"/>
                                  <a:pathLst>
                                    <a:path w="247" h="246">
                                      <a:moveTo>
                                        <a:pt x="123" y="123"/>
                                      </a:moveTo>
                                      <a:lnTo>
                                        <a:pt x="0" y="123"/>
                                      </a:lnTo>
                                      <a:lnTo>
                                        <a:pt x="0" y="0"/>
                                      </a:lnTo>
                                      <a:lnTo>
                                        <a:pt x="123" y="0"/>
                                      </a:lnTo>
                                      <a:lnTo>
                                        <a:pt x="123" y="25"/>
                                      </a:lnTo>
                                      <a:lnTo>
                                        <a:pt x="57" y="25"/>
                                      </a:lnTo>
                                      <a:lnTo>
                                        <a:pt x="53" y="28"/>
                                      </a:lnTo>
                                      <a:lnTo>
                                        <a:pt x="53" y="56"/>
                                      </a:lnTo>
                                      <a:lnTo>
                                        <a:pt x="26" y="56"/>
                                      </a:lnTo>
                                      <a:lnTo>
                                        <a:pt x="22" y="59"/>
                                      </a:lnTo>
                                      <a:lnTo>
                                        <a:pt x="22" y="67"/>
                                      </a:lnTo>
                                      <a:lnTo>
                                        <a:pt x="25" y="71"/>
                                      </a:lnTo>
                                      <a:lnTo>
                                        <a:pt x="54" y="71"/>
                                      </a:lnTo>
                                      <a:lnTo>
                                        <a:pt x="54" y="98"/>
                                      </a:lnTo>
                                      <a:lnTo>
                                        <a:pt x="57" y="102"/>
                                      </a:lnTo>
                                      <a:lnTo>
                                        <a:pt x="123" y="102"/>
                                      </a:lnTo>
                                      <a:lnTo>
                                        <a:pt x="123" y="123"/>
                                      </a:lnTo>
                                      <a:close/>
                                    </a:path>
                                  </a:pathLst>
                                </a:custGeom>
                                <a:grpFill/>
                                <a:ln>
                                  <a:noFill/>
                                </a:ln>
                                <a:extLst>
                                  <a:ext uri="{91240B29-F687-4F45-9708-019B960494DF}">
                                    <a14:hiddenLine xmlns:a14="http://schemas.microsoft.com/office/drawing/2010/main" w="9525">
                                      <a:solidFill>
                                        <a:srgbClr val="000000"/>
                                      </a:solidFill>
                                      <a:round/>
                                      <a:headEnd/>
                                      <a:tailEnd/>
                                    </a14:hiddenLine>
                                  </a:ext>
                                </a:extLst>
                              </wps:spPr>
                              <wps:bodyPr rot="0" vert="horz" wrap="square" lIns="91440" tIns="45720" rIns="91440" bIns="45720" anchor="t" anchorCtr="0" upright="1">
                                <a:noAutofit/>
                              </wps:bodyPr>
                            </wps:wsp>
                            <wps:wsp>
                              <wps:cNvPr id="1154" name="Freeform 37"/>
                              <wps:cNvSpPr>
                                <a:spLocks/>
                              </wps:cNvSpPr>
                              <wps:spPr bwMode="auto">
                                <a:xfrm>
                                  <a:off x="0" y="0"/>
                                  <a:ext cx="247" cy="246"/>
                                </a:xfrm>
                                <a:custGeom>
                                  <a:avLst/>
                                  <a:gdLst>
                                    <a:gd name="T0" fmla="*/ 123 w 247"/>
                                    <a:gd name="T1" fmla="*/ 102 h 246"/>
                                    <a:gd name="T2" fmla="*/ 65 w 247"/>
                                    <a:gd name="T3" fmla="*/ 102 h 246"/>
                                    <a:gd name="T4" fmla="*/ 69 w 247"/>
                                    <a:gd name="T5" fmla="*/ 99 h 246"/>
                                    <a:gd name="T6" fmla="*/ 69 w 247"/>
                                    <a:gd name="T7" fmla="*/ 71 h 246"/>
                                    <a:gd name="T8" fmla="*/ 96 w 247"/>
                                    <a:gd name="T9" fmla="*/ 71 h 246"/>
                                    <a:gd name="T10" fmla="*/ 99 w 247"/>
                                    <a:gd name="T11" fmla="*/ 68 h 246"/>
                                    <a:gd name="T12" fmla="*/ 99 w 247"/>
                                    <a:gd name="T13" fmla="*/ 63 h 246"/>
                                    <a:gd name="T14" fmla="*/ 99 w 247"/>
                                    <a:gd name="T15" fmla="*/ 60 h 246"/>
                                    <a:gd name="T16" fmla="*/ 96 w 247"/>
                                    <a:gd name="T17" fmla="*/ 56 h 246"/>
                                    <a:gd name="T18" fmla="*/ 68 w 247"/>
                                    <a:gd name="T19" fmla="*/ 56 h 246"/>
                                    <a:gd name="T20" fmla="*/ 68 w 247"/>
                                    <a:gd name="T21" fmla="*/ 29 h 246"/>
                                    <a:gd name="T22" fmla="*/ 65 w 247"/>
                                    <a:gd name="T23" fmla="*/ 25 h 246"/>
                                    <a:gd name="T24" fmla="*/ 123 w 247"/>
                                    <a:gd name="T25" fmla="*/ 25 h 246"/>
                                    <a:gd name="T26" fmla="*/ 123 w 247"/>
                                    <a:gd name="T27" fmla="*/ 102 h 246"/>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Lst>
                                  <a:rect l="0" t="0" r="r" b="b"/>
                                  <a:pathLst>
                                    <a:path w="247" h="246">
                                      <a:moveTo>
                                        <a:pt x="123" y="102"/>
                                      </a:moveTo>
                                      <a:lnTo>
                                        <a:pt x="65" y="102"/>
                                      </a:lnTo>
                                      <a:lnTo>
                                        <a:pt x="69" y="99"/>
                                      </a:lnTo>
                                      <a:lnTo>
                                        <a:pt x="69" y="71"/>
                                      </a:lnTo>
                                      <a:lnTo>
                                        <a:pt x="96" y="71"/>
                                      </a:lnTo>
                                      <a:lnTo>
                                        <a:pt x="99" y="68"/>
                                      </a:lnTo>
                                      <a:lnTo>
                                        <a:pt x="99" y="63"/>
                                      </a:lnTo>
                                      <a:lnTo>
                                        <a:pt x="99" y="60"/>
                                      </a:lnTo>
                                      <a:lnTo>
                                        <a:pt x="96" y="56"/>
                                      </a:lnTo>
                                      <a:lnTo>
                                        <a:pt x="68" y="56"/>
                                      </a:lnTo>
                                      <a:lnTo>
                                        <a:pt x="68" y="29"/>
                                      </a:lnTo>
                                      <a:lnTo>
                                        <a:pt x="65" y="25"/>
                                      </a:lnTo>
                                      <a:lnTo>
                                        <a:pt x="123" y="25"/>
                                      </a:lnTo>
                                      <a:lnTo>
                                        <a:pt x="123" y="102"/>
                                      </a:lnTo>
                                      <a:close/>
                                    </a:path>
                                  </a:pathLst>
                                </a:custGeom>
                                <a:grpFill/>
                                <a:ln>
                                  <a:noFill/>
                                </a:ln>
                                <a:extLst>
                                  <a:ext uri="{91240B29-F687-4F45-9708-019B960494DF}">
                                    <a14:hiddenLine xmlns:a14="http://schemas.microsoft.com/office/drawing/2010/main" w="9525">
                                      <a:solidFill>
                                        <a:srgbClr val="000000"/>
                                      </a:solidFill>
                                      <a:round/>
                                      <a:headEnd/>
                                      <a:tailEnd/>
                                    </a14:hiddenLine>
                                  </a:ext>
                                </a:extLst>
                              </wps:spPr>
                              <wps:bodyPr rot="0" vert="horz" wrap="square" lIns="91440" tIns="45720" rIns="91440" bIns="45720" anchor="t" anchorCtr="0" upright="1">
                                <a:noAutofit/>
                              </wps:bodyPr>
                            </wps:wsp>
                            <wps:wsp>
                              <wps:cNvPr id="1155" name="Freeform 38"/>
                              <wps:cNvSpPr>
                                <a:spLocks/>
                              </wps:cNvSpPr>
                              <wps:spPr bwMode="auto">
                                <a:xfrm>
                                  <a:off x="0" y="0"/>
                                  <a:ext cx="247" cy="246"/>
                                </a:xfrm>
                                <a:custGeom>
                                  <a:avLst/>
                                  <a:gdLst>
                                    <a:gd name="T0" fmla="*/ 220 w 247"/>
                                    <a:gd name="T1" fmla="*/ 69 h 246"/>
                                    <a:gd name="T2" fmla="*/ 150 w 247"/>
                                    <a:gd name="T3" fmla="*/ 69 h 246"/>
                                    <a:gd name="T4" fmla="*/ 147 w 247"/>
                                    <a:gd name="T5" fmla="*/ 66 h 246"/>
                                    <a:gd name="T6" fmla="*/ 147 w 247"/>
                                    <a:gd name="T7" fmla="*/ 58 h 246"/>
                                    <a:gd name="T8" fmla="*/ 150 w 247"/>
                                    <a:gd name="T9" fmla="*/ 54 h 246"/>
                                    <a:gd name="T10" fmla="*/ 220 w 247"/>
                                    <a:gd name="T11" fmla="*/ 54 h 246"/>
                                    <a:gd name="T12" fmla="*/ 223 w 247"/>
                                    <a:gd name="T13" fmla="*/ 58 h 246"/>
                                    <a:gd name="T14" fmla="*/ 223 w 247"/>
                                    <a:gd name="T15" fmla="*/ 66 h 246"/>
                                    <a:gd name="T16" fmla="*/ 220 w 247"/>
                                    <a:gd name="T17" fmla="*/ 69 h 246"/>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Lst>
                                  <a:rect l="0" t="0" r="r" b="b"/>
                                  <a:pathLst>
                                    <a:path w="247" h="246">
                                      <a:moveTo>
                                        <a:pt x="220" y="69"/>
                                      </a:moveTo>
                                      <a:lnTo>
                                        <a:pt x="150" y="69"/>
                                      </a:lnTo>
                                      <a:lnTo>
                                        <a:pt x="147" y="66"/>
                                      </a:lnTo>
                                      <a:lnTo>
                                        <a:pt x="147" y="58"/>
                                      </a:lnTo>
                                      <a:lnTo>
                                        <a:pt x="150" y="54"/>
                                      </a:lnTo>
                                      <a:lnTo>
                                        <a:pt x="220" y="54"/>
                                      </a:lnTo>
                                      <a:lnTo>
                                        <a:pt x="223" y="58"/>
                                      </a:lnTo>
                                      <a:lnTo>
                                        <a:pt x="223" y="66"/>
                                      </a:lnTo>
                                      <a:lnTo>
                                        <a:pt x="220" y="69"/>
                                      </a:lnTo>
                                      <a:close/>
                                    </a:path>
                                  </a:pathLst>
                                </a:custGeom>
                                <a:grpFill/>
                                <a:ln>
                                  <a:noFill/>
                                </a:ln>
                                <a:extLst>
                                  <a:ext uri="{91240B29-F687-4F45-9708-019B960494DF}">
                                    <a14:hiddenLine xmlns:a14="http://schemas.microsoft.com/office/drawing/2010/main" w="9525">
                                      <a:solidFill>
                                        <a:srgbClr val="000000"/>
                                      </a:solidFill>
                                      <a:round/>
                                      <a:headEnd/>
                                      <a:tailEnd/>
                                    </a14:hiddenLine>
                                  </a:ext>
                                </a:extLst>
                              </wps:spPr>
                              <wps:bodyPr rot="0" vert="horz" wrap="square" lIns="91440" tIns="45720" rIns="91440" bIns="45720" anchor="t" anchorCtr="0" upright="1">
                                <a:noAutofit/>
                              </wps:bodyPr>
                            </wps:wsp>
                            <wps:wsp>
                              <wps:cNvPr id="1156" name="Freeform 39"/>
                              <wps:cNvSpPr>
                                <a:spLocks/>
                              </wps:cNvSpPr>
                              <wps:spPr bwMode="auto">
                                <a:xfrm>
                                  <a:off x="0" y="0"/>
                                  <a:ext cx="247" cy="246"/>
                                </a:xfrm>
                                <a:custGeom>
                                  <a:avLst/>
                                  <a:gdLst>
                                    <a:gd name="T0" fmla="*/ 247 w 247"/>
                                    <a:gd name="T1" fmla="*/ 246 h 246"/>
                                    <a:gd name="T2" fmla="*/ 123 w 247"/>
                                    <a:gd name="T3" fmla="*/ 246 h 246"/>
                                    <a:gd name="T4" fmla="*/ 123 w 247"/>
                                    <a:gd name="T5" fmla="*/ 123 h 246"/>
                                    <a:gd name="T6" fmla="*/ 247 w 247"/>
                                    <a:gd name="T7" fmla="*/ 123 h 246"/>
                                    <a:gd name="T8" fmla="*/ 247 w 247"/>
                                    <a:gd name="T9" fmla="*/ 146 h 246"/>
                                    <a:gd name="T10" fmla="*/ 182 w 247"/>
                                    <a:gd name="T11" fmla="*/ 146 h 246"/>
                                    <a:gd name="T12" fmla="*/ 179 w 247"/>
                                    <a:gd name="T13" fmla="*/ 150 h 246"/>
                                    <a:gd name="T14" fmla="*/ 180 w 247"/>
                                    <a:gd name="T15" fmla="*/ 153 h 246"/>
                                    <a:gd name="T16" fmla="*/ 180 w 247"/>
                                    <a:gd name="T17" fmla="*/ 157 h 246"/>
                                    <a:gd name="T18" fmla="*/ 183 w 247"/>
                                    <a:gd name="T19" fmla="*/ 161 h 246"/>
                                    <a:gd name="T20" fmla="*/ 247 w 247"/>
                                    <a:gd name="T21" fmla="*/ 161 h 246"/>
                                    <a:gd name="T22" fmla="*/ 247 w 247"/>
                                    <a:gd name="T23" fmla="*/ 177 h 246"/>
                                    <a:gd name="T24" fmla="*/ 152 w 247"/>
                                    <a:gd name="T25" fmla="*/ 177 h 246"/>
                                    <a:gd name="T26" fmla="*/ 149 w 247"/>
                                    <a:gd name="T27" fmla="*/ 180 h 246"/>
                                    <a:gd name="T28" fmla="*/ 149 w 247"/>
                                    <a:gd name="T29" fmla="*/ 188 h 246"/>
                                    <a:gd name="T30" fmla="*/ 152 w 247"/>
                                    <a:gd name="T31" fmla="*/ 192 h 246"/>
                                    <a:gd name="T32" fmla="*/ 247 w 247"/>
                                    <a:gd name="T33" fmla="*/ 192 h 246"/>
                                    <a:gd name="T34" fmla="*/ 247 w 247"/>
                                    <a:gd name="T35" fmla="*/ 208 h 246"/>
                                    <a:gd name="T36" fmla="*/ 183 w 247"/>
                                    <a:gd name="T37" fmla="*/ 208 h 246"/>
                                    <a:gd name="T38" fmla="*/ 180 w 247"/>
                                    <a:gd name="T39" fmla="*/ 211 h 246"/>
                                    <a:gd name="T40" fmla="*/ 180 w 247"/>
                                    <a:gd name="T41" fmla="*/ 219 h 246"/>
                                    <a:gd name="T42" fmla="*/ 182 w 247"/>
                                    <a:gd name="T43" fmla="*/ 223 h 246"/>
                                    <a:gd name="T44" fmla="*/ 247 w 247"/>
                                    <a:gd name="T45" fmla="*/ 223 h 246"/>
                                    <a:gd name="T46" fmla="*/ 247 w 247"/>
                                    <a:gd name="T47" fmla="*/ 246 h 246"/>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 ang="0">
                                      <a:pos x="T30" y="T31"/>
                                    </a:cxn>
                                    <a:cxn ang="0">
                                      <a:pos x="T32" y="T33"/>
                                    </a:cxn>
                                    <a:cxn ang="0">
                                      <a:pos x="T34" y="T35"/>
                                    </a:cxn>
                                    <a:cxn ang="0">
                                      <a:pos x="T36" y="T37"/>
                                    </a:cxn>
                                    <a:cxn ang="0">
                                      <a:pos x="T38" y="T39"/>
                                    </a:cxn>
                                    <a:cxn ang="0">
                                      <a:pos x="T40" y="T41"/>
                                    </a:cxn>
                                    <a:cxn ang="0">
                                      <a:pos x="T42" y="T43"/>
                                    </a:cxn>
                                    <a:cxn ang="0">
                                      <a:pos x="T44" y="T45"/>
                                    </a:cxn>
                                    <a:cxn ang="0">
                                      <a:pos x="T46" y="T47"/>
                                    </a:cxn>
                                  </a:cxnLst>
                                  <a:rect l="0" t="0" r="r" b="b"/>
                                  <a:pathLst>
                                    <a:path w="247" h="246">
                                      <a:moveTo>
                                        <a:pt x="247" y="246"/>
                                      </a:moveTo>
                                      <a:lnTo>
                                        <a:pt x="123" y="246"/>
                                      </a:lnTo>
                                      <a:lnTo>
                                        <a:pt x="123" y="123"/>
                                      </a:lnTo>
                                      <a:lnTo>
                                        <a:pt x="247" y="123"/>
                                      </a:lnTo>
                                      <a:lnTo>
                                        <a:pt x="247" y="146"/>
                                      </a:lnTo>
                                      <a:lnTo>
                                        <a:pt x="182" y="146"/>
                                      </a:lnTo>
                                      <a:lnTo>
                                        <a:pt x="179" y="150"/>
                                      </a:lnTo>
                                      <a:lnTo>
                                        <a:pt x="180" y="153"/>
                                      </a:lnTo>
                                      <a:lnTo>
                                        <a:pt x="180" y="157"/>
                                      </a:lnTo>
                                      <a:lnTo>
                                        <a:pt x="183" y="161"/>
                                      </a:lnTo>
                                      <a:lnTo>
                                        <a:pt x="247" y="161"/>
                                      </a:lnTo>
                                      <a:lnTo>
                                        <a:pt x="247" y="177"/>
                                      </a:lnTo>
                                      <a:lnTo>
                                        <a:pt x="152" y="177"/>
                                      </a:lnTo>
                                      <a:lnTo>
                                        <a:pt x="149" y="180"/>
                                      </a:lnTo>
                                      <a:lnTo>
                                        <a:pt x="149" y="188"/>
                                      </a:lnTo>
                                      <a:lnTo>
                                        <a:pt x="152" y="192"/>
                                      </a:lnTo>
                                      <a:lnTo>
                                        <a:pt x="247" y="192"/>
                                      </a:lnTo>
                                      <a:lnTo>
                                        <a:pt x="247" y="208"/>
                                      </a:lnTo>
                                      <a:lnTo>
                                        <a:pt x="183" y="208"/>
                                      </a:lnTo>
                                      <a:lnTo>
                                        <a:pt x="180" y="211"/>
                                      </a:lnTo>
                                      <a:lnTo>
                                        <a:pt x="180" y="219"/>
                                      </a:lnTo>
                                      <a:lnTo>
                                        <a:pt x="182" y="223"/>
                                      </a:lnTo>
                                      <a:lnTo>
                                        <a:pt x="247" y="223"/>
                                      </a:lnTo>
                                      <a:lnTo>
                                        <a:pt x="247" y="246"/>
                                      </a:lnTo>
                                      <a:close/>
                                    </a:path>
                                  </a:pathLst>
                                </a:custGeom>
                                <a:grpFill/>
                                <a:ln>
                                  <a:noFill/>
                                </a:ln>
                                <a:extLst>
                                  <a:ext uri="{91240B29-F687-4F45-9708-019B960494DF}">
                                    <a14:hiddenLine xmlns:a14="http://schemas.microsoft.com/office/drawing/2010/main" w="9525">
                                      <a:solidFill>
                                        <a:srgbClr val="000000"/>
                                      </a:solidFill>
                                      <a:round/>
                                      <a:headEnd/>
                                      <a:tailEnd/>
                                    </a14:hiddenLine>
                                  </a:ext>
                                </a:extLst>
                              </wps:spPr>
                              <wps:bodyPr rot="0" vert="horz" wrap="square" lIns="91440" tIns="45720" rIns="91440" bIns="45720" anchor="t" anchorCtr="0" upright="1">
                                <a:noAutofit/>
                              </wps:bodyPr>
                            </wps:wsp>
                            <wps:wsp>
                              <wps:cNvPr id="1157" name="Freeform 40"/>
                              <wps:cNvSpPr>
                                <a:spLocks/>
                              </wps:cNvSpPr>
                              <wps:spPr bwMode="auto">
                                <a:xfrm>
                                  <a:off x="0" y="0"/>
                                  <a:ext cx="247" cy="246"/>
                                </a:xfrm>
                                <a:custGeom>
                                  <a:avLst/>
                                  <a:gdLst>
                                    <a:gd name="T0" fmla="*/ 247 w 247"/>
                                    <a:gd name="T1" fmla="*/ 161 h 246"/>
                                    <a:gd name="T2" fmla="*/ 191 w 247"/>
                                    <a:gd name="T3" fmla="*/ 161 h 246"/>
                                    <a:gd name="T4" fmla="*/ 195 w 247"/>
                                    <a:gd name="T5" fmla="*/ 158 h 246"/>
                                    <a:gd name="T6" fmla="*/ 195 w 247"/>
                                    <a:gd name="T7" fmla="*/ 150 h 246"/>
                                    <a:gd name="T8" fmla="*/ 192 w 247"/>
                                    <a:gd name="T9" fmla="*/ 146 h 246"/>
                                    <a:gd name="T10" fmla="*/ 247 w 247"/>
                                    <a:gd name="T11" fmla="*/ 146 h 246"/>
                                    <a:gd name="T12" fmla="*/ 247 w 247"/>
                                    <a:gd name="T13" fmla="*/ 161 h 246"/>
                                  </a:gdLst>
                                  <a:ahLst/>
                                  <a:cxnLst>
                                    <a:cxn ang="0">
                                      <a:pos x="T0" y="T1"/>
                                    </a:cxn>
                                    <a:cxn ang="0">
                                      <a:pos x="T2" y="T3"/>
                                    </a:cxn>
                                    <a:cxn ang="0">
                                      <a:pos x="T4" y="T5"/>
                                    </a:cxn>
                                    <a:cxn ang="0">
                                      <a:pos x="T6" y="T7"/>
                                    </a:cxn>
                                    <a:cxn ang="0">
                                      <a:pos x="T8" y="T9"/>
                                    </a:cxn>
                                    <a:cxn ang="0">
                                      <a:pos x="T10" y="T11"/>
                                    </a:cxn>
                                    <a:cxn ang="0">
                                      <a:pos x="T12" y="T13"/>
                                    </a:cxn>
                                  </a:cxnLst>
                                  <a:rect l="0" t="0" r="r" b="b"/>
                                  <a:pathLst>
                                    <a:path w="247" h="246">
                                      <a:moveTo>
                                        <a:pt x="247" y="161"/>
                                      </a:moveTo>
                                      <a:lnTo>
                                        <a:pt x="191" y="161"/>
                                      </a:lnTo>
                                      <a:lnTo>
                                        <a:pt x="195" y="158"/>
                                      </a:lnTo>
                                      <a:lnTo>
                                        <a:pt x="195" y="150"/>
                                      </a:lnTo>
                                      <a:lnTo>
                                        <a:pt x="192" y="146"/>
                                      </a:lnTo>
                                      <a:lnTo>
                                        <a:pt x="247" y="146"/>
                                      </a:lnTo>
                                      <a:lnTo>
                                        <a:pt x="247" y="161"/>
                                      </a:lnTo>
                                      <a:close/>
                                    </a:path>
                                  </a:pathLst>
                                </a:custGeom>
                                <a:grpFill/>
                                <a:ln>
                                  <a:noFill/>
                                </a:ln>
                                <a:extLst>
                                  <a:ext uri="{91240B29-F687-4F45-9708-019B960494DF}">
                                    <a14:hiddenLine xmlns:a14="http://schemas.microsoft.com/office/drawing/2010/main" w="9525">
                                      <a:solidFill>
                                        <a:srgbClr val="000000"/>
                                      </a:solidFill>
                                      <a:round/>
                                      <a:headEnd/>
                                      <a:tailEnd/>
                                    </a14:hiddenLine>
                                  </a:ext>
                                </a:extLst>
                              </wps:spPr>
                              <wps:bodyPr rot="0" vert="horz" wrap="square" lIns="91440" tIns="45720" rIns="91440" bIns="45720" anchor="t" anchorCtr="0" upright="1">
                                <a:noAutofit/>
                              </wps:bodyPr>
                            </wps:wsp>
                            <wps:wsp>
                              <wps:cNvPr id="1158" name="Freeform 41"/>
                              <wps:cNvSpPr>
                                <a:spLocks/>
                              </wps:cNvSpPr>
                              <wps:spPr bwMode="auto">
                                <a:xfrm>
                                  <a:off x="0" y="0"/>
                                  <a:ext cx="247" cy="246"/>
                                </a:xfrm>
                                <a:custGeom>
                                  <a:avLst/>
                                  <a:gdLst>
                                    <a:gd name="T0" fmla="*/ 35 w 247"/>
                                    <a:gd name="T1" fmla="*/ 219 h 246"/>
                                    <a:gd name="T2" fmla="*/ 32 w 247"/>
                                    <a:gd name="T3" fmla="*/ 219 h 246"/>
                                    <a:gd name="T4" fmla="*/ 30 w 247"/>
                                    <a:gd name="T5" fmla="*/ 218 h 246"/>
                                    <a:gd name="T6" fmla="*/ 25 w 247"/>
                                    <a:gd name="T7" fmla="*/ 213 h 246"/>
                                    <a:gd name="T8" fmla="*/ 25 w 247"/>
                                    <a:gd name="T9" fmla="*/ 208 h 246"/>
                                    <a:gd name="T10" fmla="*/ 28 w 247"/>
                                    <a:gd name="T11" fmla="*/ 205 h 246"/>
                                    <a:gd name="T12" fmla="*/ 50 w 247"/>
                                    <a:gd name="T13" fmla="*/ 183 h 246"/>
                                    <a:gd name="T14" fmla="*/ 28 w 247"/>
                                    <a:gd name="T15" fmla="*/ 162 h 246"/>
                                    <a:gd name="T16" fmla="*/ 25 w 247"/>
                                    <a:gd name="T17" fmla="*/ 159 h 246"/>
                                    <a:gd name="T18" fmla="*/ 25 w 247"/>
                                    <a:gd name="T19" fmla="*/ 153 h 246"/>
                                    <a:gd name="T20" fmla="*/ 28 w 247"/>
                                    <a:gd name="T21" fmla="*/ 150 h 246"/>
                                    <a:gd name="T22" fmla="*/ 31 w 247"/>
                                    <a:gd name="T23" fmla="*/ 147 h 246"/>
                                    <a:gd name="T24" fmla="*/ 36 w 247"/>
                                    <a:gd name="T25" fmla="*/ 147 h 246"/>
                                    <a:gd name="T26" fmla="*/ 39 w 247"/>
                                    <a:gd name="T27" fmla="*/ 150 h 246"/>
                                    <a:gd name="T28" fmla="*/ 61 w 247"/>
                                    <a:gd name="T29" fmla="*/ 172 h 246"/>
                                    <a:gd name="T30" fmla="*/ 84 w 247"/>
                                    <a:gd name="T31" fmla="*/ 172 h 246"/>
                                    <a:gd name="T32" fmla="*/ 72 w 247"/>
                                    <a:gd name="T33" fmla="*/ 183 h 246"/>
                                    <a:gd name="T34" fmla="*/ 83 w 247"/>
                                    <a:gd name="T35" fmla="*/ 195 h 246"/>
                                    <a:gd name="T36" fmla="*/ 60 w 247"/>
                                    <a:gd name="T37" fmla="*/ 195 h 246"/>
                                    <a:gd name="T38" fmla="*/ 39 w 247"/>
                                    <a:gd name="T39" fmla="*/ 216 h 246"/>
                                    <a:gd name="T40" fmla="*/ 37 w 247"/>
                                    <a:gd name="T41" fmla="*/ 218 h 246"/>
                                    <a:gd name="T42" fmla="*/ 35 w 247"/>
                                    <a:gd name="T43" fmla="*/ 219 h 246"/>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 ang="0">
                                      <a:pos x="T30" y="T31"/>
                                    </a:cxn>
                                    <a:cxn ang="0">
                                      <a:pos x="T32" y="T33"/>
                                    </a:cxn>
                                    <a:cxn ang="0">
                                      <a:pos x="T34" y="T35"/>
                                    </a:cxn>
                                    <a:cxn ang="0">
                                      <a:pos x="T36" y="T37"/>
                                    </a:cxn>
                                    <a:cxn ang="0">
                                      <a:pos x="T38" y="T39"/>
                                    </a:cxn>
                                    <a:cxn ang="0">
                                      <a:pos x="T40" y="T41"/>
                                    </a:cxn>
                                    <a:cxn ang="0">
                                      <a:pos x="T42" y="T43"/>
                                    </a:cxn>
                                  </a:cxnLst>
                                  <a:rect l="0" t="0" r="r" b="b"/>
                                  <a:pathLst>
                                    <a:path w="247" h="246">
                                      <a:moveTo>
                                        <a:pt x="35" y="219"/>
                                      </a:moveTo>
                                      <a:lnTo>
                                        <a:pt x="32" y="219"/>
                                      </a:lnTo>
                                      <a:lnTo>
                                        <a:pt x="30" y="218"/>
                                      </a:lnTo>
                                      <a:lnTo>
                                        <a:pt x="25" y="213"/>
                                      </a:lnTo>
                                      <a:lnTo>
                                        <a:pt x="25" y="208"/>
                                      </a:lnTo>
                                      <a:lnTo>
                                        <a:pt x="28" y="205"/>
                                      </a:lnTo>
                                      <a:lnTo>
                                        <a:pt x="50" y="183"/>
                                      </a:lnTo>
                                      <a:lnTo>
                                        <a:pt x="28" y="162"/>
                                      </a:lnTo>
                                      <a:lnTo>
                                        <a:pt x="25" y="159"/>
                                      </a:lnTo>
                                      <a:lnTo>
                                        <a:pt x="25" y="153"/>
                                      </a:lnTo>
                                      <a:lnTo>
                                        <a:pt x="28" y="150"/>
                                      </a:lnTo>
                                      <a:lnTo>
                                        <a:pt x="31" y="147"/>
                                      </a:lnTo>
                                      <a:lnTo>
                                        <a:pt x="36" y="147"/>
                                      </a:lnTo>
                                      <a:lnTo>
                                        <a:pt x="39" y="150"/>
                                      </a:lnTo>
                                      <a:lnTo>
                                        <a:pt x="61" y="172"/>
                                      </a:lnTo>
                                      <a:lnTo>
                                        <a:pt x="84" y="172"/>
                                      </a:lnTo>
                                      <a:lnTo>
                                        <a:pt x="72" y="183"/>
                                      </a:lnTo>
                                      <a:lnTo>
                                        <a:pt x="83" y="195"/>
                                      </a:lnTo>
                                      <a:lnTo>
                                        <a:pt x="60" y="195"/>
                                      </a:lnTo>
                                      <a:lnTo>
                                        <a:pt x="39" y="216"/>
                                      </a:lnTo>
                                      <a:lnTo>
                                        <a:pt x="37" y="218"/>
                                      </a:lnTo>
                                      <a:lnTo>
                                        <a:pt x="35" y="219"/>
                                      </a:lnTo>
                                      <a:close/>
                                    </a:path>
                                  </a:pathLst>
                                </a:custGeom>
                                <a:grpFill/>
                                <a:ln>
                                  <a:noFill/>
                                </a:ln>
                                <a:extLst>
                                  <a:ext uri="{91240B29-F687-4F45-9708-019B960494DF}">
                                    <a14:hiddenLine xmlns:a14="http://schemas.microsoft.com/office/drawing/2010/main" w="9525">
                                      <a:solidFill>
                                        <a:srgbClr val="000000"/>
                                      </a:solidFill>
                                      <a:round/>
                                      <a:headEnd/>
                                      <a:tailEnd/>
                                    </a14:hiddenLine>
                                  </a:ext>
                                </a:extLst>
                              </wps:spPr>
                              <wps:bodyPr rot="0" vert="horz" wrap="square" lIns="91440" tIns="45720" rIns="91440" bIns="45720" anchor="t" anchorCtr="0" upright="1">
                                <a:noAutofit/>
                              </wps:bodyPr>
                            </wps:wsp>
                            <wps:wsp>
                              <wps:cNvPr id="1159" name="Freeform 42"/>
                              <wps:cNvSpPr>
                                <a:spLocks/>
                              </wps:cNvSpPr>
                              <wps:spPr bwMode="auto">
                                <a:xfrm>
                                  <a:off x="0" y="0"/>
                                  <a:ext cx="247" cy="246"/>
                                </a:xfrm>
                                <a:custGeom>
                                  <a:avLst/>
                                  <a:gdLst>
                                    <a:gd name="T0" fmla="*/ 84 w 247"/>
                                    <a:gd name="T1" fmla="*/ 172 h 246"/>
                                    <a:gd name="T2" fmla="*/ 61 w 247"/>
                                    <a:gd name="T3" fmla="*/ 172 h 246"/>
                                    <a:gd name="T4" fmla="*/ 86 w 247"/>
                                    <a:gd name="T5" fmla="*/ 147 h 246"/>
                                    <a:gd name="T6" fmla="*/ 91 w 247"/>
                                    <a:gd name="T7" fmla="*/ 147 h 246"/>
                                    <a:gd name="T8" fmla="*/ 97 w 247"/>
                                    <a:gd name="T9" fmla="*/ 153 h 246"/>
                                    <a:gd name="T10" fmla="*/ 97 w 247"/>
                                    <a:gd name="T11" fmla="*/ 159 h 246"/>
                                    <a:gd name="T12" fmla="*/ 84 w 247"/>
                                    <a:gd name="T13" fmla="*/ 172 h 246"/>
                                  </a:gdLst>
                                  <a:ahLst/>
                                  <a:cxnLst>
                                    <a:cxn ang="0">
                                      <a:pos x="T0" y="T1"/>
                                    </a:cxn>
                                    <a:cxn ang="0">
                                      <a:pos x="T2" y="T3"/>
                                    </a:cxn>
                                    <a:cxn ang="0">
                                      <a:pos x="T4" y="T5"/>
                                    </a:cxn>
                                    <a:cxn ang="0">
                                      <a:pos x="T6" y="T7"/>
                                    </a:cxn>
                                    <a:cxn ang="0">
                                      <a:pos x="T8" y="T9"/>
                                    </a:cxn>
                                    <a:cxn ang="0">
                                      <a:pos x="T10" y="T11"/>
                                    </a:cxn>
                                    <a:cxn ang="0">
                                      <a:pos x="T12" y="T13"/>
                                    </a:cxn>
                                  </a:cxnLst>
                                  <a:rect l="0" t="0" r="r" b="b"/>
                                  <a:pathLst>
                                    <a:path w="247" h="246">
                                      <a:moveTo>
                                        <a:pt x="84" y="172"/>
                                      </a:moveTo>
                                      <a:lnTo>
                                        <a:pt x="61" y="172"/>
                                      </a:lnTo>
                                      <a:lnTo>
                                        <a:pt x="86" y="147"/>
                                      </a:lnTo>
                                      <a:lnTo>
                                        <a:pt x="91" y="147"/>
                                      </a:lnTo>
                                      <a:lnTo>
                                        <a:pt x="97" y="153"/>
                                      </a:lnTo>
                                      <a:lnTo>
                                        <a:pt x="97" y="159"/>
                                      </a:lnTo>
                                      <a:lnTo>
                                        <a:pt x="84" y="172"/>
                                      </a:lnTo>
                                      <a:close/>
                                    </a:path>
                                  </a:pathLst>
                                </a:custGeom>
                                <a:grpFill/>
                                <a:ln>
                                  <a:noFill/>
                                </a:ln>
                                <a:extLst>
                                  <a:ext uri="{91240B29-F687-4F45-9708-019B960494DF}">
                                    <a14:hiddenLine xmlns:a14="http://schemas.microsoft.com/office/drawing/2010/main" w="9525">
                                      <a:solidFill>
                                        <a:srgbClr val="000000"/>
                                      </a:solidFill>
                                      <a:round/>
                                      <a:headEnd/>
                                      <a:tailEnd/>
                                    </a14:hiddenLine>
                                  </a:ext>
                                </a:extLst>
                              </wps:spPr>
                              <wps:bodyPr rot="0" vert="horz" wrap="square" lIns="91440" tIns="45720" rIns="91440" bIns="45720" anchor="t" anchorCtr="0" upright="1">
                                <a:noAutofit/>
                              </wps:bodyPr>
                            </wps:wsp>
                            <wps:wsp>
                              <wps:cNvPr id="1160" name="Freeform 43"/>
                              <wps:cNvSpPr>
                                <a:spLocks/>
                              </wps:cNvSpPr>
                              <wps:spPr bwMode="auto">
                                <a:xfrm>
                                  <a:off x="0" y="0"/>
                                  <a:ext cx="247" cy="246"/>
                                </a:xfrm>
                                <a:custGeom>
                                  <a:avLst/>
                                  <a:gdLst>
                                    <a:gd name="T0" fmla="*/ 247 w 247"/>
                                    <a:gd name="T1" fmla="*/ 192 h 246"/>
                                    <a:gd name="T2" fmla="*/ 222 w 247"/>
                                    <a:gd name="T3" fmla="*/ 192 h 246"/>
                                    <a:gd name="T4" fmla="*/ 225 w 247"/>
                                    <a:gd name="T5" fmla="*/ 189 h 246"/>
                                    <a:gd name="T6" fmla="*/ 225 w 247"/>
                                    <a:gd name="T7" fmla="*/ 180 h 246"/>
                                    <a:gd name="T8" fmla="*/ 222 w 247"/>
                                    <a:gd name="T9" fmla="*/ 177 h 246"/>
                                    <a:gd name="T10" fmla="*/ 247 w 247"/>
                                    <a:gd name="T11" fmla="*/ 177 h 246"/>
                                    <a:gd name="T12" fmla="*/ 247 w 247"/>
                                    <a:gd name="T13" fmla="*/ 192 h 246"/>
                                  </a:gdLst>
                                  <a:ahLst/>
                                  <a:cxnLst>
                                    <a:cxn ang="0">
                                      <a:pos x="T0" y="T1"/>
                                    </a:cxn>
                                    <a:cxn ang="0">
                                      <a:pos x="T2" y="T3"/>
                                    </a:cxn>
                                    <a:cxn ang="0">
                                      <a:pos x="T4" y="T5"/>
                                    </a:cxn>
                                    <a:cxn ang="0">
                                      <a:pos x="T6" y="T7"/>
                                    </a:cxn>
                                    <a:cxn ang="0">
                                      <a:pos x="T8" y="T9"/>
                                    </a:cxn>
                                    <a:cxn ang="0">
                                      <a:pos x="T10" y="T11"/>
                                    </a:cxn>
                                    <a:cxn ang="0">
                                      <a:pos x="T12" y="T13"/>
                                    </a:cxn>
                                  </a:cxnLst>
                                  <a:rect l="0" t="0" r="r" b="b"/>
                                  <a:pathLst>
                                    <a:path w="247" h="246">
                                      <a:moveTo>
                                        <a:pt x="247" y="192"/>
                                      </a:moveTo>
                                      <a:lnTo>
                                        <a:pt x="222" y="192"/>
                                      </a:lnTo>
                                      <a:lnTo>
                                        <a:pt x="225" y="189"/>
                                      </a:lnTo>
                                      <a:lnTo>
                                        <a:pt x="225" y="180"/>
                                      </a:lnTo>
                                      <a:lnTo>
                                        <a:pt x="222" y="177"/>
                                      </a:lnTo>
                                      <a:lnTo>
                                        <a:pt x="247" y="177"/>
                                      </a:lnTo>
                                      <a:lnTo>
                                        <a:pt x="247" y="192"/>
                                      </a:lnTo>
                                      <a:close/>
                                    </a:path>
                                  </a:pathLst>
                                </a:custGeom>
                                <a:grpFill/>
                                <a:ln>
                                  <a:noFill/>
                                </a:ln>
                                <a:extLst>
                                  <a:ext uri="{91240B29-F687-4F45-9708-019B960494DF}">
                                    <a14:hiddenLine xmlns:a14="http://schemas.microsoft.com/office/drawing/2010/main" w="9525">
                                      <a:solidFill>
                                        <a:srgbClr val="000000"/>
                                      </a:solidFill>
                                      <a:round/>
                                      <a:headEnd/>
                                      <a:tailEnd/>
                                    </a14:hiddenLine>
                                  </a:ext>
                                </a:extLst>
                              </wps:spPr>
                              <wps:bodyPr rot="0" vert="horz" wrap="square" lIns="91440" tIns="45720" rIns="91440" bIns="45720" anchor="t" anchorCtr="0" upright="1">
                                <a:noAutofit/>
                              </wps:bodyPr>
                            </wps:wsp>
                            <wps:wsp>
                              <wps:cNvPr id="1161" name="Freeform 44"/>
                              <wps:cNvSpPr>
                                <a:spLocks/>
                              </wps:cNvSpPr>
                              <wps:spPr bwMode="auto">
                                <a:xfrm>
                                  <a:off x="0" y="0"/>
                                  <a:ext cx="247" cy="246"/>
                                </a:xfrm>
                                <a:custGeom>
                                  <a:avLst/>
                                  <a:gdLst>
                                    <a:gd name="T0" fmla="*/ 90 w 247"/>
                                    <a:gd name="T1" fmla="*/ 219 h 246"/>
                                    <a:gd name="T2" fmla="*/ 86 w 247"/>
                                    <a:gd name="T3" fmla="*/ 219 h 246"/>
                                    <a:gd name="T4" fmla="*/ 84 w 247"/>
                                    <a:gd name="T5" fmla="*/ 218 h 246"/>
                                    <a:gd name="T6" fmla="*/ 82 w 247"/>
                                    <a:gd name="T7" fmla="*/ 216 h 246"/>
                                    <a:gd name="T8" fmla="*/ 60 w 247"/>
                                    <a:gd name="T9" fmla="*/ 195 h 246"/>
                                    <a:gd name="T10" fmla="*/ 83 w 247"/>
                                    <a:gd name="T11" fmla="*/ 195 h 246"/>
                                    <a:gd name="T12" fmla="*/ 92 w 247"/>
                                    <a:gd name="T13" fmla="*/ 205 h 246"/>
                                    <a:gd name="T14" fmla="*/ 96 w 247"/>
                                    <a:gd name="T15" fmla="*/ 208 h 246"/>
                                    <a:gd name="T16" fmla="*/ 96 w 247"/>
                                    <a:gd name="T17" fmla="*/ 213 h 246"/>
                                    <a:gd name="T18" fmla="*/ 91 w 247"/>
                                    <a:gd name="T19" fmla="*/ 218 h 246"/>
                                    <a:gd name="T20" fmla="*/ 90 w 247"/>
                                    <a:gd name="T21" fmla="*/ 219 h 246"/>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Lst>
                                  <a:rect l="0" t="0" r="r" b="b"/>
                                  <a:pathLst>
                                    <a:path w="247" h="246">
                                      <a:moveTo>
                                        <a:pt x="90" y="219"/>
                                      </a:moveTo>
                                      <a:lnTo>
                                        <a:pt x="86" y="219"/>
                                      </a:lnTo>
                                      <a:lnTo>
                                        <a:pt x="84" y="218"/>
                                      </a:lnTo>
                                      <a:lnTo>
                                        <a:pt x="82" y="216"/>
                                      </a:lnTo>
                                      <a:lnTo>
                                        <a:pt x="60" y="195"/>
                                      </a:lnTo>
                                      <a:lnTo>
                                        <a:pt x="83" y="195"/>
                                      </a:lnTo>
                                      <a:lnTo>
                                        <a:pt x="92" y="205"/>
                                      </a:lnTo>
                                      <a:lnTo>
                                        <a:pt x="96" y="208"/>
                                      </a:lnTo>
                                      <a:lnTo>
                                        <a:pt x="96" y="213"/>
                                      </a:lnTo>
                                      <a:lnTo>
                                        <a:pt x="91" y="218"/>
                                      </a:lnTo>
                                      <a:lnTo>
                                        <a:pt x="90" y="219"/>
                                      </a:lnTo>
                                      <a:close/>
                                    </a:path>
                                  </a:pathLst>
                                </a:custGeom>
                                <a:grpFill/>
                                <a:ln>
                                  <a:noFill/>
                                </a:ln>
                                <a:extLst>
                                  <a:ext uri="{91240B29-F687-4F45-9708-019B960494DF}">
                                    <a14:hiddenLine xmlns:a14="http://schemas.microsoft.com/office/drawing/2010/main" w="9525">
                                      <a:solidFill>
                                        <a:srgbClr val="000000"/>
                                      </a:solidFill>
                                      <a:round/>
                                      <a:headEnd/>
                                      <a:tailEnd/>
                                    </a14:hiddenLine>
                                  </a:ext>
                                </a:extLst>
                              </wps:spPr>
                              <wps:bodyPr rot="0" vert="horz" wrap="square" lIns="91440" tIns="45720" rIns="91440" bIns="45720" anchor="t" anchorCtr="0" upright="1">
                                <a:noAutofit/>
                              </wps:bodyPr>
                            </wps:wsp>
                            <wps:wsp>
                              <wps:cNvPr id="1162" name="Freeform 1162"/>
                              <wps:cNvSpPr>
                                <a:spLocks/>
                              </wps:cNvSpPr>
                              <wps:spPr bwMode="auto">
                                <a:xfrm>
                                  <a:off x="0" y="0"/>
                                  <a:ext cx="247" cy="246"/>
                                </a:xfrm>
                                <a:custGeom>
                                  <a:avLst/>
                                  <a:gdLst>
                                    <a:gd name="T0" fmla="*/ 247 w 247"/>
                                    <a:gd name="T1" fmla="*/ 223 h 246"/>
                                    <a:gd name="T2" fmla="*/ 191 w 247"/>
                                    <a:gd name="T3" fmla="*/ 223 h 246"/>
                                    <a:gd name="T4" fmla="*/ 195 w 247"/>
                                    <a:gd name="T5" fmla="*/ 219 h 246"/>
                                    <a:gd name="T6" fmla="*/ 195 w 247"/>
                                    <a:gd name="T7" fmla="*/ 212 h 246"/>
                                    <a:gd name="T8" fmla="*/ 191 w 247"/>
                                    <a:gd name="T9" fmla="*/ 208 h 246"/>
                                    <a:gd name="T10" fmla="*/ 247 w 247"/>
                                    <a:gd name="T11" fmla="*/ 208 h 246"/>
                                    <a:gd name="T12" fmla="*/ 247 w 247"/>
                                    <a:gd name="T13" fmla="*/ 223 h 246"/>
                                  </a:gdLst>
                                  <a:ahLst/>
                                  <a:cxnLst>
                                    <a:cxn ang="0">
                                      <a:pos x="T0" y="T1"/>
                                    </a:cxn>
                                    <a:cxn ang="0">
                                      <a:pos x="T2" y="T3"/>
                                    </a:cxn>
                                    <a:cxn ang="0">
                                      <a:pos x="T4" y="T5"/>
                                    </a:cxn>
                                    <a:cxn ang="0">
                                      <a:pos x="T6" y="T7"/>
                                    </a:cxn>
                                    <a:cxn ang="0">
                                      <a:pos x="T8" y="T9"/>
                                    </a:cxn>
                                    <a:cxn ang="0">
                                      <a:pos x="T10" y="T11"/>
                                    </a:cxn>
                                    <a:cxn ang="0">
                                      <a:pos x="T12" y="T13"/>
                                    </a:cxn>
                                  </a:cxnLst>
                                  <a:rect l="0" t="0" r="r" b="b"/>
                                  <a:pathLst>
                                    <a:path w="247" h="246">
                                      <a:moveTo>
                                        <a:pt x="247" y="223"/>
                                      </a:moveTo>
                                      <a:lnTo>
                                        <a:pt x="191" y="223"/>
                                      </a:lnTo>
                                      <a:lnTo>
                                        <a:pt x="195" y="219"/>
                                      </a:lnTo>
                                      <a:lnTo>
                                        <a:pt x="195" y="212"/>
                                      </a:lnTo>
                                      <a:lnTo>
                                        <a:pt x="191" y="208"/>
                                      </a:lnTo>
                                      <a:lnTo>
                                        <a:pt x="247" y="208"/>
                                      </a:lnTo>
                                      <a:lnTo>
                                        <a:pt x="247" y="223"/>
                                      </a:lnTo>
                                      <a:close/>
                                    </a:path>
                                  </a:pathLst>
                                </a:custGeom>
                                <a:grpFill/>
                                <a:ln>
                                  <a:noFill/>
                                </a:ln>
                                <a:extLst>
                                  <a:ext uri="{91240B29-F687-4F45-9708-019B960494DF}">
                                    <a14:hiddenLine xmlns:a14="http://schemas.microsoft.com/office/drawing/2010/main" w="9525">
                                      <a:solidFill>
                                        <a:srgbClr val="000000"/>
                                      </a:solidFill>
                                      <a:round/>
                                      <a:headEnd/>
                                      <a:tailEnd/>
                                    </a14:hiddenLine>
                                  </a:ext>
                                </a:extLst>
                              </wps:spPr>
                              <wps:bodyPr rot="0" vert="horz" wrap="square" lIns="91440" tIns="45720" rIns="91440" bIns="45720" anchor="t" anchorCtr="0" upright="1">
                                <a:noAutofit/>
                              </wps:bodyPr>
                            </wps:wsp>
                          </wpg:wgp>
                        </a:graphicData>
                      </a:graphic>
                    </wp:inline>
                  </w:drawing>
                </mc:Choice>
                <mc:Fallback>
                  <w:pict>
                    <v:group w14:anchorId="74ECA99C" id="Group 1152" o:spid="_x0000_s1026" style="width:10.55pt;height:10.55pt;mso-position-horizontal-relative:char;mso-position-vertical-relative:line" coordsize="247,246"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">
                      <o:lock v:ext="edit" aspectratio="t"/>
                      <v:shape id="Freeform 1153" o:spid="_x0000_s1027" style="position:absolute;width:247;height:246;visibility:visible;mso-wrap-style:square;v-text-anchor:top" coordsize="247,246"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" path="m123,123l,123,,,123,r,25l57,25r-4,3l53,56r-27,l22,59r,8l25,71r29,l54,98r3,4l123,102r,21xe" filled="f" stroked="f">
                        <v:path arrowok="t" o:connecttype="custom" o:connectlocs="123,123;0,123;0,0;123,0;123,25;57,25;53,28;53,56;26,56;22,59;22,67;25,71;54,71;54,98;57,102;123,102;123,123" o:connectangles="0,0,0,0,0,0,0,0,0,0,0,0,0,0,0,0,0"/>
                      </v:shape>
                      <v:shape id="Freeform 37" o:spid="_x0000_s1028" style="position:absolute;width:247;height:246;visibility:visible;mso-wrap-style:square;v-text-anchor:top" coordsize="247,246"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" path="m123,102r-58,l69,99r,-28l96,71r3,-3l99,63r,-3l96,56r-28,l68,29,65,25r58,l123,102xe" filled="f" stroked="f">
                        <v:path arrowok="t" o:connecttype="custom" o:connectlocs="123,102;65,102;69,99;69,71;96,71;99,68;99,63;99,60;96,56;68,56;68,29;65,25;123,25;123,102" o:connectangles="0,0,0,0,0,0,0,0,0,0,0,0,0,0"/>
                      </v:shape>
                      <v:shape id="Freeform 38" o:spid="_x0000_s1029" style="position:absolute;width:247;height:246;visibility:visible;mso-wrap-style:square;v-text-anchor:top" coordsize="247,246"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" path="m220,69r-70,l147,66r,-8l150,54r70,l223,58r,8l220,69xe" filled="f" stroked="f">
                        <v:path arrowok="t" o:connecttype="custom" o:connectlocs="220,69;150,69;147,66;147,58;150,54;220,54;223,58;223,66;220,69" o:connectangles="0,0,0,0,0,0,0,0,0"/>
                      </v:shape>
                      <v:shape id="Freeform 39" o:spid="_x0000_s1030" style="position:absolute;width:247;height:246;visibility:visible;mso-wrap-style:square;v-text-anchor:top" coordsize="247,246"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" path="m247,246r-124,l123,123r124,l247,146r-65,l179,150r1,3l180,157r3,4l247,161r,16l152,177r-3,3l149,188r3,4l247,192r,16l183,208r-3,3l180,219r2,4l247,223r,23xe" filled="f" stroked="f">
                        <v:path arrowok="t" o:connecttype="custom" o:connectlocs="247,246;123,246;123,123;247,123;247,146;182,146;179,150;180,153;180,157;183,161;247,161;247,177;152,177;149,180;149,188;152,192;247,192;247,208;183,208;180,211;180,219;182,223;247,223;247,246" o:connectangles="0,0,0,0,0,0,0,0,0,0,0,0,0,0,0,0,0,0,0,0,0,0,0,0"/>
                      </v:shape>
                      <v:shape id="Freeform 40" o:spid="_x0000_s1031" style="position:absolute;width:247;height:246;visibility:visible;mso-wrap-style:square;v-text-anchor:top" coordsize="247,246"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" path="m247,161r-56,l195,158r,-8l192,146r55,l247,161xe" filled="f" stroked="f">
                        <v:path arrowok="t" o:connecttype="custom" o:connectlocs="247,161;191,161;195,158;195,150;192,146;247,146;247,161" o:connectangles="0,0,0,0,0,0,0"/>
                      </v:shape>
                      <v:shape id="Freeform 41" o:spid="_x0000_s1032" style="position:absolute;width:247;height:246;visibility:visible;mso-wrap-style:square;v-text-anchor:top" coordsize="247,246"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" path="m35,219r-3,l30,218r-5,-5l25,208r3,-3l50,183,28,162r-3,-3l25,153r3,-3l31,147r5,l39,150r22,22l84,172,72,183r11,12l60,195,39,216r-2,2l35,219xe" filled="f" stroked="f">
                        <v:path arrowok="t" o:connecttype="custom" o:connectlocs="35,219;32,219;30,218;25,213;25,208;28,205;50,183;28,162;25,159;25,153;28,150;31,147;36,147;39,150;61,172;84,172;72,183;83,195;60,195;39,216;37,218;35,219" o:connectangles="0,0,0,0,0,0,0,0,0,0,0,0,0,0,0,0,0,0,0,0,0,0"/>
                      </v:shape>
                      <v:shape id="Freeform 42" o:spid="_x0000_s1033" style="position:absolute;width:247;height:246;visibility:visible;mso-wrap-style:square;v-text-anchor:top" coordsize="247,246"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" path="m84,172r-23,l86,147r5,l97,153r,6l84,172xe" filled="f" stroked="f">
                        <v:path arrowok="t" o:connecttype="custom" o:connectlocs="84,172;61,172;86,147;91,147;97,153;97,159;84,172" o:connectangles="0,0,0,0,0,0,0"/>
                      </v:shape>
                      <v:shape id="Freeform 43" o:spid="_x0000_s1034" style="position:absolute;width:247;height:246;visibility:visible;mso-wrap-style:square;v-text-anchor:top" coordsize="247,246"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" path="m247,192r-25,l225,189r,-9l222,177r25,l247,192xe" filled="f" stroked="f">
                        <v:path arrowok="t" o:connecttype="custom" o:connectlocs="247,192;222,192;225,189;225,180;222,177;247,177;247,192" o:connectangles="0,0,0,0,0,0,0"/>
                      </v:shape>
                      <v:shape id="Freeform 44" o:spid="_x0000_s1035" style="position:absolute;width:247;height:246;visibility:visible;mso-wrap-style:square;v-text-anchor:top" coordsize="247,246"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" path="m90,219r-4,l84,218r-2,-2l60,195r23,l92,205r4,3l96,213r-5,5l90,219xe" filled="f" stroked="f">
                        <v:path arrowok="t" o:connecttype="custom" o:connectlocs="90,219;86,219;84,218;82,216;60,195;83,195;92,205;96,208;96,213;91,218;90,219" o:connectangles="0,0,0,0,0,0,0,0,0,0,0"/>
                      </v:shape>
                      <v:shape id="Freeform 1162" o:spid="_x0000_s1036" style="position:absolute;width:247;height:246;visibility:visible;mso-wrap-style:square;v-text-anchor:top" coordsize="247,246"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" path="m247,223r-56,l195,219r,-7l191,208r56,l247,223xe" filled="f" stroked="f">
                        <v:path arrowok="t" o:connecttype="custom" o:connectlocs="247,223;191,223;195,219;195,212;191,208;247,208;247,223" o:connectangles="0,0,0,0,0,0,0"/>
                      </v:shape>
                      <w10:anchorlock/>
                    </v:group>
                  </w:pict>
                </mc:Fallback>
              </mc:AlternateContent>
            </w:r>
            <w:r w:rsidR="003C05E0" w:rsidRPr="009B5FD0">
              <w:rPr>
                <w:noProof/>
              </w:rPr>
              <w:t xml:space="preserve"> </w:t>
            </w:r>
            <w:r w:rsidRPr="009B5FD0">
              <w:rPr>
                <w:rFonts w:cs="Arial"/>
                <w:noProof/>
                <w:lang w:eastAsia="zh-TW"/>
              </w:rPr>
              <mc:AlternateContent>
                <mc:Choice Requires="wpg">
                  <w:drawing>
                    <wp:inline distT="0" distB="0" distL="0" distR="0" wp14:anchorId="4FD1D466" wp14:editId="3FCE1CA1">
                      <wp:extent cx="147694" cy="127888"/>
                      <wp:effectExtent l="0" t="0" r="5080" b="0"/>
                      <wp:docPr id="3443" name="Group 3443"/>
                      <wp:cNvGraphicFramePr>
                        <a:graphicFrameLocks xmlns:a="http://schemas.openxmlformats.org/drawingml/2006/main" noChangeAspect="1"/>
                      </wp:cNvGraphicFramePr>
                      <a:graphic xmlns:a="http://schemas.openxmlformats.org/drawingml/2006/main">
                        <a:graphicData uri="http://schemas.microsoft.com/office/word/2010/wordprocessingGroup">
                          <wpg:wgp>
                            <wpg:cNvGrpSpPr>
                              <a:grpSpLocks noChangeAspect="1"/>
                            </wpg:cNvGrpSpPr>
                            <wpg:grpSpPr bwMode="auto">
                              <a:xfrm>
                                <a:off x="0" y="0"/>
                                <a:ext cx="147694" cy="127888"/>
                                <a:chOff x="0" y="0"/>
                                <a:chExt cx="248" cy="207"/>
                              </a:xfrm>
                              <a:solidFill>
                                <a:srgbClr val="DB3F30"/>
                              </a:solidFill>
                            </wpg:grpSpPr>
                            <wps:wsp>
                              <wps:cNvPr id="3444" name="Freeform 16"/>
                              <wps:cNvSpPr>
                                <a:spLocks/>
                              </wps:cNvSpPr>
                              <wps:spPr bwMode="auto">
                                <a:xfrm>
                                  <a:off x="0" y="0"/>
                                  <a:ext cx="248" cy="207"/>
                                </a:xfrm>
                                <a:custGeom>
                                  <a:avLst/>
                                  <a:gdLst>
                                    <a:gd name="T0" fmla="*/ 176 w 248"/>
                                    <a:gd name="T1" fmla="*/ 42 h 207"/>
                                    <a:gd name="T2" fmla="*/ 153 w 248"/>
                                    <a:gd name="T3" fmla="*/ 42 h 207"/>
                                    <a:gd name="T4" fmla="*/ 144 w 248"/>
                                    <a:gd name="T5" fmla="*/ 32 h 207"/>
                                    <a:gd name="T6" fmla="*/ 144 w 248"/>
                                    <a:gd name="T7" fmla="*/ 9 h 207"/>
                                    <a:gd name="T8" fmla="*/ 153 w 248"/>
                                    <a:gd name="T9" fmla="*/ 0 h 207"/>
                                    <a:gd name="T10" fmla="*/ 176 w 248"/>
                                    <a:gd name="T11" fmla="*/ 0 h 207"/>
                                    <a:gd name="T12" fmla="*/ 185 w 248"/>
                                    <a:gd name="T13" fmla="*/ 9 h 207"/>
                                    <a:gd name="T14" fmla="*/ 185 w 248"/>
                                    <a:gd name="T15" fmla="*/ 32 h 207"/>
                                    <a:gd name="T16" fmla="*/ 176 w 248"/>
                                    <a:gd name="T17" fmla="*/ 42 h 207"/>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Lst>
                                  <a:rect l="0" t="0" r="r" b="b"/>
                                  <a:pathLst>
                                    <a:path w="248" h="207">
                                      <a:moveTo>
                                        <a:pt x="176" y="42"/>
                                      </a:moveTo>
                                      <a:lnTo>
                                        <a:pt x="153" y="42"/>
                                      </a:lnTo>
                                      <a:lnTo>
                                        <a:pt x="144" y="32"/>
                                      </a:lnTo>
                                      <a:lnTo>
                                        <a:pt x="144" y="9"/>
                                      </a:lnTo>
                                      <a:lnTo>
                                        <a:pt x="153" y="0"/>
                                      </a:lnTo>
                                      <a:lnTo>
                                        <a:pt x="176" y="0"/>
                                      </a:lnTo>
                                      <a:lnTo>
                                        <a:pt x="185" y="9"/>
                                      </a:lnTo>
                                      <a:lnTo>
                                        <a:pt x="185" y="32"/>
                                      </a:lnTo>
                                      <a:lnTo>
                                        <a:pt x="176" y="42"/>
                                      </a:lnTo>
                                      <a:close/>
                                    </a:path>
                                  </a:pathLst>
                                </a:custGeom>
                                <a:grpFill/>
                                <a:ln>
                                  <a:noFill/>
                                </a:ln>
                                <a:extLst>
                                  <a:ext uri="{91240B29-F687-4F45-9708-019B960494DF}">
                                    <a14:hiddenLine xmlns:a14="http://schemas.microsoft.com/office/drawing/2010/main" w="9525">
                                      <a:solidFill>
                                        <a:srgbClr val="000000"/>
                                      </a:solidFill>
                                      <a:round/>
                                      <a:headEnd/>
                                      <a:tailEnd/>
                                    </a14:hiddenLine>
                                  </a:ext>
                                </a:extLst>
                              </wps:spPr>
                              <wps:bodyPr rot="0" vert="horz" wrap="square" lIns="91440" tIns="45720" rIns="91440" bIns="45720" anchor="t" anchorCtr="0" upright="1">
                                <a:noAutofit/>
                              </wps:bodyPr>
                            </wps:wsp>
                            <wps:wsp>
                              <wps:cNvPr id="3445" name="Freeform 17"/>
                              <wps:cNvSpPr>
                                <a:spLocks/>
                              </wps:cNvSpPr>
                              <wps:spPr bwMode="auto">
                                <a:xfrm>
                                  <a:off x="0" y="0"/>
                                  <a:ext cx="248" cy="207"/>
                                </a:xfrm>
                                <a:custGeom>
                                  <a:avLst/>
                                  <a:gdLst>
                                    <a:gd name="T0" fmla="*/ 94 w 248"/>
                                    <a:gd name="T1" fmla="*/ 42 h 207"/>
                                    <a:gd name="T2" fmla="*/ 71 w 248"/>
                                    <a:gd name="T3" fmla="*/ 42 h 207"/>
                                    <a:gd name="T4" fmla="*/ 62 w 248"/>
                                    <a:gd name="T5" fmla="*/ 33 h 207"/>
                                    <a:gd name="T6" fmla="*/ 62 w 248"/>
                                    <a:gd name="T7" fmla="*/ 10 h 207"/>
                                    <a:gd name="T8" fmla="*/ 71 w 248"/>
                                    <a:gd name="T9" fmla="*/ 0 h 207"/>
                                    <a:gd name="T10" fmla="*/ 94 w 248"/>
                                    <a:gd name="T11" fmla="*/ 0 h 207"/>
                                    <a:gd name="T12" fmla="*/ 104 w 248"/>
                                    <a:gd name="T13" fmla="*/ 10 h 207"/>
                                    <a:gd name="T14" fmla="*/ 104 w 248"/>
                                    <a:gd name="T15" fmla="*/ 33 h 207"/>
                                    <a:gd name="T16" fmla="*/ 94 w 248"/>
                                    <a:gd name="T17" fmla="*/ 42 h 207"/>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Lst>
                                  <a:rect l="0" t="0" r="r" b="b"/>
                                  <a:pathLst>
                                    <a:path w="248" h="207">
                                      <a:moveTo>
                                        <a:pt x="94" y="42"/>
                                      </a:moveTo>
                                      <a:lnTo>
                                        <a:pt x="71" y="42"/>
                                      </a:lnTo>
                                      <a:lnTo>
                                        <a:pt x="62" y="33"/>
                                      </a:lnTo>
                                      <a:lnTo>
                                        <a:pt x="62" y="10"/>
                                      </a:lnTo>
                                      <a:lnTo>
                                        <a:pt x="71" y="0"/>
                                      </a:lnTo>
                                      <a:lnTo>
                                        <a:pt x="94" y="0"/>
                                      </a:lnTo>
                                      <a:lnTo>
                                        <a:pt x="104" y="10"/>
                                      </a:lnTo>
                                      <a:lnTo>
                                        <a:pt x="104" y="33"/>
                                      </a:lnTo>
                                      <a:lnTo>
                                        <a:pt x="94" y="42"/>
                                      </a:lnTo>
                                      <a:close/>
                                    </a:path>
                                  </a:pathLst>
                                </a:custGeom>
                                <a:grpFill/>
                                <a:ln>
                                  <a:noFill/>
                                </a:ln>
                                <a:extLst>
                                  <a:ext uri="{91240B29-F687-4F45-9708-019B960494DF}">
                                    <a14:hiddenLine xmlns:a14="http://schemas.microsoft.com/office/drawing/2010/main" w="9525">
                                      <a:solidFill>
                                        <a:srgbClr val="000000"/>
                                      </a:solidFill>
                                      <a:round/>
                                      <a:headEnd/>
                                      <a:tailEnd/>
                                    </a14:hiddenLine>
                                  </a:ext>
                                </a:extLst>
                              </wps:spPr>
                              <wps:bodyPr rot="0" vert="horz" wrap="square" lIns="91440" tIns="45720" rIns="91440" bIns="45720" anchor="t" anchorCtr="0" upright="1">
                                <a:noAutofit/>
                              </wps:bodyPr>
                            </wps:wsp>
                            <wps:wsp>
                              <wps:cNvPr id="3446" name="Freeform 18"/>
                              <wps:cNvSpPr>
                                <a:spLocks/>
                              </wps:cNvSpPr>
                              <wps:spPr bwMode="auto">
                                <a:xfrm>
                                  <a:off x="0" y="0"/>
                                  <a:ext cx="248" cy="207"/>
                                </a:xfrm>
                                <a:custGeom>
                                  <a:avLst/>
                                  <a:gdLst>
                                    <a:gd name="T0" fmla="*/ 52 w 248"/>
                                    <a:gd name="T1" fmla="*/ 83 h 207"/>
                                    <a:gd name="T2" fmla="*/ 29 w 248"/>
                                    <a:gd name="T3" fmla="*/ 83 h 207"/>
                                    <a:gd name="T4" fmla="*/ 20 w 248"/>
                                    <a:gd name="T5" fmla="*/ 74 h 207"/>
                                    <a:gd name="T6" fmla="*/ 20 w 248"/>
                                    <a:gd name="T7" fmla="*/ 51 h 207"/>
                                    <a:gd name="T8" fmla="*/ 29 w 248"/>
                                    <a:gd name="T9" fmla="*/ 42 h 207"/>
                                    <a:gd name="T10" fmla="*/ 52 w 248"/>
                                    <a:gd name="T11" fmla="*/ 42 h 207"/>
                                    <a:gd name="T12" fmla="*/ 62 w 248"/>
                                    <a:gd name="T13" fmla="*/ 51 h 207"/>
                                    <a:gd name="T14" fmla="*/ 62 w 248"/>
                                    <a:gd name="T15" fmla="*/ 74 h 207"/>
                                    <a:gd name="T16" fmla="*/ 52 w 248"/>
                                    <a:gd name="T17" fmla="*/ 83 h 207"/>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Lst>
                                  <a:rect l="0" t="0" r="r" b="b"/>
                                  <a:pathLst>
                                    <a:path w="248" h="207">
                                      <a:moveTo>
                                        <a:pt x="52" y="83"/>
                                      </a:moveTo>
                                      <a:lnTo>
                                        <a:pt x="29" y="83"/>
                                      </a:lnTo>
                                      <a:lnTo>
                                        <a:pt x="20" y="74"/>
                                      </a:lnTo>
                                      <a:lnTo>
                                        <a:pt x="20" y="51"/>
                                      </a:lnTo>
                                      <a:lnTo>
                                        <a:pt x="29" y="42"/>
                                      </a:lnTo>
                                      <a:lnTo>
                                        <a:pt x="52" y="42"/>
                                      </a:lnTo>
                                      <a:lnTo>
                                        <a:pt x="62" y="51"/>
                                      </a:lnTo>
                                      <a:lnTo>
                                        <a:pt x="62" y="74"/>
                                      </a:lnTo>
                                      <a:lnTo>
                                        <a:pt x="52" y="83"/>
                                      </a:lnTo>
                                      <a:close/>
                                    </a:path>
                                  </a:pathLst>
                                </a:custGeom>
                                <a:grpFill/>
                                <a:ln>
                                  <a:noFill/>
                                </a:ln>
                                <a:extLst>
                                  <a:ext uri="{91240B29-F687-4F45-9708-019B960494DF}">
                                    <a14:hiddenLine xmlns:a14="http://schemas.microsoft.com/office/drawing/2010/main" w="9525">
                                      <a:solidFill>
                                        <a:srgbClr val="000000"/>
                                      </a:solidFill>
                                      <a:round/>
                                      <a:headEnd/>
                                      <a:tailEnd/>
                                    </a14:hiddenLine>
                                  </a:ext>
                                </a:extLst>
                              </wps:spPr>
                              <wps:bodyPr rot="0" vert="horz" wrap="square" lIns="91440" tIns="45720" rIns="91440" bIns="45720" anchor="t" anchorCtr="0" upright="1">
                                <a:noAutofit/>
                              </wps:bodyPr>
                            </wps:wsp>
                            <wps:wsp>
                              <wps:cNvPr id="3447" name="Freeform 19"/>
                              <wps:cNvSpPr>
                                <a:spLocks/>
                              </wps:cNvSpPr>
                              <wps:spPr bwMode="auto">
                                <a:xfrm>
                                  <a:off x="0" y="0"/>
                                  <a:ext cx="248" cy="207"/>
                                </a:xfrm>
                                <a:custGeom>
                                  <a:avLst/>
                                  <a:gdLst>
                                    <a:gd name="T0" fmla="*/ 218 w 248"/>
                                    <a:gd name="T1" fmla="*/ 83 h 207"/>
                                    <a:gd name="T2" fmla="*/ 195 w 248"/>
                                    <a:gd name="T3" fmla="*/ 83 h 207"/>
                                    <a:gd name="T4" fmla="*/ 185 w 248"/>
                                    <a:gd name="T5" fmla="*/ 74 h 207"/>
                                    <a:gd name="T6" fmla="*/ 185 w 248"/>
                                    <a:gd name="T7" fmla="*/ 51 h 207"/>
                                    <a:gd name="T8" fmla="*/ 195 w 248"/>
                                    <a:gd name="T9" fmla="*/ 42 h 207"/>
                                    <a:gd name="T10" fmla="*/ 218 w 248"/>
                                    <a:gd name="T11" fmla="*/ 42 h 207"/>
                                    <a:gd name="T12" fmla="*/ 227 w 248"/>
                                    <a:gd name="T13" fmla="*/ 51 h 207"/>
                                    <a:gd name="T14" fmla="*/ 227 w 248"/>
                                    <a:gd name="T15" fmla="*/ 74 h 207"/>
                                    <a:gd name="T16" fmla="*/ 218 w 248"/>
                                    <a:gd name="T17" fmla="*/ 83 h 207"/>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Lst>
                                  <a:rect l="0" t="0" r="r" b="b"/>
                                  <a:pathLst>
                                    <a:path w="248" h="207">
                                      <a:moveTo>
                                        <a:pt x="218" y="83"/>
                                      </a:moveTo>
                                      <a:lnTo>
                                        <a:pt x="195" y="83"/>
                                      </a:lnTo>
                                      <a:lnTo>
                                        <a:pt x="185" y="74"/>
                                      </a:lnTo>
                                      <a:lnTo>
                                        <a:pt x="185" y="51"/>
                                      </a:lnTo>
                                      <a:lnTo>
                                        <a:pt x="195" y="42"/>
                                      </a:lnTo>
                                      <a:lnTo>
                                        <a:pt x="218" y="42"/>
                                      </a:lnTo>
                                      <a:lnTo>
                                        <a:pt x="227" y="51"/>
                                      </a:lnTo>
                                      <a:lnTo>
                                        <a:pt x="227" y="74"/>
                                      </a:lnTo>
                                      <a:lnTo>
                                        <a:pt x="218" y="83"/>
                                      </a:lnTo>
                                      <a:close/>
                                    </a:path>
                                  </a:pathLst>
                                </a:custGeom>
                                <a:grpFill/>
                                <a:ln>
                                  <a:noFill/>
                                </a:ln>
                                <a:extLst>
                                  <a:ext uri="{91240B29-F687-4F45-9708-019B960494DF}">
                                    <a14:hiddenLine xmlns:a14="http://schemas.microsoft.com/office/drawing/2010/main" w="9525">
                                      <a:solidFill>
                                        <a:srgbClr val="000000"/>
                                      </a:solidFill>
                                      <a:round/>
                                      <a:headEnd/>
                                      <a:tailEnd/>
                                    </a14:hiddenLine>
                                  </a:ext>
                                </a:extLst>
                              </wps:spPr>
                              <wps:bodyPr rot="0" vert="horz" wrap="square" lIns="91440" tIns="45720" rIns="91440" bIns="45720" anchor="t" anchorCtr="0" upright="1">
                                <a:noAutofit/>
                              </wps:bodyPr>
                            </wps:wsp>
                            <wps:wsp>
                              <wps:cNvPr id="3448" name="Freeform 20"/>
                              <wps:cNvSpPr>
                                <a:spLocks/>
                              </wps:cNvSpPr>
                              <wps:spPr bwMode="auto">
                                <a:xfrm>
                                  <a:off x="0" y="0"/>
                                  <a:ext cx="248" cy="207"/>
                                </a:xfrm>
                                <a:custGeom>
                                  <a:avLst/>
                                  <a:gdLst>
                                    <a:gd name="T0" fmla="*/ 135 w 248"/>
                                    <a:gd name="T1" fmla="*/ 104 h 207"/>
                                    <a:gd name="T2" fmla="*/ 112 w 248"/>
                                    <a:gd name="T3" fmla="*/ 104 h 207"/>
                                    <a:gd name="T4" fmla="*/ 102 w 248"/>
                                    <a:gd name="T5" fmla="*/ 94 h 207"/>
                                    <a:gd name="T6" fmla="*/ 102 w 248"/>
                                    <a:gd name="T7" fmla="*/ 71 h 207"/>
                                    <a:gd name="T8" fmla="*/ 112 w 248"/>
                                    <a:gd name="T9" fmla="*/ 62 h 207"/>
                                    <a:gd name="T10" fmla="*/ 135 w 248"/>
                                    <a:gd name="T11" fmla="*/ 62 h 207"/>
                                    <a:gd name="T12" fmla="*/ 144 w 248"/>
                                    <a:gd name="T13" fmla="*/ 71 h 207"/>
                                    <a:gd name="T14" fmla="*/ 144 w 248"/>
                                    <a:gd name="T15" fmla="*/ 94 h 207"/>
                                    <a:gd name="T16" fmla="*/ 135 w 248"/>
                                    <a:gd name="T17" fmla="*/ 104 h 207"/>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Lst>
                                  <a:rect l="0" t="0" r="r" b="b"/>
                                  <a:pathLst>
                                    <a:path w="248" h="207">
                                      <a:moveTo>
                                        <a:pt x="135" y="104"/>
                                      </a:moveTo>
                                      <a:lnTo>
                                        <a:pt x="112" y="104"/>
                                      </a:lnTo>
                                      <a:lnTo>
                                        <a:pt x="102" y="94"/>
                                      </a:lnTo>
                                      <a:lnTo>
                                        <a:pt x="102" y="71"/>
                                      </a:lnTo>
                                      <a:lnTo>
                                        <a:pt x="112" y="62"/>
                                      </a:lnTo>
                                      <a:lnTo>
                                        <a:pt x="135" y="62"/>
                                      </a:lnTo>
                                      <a:lnTo>
                                        <a:pt x="144" y="71"/>
                                      </a:lnTo>
                                      <a:lnTo>
                                        <a:pt x="144" y="94"/>
                                      </a:lnTo>
                                      <a:lnTo>
                                        <a:pt x="135" y="104"/>
                                      </a:lnTo>
                                      <a:close/>
                                    </a:path>
                                  </a:pathLst>
                                </a:custGeom>
                                <a:grpFill/>
                                <a:ln>
                                  <a:noFill/>
                                </a:ln>
                                <a:extLst>
                                  <a:ext uri="{91240B29-F687-4F45-9708-019B960494DF}">
                                    <a14:hiddenLine xmlns:a14="http://schemas.microsoft.com/office/drawing/2010/main" w="9525">
                                      <a:solidFill>
                                        <a:srgbClr val="000000"/>
                                      </a:solidFill>
                                      <a:round/>
                                      <a:headEnd/>
                                      <a:tailEnd/>
                                    </a14:hiddenLine>
                                  </a:ext>
                                </a:extLst>
                              </wps:spPr>
                              <wps:bodyPr rot="0" vert="horz" wrap="square" lIns="91440" tIns="45720" rIns="91440" bIns="45720" anchor="t" anchorCtr="0" upright="1">
                                <a:noAutofit/>
                              </wps:bodyPr>
                            </wps:wsp>
                            <wps:wsp>
                              <wps:cNvPr id="3449" name="Freeform 21"/>
                              <wps:cNvSpPr>
                                <a:spLocks/>
                              </wps:cNvSpPr>
                              <wps:spPr bwMode="auto">
                                <a:xfrm>
                                  <a:off x="0" y="0"/>
                                  <a:ext cx="248" cy="207"/>
                                </a:xfrm>
                                <a:custGeom>
                                  <a:avLst/>
                                  <a:gdLst>
                                    <a:gd name="T0" fmla="*/ 82 w 248"/>
                                    <a:gd name="T1" fmla="*/ 166 h 207"/>
                                    <a:gd name="T2" fmla="*/ 0 w 248"/>
                                    <a:gd name="T3" fmla="*/ 166 h 207"/>
                                    <a:gd name="T4" fmla="*/ 0 w 248"/>
                                    <a:gd name="T5" fmla="*/ 113 h 207"/>
                                    <a:gd name="T6" fmla="*/ 9 w 248"/>
                                    <a:gd name="T7" fmla="*/ 104 h 207"/>
                                    <a:gd name="T8" fmla="*/ 73 w 248"/>
                                    <a:gd name="T9" fmla="*/ 104 h 207"/>
                                    <a:gd name="T10" fmla="*/ 82 w 248"/>
                                    <a:gd name="T11" fmla="*/ 113 h 207"/>
                                    <a:gd name="T12" fmla="*/ 83 w 248"/>
                                    <a:gd name="T13" fmla="*/ 124 h 207"/>
                                    <a:gd name="T14" fmla="*/ 83 w 248"/>
                                    <a:gd name="T15" fmla="*/ 132 h 207"/>
                                    <a:gd name="T16" fmla="*/ 82 w 248"/>
                                    <a:gd name="T17" fmla="*/ 133 h 207"/>
                                    <a:gd name="T18" fmla="*/ 82 w 248"/>
                                    <a:gd name="T19" fmla="*/ 166 h 207"/>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Lst>
                                  <a:rect l="0" t="0" r="r" b="b"/>
                                  <a:pathLst>
                                    <a:path w="248" h="207">
                                      <a:moveTo>
                                        <a:pt x="82" y="166"/>
                                      </a:moveTo>
                                      <a:lnTo>
                                        <a:pt x="0" y="166"/>
                                      </a:lnTo>
                                      <a:lnTo>
                                        <a:pt x="0" y="113"/>
                                      </a:lnTo>
                                      <a:lnTo>
                                        <a:pt x="9" y="104"/>
                                      </a:lnTo>
                                      <a:lnTo>
                                        <a:pt x="73" y="104"/>
                                      </a:lnTo>
                                      <a:lnTo>
                                        <a:pt x="82" y="113"/>
                                      </a:lnTo>
                                      <a:lnTo>
                                        <a:pt x="83" y="124"/>
                                      </a:lnTo>
                                      <a:lnTo>
                                        <a:pt x="83" y="132"/>
                                      </a:lnTo>
                                      <a:lnTo>
                                        <a:pt x="82" y="133"/>
                                      </a:lnTo>
                                      <a:lnTo>
                                        <a:pt x="82" y="166"/>
                                      </a:lnTo>
                                      <a:close/>
                                    </a:path>
                                  </a:pathLst>
                                </a:custGeom>
                                <a:grpFill/>
                                <a:ln>
                                  <a:noFill/>
                                </a:ln>
                                <a:extLst>
                                  <a:ext uri="{91240B29-F687-4F45-9708-019B960494DF}">
                                    <a14:hiddenLine xmlns:a14="http://schemas.microsoft.com/office/drawing/2010/main" w="9525">
                                      <a:solidFill>
                                        <a:srgbClr val="000000"/>
                                      </a:solidFill>
                                      <a:round/>
                                      <a:headEnd/>
                                      <a:tailEnd/>
                                    </a14:hiddenLine>
                                  </a:ext>
                                </a:extLst>
                              </wps:spPr>
                              <wps:bodyPr rot="0" vert="horz" wrap="square" lIns="91440" tIns="45720" rIns="91440" bIns="45720" anchor="t" anchorCtr="0" upright="1">
                                <a:noAutofit/>
                              </wps:bodyPr>
                            </wps:wsp>
                            <wps:wsp>
                              <wps:cNvPr id="3450" name="Freeform 22"/>
                              <wps:cNvSpPr>
                                <a:spLocks/>
                              </wps:cNvSpPr>
                              <wps:spPr bwMode="auto">
                                <a:xfrm>
                                  <a:off x="0" y="0"/>
                                  <a:ext cx="248" cy="207"/>
                                </a:xfrm>
                                <a:custGeom>
                                  <a:avLst/>
                                  <a:gdLst>
                                    <a:gd name="T0" fmla="*/ 248 w 248"/>
                                    <a:gd name="T1" fmla="*/ 166 h 207"/>
                                    <a:gd name="T2" fmla="*/ 165 w 248"/>
                                    <a:gd name="T3" fmla="*/ 166 h 207"/>
                                    <a:gd name="T4" fmla="*/ 165 w 248"/>
                                    <a:gd name="T5" fmla="*/ 145 h 207"/>
                                    <a:gd name="T6" fmla="*/ 165 w 248"/>
                                    <a:gd name="T7" fmla="*/ 134 h 207"/>
                                    <a:gd name="T8" fmla="*/ 165 w 248"/>
                                    <a:gd name="T9" fmla="*/ 113 h 207"/>
                                    <a:gd name="T10" fmla="*/ 174 w 248"/>
                                    <a:gd name="T11" fmla="*/ 104 h 207"/>
                                    <a:gd name="T12" fmla="*/ 238 w 248"/>
                                    <a:gd name="T13" fmla="*/ 104 h 207"/>
                                    <a:gd name="T14" fmla="*/ 248 w 248"/>
                                    <a:gd name="T15" fmla="*/ 113 h 207"/>
                                    <a:gd name="T16" fmla="*/ 248 w 248"/>
                                    <a:gd name="T17" fmla="*/ 166 h 207"/>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Lst>
                                  <a:rect l="0" t="0" r="r" b="b"/>
                                  <a:pathLst>
                                    <a:path w="248" h="207">
                                      <a:moveTo>
                                        <a:pt x="248" y="166"/>
                                      </a:moveTo>
                                      <a:lnTo>
                                        <a:pt x="165" y="166"/>
                                      </a:lnTo>
                                      <a:lnTo>
                                        <a:pt x="165" y="145"/>
                                      </a:lnTo>
                                      <a:lnTo>
                                        <a:pt x="165" y="134"/>
                                      </a:lnTo>
                                      <a:lnTo>
                                        <a:pt x="165" y="113"/>
                                      </a:lnTo>
                                      <a:lnTo>
                                        <a:pt x="174" y="104"/>
                                      </a:lnTo>
                                      <a:lnTo>
                                        <a:pt x="238" y="104"/>
                                      </a:lnTo>
                                      <a:lnTo>
                                        <a:pt x="248" y="113"/>
                                      </a:lnTo>
                                      <a:lnTo>
                                        <a:pt x="248" y="166"/>
                                      </a:lnTo>
                                      <a:close/>
                                    </a:path>
                                  </a:pathLst>
                                </a:custGeom>
                                <a:grpFill/>
                                <a:ln>
                                  <a:noFill/>
                                </a:ln>
                                <a:extLst>
                                  <a:ext uri="{91240B29-F687-4F45-9708-019B960494DF}">
                                    <a14:hiddenLine xmlns:a14="http://schemas.microsoft.com/office/drawing/2010/main" w="9525">
                                      <a:solidFill>
                                        <a:srgbClr val="000000"/>
                                      </a:solidFill>
                                      <a:round/>
                                      <a:headEnd/>
                                      <a:tailEnd/>
                                    </a14:hiddenLine>
                                  </a:ext>
                                </a:extLst>
                              </wps:spPr>
                              <wps:bodyPr rot="0" vert="horz" wrap="square" lIns="91440" tIns="45720" rIns="91440" bIns="45720" anchor="t" anchorCtr="0" upright="1">
                                <a:noAutofit/>
                              </wps:bodyPr>
                            </wps:wsp>
                            <wps:wsp>
                              <wps:cNvPr id="3451" name="Freeform 23"/>
                              <wps:cNvSpPr>
                                <a:spLocks/>
                              </wps:cNvSpPr>
                              <wps:spPr bwMode="auto">
                                <a:xfrm>
                                  <a:off x="0" y="0"/>
                                  <a:ext cx="248" cy="207"/>
                                </a:xfrm>
                                <a:custGeom>
                                  <a:avLst/>
                                  <a:gdLst>
                                    <a:gd name="T0" fmla="*/ 165 w 248"/>
                                    <a:gd name="T1" fmla="*/ 166 h 207"/>
                                    <a:gd name="T2" fmla="*/ 83 w 248"/>
                                    <a:gd name="T3" fmla="*/ 166 h 207"/>
                                    <a:gd name="T4" fmla="*/ 83 w 248"/>
                                    <a:gd name="T5" fmla="*/ 132 h 207"/>
                                    <a:gd name="T6" fmla="*/ 92 w 248"/>
                                    <a:gd name="T7" fmla="*/ 124 h 207"/>
                                    <a:gd name="T8" fmla="*/ 155 w 248"/>
                                    <a:gd name="T9" fmla="*/ 124 h 207"/>
                                    <a:gd name="T10" fmla="*/ 165 w 248"/>
                                    <a:gd name="T11" fmla="*/ 134 h 207"/>
                                    <a:gd name="T12" fmla="*/ 165 w 248"/>
                                    <a:gd name="T13" fmla="*/ 166 h 207"/>
                                  </a:gdLst>
                                  <a:ahLst/>
                                  <a:cxnLst>
                                    <a:cxn ang="0">
                                      <a:pos x="T0" y="T1"/>
                                    </a:cxn>
                                    <a:cxn ang="0">
                                      <a:pos x="T2" y="T3"/>
                                    </a:cxn>
                                    <a:cxn ang="0">
                                      <a:pos x="T4" y="T5"/>
                                    </a:cxn>
                                    <a:cxn ang="0">
                                      <a:pos x="T6" y="T7"/>
                                    </a:cxn>
                                    <a:cxn ang="0">
                                      <a:pos x="T8" y="T9"/>
                                    </a:cxn>
                                    <a:cxn ang="0">
                                      <a:pos x="T10" y="T11"/>
                                    </a:cxn>
                                    <a:cxn ang="0">
                                      <a:pos x="T12" y="T13"/>
                                    </a:cxn>
                                  </a:cxnLst>
                                  <a:rect l="0" t="0" r="r" b="b"/>
                                  <a:pathLst>
                                    <a:path w="248" h="207">
                                      <a:moveTo>
                                        <a:pt x="165" y="166"/>
                                      </a:moveTo>
                                      <a:lnTo>
                                        <a:pt x="83" y="166"/>
                                      </a:lnTo>
                                      <a:lnTo>
                                        <a:pt x="83" y="132"/>
                                      </a:lnTo>
                                      <a:lnTo>
                                        <a:pt x="92" y="124"/>
                                      </a:lnTo>
                                      <a:lnTo>
                                        <a:pt x="155" y="124"/>
                                      </a:lnTo>
                                      <a:lnTo>
                                        <a:pt x="165" y="134"/>
                                      </a:lnTo>
                                      <a:lnTo>
                                        <a:pt x="165" y="166"/>
                                      </a:lnTo>
                                      <a:close/>
                                    </a:path>
                                  </a:pathLst>
                                </a:custGeom>
                                <a:grpFill/>
                                <a:ln>
                                  <a:noFill/>
                                </a:ln>
                                <a:extLst>
                                  <a:ext uri="{91240B29-F687-4F45-9708-019B960494DF}">
                                    <a14:hiddenLine xmlns:a14="http://schemas.microsoft.com/office/drawing/2010/main" w="9525">
                                      <a:solidFill>
                                        <a:srgbClr val="000000"/>
                                      </a:solidFill>
                                      <a:round/>
                                      <a:headEnd/>
                                      <a:tailEnd/>
                                    </a14:hiddenLine>
                                  </a:ext>
                                </a:extLst>
                              </wps:spPr>
                              <wps:bodyPr rot="0" vert="horz" wrap="square" lIns="91440" tIns="45720" rIns="91440" bIns="45720" anchor="t" anchorCtr="0" upright="1">
                                <a:noAutofit/>
                              </wps:bodyPr>
                            </wps:wsp>
                            <wps:wsp>
                              <wps:cNvPr id="3452" name="Freeform 24"/>
                              <wps:cNvSpPr>
                                <a:spLocks/>
                              </wps:cNvSpPr>
                              <wps:spPr bwMode="auto">
                                <a:xfrm>
                                  <a:off x="0" y="0"/>
                                  <a:ext cx="248" cy="207"/>
                                </a:xfrm>
                                <a:custGeom>
                                  <a:avLst/>
                                  <a:gdLst>
                                    <a:gd name="T0" fmla="*/ 165 w 248"/>
                                    <a:gd name="T1" fmla="*/ 207 h 207"/>
                                    <a:gd name="T2" fmla="*/ 82 w 248"/>
                                    <a:gd name="T3" fmla="*/ 207 h 207"/>
                                    <a:gd name="T4" fmla="*/ 82 w 248"/>
                                    <a:gd name="T5" fmla="*/ 133 h 207"/>
                                    <a:gd name="T6" fmla="*/ 83 w 248"/>
                                    <a:gd name="T7" fmla="*/ 132 h 207"/>
                                    <a:gd name="T8" fmla="*/ 83 w 248"/>
                                    <a:gd name="T9" fmla="*/ 166 h 207"/>
                                    <a:gd name="T10" fmla="*/ 165 w 248"/>
                                    <a:gd name="T11" fmla="*/ 166 h 207"/>
                                    <a:gd name="T12" fmla="*/ 165 w 248"/>
                                    <a:gd name="T13" fmla="*/ 207 h 207"/>
                                  </a:gdLst>
                                  <a:ahLst/>
                                  <a:cxnLst>
                                    <a:cxn ang="0">
                                      <a:pos x="T0" y="T1"/>
                                    </a:cxn>
                                    <a:cxn ang="0">
                                      <a:pos x="T2" y="T3"/>
                                    </a:cxn>
                                    <a:cxn ang="0">
                                      <a:pos x="T4" y="T5"/>
                                    </a:cxn>
                                    <a:cxn ang="0">
                                      <a:pos x="T6" y="T7"/>
                                    </a:cxn>
                                    <a:cxn ang="0">
                                      <a:pos x="T8" y="T9"/>
                                    </a:cxn>
                                    <a:cxn ang="0">
                                      <a:pos x="T10" y="T11"/>
                                    </a:cxn>
                                    <a:cxn ang="0">
                                      <a:pos x="T12" y="T13"/>
                                    </a:cxn>
                                  </a:cxnLst>
                                  <a:rect l="0" t="0" r="r" b="b"/>
                                  <a:pathLst>
                                    <a:path w="248" h="207">
                                      <a:moveTo>
                                        <a:pt x="165" y="207"/>
                                      </a:moveTo>
                                      <a:lnTo>
                                        <a:pt x="82" y="207"/>
                                      </a:lnTo>
                                      <a:lnTo>
                                        <a:pt x="82" y="133"/>
                                      </a:lnTo>
                                      <a:lnTo>
                                        <a:pt x="83" y="132"/>
                                      </a:lnTo>
                                      <a:lnTo>
                                        <a:pt x="83" y="166"/>
                                      </a:lnTo>
                                      <a:lnTo>
                                        <a:pt x="165" y="166"/>
                                      </a:lnTo>
                                      <a:lnTo>
                                        <a:pt x="165" y="207"/>
                                      </a:lnTo>
                                      <a:close/>
                                    </a:path>
                                  </a:pathLst>
                                </a:custGeom>
                                <a:grpFill/>
                                <a:ln>
                                  <a:noFill/>
                                </a:ln>
                                <a:extLst>
                                  <a:ext uri="{91240B29-F687-4F45-9708-019B960494DF}">
                                    <a14:hiddenLine xmlns:a14="http://schemas.microsoft.com/office/drawing/2010/main" w="9525">
                                      <a:solidFill>
                                        <a:srgbClr val="000000"/>
                                      </a:solidFill>
                                      <a:round/>
                                      <a:headEnd/>
                                      <a:tailEnd/>
                                    </a14:hiddenLine>
                                  </a:ext>
                                </a:extLst>
                              </wps:spPr>
                              <wps:bodyPr rot="0" vert="horz" wrap="square" lIns="91440" tIns="45720" rIns="91440" bIns="45720" anchor="t" anchorCtr="0" upright="1">
                                <a:noAutofit/>
                              </wps:bodyPr>
                            </wps:wsp>
                            <wps:wsp>
                              <wps:cNvPr id="3453" name="Freeform 25"/>
                              <wps:cNvSpPr>
                                <a:spLocks/>
                              </wps:cNvSpPr>
                              <wps:spPr bwMode="auto">
                                <a:xfrm>
                                  <a:off x="0" y="0"/>
                                  <a:ext cx="248" cy="207"/>
                                </a:xfrm>
                                <a:custGeom>
                                  <a:avLst/>
                                  <a:gdLst>
                                    <a:gd name="T0" fmla="*/ 165 w 248"/>
                                    <a:gd name="T1" fmla="*/ 166 h 207"/>
                                    <a:gd name="T2" fmla="*/ 165 w 248"/>
                                    <a:gd name="T3" fmla="*/ 166 h 207"/>
                                    <a:gd name="T4" fmla="*/ 165 w 248"/>
                                    <a:gd name="T5" fmla="*/ 134 h 207"/>
                                    <a:gd name="T6" fmla="*/ 165 w 248"/>
                                    <a:gd name="T7" fmla="*/ 145 h 207"/>
                                    <a:gd name="T8" fmla="*/ 165 w 248"/>
                                    <a:gd name="T9" fmla="*/ 166 h 207"/>
                                  </a:gdLst>
                                  <a:ahLst/>
                                  <a:cxnLst>
                                    <a:cxn ang="0">
                                      <a:pos x="T0" y="T1"/>
                                    </a:cxn>
                                    <a:cxn ang="0">
                                      <a:pos x="T2" y="T3"/>
                                    </a:cxn>
                                    <a:cxn ang="0">
                                      <a:pos x="T4" y="T5"/>
                                    </a:cxn>
                                    <a:cxn ang="0">
                                      <a:pos x="T6" y="T7"/>
                                    </a:cxn>
                                    <a:cxn ang="0">
                                      <a:pos x="T8" y="T9"/>
                                    </a:cxn>
                                  </a:cxnLst>
                                  <a:rect l="0" t="0" r="r" b="b"/>
                                  <a:pathLst>
                                    <a:path w="248" h="207">
                                      <a:moveTo>
                                        <a:pt x="165" y="166"/>
                                      </a:moveTo>
                                      <a:lnTo>
                                        <a:pt x="165" y="166"/>
                                      </a:lnTo>
                                      <a:lnTo>
                                        <a:pt x="165" y="134"/>
                                      </a:lnTo>
                                      <a:lnTo>
                                        <a:pt x="165" y="145"/>
                                      </a:lnTo>
                                      <a:lnTo>
                                        <a:pt x="165" y="166"/>
                                      </a:lnTo>
                                      <a:close/>
                                    </a:path>
                                  </a:pathLst>
                                </a:custGeom>
                                <a:grpFill/>
                                <a:ln>
                                  <a:noFill/>
                                </a:ln>
                                <a:extLst>
                                  <a:ext uri="{91240B29-F687-4F45-9708-019B960494DF}">
                                    <a14:hiddenLine xmlns:a14="http://schemas.microsoft.com/office/drawing/2010/main" w="9525">
                                      <a:solidFill>
                                        <a:srgbClr val="000000"/>
                                      </a:solidFill>
                                      <a:round/>
                                      <a:headEnd/>
                                      <a:tailEnd/>
                                    </a14:hiddenLine>
                                  </a:ext>
                                </a:extLst>
                              </wps:spPr>
                              <wps:bodyPr rot="0" vert="horz" wrap="square" lIns="91440" tIns="45720" rIns="91440" bIns="45720" anchor="t" anchorCtr="0" upright="1">
                                <a:noAutofit/>
                              </wps:bodyPr>
                            </wps:wsp>
                          </wpg:wgp>
                        </a:graphicData>
                      </a:graphic>
                    </wp:inline>
                  </w:drawing>
                </mc:Choice>
                <mc:Fallback>
                  <w:pict>
                    <v:group w14:anchorId="23038EEB" id="Group 3443" o:spid="_x0000_s1026" style="width:11.65pt;height:10.05pt;mso-position-horizontal-relative:char;mso-position-vertical-relative:line" coordsize="248,207"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">
                      <o:lock v:ext="edit" aspectratio="t"/>
                      <v:shape id="Freeform 16" o:spid="_x0000_s1027" style="position:absolute;width:248;height:207;visibility:visible;mso-wrap-style:square;v-text-anchor:top" coordsize="248,207"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" path="m176,42r-23,l144,32r,-23l153,r23,l185,9r,23l176,42xe" filled="f" stroked="f">
                        <v:path arrowok="t" o:connecttype="custom" o:connectlocs="176,42;153,42;144,32;144,9;153,0;176,0;185,9;185,32;176,42" o:connectangles="0,0,0,0,0,0,0,0,0"/>
                      </v:shape>
                      <v:shape id="Freeform 17" o:spid="_x0000_s1028" style="position:absolute;width:248;height:207;visibility:visible;mso-wrap-style:square;v-text-anchor:top" coordsize="248,207"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" path="m94,42r-23,l62,33r,-23l71,,94,r10,10l104,33,94,42xe" filled="f" stroked="f">
                        <v:path arrowok="t" o:connecttype="custom" o:connectlocs="94,42;71,42;62,33;62,10;71,0;94,0;104,10;104,33;94,42" o:connectangles="0,0,0,0,0,0,0,0,0"/>
                      </v:shape>
                      <v:shape id="Freeform 18" o:spid="_x0000_s1029" style="position:absolute;width:248;height:207;visibility:visible;mso-wrap-style:square;v-text-anchor:top" coordsize="248,207"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" path="m52,83r-23,l20,74r,-23l29,42r23,l62,51r,23l52,83xe" filled="f" stroked="f">
                        <v:path arrowok="t" o:connecttype="custom" o:connectlocs="52,83;29,83;20,74;20,51;29,42;52,42;62,51;62,74;52,83" o:connectangles="0,0,0,0,0,0,0,0,0"/>
                      </v:shape>
                      <v:shape id="Freeform 19" o:spid="_x0000_s1030" style="position:absolute;width:248;height:207;visibility:visible;mso-wrap-style:square;v-text-anchor:top" coordsize="248,207"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" path="m218,83r-23,l185,74r,-23l195,42r23,l227,51r,23l218,83xe" filled="f" stroked="f">
                        <v:path arrowok="t" o:connecttype="custom" o:connectlocs="218,83;195,83;185,74;185,51;195,42;218,42;227,51;227,74;218,83" o:connectangles="0,0,0,0,0,0,0,0,0"/>
                      </v:shape>
                      <v:shape id="Freeform 20" o:spid="_x0000_s1031" style="position:absolute;width:248;height:207;visibility:visible;mso-wrap-style:square;v-text-anchor:top" coordsize="248,207"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" path="m135,104r-23,l102,94r,-23l112,62r23,l144,71r,23l135,104xe" filled="f" stroked="f">
                        <v:path arrowok="t" o:connecttype="custom" o:connectlocs="135,104;112,104;102,94;102,71;112,62;135,62;144,71;144,94;135,104" o:connectangles="0,0,0,0,0,0,0,0,0"/>
                      </v:shape>
                      <v:shape id="Freeform 21" o:spid="_x0000_s1032" style="position:absolute;width:248;height:207;visibility:visible;mso-wrap-style:square;v-text-anchor:top" coordsize="248,207"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" path="m82,166l,166,,113r9,-9l73,104r9,9l83,124r,8l82,133r,33xe" filled="f" stroked="f">
                        <v:path arrowok="t" o:connecttype="custom" o:connectlocs="82,166;0,166;0,113;9,104;73,104;82,113;83,124;83,132;82,133;82,166" o:connectangles="0,0,0,0,0,0,0,0,0,0"/>
                      </v:shape>
                      <v:shape id="Freeform 22" o:spid="_x0000_s1033" style="position:absolute;width:248;height:207;visibility:visible;mso-wrap-style:square;v-text-anchor:top" coordsize="248,207"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" path="m248,166r-83,l165,145r,-11l165,113r9,-9l238,104r10,9l248,166xe" filled="f" stroked="f">
                        <v:path arrowok="t" o:connecttype="custom" o:connectlocs="248,166;165,166;165,145;165,134;165,113;174,104;238,104;248,113;248,166" o:connectangles="0,0,0,0,0,0,0,0,0"/>
                      </v:shape>
                      <v:shape id="Freeform 23" o:spid="_x0000_s1034" style="position:absolute;width:248;height:207;visibility:visible;mso-wrap-style:square;v-text-anchor:top" coordsize="248,207"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" path="m165,166r-82,l83,132r9,-8l155,124r10,10l165,166xe" filled="f" stroked="f">
                        <v:path arrowok="t" o:connecttype="custom" o:connectlocs="165,166;83,166;83,132;92,124;155,124;165,134;165,166" o:connectangles="0,0,0,0,0,0,0"/>
                      </v:shape>
                      <v:shape id="Freeform 24" o:spid="_x0000_s1035" style="position:absolute;width:248;height:207;visibility:visible;mso-wrap-style:square;v-text-anchor:top" coordsize="248,207"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" path="m165,207r-83,l82,133r1,-1l83,166r82,l165,207xe" filled="f" stroked="f">
                        <v:path arrowok="t" o:connecttype="custom" o:connectlocs="165,207;82,207;82,133;83,132;83,166;165,166;165,207" o:connectangles="0,0,0,0,0,0,0"/>
                      </v:shape>
                      <v:shape id="Freeform 25" o:spid="_x0000_s1036" style="position:absolute;width:248;height:207;visibility:visible;mso-wrap-style:square;v-text-anchor:top" coordsize="248,207"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" path="m165,166r,l165,134r,11l165,166xe" filled="f" stroked="f">
                        <v:path arrowok="t" o:connecttype="custom" o:connectlocs="165,166;165,166;165,134;165,145;165,166" o:connectangles="0,0,0,0,0"/>
                      </v:shape>
                      <w10:anchorlock/>
                    </v:group>
                  </w:pict>
                </mc:Fallback>
              </mc:AlternateContent>
            </w:r>
            <w:r w:rsidR="00273B17" w:rsidRPr="009B5FD0">
              <w:rPr>
                <w:noProof/>
              </w:rPr>
              <w:t xml:space="preserve"> </w:t>
            </w:r>
            <w:r w:rsidRPr="009B5FD0">
              <w:rPr>
                <w:rFonts w:cs="Arial"/>
                <w:noProof/>
                <w:lang w:eastAsia="zh-TW"/>
              </w:rPr>
              <mc:AlternateContent>
                <mc:Choice Requires="wpg">
                  <w:drawing>
                    <wp:inline distT="0" distB="0" distL="0" distR="0" wp14:anchorId="612D2294" wp14:editId="1B947CA8">
                      <wp:extent cx="155341" cy="102311"/>
                      <wp:effectExtent l="0" t="0" r="0" b="0"/>
                      <wp:docPr id="3454" name="Group 3454"/>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bwMode="auto">
                              <a:xfrm>
                                <a:off x="0" y="0"/>
                                <a:ext cx="155341" cy="102311"/>
                                <a:chOff x="0" y="0"/>
                                <a:chExt cx="248" cy="166"/>
                              </a:xfrm>
                              <a:solidFill>
                                <a:srgbClr val="DB3F30"/>
                              </a:solidFill>
                            </wpg:grpSpPr>
                            <wps:wsp>
                              <wps:cNvPr id="3455" name="Freeform 72"/>
                              <wps:cNvSpPr>
                                <a:spLocks/>
                              </wps:cNvSpPr>
                              <wps:spPr bwMode="auto">
                                <a:xfrm>
                                  <a:off x="0" y="0"/>
                                  <a:ext cx="248" cy="166"/>
                                </a:xfrm>
                                <a:custGeom>
                                  <a:avLst/>
                                  <a:gdLst>
                                    <a:gd name="T0" fmla="*/ 32 w 248"/>
                                    <a:gd name="T1" fmla="*/ 42 h 166"/>
                                    <a:gd name="T2" fmla="*/ 9 w 248"/>
                                    <a:gd name="T3" fmla="*/ 42 h 166"/>
                                    <a:gd name="T4" fmla="*/ 0 w 248"/>
                                    <a:gd name="T5" fmla="*/ 32 h 166"/>
                                    <a:gd name="T6" fmla="*/ 0 w 248"/>
                                    <a:gd name="T7" fmla="*/ 9 h 166"/>
                                    <a:gd name="T8" fmla="*/ 9 w 248"/>
                                    <a:gd name="T9" fmla="*/ 0 h 166"/>
                                    <a:gd name="T10" fmla="*/ 32 w 248"/>
                                    <a:gd name="T11" fmla="*/ 0 h 166"/>
                                    <a:gd name="T12" fmla="*/ 42 w 248"/>
                                    <a:gd name="T13" fmla="*/ 9 h 166"/>
                                    <a:gd name="T14" fmla="*/ 42 w 248"/>
                                    <a:gd name="T15" fmla="*/ 32 h 166"/>
                                    <a:gd name="T16" fmla="*/ 32 w 248"/>
                                    <a:gd name="T17" fmla="*/ 42 h 166"/>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Lst>
                                  <a:rect l="0" t="0" r="r" b="b"/>
                                  <a:pathLst>
                                    <a:path w="248" h="166">
                                      <a:moveTo>
                                        <a:pt x="32" y="42"/>
                                      </a:moveTo>
                                      <a:lnTo>
                                        <a:pt x="9" y="42"/>
                                      </a:lnTo>
                                      <a:lnTo>
                                        <a:pt x="0" y="32"/>
                                      </a:lnTo>
                                      <a:lnTo>
                                        <a:pt x="0" y="9"/>
                                      </a:lnTo>
                                      <a:lnTo>
                                        <a:pt x="9" y="0"/>
                                      </a:lnTo>
                                      <a:lnTo>
                                        <a:pt x="32" y="0"/>
                                      </a:lnTo>
                                      <a:lnTo>
                                        <a:pt x="42" y="9"/>
                                      </a:lnTo>
                                      <a:lnTo>
                                        <a:pt x="42" y="32"/>
                                      </a:lnTo>
                                      <a:lnTo>
                                        <a:pt x="32" y="42"/>
                                      </a:lnTo>
                                      <a:close/>
                                    </a:path>
                                  </a:pathLst>
                                </a:custGeom>
                                <a:grpFill/>
                                <a:ln>
                                  <a:noFill/>
                                </a:ln>
                                <a:extLst>
                                  <a:ext uri="{91240B29-F687-4F45-9708-019B960494DF}">
                                    <a14:hiddenLine xmlns:a14="http://schemas.microsoft.com/office/drawing/2010/main" w="9525">
                                      <a:solidFill>
                                        <a:srgbClr val="000000"/>
                                      </a:solidFill>
                                      <a:round/>
                                      <a:headEnd/>
                                      <a:tailEnd/>
                                    </a14:hiddenLine>
                                  </a:ext>
                                </a:extLst>
                              </wps:spPr>
                              <wps:bodyPr rot="0" vert="horz" wrap="square" lIns="91440" tIns="45720" rIns="91440" bIns="45720" anchor="t" anchorCtr="0" upright="1">
                                <a:noAutofit/>
                              </wps:bodyPr>
                            </wps:wsp>
                            <wps:wsp>
                              <wps:cNvPr id="3456" name="Freeform 73"/>
                              <wps:cNvSpPr>
                                <a:spLocks/>
                              </wps:cNvSpPr>
                              <wps:spPr bwMode="auto">
                                <a:xfrm>
                                  <a:off x="0" y="0"/>
                                  <a:ext cx="248" cy="166"/>
                                </a:xfrm>
                                <a:custGeom>
                                  <a:avLst/>
                                  <a:gdLst>
                                    <a:gd name="T0" fmla="*/ 239 w 248"/>
                                    <a:gd name="T1" fmla="*/ 42 h 166"/>
                                    <a:gd name="T2" fmla="*/ 216 w 248"/>
                                    <a:gd name="T3" fmla="*/ 42 h 166"/>
                                    <a:gd name="T4" fmla="*/ 207 w 248"/>
                                    <a:gd name="T5" fmla="*/ 32 h 166"/>
                                    <a:gd name="T6" fmla="*/ 207 w 248"/>
                                    <a:gd name="T7" fmla="*/ 9 h 166"/>
                                    <a:gd name="T8" fmla="*/ 216 w 248"/>
                                    <a:gd name="T9" fmla="*/ 0 h 166"/>
                                    <a:gd name="T10" fmla="*/ 239 w 248"/>
                                    <a:gd name="T11" fmla="*/ 0 h 166"/>
                                    <a:gd name="T12" fmla="*/ 248 w 248"/>
                                    <a:gd name="T13" fmla="*/ 9 h 166"/>
                                    <a:gd name="T14" fmla="*/ 248 w 248"/>
                                    <a:gd name="T15" fmla="*/ 32 h 166"/>
                                    <a:gd name="T16" fmla="*/ 239 w 248"/>
                                    <a:gd name="T17" fmla="*/ 42 h 166"/>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Lst>
                                  <a:rect l="0" t="0" r="r" b="b"/>
                                  <a:pathLst>
                                    <a:path w="248" h="166">
                                      <a:moveTo>
                                        <a:pt x="239" y="42"/>
                                      </a:moveTo>
                                      <a:lnTo>
                                        <a:pt x="216" y="42"/>
                                      </a:lnTo>
                                      <a:lnTo>
                                        <a:pt x="207" y="32"/>
                                      </a:lnTo>
                                      <a:lnTo>
                                        <a:pt x="207" y="9"/>
                                      </a:lnTo>
                                      <a:lnTo>
                                        <a:pt x="216" y="0"/>
                                      </a:lnTo>
                                      <a:lnTo>
                                        <a:pt x="239" y="0"/>
                                      </a:lnTo>
                                      <a:lnTo>
                                        <a:pt x="248" y="9"/>
                                      </a:lnTo>
                                      <a:lnTo>
                                        <a:pt x="248" y="32"/>
                                      </a:lnTo>
                                      <a:lnTo>
                                        <a:pt x="239" y="42"/>
                                      </a:lnTo>
                                      <a:close/>
                                    </a:path>
                                  </a:pathLst>
                                </a:custGeom>
                                <a:grpFill/>
                                <a:ln>
                                  <a:noFill/>
                                </a:ln>
                                <a:extLst>
                                  <a:ext uri="{91240B29-F687-4F45-9708-019B960494DF}">
                                    <a14:hiddenLine xmlns:a14="http://schemas.microsoft.com/office/drawing/2010/main" w="9525">
                                      <a:solidFill>
                                        <a:srgbClr val="000000"/>
                                      </a:solidFill>
                                      <a:round/>
                                      <a:headEnd/>
                                      <a:tailEnd/>
                                    </a14:hiddenLine>
                                  </a:ext>
                                </a:extLst>
                              </wps:spPr>
                              <wps:bodyPr rot="0" vert="horz" wrap="square" lIns="91440" tIns="45720" rIns="91440" bIns="45720" anchor="t" anchorCtr="0" upright="1">
                                <a:noAutofit/>
                              </wps:bodyPr>
                            </wps:wsp>
                            <wps:wsp>
                              <wps:cNvPr id="3457" name="Freeform 74"/>
                              <wps:cNvSpPr>
                                <a:spLocks/>
                              </wps:cNvSpPr>
                              <wps:spPr bwMode="auto">
                                <a:xfrm>
                                  <a:off x="0" y="0"/>
                                  <a:ext cx="248" cy="166"/>
                                </a:xfrm>
                                <a:custGeom>
                                  <a:avLst/>
                                  <a:gdLst>
                                    <a:gd name="T0" fmla="*/ 123 w 248"/>
                                    <a:gd name="T1" fmla="*/ 105 h 166"/>
                                    <a:gd name="T2" fmla="*/ 9 w 248"/>
                                    <a:gd name="T3" fmla="*/ 105 h 166"/>
                                    <a:gd name="T4" fmla="*/ 0 w 248"/>
                                    <a:gd name="T5" fmla="*/ 95 h 166"/>
                                    <a:gd name="T6" fmla="*/ 0 w 248"/>
                                    <a:gd name="T7" fmla="*/ 72 h 166"/>
                                    <a:gd name="T8" fmla="*/ 8 w 248"/>
                                    <a:gd name="T9" fmla="*/ 63 h 166"/>
                                    <a:gd name="T10" fmla="*/ 227 w 248"/>
                                    <a:gd name="T11" fmla="*/ 63 h 166"/>
                                    <a:gd name="T12" fmla="*/ 239 w 248"/>
                                    <a:gd name="T13" fmla="*/ 63 h 166"/>
                                    <a:gd name="T14" fmla="*/ 248 w 248"/>
                                    <a:gd name="T15" fmla="*/ 72 h 166"/>
                                    <a:gd name="T16" fmla="*/ 248 w 248"/>
                                    <a:gd name="T17" fmla="*/ 95 h 166"/>
                                    <a:gd name="T18" fmla="*/ 240 w 248"/>
                                    <a:gd name="T19" fmla="*/ 104 h 166"/>
                                    <a:gd name="T20" fmla="*/ 123 w 248"/>
                                    <a:gd name="T21" fmla="*/ 104 h 166"/>
                                    <a:gd name="T22" fmla="*/ 123 w 248"/>
                                    <a:gd name="T23" fmla="*/ 105 h 166"/>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Lst>
                                  <a:rect l="0" t="0" r="r" b="b"/>
                                  <a:pathLst>
                                    <a:path w="248" h="166">
                                      <a:moveTo>
                                        <a:pt x="123" y="105"/>
                                      </a:moveTo>
                                      <a:lnTo>
                                        <a:pt x="9" y="105"/>
                                      </a:lnTo>
                                      <a:lnTo>
                                        <a:pt x="0" y="95"/>
                                      </a:lnTo>
                                      <a:lnTo>
                                        <a:pt x="0" y="72"/>
                                      </a:lnTo>
                                      <a:lnTo>
                                        <a:pt x="8" y="63"/>
                                      </a:lnTo>
                                      <a:lnTo>
                                        <a:pt x="227" y="63"/>
                                      </a:lnTo>
                                      <a:lnTo>
                                        <a:pt x="239" y="63"/>
                                      </a:lnTo>
                                      <a:lnTo>
                                        <a:pt x="248" y="72"/>
                                      </a:lnTo>
                                      <a:lnTo>
                                        <a:pt x="248" y="95"/>
                                      </a:lnTo>
                                      <a:lnTo>
                                        <a:pt x="240" y="104"/>
                                      </a:lnTo>
                                      <a:lnTo>
                                        <a:pt x="123" y="104"/>
                                      </a:lnTo>
                                      <a:lnTo>
                                        <a:pt x="123" y="105"/>
                                      </a:lnTo>
                                      <a:close/>
                                    </a:path>
                                  </a:pathLst>
                                </a:custGeom>
                                <a:grpFill/>
                                <a:ln>
                                  <a:noFill/>
                                </a:ln>
                                <a:extLst>
                                  <a:ext uri="{91240B29-F687-4F45-9708-019B960494DF}">
                                    <a14:hiddenLine xmlns:a14="http://schemas.microsoft.com/office/drawing/2010/main" w="9525">
                                      <a:solidFill>
                                        <a:srgbClr val="000000"/>
                                      </a:solidFill>
                                      <a:round/>
                                      <a:headEnd/>
                                      <a:tailEnd/>
                                    </a14:hiddenLine>
                                  </a:ext>
                                </a:extLst>
                              </wps:spPr>
                              <wps:bodyPr rot="0" vert="horz" wrap="square" lIns="91440" tIns="45720" rIns="91440" bIns="45720" anchor="t" anchorCtr="0" upright="1">
                                <a:noAutofit/>
                              </wps:bodyPr>
                            </wps:wsp>
                            <wps:wsp>
                              <wps:cNvPr id="3458" name="Freeform 75"/>
                              <wps:cNvSpPr>
                                <a:spLocks/>
                              </wps:cNvSpPr>
                              <wps:spPr bwMode="auto">
                                <a:xfrm>
                                  <a:off x="0" y="0"/>
                                  <a:ext cx="248" cy="166"/>
                                </a:xfrm>
                                <a:custGeom>
                                  <a:avLst/>
                                  <a:gdLst>
                                    <a:gd name="T0" fmla="*/ 240 w 248"/>
                                    <a:gd name="T1" fmla="*/ 105 h 166"/>
                                    <a:gd name="T2" fmla="*/ 124 w 248"/>
                                    <a:gd name="T3" fmla="*/ 105 h 166"/>
                                    <a:gd name="T4" fmla="*/ 123 w 248"/>
                                    <a:gd name="T5" fmla="*/ 104 h 166"/>
                                    <a:gd name="T6" fmla="*/ 240 w 248"/>
                                    <a:gd name="T7" fmla="*/ 104 h 166"/>
                                    <a:gd name="T8" fmla="*/ 240 w 248"/>
                                    <a:gd name="T9" fmla="*/ 105 h 166"/>
                                  </a:gdLst>
                                  <a:ahLst/>
                                  <a:cxnLst>
                                    <a:cxn ang="0">
                                      <a:pos x="T0" y="T1"/>
                                    </a:cxn>
                                    <a:cxn ang="0">
                                      <a:pos x="T2" y="T3"/>
                                    </a:cxn>
                                    <a:cxn ang="0">
                                      <a:pos x="T4" y="T5"/>
                                    </a:cxn>
                                    <a:cxn ang="0">
                                      <a:pos x="T6" y="T7"/>
                                    </a:cxn>
                                    <a:cxn ang="0">
                                      <a:pos x="T8" y="T9"/>
                                    </a:cxn>
                                  </a:cxnLst>
                                  <a:rect l="0" t="0" r="r" b="b"/>
                                  <a:pathLst>
                                    <a:path w="248" h="166">
                                      <a:moveTo>
                                        <a:pt x="240" y="105"/>
                                      </a:moveTo>
                                      <a:lnTo>
                                        <a:pt x="124" y="105"/>
                                      </a:lnTo>
                                      <a:lnTo>
                                        <a:pt x="123" y="104"/>
                                      </a:lnTo>
                                      <a:lnTo>
                                        <a:pt x="240" y="104"/>
                                      </a:lnTo>
                                      <a:lnTo>
                                        <a:pt x="240" y="105"/>
                                      </a:lnTo>
                                      <a:close/>
                                    </a:path>
                                  </a:pathLst>
                                </a:custGeom>
                                <a:grpFill/>
                                <a:ln>
                                  <a:noFill/>
                                </a:ln>
                                <a:extLst>
                                  <a:ext uri="{91240B29-F687-4F45-9708-019B960494DF}">
                                    <a14:hiddenLine xmlns:a14="http://schemas.microsoft.com/office/drawing/2010/main" w="9525">
                                      <a:solidFill>
                                        <a:srgbClr val="000000"/>
                                      </a:solidFill>
                                      <a:round/>
                                      <a:headEnd/>
                                      <a:tailEnd/>
                                    </a14:hiddenLine>
                                  </a:ext>
                                </a:extLst>
                              </wps:spPr>
                              <wps:bodyPr rot="0" vert="horz" wrap="square" lIns="91440" tIns="45720" rIns="91440" bIns="45720" anchor="t" anchorCtr="0" upright="1">
                                <a:noAutofit/>
                              </wps:bodyPr>
                            </wps:wsp>
                            <wps:wsp>
                              <wps:cNvPr id="3459" name="Freeform 76"/>
                              <wps:cNvSpPr>
                                <a:spLocks/>
                              </wps:cNvSpPr>
                              <wps:spPr bwMode="auto">
                                <a:xfrm>
                                  <a:off x="0" y="0"/>
                                  <a:ext cx="248" cy="166"/>
                                </a:xfrm>
                                <a:custGeom>
                                  <a:avLst/>
                                  <a:gdLst>
                                    <a:gd name="T0" fmla="*/ 165 w 248"/>
                                    <a:gd name="T1" fmla="*/ 166 h 166"/>
                                    <a:gd name="T2" fmla="*/ 84 w 248"/>
                                    <a:gd name="T3" fmla="*/ 166 h 166"/>
                                    <a:gd name="T4" fmla="*/ 123 w 248"/>
                                    <a:gd name="T5" fmla="*/ 105 h 166"/>
                                    <a:gd name="T6" fmla="*/ 124 w 248"/>
                                    <a:gd name="T7" fmla="*/ 105 h 166"/>
                                    <a:gd name="T8" fmla="*/ 165 w 248"/>
                                    <a:gd name="T9" fmla="*/ 166 h 166"/>
                                  </a:gdLst>
                                  <a:ahLst/>
                                  <a:cxnLst>
                                    <a:cxn ang="0">
                                      <a:pos x="T0" y="T1"/>
                                    </a:cxn>
                                    <a:cxn ang="0">
                                      <a:pos x="T2" y="T3"/>
                                    </a:cxn>
                                    <a:cxn ang="0">
                                      <a:pos x="T4" y="T5"/>
                                    </a:cxn>
                                    <a:cxn ang="0">
                                      <a:pos x="T6" y="T7"/>
                                    </a:cxn>
                                    <a:cxn ang="0">
                                      <a:pos x="T8" y="T9"/>
                                    </a:cxn>
                                  </a:cxnLst>
                                  <a:rect l="0" t="0" r="r" b="b"/>
                                  <a:pathLst>
                                    <a:path w="248" h="166">
                                      <a:moveTo>
                                        <a:pt x="165" y="166"/>
                                      </a:moveTo>
                                      <a:lnTo>
                                        <a:pt x="84" y="166"/>
                                      </a:lnTo>
                                      <a:lnTo>
                                        <a:pt x="123" y="105"/>
                                      </a:lnTo>
                                      <a:lnTo>
                                        <a:pt x="124" y="105"/>
                                      </a:lnTo>
                                      <a:lnTo>
                                        <a:pt x="165" y="166"/>
                                      </a:lnTo>
                                      <a:close/>
                                    </a:path>
                                  </a:pathLst>
                                </a:custGeom>
                                <a:grpFill/>
                                <a:ln>
                                  <a:noFill/>
                                </a:ln>
                                <a:extLst>
                                  <a:ext uri="{91240B29-F687-4F45-9708-019B960494DF}">
                                    <a14:hiddenLine xmlns:a14="http://schemas.microsoft.com/office/drawing/2010/main" w="9525">
                                      <a:solidFill>
                                        <a:srgbClr val="000000"/>
                                      </a:solidFill>
                                      <a:round/>
                                      <a:headEnd/>
                                      <a:tailEnd/>
                                    </a14:hiddenLine>
                                  </a:ext>
                                </a:extLst>
                              </wps:spPr>
                              <wps:bodyPr rot="0" vert="horz" wrap="square" lIns="91440" tIns="45720" rIns="91440" bIns="45720" anchor="t" anchorCtr="0" upright="1">
                                <a:noAutofit/>
                              </wps:bodyPr>
                            </wps:wsp>
                          </wpg:wgp>
                        </a:graphicData>
                      </a:graphic>
                    </wp:inline>
                  </w:drawing>
                </mc:Choice>
                <mc:Fallback>
                  <w:pict>
                    <v:group w14:anchorId="2A8DBF11" id="Group 3454" o:spid="_x0000_s1026" style="width:12.25pt;height:8.05pt;mso-position-horizontal-relative:char;mso-position-vertical-relative:line" coordsize="248,166"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">
                      <v:shape id="Freeform 72" o:spid="_x0000_s1027" style="position:absolute;width:248;height:166;visibility:visible;mso-wrap-style:square;v-text-anchor:top" coordsize="248,166"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" path="m32,42l9,42,,32,,9,9,,32,,42,9r,23l32,42xe" filled="f" stroked="f">
                        <v:path arrowok="t" o:connecttype="custom" o:connectlocs="32,42;9,42;0,32;0,9;9,0;32,0;42,9;42,32;32,42" o:connectangles="0,0,0,0,0,0,0,0,0"/>
                      </v:shape>
                      <v:shape id="Freeform 73" o:spid="_x0000_s1028" style="position:absolute;width:248;height:166;visibility:visible;mso-wrap-style:square;v-text-anchor:top" coordsize="248,166"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" path="m239,42r-23,l207,32r,-23l216,r23,l248,9r,23l239,42xe" filled="f" stroked="f">
                        <v:path arrowok="t" o:connecttype="custom" o:connectlocs="239,42;216,42;207,32;207,9;216,0;239,0;248,9;248,32;239,42" o:connectangles="0,0,0,0,0,0,0,0,0"/>
                      </v:shape>
                      <v:shape id="Freeform 74" o:spid="_x0000_s1029" style="position:absolute;width:248;height:166;visibility:visible;mso-wrap-style:square;v-text-anchor:top" coordsize="248,166"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" path="m123,105l9,105,,95,,72,8,63r219,l239,63r9,9l248,95r-8,9l123,104r,1xe" filled="f" stroked="f">
                        <v:path arrowok="t" o:connecttype="custom" o:connectlocs="123,105;9,105;0,95;0,72;8,63;227,63;239,63;248,72;248,95;240,104;123,104;123,105" o:connectangles="0,0,0,0,0,0,0,0,0,0,0,0"/>
                      </v:shape>
                      <v:shape id="Freeform 75" o:spid="_x0000_s1030" style="position:absolute;width:248;height:166;visibility:visible;mso-wrap-style:square;v-text-anchor:top" coordsize="248,166"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" path="m240,105r-116,l123,104r117,l240,105xe" filled="f" stroked="f">
                        <v:path arrowok="t" o:connecttype="custom" o:connectlocs="240,105;124,105;123,104;240,104;240,105" o:connectangles="0,0,0,0,0"/>
                      </v:shape>
                      <v:shape id="Freeform 76" o:spid="_x0000_s1031" style="position:absolute;width:248;height:166;visibility:visible;mso-wrap-style:square;v-text-anchor:top" coordsize="248,166"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" path="m165,166r-81,l123,105r1,l165,166xe" filled="f" stroked="f">
                        <v:path arrowok="t" o:connecttype="custom" o:connectlocs="165,166;84,166;123,105;124,105;165,166" o:connectangles="0,0,0,0,0"/>
                      </v:shape>
                      <w10:anchorlock/>
                    </v:group>
                  </w:pict>
                </mc:Fallback>
              </mc:AlternateContent>
            </w:r>
            <w:r w:rsidR="00273B17" w:rsidRPr="009B5FD0">
              <w:rPr>
                <w:noProof/>
              </w:rPr>
              <w:t xml:space="preserve"> </w:t>
            </w:r>
            <w:r w:rsidRPr="009B5FD0">
              <w:rPr>
                <w:rFonts w:cs="Arial"/>
                <w:noProof/>
                <w:lang w:eastAsia="zh-TW"/>
              </w:rPr>
              <mc:AlternateContent>
                <mc:Choice Requires="wpg">
                  <w:drawing>
                    <wp:inline distT="0" distB="0" distL="0" distR="0" wp14:anchorId="2A7EFA4C" wp14:editId="6454F11A">
                      <wp:extent cx="140677" cy="148741"/>
                      <wp:effectExtent l="0" t="0" r="12065" b="3810"/>
                      <wp:docPr id="3460" name="Group 3460"/>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bwMode="auto">
                              <a:xfrm>
                                <a:off x="0" y="0"/>
                                <a:ext cx="140677" cy="148741"/>
                                <a:chOff x="0" y="0"/>
                                <a:chExt cx="246" cy="246"/>
                              </a:xfrm>
                              <a:solidFill>
                                <a:srgbClr val="DB3F30"/>
                              </a:solidFill>
                            </wpg:grpSpPr>
                            <wps:wsp>
                              <wps:cNvPr id="3461" name="Freeform 27"/>
                              <wps:cNvSpPr>
                                <a:spLocks/>
                              </wps:cNvSpPr>
                              <wps:spPr bwMode="auto">
                                <a:xfrm>
                                  <a:off x="0" y="0"/>
                                  <a:ext cx="246" cy="246"/>
                                </a:xfrm>
                                <a:custGeom>
                                  <a:avLst/>
                                  <a:gdLst>
                                    <a:gd name="T0" fmla="*/ 86 w 246"/>
                                    <a:gd name="T1" fmla="*/ 154 h 246"/>
                                    <a:gd name="T2" fmla="*/ 58 w 246"/>
                                    <a:gd name="T3" fmla="*/ 154 h 246"/>
                                    <a:gd name="T4" fmla="*/ 39 w 246"/>
                                    <a:gd name="T5" fmla="*/ 146 h 246"/>
                                    <a:gd name="T6" fmla="*/ 22 w 246"/>
                                    <a:gd name="T7" fmla="*/ 133 h 246"/>
                                    <a:gd name="T8" fmla="*/ 10 w 246"/>
                                    <a:gd name="T9" fmla="*/ 115 h 246"/>
                                    <a:gd name="T10" fmla="*/ 2 w 246"/>
                                    <a:gd name="T11" fmla="*/ 93 h 246"/>
                                    <a:gd name="T12" fmla="*/ 0 w 246"/>
                                    <a:gd name="T13" fmla="*/ 68 h 246"/>
                                    <a:gd name="T14" fmla="*/ 4 w 246"/>
                                    <a:gd name="T15" fmla="*/ 49 h 246"/>
                                    <a:gd name="T16" fmla="*/ 14 w 246"/>
                                    <a:gd name="T17" fmla="*/ 32 h 246"/>
                                    <a:gd name="T18" fmla="*/ 28 w 246"/>
                                    <a:gd name="T19" fmla="*/ 18 h 246"/>
                                    <a:gd name="T20" fmla="*/ 46 w 246"/>
                                    <a:gd name="T21" fmla="*/ 7 h 246"/>
                                    <a:gd name="T22" fmla="*/ 70 w 246"/>
                                    <a:gd name="T23" fmla="*/ 1 h 246"/>
                                    <a:gd name="T24" fmla="*/ 97 w 246"/>
                                    <a:gd name="T25" fmla="*/ 0 h 246"/>
                                    <a:gd name="T26" fmla="*/ 116 w 246"/>
                                    <a:gd name="T27" fmla="*/ 7 h 246"/>
                                    <a:gd name="T28" fmla="*/ 132 w 246"/>
                                    <a:gd name="T29" fmla="*/ 18 h 246"/>
                                    <a:gd name="T30" fmla="*/ 133 w 246"/>
                                    <a:gd name="T31" fmla="*/ 19 h 246"/>
                                    <a:gd name="T32" fmla="*/ 133 w 246"/>
                                    <a:gd name="T33" fmla="*/ 20 h 246"/>
                                    <a:gd name="T34" fmla="*/ 137 w 246"/>
                                    <a:gd name="T35" fmla="*/ 23 h 246"/>
                                    <a:gd name="T36" fmla="*/ 139 w 246"/>
                                    <a:gd name="T37" fmla="*/ 27 h 246"/>
                                    <a:gd name="T38" fmla="*/ 139 w 246"/>
                                    <a:gd name="T39" fmla="*/ 32 h 246"/>
                                    <a:gd name="T40" fmla="*/ 79 w 246"/>
                                    <a:gd name="T41" fmla="*/ 32 h 246"/>
                                    <a:gd name="T42" fmla="*/ 73 w 246"/>
                                    <a:gd name="T43" fmla="*/ 33 h 246"/>
                                    <a:gd name="T44" fmla="*/ 54 w 246"/>
                                    <a:gd name="T45" fmla="*/ 41 h 246"/>
                                    <a:gd name="T46" fmla="*/ 40 w 246"/>
                                    <a:gd name="T47" fmla="*/ 58 h 246"/>
                                    <a:gd name="T48" fmla="*/ 35 w 246"/>
                                    <a:gd name="T49" fmla="*/ 80 h 246"/>
                                    <a:gd name="T50" fmla="*/ 42 w 246"/>
                                    <a:gd name="T51" fmla="*/ 101 h 246"/>
                                    <a:gd name="T52" fmla="*/ 58 w 246"/>
                                    <a:gd name="T53" fmla="*/ 116 h 246"/>
                                    <a:gd name="T54" fmla="*/ 79 w 246"/>
                                    <a:gd name="T55" fmla="*/ 122 h 246"/>
                                    <a:gd name="T56" fmla="*/ 107 w 246"/>
                                    <a:gd name="T57" fmla="*/ 122 h 246"/>
                                    <a:gd name="T58" fmla="*/ 120 w 246"/>
                                    <a:gd name="T59" fmla="*/ 145 h 246"/>
                                    <a:gd name="T60" fmla="*/ 106 w 246"/>
                                    <a:gd name="T61" fmla="*/ 151 h 246"/>
                                    <a:gd name="T62" fmla="*/ 86 w 246"/>
                                    <a:gd name="T63" fmla="*/ 154 h 246"/>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 ang="0">
                                      <a:pos x="T30" y="T31"/>
                                    </a:cxn>
                                    <a:cxn ang="0">
                                      <a:pos x="T32" y="T33"/>
                                    </a:cxn>
                                    <a:cxn ang="0">
                                      <a:pos x="T34" y="T35"/>
                                    </a:cxn>
                                    <a:cxn ang="0">
                                      <a:pos x="T36" y="T37"/>
                                    </a:cxn>
                                    <a:cxn ang="0">
                                      <a:pos x="T38" y="T39"/>
                                    </a:cxn>
                                    <a:cxn ang="0">
                                      <a:pos x="T40" y="T41"/>
                                    </a:cxn>
                                    <a:cxn ang="0">
                                      <a:pos x="T42" y="T43"/>
                                    </a:cxn>
                                    <a:cxn ang="0">
                                      <a:pos x="T44" y="T45"/>
                                    </a:cxn>
                                    <a:cxn ang="0">
                                      <a:pos x="T46" y="T47"/>
                                    </a:cxn>
                                    <a:cxn ang="0">
                                      <a:pos x="T48" y="T49"/>
                                    </a:cxn>
                                    <a:cxn ang="0">
                                      <a:pos x="T50" y="T51"/>
                                    </a:cxn>
                                    <a:cxn ang="0">
                                      <a:pos x="T52" y="T53"/>
                                    </a:cxn>
                                    <a:cxn ang="0">
                                      <a:pos x="T54" y="T55"/>
                                    </a:cxn>
                                    <a:cxn ang="0">
                                      <a:pos x="T56" y="T57"/>
                                    </a:cxn>
                                    <a:cxn ang="0">
                                      <a:pos x="T58" y="T59"/>
                                    </a:cxn>
                                    <a:cxn ang="0">
                                      <a:pos x="T60" y="T61"/>
                                    </a:cxn>
                                    <a:cxn ang="0">
                                      <a:pos x="T62" y="T63"/>
                                    </a:cxn>
                                  </a:cxnLst>
                                  <a:rect l="0" t="0" r="r" b="b"/>
                                  <a:pathLst>
                                    <a:path w="246" h="246">
                                      <a:moveTo>
                                        <a:pt x="86" y="154"/>
                                      </a:moveTo>
                                      <a:lnTo>
                                        <a:pt x="58" y="154"/>
                                      </a:lnTo>
                                      <a:lnTo>
                                        <a:pt x="39" y="146"/>
                                      </a:lnTo>
                                      <a:lnTo>
                                        <a:pt x="22" y="133"/>
                                      </a:lnTo>
                                      <a:lnTo>
                                        <a:pt x="10" y="115"/>
                                      </a:lnTo>
                                      <a:lnTo>
                                        <a:pt x="2" y="93"/>
                                      </a:lnTo>
                                      <a:lnTo>
                                        <a:pt x="0" y="68"/>
                                      </a:lnTo>
                                      <a:lnTo>
                                        <a:pt x="4" y="49"/>
                                      </a:lnTo>
                                      <a:lnTo>
                                        <a:pt x="14" y="32"/>
                                      </a:lnTo>
                                      <a:lnTo>
                                        <a:pt x="28" y="18"/>
                                      </a:lnTo>
                                      <a:lnTo>
                                        <a:pt x="46" y="7"/>
                                      </a:lnTo>
                                      <a:lnTo>
                                        <a:pt x="70" y="1"/>
                                      </a:lnTo>
                                      <a:lnTo>
                                        <a:pt x="97" y="0"/>
                                      </a:lnTo>
                                      <a:lnTo>
                                        <a:pt x="116" y="7"/>
                                      </a:lnTo>
                                      <a:lnTo>
                                        <a:pt x="132" y="18"/>
                                      </a:lnTo>
                                      <a:lnTo>
                                        <a:pt x="133" y="19"/>
                                      </a:lnTo>
                                      <a:lnTo>
                                        <a:pt x="133" y="20"/>
                                      </a:lnTo>
                                      <a:lnTo>
                                        <a:pt x="137" y="23"/>
                                      </a:lnTo>
                                      <a:lnTo>
                                        <a:pt x="139" y="27"/>
                                      </a:lnTo>
                                      <a:lnTo>
                                        <a:pt x="139" y="32"/>
                                      </a:lnTo>
                                      <a:lnTo>
                                        <a:pt x="79" y="32"/>
                                      </a:lnTo>
                                      <a:lnTo>
                                        <a:pt x="73" y="33"/>
                                      </a:lnTo>
                                      <a:lnTo>
                                        <a:pt x="54" y="41"/>
                                      </a:lnTo>
                                      <a:lnTo>
                                        <a:pt x="40" y="58"/>
                                      </a:lnTo>
                                      <a:lnTo>
                                        <a:pt x="35" y="80"/>
                                      </a:lnTo>
                                      <a:lnTo>
                                        <a:pt x="42" y="101"/>
                                      </a:lnTo>
                                      <a:lnTo>
                                        <a:pt x="58" y="116"/>
                                      </a:lnTo>
                                      <a:lnTo>
                                        <a:pt x="79" y="122"/>
                                      </a:lnTo>
                                      <a:lnTo>
                                        <a:pt x="107" y="122"/>
                                      </a:lnTo>
                                      <a:lnTo>
                                        <a:pt x="120" y="145"/>
                                      </a:lnTo>
                                      <a:lnTo>
                                        <a:pt x="106" y="151"/>
                                      </a:lnTo>
                                      <a:lnTo>
                                        <a:pt x="86" y="154"/>
                                      </a:lnTo>
                                      <a:close/>
                                    </a:path>
                                  </a:pathLst>
                                </a:custGeom>
                                <a:grpFill/>
                                <a:ln>
                                  <a:noFill/>
                                </a:ln>
                                <a:extLst>
                                  <a:ext uri="{91240B29-F687-4F45-9708-019B960494DF}">
                                    <a14:hiddenLine xmlns:a14="http://schemas.microsoft.com/office/drawing/2010/main" w="9525">
                                      <a:solidFill>
                                        <a:srgbClr val="000000"/>
                                      </a:solidFill>
                                      <a:round/>
                                      <a:headEnd/>
                                      <a:tailEnd/>
                                    </a14:hiddenLine>
                                  </a:ext>
                                </a:extLst>
                              </wps:spPr>
                              <wps:bodyPr rot="0" vert="horz" wrap="square" lIns="91440" tIns="45720" rIns="91440" bIns="45720" anchor="t" anchorCtr="0" upright="1">
                                <a:noAutofit/>
                              </wps:bodyPr>
                            </wps:wsp>
                            <wps:wsp>
                              <wps:cNvPr id="3462" name="Freeform 28"/>
                              <wps:cNvSpPr>
                                <a:spLocks/>
                              </wps:cNvSpPr>
                              <wps:spPr bwMode="auto">
                                <a:xfrm>
                                  <a:off x="0" y="0"/>
                                  <a:ext cx="246" cy="246"/>
                                </a:xfrm>
                                <a:custGeom>
                                  <a:avLst/>
                                  <a:gdLst>
                                    <a:gd name="T0" fmla="*/ 130 w 246"/>
                                    <a:gd name="T1" fmla="*/ 50 h 246"/>
                                    <a:gd name="T2" fmla="*/ 116 w 246"/>
                                    <a:gd name="T3" fmla="*/ 50 h 246"/>
                                    <a:gd name="T4" fmla="*/ 112 w 246"/>
                                    <a:gd name="T5" fmla="*/ 47 h 246"/>
                                    <a:gd name="T6" fmla="*/ 109 w 246"/>
                                    <a:gd name="T7" fmla="*/ 45 h 246"/>
                                    <a:gd name="T8" fmla="*/ 102 w 246"/>
                                    <a:gd name="T9" fmla="*/ 38 h 246"/>
                                    <a:gd name="T10" fmla="*/ 91 w 246"/>
                                    <a:gd name="T11" fmla="*/ 32 h 246"/>
                                    <a:gd name="T12" fmla="*/ 139 w 246"/>
                                    <a:gd name="T13" fmla="*/ 32 h 246"/>
                                    <a:gd name="T14" fmla="*/ 139 w 246"/>
                                    <a:gd name="T15" fmla="*/ 41 h 246"/>
                                    <a:gd name="T16" fmla="*/ 130 w 246"/>
                                    <a:gd name="T17" fmla="*/ 50 h 246"/>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Lst>
                                  <a:rect l="0" t="0" r="r" b="b"/>
                                  <a:pathLst>
                                    <a:path w="246" h="246">
                                      <a:moveTo>
                                        <a:pt x="130" y="50"/>
                                      </a:moveTo>
                                      <a:lnTo>
                                        <a:pt x="116" y="50"/>
                                      </a:lnTo>
                                      <a:lnTo>
                                        <a:pt x="112" y="47"/>
                                      </a:lnTo>
                                      <a:lnTo>
                                        <a:pt x="109" y="45"/>
                                      </a:lnTo>
                                      <a:lnTo>
                                        <a:pt x="102" y="38"/>
                                      </a:lnTo>
                                      <a:lnTo>
                                        <a:pt x="91" y="32"/>
                                      </a:lnTo>
                                      <a:lnTo>
                                        <a:pt x="139" y="32"/>
                                      </a:lnTo>
                                      <a:lnTo>
                                        <a:pt x="139" y="41"/>
                                      </a:lnTo>
                                      <a:lnTo>
                                        <a:pt x="130" y="50"/>
                                      </a:lnTo>
                                      <a:close/>
                                    </a:path>
                                  </a:pathLst>
                                </a:custGeom>
                                <a:grpFill/>
                                <a:ln>
                                  <a:noFill/>
                                </a:ln>
                                <a:extLst>
                                  <a:ext uri="{91240B29-F687-4F45-9708-019B960494DF}">
                                    <a14:hiddenLine xmlns:a14="http://schemas.microsoft.com/office/drawing/2010/main" w="9525">
                                      <a:solidFill>
                                        <a:srgbClr val="000000"/>
                                      </a:solidFill>
                                      <a:round/>
                                      <a:headEnd/>
                                      <a:tailEnd/>
                                    </a14:hiddenLine>
                                  </a:ext>
                                </a:extLst>
                              </wps:spPr>
                              <wps:bodyPr rot="0" vert="horz" wrap="square" lIns="91440" tIns="45720" rIns="91440" bIns="45720" anchor="t" anchorCtr="0" upright="1">
                                <a:noAutofit/>
                              </wps:bodyPr>
                            </wps:wsp>
                            <wps:wsp>
                              <wps:cNvPr id="3463" name="Freeform 29"/>
                              <wps:cNvSpPr>
                                <a:spLocks/>
                              </wps:cNvSpPr>
                              <wps:spPr bwMode="auto">
                                <a:xfrm>
                                  <a:off x="0" y="0"/>
                                  <a:ext cx="246" cy="246"/>
                                </a:xfrm>
                                <a:custGeom>
                                  <a:avLst/>
                                  <a:gdLst>
                                    <a:gd name="T0" fmla="*/ 88 w 246"/>
                                    <a:gd name="T1" fmla="*/ 95 h 246"/>
                                    <a:gd name="T2" fmla="*/ 68 w 246"/>
                                    <a:gd name="T3" fmla="*/ 95 h 246"/>
                                    <a:gd name="T4" fmla="*/ 60 w 246"/>
                                    <a:gd name="T5" fmla="*/ 87 h 246"/>
                                    <a:gd name="T6" fmla="*/ 60 w 246"/>
                                    <a:gd name="T7" fmla="*/ 67 h 246"/>
                                    <a:gd name="T8" fmla="*/ 68 w 246"/>
                                    <a:gd name="T9" fmla="*/ 59 h 246"/>
                                    <a:gd name="T10" fmla="*/ 88 w 246"/>
                                    <a:gd name="T11" fmla="*/ 59 h 246"/>
                                    <a:gd name="T12" fmla="*/ 96 w 246"/>
                                    <a:gd name="T13" fmla="*/ 67 h 246"/>
                                    <a:gd name="T14" fmla="*/ 96 w 246"/>
                                    <a:gd name="T15" fmla="*/ 87 h 246"/>
                                    <a:gd name="T16" fmla="*/ 88 w 246"/>
                                    <a:gd name="T17" fmla="*/ 95 h 246"/>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Lst>
                                  <a:rect l="0" t="0" r="r" b="b"/>
                                  <a:pathLst>
                                    <a:path w="246" h="246">
                                      <a:moveTo>
                                        <a:pt x="88" y="95"/>
                                      </a:moveTo>
                                      <a:lnTo>
                                        <a:pt x="68" y="95"/>
                                      </a:lnTo>
                                      <a:lnTo>
                                        <a:pt x="60" y="87"/>
                                      </a:lnTo>
                                      <a:lnTo>
                                        <a:pt x="60" y="67"/>
                                      </a:lnTo>
                                      <a:lnTo>
                                        <a:pt x="68" y="59"/>
                                      </a:lnTo>
                                      <a:lnTo>
                                        <a:pt x="88" y="59"/>
                                      </a:lnTo>
                                      <a:lnTo>
                                        <a:pt x="96" y="67"/>
                                      </a:lnTo>
                                      <a:lnTo>
                                        <a:pt x="96" y="87"/>
                                      </a:lnTo>
                                      <a:lnTo>
                                        <a:pt x="88" y="95"/>
                                      </a:lnTo>
                                      <a:close/>
                                    </a:path>
                                  </a:pathLst>
                                </a:custGeom>
                                <a:grpFill/>
                                <a:ln>
                                  <a:noFill/>
                                </a:ln>
                                <a:extLst>
                                  <a:ext uri="{91240B29-F687-4F45-9708-019B960494DF}">
                                    <a14:hiddenLine xmlns:a14="http://schemas.microsoft.com/office/drawing/2010/main" w="9525">
                                      <a:solidFill>
                                        <a:srgbClr val="000000"/>
                                      </a:solidFill>
                                      <a:round/>
                                      <a:headEnd/>
                                      <a:tailEnd/>
                                    </a14:hiddenLine>
                                  </a:ext>
                                </a:extLst>
                              </wps:spPr>
                              <wps:bodyPr rot="0" vert="horz" wrap="square" lIns="91440" tIns="45720" rIns="91440" bIns="45720" anchor="t" anchorCtr="0" upright="1">
                                <a:noAutofit/>
                              </wps:bodyPr>
                            </wps:wsp>
                            <wps:wsp>
                              <wps:cNvPr id="3464" name="Freeform 30"/>
                              <wps:cNvSpPr>
                                <a:spLocks/>
                              </wps:cNvSpPr>
                              <wps:spPr bwMode="auto">
                                <a:xfrm>
                                  <a:off x="0" y="0"/>
                                  <a:ext cx="246" cy="246"/>
                                </a:xfrm>
                                <a:custGeom>
                                  <a:avLst/>
                                  <a:gdLst>
                                    <a:gd name="T0" fmla="*/ 143 w 246"/>
                                    <a:gd name="T1" fmla="*/ 129 h 246"/>
                                    <a:gd name="T2" fmla="*/ 128 w 246"/>
                                    <a:gd name="T3" fmla="*/ 96 h 246"/>
                                    <a:gd name="T4" fmla="*/ 146 w 246"/>
                                    <a:gd name="T5" fmla="*/ 89 h 246"/>
                                    <a:gd name="T6" fmla="*/ 167 w 246"/>
                                    <a:gd name="T7" fmla="*/ 86 h 246"/>
                                    <a:gd name="T8" fmla="*/ 174 w 246"/>
                                    <a:gd name="T9" fmla="*/ 86 h 246"/>
                                    <a:gd name="T10" fmla="*/ 193 w 246"/>
                                    <a:gd name="T11" fmla="*/ 90 h 246"/>
                                    <a:gd name="T12" fmla="*/ 211 w 246"/>
                                    <a:gd name="T13" fmla="*/ 100 h 246"/>
                                    <a:gd name="T14" fmla="*/ 226 w 246"/>
                                    <a:gd name="T15" fmla="*/ 114 h 246"/>
                                    <a:gd name="T16" fmla="*/ 230 w 246"/>
                                    <a:gd name="T17" fmla="*/ 122 h 246"/>
                                    <a:gd name="T18" fmla="*/ 158 w 246"/>
                                    <a:gd name="T19" fmla="*/ 122 h 246"/>
                                    <a:gd name="T20" fmla="*/ 150 w 246"/>
                                    <a:gd name="T21" fmla="*/ 125 h 246"/>
                                    <a:gd name="T22" fmla="*/ 143 w 246"/>
                                    <a:gd name="T23" fmla="*/ 129 h 246"/>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Lst>
                                  <a:rect l="0" t="0" r="r" b="b"/>
                                  <a:pathLst>
                                    <a:path w="246" h="246">
                                      <a:moveTo>
                                        <a:pt x="143" y="129"/>
                                      </a:moveTo>
                                      <a:lnTo>
                                        <a:pt x="128" y="96"/>
                                      </a:lnTo>
                                      <a:lnTo>
                                        <a:pt x="146" y="89"/>
                                      </a:lnTo>
                                      <a:lnTo>
                                        <a:pt x="167" y="86"/>
                                      </a:lnTo>
                                      <a:lnTo>
                                        <a:pt x="174" y="86"/>
                                      </a:lnTo>
                                      <a:lnTo>
                                        <a:pt x="193" y="90"/>
                                      </a:lnTo>
                                      <a:lnTo>
                                        <a:pt x="211" y="100"/>
                                      </a:lnTo>
                                      <a:lnTo>
                                        <a:pt x="226" y="114"/>
                                      </a:lnTo>
                                      <a:lnTo>
                                        <a:pt x="230" y="122"/>
                                      </a:lnTo>
                                      <a:lnTo>
                                        <a:pt x="158" y="122"/>
                                      </a:lnTo>
                                      <a:lnTo>
                                        <a:pt x="150" y="125"/>
                                      </a:lnTo>
                                      <a:lnTo>
                                        <a:pt x="143" y="129"/>
                                      </a:lnTo>
                                      <a:close/>
                                    </a:path>
                                  </a:pathLst>
                                </a:custGeom>
                                <a:grpFill/>
                                <a:ln>
                                  <a:noFill/>
                                </a:ln>
                                <a:extLst>
                                  <a:ext uri="{91240B29-F687-4F45-9708-019B960494DF}">
                                    <a14:hiddenLine xmlns:a14="http://schemas.microsoft.com/office/drawing/2010/main" w="9525">
                                      <a:solidFill>
                                        <a:srgbClr val="000000"/>
                                      </a:solidFill>
                                      <a:round/>
                                      <a:headEnd/>
                                      <a:tailEnd/>
                                    </a14:hiddenLine>
                                  </a:ext>
                                </a:extLst>
                              </wps:spPr>
                              <wps:bodyPr rot="0" vert="horz" wrap="square" lIns="91440" tIns="45720" rIns="91440" bIns="45720" anchor="t" anchorCtr="0" upright="1">
                                <a:noAutofit/>
                              </wps:bodyPr>
                            </wps:wsp>
                            <wps:wsp>
                              <wps:cNvPr id="3465" name="Freeform 31"/>
                              <wps:cNvSpPr>
                                <a:spLocks/>
                              </wps:cNvSpPr>
                              <wps:spPr bwMode="auto">
                                <a:xfrm>
                                  <a:off x="0" y="0"/>
                                  <a:ext cx="246" cy="246"/>
                                </a:xfrm>
                                <a:custGeom>
                                  <a:avLst/>
                                  <a:gdLst>
                                    <a:gd name="T0" fmla="*/ 107 w 246"/>
                                    <a:gd name="T1" fmla="*/ 122 h 246"/>
                                    <a:gd name="T2" fmla="*/ 88 w 246"/>
                                    <a:gd name="T3" fmla="*/ 122 h 246"/>
                                    <a:gd name="T4" fmla="*/ 97 w 246"/>
                                    <a:gd name="T5" fmla="*/ 119 h 246"/>
                                    <a:gd name="T6" fmla="*/ 103 w 246"/>
                                    <a:gd name="T7" fmla="*/ 114 h 246"/>
                                    <a:gd name="T8" fmla="*/ 107 w 246"/>
                                    <a:gd name="T9" fmla="*/ 122 h 246"/>
                                  </a:gdLst>
                                  <a:ahLst/>
                                  <a:cxnLst>
                                    <a:cxn ang="0">
                                      <a:pos x="T0" y="T1"/>
                                    </a:cxn>
                                    <a:cxn ang="0">
                                      <a:pos x="T2" y="T3"/>
                                    </a:cxn>
                                    <a:cxn ang="0">
                                      <a:pos x="T4" y="T5"/>
                                    </a:cxn>
                                    <a:cxn ang="0">
                                      <a:pos x="T6" y="T7"/>
                                    </a:cxn>
                                    <a:cxn ang="0">
                                      <a:pos x="T8" y="T9"/>
                                    </a:cxn>
                                  </a:cxnLst>
                                  <a:rect l="0" t="0" r="r" b="b"/>
                                  <a:pathLst>
                                    <a:path w="246" h="246">
                                      <a:moveTo>
                                        <a:pt x="107" y="122"/>
                                      </a:moveTo>
                                      <a:lnTo>
                                        <a:pt x="88" y="122"/>
                                      </a:lnTo>
                                      <a:lnTo>
                                        <a:pt x="97" y="119"/>
                                      </a:lnTo>
                                      <a:lnTo>
                                        <a:pt x="103" y="114"/>
                                      </a:lnTo>
                                      <a:lnTo>
                                        <a:pt x="107" y="122"/>
                                      </a:lnTo>
                                      <a:close/>
                                    </a:path>
                                  </a:pathLst>
                                </a:custGeom>
                                <a:grpFill/>
                                <a:ln>
                                  <a:noFill/>
                                </a:ln>
                                <a:extLst>
                                  <a:ext uri="{91240B29-F687-4F45-9708-019B960494DF}">
                                    <a14:hiddenLine xmlns:a14="http://schemas.microsoft.com/office/drawing/2010/main" w="9525">
                                      <a:solidFill>
                                        <a:srgbClr val="000000"/>
                                      </a:solidFill>
                                      <a:round/>
                                      <a:headEnd/>
                                      <a:tailEnd/>
                                    </a14:hiddenLine>
                                  </a:ext>
                                </a:extLst>
                              </wps:spPr>
                              <wps:bodyPr rot="0" vert="horz" wrap="square" lIns="91440" tIns="45720" rIns="91440" bIns="45720" anchor="t" anchorCtr="0" upright="1">
                                <a:noAutofit/>
                              </wps:bodyPr>
                            </wps:wsp>
                            <wps:wsp>
                              <wps:cNvPr id="3466" name="Freeform 32"/>
                              <wps:cNvSpPr>
                                <a:spLocks/>
                              </wps:cNvSpPr>
                              <wps:spPr bwMode="auto">
                                <a:xfrm>
                                  <a:off x="0" y="0"/>
                                  <a:ext cx="246" cy="246"/>
                                </a:xfrm>
                                <a:custGeom>
                                  <a:avLst/>
                                  <a:gdLst>
                                    <a:gd name="T0" fmla="*/ 233 w 246"/>
                                    <a:gd name="T1" fmla="*/ 210 h 246"/>
                                    <a:gd name="T2" fmla="*/ 155 w 246"/>
                                    <a:gd name="T3" fmla="*/ 210 h 246"/>
                                    <a:gd name="T4" fmla="*/ 172 w 246"/>
                                    <a:gd name="T5" fmla="*/ 210 h 246"/>
                                    <a:gd name="T6" fmla="*/ 192 w 246"/>
                                    <a:gd name="T7" fmla="*/ 202 h 246"/>
                                    <a:gd name="T8" fmla="*/ 206 w 246"/>
                                    <a:gd name="T9" fmla="*/ 186 h 246"/>
                                    <a:gd name="T10" fmla="*/ 211 w 246"/>
                                    <a:gd name="T11" fmla="*/ 163 h 246"/>
                                    <a:gd name="T12" fmla="*/ 204 w 246"/>
                                    <a:gd name="T13" fmla="*/ 142 h 246"/>
                                    <a:gd name="T14" fmla="*/ 189 w 246"/>
                                    <a:gd name="T15" fmla="*/ 127 h 246"/>
                                    <a:gd name="T16" fmla="*/ 167 w 246"/>
                                    <a:gd name="T17" fmla="*/ 122 h 246"/>
                                    <a:gd name="T18" fmla="*/ 230 w 246"/>
                                    <a:gd name="T19" fmla="*/ 122 h 246"/>
                                    <a:gd name="T20" fmla="*/ 237 w 246"/>
                                    <a:gd name="T21" fmla="*/ 132 h 246"/>
                                    <a:gd name="T22" fmla="*/ 244 w 246"/>
                                    <a:gd name="T23" fmla="*/ 155 h 246"/>
                                    <a:gd name="T24" fmla="*/ 246 w 246"/>
                                    <a:gd name="T25" fmla="*/ 182 h 246"/>
                                    <a:gd name="T26" fmla="*/ 238 w 246"/>
                                    <a:gd name="T27" fmla="*/ 203 h 246"/>
                                    <a:gd name="T28" fmla="*/ 233 w 246"/>
                                    <a:gd name="T29" fmla="*/ 210 h 246"/>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Lst>
                                  <a:rect l="0" t="0" r="r" b="b"/>
                                  <a:pathLst>
                                    <a:path w="246" h="246">
                                      <a:moveTo>
                                        <a:pt x="233" y="210"/>
                                      </a:moveTo>
                                      <a:lnTo>
                                        <a:pt x="155" y="210"/>
                                      </a:lnTo>
                                      <a:lnTo>
                                        <a:pt x="172" y="210"/>
                                      </a:lnTo>
                                      <a:lnTo>
                                        <a:pt x="192" y="202"/>
                                      </a:lnTo>
                                      <a:lnTo>
                                        <a:pt x="206" y="186"/>
                                      </a:lnTo>
                                      <a:lnTo>
                                        <a:pt x="211" y="163"/>
                                      </a:lnTo>
                                      <a:lnTo>
                                        <a:pt x="204" y="142"/>
                                      </a:lnTo>
                                      <a:lnTo>
                                        <a:pt x="189" y="127"/>
                                      </a:lnTo>
                                      <a:lnTo>
                                        <a:pt x="167" y="122"/>
                                      </a:lnTo>
                                      <a:lnTo>
                                        <a:pt x="230" y="122"/>
                                      </a:lnTo>
                                      <a:lnTo>
                                        <a:pt x="237" y="132"/>
                                      </a:lnTo>
                                      <a:lnTo>
                                        <a:pt x="244" y="155"/>
                                      </a:lnTo>
                                      <a:lnTo>
                                        <a:pt x="246" y="182"/>
                                      </a:lnTo>
                                      <a:lnTo>
                                        <a:pt x="238" y="203"/>
                                      </a:lnTo>
                                      <a:lnTo>
                                        <a:pt x="233" y="210"/>
                                      </a:lnTo>
                                      <a:close/>
                                    </a:path>
                                  </a:pathLst>
                                </a:custGeom>
                                <a:grpFill/>
                                <a:ln>
                                  <a:noFill/>
                                </a:ln>
                                <a:extLst>
                                  <a:ext uri="{91240B29-F687-4F45-9708-019B960494DF}">
                                    <a14:hiddenLine xmlns:a14="http://schemas.microsoft.com/office/drawing/2010/main" w="9525">
                                      <a:solidFill>
                                        <a:srgbClr val="000000"/>
                                      </a:solidFill>
                                      <a:round/>
                                      <a:headEnd/>
                                      <a:tailEnd/>
                                    </a14:hiddenLine>
                                  </a:ext>
                                </a:extLst>
                              </wps:spPr>
                              <wps:bodyPr rot="0" vert="horz" wrap="square" lIns="91440" tIns="45720" rIns="91440" bIns="45720" anchor="t" anchorCtr="0" upright="1">
                                <a:noAutofit/>
                              </wps:bodyPr>
                            </wps:wsp>
                            <wps:wsp>
                              <wps:cNvPr id="3467" name="Freeform 33"/>
                              <wps:cNvSpPr>
                                <a:spLocks/>
                              </wps:cNvSpPr>
                              <wps:spPr bwMode="auto">
                                <a:xfrm>
                                  <a:off x="0" y="0"/>
                                  <a:ext cx="246" cy="246"/>
                                </a:xfrm>
                                <a:custGeom>
                                  <a:avLst/>
                                  <a:gdLst>
                                    <a:gd name="T0" fmla="*/ 177 w 246"/>
                                    <a:gd name="T1" fmla="*/ 184 h 246"/>
                                    <a:gd name="T2" fmla="*/ 157 w 246"/>
                                    <a:gd name="T3" fmla="*/ 184 h 246"/>
                                    <a:gd name="T4" fmla="*/ 149 w 246"/>
                                    <a:gd name="T5" fmla="*/ 176 h 246"/>
                                    <a:gd name="T6" fmla="*/ 149 w 246"/>
                                    <a:gd name="T7" fmla="*/ 156 h 246"/>
                                    <a:gd name="T8" fmla="*/ 157 w 246"/>
                                    <a:gd name="T9" fmla="*/ 148 h 246"/>
                                    <a:gd name="T10" fmla="*/ 177 w 246"/>
                                    <a:gd name="T11" fmla="*/ 148 h 246"/>
                                    <a:gd name="T12" fmla="*/ 185 w 246"/>
                                    <a:gd name="T13" fmla="*/ 156 h 246"/>
                                    <a:gd name="T14" fmla="*/ 185 w 246"/>
                                    <a:gd name="T15" fmla="*/ 176 h 246"/>
                                    <a:gd name="T16" fmla="*/ 177 w 246"/>
                                    <a:gd name="T17" fmla="*/ 184 h 246"/>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Lst>
                                  <a:rect l="0" t="0" r="r" b="b"/>
                                  <a:pathLst>
                                    <a:path w="246" h="246">
                                      <a:moveTo>
                                        <a:pt x="177" y="184"/>
                                      </a:moveTo>
                                      <a:lnTo>
                                        <a:pt x="157" y="184"/>
                                      </a:lnTo>
                                      <a:lnTo>
                                        <a:pt x="149" y="176"/>
                                      </a:lnTo>
                                      <a:lnTo>
                                        <a:pt x="149" y="156"/>
                                      </a:lnTo>
                                      <a:lnTo>
                                        <a:pt x="157" y="148"/>
                                      </a:lnTo>
                                      <a:lnTo>
                                        <a:pt x="177" y="148"/>
                                      </a:lnTo>
                                      <a:lnTo>
                                        <a:pt x="185" y="156"/>
                                      </a:lnTo>
                                      <a:lnTo>
                                        <a:pt x="185" y="176"/>
                                      </a:lnTo>
                                      <a:lnTo>
                                        <a:pt x="177" y="184"/>
                                      </a:lnTo>
                                      <a:close/>
                                    </a:path>
                                  </a:pathLst>
                                </a:custGeom>
                                <a:grpFill/>
                                <a:ln>
                                  <a:noFill/>
                                </a:ln>
                                <a:extLst>
                                  <a:ext uri="{91240B29-F687-4F45-9708-019B960494DF}">
                                    <a14:hiddenLine xmlns:a14="http://schemas.microsoft.com/office/drawing/2010/main" w="9525">
                                      <a:solidFill>
                                        <a:srgbClr val="000000"/>
                                      </a:solidFill>
                                      <a:round/>
                                      <a:headEnd/>
                                      <a:tailEnd/>
                                    </a14:hiddenLine>
                                  </a:ext>
                                </a:extLst>
                              </wps:spPr>
                              <wps:bodyPr rot="0" vert="horz" wrap="square" lIns="91440" tIns="45720" rIns="91440" bIns="45720" anchor="t" anchorCtr="0" upright="1">
                                <a:noAutofit/>
                              </wps:bodyPr>
                            </wps:wsp>
                            <wps:wsp>
                              <wps:cNvPr id="3468" name="Freeform 34"/>
                              <wps:cNvSpPr>
                                <a:spLocks/>
                              </wps:cNvSpPr>
                              <wps:spPr bwMode="auto">
                                <a:xfrm>
                                  <a:off x="0" y="0"/>
                                  <a:ext cx="246" cy="246"/>
                                </a:xfrm>
                                <a:custGeom>
                                  <a:avLst/>
                                  <a:gdLst>
                                    <a:gd name="T0" fmla="*/ 166 w 246"/>
                                    <a:gd name="T1" fmla="*/ 246 h 246"/>
                                    <a:gd name="T2" fmla="*/ 145 w 246"/>
                                    <a:gd name="T3" fmla="*/ 243 h 246"/>
                                    <a:gd name="T4" fmla="*/ 127 w 246"/>
                                    <a:gd name="T5" fmla="*/ 235 h 246"/>
                                    <a:gd name="T6" fmla="*/ 111 w 246"/>
                                    <a:gd name="T7" fmla="*/ 223 h 246"/>
                                    <a:gd name="T8" fmla="*/ 108 w 246"/>
                                    <a:gd name="T9" fmla="*/ 220 h 246"/>
                                    <a:gd name="T10" fmla="*/ 106 w 246"/>
                                    <a:gd name="T11" fmla="*/ 215 h 246"/>
                                    <a:gd name="T12" fmla="*/ 106 w 246"/>
                                    <a:gd name="T13" fmla="*/ 200 h 246"/>
                                    <a:gd name="T14" fmla="*/ 114 w 246"/>
                                    <a:gd name="T15" fmla="*/ 192 h 246"/>
                                    <a:gd name="T16" fmla="*/ 129 w 246"/>
                                    <a:gd name="T17" fmla="*/ 192 h 246"/>
                                    <a:gd name="T18" fmla="*/ 133 w 246"/>
                                    <a:gd name="T19" fmla="*/ 194 h 246"/>
                                    <a:gd name="T20" fmla="*/ 136 w 246"/>
                                    <a:gd name="T21" fmla="*/ 197 h 246"/>
                                    <a:gd name="T22" fmla="*/ 144 w 246"/>
                                    <a:gd name="T23" fmla="*/ 206 h 246"/>
                                    <a:gd name="T24" fmla="*/ 155 w 246"/>
                                    <a:gd name="T25" fmla="*/ 210 h 246"/>
                                    <a:gd name="T26" fmla="*/ 233 w 246"/>
                                    <a:gd name="T27" fmla="*/ 210 h 246"/>
                                    <a:gd name="T28" fmla="*/ 226 w 246"/>
                                    <a:gd name="T29" fmla="*/ 220 h 246"/>
                                    <a:gd name="T30" fmla="*/ 209 w 246"/>
                                    <a:gd name="T31" fmla="*/ 234 h 246"/>
                                    <a:gd name="T32" fmla="*/ 189 w 246"/>
                                    <a:gd name="T33" fmla="*/ 243 h 246"/>
                                    <a:gd name="T34" fmla="*/ 166 w 246"/>
                                    <a:gd name="T35" fmla="*/ 246 h 246"/>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 ang="0">
                                      <a:pos x="T30" y="T31"/>
                                    </a:cxn>
                                    <a:cxn ang="0">
                                      <a:pos x="T32" y="T33"/>
                                    </a:cxn>
                                    <a:cxn ang="0">
                                      <a:pos x="T34" y="T35"/>
                                    </a:cxn>
                                  </a:cxnLst>
                                  <a:rect l="0" t="0" r="r" b="b"/>
                                  <a:pathLst>
                                    <a:path w="246" h="246">
                                      <a:moveTo>
                                        <a:pt x="166" y="246"/>
                                      </a:moveTo>
                                      <a:lnTo>
                                        <a:pt x="145" y="243"/>
                                      </a:lnTo>
                                      <a:lnTo>
                                        <a:pt x="127" y="235"/>
                                      </a:lnTo>
                                      <a:lnTo>
                                        <a:pt x="111" y="223"/>
                                      </a:lnTo>
                                      <a:lnTo>
                                        <a:pt x="108" y="220"/>
                                      </a:lnTo>
                                      <a:lnTo>
                                        <a:pt x="106" y="215"/>
                                      </a:lnTo>
                                      <a:lnTo>
                                        <a:pt x="106" y="200"/>
                                      </a:lnTo>
                                      <a:lnTo>
                                        <a:pt x="114" y="192"/>
                                      </a:lnTo>
                                      <a:lnTo>
                                        <a:pt x="129" y="192"/>
                                      </a:lnTo>
                                      <a:lnTo>
                                        <a:pt x="133" y="194"/>
                                      </a:lnTo>
                                      <a:lnTo>
                                        <a:pt x="136" y="197"/>
                                      </a:lnTo>
                                      <a:lnTo>
                                        <a:pt x="144" y="206"/>
                                      </a:lnTo>
                                      <a:lnTo>
                                        <a:pt x="155" y="210"/>
                                      </a:lnTo>
                                      <a:lnTo>
                                        <a:pt x="233" y="210"/>
                                      </a:lnTo>
                                      <a:lnTo>
                                        <a:pt x="226" y="220"/>
                                      </a:lnTo>
                                      <a:lnTo>
                                        <a:pt x="209" y="234"/>
                                      </a:lnTo>
                                      <a:lnTo>
                                        <a:pt x="189" y="243"/>
                                      </a:lnTo>
                                      <a:lnTo>
                                        <a:pt x="166" y="246"/>
                                      </a:lnTo>
                                      <a:close/>
                                    </a:path>
                                  </a:pathLst>
                                </a:custGeom>
                                <a:grpFill/>
                                <a:ln>
                                  <a:noFill/>
                                </a:ln>
                                <a:extLst>
                                  <a:ext uri="{91240B29-F687-4F45-9708-019B960494DF}">
                                    <a14:hiddenLine xmlns:a14="http://schemas.microsoft.com/office/drawing/2010/main" w="9525">
                                      <a:solidFill>
                                        <a:srgbClr val="000000"/>
                                      </a:solidFill>
                                      <a:round/>
                                      <a:headEnd/>
                                      <a:tailEnd/>
                                    </a14:hiddenLine>
                                  </a:ext>
                                </a:extLst>
                              </wps:spPr>
                              <wps:bodyPr rot="0" vert="horz" wrap="square" lIns="91440" tIns="45720" rIns="91440" bIns="45720" anchor="t" anchorCtr="0" upright="1">
                                <a:noAutofit/>
                              </wps:bodyPr>
                            </wps:wsp>
                          </wpg:wgp>
                        </a:graphicData>
                      </a:graphic>
                    </wp:inline>
                  </w:drawing>
                </mc:Choice>
                <mc:Fallback>
                  <w:pict>
                    <v:group w14:anchorId="2D4B333E" id="Group 3460" o:spid="_x0000_s1026" style="width:11.1pt;height:11.7pt;mso-position-horizontal-relative:char;mso-position-vertical-relative:line" coordsize="246,246"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">
                      <v:shape id="Freeform 27" o:spid="_x0000_s1027" style="position:absolute;width:246;height:246;visibility:visible;mso-wrap-style:square;v-text-anchor:top" coordsize="246,246"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" path="m86,154r-28,l39,146,22,133,10,115,2,93,,68,4,49,14,32,28,18,46,7,70,1,97,r19,7l132,18r1,1l133,20r4,3l139,27r,5l79,32r-6,1l54,41,40,58,35,80r7,21l58,116r21,6l107,122r13,23l106,151r-20,3xe" filled="f" stroked="f">
                        <v:path arrowok="t" o:connecttype="custom" o:connectlocs="86,154;58,154;39,146;22,133;10,115;2,93;0,68;4,49;14,32;28,18;46,7;70,1;97,0;116,7;132,18;133,19;133,20;137,23;139,27;139,32;79,32;73,33;54,41;40,58;35,80;42,101;58,116;79,122;107,122;120,145;106,151;86,154" o:connectangles="0,0,0,0,0,0,0,0,0,0,0,0,0,0,0,0,0,0,0,0,0,0,0,0,0,0,0,0,0,0,0,0"/>
                      </v:shape>
                      <v:shape id="Freeform 28" o:spid="_x0000_s1028" style="position:absolute;width:246;height:246;visibility:visible;mso-wrap-style:square;v-text-anchor:top" coordsize="246,246"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" path="m130,50r-14,l112,47r-3,-2l102,38,91,32r48,l139,41r-9,9xe" filled="f" stroked="f">
                        <v:path arrowok="t" o:connecttype="custom" o:connectlocs="130,50;116,50;112,47;109,45;102,38;91,32;139,32;139,41;130,50" o:connectangles="0,0,0,0,0,0,0,0,0"/>
                      </v:shape>
                      <v:shape id="Freeform 29" o:spid="_x0000_s1029" style="position:absolute;width:246;height:246;visibility:visible;mso-wrap-style:square;v-text-anchor:top" coordsize="246,246"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" path="m88,95r-20,l60,87r,-20l68,59r20,l96,67r,20l88,95xe" filled="f" stroked="f">
                        <v:path arrowok="t" o:connecttype="custom" o:connectlocs="88,95;68,95;60,87;60,67;68,59;88,59;96,67;96,87;88,95" o:connectangles="0,0,0,0,0,0,0,0,0"/>
                      </v:shape>
                      <v:shape id="Freeform 30" o:spid="_x0000_s1030" style="position:absolute;width:246;height:246;visibility:visible;mso-wrap-style:square;v-text-anchor:top" coordsize="246,246"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" path="m143,129l128,96r18,-7l167,86r7,l193,90r18,10l226,114r4,8l158,122r-8,3l143,129xe" filled="f" stroked="f">
                        <v:path arrowok="t" o:connecttype="custom" o:connectlocs="143,129;128,96;146,89;167,86;174,86;193,90;211,100;226,114;230,122;158,122;150,125;143,129" o:connectangles="0,0,0,0,0,0,0,0,0,0,0,0"/>
                      </v:shape>
                      <v:shape id="Freeform 31" o:spid="_x0000_s1031" style="position:absolute;width:246;height:246;visibility:visible;mso-wrap-style:square;v-text-anchor:top" coordsize="246,246"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" path="m107,122r-19,l97,119r6,-5l107,122xe" filled="f" stroked="f">
                        <v:path arrowok="t" o:connecttype="custom" o:connectlocs="107,122;88,122;97,119;103,114;107,122" o:connectangles="0,0,0,0,0"/>
                      </v:shape>
                      <v:shape id="Freeform 32" o:spid="_x0000_s1032" style="position:absolute;width:246;height:246;visibility:visible;mso-wrap-style:square;v-text-anchor:top" coordsize="246,246"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" path="m233,210r-78,l172,210r20,-8l206,186r5,-23l204,142,189,127r-22,-5l230,122r7,10l244,155r2,27l238,203r-5,7xe" filled="f" stroked="f">
                        <v:path arrowok="t" o:connecttype="custom" o:connectlocs="233,210;155,210;172,210;192,202;206,186;211,163;204,142;189,127;167,122;230,122;237,132;244,155;246,182;238,203;233,210" o:connectangles="0,0,0,0,0,0,0,0,0,0,0,0,0,0,0"/>
                      </v:shape>
                      <v:shape id="Freeform 33" o:spid="_x0000_s1033" style="position:absolute;width:246;height:246;visibility:visible;mso-wrap-style:square;v-text-anchor:top" coordsize="246,246"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" path="m177,184r-20,l149,176r,-20l157,148r20,l185,156r,20l177,184xe" filled="f" stroked="f">
                        <v:path arrowok="t" o:connecttype="custom" o:connectlocs="177,184;157,184;149,176;149,156;157,148;177,148;185,156;185,176;177,184" o:connectangles="0,0,0,0,0,0,0,0,0"/>
                      </v:shape>
                      <v:shape id="Freeform 34" o:spid="_x0000_s1034" style="position:absolute;width:246;height:246;visibility:visible;mso-wrap-style:square;v-text-anchor:top" coordsize="246,246"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" path="m166,246r-21,-3l127,235,111,223r-3,-3l106,215r,-15l114,192r15,l133,194r3,3l144,206r11,4l233,210r-7,10l209,234r-20,9l166,246xe" filled="f" stroked="f">
                        <v:path arrowok="t" o:connecttype="custom" o:connectlocs="166,246;145,243;127,235;111,223;108,220;106,215;106,200;114,192;129,192;133,194;136,197;144,206;155,210;233,210;226,220;209,234;189,243;166,246" o:connectangles="0,0,0,0,0,0,0,0,0,0,0,0,0,0,0,0,0,0"/>
                      </v:shape>
                      <w10:anchorlock/>
                    </v:group>
                  </w:pict>
                </mc:Fallback>
              </mc:AlternateContent>
            </w:r>
            <w:r w:rsidR="00273B17" w:rsidRPr="009B5FD0">
              <w:rPr>
                <w:noProof/>
              </w:rPr>
              <w:t xml:space="preserve"> </w:t>
            </w:r>
            <w:r w:rsidRPr="009B5FD0">
              <w:rPr>
                <w:rFonts w:cs="Arial"/>
                <w:noProof/>
                <w:lang w:eastAsia="zh-TW"/>
              </w:rPr>
              <mc:AlternateContent>
                <mc:Choice Requires="wpg">
                  <w:drawing>
                    <wp:inline distT="0" distB="0" distL="0" distR="0" wp14:anchorId="29B254D4" wp14:editId="396D0F73">
                      <wp:extent cx="140677" cy="133584"/>
                      <wp:effectExtent l="0" t="0" r="12065" b="0"/>
                      <wp:docPr id="3469" name="Group 3469"/>
                      <wp:cNvGraphicFramePr>
                        <a:graphicFrameLocks xmlns:a="http://schemas.openxmlformats.org/drawingml/2006/main" noChangeAspect="1"/>
                      </wp:cNvGraphicFramePr>
                      <a:graphic xmlns:a="http://schemas.openxmlformats.org/drawingml/2006/main">
                        <a:graphicData uri="http://schemas.microsoft.com/office/word/2010/wordprocessingGroup">
                          <wpg:wgp>
                            <wpg:cNvGrpSpPr>
                              <a:grpSpLocks noChangeAspect="1"/>
                            </wpg:cNvGrpSpPr>
                            <wpg:grpSpPr bwMode="auto">
                              <a:xfrm>
                                <a:off x="0" y="0"/>
                                <a:ext cx="140677" cy="133584"/>
                                <a:chOff x="0" y="0"/>
                                <a:chExt cx="243" cy="242"/>
                              </a:xfrm>
                              <a:solidFill>
                                <a:srgbClr val="DB3F30"/>
                              </a:solidFill>
                            </wpg:grpSpPr>
                            <wps:wsp>
                              <wps:cNvPr id="3470" name="Freeform 10"/>
                              <wps:cNvSpPr>
                                <a:spLocks/>
                              </wps:cNvSpPr>
                              <wps:spPr bwMode="auto">
                                <a:xfrm>
                                  <a:off x="0" y="0"/>
                                  <a:ext cx="243" cy="242"/>
                                </a:xfrm>
                                <a:custGeom>
                                  <a:avLst/>
                                  <a:gdLst>
                                    <a:gd name="T0" fmla="*/ 133 w 243"/>
                                    <a:gd name="T1" fmla="*/ 242 h 242"/>
                                    <a:gd name="T2" fmla="*/ 121 w 243"/>
                                    <a:gd name="T3" fmla="*/ 242 h 242"/>
                                    <a:gd name="T4" fmla="*/ 99 w 243"/>
                                    <a:gd name="T5" fmla="*/ 240 h 242"/>
                                    <a:gd name="T6" fmla="*/ 78 w 243"/>
                                    <a:gd name="T7" fmla="*/ 234 h 242"/>
                                    <a:gd name="T8" fmla="*/ 59 w 243"/>
                                    <a:gd name="T9" fmla="*/ 225 h 242"/>
                                    <a:gd name="T10" fmla="*/ 42 w 243"/>
                                    <a:gd name="T11" fmla="*/ 212 h 242"/>
                                    <a:gd name="T12" fmla="*/ 28 w 243"/>
                                    <a:gd name="T13" fmla="*/ 197 h 242"/>
                                    <a:gd name="T14" fmla="*/ 16 w 243"/>
                                    <a:gd name="T15" fmla="*/ 178 h 242"/>
                                    <a:gd name="T16" fmla="*/ 7 w 243"/>
                                    <a:gd name="T17" fmla="*/ 158 h 242"/>
                                    <a:gd name="T18" fmla="*/ 1 w 243"/>
                                    <a:gd name="T19" fmla="*/ 135 h 242"/>
                                    <a:gd name="T20" fmla="*/ 0 w 243"/>
                                    <a:gd name="T21" fmla="*/ 110 h 242"/>
                                    <a:gd name="T22" fmla="*/ 3 w 243"/>
                                    <a:gd name="T23" fmla="*/ 90 h 242"/>
                                    <a:gd name="T24" fmla="*/ 10 w 243"/>
                                    <a:gd name="T25" fmla="*/ 71 h 242"/>
                                    <a:gd name="T26" fmla="*/ 20 w 243"/>
                                    <a:gd name="T27" fmla="*/ 53 h 242"/>
                                    <a:gd name="T28" fmla="*/ 34 w 243"/>
                                    <a:gd name="T29" fmla="*/ 38 h 242"/>
                                    <a:gd name="T30" fmla="*/ 50 w 243"/>
                                    <a:gd name="T31" fmla="*/ 24 h 242"/>
                                    <a:gd name="T32" fmla="*/ 69 w 243"/>
                                    <a:gd name="T33" fmla="*/ 13 h 242"/>
                                    <a:gd name="T34" fmla="*/ 91 w 243"/>
                                    <a:gd name="T35" fmla="*/ 6 h 242"/>
                                    <a:gd name="T36" fmla="*/ 116 w 243"/>
                                    <a:gd name="T37" fmla="*/ 1 h 242"/>
                                    <a:gd name="T38" fmla="*/ 142 w 243"/>
                                    <a:gd name="T39" fmla="*/ 0 h 242"/>
                                    <a:gd name="T40" fmla="*/ 164 w 243"/>
                                    <a:gd name="T41" fmla="*/ 5 h 242"/>
                                    <a:gd name="T42" fmla="*/ 183 w 243"/>
                                    <a:gd name="T43" fmla="*/ 14 h 242"/>
                                    <a:gd name="T44" fmla="*/ 201 w 243"/>
                                    <a:gd name="T45" fmla="*/ 26 h 242"/>
                                    <a:gd name="T46" fmla="*/ 213 w 243"/>
                                    <a:gd name="T47" fmla="*/ 39 h 242"/>
                                    <a:gd name="T48" fmla="*/ 112 w 243"/>
                                    <a:gd name="T49" fmla="*/ 39 h 242"/>
                                    <a:gd name="T50" fmla="*/ 93 w 243"/>
                                    <a:gd name="T51" fmla="*/ 44 h 242"/>
                                    <a:gd name="T52" fmla="*/ 76 w 243"/>
                                    <a:gd name="T53" fmla="*/ 54 h 242"/>
                                    <a:gd name="T54" fmla="*/ 61 w 243"/>
                                    <a:gd name="T55" fmla="*/ 69 h 242"/>
                                    <a:gd name="T56" fmla="*/ 51 w 243"/>
                                    <a:gd name="T57" fmla="*/ 87 h 242"/>
                                    <a:gd name="T58" fmla="*/ 44 w 243"/>
                                    <a:gd name="T59" fmla="*/ 110 h 242"/>
                                    <a:gd name="T60" fmla="*/ 42 w 243"/>
                                    <a:gd name="T61" fmla="*/ 137 h 242"/>
                                    <a:gd name="T62" fmla="*/ 50 w 243"/>
                                    <a:gd name="T63" fmla="*/ 158 h 242"/>
                                    <a:gd name="T64" fmla="*/ 62 w 243"/>
                                    <a:gd name="T65" fmla="*/ 175 h 242"/>
                                    <a:gd name="T66" fmla="*/ 79 w 243"/>
                                    <a:gd name="T67" fmla="*/ 189 h 242"/>
                                    <a:gd name="T68" fmla="*/ 100 w 243"/>
                                    <a:gd name="T69" fmla="*/ 198 h 242"/>
                                    <a:gd name="T70" fmla="*/ 122 w 243"/>
                                    <a:gd name="T71" fmla="*/ 201 h 242"/>
                                    <a:gd name="T72" fmla="*/ 134 w 243"/>
                                    <a:gd name="T73" fmla="*/ 201 h 242"/>
                                    <a:gd name="T74" fmla="*/ 143 w 243"/>
                                    <a:gd name="T75" fmla="*/ 210 h 242"/>
                                    <a:gd name="T76" fmla="*/ 142 w 243"/>
                                    <a:gd name="T77" fmla="*/ 221 h 242"/>
                                    <a:gd name="T78" fmla="*/ 142 w 243"/>
                                    <a:gd name="T79" fmla="*/ 233 h 242"/>
                                    <a:gd name="T80" fmla="*/ 133 w 243"/>
                                    <a:gd name="T81" fmla="*/ 242 h 242"/>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 ang="0">
                                      <a:pos x="T30" y="T31"/>
                                    </a:cxn>
                                    <a:cxn ang="0">
                                      <a:pos x="T32" y="T33"/>
                                    </a:cxn>
                                    <a:cxn ang="0">
                                      <a:pos x="T34" y="T35"/>
                                    </a:cxn>
                                    <a:cxn ang="0">
                                      <a:pos x="T36" y="T37"/>
                                    </a:cxn>
                                    <a:cxn ang="0">
                                      <a:pos x="T38" y="T39"/>
                                    </a:cxn>
                                    <a:cxn ang="0">
                                      <a:pos x="T40" y="T41"/>
                                    </a:cxn>
                                    <a:cxn ang="0">
                                      <a:pos x="T42" y="T43"/>
                                    </a:cxn>
                                    <a:cxn ang="0">
                                      <a:pos x="T44" y="T45"/>
                                    </a:cxn>
                                    <a:cxn ang="0">
                                      <a:pos x="T46" y="T47"/>
                                    </a:cxn>
                                    <a:cxn ang="0">
                                      <a:pos x="T48" y="T49"/>
                                    </a:cxn>
                                    <a:cxn ang="0">
                                      <a:pos x="T50" y="T51"/>
                                    </a:cxn>
                                    <a:cxn ang="0">
                                      <a:pos x="T52" y="T53"/>
                                    </a:cxn>
                                    <a:cxn ang="0">
                                      <a:pos x="T54" y="T55"/>
                                    </a:cxn>
                                    <a:cxn ang="0">
                                      <a:pos x="T56" y="T57"/>
                                    </a:cxn>
                                    <a:cxn ang="0">
                                      <a:pos x="T58" y="T59"/>
                                    </a:cxn>
                                    <a:cxn ang="0">
                                      <a:pos x="T60" y="T61"/>
                                    </a:cxn>
                                    <a:cxn ang="0">
                                      <a:pos x="T62" y="T63"/>
                                    </a:cxn>
                                    <a:cxn ang="0">
                                      <a:pos x="T64" y="T65"/>
                                    </a:cxn>
                                    <a:cxn ang="0">
                                      <a:pos x="T66" y="T67"/>
                                    </a:cxn>
                                    <a:cxn ang="0">
                                      <a:pos x="T68" y="T69"/>
                                    </a:cxn>
                                    <a:cxn ang="0">
                                      <a:pos x="T70" y="T71"/>
                                    </a:cxn>
                                    <a:cxn ang="0">
                                      <a:pos x="T72" y="T73"/>
                                    </a:cxn>
                                    <a:cxn ang="0">
                                      <a:pos x="T74" y="T75"/>
                                    </a:cxn>
                                    <a:cxn ang="0">
                                      <a:pos x="T76" y="T77"/>
                                    </a:cxn>
                                    <a:cxn ang="0">
                                      <a:pos x="T78" y="T79"/>
                                    </a:cxn>
                                    <a:cxn ang="0">
                                      <a:pos x="T80" y="T81"/>
                                    </a:cxn>
                                  </a:cxnLst>
                                  <a:rect l="0" t="0" r="r" b="b"/>
                                  <a:pathLst>
                                    <a:path w="243" h="242">
                                      <a:moveTo>
                                        <a:pt x="133" y="242"/>
                                      </a:moveTo>
                                      <a:lnTo>
                                        <a:pt x="121" y="242"/>
                                      </a:lnTo>
                                      <a:lnTo>
                                        <a:pt x="99" y="240"/>
                                      </a:lnTo>
                                      <a:lnTo>
                                        <a:pt x="78" y="234"/>
                                      </a:lnTo>
                                      <a:lnTo>
                                        <a:pt x="59" y="225"/>
                                      </a:lnTo>
                                      <a:lnTo>
                                        <a:pt x="42" y="212"/>
                                      </a:lnTo>
                                      <a:lnTo>
                                        <a:pt x="28" y="197"/>
                                      </a:lnTo>
                                      <a:lnTo>
                                        <a:pt x="16" y="178"/>
                                      </a:lnTo>
                                      <a:lnTo>
                                        <a:pt x="7" y="158"/>
                                      </a:lnTo>
                                      <a:lnTo>
                                        <a:pt x="1" y="135"/>
                                      </a:lnTo>
                                      <a:lnTo>
                                        <a:pt x="0" y="110"/>
                                      </a:lnTo>
                                      <a:lnTo>
                                        <a:pt x="3" y="90"/>
                                      </a:lnTo>
                                      <a:lnTo>
                                        <a:pt x="10" y="71"/>
                                      </a:lnTo>
                                      <a:lnTo>
                                        <a:pt x="20" y="53"/>
                                      </a:lnTo>
                                      <a:lnTo>
                                        <a:pt x="34" y="38"/>
                                      </a:lnTo>
                                      <a:lnTo>
                                        <a:pt x="50" y="24"/>
                                      </a:lnTo>
                                      <a:lnTo>
                                        <a:pt x="69" y="13"/>
                                      </a:lnTo>
                                      <a:lnTo>
                                        <a:pt x="91" y="6"/>
                                      </a:lnTo>
                                      <a:lnTo>
                                        <a:pt x="116" y="1"/>
                                      </a:lnTo>
                                      <a:lnTo>
                                        <a:pt x="142" y="0"/>
                                      </a:lnTo>
                                      <a:lnTo>
                                        <a:pt x="164" y="5"/>
                                      </a:lnTo>
                                      <a:lnTo>
                                        <a:pt x="183" y="14"/>
                                      </a:lnTo>
                                      <a:lnTo>
                                        <a:pt x="201" y="26"/>
                                      </a:lnTo>
                                      <a:lnTo>
                                        <a:pt x="213" y="39"/>
                                      </a:lnTo>
                                      <a:lnTo>
                                        <a:pt x="112" y="39"/>
                                      </a:lnTo>
                                      <a:lnTo>
                                        <a:pt x="93" y="44"/>
                                      </a:lnTo>
                                      <a:lnTo>
                                        <a:pt x="76" y="54"/>
                                      </a:lnTo>
                                      <a:lnTo>
                                        <a:pt x="61" y="69"/>
                                      </a:lnTo>
                                      <a:lnTo>
                                        <a:pt x="51" y="87"/>
                                      </a:lnTo>
                                      <a:lnTo>
                                        <a:pt x="44" y="110"/>
                                      </a:lnTo>
                                      <a:lnTo>
                                        <a:pt x="42" y="137"/>
                                      </a:lnTo>
                                      <a:lnTo>
                                        <a:pt x="50" y="158"/>
                                      </a:lnTo>
                                      <a:lnTo>
                                        <a:pt x="62" y="175"/>
                                      </a:lnTo>
                                      <a:lnTo>
                                        <a:pt x="79" y="189"/>
                                      </a:lnTo>
                                      <a:lnTo>
                                        <a:pt x="100" y="198"/>
                                      </a:lnTo>
                                      <a:lnTo>
                                        <a:pt x="122" y="201"/>
                                      </a:lnTo>
                                      <a:lnTo>
                                        <a:pt x="134" y="201"/>
                                      </a:lnTo>
                                      <a:lnTo>
                                        <a:pt x="143" y="210"/>
                                      </a:lnTo>
                                      <a:lnTo>
                                        <a:pt x="142" y="221"/>
                                      </a:lnTo>
                                      <a:lnTo>
                                        <a:pt x="142" y="233"/>
                                      </a:lnTo>
                                      <a:lnTo>
                                        <a:pt x="133" y="242"/>
                                      </a:lnTo>
                                      <a:close/>
                                    </a:path>
                                  </a:pathLst>
                                </a:custGeom>
                                <a:grpFill/>
                                <a:ln>
                                  <a:noFill/>
                                </a:ln>
                                <a:extLst>
                                  <a:ext uri="{91240B29-F687-4F45-9708-019B960494DF}">
                                    <a14:hiddenLine xmlns:a14="http://schemas.microsoft.com/office/drawing/2010/main" w="9525">
                                      <a:solidFill>
                                        <a:srgbClr val="000000"/>
                                      </a:solidFill>
                                      <a:round/>
                                      <a:headEnd/>
                                      <a:tailEnd/>
                                    </a14:hiddenLine>
                                  </a:ext>
                                </a:extLst>
                              </wps:spPr>
                              <wps:bodyPr rot="0" vert="horz" wrap="square" lIns="91440" tIns="45720" rIns="91440" bIns="45720" anchor="t" anchorCtr="0" upright="1">
                                <a:noAutofit/>
                              </wps:bodyPr>
                            </wps:wsp>
                            <wps:wsp>
                              <wps:cNvPr id="3471" name="Freeform 11"/>
                              <wps:cNvSpPr>
                                <a:spLocks/>
                              </wps:cNvSpPr>
                              <wps:spPr bwMode="auto">
                                <a:xfrm>
                                  <a:off x="0" y="0"/>
                                  <a:ext cx="243" cy="242"/>
                                </a:xfrm>
                                <a:custGeom>
                                  <a:avLst/>
                                  <a:gdLst>
                                    <a:gd name="T0" fmla="*/ 243 w 243"/>
                                    <a:gd name="T1" fmla="*/ 100 h 242"/>
                                    <a:gd name="T2" fmla="*/ 198 w 243"/>
                                    <a:gd name="T3" fmla="*/ 92 h 242"/>
                                    <a:gd name="T4" fmla="*/ 189 w 243"/>
                                    <a:gd name="T5" fmla="*/ 75 h 242"/>
                                    <a:gd name="T6" fmla="*/ 176 w 243"/>
                                    <a:gd name="T7" fmla="*/ 60 h 242"/>
                                    <a:gd name="T8" fmla="*/ 159 w 243"/>
                                    <a:gd name="T9" fmla="*/ 48 h 242"/>
                                    <a:gd name="T10" fmla="*/ 137 w 243"/>
                                    <a:gd name="T11" fmla="*/ 41 h 242"/>
                                    <a:gd name="T12" fmla="*/ 112 w 243"/>
                                    <a:gd name="T13" fmla="*/ 39 h 242"/>
                                    <a:gd name="T14" fmla="*/ 213 w 243"/>
                                    <a:gd name="T15" fmla="*/ 39 h 242"/>
                                    <a:gd name="T16" fmla="*/ 216 w 243"/>
                                    <a:gd name="T17" fmla="*/ 42 h 242"/>
                                    <a:gd name="T18" fmla="*/ 228 w 243"/>
                                    <a:gd name="T19" fmla="*/ 59 h 242"/>
                                    <a:gd name="T20" fmla="*/ 237 w 243"/>
                                    <a:gd name="T21" fmla="*/ 79 h 242"/>
                                    <a:gd name="T22" fmla="*/ 243 w 243"/>
                                    <a:gd name="T23" fmla="*/ 100 h 242"/>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Lst>
                                  <a:rect l="0" t="0" r="r" b="b"/>
                                  <a:pathLst>
                                    <a:path w="243" h="242">
                                      <a:moveTo>
                                        <a:pt x="243" y="100"/>
                                      </a:moveTo>
                                      <a:lnTo>
                                        <a:pt x="198" y="92"/>
                                      </a:lnTo>
                                      <a:lnTo>
                                        <a:pt x="189" y="75"/>
                                      </a:lnTo>
                                      <a:lnTo>
                                        <a:pt x="176" y="60"/>
                                      </a:lnTo>
                                      <a:lnTo>
                                        <a:pt x="159" y="48"/>
                                      </a:lnTo>
                                      <a:lnTo>
                                        <a:pt x="137" y="41"/>
                                      </a:lnTo>
                                      <a:lnTo>
                                        <a:pt x="112" y="39"/>
                                      </a:lnTo>
                                      <a:lnTo>
                                        <a:pt x="213" y="39"/>
                                      </a:lnTo>
                                      <a:lnTo>
                                        <a:pt x="216" y="42"/>
                                      </a:lnTo>
                                      <a:lnTo>
                                        <a:pt x="228" y="59"/>
                                      </a:lnTo>
                                      <a:lnTo>
                                        <a:pt x="237" y="79"/>
                                      </a:lnTo>
                                      <a:lnTo>
                                        <a:pt x="243" y="100"/>
                                      </a:lnTo>
                                      <a:close/>
                                    </a:path>
                                  </a:pathLst>
                                </a:custGeom>
                                <a:grpFill/>
                                <a:ln>
                                  <a:noFill/>
                                </a:ln>
                                <a:extLst>
                                  <a:ext uri="{91240B29-F687-4F45-9708-019B960494DF}">
                                    <a14:hiddenLine xmlns:a14="http://schemas.microsoft.com/office/drawing/2010/main" w="9525">
                                      <a:solidFill>
                                        <a:srgbClr val="000000"/>
                                      </a:solidFill>
                                      <a:round/>
                                      <a:headEnd/>
                                      <a:tailEnd/>
                                    </a14:hiddenLine>
                                  </a:ext>
                                </a:extLst>
                              </wps:spPr>
                              <wps:bodyPr rot="0" vert="horz" wrap="square" lIns="91440" tIns="45720" rIns="91440" bIns="45720" anchor="t" anchorCtr="0" upright="1">
                                <a:noAutofit/>
                              </wps:bodyPr>
                            </wps:wsp>
                            <wps:wsp>
                              <wps:cNvPr id="3472" name="Freeform 12"/>
                              <wps:cNvSpPr>
                                <a:spLocks/>
                              </wps:cNvSpPr>
                              <wps:spPr bwMode="auto">
                                <a:xfrm>
                                  <a:off x="0" y="0"/>
                                  <a:ext cx="243" cy="242"/>
                                </a:xfrm>
                                <a:custGeom>
                                  <a:avLst/>
                                  <a:gdLst>
                                    <a:gd name="T0" fmla="*/ 134 w 243"/>
                                    <a:gd name="T1" fmla="*/ 181 h 242"/>
                                    <a:gd name="T2" fmla="*/ 122 w 243"/>
                                    <a:gd name="T3" fmla="*/ 181 h 242"/>
                                    <a:gd name="T4" fmla="*/ 103 w 243"/>
                                    <a:gd name="T5" fmla="*/ 178 h 242"/>
                                    <a:gd name="T6" fmla="*/ 86 w 243"/>
                                    <a:gd name="T7" fmla="*/ 168 h 242"/>
                                    <a:gd name="T8" fmla="*/ 73 w 243"/>
                                    <a:gd name="T9" fmla="*/ 153 h 242"/>
                                    <a:gd name="T10" fmla="*/ 65 w 243"/>
                                    <a:gd name="T11" fmla="*/ 131 h 242"/>
                                    <a:gd name="T12" fmla="*/ 63 w 243"/>
                                    <a:gd name="T13" fmla="*/ 104 h 242"/>
                                    <a:gd name="T14" fmla="*/ 72 w 243"/>
                                    <a:gd name="T15" fmla="*/ 86 h 242"/>
                                    <a:gd name="T16" fmla="*/ 87 w 243"/>
                                    <a:gd name="T17" fmla="*/ 72 h 242"/>
                                    <a:gd name="T18" fmla="*/ 108 w 243"/>
                                    <a:gd name="T19" fmla="*/ 63 h 242"/>
                                    <a:gd name="T20" fmla="*/ 134 w 243"/>
                                    <a:gd name="T21" fmla="*/ 60 h 242"/>
                                    <a:gd name="T22" fmla="*/ 154 w 243"/>
                                    <a:gd name="T23" fmla="*/ 68 h 242"/>
                                    <a:gd name="T24" fmla="*/ 170 w 243"/>
                                    <a:gd name="T25" fmla="*/ 82 h 242"/>
                                    <a:gd name="T26" fmla="*/ 180 w 243"/>
                                    <a:gd name="T27" fmla="*/ 100 h 242"/>
                                    <a:gd name="T28" fmla="*/ 111 w 243"/>
                                    <a:gd name="T29" fmla="*/ 100 h 242"/>
                                    <a:gd name="T30" fmla="*/ 102 w 243"/>
                                    <a:gd name="T31" fmla="*/ 109 h 242"/>
                                    <a:gd name="T32" fmla="*/ 102 w 243"/>
                                    <a:gd name="T33" fmla="*/ 131 h 242"/>
                                    <a:gd name="T34" fmla="*/ 111 w 243"/>
                                    <a:gd name="T35" fmla="*/ 140 h 242"/>
                                    <a:gd name="T36" fmla="*/ 123 w 243"/>
                                    <a:gd name="T37" fmla="*/ 140 h 242"/>
                                    <a:gd name="T38" fmla="*/ 134 w 243"/>
                                    <a:gd name="T39" fmla="*/ 141 h 242"/>
                                    <a:gd name="T40" fmla="*/ 143 w 243"/>
                                    <a:gd name="T41" fmla="*/ 149 h 242"/>
                                    <a:gd name="T42" fmla="*/ 143 w 243"/>
                                    <a:gd name="T43" fmla="*/ 172 h 242"/>
                                    <a:gd name="T44" fmla="*/ 134 w 243"/>
                                    <a:gd name="T45" fmla="*/ 181 h 242"/>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 ang="0">
                                      <a:pos x="T30" y="T31"/>
                                    </a:cxn>
                                    <a:cxn ang="0">
                                      <a:pos x="T32" y="T33"/>
                                    </a:cxn>
                                    <a:cxn ang="0">
                                      <a:pos x="T34" y="T35"/>
                                    </a:cxn>
                                    <a:cxn ang="0">
                                      <a:pos x="T36" y="T37"/>
                                    </a:cxn>
                                    <a:cxn ang="0">
                                      <a:pos x="T38" y="T39"/>
                                    </a:cxn>
                                    <a:cxn ang="0">
                                      <a:pos x="T40" y="T41"/>
                                    </a:cxn>
                                    <a:cxn ang="0">
                                      <a:pos x="T42" y="T43"/>
                                    </a:cxn>
                                    <a:cxn ang="0">
                                      <a:pos x="T44" y="T45"/>
                                    </a:cxn>
                                  </a:cxnLst>
                                  <a:rect l="0" t="0" r="r" b="b"/>
                                  <a:pathLst>
                                    <a:path w="243" h="242">
                                      <a:moveTo>
                                        <a:pt x="134" y="181"/>
                                      </a:moveTo>
                                      <a:lnTo>
                                        <a:pt x="122" y="181"/>
                                      </a:lnTo>
                                      <a:lnTo>
                                        <a:pt x="103" y="178"/>
                                      </a:lnTo>
                                      <a:lnTo>
                                        <a:pt x="86" y="168"/>
                                      </a:lnTo>
                                      <a:lnTo>
                                        <a:pt x="73" y="153"/>
                                      </a:lnTo>
                                      <a:lnTo>
                                        <a:pt x="65" y="131"/>
                                      </a:lnTo>
                                      <a:lnTo>
                                        <a:pt x="63" y="104"/>
                                      </a:lnTo>
                                      <a:lnTo>
                                        <a:pt x="72" y="86"/>
                                      </a:lnTo>
                                      <a:lnTo>
                                        <a:pt x="87" y="72"/>
                                      </a:lnTo>
                                      <a:lnTo>
                                        <a:pt x="108" y="63"/>
                                      </a:lnTo>
                                      <a:lnTo>
                                        <a:pt x="134" y="60"/>
                                      </a:lnTo>
                                      <a:lnTo>
                                        <a:pt x="154" y="68"/>
                                      </a:lnTo>
                                      <a:lnTo>
                                        <a:pt x="170" y="82"/>
                                      </a:lnTo>
                                      <a:lnTo>
                                        <a:pt x="180" y="100"/>
                                      </a:lnTo>
                                      <a:lnTo>
                                        <a:pt x="111" y="100"/>
                                      </a:lnTo>
                                      <a:lnTo>
                                        <a:pt x="102" y="109"/>
                                      </a:lnTo>
                                      <a:lnTo>
                                        <a:pt x="102" y="131"/>
                                      </a:lnTo>
                                      <a:lnTo>
                                        <a:pt x="111" y="140"/>
                                      </a:lnTo>
                                      <a:lnTo>
                                        <a:pt x="123" y="140"/>
                                      </a:lnTo>
                                      <a:lnTo>
                                        <a:pt x="134" y="141"/>
                                      </a:lnTo>
                                      <a:lnTo>
                                        <a:pt x="143" y="149"/>
                                      </a:lnTo>
                                      <a:lnTo>
                                        <a:pt x="143" y="172"/>
                                      </a:lnTo>
                                      <a:lnTo>
                                        <a:pt x="134" y="181"/>
                                      </a:lnTo>
                                      <a:close/>
                                    </a:path>
                                  </a:pathLst>
                                </a:custGeom>
                                <a:grpFill/>
                                <a:ln>
                                  <a:noFill/>
                                </a:ln>
                                <a:extLst>
                                  <a:ext uri="{91240B29-F687-4F45-9708-019B960494DF}">
                                    <a14:hiddenLine xmlns:a14="http://schemas.microsoft.com/office/drawing/2010/main" w="9525">
                                      <a:solidFill>
                                        <a:srgbClr val="000000"/>
                                      </a:solidFill>
                                      <a:round/>
                                      <a:headEnd/>
                                      <a:tailEnd/>
                                    </a14:hiddenLine>
                                  </a:ext>
                                </a:extLst>
                              </wps:spPr>
                              <wps:bodyPr rot="0" vert="horz" wrap="square" lIns="91440" tIns="45720" rIns="91440" bIns="45720" anchor="t" anchorCtr="0" upright="1">
                                <a:noAutofit/>
                              </wps:bodyPr>
                            </wps:wsp>
                            <wps:wsp>
                              <wps:cNvPr id="3473" name="Freeform 13"/>
                              <wps:cNvSpPr>
                                <a:spLocks/>
                              </wps:cNvSpPr>
                              <wps:spPr bwMode="auto">
                                <a:xfrm>
                                  <a:off x="0" y="0"/>
                                  <a:ext cx="243" cy="242"/>
                                </a:xfrm>
                                <a:custGeom>
                                  <a:avLst/>
                                  <a:gdLst>
                                    <a:gd name="T0" fmla="*/ 195 w 243"/>
                                    <a:gd name="T1" fmla="*/ 181 h 242"/>
                                    <a:gd name="T2" fmla="*/ 172 w 243"/>
                                    <a:gd name="T3" fmla="*/ 181 h 242"/>
                                    <a:gd name="T4" fmla="*/ 163 w 243"/>
                                    <a:gd name="T5" fmla="*/ 172 h 242"/>
                                    <a:gd name="T6" fmla="*/ 163 w 243"/>
                                    <a:gd name="T7" fmla="*/ 149 h 242"/>
                                    <a:gd name="T8" fmla="*/ 172 w 243"/>
                                    <a:gd name="T9" fmla="*/ 140 h 242"/>
                                    <a:gd name="T10" fmla="*/ 195 w 243"/>
                                    <a:gd name="T11" fmla="*/ 140 h 242"/>
                                    <a:gd name="T12" fmla="*/ 204 w 243"/>
                                    <a:gd name="T13" fmla="*/ 149 h 242"/>
                                    <a:gd name="T14" fmla="*/ 204 w 243"/>
                                    <a:gd name="T15" fmla="*/ 172 h 242"/>
                                    <a:gd name="T16" fmla="*/ 195 w 243"/>
                                    <a:gd name="T17" fmla="*/ 181 h 242"/>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Lst>
                                  <a:rect l="0" t="0" r="r" b="b"/>
                                  <a:pathLst>
                                    <a:path w="243" h="242">
                                      <a:moveTo>
                                        <a:pt x="195" y="181"/>
                                      </a:moveTo>
                                      <a:lnTo>
                                        <a:pt x="172" y="181"/>
                                      </a:lnTo>
                                      <a:lnTo>
                                        <a:pt x="163" y="172"/>
                                      </a:lnTo>
                                      <a:lnTo>
                                        <a:pt x="163" y="149"/>
                                      </a:lnTo>
                                      <a:lnTo>
                                        <a:pt x="172" y="140"/>
                                      </a:lnTo>
                                      <a:lnTo>
                                        <a:pt x="195" y="140"/>
                                      </a:lnTo>
                                      <a:lnTo>
                                        <a:pt x="204" y="149"/>
                                      </a:lnTo>
                                      <a:lnTo>
                                        <a:pt x="204" y="172"/>
                                      </a:lnTo>
                                      <a:lnTo>
                                        <a:pt x="195" y="181"/>
                                      </a:lnTo>
                                      <a:close/>
                                    </a:path>
                                  </a:pathLst>
                                </a:custGeom>
                                <a:grpFill/>
                                <a:ln>
                                  <a:noFill/>
                                </a:ln>
                                <a:extLst>
                                  <a:ext uri="{91240B29-F687-4F45-9708-019B960494DF}">
                                    <a14:hiddenLine xmlns:a14="http://schemas.microsoft.com/office/drawing/2010/main" w="9525">
                                      <a:solidFill>
                                        <a:srgbClr val="000000"/>
                                      </a:solidFill>
                                      <a:round/>
                                      <a:headEnd/>
                                      <a:tailEnd/>
                                    </a14:hiddenLine>
                                  </a:ext>
                                </a:extLst>
                              </wps:spPr>
                              <wps:bodyPr rot="0" vert="horz" wrap="square" lIns="91440" tIns="45720" rIns="91440" bIns="45720" anchor="t" anchorCtr="0" upright="1">
                                <a:noAutofit/>
                              </wps:bodyPr>
                            </wps:wsp>
                            <wps:wsp>
                              <wps:cNvPr id="3474" name="Freeform 14"/>
                              <wps:cNvSpPr>
                                <a:spLocks/>
                              </wps:cNvSpPr>
                              <wps:spPr bwMode="auto">
                                <a:xfrm>
                                  <a:off x="0" y="0"/>
                                  <a:ext cx="243" cy="242"/>
                                </a:xfrm>
                                <a:custGeom>
                                  <a:avLst/>
                                  <a:gdLst>
                                    <a:gd name="T0" fmla="*/ 195 w 243"/>
                                    <a:gd name="T1" fmla="*/ 242 h 242"/>
                                    <a:gd name="T2" fmla="*/ 172 w 243"/>
                                    <a:gd name="T3" fmla="*/ 242 h 242"/>
                                    <a:gd name="T4" fmla="*/ 163 w 243"/>
                                    <a:gd name="T5" fmla="*/ 232 h 242"/>
                                    <a:gd name="T6" fmla="*/ 163 w 243"/>
                                    <a:gd name="T7" fmla="*/ 210 h 242"/>
                                    <a:gd name="T8" fmla="*/ 172 w 243"/>
                                    <a:gd name="T9" fmla="*/ 201 h 242"/>
                                    <a:gd name="T10" fmla="*/ 195 w 243"/>
                                    <a:gd name="T11" fmla="*/ 201 h 242"/>
                                    <a:gd name="T12" fmla="*/ 204 w 243"/>
                                    <a:gd name="T13" fmla="*/ 210 h 242"/>
                                    <a:gd name="T14" fmla="*/ 204 w 243"/>
                                    <a:gd name="T15" fmla="*/ 232 h 242"/>
                                    <a:gd name="T16" fmla="*/ 195 w 243"/>
                                    <a:gd name="T17" fmla="*/ 242 h 242"/>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Lst>
                                  <a:rect l="0" t="0" r="r" b="b"/>
                                  <a:pathLst>
                                    <a:path w="243" h="242">
                                      <a:moveTo>
                                        <a:pt x="195" y="242"/>
                                      </a:moveTo>
                                      <a:lnTo>
                                        <a:pt x="172" y="242"/>
                                      </a:lnTo>
                                      <a:lnTo>
                                        <a:pt x="163" y="232"/>
                                      </a:lnTo>
                                      <a:lnTo>
                                        <a:pt x="163" y="210"/>
                                      </a:lnTo>
                                      <a:lnTo>
                                        <a:pt x="172" y="201"/>
                                      </a:lnTo>
                                      <a:lnTo>
                                        <a:pt x="195" y="201"/>
                                      </a:lnTo>
                                      <a:lnTo>
                                        <a:pt x="204" y="210"/>
                                      </a:lnTo>
                                      <a:lnTo>
                                        <a:pt x="204" y="232"/>
                                      </a:lnTo>
                                      <a:lnTo>
                                        <a:pt x="195" y="242"/>
                                      </a:lnTo>
                                      <a:close/>
                                    </a:path>
                                  </a:pathLst>
                                </a:custGeom>
                                <a:grpFill/>
                                <a:ln>
                                  <a:noFill/>
                                </a:ln>
                                <a:extLst>
                                  <a:ext uri="{91240B29-F687-4F45-9708-019B960494DF}">
                                    <a14:hiddenLine xmlns:a14="http://schemas.microsoft.com/office/drawing/2010/main" w="9525">
                                      <a:solidFill>
                                        <a:srgbClr val="000000"/>
                                      </a:solidFill>
                                      <a:round/>
                                      <a:headEnd/>
                                      <a:tailEnd/>
                                    </a14:hiddenLine>
                                  </a:ext>
                                </a:extLst>
                              </wps:spPr>
                              <wps:bodyPr rot="0" vert="horz" wrap="square" lIns="91440" tIns="45720" rIns="91440" bIns="45720" anchor="t" anchorCtr="0" upright="1">
                                <a:noAutofit/>
                              </wps:bodyPr>
                            </wps:wsp>
                          </wpg:wgp>
                        </a:graphicData>
                      </a:graphic>
                    </wp:inline>
                  </w:drawing>
                </mc:Choice>
                <mc:Fallback>
                  <w:pict>
                    <v:group w14:anchorId="6207FEB8" id="Group 3469" o:spid="_x0000_s1026" style="width:11.1pt;height:10.5pt;mso-position-horizontal-relative:char;mso-position-vertical-relative:line" coordsize="243,242"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">
                      <o:lock v:ext="edit" aspectratio="t"/>
                      <v:shape id="Freeform 10" o:spid="_x0000_s1027" style="position:absolute;width:243;height:242;visibility:visible;mso-wrap-style:square;v-text-anchor:top" coordsize="243,242"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" path="m133,242r-12,l99,240,78,234,59,225,42,212,28,197,16,178,7,158,1,135,,110,3,90,10,71,20,53,34,38,50,24,69,13,91,6,116,1,142,r22,5l183,14r18,12l213,39r-101,l93,44,76,54,61,69,51,87r-7,23l42,137r8,21l62,175r17,14l100,198r22,3l134,201r9,9l142,221r,12l133,242xe" filled="f" stroked="f">
                        <v:path arrowok="t" o:connecttype="custom" o:connectlocs="133,242;121,242;99,240;78,234;59,225;42,212;28,197;16,178;7,158;1,135;0,110;3,90;10,71;20,53;34,38;50,24;69,13;91,6;116,1;142,0;164,5;183,14;201,26;213,39;112,39;93,44;76,54;61,69;51,87;44,110;42,137;50,158;62,175;79,189;100,198;122,201;134,201;143,210;142,221;142,233;133,242" o:connectangles="0,0,0,0,0,0,0,0,0,0,0,0,0,0,0,0,0,0,0,0,0,0,0,0,0,0,0,0,0,0,0,0,0,0,0,0,0,0,0,0,0"/>
                      </v:shape>
                      <v:shape id="Freeform 11" o:spid="_x0000_s1028" style="position:absolute;width:243;height:242;visibility:visible;mso-wrap-style:square;v-text-anchor:top" coordsize="243,242"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" path="m243,100l198,92,189,75,176,60,159,48,137,41,112,39r101,l216,42r12,17l237,79r6,21xe" filled="f" stroked="f">
                        <v:path arrowok="t" o:connecttype="custom" o:connectlocs="243,100;198,92;189,75;176,60;159,48;137,41;112,39;213,39;216,42;228,59;237,79;243,100" o:connectangles="0,0,0,0,0,0,0,0,0,0,0,0"/>
                      </v:shape>
                      <v:shape id="Freeform 12" o:spid="_x0000_s1029" style="position:absolute;width:243;height:242;visibility:visible;mso-wrap-style:square;v-text-anchor:top" coordsize="243,242"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" path="m134,181r-12,l103,178,86,168,73,153,65,131,63,104,72,86,87,72r21,-9l134,60r20,8l170,82r10,18l111,100r-9,9l102,131r9,9l123,140r11,1l143,149r,23l134,181xe" filled="f" stroked="f">
                        <v:path arrowok="t" o:connecttype="custom" o:connectlocs="134,181;122,181;103,178;86,168;73,153;65,131;63,104;72,86;87,72;108,63;134,60;154,68;170,82;180,100;111,100;102,109;102,131;111,140;123,140;134,141;143,149;143,172;134,181" o:connectangles="0,0,0,0,0,0,0,0,0,0,0,0,0,0,0,0,0,0,0,0,0,0,0"/>
                      </v:shape>
                      <v:shape id="Freeform 13" o:spid="_x0000_s1030" style="position:absolute;width:243;height:242;visibility:visible;mso-wrap-style:square;v-text-anchor:top" coordsize="243,242"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" path="m195,181r-23,l163,172r,-23l172,140r23,l204,149r,23l195,181xe" filled="f" stroked="f">
                        <v:path arrowok="t" o:connecttype="custom" o:connectlocs="195,181;172,181;163,172;163,149;172,140;195,140;204,149;204,172;195,181" o:connectangles="0,0,0,0,0,0,0,0,0"/>
                      </v:shape>
                      <v:shape id="Freeform 14" o:spid="_x0000_s1031" style="position:absolute;width:243;height:242;visibility:visible;mso-wrap-style:square;v-text-anchor:top" coordsize="243,242"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" path="m195,242r-23,l163,232r,-22l172,201r23,l204,210r,22l195,242xe" filled="f" stroked="f">
                        <v:path arrowok="t" o:connecttype="custom" o:connectlocs="195,242;172,242;163,232;163,210;172,201;195,201;204,210;204,232;195,242" o:connectangles="0,0,0,0,0,0,0,0,0"/>
                      </v:shape>
                      <w10:anchorlock/>
                    </v:group>
                  </w:pict>
                </mc:Fallback>
              </mc:AlternateContent>
            </w:r>
            <w:r w:rsidR="00273B17" w:rsidRPr="009B5FD0">
              <w:rPr>
                <w:noProof/>
              </w:rPr>
              <w:t xml:space="preserve"> </w:t>
            </w:r>
            <w:r w:rsidRPr="009B5FD0">
              <w:rPr>
                <w:rFonts w:cs="Arial"/>
                <w:noProof/>
                <w:lang w:eastAsia="zh-TW"/>
              </w:rPr>
              <mc:AlternateContent>
                <mc:Choice Requires="wpg">
                  <w:drawing>
                    <wp:inline distT="0" distB="0" distL="0" distR="0" wp14:anchorId="27F67EBA" wp14:editId="36687824">
                      <wp:extent cx="174744" cy="153465"/>
                      <wp:effectExtent l="0" t="0" r="3175" b="0"/>
                      <wp:docPr id="3475" name="Group 3475"/>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bwMode="auto">
                              <a:xfrm>
                                <a:off x="0" y="0"/>
                                <a:ext cx="174744" cy="153465"/>
                                <a:chOff x="0" y="0"/>
                                <a:chExt cx="254" cy="228"/>
                              </a:xfrm>
                              <a:solidFill>
                                <a:srgbClr val="DB3F30"/>
                              </a:solidFill>
                            </wpg:grpSpPr>
                            <wps:wsp>
                              <wps:cNvPr id="3476" name="Freeform 53"/>
                              <wps:cNvSpPr>
                                <a:spLocks/>
                              </wps:cNvSpPr>
                              <wps:spPr bwMode="auto">
                                <a:xfrm>
                                  <a:off x="0" y="0"/>
                                  <a:ext cx="254" cy="228"/>
                                </a:xfrm>
                                <a:custGeom>
                                  <a:avLst/>
                                  <a:gdLst>
                                    <a:gd name="T0" fmla="*/ 152 w 254"/>
                                    <a:gd name="T1" fmla="*/ 105 h 228"/>
                                    <a:gd name="T2" fmla="*/ 126 w 254"/>
                                    <a:gd name="T3" fmla="*/ 105 h 228"/>
                                    <a:gd name="T4" fmla="*/ 129 w 254"/>
                                    <a:gd name="T5" fmla="*/ 104 h 228"/>
                                    <a:gd name="T6" fmla="*/ 135 w 254"/>
                                    <a:gd name="T7" fmla="*/ 98 h 228"/>
                                    <a:gd name="T8" fmla="*/ 142 w 254"/>
                                    <a:gd name="T9" fmla="*/ 69 h 228"/>
                                    <a:gd name="T10" fmla="*/ 144 w 254"/>
                                    <a:gd name="T11" fmla="*/ 62 h 228"/>
                                    <a:gd name="T12" fmla="*/ 145 w 254"/>
                                    <a:gd name="T13" fmla="*/ 57 h 228"/>
                                    <a:gd name="T14" fmla="*/ 148 w 254"/>
                                    <a:gd name="T15" fmla="*/ 51 h 228"/>
                                    <a:gd name="T16" fmla="*/ 154 w 254"/>
                                    <a:gd name="T17" fmla="*/ 32 h 228"/>
                                    <a:gd name="T18" fmla="*/ 158 w 254"/>
                                    <a:gd name="T19" fmla="*/ 13 h 228"/>
                                    <a:gd name="T20" fmla="*/ 176 w 254"/>
                                    <a:gd name="T21" fmla="*/ 0 h 228"/>
                                    <a:gd name="T22" fmla="*/ 179 w 254"/>
                                    <a:gd name="T23" fmla="*/ 6 h 228"/>
                                    <a:gd name="T24" fmla="*/ 180 w 254"/>
                                    <a:gd name="T25" fmla="*/ 12 h 228"/>
                                    <a:gd name="T26" fmla="*/ 181 w 254"/>
                                    <a:gd name="T27" fmla="*/ 17 h 228"/>
                                    <a:gd name="T28" fmla="*/ 172 w 254"/>
                                    <a:gd name="T29" fmla="*/ 37 h 228"/>
                                    <a:gd name="T30" fmla="*/ 170 w 254"/>
                                    <a:gd name="T31" fmla="*/ 42 h 228"/>
                                    <a:gd name="T32" fmla="*/ 166 w 254"/>
                                    <a:gd name="T33" fmla="*/ 60 h 228"/>
                                    <a:gd name="T34" fmla="*/ 159 w 254"/>
                                    <a:gd name="T35" fmla="*/ 82 h 228"/>
                                    <a:gd name="T36" fmla="*/ 155 w 254"/>
                                    <a:gd name="T37" fmla="*/ 93 h 228"/>
                                    <a:gd name="T38" fmla="*/ 152 w 254"/>
                                    <a:gd name="T39" fmla="*/ 105 h 228"/>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 ang="0">
                                      <a:pos x="T30" y="T31"/>
                                    </a:cxn>
                                    <a:cxn ang="0">
                                      <a:pos x="T32" y="T33"/>
                                    </a:cxn>
                                    <a:cxn ang="0">
                                      <a:pos x="T34" y="T35"/>
                                    </a:cxn>
                                    <a:cxn ang="0">
                                      <a:pos x="T36" y="T37"/>
                                    </a:cxn>
                                    <a:cxn ang="0">
                                      <a:pos x="T38" y="T39"/>
                                    </a:cxn>
                                  </a:cxnLst>
                                  <a:rect l="0" t="0" r="r" b="b"/>
                                  <a:pathLst>
                                    <a:path w="254" h="228">
                                      <a:moveTo>
                                        <a:pt x="152" y="105"/>
                                      </a:moveTo>
                                      <a:lnTo>
                                        <a:pt x="126" y="105"/>
                                      </a:lnTo>
                                      <a:lnTo>
                                        <a:pt x="129" y="104"/>
                                      </a:lnTo>
                                      <a:lnTo>
                                        <a:pt x="135" y="98"/>
                                      </a:lnTo>
                                      <a:lnTo>
                                        <a:pt x="142" y="69"/>
                                      </a:lnTo>
                                      <a:lnTo>
                                        <a:pt x="144" y="62"/>
                                      </a:lnTo>
                                      <a:lnTo>
                                        <a:pt x="145" y="57"/>
                                      </a:lnTo>
                                      <a:lnTo>
                                        <a:pt x="148" y="51"/>
                                      </a:lnTo>
                                      <a:lnTo>
                                        <a:pt x="154" y="32"/>
                                      </a:lnTo>
                                      <a:lnTo>
                                        <a:pt x="158" y="13"/>
                                      </a:lnTo>
                                      <a:lnTo>
                                        <a:pt x="176" y="0"/>
                                      </a:lnTo>
                                      <a:lnTo>
                                        <a:pt x="179" y="6"/>
                                      </a:lnTo>
                                      <a:lnTo>
                                        <a:pt x="180" y="12"/>
                                      </a:lnTo>
                                      <a:lnTo>
                                        <a:pt x="181" y="17"/>
                                      </a:lnTo>
                                      <a:lnTo>
                                        <a:pt x="172" y="37"/>
                                      </a:lnTo>
                                      <a:lnTo>
                                        <a:pt x="170" y="42"/>
                                      </a:lnTo>
                                      <a:lnTo>
                                        <a:pt x="166" y="60"/>
                                      </a:lnTo>
                                      <a:lnTo>
                                        <a:pt x="159" y="82"/>
                                      </a:lnTo>
                                      <a:lnTo>
                                        <a:pt x="155" y="93"/>
                                      </a:lnTo>
                                      <a:lnTo>
                                        <a:pt x="152" y="105"/>
                                      </a:lnTo>
                                      <a:close/>
                                    </a:path>
                                  </a:pathLst>
                                </a:custGeom>
                                <a:grpFill/>
                                <a:ln>
                                  <a:noFill/>
                                </a:ln>
                                <a:extLst>
                                  <a:ext uri="{91240B29-F687-4F45-9708-019B960494DF}">
                                    <a14:hiddenLine xmlns:a14="http://schemas.microsoft.com/office/drawing/2010/main" w="9525">
                                      <a:solidFill>
                                        <a:srgbClr val="000000"/>
                                      </a:solidFill>
                                      <a:round/>
                                      <a:headEnd/>
                                      <a:tailEnd/>
                                    </a14:hiddenLine>
                                  </a:ext>
                                </a:extLst>
                              </wps:spPr>
                              <wps:bodyPr rot="0" vert="horz" wrap="square" lIns="91440" tIns="45720" rIns="91440" bIns="45720" anchor="t" anchorCtr="0" upright="1">
                                <a:noAutofit/>
                              </wps:bodyPr>
                            </wps:wsp>
                            <wps:wsp>
                              <wps:cNvPr id="3477" name="Freeform 54"/>
                              <wps:cNvSpPr>
                                <a:spLocks/>
                              </wps:cNvSpPr>
                              <wps:spPr bwMode="auto">
                                <a:xfrm>
                                  <a:off x="0" y="0"/>
                                  <a:ext cx="254" cy="228"/>
                                </a:xfrm>
                                <a:custGeom>
                                  <a:avLst/>
                                  <a:gdLst>
                                    <a:gd name="T0" fmla="*/ 114 w 254"/>
                                    <a:gd name="T1" fmla="*/ 145 h 228"/>
                                    <a:gd name="T2" fmla="*/ 92 w 254"/>
                                    <a:gd name="T3" fmla="*/ 145 h 228"/>
                                    <a:gd name="T4" fmla="*/ 95 w 254"/>
                                    <a:gd name="T5" fmla="*/ 140 h 228"/>
                                    <a:gd name="T6" fmla="*/ 95 w 254"/>
                                    <a:gd name="T7" fmla="*/ 126 h 228"/>
                                    <a:gd name="T8" fmla="*/ 96 w 254"/>
                                    <a:gd name="T9" fmla="*/ 108 h 228"/>
                                    <a:gd name="T10" fmla="*/ 104 w 254"/>
                                    <a:gd name="T11" fmla="*/ 101 h 228"/>
                                    <a:gd name="T12" fmla="*/ 103 w 254"/>
                                    <a:gd name="T13" fmla="*/ 96 h 228"/>
                                    <a:gd name="T14" fmla="*/ 102 w 254"/>
                                    <a:gd name="T15" fmla="*/ 92 h 228"/>
                                    <a:gd name="T16" fmla="*/ 105 w 254"/>
                                    <a:gd name="T17" fmla="*/ 77 h 228"/>
                                    <a:gd name="T18" fmla="*/ 105 w 254"/>
                                    <a:gd name="T19" fmla="*/ 66 h 228"/>
                                    <a:gd name="T20" fmla="*/ 107 w 254"/>
                                    <a:gd name="T21" fmla="*/ 25 h 228"/>
                                    <a:gd name="T22" fmla="*/ 109 w 254"/>
                                    <a:gd name="T23" fmla="*/ 13 h 228"/>
                                    <a:gd name="T24" fmla="*/ 114 w 254"/>
                                    <a:gd name="T25" fmla="*/ 10 h 228"/>
                                    <a:gd name="T26" fmla="*/ 118 w 254"/>
                                    <a:gd name="T27" fmla="*/ 9 h 228"/>
                                    <a:gd name="T28" fmla="*/ 129 w 254"/>
                                    <a:gd name="T29" fmla="*/ 6 h 228"/>
                                    <a:gd name="T30" fmla="*/ 129 w 254"/>
                                    <a:gd name="T31" fmla="*/ 17 h 228"/>
                                    <a:gd name="T32" fmla="*/ 129 w 254"/>
                                    <a:gd name="T33" fmla="*/ 28 h 228"/>
                                    <a:gd name="T34" fmla="*/ 127 w 254"/>
                                    <a:gd name="T35" fmla="*/ 47 h 228"/>
                                    <a:gd name="T36" fmla="*/ 125 w 254"/>
                                    <a:gd name="T37" fmla="*/ 69 h 228"/>
                                    <a:gd name="T38" fmla="*/ 125 w 254"/>
                                    <a:gd name="T39" fmla="*/ 77 h 228"/>
                                    <a:gd name="T40" fmla="*/ 121 w 254"/>
                                    <a:gd name="T41" fmla="*/ 94 h 228"/>
                                    <a:gd name="T42" fmla="*/ 123 w 254"/>
                                    <a:gd name="T43" fmla="*/ 99 h 228"/>
                                    <a:gd name="T44" fmla="*/ 126 w 254"/>
                                    <a:gd name="T45" fmla="*/ 105 h 228"/>
                                    <a:gd name="T46" fmla="*/ 152 w 254"/>
                                    <a:gd name="T47" fmla="*/ 105 h 228"/>
                                    <a:gd name="T48" fmla="*/ 152 w 254"/>
                                    <a:gd name="T49" fmla="*/ 105 h 228"/>
                                    <a:gd name="T50" fmla="*/ 153 w 254"/>
                                    <a:gd name="T51" fmla="*/ 108 h 228"/>
                                    <a:gd name="T52" fmla="*/ 154 w 254"/>
                                    <a:gd name="T53" fmla="*/ 111 h 228"/>
                                    <a:gd name="T54" fmla="*/ 126 w 254"/>
                                    <a:gd name="T55" fmla="*/ 111 h 228"/>
                                    <a:gd name="T56" fmla="*/ 125 w 254"/>
                                    <a:gd name="T57" fmla="*/ 112 h 228"/>
                                    <a:gd name="T58" fmla="*/ 114 w 254"/>
                                    <a:gd name="T59" fmla="*/ 145 h 228"/>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 ang="0">
                                      <a:pos x="T30" y="T31"/>
                                    </a:cxn>
                                    <a:cxn ang="0">
                                      <a:pos x="T32" y="T33"/>
                                    </a:cxn>
                                    <a:cxn ang="0">
                                      <a:pos x="T34" y="T35"/>
                                    </a:cxn>
                                    <a:cxn ang="0">
                                      <a:pos x="T36" y="T37"/>
                                    </a:cxn>
                                    <a:cxn ang="0">
                                      <a:pos x="T38" y="T39"/>
                                    </a:cxn>
                                    <a:cxn ang="0">
                                      <a:pos x="T40" y="T41"/>
                                    </a:cxn>
                                    <a:cxn ang="0">
                                      <a:pos x="T42" y="T43"/>
                                    </a:cxn>
                                    <a:cxn ang="0">
                                      <a:pos x="T44" y="T45"/>
                                    </a:cxn>
                                    <a:cxn ang="0">
                                      <a:pos x="T46" y="T47"/>
                                    </a:cxn>
                                    <a:cxn ang="0">
                                      <a:pos x="T48" y="T49"/>
                                    </a:cxn>
                                    <a:cxn ang="0">
                                      <a:pos x="T50" y="T51"/>
                                    </a:cxn>
                                    <a:cxn ang="0">
                                      <a:pos x="T52" y="T53"/>
                                    </a:cxn>
                                    <a:cxn ang="0">
                                      <a:pos x="T54" y="T55"/>
                                    </a:cxn>
                                    <a:cxn ang="0">
                                      <a:pos x="T56" y="T57"/>
                                    </a:cxn>
                                    <a:cxn ang="0">
                                      <a:pos x="T58" y="T59"/>
                                    </a:cxn>
                                  </a:cxnLst>
                                  <a:rect l="0" t="0" r="r" b="b"/>
                                  <a:pathLst>
                                    <a:path w="254" h="228">
                                      <a:moveTo>
                                        <a:pt x="114" y="145"/>
                                      </a:moveTo>
                                      <a:lnTo>
                                        <a:pt x="92" y="145"/>
                                      </a:lnTo>
                                      <a:lnTo>
                                        <a:pt x="95" y="140"/>
                                      </a:lnTo>
                                      <a:lnTo>
                                        <a:pt x="95" y="126"/>
                                      </a:lnTo>
                                      <a:lnTo>
                                        <a:pt x="96" y="108"/>
                                      </a:lnTo>
                                      <a:lnTo>
                                        <a:pt x="104" y="101"/>
                                      </a:lnTo>
                                      <a:lnTo>
                                        <a:pt x="103" y="96"/>
                                      </a:lnTo>
                                      <a:lnTo>
                                        <a:pt x="102" y="92"/>
                                      </a:lnTo>
                                      <a:lnTo>
                                        <a:pt x="105" y="77"/>
                                      </a:lnTo>
                                      <a:lnTo>
                                        <a:pt x="105" y="66"/>
                                      </a:lnTo>
                                      <a:lnTo>
                                        <a:pt x="107" y="25"/>
                                      </a:lnTo>
                                      <a:lnTo>
                                        <a:pt x="109" y="13"/>
                                      </a:lnTo>
                                      <a:lnTo>
                                        <a:pt x="114" y="10"/>
                                      </a:lnTo>
                                      <a:lnTo>
                                        <a:pt x="118" y="9"/>
                                      </a:lnTo>
                                      <a:lnTo>
                                        <a:pt x="129" y="6"/>
                                      </a:lnTo>
                                      <a:lnTo>
                                        <a:pt x="129" y="17"/>
                                      </a:lnTo>
                                      <a:lnTo>
                                        <a:pt x="129" y="28"/>
                                      </a:lnTo>
                                      <a:lnTo>
                                        <a:pt x="127" y="47"/>
                                      </a:lnTo>
                                      <a:lnTo>
                                        <a:pt x="125" y="69"/>
                                      </a:lnTo>
                                      <a:lnTo>
                                        <a:pt x="125" y="77"/>
                                      </a:lnTo>
                                      <a:lnTo>
                                        <a:pt x="121" y="94"/>
                                      </a:lnTo>
                                      <a:lnTo>
                                        <a:pt x="123" y="99"/>
                                      </a:lnTo>
                                      <a:lnTo>
                                        <a:pt x="126" y="105"/>
                                      </a:lnTo>
                                      <a:lnTo>
                                        <a:pt x="152" y="105"/>
                                      </a:lnTo>
                                      <a:lnTo>
                                        <a:pt x="152" y="105"/>
                                      </a:lnTo>
                                      <a:lnTo>
                                        <a:pt x="153" y="108"/>
                                      </a:lnTo>
                                      <a:lnTo>
                                        <a:pt x="154" y="111"/>
                                      </a:lnTo>
                                      <a:lnTo>
                                        <a:pt x="126" y="111"/>
                                      </a:lnTo>
                                      <a:lnTo>
                                        <a:pt x="125" y="112"/>
                                      </a:lnTo>
                                      <a:lnTo>
                                        <a:pt x="114" y="145"/>
                                      </a:lnTo>
                                      <a:close/>
                                    </a:path>
                                  </a:pathLst>
                                </a:custGeom>
                                <a:grpFill/>
                                <a:ln>
                                  <a:noFill/>
                                </a:ln>
                                <a:extLst>
                                  <a:ext uri="{91240B29-F687-4F45-9708-019B960494DF}">
                                    <a14:hiddenLine xmlns:a14="http://schemas.microsoft.com/office/drawing/2010/main" w="9525">
                                      <a:solidFill>
                                        <a:srgbClr val="000000"/>
                                      </a:solidFill>
                                      <a:round/>
                                      <a:headEnd/>
                                      <a:tailEnd/>
                                    </a14:hiddenLine>
                                  </a:ext>
                                </a:extLst>
                              </wps:spPr>
                              <wps:bodyPr rot="0" vert="horz" wrap="square" lIns="91440" tIns="45720" rIns="91440" bIns="45720" anchor="t" anchorCtr="0" upright="1">
                                <a:noAutofit/>
                              </wps:bodyPr>
                            </wps:wsp>
                            <wps:wsp>
                              <wps:cNvPr id="3478" name="Freeform 55"/>
                              <wps:cNvSpPr>
                                <a:spLocks/>
                              </wps:cNvSpPr>
                              <wps:spPr bwMode="auto">
                                <a:xfrm>
                                  <a:off x="0" y="0"/>
                                  <a:ext cx="254" cy="228"/>
                                </a:xfrm>
                                <a:custGeom>
                                  <a:avLst/>
                                  <a:gdLst>
                                    <a:gd name="T0" fmla="*/ 189 w 254"/>
                                    <a:gd name="T1" fmla="*/ 111 h 228"/>
                                    <a:gd name="T2" fmla="*/ 155 w 254"/>
                                    <a:gd name="T3" fmla="*/ 111 h 228"/>
                                    <a:gd name="T4" fmla="*/ 159 w 254"/>
                                    <a:gd name="T5" fmla="*/ 111 h 228"/>
                                    <a:gd name="T6" fmla="*/ 165 w 254"/>
                                    <a:gd name="T7" fmla="*/ 111 h 228"/>
                                    <a:gd name="T8" fmla="*/ 179 w 254"/>
                                    <a:gd name="T9" fmla="*/ 94 h 228"/>
                                    <a:gd name="T10" fmla="*/ 181 w 254"/>
                                    <a:gd name="T11" fmla="*/ 90 h 228"/>
                                    <a:gd name="T12" fmla="*/ 184 w 254"/>
                                    <a:gd name="T13" fmla="*/ 85 h 228"/>
                                    <a:gd name="T14" fmla="*/ 192 w 254"/>
                                    <a:gd name="T15" fmla="*/ 69 h 228"/>
                                    <a:gd name="T16" fmla="*/ 200 w 254"/>
                                    <a:gd name="T17" fmla="*/ 53 h 228"/>
                                    <a:gd name="T18" fmla="*/ 212 w 254"/>
                                    <a:gd name="T19" fmla="*/ 38 h 228"/>
                                    <a:gd name="T20" fmla="*/ 222 w 254"/>
                                    <a:gd name="T21" fmla="*/ 43 h 228"/>
                                    <a:gd name="T22" fmla="*/ 230 w 254"/>
                                    <a:gd name="T23" fmla="*/ 47 h 228"/>
                                    <a:gd name="T24" fmla="*/ 226 w 254"/>
                                    <a:gd name="T25" fmla="*/ 58 h 228"/>
                                    <a:gd name="T26" fmla="*/ 221 w 254"/>
                                    <a:gd name="T27" fmla="*/ 66 h 228"/>
                                    <a:gd name="T28" fmla="*/ 215 w 254"/>
                                    <a:gd name="T29" fmla="*/ 73 h 228"/>
                                    <a:gd name="T30" fmla="*/ 205 w 254"/>
                                    <a:gd name="T31" fmla="*/ 87 h 228"/>
                                    <a:gd name="T32" fmla="*/ 201 w 254"/>
                                    <a:gd name="T33" fmla="*/ 92 h 228"/>
                                    <a:gd name="T34" fmla="*/ 197 w 254"/>
                                    <a:gd name="T35" fmla="*/ 99 h 228"/>
                                    <a:gd name="T36" fmla="*/ 190 w 254"/>
                                    <a:gd name="T37" fmla="*/ 109 h 228"/>
                                    <a:gd name="T38" fmla="*/ 189 w 254"/>
                                    <a:gd name="T39" fmla="*/ 111 h 228"/>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 ang="0">
                                      <a:pos x="T30" y="T31"/>
                                    </a:cxn>
                                    <a:cxn ang="0">
                                      <a:pos x="T32" y="T33"/>
                                    </a:cxn>
                                    <a:cxn ang="0">
                                      <a:pos x="T34" y="T35"/>
                                    </a:cxn>
                                    <a:cxn ang="0">
                                      <a:pos x="T36" y="T37"/>
                                    </a:cxn>
                                    <a:cxn ang="0">
                                      <a:pos x="T38" y="T39"/>
                                    </a:cxn>
                                  </a:cxnLst>
                                  <a:rect l="0" t="0" r="r" b="b"/>
                                  <a:pathLst>
                                    <a:path w="254" h="228">
                                      <a:moveTo>
                                        <a:pt x="189" y="111"/>
                                      </a:moveTo>
                                      <a:lnTo>
                                        <a:pt x="155" y="111"/>
                                      </a:lnTo>
                                      <a:lnTo>
                                        <a:pt x="159" y="111"/>
                                      </a:lnTo>
                                      <a:lnTo>
                                        <a:pt x="165" y="111"/>
                                      </a:lnTo>
                                      <a:lnTo>
                                        <a:pt x="179" y="94"/>
                                      </a:lnTo>
                                      <a:lnTo>
                                        <a:pt x="181" y="90"/>
                                      </a:lnTo>
                                      <a:lnTo>
                                        <a:pt x="184" y="85"/>
                                      </a:lnTo>
                                      <a:lnTo>
                                        <a:pt x="192" y="69"/>
                                      </a:lnTo>
                                      <a:lnTo>
                                        <a:pt x="200" y="53"/>
                                      </a:lnTo>
                                      <a:lnTo>
                                        <a:pt x="212" y="38"/>
                                      </a:lnTo>
                                      <a:lnTo>
                                        <a:pt x="222" y="43"/>
                                      </a:lnTo>
                                      <a:lnTo>
                                        <a:pt x="230" y="47"/>
                                      </a:lnTo>
                                      <a:lnTo>
                                        <a:pt x="226" y="58"/>
                                      </a:lnTo>
                                      <a:lnTo>
                                        <a:pt x="221" y="66"/>
                                      </a:lnTo>
                                      <a:lnTo>
                                        <a:pt x="215" y="73"/>
                                      </a:lnTo>
                                      <a:lnTo>
                                        <a:pt x="205" y="87"/>
                                      </a:lnTo>
                                      <a:lnTo>
                                        <a:pt x="201" y="92"/>
                                      </a:lnTo>
                                      <a:lnTo>
                                        <a:pt x="197" y="99"/>
                                      </a:lnTo>
                                      <a:lnTo>
                                        <a:pt x="190" y="109"/>
                                      </a:lnTo>
                                      <a:lnTo>
                                        <a:pt x="189" y="111"/>
                                      </a:lnTo>
                                      <a:close/>
                                    </a:path>
                                  </a:pathLst>
                                </a:custGeom>
                                <a:grpFill/>
                                <a:ln>
                                  <a:noFill/>
                                </a:ln>
                                <a:extLst>
                                  <a:ext uri="{91240B29-F687-4F45-9708-019B960494DF}">
                                    <a14:hiddenLine xmlns:a14="http://schemas.microsoft.com/office/drawing/2010/main" w="9525">
                                      <a:solidFill>
                                        <a:srgbClr val="000000"/>
                                      </a:solidFill>
                                      <a:round/>
                                      <a:headEnd/>
                                      <a:tailEnd/>
                                    </a14:hiddenLine>
                                  </a:ext>
                                </a:extLst>
                              </wps:spPr>
                              <wps:bodyPr rot="0" vert="horz" wrap="square" lIns="91440" tIns="45720" rIns="91440" bIns="45720" anchor="t" anchorCtr="0" upright="1">
                                <a:noAutofit/>
                              </wps:bodyPr>
                            </wps:wsp>
                            <wps:wsp>
                              <wps:cNvPr id="3479" name="Freeform 56"/>
                              <wps:cNvSpPr>
                                <a:spLocks/>
                              </wps:cNvSpPr>
                              <wps:spPr bwMode="auto">
                                <a:xfrm>
                                  <a:off x="0" y="0"/>
                                  <a:ext cx="254" cy="228"/>
                                </a:xfrm>
                                <a:custGeom>
                                  <a:avLst/>
                                  <a:gdLst>
                                    <a:gd name="T0" fmla="*/ 225 w 254"/>
                                    <a:gd name="T1" fmla="*/ 139 h 228"/>
                                    <a:gd name="T2" fmla="*/ 192 w 254"/>
                                    <a:gd name="T3" fmla="*/ 139 h 228"/>
                                    <a:gd name="T4" fmla="*/ 212 w 254"/>
                                    <a:gd name="T5" fmla="*/ 129 h 228"/>
                                    <a:gd name="T6" fmla="*/ 219 w 254"/>
                                    <a:gd name="T7" fmla="*/ 122 h 228"/>
                                    <a:gd name="T8" fmla="*/ 237 w 254"/>
                                    <a:gd name="T9" fmla="*/ 103 h 228"/>
                                    <a:gd name="T10" fmla="*/ 246 w 254"/>
                                    <a:gd name="T11" fmla="*/ 97 h 228"/>
                                    <a:gd name="T12" fmla="*/ 254 w 254"/>
                                    <a:gd name="T13" fmla="*/ 104 h 228"/>
                                    <a:gd name="T14" fmla="*/ 252 w 254"/>
                                    <a:gd name="T15" fmla="*/ 112 h 228"/>
                                    <a:gd name="T16" fmla="*/ 249 w 254"/>
                                    <a:gd name="T17" fmla="*/ 126 h 228"/>
                                    <a:gd name="T18" fmla="*/ 233 w 254"/>
                                    <a:gd name="T19" fmla="*/ 130 h 228"/>
                                    <a:gd name="T20" fmla="*/ 227 w 254"/>
                                    <a:gd name="T21" fmla="*/ 137 h 228"/>
                                    <a:gd name="T22" fmla="*/ 225 w 254"/>
                                    <a:gd name="T23" fmla="*/ 139 h 228"/>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Lst>
                                  <a:rect l="0" t="0" r="r" b="b"/>
                                  <a:pathLst>
                                    <a:path w="254" h="228">
                                      <a:moveTo>
                                        <a:pt x="225" y="139"/>
                                      </a:moveTo>
                                      <a:lnTo>
                                        <a:pt x="192" y="139"/>
                                      </a:lnTo>
                                      <a:lnTo>
                                        <a:pt x="212" y="129"/>
                                      </a:lnTo>
                                      <a:lnTo>
                                        <a:pt x="219" y="122"/>
                                      </a:lnTo>
                                      <a:lnTo>
                                        <a:pt x="237" y="103"/>
                                      </a:lnTo>
                                      <a:lnTo>
                                        <a:pt x="246" y="97"/>
                                      </a:lnTo>
                                      <a:lnTo>
                                        <a:pt x="254" y="104"/>
                                      </a:lnTo>
                                      <a:lnTo>
                                        <a:pt x="252" y="112"/>
                                      </a:lnTo>
                                      <a:lnTo>
                                        <a:pt x="249" y="126"/>
                                      </a:lnTo>
                                      <a:lnTo>
                                        <a:pt x="233" y="130"/>
                                      </a:lnTo>
                                      <a:lnTo>
                                        <a:pt x="227" y="137"/>
                                      </a:lnTo>
                                      <a:lnTo>
                                        <a:pt x="225" y="139"/>
                                      </a:lnTo>
                                      <a:close/>
                                    </a:path>
                                  </a:pathLst>
                                </a:custGeom>
                                <a:grpFill/>
                                <a:ln>
                                  <a:noFill/>
                                </a:ln>
                                <a:extLst>
                                  <a:ext uri="{91240B29-F687-4F45-9708-019B960494DF}">
                                    <a14:hiddenLine xmlns:a14="http://schemas.microsoft.com/office/drawing/2010/main" w="9525">
                                      <a:solidFill>
                                        <a:srgbClr val="000000"/>
                                      </a:solidFill>
                                      <a:round/>
                                      <a:headEnd/>
                                      <a:tailEnd/>
                                    </a14:hiddenLine>
                                  </a:ext>
                                </a:extLst>
                              </wps:spPr>
                              <wps:bodyPr rot="0" vert="horz" wrap="square" lIns="91440" tIns="45720" rIns="91440" bIns="45720" anchor="t" anchorCtr="0" upright="1">
                                <a:noAutofit/>
                              </wps:bodyPr>
                            </wps:wsp>
                            <wps:wsp>
                              <wps:cNvPr id="3480" name="Freeform 57"/>
                              <wps:cNvSpPr>
                                <a:spLocks/>
                              </wps:cNvSpPr>
                              <wps:spPr bwMode="auto">
                                <a:xfrm>
                                  <a:off x="0" y="0"/>
                                  <a:ext cx="254" cy="228"/>
                                </a:xfrm>
                                <a:custGeom>
                                  <a:avLst/>
                                  <a:gdLst>
                                    <a:gd name="T0" fmla="*/ 176 w 254"/>
                                    <a:gd name="T1" fmla="*/ 203 h 228"/>
                                    <a:gd name="T2" fmla="*/ 155 w 254"/>
                                    <a:gd name="T3" fmla="*/ 203 h 228"/>
                                    <a:gd name="T4" fmla="*/ 144 w 254"/>
                                    <a:gd name="T5" fmla="*/ 167 h 228"/>
                                    <a:gd name="T6" fmla="*/ 174 w 254"/>
                                    <a:gd name="T7" fmla="*/ 146 h 228"/>
                                    <a:gd name="T8" fmla="*/ 137 w 254"/>
                                    <a:gd name="T9" fmla="*/ 146 h 228"/>
                                    <a:gd name="T10" fmla="*/ 126 w 254"/>
                                    <a:gd name="T11" fmla="*/ 111 h 228"/>
                                    <a:gd name="T12" fmla="*/ 154 w 254"/>
                                    <a:gd name="T13" fmla="*/ 111 h 228"/>
                                    <a:gd name="T14" fmla="*/ 155 w 254"/>
                                    <a:gd name="T15" fmla="*/ 111 h 228"/>
                                    <a:gd name="T16" fmla="*/ 189 w 254"/>
                                    <a:gd name="T17" fmla="*/ 111 h 228"/>
                                    <a:gd name="T18" fmla="*/ 180 w 254"/>
                                    <a:gd name="T19" fmla="*/ 129 h 228"/>
                                    <a:gd name="T20" fmla="*/ 192 w 254"/>
                                    <a:gd name="T21" fmla="*/ 139 h 228"/>
                                    <a:gd name="T22" fmla="*/ 225 w 254"/>
                                    <a:gd name="T23" fmla="*/ 139 h 228"/>
                                    <a:gd name="T24" fmla="*/ 219 w 254"/>
                                    <a:gd name="T25" fmla="*/ 147 h 228"/>
                                    <a:gd name="T26" fmla="*/ 203 w 254"/>
                                    <a:gd name="T27" fmla="*/ 156 h 228"/>
                                    <a:gd name="T28" fmla="*/ 201 w 254"/>
                                    <a:gd name="T29" fmla="*/ 158 h 228"/>
                                    <a:gd name="T30" fmla="*/ 197 w 254"/>
                                    <a:gd name="T31" fmla="*/ 168 h 228"/>
                                    <a:gd name="T32" fmla="*/ 186 w 254"/>
                                    <a:gd name="T33" fmla="*/ 174 h 228"/>
                                    <a:gd name="T34" fmla="*/ 187 w 254"/>
                                    <a:gd name="T35" fmla="*/ 175 h 228"/>
                                    <a:gd name="T36" fmla="*/ 186 w 254"/>
                                    <a:gd name="T37" fmla="*/ 183 h 228"/>
                                    <a:gd name="T38" fmla="*/ 176 w 254"/>
                                    <a:gd name="T39" fmla="*/ 203 h 228"/>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 ang="0">
                                      <a:pos x="T30" y="T31"/>
                                    </a:cxn>
                                    <a:cxn ang="0">
                                      <a:pos x="T32" y="T33"/>
                                    </a:cxn>
                                    <a:cxn ang="0">
                                      <a:pos x="T34" y="T35"/>
                                    </a:cxn>
                                    <a:cxn ang="0">
                                      <a:pos x="T36" y="T37"/>
                                    </a:cxn>
                                    <a:cxn ang="0">
                                      <a:pos x="T38" y="T39"/>
                                    </a:cxn>
                                  </a:cxnLst>
                                  <a:rect l="0" t="0" r="r" b="b"/>
                                  <a:pathLst>
                                    <a:path w="254" h="228">
                                      <a:moveTo>
                                        <a:pt x="176" y="203"/>
                                      </a:moveTo>
                                      <a:lnTo>
                                        <a:pt x="155" y="203"/>
                                      </a:lnTo>
                                      <a:lnTo>
                                        <a:pt x="144" y="167"/>
                                      </a:lnTo>
                                      <a:lnTo>
                                        <a:pt x="174" y="146"/>
                                      </a:lnTo>
                                      <a:lnTo>
                                        <a:pt x="137" y="146"/>
                                      </a:lnTo>
                                      <a:lnTo>
                                        <a:pt x="126" y="111"/>
                                      </a:lnTo>
                                      <a:lnTo>
                                        <a:pt x="154" y="111"/>
                                      </a:lnTo>
                                      <a:lnTo>
                                        <a:pt x="155" y="111"/>
                                      </a:lnTo>
                                      <a:lnTo>
                                        <a:pt x="189" y="111"/>
                                      </a:lnTo>
                                      <a:lnTo>
                                        <a:pt x="180" y="129"/>
                                      </a:lnTo>
                                      <a:lnTo>
                                        <a:pt x="192" y="139"/>
                                      </a:lnTo>
                                      <a:lnTo>
                                        <a:pt x="225" y="139"/>
                                      </a:lnTo>
                                      <a:lnTo>
                                        <a:pt x="219" y="147"/>
                                      </a:lnTo>
                                      <a:lnTo>
                                        <a:pt x="203" y="156"/>
                                      </a:lnTo>
                                      <a:lnTo>
                                        <a:pt x="201" y="158"/>
                                      </a:lnTo>
                                      <a:lnTo>
                                        <a:pt x="197" y="168"/>
                                      </a:lnTo>
                                      <a:lnTo>
                                        <a:pt x="186" y="174"/>
                                      </a:lnTo>
                                      <a:lnTo>
                                        <a:pt x="187" y="175"/>
                                      </a:lnTo>
                                      <a:lnTo>
                                        <a:pt x="186" y="183"/>
                                      </a:lnTo>
                                      <a:lnTo>
                                        <a:pt x="176" y="203"/>
                                      </a:lnTo>
                                      <a:close/>
                                    </a:path>
                                  </a:pathLst>
                                </a:custGeom>
                                <a:grpFill/>
                                <a:ln>
                                  <a:noFill/>
                                </a:ln>
                                <a:extLst>
                                  <a:ext uri="{91240B29-F687-4F45-9708-019B960494DF}">
                                    <a14:hiddenLine xmlns:a14="http://schemas.microsoft.com/office/drawing/2010/main" w="9525">
                                      <a:solidFill>
                                        <a:srgbClr val="000000"/>
                                      </a:solidFill>
                                      <a:round/>
                                      <a:headEnd/>
                                      <a:tailEnd/>
                                    </a14:hiddenLine>
                                  </a:ext>
                                </a:extLst>
                              </wps:spPr>
                              <wps:bodyPr rot="0" vert="horz" wrap="square" lIns="91440" tIns="45720" rIns="91440" bIns="45720" anchor="t" anchorCtr="0" upright="1">
                                <a:noAutofit/>
                              </wps:bodyPr>
                            </wps:wsp>
                            <wps:wsp>
                              <wps:cNvPr id="3481" name="Freeform 58"/>
                              <wps:cNvSpPr>
                                <a:spLocks/>
                              </wps:cNvSpPr>
                              <wps:spPr bwMode="auto">
                                <a:xfrm>
                                  <a:off x="0" y="0"/>
                                  <a:ext cx="254" cy="228"/>
                                </a:xfrm>
                                <a:custGeom>
                                  <a:avLst/>
                                  <a:gdLst>
                                    <a:gd name="T0" fmla="*/ 107 w 254"/>
                                    <a:gd name="T1" fmla="*/ 220 h 228"/>
                                    <a:gd name="T2" fmla="*/ 92 w 254"/>
                                    <a:gd name="T3" fmla="*/ 218 h 228"/>
                                    <a:gd name="T4" fmla="*/ 75 w 254"/>
                                    <a:gd name="T5" fmla="*/ 208 h 228"/>
                                    <a:gd name="T6" fmla="*/ 59 w 254"/>
                                    <a:gd name="T7" fmla="*/ 191 h 228"/>
                                    <a:gd name="T8" fmla="*/ 47 w 254"/>
                                    <a:gd name="T9" fmla="*/ 178 h 228"/>
                                    <a:gd name="T10" fmla="*/ 37 w 254"/>
                                    <a:gd name="T11" fmla="*/ 172 h 228"/>
                                    <a:gd name="T12" fmla="*/ 30 w 254"/>
                                    <a:gd name="T13" fmla="*/ 167 h 228"/>
                                    <a:gd name="T14" fmla="*/ 18 w 254"/>
                                    <a:gd name="T15" fmla="*/ 165 h 228"/>
                                    <a:gd name="T16" fmla="*/ 6 w 254"/>
                                    <a:gd name="T17" fmla="*/ 162 h 228"/>
                                    <a:gd name="T18" fmla="*/ 0 w 254"/>
                                    <a:gd name="T19" fmla="*/ 156 h 228"/>
                                    <a:gd name="T20" fmla="*/ 1 w 254"/>
                                    <a:gd name="T21" fmla="*/ 147 h 228"/>
                                    <a:gd name="T22" fmla="*/ 2 w 254"/>
                                    <a:gd name="T23" fmla="*/ 137 h 228"/>
                                    <a:gd name="T24" fmla="*/ 12 w 254"/>
                                    <a:gd name="T25" fmla="*/ 137 h 228"/>
                                    <a:gd name="T26" fmla="*/ 47 w 254"/>
                                    <a:gd name="T27" fmla="*/ 149 h 228"/>
                                    <a:gd name="T28" fmla="*/ 47 w 254"/>
                                    <a:gd name="T29" fmla="*/ 156 h 228"/>
                                    <a:gd name="T30" fmla="*/ 64 w 254"/>
                                    <a:gd name="T31" fmla="*/ 167 h 228"/>
                                    <a:gd name="T32" fmla="*/ 105 w 254"/>
                                    <a:gd name="T33" fmla="*/ 167 h 228"/>
                                    <a:gd name="T34" fmla="*/ 106 w 254"/>
                                    <a:gd name="T35" fmla="*/ 167 h 228"/>
                                    <a:gd name="T36" fmla="*/ 95 w 254"/>
                                    <a:gd name="T37" fmla="*/ 203 h 228"/>
                                    <a:gd name="T38" fmla="*/ 176 w 254"/>
                                    <a:gd name="T39" fmla="*/ 203 h 228"/>
                                    <a:gd name="T40" fmla="*/ 176 w 254"/>
                                    <a:gd name="T41" fmla="*/ 203 h 228"/>
                                    <a:gd name="T42" fmla="*/ 164 w 254"/>
                                    <a:gd name="T43" fmla="*/ 217 h 228"/>
                                    <a:gd name="T44" fmla="*/ 122 w 254"/>
                                    <a:gd name="T45" fmla="*/ 217 h 228"/>
                                    <a:gd name="T46" fmla="*/ 107 w 254"/>
                                    <a:gd name="T47" fmla="*/ 220 h 228"/>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 ang="0">
                                      <a:pos x="T30" y="T31"/>
                                    </a:cxn>
                                    <a:cxn ang="0">
                                      <a:pos x="T32" y="T33"/>
                                    </a:cxn>
                                    <a:cxn ang="0">
                                      <a:pos x="T34" y="T35"/>
                                    </a:cxn>
                                    <a:cxn ang="0">
                                      <a:pos x="T36" y="T37"/>
                                    </a:cxn>
                                    <a:cxn ang="0">
                                      <a:pos x="T38" y="T39"/>
                                    </a:cxn>
                                    <a:cxn ang="0">
                                      <a:pos x="T40" y="T41"/>
                                    </a:cxn>
                                    <a:cxn ang="0">
                                      <a:pos x="T42" y="T43"/>
                                    </a:cxn>
                                    <a:cxn ang="0">
                                      <a:pos x="T44" y="T45"/>
                                    </a:cxn>
                                    <a:cxn ang="0">
                                      <a:pos x="T46" y="T47"/>
                                    </a:cxn>
                                  </a:cxnLst>
                                  <a:rect l="0" t="0" r="r" b="b"/>
                                  <a:pathLst>
                                    <a:path w="254" h="228">
                                      <a:moveTo>
                                        <a:pt x="107" y="220"/>
                                      </a:moveTo>
                                      <a:lnTo>
                                        <a:pt x="92" y="218"/>
                                      </a:lnTo>
                                      <a:lnTo>
                                        <a:pt x="75" y="208"/>
                                      </a:lnTo>
                                      <a:lnTo>
                                        <a:pt x="59" y="191"/>
                                      </a:lnTo>
                                      <a:lnTo>
                                        <a:pt x="47" y="178"/>
                                      </a:lnTo>
                                      <a:lnTo>
                                        <a:pt x="37" y="172"/>
                                      </a:lnTo>
                                      <a:lnTo>
                                        <a:pt x="30" y="167"/>
                                      </a:lnTo>
                                      <a:lnTo>
                                        <a:pt x="18" y="165"/>
                                      </a:lnTo>
                                      <a:lnTo>
                                        <a:pt x="6" y="162"/>
                                      </a:lnTo>
                                      <a:lnTo>
                                        <a:pt x="0" y="156"/>
                                      </a:lnTo>
                                      <a:lnTo>
                                        <a:pt x="1" y="147"/>
                                      </a:lnTo>
                                      <a:lnTo>
                                        <a:pt x="2" y="137"/>
                                      </a:lnTo>
                                      <a:lnTo>
                                        <a:pt x="12" y="137"/>
                                      </a:lnTo>
                                      <a:lnTo>
                                        <a:pt x="47" y="149"/>
                                      </a:lnTo>
                                      <a:lnTo>
                                        <a:pt x="47" y="156"/>
                                      </a:lnTo>
                                      <a:lnTo>
                                        <a:pt x="64" y="167"/>
                                      </a:lnTo>
                                      <a:lnTo>
                                        <a:pt x="105" y="167"/>
                                      </a:lnTo>
                                      <a:lnTo>
                                        <a:pt x="106" y="167"/>
                                      </a:lnTo>
                                      <a:lnTo>
                                        <a:pt x="95" y="203"/>
                                      </a:lnTo>
                                      <a:lnTo>
                                        <a:pt x="176" y="203"/>
                                      </a:lnTo>
                                      <a:lnTo>
                                        <a:pt x="176" y="203"/>
                                      </a:lnTo>
                                      <a:lnTo>
                                        <a:pt x="164" y="217"/>
                                      </a:lnTo>
                                      <a:lnTo>
                                        <a:pt x="122" y="217"/>
                                      </a:lnTo>
                                      <a:lnTo>
                                        <a:pt x="107" y="220"/>
                                      </a:lnTo>
                                      <a:close/>
                                    </a:path>
                                  </a:pathLst>
                                </a:custGeom>
                                <a:grpFill/>
                                <a:ln>
                                  <a:noFill/>
                                </a:ln>
                                <a:extLst>
                                  <a:ext uri="{91240B29-F687-4F45-9708-019B960494DF}">
                                    <a14:hiddenLine xmlns:a14="http://schemas.microsoft.com/office/drawing/2010/main" w="9525">
                                      <a:solidFill>
                                        <a:srgbClr val="000000"/>
                                      </a:solidFill>
                                      <a:round/>
                                      <a:headEnd/>
                                      <a:tailEnd/>
                                    </a14:hiddenLine>
                                  </a:ext>
                                </a:extLst>
                              </wps:spPr>
                              <wps:bodyPr rot="0" vert="horz" wrap="square" lIns="91440" tIns="45720" rIns="91440" bIns="45720" anchor="t" anchorCtr="0" upright="1">
                                <a:noAutofit/>
                              </wps:bodyPr>
                            </wps:wsp>
                            <wps:wsp>
                              <wps:cNvPr id="3482" name="Freeform 59"/>
                              <wps:cNvSpPr>
                                <a:spLocks/>
                              </wps:cNvSpPr>
                              <wps:spPr bwMode="auto">
                                <a:xfrm>
                                  <a:off x="0" y="0"/>
                                  <a:ext cx="254" cy="228"/>
                                </a:xfrm>
                                <a:custGeom>
                                  <a:avLst/>
                                  <a:gdLst>
                                    <a:gd name="T0" fmla="*/ 105 w 254"/>
                                    <a:gd name="T1" fmla="*/ 167 h 228"/>
                                    <a:gd name="T2" fmla="*/ 64 w 254"/>
                                    <a:gd name="T3" fmla="*/ 167 h 228"/>
                                    <a:gd name="T4" fmla="*/ 71 w 254"/>
                                    <a:gd name="T5" fmla="*/ 164 h 228"/>
                                    <a:gd name="T6" fmla="*/ 78 w 254"/>
                                    <a:gd name="T7" fmla="*/ 159 h 228"/>
                                    <a:gd name="T8" fmla="*/ 84 w 254"/>
                                    <a:gd name="T9" fmla="*/ 155 h 228"/>
                                    <a:gd name="T10" fmla="*/ 85 w 254"/>
                                    <a:gd name="T11" fmla="*/ 152 h 228"/>
                                    <a:gd name="T12" fmla="*/ 105 w 254"/>
                                    <a:gd name="T13" fmla="*/ 167 h 228"/>
                                  </a:gdLst>
                                  <a:ahLst/>
                                  <a:cxnLst>
                                    <a:cxn ang="0">
                                      <a:pos x="T0" y="T1"/>
                                    </a:cxn>
                                    <a:cxn ang="0">
                                      <a:pos x="T2" y="T3"/>
                                    </a:cxn>
                                    <a:cxn ang="0">
                                      <a:pos x="T4" y="T5"/>
                                    </a:cxn>
                                    <a:cxn ang="0">
                                      <a:pos x="T6" y="T7"/>
                                    </a:cxn>
                                    <a:cxn ang="0">
                                      <a:pos x="T8" y="T9"/>
                                    </a:cxn>
                                    <a:cxn ang="0">
                                      <a:pos x="T10" y="T11"/>
                                    </a:cxn>
                                    <a:cxn ang="0">
                                      <a:pos x="T12" y="T13"/>
                                    </a:cxn>
                                  </a:cxnLst>
                                  <a:rect l="0" t="0" r="r" b="b"/>
                                  <a:pathLst>
                                    <a:path w="254" h="228">
                                      <a:moveTo>
                                        <a:pt x="105" y="167"/>
                                      </a:moveTo>
                                      <a:lnTo>
                                        <a:pt x="64" y="167"/>
                                      </a:lnTo>
                                      <a:lnTo>
                                        <a:pt x="71" y="164"/>
                                      </a:lnTo>
                                      <a:lnTo>
                                        <a:pt x="78" y="159"/>
                                      </a:lnTo>
                                      <a:lnTo>
                                        <a:pt x="84" y="155"/>
                                      </a:lnTo>
                                      <a:lnTo>
                                        <a:pt x="85" y="152"/>
                                      </a:lnTo>
                                      <a:lnTo>
                                        <a:pt x="105" y="167"/>
                                      </a:lnTo>
                                      <a:close/>
                                    </a:path>
                                  </a:pathLst>
                                </a:custGeom>
                                <a:grpFill/>
                                <a:ln>
                                  <a:noFill/>
                                </a:ln>
                                <a:extLst>
                                  <a:ext uri="{91240B29-F687-4F45-9708-019B960494DF}">
                                    <a14:hiddenLine xmlns:a14="http://schemas.microsoft.com/office/drawing/2010/main" w="9525">
                                      <a:solidFill>
                                        <a:srgbClr val="000000"/>
                                      </a:solidFill>
                                      <a:round/>
                                      <a:headEnd/>
                                      <a:tailEnd/>
                                    </a14:hiddenLine>
                                  </a:ext>
                                </a:extLst>
                              </wps:spPr>
                              <wps:bodyPr rot="0" vert="horz" wrap="square" lIns="91440" tIns="45720" rIns="91440" bIns="45720" anchor="t" anchorCtr="0" upright="1">
                                <a:noAutofit/>
                              </wps:bodyPr>
                            </wps:wsp>
                            <wps:wsp>
                              <wps:cNvPr id="3483" name="Freeform 60"/>
                              <wps:cNvSpPr>
                                <a:spLocks/>
                              </wps:cNvSpPr>
                              <wps:spPr bwMode="auto">
                                <a:xfrm>
                                  <a:off x="0" y="0"/>
                                  <a:ext cx="254" cy="228"/>
                                </a:xfrm>
                                <a:custGeom>
                                  <a:avLst/>
                                  <a:gdLst>
                                    <a:gd name="T0" fmla="*/ 155 w 254"/>
                                    <a:gd name="T1" fmla="*/ 203 h 228"/>
                                    <a:gd name="T2" fmla="*/ 95 w 254"/>
                                    <a:gd name="T3" fmla="*/ 203 h 228"/>
                                    <a:gd name="T4" fmla="*/ 125 w 254"/>
                                    <a:gd name="T5" fmla="*/ 181 h 228"/>
                                    <a:gd name="T6" fmla="*/ 155 w 254"/>
                                    <a:gd name="T7" fmla="*/ 203 h 228"/>
                                  </a:gdLst>
                                  <a:ahLst/>
                                  <a:cxnLst>
                                    <a:cxn ang="0">
                                      <a:pos x="T0" y="T1"/>
                                    </a:cxn>
                                    <a:cxn ang="0">
                                      <a:pos x="T2" y="T3"/>
                                    </a:cxn>
                                    <a:cxn ang="0">
                                      <a:pos x="T4" y="T5"/>
                                    </a:cxn>
                                    <a:cxn ang="0">
                                      <a:pos x="T6" y="T7"/>
                                    </a:cxn>
                                  </a:cxnLst>
                                  <a:rect l="0" t="0" r="r" b="b"/>
                                  <a:pathLst>
                                    <a:path w="254" h="228">
                                      <a:moveTo>
                                        <a:pt x="155" y="203"/>
                                      </a:moveTo>
                                      <a:lnTo>
                                        <a:pt x="95" y="203"/>
                                      </a:lnTo>
                                      <a:lnTo>
                                        <a:pt x="125" y="181"/>
                                      </a:lnTo>
                                      <a:lnTo>
                                        <a:pt x="155" y="203"/>
                                      </a:lnTo>
                                      <a:close/>
                                    </a:path>
                                  </a:pathLst>
                                </a:custGeom>
                                <a:grpFill/>
                                <a:ln>
                                  <a:noFill/>
                                </a:ln>
                                <a:extLst>
                                  <a:ext uri="{91240B29-F687-4F45-9708-019B960494DF}">
                                    <a14:hiddenLine xmlns:a14="http://schemas.microsoft.com/office/drawing/2010/main" w="9525">
                                      <a:solidFill>
                                        <a:srgbClr val="000000"/>
                                      </a:solidFill>
                                      <a:round/>
                                      <a:headEnd/>
                                      <a:tailEnd/>
                                    </a14:hiddenLine>
                                  </a:ext>
                                </a:extLst>
                              </wps:spPr>
                              <wps:bodyPr rot="0" vert="horz" wrap="square" lIns="91440" tIns="45720" rIns="91440" bIns="45720" anchor="t" anchorCtr="0" upright="1">
                                <a:noAutofit/>
                              </wps:bodyPr>
                            </wps:wsp>
                            <wps:wsp>
                              <wps:cNvPr id="3484" name="Freeform 61"/>
                              <wps:cNvSpPr>
                                <a:spLocks/>
                              </wps:cNvSpPr>
                              <wps:spPr bwMode="auto">
                                <a:xfrm>
                                  <a:off x="0" y="0"/>
                                  <a:ext cx="254" cy="228"/>
                                </a:xfrm>
                                <a:custGeom>
                                  <a:avLst/>
                                  <a:gdLst>
                                    <a:gd name="T0" fmla="*/ 146 w 254"/>
                                    <a:gd name="T1" fmla="*/ 228 h 228"/>
                                    <a:gd name="T2" fmla="*/ 136 w 254"/>
                                    <a:gd name="T3" fmla="*/ 228 h 228"/>
                                    <a:gd name="T4" fmla="*/ 122 w 254"/>
                                    <a:gd name="T5" fmla="*/ 217 h 228"/>
                                    <a:gd name="T6" fmla="*/ 164 w 254"/>
                                    <a:gd name="T7" fmla="*/ 217 h 228"/>
                                    <a:gd name="T8" fmla="*/ 161 w 254"/>
                                    <a:gd name="T9" fmla="*/ 220 h 228"/>
                                    <a:gd name="T10" fmla="*/ 146 w 254"/>
                                    <a:gd name="T11" fmla="*/ 228 h 228"/>
                                  </a:gdLst>
                                  <a:ahLst/>
                                  <a:cxnLst>
                                    <a:cxn ang="0">
                                      <a:pos x="T0" y="T1"/>
                                    </a:cxn>
                                    <a:cxn ang="0">
                                      <a:pos x="T2" y="T3"/>
                                    </a:cxn>
                                    <a:cxn ang="0">
                                      <a:pos x="T4" y="T5"/>
                                    </a:cxn>
                                    <a:cxn ang="0">
                                      <a:pos x="T6" y="T7"/>
                                    </a:cxn>
                                    <a:cxn ang="0">
                                      <a:pos x="T8" y="T9"/>
                                    </a:cxn>
                                    <a:cxn ang="0">
                                      <a:pos x="T10" y="T11"/>
                                    </a:cxn>
                                  </a:cxnLst>
                                  <a:rect l="0" t="0" r="r" b="b"/>
                                  <a:pathLst>
                                    <a:path w="254" h="228">
                                      <a:moveTo>
                                        <a:pt x="146" y="228"/>
                                      </a:moveTo>
                                      <a:lnTo>
                                        <a:pt x="136" y="228"/>
                                      </a:lnTo>
                                      <a:lnTo>
                                        <a:pt x="122" y="217"/>
                                      </a:lnTo>
                                      <a:lnTo>
                                        <a:pt x="164" y="217"/>
                                      </a:lnTo>
                                      <a:lnTo>
                                        <a:pt x="161" y="220"/>
                                      </a:lnTo>
                                      <a:lnTo>
                                        <a:pt x="146" y="228"/>
                                      </a:lnTo>
                                      <a:close/>
                                    </a:path>
                                  </a:pathLst>
                                </a:custGeom>
                                <a:grpFill/>
                                <a:ln>
                                  <a:noFill/>
                                </a:ln>
                                <a:extLst>
                                  <a:ext uri="{91240B29-F687-4F45-9708-019B960494DF}">
                                    <a14:hiddenLine xmlns:a14="http://schemas.microsoft.com/office/drawing/2010/main" w="9525">
                                      <a:solidFill>
                                        <a:srgbClr val="000000"/>
                                      </a:solidFill>
                                      <a:round/>
                                      <a:headEnd/>
                                      <a:tailEnd/>
                                    </a14:hiddenLine>
                                  </a:ext>
                                </a:extLst>
                              </wps:spPr>
                              <wps:bodyPr rot="0" vert="horz" wrap="square" lIns="91440" tIns="45720" rIns="91440" bIns="45720" anchor="t" anchorCtr="0" upright="1">
                                <a:noAutofit/>
                              </wps:bodyPr>
                            </wps:wsp>
                          </wpg:wgp>
                        </a:graphicData>
                      </a:graphic>
                    </wp:inline>
                  </w:drawing>
                </mc:Choice>
                <mc:Fallback>
                  <w:pict>
                    <v:group w14:anchorId="77B41519" id="Group 3475" o:spid="_x0000_s1026" style="width:13.75pt;height:12.1pt;mso-position-horizontal-relative:char;mso-position-vertical-relative:line" coordsize="254,228"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">
                      <v:shape id="Freeform 53" o:spid="_x0000_s1027" style="position:absolute;width:254;height:228;visibility:visible;mso-wrap-style:square;v-text-anchor:top" coordsize="254,228"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" path="m152,105r-26,l129,104r6,-6l142,69r2,-7l145,57r3,-6l154,32r4,-19l176,r3,6l180,12r1,5l172,37r-2,5l166,60r-7,22l155,93r-3,12xe" filled="f" stroked="f">
                        <v:path arrowok="t" o:connecttype="custom" o:connectlocs="152,105;126,105;129,104;135,98;142,69;144,62;145,57;148,51;154,32;158,13;176,0;179,6;180,12;181,17;172,37;170,42;166,60;159,82;155,93;152,105" o:connectangles="0,0,0,0,0,0,0,0,0,0,0,0,0,0,0,0,0,0,0,0"/>
                      </v:shape>
                      <v:shape id="Freeform 54" o:spid="_x0000_s1028" style="position:absolute;width:254;height:228;visibility:visible;mso-wrap-style:square;v-text-anchor:top" coordsize="254,228"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" path="m114,145r-22,l95,140r,-14l96,108r8,-7l103,96r-1,-4l105,77r,-11l107,25r2,-12l114,10r4,-1l129,6r,11l129,28r-2,19l125,69r,8l121,94r2,5l126,105r26,l152,105r1,3l154,111r-28,l125,112r-11,33xe" filled="f" stroked="f">
                        <v:path arrowok="t" o:connecttype="custom" o:connectlocs="114,145;92,145;95,140;95,126;96,108;104,101;103,96;102,92;105,77;105,66;107,25;109,13;114,10;118,9;129,6;129,17;129,28;127,47;125,69;125,77;121,94;123,99;126,105;152,105;152,105;153,108;154,111;126,111;125,112;114,145" o:connectangles="0,0,0,0,0,0,0,0,0,0,0,0,0,0,0,0,0,0,0,0,0,0,0,0,0,0,0,0,0,0"/>
                      </v:shape>
                      <v:shape id="Freeform 55" o:spid="_x0000_s1029" style="position:absolute;width:254;height:228;visibility:visible;mso-wrap-style:square;v-text-anchor:top" coordsize="254,228"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" path="m189,111r-34,l159,111r6,l179,94r2,-4l184,85r8,-16l200,53,212,38r10,5l230,47r-4,11l221,66r-6,7l205,87r-4,5l197,99r-7,10l189,111xe" filled="f" stroked="f">
                        <v:path arrowok="t" o:connecttype="custom" o:connectlocs="189,111;155,111;159,111;165,111;179,94;181,90;184,85;192,69;200,53;212,38;222,43;230,47;226,58;221,66;215,73;205,87;201,92;197,99;190,109;189,111" o:connectangles="0,0,0,0,0,0,0,0,0,0,0,0,0,0,0,0,0,0,0,0"/>
                      </v:shape>
                      <v:shape id="Freeform 56" o:spid="_x0000_s1030" style="position:absolute;width:254;height:228;visibility:visible;mso-wrap-style:square;v-text-anchor:top" coordsize="254,228"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" path="m225,139r-33,l212,129r7,-7l237,103r9,-6l254,104r-2,8l249,126r-16,4l227,137r-2,2xe" filled="f" stroked="f">
                        <v:path arrowok="t" o:connecttype="custom" o:connectlocs="225,139;192,139;212,129;219,122;237,103;246,97;254,104;252,112;249,126;233,130;227,137;225,139" o:connectangles="0,0,0,0,0,0,0,0,0,0,0,0"/>
                      </v:shape>
                      <v:shape id="Freeform 57" o:spid="_x0000_s1031" style="position:absolute;width:254;height:228;visibility:visible;mso-wrap-style:square;v-text-anchor:top" coordsize="254,228"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" path="m176,203r-21,l144,167r30,-21l137,146,126,111r28,l155,111r34,l180,129r12,10l225,139r-6,8l203,156r-2,2l197,168r-11,6l187,175r-1,8l176,203xe" filled="f" stroked="f">
                        <v:path arrowok="t" o:connecttype="custom" o:connectlocs="176,203;155,203;144,167;174,146;137,146;126,111;154,111;155,111;189,111;180,129;192,139;225,139;219,147;203,156;201,158;197,168;186,174;187,175;186,183;176,203" o:connectangles="0,0,0,0,0,0,0,0,0,0,0,0,0,0,0,0,0,0,0,0"/>
                      </v:shape>
                      <v:shape id="Freeform 58" o:spid="_x0000_s1032" style="position:absolute;width:254;height:228;visibility:visible;mso-wrap-style:square;v-text-anchor:top" coordsize="254,228"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" path="m107,220l92,218,75,208,59,191,47,178,37,172r-7,-5l18,165,6,162,,156r1,-9l2,137r10,l47,149r,7l64,167r41,l106,167,95,203r81,l176,203r-12,14l122,217r-15,3xe" filled="f" stroked="f">
                        <v:path arrowok="t" o:connecttype="custom" o:connectlocs="107,220;92,218;75,208;59,191;47,178;37,172;30,167;18,165;6,162;0,156;1,147;2,137;12,137;47,149;47,156;64,167;105,167;106,167;95,203;176,203;176,203;164,217;122,217;107,220" o:connectangles="0,0,0,0,0,0,0,0,0,0,0,0,0,0,0,0,0,0,0,0,0,0,0,0"/>
                      </v:shape>
                      <v:shape id="Freeform 59" o:spid="_x0000_s1033" style="position:absolute;width:254;height:228;visibility:visible;mso-wrap-style:square;v-text-anchor:top" coordsize="254,228"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" path="m105,167r-41,l71,164r7,-5l84,155r1,-3l105,167xe" filled="f" stroked="f">
                        <v:path arrowok="t" o:connecttype="custom" o:connectlocs="105,167;64,167;71,164;78,159;84,155;85,152;105,167" o:connectangles="0,0,0,0,0,0,0"/>
                      </v:shape>
                      <v:shape id="Freeform 60" o:spid="_x0000_s1034" style="position:absolute;width:254;height:228;visibility:visible;mso-wrap-style:square;v-text-anchor:top" coordsize="254,228"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" path="m155,203r-60,l125,181r30,22xe" filled="f" stroked="f">
                        <v:path arrowok="t" o:connecttype="custom" o:connectlocs="155,203;95,203;125,181;155,203" o:connectangles="0,0,0,0"/>
                      </v:shape>
                      <v:shape id="Freeform 61" o:spid="_x0000_s1035" style="position:absolute;width:254;height:228;visibility:visible;mso-wrap-style:square;v-text-anchor:top" coordsize="254,228"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" path="m146,228r-10,l122,217r42,l161,220r-15,8xe" filled="f" stroked="f">
                        <v:path arrowok="t" o:connecttype="custom" o:connectlocs="146,228;136,228;122,217;164,217;161,220;146,228" o:connectangles="0,0,0,0,0,0"/>
                      </v:shape>
                      <w10:anchorlock/>
                    </v:group>
                  </w:pict>
                </mc:Fallback>
              </mc:AlternateContent>
            </w:r>
            <w:r w:rsidR="00273B17" w:rsidRPr="009B5FD0">
              <w:rPr>
                <w:noProof/>
              </w:rPr>
              <w:t xml:space="preserve"> </w:t>
            </w:r>
            <w:r w:rsidRPr="009B5FD0">
              <w:rPr>
                <w:rFonts w:cs="Arial"/>
                <w:noProof/>
                <w:lang w:eastAsia="zh-TW"/>
              </w:rPr>
              <mc:AlternateContent>
                <mc:Choice Requires="wpg">
                  <w:drawing>
                    <wp:inline distT="0" distB="0" distL="0" distR="0" wp14:anchorId="60D5DD5C" wp14:editId="0799FBED">
                      <wp:extent cx="164515" cy="115100"/>
                      <wp:effectExtent l="0" t="0" r="0" b="12065"/>
                      <wp:docPr id="3485" name="Group 3485"/>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bwMode="auto">
                              <a:xfrm>
                                <a:off x="0" y="0"/>
                                <a:ext cx="164515" cy="115100"/>
                                <a:chOff x="0" y="0"/>
                                <a:chExt cx="255" cy="182"/>
                              </a:xfrm>
                              <a:solidFill>
                                <a:srgbClr val="DB3F30"/>
                              </a:solidFill>
                            </wpg:grpSpPr>
                            <wps:wsp>
                              <wps:cNvPr id="3486" name="Freeform 63"/>
                              <wps:cNvSpPr>
                                <a:spLocks/>
                              </wps:cNvSpPr>
                              <wps:spPr bwMode="auto">
                                <a:xfrm>
                                  <a:off x="0" y="0"/>
                                  <a:ext cx="255" cy="182"/>
                                </a:xfrm>
                                <a:custGeom>
                                  <a:avLst/>
                                  <a:gdLst>
                                    <a:gd name="T0" fmla="*/ 25 w 255"/>
                                    <a:gd name="T1" fmla="*/ 181 h 182"/>
                                    <a:gd name="T2" fmla="*/ 5 w 255"/>
                                    <a:gd name="T3" fmla="*/ 175 h 182"/>
                                    <a:gd name="T4" fmla="*/ 0 w 255"/>
                                    <a:gd name="T5" fmla="*/ 165 h 182"/>
                                    <a:gd name="T6" fmla="*/ 2 w 255"/>
                                    <a:gd name="T7" fmla="*/ 155 h 182"/>
                                    <a:gd name="T8" fmla="*/ 45 w 255"/>
                                    <a:gd name="T9" fmla="*/ 13 h 182"/>
                                    <a:gd name="T10" fmla="*/ 47 w 255"/>
                                    <a:gd name="T11" fmla="*/ 5 h 182"/>
                                    <a:gd name="T12" fmla="*/ 55 w 255"/>
                                    <a:gd name="T13" fmla="*/ 0 h 182"/>
                                    <a:gd name="T14" fmla="*/ 72 w 255"/>
                                    <a:gd name="T15" fmla="*/ 0 h 182"/>
                                    <a:gd name="T16" fmla="*/ 79 w 255"/>
                                    <a:gd name="T17" fmla="*/ 5 h 182"/>
                                    <a:gd name="T18" fmla="*/ 81 w 255"/>
                                    <a:gd name="T19" fmla="*/ 12 h 182"/>
                                    <a:gd name="T20" fmla="*/ 103 w 255"/>
                                    <a:gd name="T21" fmla="*/ 82 h 182"/>
                                    <a:gd name="T22" fmla="*/ 64 w 255"/>
                                    <a:gd name="T23" fmla="*/ 82 h 182"/>
                                    <a:gd name="T24" fmla="*/ 39 w 255"/>
                                    <a:gd name="T25" fmla="*/ 165 h 182"/>
                                    <a:gd name="T26" fmla="*/ 35 w 255"/>
                                    <a:gd name="T27" fmla="*/ 175 h 182"/>
                                    <a:gd name="T28" fmla="*/ 25 w 255"/>
                                    <a:gd name="T29" fmla="*/ 181 h 182"/>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Lst>
                                  <a:rect l="0" t="0" r="r" b="b"/>
                                  <a:pathLst>
                                    <a:path w="255" h="182">
                                      <a:moveTo>
                                        <a:pt x="25" y="181"/>
                                      </a:moveTo>
                                      <a:lnTo>
                                        <a:pt x="5" y="175"/>
                                      </a:lnTo>
                                      <a:lnTo>
                                        <a:pt x="0" y="165"/>
                                      </a:lnTo>
                                      <a:lnTo>
                                        <a:pt x="2" y="155"/>
                                      </a:lnTo>
                                      <a:lnTo>
                                        <a:pt x="45" y="13"/>
                                      </a:lnTo>
                                      <a:lnTo>
                                        <a:pt x="47" y="5"/>
                                      </a:lnTo>
                                      <a:lnTo>
                                        <a:pt x="55" y="0"/>
                                      </a:lnTo>
                                      <a:lnTo>
                                        <a:pt x="72" y="0"/>
                                      </a:lnTo>
                                      <a:lnTo>
                                        <a:pt x="79" y="5"/>
                                      </a:lnTo>
                                      <a:lnTo>
                                        <a:pt x="81" y="12"/>
                                      </a:lnTo>
                                      <a:lnTo>
                                        <a:pt x="103" y="82"/>
                                      </a:lnTo>
                                      <a:lnTo>
                                        <a:pt x="64" y="82"/>
                                      </a:lnTo>
                                      <a:lnTo>
                                        <a:pt x="39" y="165"/>
                                      </a:lnTo>
                                      <a:lnTo>
                                        <a:pt x="35" y="175"/>
                                      </a:lnTo>
                                      <a:lnTo>
                                        <a:pt x="25" y="181"/>
                                      </a:lnTo>
                                      <a:close/>
                                    </a:path>
                                  </a:pathLst>
                                </a:custGeom>
                                <a:grpFill/>
                                <a:ln>
                                  <a:noFill/>
                                </a:ln>
                                <a:extLst>
                                  <a:ext uri="{91240B29-F687-4F45-9708-019B960494DF}">
                                    <a14:hiddenLine xmlns:a14="http://schemas.microsoft.com/office/drawing/2010/main" w="9525">
                                      <a:solidFill>
                                        <a:srgbClr val="000000"/>
                                      </a:solidFill>
                                      <a:round/>
                                      <a:headEnd/>
                                      <a:tailEnd/>
                                    </a14:hiddenLine>
                                  </a:ext>
                                </a:extLst>
                              </wps:spPr>
                              <wps:bodyPr rot="0" vert="horz" wrap="square" lIns="91440" tIns="45720" rIns="91440" bIns="45720" anchor="t" anchorCtr="0" upright="1">
                                <a:noAutofit/>
                              </wps:bodyPr>
                            </wps:wsp>
                            <wps:wsp>
                              <wps:cNvPr id="3487" name="Freeform 64"/>
                              <wps:cNvSpPr>
                                <a:spLocks/>
                              </wps:cNvSpPr>
                              <wps:spPr bwMode="auto">
                                <a:xfrm>
                                  <a:off x="0" y="0"/>
                                  <a:ext cx="255" cy="182"/>
                                </a:xfrm>
                                <a:custGeom>
                                  <a:avLst/>
                                  <a:gdLst>
                                    <a:gd name="T0" fmla="*/ 151 w 255"/>
                                    <a:gd name="T1" fmla="*/ 182 h 182"/>
                                    <a:gd name="T2" fmla="*/ 132 w 255"/>
                                    <a:gd name="T3" fmla="*/ 176 h 182"/>
                                    <a:gd name="T4" fmla="*/ 127 w 255"/>
                                    <a:gd name="T5" fmla="*/ 168 h 182"/>
                                    <a:gd name="T6" fmla="*/ 129 w 255"/>
                                    <a:gd name="T7" fmla="*/ 163 h 182"/>
                                    <a:gd name="T8" fmla="*/ 128 w 255"/>
                                    <a:gd name="T9" fmla="*/ 158 h 182"/>
                                    <a:gd name="T10" fmla="*/ 129 w 255"/>
                                    <a:gd name="T11" fmla="*/ 156 h 182"/>
                                    <a:gd name="T12" fmla="*/ 171 w 255"/>
                                    <a:gd name="T13" fmla="*/ 15 h 182"/>
                                    <a:gd name="T14" fmla="*/ 174 w 255"/>
                                    <a:gd name="T15" fmla="*/ 6 h 182"/>
                                    <a:gd name="T16" fmla="*/ 181 w 255"/>
                                    <a:gd name="T17" fmla="*/ 1 h 182"/>
                                    <a:gd name="T18" fmla="*/ 197 w 255"/>
                                    <a:gd name="T19" fmla="*/ 1 h 182"/>
                                    <a:gd name="T20" fmla="*/ 205 w 255"/>
                                    <a:gd name="T21" fmla="*/ 6 h 182"/>
                                    <a:gd name="T22" fmla="*/ 207 w 255"/>
                                    <a:gd name="T23" fmla="*/ 14 h 182"/>
                                    <a:gd name="T24" fmla="*/ 229 w 255"/>
                                    <a:gd name="T25" fmla="*/ 83 h 182"/>
                                    <a:gd name="T26" fmla="*/ 189 w 255"/>
                                    <a:gd name="T27" fmla="*/ 83 h 182"/>
                                    <a:gd name="T28" fmla="*/ 165 w 255"/>
                                    <a:gd name="T29" fmla="*/ 166 h 182"/>
                                    <a:gd name="T30" fmla="*/ 162 w 255"/>
                                    <a:gd name="T31" fmla="*/ 176 h 182"/>
                                    <a:gd name="T32" fmla="*/ 151 w 255"/>
                                    <a:gd name="T33" fmla="*/ 182 h 182"/>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 ang="0">
                                      <a:pos x="T30" y="T31"/>
                                    </a:cxn>
                                    <a:cxn ang="0">
                                      <a:pos x="T32" y="T33"/>
                                    </a:cxn>
                                  </a:cxnLst>
                                  <a:rect l="0" t="0" r="r" b="b"/>
                                  <a:pathLst>
                                    <a:path w="255" h="182">
                                      <a:moveTo>
                                        <a:pt x="151" y="182"/>
                                      </a:moveTo>
                                      <a:lnTo>
                                        <a:pt x="132" y="176"/>
                                      </a:lnTo>
                                      <a:lnTo>
                                        <a:pt x="127" y="168"/>
                                      </a:lnTo>
                                      <a:lnTo>
                                        <a:pt x="129" y="163"/>
                                      </a:lnTo>
                                      <a:lnTo>
                                        <a:pt x="128" y="158"/>
                                      </a:lnTo>
                                      <a:lnTo>
                                        <a:pt x="129" y="156"/>
                                      </a:lnTo>
                                      <a:lnTo>
                                        <a:pt x="171" y="15"/>
                                      </a:lnTo>
                                      <a:lnTo>
                                        <a:pt x="174" y="6"/>
                                      </a:lnTo>
                                      <a:lnTo>
                                        <a:pt x="181" y="1"/>
                                      </a:lnTo>
                                      <a:lnTo>
                                        <a:pt x="197" y="1"/>
                                      </a:lnTo>
                                      <a:lnTo>
                                        <a:pt x="205" y="6"/>
                                      </a:lnTo>
                                      <a:lnTo>
                                        <a:pt x="207" y="14"/>
                                      </a:lnTo>
                                      <a:lnTo>
                                        <a:pt x="229" y="83"/>
                                      </a:lnTo>
                                      <a:lnTo>
                                        <a:pt x="189" y="83"/>
                                      </a:lnTo>
                                      <a:lnTo>
                                        <a:pt x="165" y="166"/>
                                      </a:lnTo>
                                      <a:lnTo>
                                        <a:pt x="162" y="176"/>
                                      </a:lnTo>
                                      <a:lnTo>
                                        <a:pt x="151" y="182"/>
                                      </a:lnTo>
                                      <a:close/>
                                    </a:path>
                                  </a:pathLst>
                                </a:custGeom>
                                <a:grpFill/>
                                <a:ln>
                                  <a:noFill/>
                                </a:ln>
                                <a:extLst>
                                  <a:ext uri="{91240B29-F687-4F45-9708-019B960494DF}">
                                    <a14:hiddenLine xmlns:a14="http://schemas.microsoft.com/office/drawing/2010/main" w="9525">
                                      <a:solidFill>
                                        <a:srgbClr val="000000"/>
                                      </a:solidFill>
                                      <a:round/>
                                      <a:headEnd/>
                                      <a:tailEnd/>
                                    </a14:hiddenLine>
                                  </a:ext>
                                </a:extLst>
                              </wps:spPr>
                              <wps:bodyPr rot="0" vert="horz" wrap="square" lIns="91440" tIns="45720" rIns="91440" bIns="45720" anchor="t" anchorCtr="0" upright="1">
                                <a:noAutofit/>
                              </wps:bodyPr>
                            </wps:wsp>
                            <wps:wsp>
                              <wps:cNvPr id="3488" name="Freeform 65"/>
                              <wps:cNvSpPr>
                                <a:spLocks/>
                              </wps:cNvSpPr>
                              <wps:spPr bwMode="auto">
                                <a:xfrm>
                                  <a:off x="0" y="0"/>
                                  <a:ext cx="255" cy="182"/>
                                </a:xfrm>
                                <a:custGeom>
                                  <a:avLst/>
                                  <a:gdLst>
                                    <a:gd name="T0" fmla="*/ 110 w 255"/>
                                    <a:gd name="T1" fmla="*/ 179 h 182"/>
                                    <a:gd name="T2" fmla="*/ 100 w 255"/>
                                    <a:gd name="T3" fmla="*/ 179 h 182"/>
                                    <a:gd name="T4" fmla="*/ 93 w 255"/>
                                    <a:gd name="T5" fmla="*/ 174 h 182"/>
                                    <a:gd name="T6" fmla="*/ 90 w 255"/>
                                    <a:gd name="T7" fmla="*/ 166 h 182"/>
                                    <a:gd name="T8" fmla="*/ 64 w 255"/>
                                    <a:gd name="T9" fmla="*/ 82 h 182"/>
                                    <a:gd name="T10" fmla="*/ 103 w 255"/>
                                    <a:gd name="T11" fmla="*/ 82 h 182"/>
                                    <a:gd name="T12" fmla="*/ 126 w 255"/>
                                    <a:gd name="T13" fmla="*/ 153 h 182"/>
                                    <a:gd name="T14" fmla="*/ 128 w 255"/>
                                    <a:gd name="T15" fmla="*/ 158 h 182"/>
                                    <a:gd name="T16" fmla="*/ 125 w 255"/>
                                    <a:gd name="T17" fmla="*/ 165 h 182"/>
                                    <a:gd name="T18" fmla="*/ 127 w 255"/>
                                    <a:gd name="T19" fmla="*/ 168 h 182"/>
                                    <a:gd name="T20" fmla="*/ 124 w 255"/>
                                    <a:gd name="T21" fmla="*/ 174 h 182"/>
                                    <a:gd name="T22" fmla="*/ 114 w 255"/>
                                    <a:gd name="T23" fmla="*/ 177 h 182"/>
                                    <a:gd name="T24" fmla="*/ 110 w 255"/>
                                    <a:gd name="T25" fmla="*/ 179 h 182"/>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Lst>
                                  <a:rect l="0" t="0" r="r" b="b"/>
                                  <a:pathLst>
                                    <a:path w="255" h="182">
                                      <a:moveTo>
                                        <a:pt x="110" y="179"/>
                                      </a:moveTo>
                                      <a:lnTo>
                                        <a:pt x="100" y="179"/>
                                      </a:lnTo>
                                      <a:lnTo>
                                        <a:pt x="93" y="174"/>
                                      </a:lnTo>
                                      <a:lnTo>
                                        <a:pt x="90" y="166"/>
                                      </a:lnTo>
                                      <a:lnTo>
                                        <a:pt x="64" y="82"/>
                                      </a:lnTo>
                                      <a:lnTo>
                                        <a:pt x="103" y="82"/>
                                      </a:lnTo>
                                      <a:lnTo>
                                        <a:pt x="126" y="153"/>
                                      </a:lnTo>
                                      <a:lnTo>
                                        <a:pt x="128" y="158"/>
                                      </a:lnTo>
                                      <a:lnTo>
                                        <a:pt x="125" y="165"/>
                                      </a:lnTo>
                                      <a:lnTo>
                                        <a:pt x="127" y="168"/>
                                      </a:lnTo>
                                      <a:lnTo>
                                        <a:pt x="124" y="174"/>
                                      </a:lnTo>
                                      <a:lnTo>
                                        <a:pt x="114" y="177"/>
                                      </a:lnTo>
                                      <a:lnTo>
                                        <a:pt x="110" y="179"/>
                                      </a:lnTo>
                                      <a:close/>
                                    </a:path>
                                  </a:pathLst>
                                </a:custGeom>
                                <a:grpFill/>
                                <a:ln>
                                  <a:noFill/>
                                </a:ln>
                                <a:extLst>
                                  <a:ext uri="{91240B29-F687-4F45-9708-019B960494DF}">
                                    <a14:hiddenLine xmlns:a14="http://schemas.microsoft.com/office/drawing/2010/main" w="9525">
                                      <a:solidFill>
                                        <a:srgbClr val="000000"/>
                                      </a:solidFill>
                                      <a:round/>
                                      <a:headEnd/>
                                      <a:tailEnd/>
                                    </a14:hiddenLine>
                                  </a:ext>
                                </a:extLst>
                              </wps:spPr>
                              <wps:bodyPr rot="0" vert="horz" wrap="square" lIns="91440" tIns="45720" rIns="91440" bIns="45720" anchor="t" anchorCtr="0" upright="1">
                                <a:noAutofit/>
                              </wps:bodyPr>
                            </wps:wsp>
                            <wps:wsp>
                              <wps:cNvPr id="3489" name="Freeform 66"/>
                              <wps:cNvSpPr>
                                <a:spLocks/>
                              </wps:cNvSpPr>
                              <wps:spPr bwMode="auto">
                                <a:xfrm>
                                  <a:off x="0" y="0"/>
                                  <a:ext cx="255" cy="182"/>
                                </a:xfrm>
                                <a:custGeom>
                                  <a:avLst/>
                                  <a:gdLst>
                                    <a:gd name="T0" fmla="*/ 235 w 255"/>
                                    <a:gd name="T1" fmla="*/ 179 h 182"/>
                                    <a:gd name="T2" fmla="*/ 225 w 255"/>
                                    <a:gd name="T3" fmla="*/ 179 h 182"/>
                                    <a:gd name="T4" fmla="*/ 219 w 255"/>
                                    <a:gd name="T5" fmla="*/ 174 h 182"/>
                                    <a:gd name="T6" fmla="*/ 215 w 255"/>
                                    <a:gd name="T7" fmla="*/ 166 h 182"/>
                                    <a:gd name="T8" fmla="*/ 189 w 255"/>
                                    <a:gd name="T9" fmla="*/ 83 h 182"/>
                                    <a:gd name="T10" fmla="*/ 229 w 255"/>
                                    <a:gd name="T11" fmla="*/ 83 h 182"/>
                                    <a:gd name="T12" fmla="*/ 252 w 255"/>
                                    <a:gd name="T13" fmla="*/ 155 h 182"/>
                                    <a:gd name="T14" fmla="*/ 255 w 255"/>
                                    <a:gd name="T15" fmla="*/ 165 h 182"/>
                                    <a:gd name="T16" fmla="*/ 250 w 255"/>
                                    <a:gd name="T17" fmla="*/ 175 h 182"/>
                                    <a:gd name="T18" fmla="*/ 242 w 255"/>
                                    <a:gd name="T19" fmla="*/ 178 h 182"/>
                                    <a:gd name="T20" fmla="*/ 237 w 255"/>
                                    <a:gd name="T21" fmla="*/ 178 h 182"/>
                                    <a:gd name="T22" fmla="*/ 235 w 255"/>
                                    <a:gd name="T23" fmla="*/ 179 h 182"/>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Lst>
                                  <a:rect l="0" t="0" r="r" b="b"/>
                                  <a:pathLst>
                                    <a:path w="255" h="182">
                                      <a:moveTo>
                                        <a:pt x="235" y="179"/>
                                      </a:moveTo>
                                      <a:lnTo>
                                        <a:pt x="225" y="179"/>
                                      </a:lnTo>
                                      <a:lnTo>
                                        <a:pt x="219" y="174"/>
                                      </a:lnTo>
                                      <a:lnTo>
                                        <a:pt x="215" y="166"/>
                                      </a:lnTo>
                                      <a:lnTo>
                                        <a:pt x="189" y="83"/>
                                      </a:lnTo>
                                      <a:lnTo>
                                        <a:pt x="229" y="83"/>
                                      </a:lnTo>
                                      <a:lnTo>
                                        <a:pt x="252" y="155"/>
                                      </a:lnTo>
                                      <a:lnTo>
                                        <a:pt x="255" y="165"/>
                                      </a:lnTo>
                                      <a:lnTo>
                                        <a:pt x="250" y="175"/>
                                      </a:lnTo>
                                      <a:lnTo>
                                        <a:pt x="242" y="178"/>
                                      </a:lnTo>
                                      <a:lnTo>
                                        <a:pt x="237" y="178"/>
                                      </a:lnTo>
                                      <a:lnTo>
                                        <a:pt x="235" y="179"/>
                                      </a:lnTo>
                                      <a:close/>
                                    </a:path>
                                  </a:pathLst>
                                </a:custGeom>
                                <a:grpFill/>
                                <a:ln>
                                  <a:noFill/>
                                </a:ln>
                                <a:extLst>
                                  <a:ext uri="{91240B29-F687-4F45-9708-019B960494DF}">
                                    <a14:hiddenLine xmlns:a14="http://schemas.microsoft.com/office/drawing/2010/main" w="9525">
                                      <a:solidFill>
                                        <a:srgbClr val="000000"/>
                                      </a:solidFill>
                                      <a:round/>
                                      <a:headEnd/>
                                      <a:tailEnd/>
                                    </a14:hiddenLine>
                                  </a:ext>
                                </a:extLst>
                              </wps:spPr>
                              <wps:bodyPr rot="0" vert="horz" wrap="square" lIns="91440" tIns="45720" rIns="91440" bIns="45720" anchor="t" anchorCtr="0" upright="1">
                                <a:noAutofit/>
                              </wps:bodyPr>
                            </wps:wsp>
                            <wps:wsp>
                              <wps:cNvPr id="3490" name="Freeform 67"/>
                              <wps:cNvSpPr>
                                <a:spLocks/>
                              </wps:cNvSpPr>
                              <wps:spPr bwMode="auto">
                                <a:xfrm>
                                  <a:off x="0" y="0"/>
                                  <a:ext cx="255" cy="182"/>
                                </a:xfrm>
                                <a:custGeom>
                                  <a:avLst/>
                                  <a:gdLst>
                                    <a:gd name="T0" fmla="*/ 75 w 255"/>
                                    <a:gd name="T1" fmla="*/ 179 h 182"/>
                                    <a:gd name="T2" fmla="*/ 54 w 255"/>
                                    <a:gd name="T3" fmla="*/ 179 h 182"/>
                                    <a:gd name="T4" fmla="*/ 46 w 255"/>
                                    <a:gd name="T5" fmla="*/ 170 h 182"/>
                                    <a:gd name="T6" fmla="*/ 46 w 255"/>
                                    <a:gd name="T7" fmla="*/ 150 h 182"/>
                                    <a:gd name="T8" fmla="*/ 54 w 255"/>
                                    <a:gd name="T9" fmla="*/ 141 h 182"/>
                                    <a:gd name="T10" fmla="*/ 75 w 255"/>
                                    <a:gd name="T11" fmla="*/ 141 h 182"/>
                                    <a:gd name="T12" fmla="*/ 84 w 255"/>
                                    <a:gd name="T13" fmla="*/ 150 h 182"/>
                                    <a:gd name="T14" fmla="*/ 84 w 255"/>
                                    <a:gd name="T15" fmla="*/ 170 h 182"/>
                                    <a:gd name="T16" fmla="*/ 75 w 255"/>
                                    <a:gd name="T17" fmla="*/ 179 h 182"/>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Lst>
                                  <a:rect l="0" t="0" r="r" b="b"/>
                                  <a:pathLst>
                                    <a:path w="255" h="182">
                                      <a:moveTo>
                                        <a:pt x="75" y="179"/>
                                      </a:moveTo>
                                      <a:lnTo>
                                        <a:pt x="54" y="179"/>
                                      </a:lnTo>
                                      <a:lnTo>
                                        <a:pt x="46" y="170"/>
                                      </a:lnTo>
                                      <a:lnTo>
                                        <a:pt x="46" y="150"/>
                                      </a:lnTo>
                                      <a:lnTo>
                                        <a:pt x="54" y="141"/>
                                      </a:lnTo>
                                      <a:lnTo>
                                        <a:pt x="75" y="141"/>
                                      </a:lnTo>
                                      <a:lnTo>
                                        <a:pt x="84" y="150"/>
                                      </a:lnTo>
                                      <a:lnTo>
                                        <a:pt x="84" y="170"/>
                                      </a:lnTo>
                                      <a:lnTo>
                                        <a:pt x="75" y="179"/>
                                      </a:lnTo>
                                      <a:close/>
                                    </a:path>
                                  </a:pathLst>
                                </a:custGeom>
                                <a:grpFill/>
                                <a:ln>
                                  <a:noFill/>
                                </a:ln>
                                <a:extLst>
                                  <a:ext uri="{91240B29-F687-4F45-9708-019B960494DF}">
                                    <a14:hiddenLine xmlns:a14="http://schemas.microsoft.com/office/drawing/2010/main" w="9525">
                                      <a:solidFill>
                                        <a:srgbClr val="000000"/>
                                      </a:solidFill>
                                      <a:round/>
                                      <a:headEnd/>
                                      <a:tailEnd/>
                                    </a14:hiddenLine>
                                  </a:ext>
                                </a:extLst>
                              </wps:spPr>
                              <wps:bodyPr rot="0" vert="horz" wrap="square" lIns="91440" tIns="45720" rIns="91440" bIns="45720" anchor="t" anchorCtr="0" upright="1">
                                <a:noAutofit/>
                              </wps:bodyPr>
                            </wps:wsp>
                            <wps:wsp>
                              <wps:cNvPr id="3491" name="Freeform 68"/>
                              <wps:cNvSpPr>
                                <a:spLocks/>
                              </wps:cNvSpPr>
                              <wps:spPr bwMode="auto">
                                <a:xfrm>
                                  <a:off x="0" y="0"/>
                                  <a:ext cx="255" cy="182"/>
                                </a:xfrm>
                                <a:custGeom>
                                  <a:avLst/>
                                  <a:gdLst>
                                    <a:gd name="T0" fmla="*/ 200 w 255"/>
                                    <a:gd name="T1" fmla="*/ 179 h 182"/>
                                    <a:gd name="T2" fmla="*/ 179 w 255"/>
                                    <a:gd name="T3" fmla="*/ 179 h 182"/>
                                    <a:gd name="T4" fmla="*/ 170 w 255"/>
                                    <a:gd name="T5" fmla="*/ 170 h 182"/>
                                    <a:gd name="T6" fmla="*/ 170 w 255"/>
                                    <a:gd name="T7" fmla="*/ 150 h 182"/>
                                    <a:gd name="T8" fmla="*/ 179 w 255"/>
                                    <a:gd name="T9" fmla="*/ 141 h 182"/>
                                    <a:gd name="T10" fmla="*/ 200 w 255"/>
                                    <a:gd name="T11" fmla="*/ 141 h 182"/>
                                    <a:gd name="T12" fmla="*/ 208 w 255"/>
                                    <a:gd name="T13" fmla="*/ 150 h 182"/>
                                    <a:gd name="T14" fmla="*/ 208 w 255"/>
                                    <a:gd name="T15" fmla="*/ 170 h 182"/>
                                    <a:gd name="T16" fmla="*/ 200 w 255"/>
                                    <a:gd name="T17" fmla="*/ 179 h 182"/>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Lst>
                                  <a:rect l="0" t="0" r="r" b="b"/>
                                  <a:pathLst>
                                    <a:path w="255" h="182">
                                      <a:moveTo>
                                        <a:pt x="200" y="179"/>
                                      </a:moveTo>
                                      <a:lnTo>
                                        <a:pt x="179" y="179"/>
                                      </a:lnTo>
                                      <a:lnTo>
                                        <a:pt x="170" y="170"/>
                                      </a:lnTo>
                                      <a:lnTo>
                                        <a:pt x="170" y="150"/>
                                      </a:lnTo>
                                      <a:lnTo>
                                        <a:pt x="179" y="141"/>
                                      </a:lnTo>
                                      <a:lnTo>
                                        <a:pt x="200" y="141"/>
                                      </a:lnTo>
                                      <a:lnTo>
                                        <a:pt x="208" y="150"/>
                                      </a:lnTo>
                                      <a:lnTo>
                                        <a:pt x="208" y="170"/>
                                      </a:lnTo>
                                      <a:lnTo>
                                        <a:pt x="200" y="179"/>
                                      </a:lnTo>
                                      <a:close/>
                                    </a:path>
                                  </a:pathLst>
                                </a:custGeom>
                                <a:grpFill/>
                                <a:ln>
                                  <a:noFill/>
                                </a:ln>
                                <a:extLst>
                                  <a:ext uri="{91240B29-F687-4F45-9708-019B960494DF}">
                                    <a14:hiddenLine xmlns:a14="http://schemas.microsoft.com/office/drawing/2010/main" w="9525">
                                      <a:solidFill>
                                        <a:srgbClr val="000000"/>
                                      </a:solidFill>
                                      <a:round/>
                                      <a:headEnd/>
                                      <a:tailEnd/>
                                    </a14:hiddenLine>
                                  </a:ext>
                                </a:extLst>
                              </wps:spPr>
                              <wps:bodyPr rot="0" vert="horz" wrap="square" lIns="91440" tIns="45720" rIns="91440" bIns="45720" anchor="t" anchorCtr="0" upright="1">
                                <a:noAutofit/>
                              </wps:bodyPr>
                            </wps:wsp>
                            <wps:wsp>
                              <wps:cNvPr id="3492" name="Freeform 69"/>
                              <wps:cNvSpPr>
                                <a:spLocks/>
                              </wps:cNvSpPr>
                              <wps:spPr bwMode="auto">
                                <a:xfrm>
                                  <a:off x="0" y="0"/>
                                  <a:ext cx="255" cy="182"/>
                                </a:xfrm>
                                <a:custGeom>
                                  <a:avLst/>
                                  <a:gdLst>
                                    <a:gd name="T0" fmla="*/ 127 w 255"/>
                                    <a:gd name="T1" fmla="*/ 168 h 182"/>
                                    <a:gd name="T2" fmla="*/ 125 w 255"/>
                                    <a:gd name="T3" fmla="*/ 165 h 182"/>
                                    <a:gd name="T4" fmla="*/ 128 w 255"/>
                                    <a:gd name="T5" fmla="*/ 158 h 182"/>
                                    <a:gd name="T6" fmla="*/ 129 w 255"/>
                                    <a:gd name="T7" fmla="*/ 163 h 182"/>
                                    <a:gd name="T8" fmla="*/ 127 w 255"/>
                                    <a:gd name="T9" fmla="*/ 168 h 182"/>
                                  </a:gdLst>
                                  <a:ahLst/>
                                  <a:cxnLst>
                                    <a:cxn ang="0">
                                      <a:pos x="T0" y="T1"/>
                                    </a:cxn>
                                    <a:cxn ang="0">
                                      <a:pos x="T2" y="T3"/>
                                    </a:cxn>
                                    <a:cxn ang="0">
                                      <a:pos x="T4" y="T5"/>
                                    </a:cxn>
                                    <a:cxn ang="0">
                                      <a:pos x="T6" y="T7"/>
                                    </a:cxn>
                                    <a:cxn ang="0">
                                      <a:pos x="T8" y="T9"/>
                                    </a:cxn>
                                  </a:cxnLst>
                                  <a:rect l="0" t="0" r="r" b="b"/>
                                  <a:pathLst>
                                    <a:path w="255" h="182">
                                      <a:moveTo>
                                        <a:pt x="127" y="168"/>
                                      </a:moveTo>
                                      <a:lnTo>
                                        <a:pt x="125" y="165"/>
                                      </a:lnTo>
                                      <a:lnTo>
                                        <a:pt x="128" y="158"/>
                                      </a:lnTo>
                                      <a:lnTo>
                                        <a:pt x="129" y="163"/>
                                      </a:lnTo>
                                      <a:lnTo>
                                        <a:pt x="127" y="168"/>
                                      </a:lnTo>
                                      <a:close/>
                                    </a:path>
                                  </a:pathLst>
                                </a:custGeom>
                                <a:grpFill/>
                                <a:ln>
                                  <a:noFill/>
                                </a:ln>
                                <a:extLst>
                                  <a:ext uri="{91240B29-F687-4F45-9708-019B960494DF}">
                                    <a14:hiddenLine xmlns:a14="http://schemas.microsoft.com/office/drawing/2010/main" w="9525">
                                      <a:solidFill>
                                        <a:srgbClr val="000000"/>
                                      </a:solidFill>
                                      <a:round/>
                                      <a:headEnd/>
                                      <a:tailEnd/>
                                    </a14:hiddenLine>
                                  </a:ext>
                                </a:extLst>
                              </wps:spPr>
                              <wps:bodyPr rot="0" vert="horz" wrap="square" lIns="91440" tIns="45720" rIns="91440" bIns="45720" anchor="t" anchorCtr="0" upright="1">
                                <a:noAutofit/>
                              </wps:bodyPr>
                            </wps:wsp>
                            <wps:wsp>
                              <wps:cNvPr id="3493" name="Freeform 70"/>
                              <wps:cNvSpPr>
                                <a:spLocks/>
                              </wps:cNvSpPr>
                              <wps:spPr bwMode="auto">
                                <a:xfrm>
                                  <a:off x="0" y="0"/>
                                  <a:ext cx="255" cy="182"/>
                                </a:xfrm>
                                <a:custGeom>
                                  <a:avLst/>
                                  <a:gdLst>
                                    <a:gd name="T0" fmla="*/ 240 w 255"/>
                                    <a:gd name="T1" fmla="*/ 179 h 182"/>
                                    <a:gd name="T2" fmla="*/ 237 w 255"/>
                                    <a:gd name="T3" fmla="*/ 178 h 182"/>
                                    <a:gd name="T4" fmla="*/ 242 w 255"/>
                                    <a:gd name="T5" fmla="*/ 178 h 182"/>
                                    <a:gd name="T6" fmla="*/ 240 w 255"/>
                                    <a:gd name="T7" fmla="*/ 179 h 182"/>
                                  </a:gdLst>
                                  <a:ahLst/>
                                  <a:cxnLst>
                                    <a:cxn ang="0">
                                      <a:pos x="T0" y="T1"/>
                                    </a:cxn>
                                    <a:cxn ang="0">
                                      <a:pos x="T2" y="T3"/>
                                    </a:cxn>
                                    <a:cxn ang="0">
                                      <a:pos x="T4" y="T5"/>
                                    </a:cxn>
                                    <a:cxn ang="0">
                                      <a:pos x="T6" y="T7"/>
                                    </a:cxn>
                                  </a:cxnLst>
                                  <a:rect l="0" t="0" r="r" b="b"/>
                                  <a:pathLst>
                                    <a:path w="255" h="182">
                                      <a:moveTo>
                                        <a:pt x="240" y="179"/>
                                      </a:moveTo>
                                      <a:lnTo>
                                        <a:pt x="237" y="178"/>
                                      </a:lnTo>
                                      <a:lnTo>
                                        <a:pt x="242" y="178"/>
                                      </a:lnTo>
                                      <a:lnTo>
                                        <a:pt x="240" y="179"/>
                                      </a:lnTo>
                                      <a:close/>
                                    </a:path>
                                  </a:pathLst>
                                </a:custGeom>
                                <a:grpFill/>
                                <a:ln>
                                  <a:noFill/>
                                </a:ln>
                                <a:extLst>
                                  <a:ext uri="{91240B29-F687-4F45-9708-019B960494DF}">
                                    <a14:hiddenLine xmlns:a14="http://schemas.microsoft.com/office/drawing/2010/main" w="9525">
                                      <a:solidFill>
                                        <a:srgbClr val="000000"/>
                                      </a:solidFill>
                                      <a:round/>
                                      <a:headEnd/>
                                      <a:tailEnd/>
                                    </a14:hiddenLine>
                                  </a:ext>
                                </a:extLst>
                              </wps:spPr>
                              <wps:bodyPr rot="0" vert="horz" wrap="square" lIns="91440" tIns="45720" rIns="91440" bIns="45720" anchor="t" anchorCtr="0" upright="1">
                                <a:noAutofit/>
                              </wps:bodyPr>
                            </wps:wsp>
                          </wpg:wgp>
                        </a:graphicData>
                      </a:graphic>
                    </wp:inline>
                  </w:drawing>
                </mc:Choice>
                <mc:Fallback>
                  <w:pict>
                    <v:group w14:anchorId="42417AFF" id="Group 3485" o:spid="_x0000_s1026" style="width:12.95pt;height:9.05pt;mso-position-horizontal-relative:char;mso-position-vertical-relative:line" coordsize="255,182"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">
                      <v:shape id="Freeform 63" o:spid="_x0000_s1027" style="position:absolute;width:255;height:182;visibility:visible;mso-wrap-style:square;v-text-anchor:top" coordsize="255,182"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" path="m25,181l5,175,,165,2,155,45,13,47,5,55,,72,r7,5l81,12r22,70l64,82,39,165r-4,10l25,181xe" filled="f" stroked="f">
                        <v:path arrowok="t" o:connecttype="custom" o:connectlocs="25,181;5,175;0,165;2,155;45,13;47,5;55,0;72,0;79,5;81,12;103,82;64,82;39,165;35,175;25,181" o:connectangles="0,0,0,0,0,0,0,0,0,0,0,0,0,0,0"/>
                      </v:shape>
                      <v:shape id="Freeform 64" o:spid="_x0000_s1028" style="position:absolute;width:255;height:182;visibility:visible;mso-wrap-style:square;v-text-anchor:top" coordsize="255,182"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" path="m151,182r-19,-6l127,168r2,-5l128,158r1,-2l171,15r3,-9l181,1r16,l205,6r2,8l229,83r-40,l165,166r-3,10l151,182xe" filled="f" stroked="f">
                        <v:path arrowok="t" o:connecttype="custom" o:connectlocs="151,182;132,176;127,168;129,163;128,158;129,156;171,15;174,6;181,1;197,1;205,6;207,14;229,83;189,83;165,166;162,176;151,182" o:connectangles="0,0,0,0,0,0,0,0,0,0,0,0,0,0,0,0,0"/>
                      </v:shape>
                      <v:shape id="Freeform 65" o:spid="_x0000_s1029" style="position:absolute;width:255;height:182;visibility:visible;mso-wrap-style:square;v-text-anchor:top" coordsize="255,182"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" path="m110,179r-10,l93,174r-3,-8l64,82r39,l126,153r2,5l125,165r2,3l124,174r-10,3l110,179xe" filled="f" stroked="f">
                        <v:path arrowok="t" o:connecttype="custom" o:connectlocs="110,179;100,179;93,174;90,166;64,82;103,82;126,153;128,158;125,165;127,168;124,174;114,177;110,179" o:connectangles="0,0,0,0,0,0,0,0,0,0,0,0,0"/>
                      </v:shape>
                      <v:shape id="Freeform 66" o:spid="_x0000_s1030" style="position:absolute;width:255;height:182;visibility:visible;mso-wrap-style:square;v-text-anchor:top" coordsize="255,182"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" path="m235,179r-10,l219,174r-4,-8l189,83r40,l252,155r3,10l250,175r-8,3l237,178r-2,1xe" filled="f" stroked="f">
                        <v:path arrowok="t" o:connecttype="custom" o:connectlocs="235,179;225,179;219,174;215,166;189,83;229,83;252,155;255,165;250,175;242,178;237,178;235,179" o:connectangles="0,0,0,0,0,0,0,0,0,0,0,0"/>
                      </v:shape>
                      <v:shape id="Freeform 67" o:spid="_x0000_s1031" style="position:absolute;width:255;height:182;visibility:visible;mso-wrap-style:square;v-text-anchor:top" coordsize="255,182"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" path="m75,179r-21,l46,170r,-20l54,141r21,l84,150r,20l75,179xe" filled="f" stroked="f">
                        <v:path arrowok="t" o:connecttype="custom" o:connectlocs="75,179;54,179;46,170;46,150;54,141;75,141;84,150;84,170;75,179" o:connectangles="0,0,0,0,0,0,0,0,0"/>
                      </v:shape>
                      <v:shape id="Freeform 68" o:spid="_x0000_s1032" style="position:absolute;width:255;height:182;visibility:visible;mso-wrap-style:square;v-text-anchor:top" coordsize="255,182"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" path="m200,179r-21,l170,170r,-20l179,141r21,l208,150r,20l200,179xe" filled="f" stroked="f">
                        <v:path arrowok="t" o:connecttype="custom" o:connectlocs="200,179;179,179;170,170;170,150;179,141;200,141;208,150;208,170;200,179" o:connectangles="0,0,0,0,0,0,0,0,0"/>
                      </v:shape>
                      <v:shape id="Freeform 69" o:spid="_x0000_s1033" style="position:absolute;width:255;height:182;visibility:visible;mso-wrap-style:square;v-text-anchor:top" coordsize="255,182"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" path="m127,168r-2,-3l128,158r1,5l127,168xe" filled="f" stroked="f">
                        <v:path arrowok="t" o:connecttype="custom" o:connectlocs="127,168;125,165;128,158;129,163;127,168" o:connectangles="0,0,0,0,0"/>
                      </v:shape>
                      <v:shape id="Freeform 70" o:spid="_x0000_s1034" style="position:absolute;width:255;height:182;visibility:visible;mso-wrap-style:square;v-text-anchor:top" coordsize="255,182"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" path="m240,179r-3,-1l242,178r-2,1xe" filled="f" stroked="f">
                        <v:path arrowok="t" o:connecttype="custom" o:connectlocs="240,179;237,178;242,178;240,179" o:connectangles="0,0,0,0"/>
                      </v:shape>
                      <w10:anchorlock/>
                    </v:group>
                  </w:pict>
                </mc:Fallback>
              </mc:AlternateContent>
            </w:r>
          </w:p>
        </w:tc>
        <w:tc>
          <w:tcPr>
            <w:tcW w:w="4479" w:type="dxa"/>
          </w:tcPr>
          <w:p w14:paraId="238D6E60" w14:textId="77777777" w:rsidR="000121E8" w:rsidRPr="009B5FD0" w:rsidRDefault="000121E8" w:rsidP="00273B17">
            <w:pPr>
              <w:pStyle w:val="Bodytext95pt6spaceatleast12"/>
            </w:pPr>
            <w:r w:rsidRPr="009B5FD0">
              <w:t>Opportunities to engage with:</w:t>
            </w:r>
          </w:p>
          <w:p w14:paraId="03D02861" w14:textId="77777777" w:rsidR="000121E8" w:rsidRPr="009B5FD0" w:rsidRDefault="000121E8" w:rsidP="00137392">
            <w:pPr>
              <w:pStyle w:val="Bodytext95pt6spaceatleast12"/>
            </w:pPr>
            <w:r w:rsidRPr="009B5FD0">
              <w:rPr>
                <w:rFonts w:cs="Arial"/>
                <w:noProof/>
                <w:lang w:eastAsia="zh-TW"/>
              </w:rPr>
              <mc:AlternateContent>
                <mc:Choice Requires="wpg">
                  <w:drawing>
                    <wp:inline distT="0" distB="0" distL="0" distR="0" wp14:anchorId="39625CFC" wp14:editId="0D95F7A2">
                      <wp:extent cx="121494" cy="134596"/>
                      <wp:effectExtent l="0" t="0" r="5715" b="0"/>
                      <wp:docPr id="3498" name="Group 3498"/>
                      <wp:cNvGraphicFramePr>
                        <a:graphicFrameLocks xmlns:a="http://schemas.openxmlformats.org/drawingml/2006/main" noChangeAspect="1"/>
                      </wp:cNvGraphicFramePr>
                      <a:graphic xmlns:a="http://schemas.openxmlformats.org/drawingml/2006/main">
                        <a:graphicData uri="http://schemas.microsoft.com/office/word/2010/wordprocessingGroup">
                          <wpg:wgp>
                            <wpg:cNvGrpSpPr>
                              <a:grpSpLocks noChangeAspect="1"/>
                            </wpg:cNvGrpSpPr>
                            <wpg:grpSpPr bwMode="auto">
                              <a:xfrm>
                                <a:off x="0" y="0"/>
                                <a:ext cx="121494" cy="134596"/>
                                <a:chOff x="0" y="0"/>
                                <a:chExt cx="199" cy="231"/>
                              </a:xfrm>
                              <a:solidFill>
                                <a:srgbClr val="DB3F30"/>
                              </a:solidFill>
                            </wpg:grpSpPr>
                            <wps:wsp>
                              <wps:cNvPr id="3499" name="Freeform 3"/>
                              <wps:cNvSpPr>
                                <a:spLocks/>
                              </wps:cNvSpPr>
                              <wps:spPr bwMode="auto">
                                <a:xfrm>
                                  <a:off x="0" y="0"/>
                                  <a:ext cx="199" cy="231"/>
                                </a:xfrm>
                                <a:custGeom>
                                  <a:avLst/>
                                  <a:gdLst>
                                    <a:gd name="T0" fmla="*/ 191 w 199"/>
                                    <a:gd name="T1" fmla="*/ 231 h 231"/>
                                    <a:gd name="T2" fmla="*/ 7 w 199"/>
                                    <a:gd name="T3" fmla="*/ 231 h 231"/>
                                    <a:gd name="T4" fmla="*/ 0 w 199"/>
                                    <a:gd name="T5" fmla="*/ 224 h 231"/>
                                    <a:gd name="T6" fmla="*/ 0 w 199"/>
                                    <a:gd name="T7" fmla="*/ 7 h 231"/>
                                    <a:gd name="T8" fmla="*/ 7 w 199"/>
                                    <a:gd name="T9" fmla="*/ 0 h 231"/>
                                    <a:gd name="T10" fmla="*/ 191 w 199"/>
                                    <a:gd name="T11" fmla="*/ 0 h 231"/>
                                    <a:gd name="T12" fmla="*/ 199 w 199"/>
                                    <a:gd name="T13" fmla="*/ 7 h 231"/>
                                    <a:gd name="T14" fmla="*/ 198 w 199"/>
                                    <a:gd name="T15" fmla="*/ 16 h 231"/>
                                    <a:gd name="T16" fmla="*/ 16 w 199"/>
                                    <a:gd name="T17" fmla="*/ 16 h 231"/>
                                    <a:gd name="T18" fmla="*/ 16 w 199"/>
                                    <a:gd name="T19" fmla="*/ 215 h 231"/>
                                    <a:gd name="T20" fmla="*/ 198 w 199"/>
                                    <a:gd name="T21" fmla="*/ 215 h 231"/>
                                    <a:gd name="T22" fmla="*/ 198 w 199"/>
                                    <a:gd name="T23" fmla="*/ 224 h 231"/>
                                    <a:gd name="T24" fmla="*/ 191 w 199"/>
                                    <a:gd name="T25" fmla="*/ 231 h 231"/>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Lst>
                                  <a:rect l="0" t="0" r="r" b="b"/>
                                  <a:pathLst>
                                    <a:path w="199" h="231">
                                      <a:moveTo>
                                        <a:pt x="191" y="231"/>
                                      </a:moveTo>
                                      <a:lnTo>
                                        <a:pt x="7" y="231"/>
                                      </a:lnTo>
                                      <a:lnTo>
                                        <a:pt x="0" y="224"/>
                                      </a:lnTo>
                                      <a:lnTo>
                                        <a:pt x="0" y="7"/>
                                      </a:lnTo>
                                      <a:lnTo>
                                        <a:pt x="7" y="0"/>
                                      </a:lnTo>
                                      <a:lnTo>
                                        <a:pt x="191" y="0"/>
                                      </a:lnTo>
                                      <a:lnTo>
                                        <a:pt x="199" y="7"/>
                                      </a:lnTo>
                                      <a:lnTo>
                                        <a:pt x="198" y="16"/>
                                      </a:lnTo>
                                      <a:lnTo>
                                        <a:pt x="16" y="16"/>
                                      </a:lnTo>
                                      <a:lnTo>
                                        <a:pt x="16" y="215"/>
                                      </a:lnTo>
                                      <a:lnTo>
                                        <a:pt x="198" y="215"/>
                                      </a:lnTo>
                                      <a:lnTo>
                                        <a:pt x="198" y="224"/>
                                      </a:lnTo>
                                      <a:lnTo>
                                        <a:pt x="191" y="231"/>
                                      </a:lnTo>
                                      <a:close/>
                                    </a:path>
                                  </a:pathLst>
                                </a:custGeom>
                                <a:grpFill/>
                                <a:ln>
                                  <a:noFill/>
                                </a:ln>
                                <a:extLst>
                                  <a:ext uri="{91240B29-F687-4F45-9708-019B960494DF}">
                                    <a14:hiddenLine xmlns:a14="http://schemas.microsoft.com/office/drawing/2010/main" w="9525">
                                      <a:solidFill>
                                        <a:srgbClr val="000000"/>
                                      </a:solidFill>
                                      <a:round/>
                                      <a:headEnd/>
                                      <a:tailEnd/>
                                    </a14:hiddenLine>
                                  </a:ext>
                                </a:extLst>
                              </wps:spPr>
                              <wps:bodyPr rot="0" vert="horz" wrap="square" lIns="91440" tIns="45720" rIns="91440" bIns="45720" anchor="t" anchorCtr="0" upright="1">
                                <a:noAutofit/>
                              </wps:bodyPr>
                            </wps:wsp>
                            <wps:wsp>
                              <wps:cNvPr id="3500" name="Freeform 4"/>
                              <wps:cNvSpPr>
                                <a:spLocks/>
                              </wps:cNvSpPr>
                              <wps:spPr bwMode="auto">
                                <a:xfrm>
                                  <a:off x="0" y="0"/>
                                  <a:ext cx="199" cy="231"/>
                                </a:xfrm>
                                <a:custGeom>
                                  <a:avLst/>
                                  <a:gdLst>
                                    <a:gd name="T0" fmla="*/ 198 w 199"/>
                                    <a:gd name="T1" fmla="*/ 215 h 231"/>
                                    <a:gd name="T2" fmla="*/ 182 w 199"/>
                                    <a:gd name="T3" fmla="*/ 215 h 231"/>
                                    <a:gd name="T4" fmla="*/ 182 w 199"/>
                                    <a:gd name="T5" fmla="*/ 32 h 231"/>
                                    <a:gd name="T6" fmla="*/ 182 w 199"/>
                                    <a:gd name="T7" fmla="*/ 16 h 231"/>
                                    <a:gd name="T8" fmla="*/ 198 w 199"/>
                                    <a:gd name="T9" fmla="*/ 16 h 231"/>
                                    <a:gd name="T10" fmla="*/ 198 w 199"/>
                                    <a:gd name="T11" fmla="*/ 215 h 231"/>
                                  </a:gdLst>
                                  <a:ahLst/>
                                  <a:cxnLst>
                                    <a:cxn ang="0">
                                      <a:pos x="T0" y="T1"/>
                                    </a:cxn>
                                    <a:cxn ang="0">
                                      <a:pos x="T2" y="T3"/>
                                    </a:cxn>
                                    <a:cxn ang="0">
                                      <a:pos x="T4" y="T5"/>
                                    </a:cxn>
                                    <a:cxn ang="0">
                                      <a:pos x="T6" y="T7"/>
                                    </a:cxn>
                                    <a:cxn ang="0">
                                      <a:pos x="T8" y="T9"/>
                                    </a:cxn>
                                    <a:cxn ang="0">
                                      <a:pos x="T10" y="T11"/>
                                    </a:cxn>
                                  </a:cxnLst>
                                  <a:rect l="0" t="0" r="r" b="b"/>
                                  <a:pathLst>
                                    <a:path w="199" h="231">
                                      <a:moveTo>
                                        <a:pt x="198" y="215"/>
                                      </a:moveTo>
                                      <a:lnTo>
                                        <a:pt x="182" y="215"/>
                                      </a:lnTo>
                                      <a:lnTo>
                                        <a:pt x="182" y="32"/>
                                      </a:lnTo>
                                      <a:lnTo>
                                        <a:pt x="182" y="16"/>
                                      </a:lnTo>
                                      <a:lnTo>
                                        <a:pt x="198" y="16"/>
                                      </a:lnTo>
                                      <a:lnTo>
                                        <a:pt x="198" y="215"/>
                                      </a:lnTo>
                                      <a:close/>
                                    </a:path>
                                  </a:pathLst>
                                </a:custGeom>
                                <a:grpFill/>
                                <a:ln>
                                  <a:noFill/>
                                </a:ln>
                                <a:extLst>
                                  <a:ext uri="{91240B29-F687-4F45-9708-019B960494DF}">
                                    <a14:hiddenLine xmlns:a14="http://schemas.microsoft.com/office/drawing/2010/main" w="9525">
                                      <a:solidFill>
                                        <a:srgbClr val="000000"/>
                                      </a:solidFill>
                                      <a:round/>
                                      <a:headEnd/>
                                      <a:tailEnd/>
                                    </a14:hiddenLine>
                                  </a:ext>
                                </a:extLst>
                              </wps:spPr>
                              <wps:bodyPr rot="0" vert="horz" wrap="square" lIns="91440" tIns="45720" rIns="91440" bIns="45720" anchor="t" anchorCtr="0" upright="1">
                                <a:noAutofit/>
                              </wps:bodyPr>
                            </wps:wsp>
                            <wps:wsp>
                              <wps:cNvPr id="3501" name="Freeform 5"/>
                              <wps:cNvSpPr>
                                <a:spLocks/>
                              </wps:cNvSpPr>
                              <wps:spPr bwMode="auto">
                                <a:xfrm>
                                  <a:off x="0" y="0"/>
                                  <a:ext cx="199" cy="231"/>
                                </a:xfrm>
                                <a:custGeom>
                                  <a:avLst/>
                                  <a:gdLst>
                                    <a:gd name="T0" fmla="*/ 162 w 199"/>
                                    <a:gd name="T1" fmla="*/ 99 h 231"/>
                                    <a:gd name="T2" fmla="*/ 37 w 199"/>
                                    <a:gd name="T3" fmla="*/ 99 h 231"/>
                                    <a:gd name="T4" fmla="*/ 33 w 199"/>
                                    <a:gd name="T5" fmla="*/ 95 h 231"/>
                                    <a:gd name="T6" fmla="*/ 33 w 199"/>
                                    <a:gd name="T7" fmla="*/ 86 h 231"/>
                                    <a:gd name="T8" fmla="*/ 37 w 199"/>
                                    <a:gd name="T9" fmla="*/ 83 h 231"/>
                                    <a:gd name="T10" fmla="*/ 162 w 199"/>
                                    <a:gd name="T11" fmla="*/ 83 h 231"/>
                                    <a:gd name="T12" fmla="*/ 166 w 199"/>
                                    <a:gd name="T13" fmla="*/ 86 h 231"/>
                                    <a:gd name="T14" fmla="*/ 166 w 199"/>
                                    <a:gd name="T15" fmla="*/ 95 h 231"/>
                                    <a:gd name="T16" fmla="*/ 162 w 199"/>
                                    <a:gd name="T17" fmla="*/ 99 h 231"/>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Lst>
                                  <a:rect l="0" t="0" r="r" b="b"/>
                                  <a:pathLst>
                                    <a:path w="199" h="231">
                                      <a:moveTo>
                                        <a:pt x="162" y="99"/>
                                      </a:moveTo>
                                      <a:lnTo>
                                        <a:pt x="37" y="99"/>
                                      </a:lnTo>
                                      <a:lnTo>
                                        <a:pt x="33" y="95"/>
                                      </a:lnTo>
                                      <a:lnTo>
                                        <a:pt x="33" y="86"/>
                                      </a:lnTo>
                                      <a:lnTo>
                                        <a:pt x="37" y="83"/>
                                      </a:lnTo>
                                      <a:lnTo>
                                        <a:pt x="162" y="83"/>
                                      </a:lnTo>
                                      <a:lnTo>
                                        <a:pt x="166" y="86"/>
                                      </a:lnTo>
                                      <a:lnTo>
                                        <a:pt x="166" y="95"/>
                                      </a:lnTo>
                                      <a:lnTo>
                                        <a:pt x="162" y="99"/>
                                      </a:lnTo>
                                      <a:close/>
                                    </a:path>
                                  </a:pathLst>
                                </a:custGeom>
                                <a:grpFill/>
                                <a:ln>
                                  <a:noFill/>
                                </a:ln>
                                <a:extLst>
                                  <a:ext uri="{91240B29-F687-4F45-9708-019B960494DF}">
                                    <a14:hiddenLine xmlns:a14="http://schemas.microsoft.com/office/drawing/2010/main" w="9525">
                                      <a:solidFill>
                                        <a:srgbClr val="000000"/>
                                      </a:solidFill>
                                      <a:round/>
                                      <a:headEnd/>
                                      <a:tailEnd/>
                                    </a14:hiddenLine>
                                  </a:ext>
                                </a:extLst>
                              </wps:spPr>
                              <wps:bodyPr rot="0" vert="horz" wrap="square" lIns="91440" tIns="45720" rIns="91440" bIns="45720" anchor="t" anchorCtr="0" upright="1">
                                <a:noAutofit/>
                              </wps:bodyPr>
                            </wps:wsp>
                            <wps:wsp>
                              <wps:cNvPr id="3502" name="Freeform 6"/>
                              <wps:cNvSpPr>
                                <a:spLocks/>
                              </wps:cNvSpPr>
                              <wps:spPr bwMode="auto">
                                <a:xfrm>
                                  <a:off x="0" y="0"/>
                                  <a:ext cx="199" cy="231"/>
                                </a:xfrm>
                                <a:custGeom>
                                  <a:avLst/>
                                  <a:gdLst>
                                    <a:gd name="T0" fmla="*/ 162 w 199"/>
                                    <a:gd name="T1" fmla="*/ 132 h 231"/>
                                    <a:gd name="T2" fmla="*/ 37 w 199"/>
                                    <a:gd name="T3" fmla="*/ 132 h 231"/>
                                    <a:gd name="T4" fmla="*/ 33 w 199"/>
                                    <a:gd name="T5" fmla="*/ 129 h 231"/>
                                    <a:gd name="T6" fmla="*/ 33 w 199"/>
                                    <a:gd name="T7" fmla="*/ 120 h 231"/>
                                    <a:gd name="T8" fmla="*/ 36 w 199"/>
                                    <a:gd name="T9" fmla="*/ 116 h 231"/>
                                    <a:gd name="T10" fmla="*/ 162 w 199"/>
                                    <a:gd name="T11" fmla="*/ 116 h 231"/>
                                    <a:gd name="T12" fmla="*/ 166 w 199"/>
                                    <a:gd name="T13" fmla="*/ 120 h 231"/>
                                    <a:gd name="T14" fmla="*/ 166 w 199"/>
                                    <a:gd name="T15" fmla="*/ 129 h 231"/>
                                    <a:gd name="T16" fmla="*/ 162 w 199"/>
                                    <a:gd name="T17" fmla="*/ 132 h 231"/>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Lst>
                                  <a:rect l="0" t="0" r="r" b="b"/>
                                  <a:pathLst>
                                    <a:path w="199" h="231">
                                      <a:moveTo>
                                        <a:pt x="162" y="132"/>
                                      </a:moveTo>
                                      <a:lnTo>
                                        <a:pt x="37" y="132"/>
                                      </a:lnTo>
                                      <a:lnTo>
                                        <a:pt x="33" y="129"/>
                                      </a:lnTo>
                                      <a:lnTo>
                                        <a:pt x="33" y="120"/>
                                      </a:lnTo>
                                      <a:lnTo>
                                        <a:pt x="36" y="116"/>
                                      </a:lnTo>
                                      <a:lnTo>
                                        <a:pt x="162" y="116"/>
                                      </a:lnTo>
                                      <a:lnTo>
                                        <a:pt x="166" y="120"/>
                                      </a:lnTo>
                                      <a:lnTo>
                                        <a:pt x="166" y="129"/>
                                      </a:lnTo>
                                      <a:lnTo>
                                        <a:pt x="162" y="132"/>
                                      </a:lnTo>
                                      <a:close/>
                                    </a:path>
                                  </a:pathLst>
                                </a:custGeom>
                                <a:grpFill/>
                                <a:ln>
                                  <a:noFill/>
                                </a:ln>
                                <a:extLst>
                                  <a:ext uri="{91240B29-F687-4F45-9708-019B960494DF}">
                                    <a14:hiddenLine xmlns:a14="http://schemas.microsoft.com/office/drawing/2010/main" w="9525">
                                      <a:solidFill>
                                        <a:srgbClr val="000000"/>
                                      </a:solidFill>
                                      <a:round/>
                                      <a:headEnd/>
                                      <a:tailEnd/>
                                    </a14:hiddenLine>
                                  </a:ext>
                                </a:extLst>
                              </wps:spPr>
                              <wps:bodyPr rot="0" vert="horz" wrap="square" lIns="91440" tIns="45720" rIns="91440" bIns="45720" anchor="t" anchorCtr="0" upright="1">
                                <a:noAutofit/>
                              </wps:bodyPr>
                            </wps:wsp>
                            <wps:wsp>
                              <wps:cNvPr id="3503" name="Freeform 7"/>
                              <wps:cNvSpPr>
                                <a:spLocks/>
                              </wps:cNvSpPr>
                              <wps:spPr bwMode="auto">
                                <a:xfrm>
                                  <a:off x="0" y="0"/>
                                  <a:ext cx="199" cy="231"/>
                                </a:xfrm>
                                <a:custGeom>
                                  <a:avLst/>
                                  <a:gdLst>
                                    <a:gd name="T0" fmla="*/ 162 w 199"/>
                                    <a:gd name="T1" fmla="*/ 165 h 231"/>
                                    <a:gd name="T2" fmla="*/ 37 w 199"/>
                                    <a:gd name="T3" fmla="*/ 165 h 231"/>
                                    <a:gd name="T4" fmla="*/ 33 w 199"/>
                                    <a:gd name="T5" fmla="*/ 161 h 231"/>
                                    <a:gd name="T6" fmla="*/ 33 w 199"/>
                                    <a:gd name="T7" fmla="*/ 152 h 231"/>
                                    <a:gd name="T8" fmla="*/ 37 w 199"/>
                                    <a:gd name="T9" fmla="*/ 149 h 231"/>
                                    <a:gd name="T10" fmla="*/ 162 w 199"/>
                                    <a:gd name="T11" fmla="*/ 149 h 231"/>
                                    <a:gd name="T12" fmla="*/ 166 w 199"/>
                                    <a:gd name="T13" fmla="*/ 152 h 231"/>
                                    <a:gd name="T14" fmla="*/ 166 w 199"/>
                                    <a:gd name="T15" fmla="*/ 161 h 231"/>
                                    <a:gd name="T16" fmla="*/ 162 w 199"/>
                                    <a:gd name="T17" fmla="*/ 165 h 231"/>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Lst>
                                  <a:rect l="0" t="0" r="r" b="b"/>
                                  <a:pathLst>
                                    <a:path w="199" h="231">
                                      <a:moveTo>
                                        <a:pt x="162" y="165"/>
                                      </a:moveTo>
                                      <a:lnTo>
                                        <a:pt x="37" y="165"/>
                                      </a:lnTo>
                                      <a:lnTo>
                                        <a:pt x="33" y="161"/>
                                      </a:lnTo>
                                      <a:lnTo>
                                        <a:pt x="33" y="152"/>
                                      </a:lnTo>
                                      <a:lnTo>
                                        <a:pt x="37" y="149"/>
                                      </a:lnTo>
                                      <a:lnTo>
                                        <a:pt x="162" y="149"/>
                                      </a:lnTo>
                                      <a:lnTo>
                                        <a:pt x="166" y="152"/>
                                      </a:lnTo>
                                      <a:lnTo>
                                        <a:pt x="166" y="161"/>
                                      </a:lnTo>
                                      <a:lnTo>
                                        <a:pt x="162" y="165"/>
                                      </a:lnTo>
                                      <a:close/>
                                    </a:path>
                                  </a:pathLst>
                                </a:custGeom>
                                <a:grpFill/>
                                <a:ln>
                                  <a:noFill/>
                                </a:ln>
                                <a:extLst>
                                  <a:ext uri="{91240B29-F687-4F45-9708-019B960494DF}">
                                    <a14:hiddenLine xmlns:a14="http://schemas.microsoft.com/office/drawing/2010/main" w="9525">
                                      <a:solidFill>
                                        <a:srgbClr val="000000"/>
                                      </a:solidFill>
                                      <a:round/>
                                      <a:headEnd/>
                                      <a:tailEnd/>
                                    </a14:hiddenLine>
                                  </a:ext>
                                </a:extLst>
                              </wps:spPr>
                              <wps:bodyPr rot="0" vert="horz" wrap="square" lIns="91440" tIns="45720" rIns="91440" bIns="45720" anchor="t" anchorCtr="0" upright="1">
                                <a:noAutofit/>
                              </wps:bodyPr>
                            </wps:wsp>
                            <wps:wsp>
                              <wps:cNvPr id="3504" name="Freeform 8"/>
                              <wps:cNvSpPr>
                                <a:spLocks/>
                              </wps:cNvSpPr>
                              <wps:spPr bwMode="auto">
                                <a:xfrm>
                                  <a:off x="0" y="0"/>
                                  <a:ext cx="199" cy="231"/>
                                </a:xfrm>
                                <a:custGeom>
                                  <a:avLst/>
                                  <a:gdLst>
                                    <a:gd name="T0" fmla="*/ 162 w 199"/>
                                    <a:gd name="T1" fmla="*/ 199 h 231"/>
                                    <a:gd name="T2" fmla="*/ 37 w 199"/>
                                    <a:gd name="T3" fmla="*/ 199 h 231"/>
                                    <a:gd name="T4" fmla="*/ 33 w 199"/>
                                    <a:gd name="T5" fmla="*/ 195 h 231"/>
                                    <a:gd name="T6" fmla="*/ 33 w 199"/>
                                    <a:gd name="T7" fmla="*/ 186 h 231"/>
                                    <a:gd name="T8" fmla="*/ 37 w 199"/>
                                    <a:gd name="T9" fmla="*/ 182 h 231"/>
                                    <a:gd name="T10" fmla="*/ 162 w 199"/>
                                    <a:gd name="T11" fmla="*/ 182 h 231"/>
                                    <a:gd name="T12" fmla="*/ 166 w 199"/>
                                    <a:gd name="T13" fmla="*/ 186 h 231"/>
                                    <a:gd name="T14" fmla="*/ 166 w 199"/>
                                    <a:gd name="T15" fmla="*/ 195 h 231"/>
                                    <a:gd name="T16" fmla="*/ 162 w 199"/>
                                    <a:gd name="T17" fmla="*/ 199 h 231"/>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Lst>
                                  <a:rect l="0" t="0" r="r" b="b"/>
                                  <a:pathLst>
                                    <a:path w="199" h="231">
                                      <a:moveTo>
                                        <a:pt x="162" y="199"/>
                                      </a:moveTo>
                                      <a:lnTo>
                                        <a:pt x="37" y="199"/>
                                      </a:lnTo>
                                      <a:lnTo>
                                        <a:pt x="33" y="195"/>
                                      </a:lnTo>
                                      <a:lnTo>
                                        <a:pt x="33" y="186"/>
                                      </a:lnTo>
                                      <a:lnTo>
                                        <a:pt x="37" y="182"/>
                                      </a:lnTo>
                                      <a:lnTo>
                                        <a:pt x="162" y="182"/>
                                      </a:lnTo>
                                      <a:lnTo>
                                        <a:pt x="166" y="186"/>
                                      </a:lnTo>
                                      <a:lnTo>
                                        <a:pt x="166" y="195"/>
                                      </a:lnTo>
                                      <a:lnTo>
                                        <a:pt x="162" y="199"/>
                                      </a:lnTo>
                                      <a:close/>
                                    </a:path>
                                  </a:pathLst>
                                </a:custGeom>
                                <a:grpFill/>
                                <a:ln>
                                  <a:noFill/>
                                </a:ln>
                                <a:extLst>
                                  <a:ext uri="{91240B29-F687-4F45-9708-019B960494DF}">
                                    <a14:hiddenLine xmlns:a14="http://schemas.microsoft.com/office/drawing/2010/main" w="9525">
                                      <a:solidFill>
                                        <a:srgbClr val="000000"/>
                                      </a:solidFill>
                                      <a:round/>
                                      <a:headEnd/>
                                      <a:tailEnd/>
                                    </a14:hiddenLine>
                                  </a:ext>
                                </a:extLst>
                              </wps:spPr>
                              <wps:bodyPr rot="0" vert="horz" wrap="square" lIns="91440" tIns="45720" rIns="91440" bIns="45720" anchor="t" anchorCtr="0" upright="1">
                                <a:noAutofit/>
                              </wps:bodyPr>
                            </wps:wsp>
                          </wpg:wgp>
                        </a:graphicData>
                      </a:graphic>
                    </wp:inline>
                  </w:drawing>
                </mc:Choice>
                <mc:Fallback>
                  <w:pict>
                    <v:group w14:anchorId="30527101" id="Group 3498" o:spid="_x0000_s1026" style="width:9.55pt;height:10.6pt;mso-position-horizontal-relative:char;mso-position-vertical-relative:line" coordsize="199,231"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">
                      <o:lock v:ext="edit" aspectratio="t"/>
                      <v:shape id="Freeform 3" o:spid="_x0000_s1027" style="position:absolute;width:199;height:231;visibility:visible;mso-wrap-style:square;v-text-anchor:top" coordsize="199,231"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" path="m191,231l7,231,,224,,7,7,,191,r8,7l198,16,16,16r,199l198,215r,9l191,231xe" filled="f" stroked="f">
                        <v:path arrowok="t" o:connecttype="custom" o:connectlocs="191,231;7,231;0,224;0,7;7,0;191,0;199,7;198,16;16,16;16,215;198,215;198,224;191,231" o:connectangles="0,0,0,0,0,0,0,0,0,0,0,0,0"/>
                      </v:shape>
                      <v:shape id="Freeform 4" o:spid="_x0000_s1028" style="position:absolute;width:199;height:231;visibility:visible;mso-wrap-style:square;v-text-anchor:top" coordsize="199,231"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" path="m198,215r-16,l182,32r,-16l198,16r,199xe" filled="f" stroked="f">
                        <v:path arrowok="t" o:connecttype="custom" o:connectlocs="198,215;182,215;182,32;182,16;198,16;198,215" o:connectangles="0,0,0,0,0,0"/>
                      </v:shape>
                      <v:shape id="Freeform 5" o:spid="_x0000_s1029" style="position:absolute;width:199;height:231;visibility:visible;mso-wrap-style:square;v-text-anchor:top" coordsize="199,231"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" path="m162,99l37,99,33,95r,-9l37,83r125,l166,86r,9l162,99xe" filled="f" stroked="f">
                        <v:path arrowok="t" o:connecttype="custom" o:connectlocs="162,99;37,99;33,95;33,86;37,83;162,83;166,86;166,95;162,99" o:connectangles="0,0,0,0,0,0,0,0,0"/>
                      </v:shape>
                      <v:shape id="Freeform 6" o:spid="_x0000_s1030" style="position:absolute;width:199;height:231;visibility:visible;mso-wrap-style:square;v-text-anchor:top" coordsize="199,231"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" path="m162,132r-125,l33,129r,-9l36,116r126,l166,120r,9l162,132xe" filled="f" stroked="f">
                        <v:path arrowok="t" o:connecttype="custom" o:connectlocs="162,132;37,132;33,129;33,120;36,116;162,116;166,120;166,129;162,132" o:connectangles="0,0,0,0,0,0,0,0,0"/>
                      </v:shape>
                      <v:shape id="Freeform 7" o:spid="_x0000_s1031" style="position:absolute;width:199;height:231;visibility:visible;mso-wrap-style:square;v-text-anchor:top" coordsize="199,231"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" path="m162,165r-125,l33,161r,-9l37,149r125,l166,152r,9l162,165xe" filled="f" stroked="f">
                        <v:path arrowok="t" o:connecttype="custom" o:connectlocs="162,165;37,165;33,161;33,152;37,149;162,149;166,152;166,161;162,165" o:connectangles="0,0,0,0,0,0,0,0,0"/>
                      </v:shape>
                      <v:shape id="Freeform 8" o:spid="_x0000_s1032" style="position:absolute;width:199;height:231;visibility:visible;mso-wrap-style:square;v-text-anchor:top" coordsize="199,231"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" path="m162,199r-125,l33,195r,-9l37,182r125,l166,186r,9l162,199xe" filled="f" stroked="f">
                        <v:path arrowok="t" o:connecttype="custom" o:connectlocs="162,199;37,199;33,195;33,186;37,182;162,182;166,186;166,195;162,199" o:connectangles="0,0,0,0,0,0,0,0,0"/>
                      </v:shape>
                      <w10:anchorlock/>
                    </v:group>
                  </w:pict>
                </mc:Fallback>
              </mc:AlternateContent>
            </w:r>
            <w:r w:rsidR="00273B17" w:rsidRPr="009B5FD0">
              <w:rPr>
                <w:noProof/>
              </w:rPr>
              <w:t xml:space="preserve"> </w:t>
            </w:r>
            <w:r w:rsidRPr="009B5FD0">
              <w:rPr>
                <w:rFonts w:cs="Arial"/>
                <w:noProof/>
                <w:lang w:eastAsia="zh-TW"/>
              </w:rPr>
              <mc:AlternateContent>
                <mc:Choice Requires="wpg">
                  <w:drawing>
                    <wp:inline distT="0" distB="0" distL="0" distR="0" wp14:anchorId="4D49AB49" wp14:editId="1E3CFA85">
                      <wp:extent cx="134282" cy="134282"/>
                      <wp:effectExtent l="0" t="0" r="0" b="0"/>
                      <wp:docPr id="3505" name="Group 3505"/>
                      <wp:cNvGraphicFramePr>
                        <a:graphicFrameLocks xmlns:a="http://schemas.openxmlformats.org/drawingml/2006/main" noChangeAspect="1"/>
                      </wp:cNvGraphicFramePr>
                      <a:graphic xmlns:a="http://schemas.openxmlformats.org/drawingml/2006/main">
                        <a:graphicData uri="http://schemas.microsoft.com/office/word/2010/wordprocessingGroup">
                          <wpg:wgp>
                            <wpg:cNvGrpSpPr>
                              <a:grpSpLocks noChangeAspect="1"/>
                            </wpg:cNvGrpSpPr>
                            <wpg:grpSpPr bwMode="auto">
                              <a:xfrm>
                                <a:off x="0" y="0"/>
                                <a:ext cx="134282" cy="134282"/>
                                <a:chOff x="0" y="0"/>
                                <a:chExt cx="247" cy="246"/>
                              </a:xfrm>
                              <a:solidFill>
                                <a:srgbClr val="DB3F30"/>
                              </a:solidFill>
                            </wpg:grpSpPr>
                            <wps:wsp>
                              <wps:cNvPr id="3506" name="Freeform 3506"/>
                              <wps:cNvSpPr>
                                <a:spLocks/>
                              </wps:cNvSpPr>
                              <wps:spPr bwMode="auto">
                                <a:xfrm>
                                  <a:off x="0" y="0"/>
                                  <a:ext cx="247" cy="246"/>
                                </a:xfrm>
                                <a:custGeom>
                                  <a:avLst/>
                                  <a:gdLst>
                                    <a:gd name="T0" fmla="*/ 123 w 247"/>
                                    <a:gd name="T1" fmla="*/ 123 h 246"/>
                                    <a:gd name="T2" fmla="*/ 0 w 247"/>
                                    <a:gd name="T3" fmla="*/ 123 h 246"/>
                                    <a:gd name="T4" fmla="*/ 0 w 247"/>
                                    <a:gd name="T5" fmla="*/ 0 h 246"/>
                                    <a:gd name="T6" fmla="*/ 123 w 247"/>
                                    <a:gd name="T7" fmla="*/ 0 h 246"/>
                                    <a:gd name="T8" fmla="*/ 123 w 247"/>
                                    <a:gd name="T9" fmla="*/ 25 h 246"/>
                                    <a:gd name="T10" fmla="*/ 57 w 247"/>
                                    <a:gd name="T11" fmla="*/ 25 h 246"/>
                                    <a:gd name="T12" fmla="*/ 53 w 247"/>
                                    <a:gd name="T13" fmla="*/ 28 h 246"/>
                                    <a:gd name="T14" fmla="*/ 53 w 247"/>
                                    <a:gd name="T15" fmla="*/ 56 h 246"/>
                                    <a:gd name="T16" fmla="*/ 26 w 247"/>
                                    <a:gd name="T17" fmla="*/ 56 h 246"/>
                                    <a:gd name="T18" fmla="*/ 22 w 247"/>
                                    <a:gd name="T19" fmla="*/ 59 h 246"/>
                                    <a:gd name="T20" fmla="*/ 22 w 247"/>
                                    <a:gd name="T21" fmla="*/ 67 h 246"/>
                                    <a:gd name="T22" fmla="*/ 25 w 247"/>
                                    <a:gd name="T23" fmla="*/ 71 h 246"/>
                                    <a:gd name="T24" fmla="*/ 54 w 247"/>
                                    <a:gd name="T25" fmla="*/ 71 h 246"/>
                                    <a:gd name="T26" fmla="*/ 54 w 247"/>
                                    <a:gd name="T27" fmla="*/ 98 h 246"/>
                                    <a:gd name="T28" fmla="*/ 57 w 247"/>
                                    <a:gd name="T29" fmla="*/ 102 h 246"/>
                                    <a:gd name="T30" fmla="*/ 123 w 247"/>
                                    <a:gd name="T31" fmla="*/ 102 h 246"/>
                                    <a:gd name="T32" fmla="*/ 123 w 247"/>
                                    <a:gd name="T33" fmla="*/ 123 h 246"/>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 ang="0">
                                      <a:pos x="T30" y="T31"/>
                                    </a:cxn>
                                    <a:cxn ang="0">
                                      <a:pos x="T32" y="T33"/>
                                    </a:cxn>
                                  </a:cxnLst>
                                  <a:rect l="0" t="0" r="r" b="b"/>
                                  <a:pathLst>
                                    <a:path w="247" h="246">
                                      <a:moveTo>
                                        <a:pt x="123" y="123"/>
                                      </a:moveTo>
                                      <a:lnTo>
                                        <a:pt x="0" y="123"/>
                                      </a:lnTo>
                                      <a:lnTo>
                                        <a:pt x="0" y="0"/>
                                      </a:lnTo>
                                      <a:lnTo>
                                        <a:pt x="123" y="0"/>
                                      </a:lnTo>
                                      <a:lnTo>
                                        <a:pt x="123" y="25"/>
                                      </a:lnTo>
                                      <a:lnTo>
                                        <a:pt x="57" y="25"/>
                                      </a:lnTo>
                                      <a:lnTo>
                                        <a:pt x="53" y="28"/>
                                      </a:lnTo>
                                      <a:lnTo>
                                        <a:pt x="53" y="56"/>
                                      </a:lnTo>
                                      <a:lnTo>
                                        <a:pt x="26" y="56"/>
                                      </a:lnTo>
                                      <a:lnTo>
                                        <a:pt x="22" y="59"/>
                                      </a:lnTo>
                                      <a:lnTo>
                                        <a:pt x="22" y="67"/>
                                      </a:lnTo>
                                      <a:lnTo>
                                        <a:pt x="25" y="71"/>
                                      </a:lnTo>
                                      <a:lnTo>
                                        <a:pt x="54" y="71"/>
                                      </a:lnTo>
                                      <a:lnTo>
                                        <a:pt x="54" y="98"/>
                                      </a:lnTo>
                                      <a:lnTo>
                                        <a:pt x="57" y="102"/>
                                      </a:lnTo>
                                      <a:lnTo>
                                        <a:pt x="123" y="102"/>
                                      </a:lnTo>
                                      <a:lnTo>
                                        <a:pt x="123" y="123"/>
                                      </a:lnTo>
                                      <a:close/>
                                    </a:path>
                                  </a:pathLst>
                                </a:custGeom>
                                <a:grpFill/>
                                <a:ln>
                                  <a:noFill/>
                                </a:ln>
                                <a:extLst>
                                  <a:ext uri="{91240B29-F687-4F45-9708-019B960494DF}">
                                    <a14:hiddenLine xmlns:a14="http://schemas.microsoft.com/office/drawing/2010/main" w="9525">
                                      <a:solidFill>
                                        <a:srgbClr val="000000"/>
                                      </a:solidFill>
                                      <a:round/>
                                      <a:headEnd/>
                                      <a:tailEnd/>
                                    </a14:hiddenLine>
                                  </a:ext>
                                </a:extLst>
                              </wps:spPr>
                              <wps:bodyPr rot="0" vert="horz" wrap="square" lIns="91440" tIns="45720" rIns="91440" bIns="45720" anchor="t" anchorCtr="0" upright="1">
                                <a:noAutofit/>
                              </wps:bodyPr>
                            </wps:wsp>
                            <wps:wsp>
                              <wps:cNvPr id="3507" name="Freeform 37"/>
                              <wps:cNvSpPr>
                                <a:spLocks/>
                              </wps:cNvSpPr>
                              <wps:spPr bwMode="auto">
                                <a:xfrm>
                                  <a:off x="0" y="0"/>
                                  <a:ext cx="247" cy="246"/>
                                </a:xfrm>
                                <a:custGeom>
                                  <a:avLst/>
                                  <a:gdLst>
                                    <a:gd name="T0" fmla="*/ 123 w 247"/>
                                    <a:gd name="T1" fmla="*/ 102 h 246"/>
                                    <a:gd name="T2" fmla="*/ 65 w 247"/>
                                    <a:gd name="T3" fmla="*/ 102 h 246"/>
                                    <a:gd name="T4" fmla="*/ 69 w 247"/>
                                    <a:gd name="T5" fmla="*/ 99 h 246"/>
                                    <a:gd name="T6" fmla="*/ 69 w 247"/>
                                    <a:gd name="T7" fmla="*/ 71 h 246"/>
                                    <a:gd name="T8" fmla="*/ 96 w 247"/>
                                    <a:gd name="T9" fmla="*/ 71 h 246"/>
                                    <a:gd name="T10" fmla="*/ 99 w 247"/>
                                    <a:gd name="T11" fmla="*/ 68 h 246"/>
                                    <a:gd name="T12" fmla="*/ 99 w 247"/>
                                    <a:gd name="T13" fmla="*/ 63 h 246"/>
                                    <a:gd name="T14" fmla="*/ 99 w 247"/>
                                    <a:gd name="T15" fmla="*/ 60 h 246"/>
                                    <a:gd name="T16" fmla="*/ 96 w 247"/>
                                    <a:gd name="T17" fmla="*/ 56 h 246"/>
                                    <a:gd name="T18" fmla="*/ 68 w 247"/>
                                    <a:gd name="T19" fmla="*/ 56 h 246"/>
                                    <a:gd name="T20" fmla="*/ 68 w 247"/>
                                    <a:gd name="T21" fmla="*/ 29 h 246"/>
                                    <a:gd name="T22" fmla="*/ 65 w 247"/>
                                    <a:gd name="T23" fmla="*/ 25 h 246"/>
                                    <a:gd name="T24" fmla="*/ 123 w 247"/>
                                    <a:gd name="T25" fmla="*/ 25 h 246"/>
                                    <a:gd name="T26" fmla="*/ 123 w 247"/>
                                    <a:gd name="T27" fmla="*/ 102 h 246"/>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Lst>
                                  <a:rect l="0" t="0" r="r" b="b"/>
                                  <a:pathLst>
                                    <a:path w="247" h="246">
                                      <a:moveTo>
                                        <a:pt x="123" y="102"/>
                                      </a:moveTo>
                                      <a:lnTo>
                                        <a:pt x="65" y="102"/>
                                      </a:lnTo>
                                      <a:lnTo>
                                        <a:pt x="69" y="99"/>
                                      </a:lnTo>
                                      <a:lnTo>
                                        <a:pt x="69" y="71"/>
                                      </a:lnTo>
                                      <a:lnTo>
                                        <a:pt x="96" y="71"/>
                                      </a:lnTo>
                                      <a:lnTo>
                                        <a:pt x="99" y="68"/>
                                      </a:lnTo>
                                      <a:lnTo>
                                        <a:pt x="99" y="63"/>
                                      </a:lnTo>
                                      <a:lnTo>
                                        <a:pt x="99" y="60"/>
                                      </a:lnTo>
                                      <a:lnTo>
                                        <a:pt x="96" y="56"/>
                                      </a:lnTo>
                                      <a:lnTo>
                                        <a:pt x="68" y="56"/>
                                      </a:lnTo>
                                      <a:lnTo>
                                        <a:pt x="68" y="29"/>
                                      </a:lnTo>
                                      <a:lnTo>
                                        <a:pt x="65" y="25"/>
                                      </a:lnTo>
                                      <a:lnTo>
                                        <a:pt x="123" y="25"/>
                                      </a:lnTo>
                                      <a:lnTo>
                                        <a:pt x="123" y="102"/>
                                      </a:lnTo>
                                      <a:close/>
                                    </a:path>
                                  </a:pathLst>
                                </a:custGeom>
                                <a:grpFill/>
                                <a:ln>
                                  <a:noFill/>
                                </a:ln>
                                <a:extLst>
                                  <a:ext uri="{91240B29-F687-4F45-9708-019B960494DF}">
                                    <a14:hiddenLine xmlns:a14="http://schemas.microsoft.com/office/drawing/2010/main" w="9525">
                                      <a:solidFill>
                                        <a:srgbClr val="000000"/>
                                      </a:solidFill>
                                      <a:round/>
                                      <a:headEnd/>
                                      <a:tailEnd/>
                                    </a14:hiddenLine>
                                  </a:ext>
                                </a:extLst>
                              </wps:spPr>
                              <wps:bodyPr rot="0" vert="horz" wrap="square" lIns="91440" tIns="45720" rIns="91440" bIns="45720" anchor="t" anchorCtr="0" upright="1">
                                <a:noAutofit/>
                              </wps:bodyPr>
                            </wps:wsp>
                            <wps:wsp>
                              <wps:cNvPr id="3508" name="Freeform 38"/>
                              <wps:cNvSpPr>
                                <a:spLocks/>
                              </wps:cNvSpPr>
                              <wps:spPr bwMode="auto">
                                <a:xfrm>
                                  <a:off x="0" y="0"/>
                                  <a:ext cx="247" cy="246"/>
                                </a:xfrm>
                                <a:custGeom>
                                  <a:avLst/>
                                  <a:gdLst>
                                    <a:gd name="T0" fmla="*/ 220 w 247"/>
                                    <a:gd name="T1" fmla="*/ 69 h 246"/>
                                    <a:gd name="T2" fmla="*/ 150 w 247"/>
                                    <a:gd name="T3" fmla="*/ 69 h 246"/>
                                    <a:gd name="T4" fmla="*/ 147 w 247"/>
                                    <a:gd name="T5" fmla="*/ 66 h 246"/>
                                    <a:gd name="T6" fmla="*/ 147 w 247"/>
                                    <a:gd name="T7" fmla="*/ 58 h 246"/>
                                    <a:gd name="T8" fmla="*/ 150 w 247"/>
                                    <a:gd name="T9" fmla="*/ 54 h 246"/>
                                    <a:gd name="T10" fmla="*/ 220 w 247"/>
                                    <a:gd name="T11" fmla="*/ 54 h 246"/>
                                    <a:gd name="T12" fmla="*/ 223 w 247"/>
                                    <a:gd name="T13" fmla="*/ 58 h 246"/>
                                    <a:gd name="T14" fmla="*/ 223 w 247"/>
                                    <a:gd name="T15" fmla="*/ 66 h 246"/>
                                    <a:gd name="T16" fmla="*/ 220 w 247"/>
                                    <a:gd name="T17" fmla="*/ 69 h 246"/>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Lst>
                                  <a:rect l="0" t="0" r="r" b="b"/>
                                  <a:pathLst>
                                    <a:path w="247" h="246">
                                      <a:moveTo>
                                        <a:pt x="220" y="69"/>
                                      </a:moveTo>
                                      <a:lnTo>
                                        <a:pt x="150" y="69"/>
                                      </a:lnTo>
                                      <a:lnTo>
                                        <a:pt x="147" y="66"/>
                                      </a:lnTo>
                                      <a:lnTo>
                                        <a:pt x="147" y="58"/>
                                      </a:lnTo>
                                      <a:lnTo>
                                        <a:pt x="150" y="54"/>
                                      </a:lnTo>
                                      <a:lnTo>
                                        <a:pt x="220" y="54"/>
                                      </a:lnTo>
                                      <a:lnTo>
                                        <a:pt x="223" y="58"/>
                                      </a:lnTo>
                                      <a:lnTo>
                                        <a:pt x="223" y="66"/>
                                      </a:lnTo>
                                      <a:lnTo>
                                        <a:pt x="220" y="69"/>
                                      </a:lnTo>
                                      <a:close/>
                                    </a:path>
                                  </a:pathLst>
                                </a:custGeom>
                                <a:grpFill/>
                                <a:ln>
                                  <a:noFill/>
                                </a:ln>
                                <a:extLst>
                                  <a:ext uri="{91240B29-F687-4F45-9708-019B960494DF}">
                                    <a14:hiddenLine xmlns:a14="http://schemas.microsoft.com/office/drawing/2010/main" w="9525">
                                      <a:solidFill>
                                        <a:srgbClr val="000000"/>
                                      </a:solidFill>
                                      <a:round/>
                                      <a:headEnd/>
                                      <a:tailEnd/>
                                    </a14:hiddenLine>
                                  </a:ext>
                                </a:extLst>
                              </wps:spPr>
                              <wps:bodyPr rot="0" vert="horz" wrap="square" lIns="91440" tIns="45720" rIns="91440" bIns="45720" anchor="t" anchorCtr="0" upright="1">
                                <a:noAutofit/>
                              </wps:bodyPr>
                            </wps:wsp>
                            <wps:wsp>
                              <wps:cNvPr id="3509" name="Freeform 39"/>
                              <wps:cNvSpPr>
                                <a:spLocks/>
                              </wps:cNvSpPr>
                              <wps:spPr bwMode="auto">
                                <a:xfrm>
                                  <a:off x="0" y="0"/>
                                  <a:ext cx="247" cy="246"/>
                                </a:xfrm>
                                <a:custGeom>
                                  <a:avLst/>
                                  <a:gdLst>
                                    <a:gd name="T0" fmla="*/ 247 w 247"/>
                                    <a:gd name="T1" fmla="*/ 246 h 246"/>
                                    <a:gd name="T2" fmla="*/ 123 w 247"/>
                                    <a:gd name="T3" fmla="*/ 246 h 246"/>
                                    <a:gd name="T4" fmla="*/ 123 w 247"/>
                                    <a:gd name="T5" fmla="*/ 123 h 246"/>
                                    <a:gd name="T6" fmla="*/ 247 w 247"/>
                                    <a:gd name="T7" fmla="*/ 123 h 246"/>
                                    <a:gd name="T8" fmla="*/ 247 w 247"/>
                                    <a:gd name="T9" fmla="*/ 146 h 246"/>
                                    <a:gd name="T10" fmla="*/ 182 w 247"/>
                                    <a:gd name="T11" fmla="*/ 146 h 246"/>
                                    <a:gd name="T12" fmla="*/ 179 w 247"/>
                                    <a:gd name="T13" fmla="*/ 150 h 246"/>
                                    <a:gd name="T14" fmla="*/ 180 w 247"/>
                                    <a:gd name="T15" fmla="*/ 153 h 246"/>
                                    <a:gd name="T16" fmla="*/ 180 w 247"/>
                                    <a:gd name="T17" fmla="*/ 157 h 246"/>
                                    <a:gd name="T18" fmla="*/ 183 w 247"/>
                                    <a:gd name="T19" fmla="*/ 161 h 246"/>
                                    <a:gd name="T20" fmla="*/ 247 w 247"/>
                                    <a:gd name="T21" fmla="*/ 161 h 246"/>
                                    <a:gd name="T22" fmla="*/ 247 w 247"/>
                                    <a:gd name="T23" fmla="*/ 177 h 246"/>
                                    <a:gd name="T24" fmla="*/ 152 w 247"/>
                                    <a:gd name="T25" fmla="*/ 177 h 246"/>
                                    <a:gd name="T26" fmla="*/ 149 w 247"/>
                                    <a:gd name="T27" fmla="*/ 180 h 246"/>
                                    <a:gd name="T28" fmla="*/ 149 w 247"/>
                                    <a:gd name="T29" fmla="*/ 188 h 246"/>
                                    <a:gd name="T30" fmla="*/ 152 w 247"/>
                                    <a:gd name="T31" fmla="*/ 192 h 246"/>
                                    <a:gd name="T32" fmla="*/ 247 w 247"/>
                                    <a:gd name="T33" fmla="*/ 192 h 246"/>
                                    <a:gd name="T34" fmla="*/ 247 w 247"/>
                                    <a:gd name="T35" fmla="*/ 208 h 246"/>
                                    <a:gd name="T36" fmla="*/ 183 w 247"/>
                                    <a:gd name="T37" fmla="*/ 208 h 246"/>
                                    <a:gd name="T38" fmla="*/ 180 w 247"/>
                                    <a:gd name="T39" fmla="*/ 211 h 246"/>
                                    <a:gd name="T40" fmla="*/ 180 w 247"/>
                                    <a:gd name="T41" fmla="*/ 219 h 246"/>
                                    <a:gd name="T42" fmla="*/ 182 w 247"/>
                                    <a:gd name="T43" fmla="*/ 223 h 246"/>
                                    <a:gd name="T44" fmla="*/ 247 w 247"/>
                                    <a:gd name="T45" fmla="*/ 223 h 246"/>
                                    <a:gd name="T46" fmla="*/ 247 w 247"/>
                                    <a:gd name="T47" fmla="*/ 246 h 246"/>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 ang="0">
                                      <a:pos x="T30" y="T31"/>
                                    </a:cxn>
                                    <a:cxn ang="0">
                                      <a:pos x="T32" y="T33"/>
                                    </a:cxn>
                                    <a:cxn ang="0">
                                      <a:pos x="T34" y="T35"/>
                                    </a:cxn>
                                    <a:cxn ang="0">
                                      <a:pos x="T36" y="T37"/>
                                    </a:cxn>
                                    <a:cxn ang="0">
                                      <a:pos x="T38" y="T39"/>
                                    </a:cxn>
                                    <a:cxn ang="0">
                                      <a:pos x="T40" y="T41"/>
                                    </a:cxn>
                                    <a:cxn ang="0">
                                      <a:pos x="T42" y="T43"/>
                                    </a:cxn>
                                    <a:cxn ang="0">
                                      <a:pos x="T44" y="T45"/>
                                    </a:cxn>
                                    <a:cxn ang="0">
                                      <a:pos x="T46" y="T47"/>
                                    </a:cxn>
                                  </a:cxnLst>
                                  <a:rect l="0" t="0" r="r" b="b"/>
                                  <a:pathLst>
                                    <a:path w="247" h="246">
                                      <a:moveTo>
                                        <a:pt x="247" y="246"/>
                                      </a:moveTo>
                                      <a:lnTo>
                                        <a:pt x="123" y="246"/>
                                      </a:lnTo>
                                      <a:lnTo>
                                        <a:pt x="123" y="123"/>
                                      </a:lnTo>
                                      <a:lnTo>
                                        <a:pt x="247" y="123"/>
                                      </a:lnTo>
                                      <a:lnTo>
                                        <a:pt x="247" y="146"/>
                                      </a:lnTo>
                                      <a:lnTo>
                                        <a:pt x="182" y="146"/>
                                      </a:lnTo>
                                      <a:lnTo>
                                        <a:pt x="179" y="150"/>
                                      </a:lnTo>
                                      <a:lnTo>
                                        <a:pt x="180" y="153"/>
                                      </a:lnTo>
                                      <a:lnTo>
                                        <a:pt x="180" y="157"/>
                                      </a:lnTo>
                                      <a:lnTo>
                                        <a:pt x="183" y="161"/>
                                      </a:lnTo>
                                      <a:lnTo>
                                        <a:pt x="247" y="161"/>
                                      </a:lnTo>
                                      <a:lnTo>
                                        <a:pt x="247" y="177"/>
                                      </a:lnTo>
                                      <a:lnTo>
                                        <a:pt x="152" y="177"/>
                                      </a:lnTo>
                                      <a:lnTo>
                                        <a:pt x="149" y="180"/>
                                      </a:lnTo>
                                      <a:lnTo>
                                        <a:pt x="149" y="188"/>
                                      </a:lnTo>
                                      <a:lnTo>
                                        <a:pt x="152" y="192"/>
                                      </a:lnTo>
                                      <a:lnTo>
                                        <a:pt x="247" y="192"/>
                                      </a:lnTo>
                                      <a:lnTo>
                                        <a:pt x="247" y="208"/>
                                      </a:lnTo>
                                      <a:lnTo>
                                        <a:pt x="183" y="208"/>
                                      </a:lnTo>
                                      <a:lnTo>
                                        <a:pt x="180" y="211"/>
                                      </a:lnTo>
                                      <a:lnTo>
                                        <a:pt x="180" y="219"/>
                                      </a:lnTo>
                                      <a:lnTo>
                                        <a:pt x="182" y="223"/>
                                      </a:lnTo>
                                      <a:lnTo>
                                        <a:pt x="247" y="223"/>
                                      </a:lnTo>
                                      <a:lnTo>
                                        <a:pt x="247" y="246"/>
                                      </a:lnTo>
                                      <a:close/>
                                    </a:path>
                                  </a:pathLst>
                                </a:custGeom>
                                <a:grpFill/>
                                <a:ln>
                                  <a:noFill/>
                                </a:ln>
                                <a:extLst>
                                  <a:ext uri="{91240B29-F687-4F45-9708-019B960494DF}">
                                    <a14:hiddenLine xmlns:a14="http://schemas.microsoft.com/office/drawing/2010/main" w="9525">
                                      <a:solidFill>
                                        <a:srgbClr val="000000"/>
                                      </a:solidFill>
                                      <a:round/>
                                      <a:headEnd/>
                                      <a:tailEnd/>
                                    </a14:hiddenLine>
                                  </a:ext>
                                </a:extLst>
                              </wps:spPr>
                              <wps:bodyPr rot="0" vert="horz" wrap="square" lIns="91440" tIns="45720" rIns="91440" bIns="45720" anchor="t" anchorCtr="0" upright="1">
                                <a:noAutofit/>
                              </wps:bodyPr>
                            </wps:wsp>
                            <wps:wsp>
                              <wps:cNvPr id="3510" name="Freeform 40"/>
                              <wps:cNvSpPr>
                                <a:spLocks/>
                              </wps:cNvSpPr>
                              <wps:spPr bwMode="auto">
                                <a:xfrm>
                                  <a:off x="0" y="0"/>
                                  <a:ext cx="247" cy="246"/>
                                </a:xfrm>
                                <a:custGeom>
                                  <a:avLst/>
                                  <a:gdLst>
                                    <a:gd name="T0" fmla="*/ 247 w 247"/>
                                    <a:gd name="T1" fmla="*/ 161 h 246"/>
                                    <a:gd name="T2" fmla="*/ 191 w 247"/>
                                    <a:gd name="T3" fmla="*/ 161 h 246"/>
                                    <a:gd name="T4" fmla="*/ 195 w 247"/>
                                    <a:gd name="T5" fmla="*/ 158 h 246"/>
                                    <a:gd name="T6" fmla="*/ 195 w 247"/>
                                    <a:gd name="T7" fmla="*/ 150 h 246"/>
                                    <a:gd name="T8" fmla="*/ 192 w 247"/>
                                    <a:gd name="T9" fmla="*/ 146 h 246"/>
                                    <a:gd name="T10" fmla="*/ 247 w 247"/>
                                    <a:gd name="T11" fmla="*/ 146 h 246"/>
                                    <a:gd name="T12" fmla="*/ 247 w 247"/>
                                    <a:gd name="T13" fmla="*/ 161 h 246"/>
                                  </a:gdLst>
                                  <a:ahLst/>
                                  <a:cxnLst>
                                    <a:cxn ang="0">
                                      <a:pos x="T0" y="T1"/>
                                    </a:cxn>
                                    <a:cxn ang="0">
                                      <a:pos x="T2" y="T3"/>
                                    </a:cxn>
                                    <a:cxn ang="0">
                                      <a:pos x="T4" y="T5"/>
                                    </a:cxn>
                                    <a:cxn ang="0">
                                      <a:pos x="T6" y="T7"/>
                                    </a:cxn>
                                    <a:cxn ang="0">
                                      <a:pos x="T8" y="T9"/>
                                    </a:cxn>
                                    <a:cxn ang="0">
                                      <a:pos x="T10" y="T11"/>
                                    </a:cxn>
                                    <a:cxn ang="0">
                                      <a:pos x="T12" y="T13"/>
                                    </a:cxn>
                                  </a:cxnLst>
                                  <a:rect l="0" t="0" r="r" b="b"/>
                                  <a:pathLst>
                                    <a:path w="247" h="246">
                                      <a:moveTo>
                                        <a:pt x="247" y="161"/>
                                      </a:moveTo>
                                      <a:lnTo>
                                        <a:pt x="191" y="161"/>
                                      </a:lnTo>
                                      <a:lnTo>
                                        <a:pt x="195" y="158"/>
                                      </a:lnTo>
                                      <a:lnTo>
                                        <a:pt x="195" y="150"/>
                                      </a:lnTo>
                                      <a:lnTo>
                                        <a:pt x="192" y="146"/>
                                      </a:lnTo>
                                      <a:lnTo>
                                        <a:pt x="247" y="146"/>
                                      </a:lnTo>
                                      <a:lnTo>
                                        <a:pt x="247" y="161"/>
                                      </a:lnTo>
                                      <a:close/>
                                    </a:path>
                                  </a:pathLst>
                                </a:custGeom>
                                <a:grpFill/>
                                <a:ln>
                                  <a:noFill/>
                                </a:ln>
                                <a:extLst>
                                  <a:ext uri="{91240B29-F687-4F45-9708-019B960494DF}">
                                    <a14:hiddenLine xmlns:a14="http://schemas.microsoft.com/office/drawing/2010/main" w="9525">
                                      <a:solidFill>
                                        <a:srgbClr val="000000"/>
                                      </a:solidFill>
                                      <a:round/>
                                      <a:headEnd/>
                                      <a:tailEnd/>
                                    </a14:hiddenLine>
                                  </a:ext>
                                </a:extLst>
                              </wps:spPr>
                              <wps:bodyPr rot="0" vert="horz" wrap="square" lIns="91440" tIns="45720" rIns="91440" bIns="45720" anchor="t" anchorCtr="0" upright="1">
                                <a:noAutofit/>
                              </wps:bodyPr>
                            </wps:wsp>
                            <wps:wsp>
                              <wps:cNvPr id="3511" name="Freeform 41"/>
                              <wps:cNvSpPr>
                                <a:spLocks/>
                              </wps:cNvSpPr>
                              <wps:spPr bwMode="auto">
                                <a:xfrm>
                                  <a:off x="0" y="0"/>
                                  <a:ext cx="247" cy="246"/>
                                </a:xfrm>
                                <a:custGeom>
                                  <a:avLst/>
                                  <a:gdLst>
                                    <a:gd name="T0" fmla="*/ 35 w 247"/>
                                    <a:gd name="T1" fmla="*/ 219 h 246"/>
                                    <a:gd name="T2" fmla="*/ 32 w 247"/>
                                    <a:gd name="T3" fmla="*/ 219 h 246"/>
                                    <a:gd name="T4" fmla="*/ 30 w 247"/>
                                    <a:gd name="T5" fmla="*/ 218 h 246"/>
                                    <a:gd name="T6" fmla="*/ 25 w 247"/>
                                    <a:gd name="T7" fmla="*/ 213 h 246"/>
                                    <a:gd name="T8" fmla="*/ 25 w 247"/>
                                    <a:gd name="T9" fmla="*/ 208 h 246"/>
                                    <a:gd name="T10" fmla="*/ 28 w 247"/>
                                    <a:gd name="T11" fmla="*/ 205 h 246"/>
                                    <a:gd name="T12" fmla="*/ 50 w 247"/>
                                    <a:gd name="T13" fmla="*/ 183 h 246"/>
                                    <a:gd name="T14" fmla="*/ 28 w 247"/>
                                    <a:gd name="T15" fmla="*/ 162 h 246"/>
                                    <a:gd name="T16" fmla="*/ 25 w 247"/>
                                    <a:gd name="T17" fmla="*/ 159 h 246"/>
                                    <a:gd name="T18" fmla="*/ 25 w 247"/>
                                    <a:gd name="T19" fmla="*/ 153 h 246"/>
                                    <a:gd name="T20" fmla="*/ 28 w 247"/>
                                    <a:gd name="T21" fmla="*/ 150 h 246"/>
                                    <a:gd name="T22" fmla="*/ 31 w 247"/>
                                    <a:gd name="T23" fmla="*/ 147 h 246"/>
                                    <a:gd name="T24" fmla="*/ 36 w 247"/>
                                    <a:gd name="T25" fmla="*/ 147 h 246"/>
                                    <a:gd name="T26" fmla="*/ 39 w 247"/>
                                    <a:gd name="T27" fmla="*/ 150 h 246"/>
                                    <a:gd name="T28" fmla="*/ 61 w 247"/>
                                    <a:gd name="T29" fmla="*/ 172 h 246"/>
                                    <a:gd name="T30" fmla="*/ 84 w 247"/>
                                    <a:gd name="T31" fmla="*/ 172 h 246"/>
                                    <a:gd name="T32" fmla="*/ 72 w 247"/>
                                    <a:gd name="T33" fmla="*/ 183 h 246"/>
                                    <a:gd name="T34" fmla="*/ 83 w 247"/>
                                    <a:gd name="T35" fmla="*/ 195 h 246"/>
                                    <a:gd name="T36" fmla="*/ 60 w 247"/>
                                    <a:gd name="T37" fmla="*/ 195 h 246"/>
                                    <a:gd name="T38" fmla="*/ 39 w 247"/>
                                    <a:gd name="T39" fmla="*/ 216 h 246"/>
                                    <a:gd name="T40" fmla="*/ 37 w 247"/>
                                    <a:gd name="T41" fmla="*/ 218 h 246"/>
                                    <a:gd name="T42" fmla="*/ 35 w 247"/>
                                    <a:gd name="T43" fmla="*/ 219 h 246"/>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 ang="0">
                                      <a:pos x="T30" y="T31"/>
                                    </a:cxn>
                                    <a:cxn ang="0">
                                      <a:pos x="T32" y="T33"/>
                                    </a:cxn>
                                    <a:cxn ang="0">
                                      <a:pos x="T34" y="T35"/>
                                    </a:cxn>
                                    <a:cxn ang="0">
                                      <a:pos x="T36" y="T37"/>
                                    </a:cxn>
                                    <a:cxn ang="0">
                                      <a:pos x="T38" y="T39"/>
                                    </a:cxn>
                                    <a:cxn ang="0">
                                      <a:pos x="T40" y="T41"/>
                                    </a:cxn>
                                    <a:cxn ang="0">
                                      <a:pos x="T42" y="T43"/>
                                    </a:cxn>
                                  </a:cxnLst>
                                  <a:rect l="0" t="0" r="r" b="b"/>
                                  <a:pathLst>
                                    <a:path w="247" h="246">
                                      <a:moveTo>
                                        <a:pt x="35" y="219"/>
                                      </a:moveTo>
                                      <a:lnTo>
                                        <a:pt x="32" y="219"/>
                                      </a:lnTo>
                                      <a:lnTo>
                                        <a:pt x="30" y="218"/>
                                      </a:lnTo>
                                      <a:lnTo>
                                        <a:pt x="25" y="213"/>
                                      </a:lnTo>
                                      <a:lnTo>
                                        <a:pt x="25" y="208"/>
                                      </a:lnTo>
                                      <a:lnTo>
                                        <a:pt x="28" y="205"/>
                                      </a:lnTo>
                                      <a:lnTo>
                                        <a:pt x="50" y="183"/>
                                      </a:lnTo>
                                      <a:lnTo>
                                        <a:pt x="28" y="162"/>
                                      </a:lnTo>
                                      <a:lnTo>
                                        <a:pt x="25" y="159"/>
                                      </a:lnTo>
                                      <a:lnTo>
                                        <a:pt x="25" y="153"/>
                                      </a:lnTo>
                                      <a:lnTo>
                                        <a:pt x="28" y="150"/>
                                      </a:lnTo>
                                      <a:lnTo>
                                        <a:pt x="31" y="147"/>
                                      </a:lnTo>
                                      <a:lnTo>
                                        <a:pt x="36" y="147"/>
                                      </a:lnTo>
                                      <a:lnTo>
                                        <a:pt x="39" y="150"/>
                                      </a:lnTo>
                                      <a:lnTo>
                                        <a:pt x="61" y="172"/>
                                      </a:lnTo>
                                      <a:lnTo>
                                        <a:pt x="84" y="172"/>
                                      </a:lnTo>
                                      <a:lnTo>
                                        <a:pt x="72" y="183"/>
                                      </a:lnTo>
                                      <a:lnTo>
                                        <a:pt x="83" y="195"/>
                                      </a:lnTo>
                                      <a:lnTo>
                                        <a:pt x="60" y="195"/>
                                      </a:lnTo>
                                      <a:lnTo>
                                        <a:pt x="39" y="216"/>
                                      </a:lnTo>
                                      <a:lnTo>
                                        <a:pt x="37" y="218"/>
                                      </a:lnTo>
                                      <a:lnTo>
                                        <a:pt x="35" y="219"/>
                                      </a:lnTo>
                                      <a:close/>
                                    </a:path>
                                  </a:pathLst>
                                </a:custGeom>
                                <a:grpFill/>
                                <a:ln>
                                  <a:noFill/>
                                </a:ln>
                                <a:extLst>
                                  <a:ext uri="{91240B29-F687-4F45-9708-019B960494DF}">
                                    <a14:hiddenLine xmlns:a14="http://schemas.microsoft.com/office/drawing/2010/main" w="9525">
                                      <a:solidFill>
                                        <a:srgbClr val="000000"/>
                                      </a:solidFill>
                                      <a:round/>
                                      <a:headEnd/>
                                      <a:tailEnd/>
                                    </a14:hiddenLine>
                                  </a:ext>
                                </a:extLst>
                              </wps:spPr>
                              <wps:bodyPr rot="0" vert="horz" wrap="square" lIns="91440" tIns="45720" rIns="91440" bIns="45720" anchor="t" anchorCtr="0" upright="1">
                                <a:noAutofit/>
                              </wps:bodyPr>
                            </wps:wsp>
                            <wps:wsp>
                              <wps:cNvPr id="3512" name="Freeform 42"/>
                              <wps:cNvSpPr>
                                <a:spLocks/>
                              </wps:cNvSpPr>
                              <wps:spPr bwMode="auto">
                                <a:xfrm>
                                  <a:off x="0" y="0"/>
                                  <a:ext cx="247" cy="246"/>
                                </a:xfrm>
                                <a:custGeom>
                                  <a:avLst/>
                                  <a:gdLst>
                                    <a:gd name="T0" fmla="*/ 84 w 247"/>
                                    <a:gd name="T1" fmla="*/ 172 h 246"/>
                                    <a:gd name="T2" fmla="*/ 61 w 247"/>
                                    <a:gd name="T3" fmla="*/ 172 h 246"/>
                                    <a:gd name="T4" fmla="*/ 86 w 247"/>
                                    <a:gd name="T5" fmla="*/ 147 h 246"/>
                                    <a:gd name="T6" fmla="*/ 91 w 247"/>
                                    <a:gd name="T7" fmla="*/ 147 h 246"/>
                                    <a:gd name="T8" fmla="*/ 97 w 247"/>
                                    <a:gd name="T9" fmla="*/ 153 h 246"/>
                                    <a:gd name="T10" fmla="*/ 97 w 247"/>
                                    <a:gd name="T11" fmla="*/ 159 h 246"/>
                                    <a:gd name="T12" fmla="*/ 84 w 247"/>
                                    <a:gd name="T13" fmla="*/ 172 h 246"/>
                                  </a:gdLst>
                                  <a:ahLst/>
                                  <a:cxnLst>
                                    <a:cxn ang="0">
                                      <a:pos x="T0" y="T1"/>
                                    </a:cxn>
                                    <a:cxn ang="0">
                                      <a:pos x="T2" y="T3"/>
                                    </a:cxn>
                                    <a:cxn ang="0">
                                      <a:pos x="T4" y="T5"/>
                                    </a:cxn>
                                    <a:cxn ang="0">
                                      <a:pos x="T6" y="T7"/>
                                    </a:cxn>
                                    <a:cxn ang="0">
                                      <a:pos x="T8" y="T9"/>
                                    </a:cxn>
                                    <a:cxn ang="0">
                                      <a:pos x="T10" y="T11"/>
                                    </a:cxn>
                                    <a:cxn ang="0">
                                      <a:pos x="T12" y="T13"/>
                                    </a:cxn>
                                  </a:cxnLst>
                                  <a:rect l="0" t="0" r="r" b="b"/>
                                  <a:pathLst>
                                    <a:path w="247" h="246">
                                      <a:moveTo>
                                        <a:pt x="84" y="172"/>
                                      </a:moveTo>
                                      <a:lnTo>
                                        <a:pt x="61" y="172"/>
                                      </a:lnTo>
                                      <a:lnTo>
                                        <a:pt x="86" y="147"/>
                                      </a:lnTo>
                                      <a:lnTo>
                                        <a:pt x="91" y="147"/>
                                      </a:lnTo>
                                      <a:lnTo>
                                        <a:pt x="97" y="153"/>
                                      </a:lnTo>
                                      <a:lnTo>
                                        <a:pt x="97" y="159"/>
                                      </a:lnTo>
                                      <a:lnTo>
                                        <a:pt x="84" y="172"/>
                                      </a:lnTo>
                                      <a:close/>
                                    </a:path>
                                  </a:pathLst>
                                </a:custGeom>
                                <a:grpFill/>
                                <a:ln>
                                  <a:noFill/>
                                </a:ln>
                                <a:extLst>
                                  <a:ext uri="{91240B29-F687-4F45-9708-019B960494DF}">
                                    <a14:hiddenLine xmlns:a14="http://schemas.microsoft.com/office/drawing/2010/main" w="9525">
                                      <a:solidFill>
                                        <a:srgbClr val="000000"/>
                                      </a:solidFill>
                                      <a:round/>
                                      <a:headEnd/>
                                      <a:tailEnd/>
                                    </a14:hiddenLine>
                                  </a:ext>
                                </a:extLst>
                              </wps:spPr>
                              <wps:bodyPr rot="0" vert="horz" wrap="square" lIns="91440" tIns="45720" rIns="91440" bIns="45720" anchor="t" anchorCtr="0" upright="1">
                                <a:noAutofit/>
                              </wps:bodyPr>
                            </wps:wsp>
                            <wps:wsp>
                              <wps:cNvPr id="3513" name="Freeform 43"/>
                              <wps:cNvSpPr>
                                <a:spLocks/>
                              </wps:cNvSpPr>
                              <wps:spPr bwMode="auto">
                                <a:xfrm>
                                  <a:off x="0" y="0"/>
                                  <a:ext cx="247" cy="246"/>
                                </a:xfrm>
                                <a:custGeom>
                                  <a:avLst/>
                                  <a:gdLst>
                                    <a:gd name="T0" fmla="*/ 247 w 247"/>
                                    <a:gd name="T1" fmla="*/ 192 h 246"/>
                                    <a:gd name="T2" fmla="*/ 222 w 247"/>
                                    <a:gd name="T3" fmla="*/ 192 h 246"/>
                                    <a:gd name="T4" fmla="*/ 225 w 247"/>
                                    <a:gd name="T5" fmla="*/ 189 h 246"/>
                                    <a:gd name="T6" fmla="*/ 225 w 247"/>
                                    <a:gd name="T7" fmla="*/ 180 h 246"/>
                                    <a:gd name="T8" fmla="*/ 222 w 247"/>
                                    <a:gd name="T9" fmla="*/ 177 h 246"/>
                                    <a:gd name="T10" fmla="*/ 247 w 247"/>
                                    <a:gd name="T11" fmla="*/ 177 h 246"/>
                                    <a:gd name="T12" fmla="*/ 247 w 247"/>
                                    <a:gd name="T13" fmla="*/ 192 h 246"/>
                                  </a:gdLst>
                                  <a:ahLst/>
                                  <a:cxnLst>
                                    <a:cxn ang="0">
                                      <a:pos x="T0" y="T1"/>
                                    </a:cxn>
                                    <a:cxn ang="0">
                                      <a:pos x="T2" y="T3"/>
                                    </a:cxn>
                                    <a:cxn ang="0">
                                      <a:pos x="T4" y="T5"/>
                                    </a:cxn>
                                    <a:cxn ang="0">
                                      <a:pos x="T6" y="T7"/>
                                    </a:cxn>
                                    <a:cxn ang="0">
                                      <a:pos x="T8" y="T9"/>
                                    </a:cxn>
                                    <a:cxn ang="0">
                                      <a:pos x="T10" y="T11"/>
                                    </a:cxn>
                                    <a:cxn ang="0">
                                      <a:pos x="T12" y="T13"/>
                                    </a:cxn>
                                  </a:cxnLst>
                                  <a:rect l="0" t="0" r="r" b="b"/>
                                  <a:pathLst>
                                    <a:path w="247" h="246">
                                      <a:moveTo>
                                        <a:pt x="247" y="192"/>
                                      </a:moveTo>
                                      <a:lnTo>
                                        <a:pt x="222" y="192"/>
                                      </a:lnTo>
                                      <a:lnTo>
                                        <a:pt x="225" y="189"/>
                                      </a:lnTo>
                                      <a:lnTo>
                                        <a:pt x="225" y="180"/>
                                      </a:lnTo>
                                      <a:lnTo>
                                        <a:pt x="222" y="177"/>
                                      </a:lnTo>
                                      <a:lnTo>
                                        <a:pt x="247" y="177"/>
                                      </a:lnTo>
                                      <a:lnTo>
                                        <a:pt x="247" y="192"/>
                                      </a:lnTo>
                                      <a:close/>
                                    </a:path>
                                  </a:pathLst>
                                </a:custGeom>
                                <a:grpFill/>
                                <a:ln>
                                  <a:noFill/>
                                </a:ln>
                                <a:extLst>
                                  <a:ext uri="{91240B29-F687-4F45-9708-019B960494DF}">
                                    <a14:hiddenLine xmlns:a14="http://schemas.microsoft.com/office/drawing/2010/main" w="9525">
                                      <a:solidFill>
                                        <a:srgbClr val="000000"/>
                                      </a:solidFill>
                                      <a:round/>
                                      <a:headEnd/>
                                      <a:tailEnd/>
                                    </a14:hiddenLine>
                                  </a:ext>
                                </a:extLst>
                              </wps:spPr>
                              <wps:bodyPr rot="0" vert="horz" wrap="square" lIns="91440" tIns="45720" rIns="91440" bIns="45720" anchor="t" anchorCtr="0" upright="1">
                                <a:noAutofit/>
                              </wps:bodyPr>
                            </wps:wsp>
                            <wps:wsp>
                              <wps:cNvPr id="3514" name="Freeform 44"/>
                              <wps:cNvSpPr>
                                <a:spLocks/>
                              </wps:cNvSpPr>
                              <wps:spPr bwMode="auto">
                                <a:xfrm>
                                  <a:off x="0" y="0"/>
                                  <a:ext cx="247" cy="246"/>
                                </a:xfrm>
                                <a:custGeom>
                                  <a:avLst/>
                                  <a:gdLst>
                                    <a:gd name="T0" fmla="*/ 90 w 247"/>
                                    <a:gd name="T1" fmla="*/ 219 h 246"/>
                                    <a:gd name="T2" fmla="*/ 86 w 247"/>
                                    <a:gd name="T3" fmla="*/ 219 h 246"/>
                                    <a:gd name="T4" fmla="*/ 84 w 247"/>
                                    <a:gd name="T5" fmla="*/ 218 h 246"/>
                                    <a:gd name="T6" fmla="*/ 82 w 247"/>
                                    <a:gd name="T7" fmla="*/ 216 h 246"/>
                                    <a:gd name="T8" fmla="*/ 60 w 247"/>
                                    <a:gd name="T9" fmla="*/ 195 h 246"/>
                                    <a:gd name="T10" fmla="*/ 83 w 247"/>
                                    <a:gd name="T11" fmla="*/ 195 h 246"/>
                                    <a:gd name="T12" fmla="*/ 92 w 247"/>
                                    <a:gd name="T13" fmla="*/ 205 h 246"/>
                                    <a:gd name="T14" fmla="*/ 96 w 247"/>
                                    <a:gd name="T15" fmla="*/ 208 h 246"/>
                                    <a:gd name="T16" fmla="*/ 96 w 247"/>
                                    <a:gd name="T17" fmla="*/ 213 h 246"/>
                                    <a:gd name="T18" fmla="*/ 91 w 247"/>
                                    <a:gd name="T19" fmla="*/ 218 h 246"/>
                                    <a:gd name="T20" fmla="*/ 90 w 247"/>
                                    <a:gd name="T21" fmla="*/ 219 h 246"/>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Lst>
                                  <a:rect l="0" t="0" r="r" b="b"/>
                                  <a:pathLst>
                                    <a:path w="247" h="246">
                                      <a:moveTo>
                                        <a:pt x="90" y="219"/>
                                      </a:moveTo>
                                      <a:lnTo>
                                        <a:pt x="86" y="219"/>
                                      </a:lnTo>
                                      <a:lnTo>
                                        <a:pt x="84" y="218"/>
                                      </a:lnTo>
                                      <a:lnTo>
                                        <a:pt x="82" y="216"/>
                                      </a:lnTo>
                                      <a:lnTo>
                                        <a:pt x="60" y="195"/>
                                      </a:lnTo>
                                      <a:lnTo>
                                        <a:pt x="83" y="195"/>
                                      </a:lnTo>
                                      <a:lnTo>
                                        <a:pt x="92" y="205"/>
                                      </a:lnTo>
                                      <a:lnTo>
                                        <a:pt x="96" y="208"/>
                                      </a:lnTo>
                                      <a:lnTo>
                                        <a:pt x="96" y="213"/>
                                      </a:lnTo>
                                      <a:lnTo>
                                        <a:pt x="91" y="218"/>
                                      </a:lnTo>
                                      <a:lnTo>
                                        <a:pt x="90" y="219"/>
                                      </a:lnTo>
                                      <a:close/>
                                    </a:path>
                                  </a:pathLst>
                                </a:custGeom>
                                <a:grpFill/>
                                <a:ln>
                                  <a:noFill/>
                                </a:ln>
                                <a:extLst>
                                  <a:ext uri="{91240B29-F687-4F45-9708-019B960494DF}">
                                    <a14:hiddenLine xmlns:a14="http://schemas.microsoft.com/office/drawing/2010/main" w="9525">
                                      <a:solidFill>
                                        <a:srgbClr val="000000"/>
                                      </a:solidFill>
                                      <a:round/>
                                      <a:headEnd/>
                                      <a:tailEnd/>
                                    </a14:hiddenLine>
                                  </a:ext>
                                </a:extLst>
                              </wps:spPr>
                              <wps:bodyPr rot="0" vert="horz" wrap="square" lIns="91440" tIns="45720" rIns="91440" bIns="45720" anchor="t" anchorCtr="0" upright="1">
                                <a:noAutofit/>
                              </wps:bodyPr>
                            </wps:wsp>
                            <wps:wsp>
                              <wps:cNvPr id="3515" name="Freeform 45"/>
                              <wps:cNvSpPr>
                                <a:spLocks/>
                              </wps:cNvSpPr>
                              <wps:spPr bwMode="auto">
                                <a:xfrm>
                                  <a:off x="0" y="0"/>
                                  <a:ext cx="247" cy="246"/>
                                </a:xfrm>
                                <a:custGeom>
                                  <a:avLst/>
                                  <a:gdLst>
                                    <a:gd name="T0" fmla="*/ 247 w 247"/>
                                    <a:gd name="T1" fmla="*/ 223 h 246"/>
                                    <a:gd name="T2" fmla="*/ 191 w 247"/>
                                    <a:gd name="T3" fmla="*/ 223 h 246"/>
                                    <a:gd name="T4" fmla="*/ 195 w 247"/>
                                    <a:gd name="T5" fmla="*/ 219 h 246"/>
                                    <a:gd name="T6" fmla="*/ 195 w 247"/>
                                    <a:gd name="T7" fmla="*/ 212 h 246"/>
                                    <a:gd name="T8" fmla="*/ 191 w 247"/>
                                    <a:gd name="T9" fmla="*/ 208 h 246"/>
                                    <a:gd name="T10" fmla="*/ 247 w 247"/>
                                    <a:gd name="T11" fmla="*/ 208 h 246"/>
                                    <a:gd name="T12" fmla="*/ 247 w 247"/>
                                    <a:gd name="T13" fmla="*/ 223 h 246"/>
                                  </a:gdLst>
                                  <a:ahLst/>
                                  <a:cxnLst>
                                    <a:cxn ang="0">
                                      <a:pos x="T0" y="T1"/>
                                    </a:cxn>
                                    <a:cxn ang="0">
                                      <a:pos x="T2" y="T3"/>
                                    </a:cxn>
                                    <a:cxn ang="0">
                                      <a:pos x="T4" y="T5"/>
                                    </a:cxn>
                                    <a:cxn ang="0">
                                      <a:pos x="T6" y="T7"/>
                                    </a:cxn>
                                    <a:cxn ang="0">
                                      <a:pos x="T8" y="T9"/>
                                    </a:cxn>
                                    <a:cxn ang="0">
                                      <a:pos x="T10" y="T11"/>
                                    </a:cxn>
                                    <a:cxn ang="0">
                                      <a:pos x="T12" y="T13"/>
                                    </a:cxn>
                                  </a:cxnLst>
                                  <a:rect l="0" t="0" r="r" b="b"/>
                                  <a:pathLst>
                                    <a:path w="247" h="246">
                                      <a:moveTo>
                                        <a:pt x="247" y="223"/>
                                      </a:moveTo>
                                      <a:lnTo>
                                        <a:pt x="191" y="223"/>
                                      </a:lnTo>
                                      <a:lnTo>
                                        <a:pt x="195" y="219"/>
                                      </a:lnTo>
                                      <a:lnTo>
                                        <a:pt x="195" y="212"/>
                                      </a:lnTo>
                                      <a:lnTo>
                                        <a:pt x="191" y="208"/>
                                      </a:lnTo>
                                      <a:lnTo>
                                        <a:pt x="247" y="208"/>
                                      </a:lnTo>
                                      <a:lnTo>
                                        <a:pt x="247" y="223"/>
                                      </a:lnTo>
                                      <a:close/>
                                    </a:path>
                                  </a:pathLst>
                                </a:custGeom>
                                <a:grpFill/>
                                <a:ln>
                                  <a:noFill/>
                                </a:ln>
                                <a:extLst>
                                  <a:ext uri="{91240B29-F687-4F45-9708-019B960494DF}">
                                    <a14:hiddenLine xmlns:a14="http://schemas.microsoft.com/office/drawing/2010/main" w="9525">
                                      <a:solidFill>
                                        <a:srgbClr val="000000"/>
                                      </a:solidFill>
                                      <a:round/>
                                      <a:headEnd/>
                                      <a:tailEnd/>
                                    </a14:hiddenLine>
                                  </a:ext>
                                </a:extLst>
                              </wps:spPr>
                              <wps:bodyPr rot="0" vert="horz" wrap="square" lIns="91440" tIns="45720" rIns="91440" bIns="45720" anchor="t" anchorCtr="0" upright="1">
                                <a:noAutofit/>
                              </wps:bodyPr>
                            </wps:wsp>
                          </wpg:wgp>
                        </a:graphicData>
                      </a:graphic>
                    </wp:inline>
                  </w:drawing>
                </mc:Choice>
                <mc:Fallback>
                  <w:pict>
                    <v:group w14:anchorId="13C10B7B" id="Group 3505" o:spid="_x0000_s1026" style="width:10.55pt;height:10.55pt;mso-position-horizontal-relative:char;mso-position-vertical-relative:line" coordsize="247,246"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">
                      <o:lock v:ext="edit" aspectratio="t"/>
                      <v:shape id="Freeform 3506" o:spid="_x0000_s1027" style="position:absolute;width:247;height:246;visibility:visible;mso-wrap-style:square;v-text-anchor:top" coordsize="247,246"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" path="m123,123l,123,,,123,r,25l57,25r-4,3l53,56r-27,l22,59r,8l25,71r29,l54,98r3,4l123,102r,21xe" filled="f" stroked="f">
                        <v:path arrowok="t" o:connecttype="custom" o:connectlocs="123,123;0,123;0,0;123,0;123,25;57,25;53,28;53,56;26,56;22,59;22,67;25,71;54,71;54,98;57,102;123,102;123,123" o:connectangles="0,0,0,0,0,0,0,0,0,0,0,0,0,0,0,0,0"/>
                      </v:shape>
                      <v:shape id="Freeform 37" o:spid="_x0000_s1028" style="position:absolute;width:247;height:246;visibility:visible;mso-wrap-style:square;v-text-anchor:top" coordsize="247,246"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" path="m123,102r-58,l69,99r,-28l96,71r3,-3l99,63r,-3l96,56r-28,l68,29,65,25r58,l123,102xe" filled="f" stroked="f">
                        <v:path arrowok="t" o:connecttype="custom" o:connectlocs="123,102;65,102;69,99;69,71;96,71;99,68;99,63;99,60;96,56;68,56;68,29;65,25;123,25;123,102" o:connectangles="0,0,0,0,0,0,0,0,0,0,0,0,0,0"/>
                      </v:shape>
                      <v:shape id="Freeform 38" o:spid="_x0000_s1029" style="position:absolute;width:247;height:246;visibility:visible;mso-wrap-style:square;v-text-anchor:top" coordsize="247,246"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" path="m220,69r-70,l147,66r,-8l150,54r70,l223,58r,8l220,69xe" filled="f" stroked="f">
                        <v:path arrowok="t" o:connecttype="custom" o:connectlocs="220,69;150,69;147,66;147,58;150,54;220,54;223,58;223,66;220,69" o:connectangles="0,0,0,0,0,0,0,0,0"/>
                      </v:shape>
                      <v:shape id="Freeform 39" o:spid="_x0000_s1030" style="position:absolute;width:247;height:246;visibility:visible;mso-wrap-style:square;v-text-anchor:top" coordsize="247,246"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" path="m247,246r-124,l123,123r124,l247,146r-65,l179,150r1,3l180,157r3,4l247,161r,16l152,177r-3,3l149,188r3,4l247,192r,16l183,208r-3,3l180,219r2,4l247,223r,23xe" filled="f" stroked="f">
                        <v:path arrowok="t" o:connecttype="custom" o:connectlocs="247,246;123,246;123,123;247,123;247,146;182,146;179,150;180,153;180,157;183,161;247,161;247,177;152,177;149,180;149,188;152,192;247,192;247,208;183,208;180,211;180,219;182,223;247,223;247,246" o:connectangles="0,0,0,0,0,0,0,0,0,0,0,0,0,0,0,0,0,0,0,0,0,0,0,0"/>
                      </v:shape>
                      <v:shape id="Freeform 40" o:spid="_x0000_s1031" style="position:absolute;width:247;height:246;visibility:visible;mso-wrap-style:square;v-text-anchor:top" coordsize="247,246"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" path="m247,161r-56,l195,158r,-8l192,146r55,l247,161xe" filled="f" stroked="f">
                        <v:path arrowok="t" o:connecttype="custom" o:connectlocs="247,161;191,161;195,158;195,150;192,146;247,146;247,161" o:connectangles="0,0,0,0,0,0,0"/>
                      </v:shape>
                      <v:shape id="Freeform 41" o:spid="_x0000_s1032" style="position:absolute;width:247;height:246;visibility:visible;mso-wrap-style:square;v-text-anchor:top" coordsize="247,246"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" path="m35,219r-3,l30,218r-5,-5l25,208r3,-3l50,183,28,162r-3,-3l25,153r3,-3l31,147r5,l39,150r22,22l84,172,72,183r11,12l60,195,39,216r-2,2l35,219xe" filled="f" stroked="f">
                        <v:path arrowok="t" o:connecttype="custom" o:connectlocs="35,219;32,219;30,218;25,213;25,208;28,205;50,183;28,162;25,159;25,153;28,150;31,147;36,147;39,150;61,172;84,172;72,183;83,195;60,195;39,216;37,218;35,219" o:connectangles="0,0,0,0,0,0,0,0,0,0,0,0,0,0,0,0,0,0,0,0,0,0"/>
                      </v:shape>
                      <v:shape id="Freeform 42" o:spid="_x0000_s1033" style="position:absolute;width:247;height:246;visibility:visible;mso-wrap-style:square;v-text-anchor:top" coordsize="247,246"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" path="m84,172r-23,l86,147r5,l97,153r,6l84,172xe" filled="f" stroked="f">
                        <v:path arrowok="t" o:connecttype="custom" o:connectlocs="84,172;61,172;86,147;91,147;97,153;97,159;84,172" o:connectangles="0,0,0,0,0,0,0"/>
                      </v:shape>
                      <v:shape id="Freeform 43" o:spid="_x0000_s1034" style="position:absolute;width:247;height:246;visibility:visible;mso-wrap-style:square;v-text-anchor:top" coordsize="247,246"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" path="m247,192r-25,l225,189r,-9l222,177r25,l247,192xe" filled="f" stroked="f">
                        <v:path arrowok="t" o:connecttype="custom" o:connectlocs="247,192;222,192;225,189;225,180;222,177;247,177;247,192" o:connectangles="0,0,0,0,0,0,0"/>
                      </v:shape>
                      <v:shape id="Freeform 44" o:spid="_x0000_s1035" style="position:absolute;width:247;height:246;visibility:visible;mso-wrap-style:square;v-text-anchor:top" coordsize="247,246"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" path="m90,219r-4,l84,218r-2,-2l60,195r23,l92,205r4,3l96,213r-5,5l90,219xe" filled="f" stroked="f">
                        <v:path arrowok="t" o:connecttype="custom" o:connectlocs="90,219;86,219;84,218;82,216;60,195;83,195;92,205;96,208;96,213;91,218;90,219" o:connectangles="0,0,0,0,0,0,0,0,0,0,0"/>
                      </v:shape>
                      <v:shape id="Freeform 45" o:spid="_x0000_s1036" style="position:absolute;width:247;height:246;visibility:visible;mso-wrap-style:square;v-text-anchor:top" coordsize="247,246"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" path="m247,223r-56,l195,219r,-7l191,208r56,l247,223xe" filled="f" stroked="f">
                        <v:path arrowok="t" o:connecttype="custom" o:connectlocs="247,223;191,223;195,219;195,212;191,208;247,208;247,223" o:connectangles="0,0,0,0,0,0,0"/>
                      </v:shape>
                      <w10:anchorlock/>
                    </v:group>
                  </w:pict>
                </mc:Fallback>
              </mc:AlternateContent>
            </w:r>
            <w:r w:rsidR="00273B17" w:rsidRPr="009B5FD0">
              <w:rPr>
                <w:noProof/>
              </w:rPr>
              <w:t xml:space="preserve"> </w:t>
            </w:r>
            <w:r w:rsidR="003C05E0" w:rsidRPr="009B5FD0">
              <w:rPr>
                <w:rFonts w:cs="Arial"/>
                <w:noProof/>
                <w:lang w:eastAsia="zh-TW"/>
              </w:rPr>
              <mc:AlternateContent>
                <mc:Choice Requires="wpg">
                  <w:drawing>
                    <wp:inline distT="0" distB="0" distL="0" distR="0" wp14:anchorId="2463827B" wp14:editId="18916B13">
                      <wp:extent cx="147694" cy="127888"/>
                      <wp:effectExtent l="0" t="0" r="5080" b="0"/>
                      <wp:docPr id="1163" name="Group 1163"/>
                      <wp:cNvGraphicFramePr>
                        <a:graphicFrameLocks xmlns:a="http://schemas.openxmlformats.org/drawingml/2006/main" noChangeAspect="1"/>
                      </wp:cNvGraphicFramePr>
                      <a:graphic xmlns:a="http://schemas.openxmlformats.org/drawingml/2006/main">
                        <a:graphicData uri="http://schemas.microsoft.com/office/word/2010/wordprocessingGroup">
                          <wpg:wgp>
                            <wpg:cNvGrpSpPr>
                              <a:grpSpLocks noChangeAspect="1"/>
                            </wpg:cNvGrpSpPr>
                            <wpg:grpSpPr bwMode="auto">
                              <a:xfrm>
                                <a:off x="0" y="0"/>
                                <a:ext cx="147694" cy="127888"/>
                                <a:chOff x="0" y="0"/>
                                <a:chExt cx="248" cy="207"/>
                              </a:xfrm>
                              <a:solidFill>
                                <a:srgbClr val="DB3F30"/>
                              </a:solidFill>
                            </wpg:grpSpPr>
                            <wps:wsp>
                              <wps:cNvPr id="1164" name="Freeform 16"/>
                              <wps:cNvSpPr>
                                <a:spLocks/>
                              </wps:cNvSpPr>
                              <wps:spPr bwMode="auto">
                                <a:xfrm>
                                  <a:off x="0" y="0"/>
                                  <a:ext cx="248" cy="207"/>
                                </a:xfrm>
                                <a:custGeom>
                                  <a:avLst/>
                                  <a:gdLst>
                                    <a:gd name="T0" fmla="*/ 176 w 248"/>
                                    <a:gd name="T1" fmla="*/ 42 h 207"/>
                                    <a:gd name="T2" fmla="*/ 153 w 248"/>
                                    <a:gd name="T3" fmla="*/ 42 h 207"/>
                                    <a:gd name="T4" fmla="*/ 144 w 248"/>
                                    <a:gd name="T5" fmla="*/ 32 h 207"/>
                                    <a:gd name="T6" fmla="*/ 144 w 248"/>
                                    <a:gd name="T7" fmla="*/ 9 h 207"/>
                                    <a:gd name="T8" fmla="*/ 153 w 248"/>
                                    <a:gd name="T9" fmla="*/ 0 h 207"/>
                                    <a:gd name="T10" fmla="*/ 176 w 248"/>
                                    <a:gd name="T11" fmla="*/ 0 h 207"/>
                                    <a:gd name="T12" fmla="*/ 185 w 248"/>
                                    <a:gd name="T13" fmla="*/ 9 h 207"/>
                                    <a:gd name="T14" fmla="*/ 185 w 248"/>
                                    <a:gd name="T15" fmla="*/ 32 h 207"/>
                                    <a:gd name="T16" fmla="*/ 176 w 248"/>
                                    <a:gd name="T17" fmla="*/ 42 h 207"/>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Lst>
                                  <a:rect l="0" t="0" r="r" b="b"/>
                                  <a:pathLst>
                                    <a:path w="248" h="207">
                                      <a:moveTo>
                                        <a:pt x="176" y="42"/>
                                      </a:moveTo>
                                      <a:lnTo>
                                        <a:pt x="153" y="42"/>
                                      </a:lnTo>
                                      <a:lnTo>
                                        <a:pt x="144" y="32"/>
                                      </a:lnTo>
                                      <a:lnTo>
                                        <a:pt x="144" y="9"/>
                                      </a:lnTo>
                                      <a:lnTo>
                                        <a:pt x="153" y="0"/>
                                      </a:lnTo>
                                      <a:lnTo>
                                        <a:pt x="176" y="0"/>
                                      </a:lnTo>
                                      <a:lnTo>
                                        <a:pt x="185" y="9"/>
                                      </a:lnTo>
                                      <a:lnTo>
                                        <a:pt x="185" y="32"/>
                                      </a:lnTo>
                                      <a:lnTo>
                                        <a:pt x="176" y="42"/>
                                      </a:lnTo>
                                      <a:close/>
                                    </a:path>
                                  </a:pathLst>
                                </a:custGeom>
                                <a:grpFill/>
                                <a:ln>
                                  <a:noFill/>
                                </a:ln>
                                <a:extLst>
                                  <a:ext uri="{91240B29-F687-4F45-9708-019B960494DF}">
                                    <a14:hiddenLine xmlns:a14="http://schemas.microsoft.com/office/drawing/2010/main" w="9525">
                                      <a:solidFill>
                                        <a:srgbClr val="000000"/>
                                      </a:solidFill>
                                      <a:round/>
                                      <a:headEnd/>
                                      <a:tailEnd/>
                                    </a14:hiddenLine>
                                  </a:ext>
                                </a:extLst>
                              </wps:spPr>
                              <wps:bodyPr rot="0" vert="horz" wrap="square" lIns="91440" tIns="45720" rIns="91440" bIns="45720" anchor="t" anchorCtr="0" upright="1">
                                <a:noAutofit/>
                              </wps:bodyPr>
                            </wps:wsp>
                            <wps:wsp>
                              <wps:cNvPr id="1165" name="Freeform 17"/>
                              <wps:cNvSpPr>
                                <a:spLocks/>
                              </wps:cNvSpPr>
                              <wps:spPr bwMode="auto">
                                <a:xfrm>
                                  <a:off x="0" y="0"/>
                                  <a:ext cx="248" cy="207"/>
                                </a:xfrm>
                                <a:custGeom>
                                  <a:avLst/>
                                  <a:gdLst>
                                    <a:gd name="T0" fmla="*/ 94 w 248"/>
                                    <a:gd name="T1" fmla="*/ 42 h 207"/>
                                    <a:gd name="T2" fmla="*/ 71 w 248"/>
                                    <a:gd name="T3" fmla="*/ 42 h 207"/>
                                    <a:gd name="T4" fmla="*/ 62 w 248"/>
                                    <a:gd name="T5" fmla="*/ 33 h 207"/>
                                    <a:gd name="T6" fmla="*/ 62 w 248"/>
                                    <a:gd name="T7" fmla="*/ 10 h 207"/>
                                    <a:gd name="T8" fmla="*/ 71 w 248"/>
                                    <a:gd name="T9" fmla="*/ 0 h 207"/>
                                    <a:gd name="T10" fmla="*/ 94 w 248"/>
                                    <a:gd name="T11" fmla="*/ 0 h 207"/>
                                    <a:gd name="T12" fmla="*/ 104 w 248"/>
                                    <a:gd name="T13" fmla="*/ 10 h 207"/>
                                    <a:gd name="T14" fmla="*/ 104 w 248"/>
                                    <a:gd name="T15" fmla="*/ 33 h 207"/>
                                    <a:gd name="T16" fmla="*/ 94 w 248"/>
                                    <a:gd name="T17" fmla="*/ 42 h 207"/>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Lst>
                                  <a:rect l="0" t="0" r="r" b="b"/>
                                  <a:pathLst>
                                    <a:path w="248" h="207">
                                      <a:moveTo>
                                        <a:pt x="94" y="42"/>
                                      </a:moveTo>
                                      <a:lnTo>
                                        <a:pt x="71" y="42"/>
                                      </a:lnTo>
                                      <a:lnTo>
                                        <a:pt x="62" y="33"/>
                                      </a:lnTo>
                                      <a:lnTo>
                                        <a:pt x="62" y="10"/>
                                      </a:lnTo>
                                      <a:lnTo>
                                        <a:pt x="71" y="0"/>
                                      </a:lnTo>
                                      <a:lnTo>
                                        <a:pt x="94" y="0"/>
                                      </a:lnTo>
                                      <a:lnTo>
                                        <a:pt x="104" y="10"/>
                                      </a:lnTo>
                                      <a:lnTo>
                                        <a:pt x="104" y="33"/>
                                      </a:lnTo>
                                      <a:lnTo>
                                        <a:pt x="94" y="42"/>
                                      </a:lnTo>
                                      <a:close/>
                                    </a:path>
                                  </a:pathLst>
                                </a:custGeom>
                                <a:grpFill/>
                                <a:ln>
                                  <a:noFill/>
                                </a:ln>
                                <a:extLst>
                                  <a:ext uri="{91240B29-F687-4F45-9708-019B960494DF}">
                                    <a14:hiddenLine xmlns:a14="http://schemas.microsoft.com/office/drawing/2010/main" w="9525">
                                      <a:solidFill>
                                        <a:srgbClr val="000000"/>
                                      </a:solidFill>
                                      <a:round/>
                                      <a:headEnd/>
                                      <a:tailEnd/>
                                    </a14:hiddenLine>
                                  </a:ext>
                                </a:extLst>
                              </wps:spPr>
                              <wps:bodyPr rot="0" vert="horz" wrap="square" lIns="91440" tIns="45720" rIns="91440" bIns="45720" anchor="t" anchorCtr="0" upright="1">
                                <a:noAutofit/>
                              </wps:bodyPr>
                            </wps:wsp>
                            <wps:wsp>
                              <wps:cNvPr id="1166" name="Freeform 18"/>
                              <wps:cNvSpPr>
                                <a:spLocks/>
                              </wps:cNvSpPr>
                              <wps:spPr bwMode="auto">
                                <a:xfrm>
                                  <a:off x="0" y="0"/>
                                  <a:ext cx="248" cy="207"/>
                                </a:xfrm>
                                <a:custGeom>
                                  <a:avLst/>
                                  <a:gdLst>
                                    <a:gd name="T0" fmla="*/ 52 w 248"/>
                                    <a:gd name="T1" fmla="*/ 83 h 207"/>
                                    <a:gd name="T2" fmla="*/ 29 w 248"/>
                                    <a:gd name="T3" fmla="*/ 83 h 207"/>
                                    <a:gd name="T4" fmla="*/ 20 w 248"/>
                                    <a:gd name="T5" fmla="*/ 74 h 207"/>
                                    <a:gd name="T6" fmla="*/ 20 w 248"/>
                                    <a:gd name="T7" fmla="*/ 51 h 207"/>
                                    <a:gd name="T8" fmla="*/ 29 w 248"/>
                                    <a:gd name="T9" fmla="*/ 42 h 207"/>
                                    <a:gd name="T10" fmla="*/ 52 w 248"/>
                                    <a:gd name="T11" fmla="*/ 42 h 207"/>
                                    <a:gd name="T12" fmla="*/ 62 w 248"/>
                                    <a:gd name="T13" fmla="*/ 51 h 207"/>
                                    <a:gd name="T14" fmla="*/ 62 w 248"/>
                                    <a:gd name="T15" fmla="*/ 74 h 207"/>
                                    <a:gd name="T16" fmla="*/ 52 w 248"/>
                                    <a:gd name="T17" fmla="*/ 83 h 207"/>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Lst>
                                  <a:rect l="0" t="0" r="r" b="b"/>
                                  <a:pathLst>
                                    <a:path w="248" h="207">
                                      <a:moveTo>
                                        <a:pt x="52" y="83"/>
                                      </a:moveTo>
                                      <a:lnTo>
                                        <a:pt x="29" y="83"/>
                                      </a:lnTo>
                                      <a:lnTo>
                                        <a:pt x="20" y="74"/>
                                      </a:lnTo>
                                      <a:lnTo>
                                        <a:pt x="20" y="51"/>
                                      </a:lnTo>
                                      <a:lnTo>
                                        <a:pt x="29" y="42"/>
                                      </a:lnTo>
                                      <a:lnTo>
                                        <a:pt x="52" y="42"/>
                                      </a:lnTo>
                                      <a:lnTo>
                                        <a:pt x="62" y="51"/>
                                      </a:lnTo>
                                      <a:lnTo>
                                        <a:pt x="62" y="74"/>
                                      </a:lnTo>
                                      <a:lnTo>
                                        <a:pt x="52" y="83"/>
                                      </a:lnTo>
                                      <a:close/>
                                    </a:path>
                                  </a:pathLst>
                                </a:custGeom>
                                <a:grpFill/>
                                <a:ln>
                                  <a:noFill/>
                                </a:ln>
                                <a:extLst>
                                  <a:ext uri="{91240B29-F687-4F45-9708-019B960494DF}">
                                    <a14:hiddenLine xmlns:a14="http://schemas.microsoft.com/office/drawing/2010/main" w="9525">
                                      <a:solidFill>
                                        <a:srgbClr val="000000"/>
                                      </a:solidFill>
                                      <a:round/>
                                      <a:headEnd/>
                                      <a:tailEnd/>
                                    </a14:hiddenLine>
                                  </a:ext>
                                </a:extLst>
                              </wps:spPr>
                              <wps:bodyPr rot="0" vert="horz" wrap="square" lIns="91440" tIns="45720" rIns="91440" bIns="45720" anchor="t" anchorCtr="0" upright="1">
                                <a:noAutofit/>
                              </wps:bodyPr>
                            </wps:wsp>
                            <wps:wsp>
                              <wps:cNvPr id="1167" name="Freeform 19"/>
                              <wps:cNvSpPr>
                                <a:spLocks/>
                              </wps:cNvSpPr>
                              <wps:spPr bwMode="auto">
                                <a:xfrm>
                                  <a:off x="0" y="0"/>
                                  <a:ext cx="248" cy="207"/>
                                </a:xfrm>
                                <a:custGeom>
                                  <a:avLst/>
                                  <a:gdLst>
                                    <a:gd name="T0" fmla="*/ 218 w 248"/>
                                    <a:gd name="T1" fmla="*/ 83 h 207"/>
                                    <a:gd name="T2" fmla="*/ 195 w 248"/>
                                    <a:gd name="T3" fmla="*/ 83 h 207"/>
                                    <a:gd name="T4" fmla="*/ 185 w 248"/>
                                    <a:gd name="T5" fmla="*/ 74 h 207"/>
                                    <a:gd name="T6" fmla="*/ 185 w 248"/>
                                    <a:gd name="T7" fmla="*/ 51 h 207"/>
                                    <a:gd name="T8" fmla="*/ 195 w 248"/>
                                    <a:gd name="T9" fmla="*/ 42 h 207"/>
                                    <a:gd name="T10" fmla="*/ 218 w 248"/>
                                    <a:gd name="T11" fmla="*/ 42 h 207"/>
                                    <a:gd name="T12" fmla="*/ 227 w 248"/>
                                    <a:gd name="T13" fmla="*/ 51 h 207"/>
                                    <a:gd name="T14" fmla="*/ 227 w 248"/>
                                    <a:gd name="T15" fmla="*/ 74 h 207"/>
                                    <a:gd name="T16" fmla="*/ 218 w 248"/>
                                    <a:gd name="T17" fmla="*/ 83 h 207"/>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Lst>
                                  <a:rect l="0" t="0" r="r" b="b"/>
                                  <a:pathLst>
                                    <a:path w="248" h="207">
                                      <a:moveTo>
                                        <a:pt x="218" y="83"/>
                                      </a:moveTo>
                                      <a:lnTo>
                                        <a:pt x="195" y="83"/>
                                      </a:lnTo>
                                      <a:lnTo>
                                        <a:pt x="185" y="74"/>
                                      </a:lnTo>
                                      <a:lnTo>
                                        <a:pt x="185" y="51"/>
                                      </a:lnTo>
                                      <a:lnTo>
                                        <a:pt x="195" y="42"/>
                                      </a:lnTo>
                                      <a:lnTo>
                                        <a:pt x="218" y="42"/>
                                      </a:lnTo>
                                      <a:lnTo>
                                        <a:pt x="227" y="51"/>
                                      </a:lnTo>
                                      <a:lnTo>
                                        <a:pt x="227" y="74"/>
                                      </a:lnTo>
                                      <a:lnTo>
                                        <a:pt x="218" y="83"/>
                                      </a:lnTo>
                                      <a:close/>
                                    </a:path>
                                  </a:pathLst>
                                </a:custGeom>
                                <a:grpFill/>
                                <a:ln>
                                  <a:noFill/>
                                </a:ln>
                                <a:extLst>
                                  <a:ext uri="{91240B29-F687-4F45-9708-019B960494DF}">
                                    <a14:hiddenLine xmlns:a14="http://schemas.microsoft.com/office/drawing/2010/main" w="9525">
                                      <a:solidFill>
                                        <a:srgbClr val="000000"/>
                                      </a:solidFill>
                                      <a:round/>
                                      <a:headEnd/>
                                      <a:tailEnd/>
                                    </a14:hiddenLine>
                                  </a:ext>
                                </a:extLst>
                              </wps:spPr>
                              <wps:bodyPr rot="0" vert="horz" wrap="square" lIns="91440" tIns="45720" rIns="91440" bIns="45720" anchor="t" anchorCtr="0" upright="1">
                                <a:noAutofit/>
                              </wps:bodyPr>
                            </wps:wsp>
                            <wps:wsp>
                              <wps:cNvPr id="1168" name="Freeform 20"/>
                              <wps:cNvSpPr>
                                <a:spLocks/>
                              </wps:cNvSpPr>
                              <wps:spPr bwMode="auto">
                                <a:xfrm>
                                  <a:off x="0" y="0"/>
                                  <a:ext cx="248" cy="207"/>
                                </a:xfrm>
                                <a:custGeom>
                                  <a:avLst/>
                                  <a:gdLst>
                                    <a:gd name="T0" fmla="*/ 135 w 248"/>
                                    <a:gd name="T1" fmla="*/ 104 h 207"/>
                                    <a:gd name="T2" fmla="*/ 112 w 248"/>
                                    <a:gd name="T3" fmla="*/ 104 h 207"/>
                                    <a:gd name="T4" fmla="*/ 102 w 248"/>
                                    <a:gd name="T5" fmla="*/ 94 h 207"/>
                                    <a:gd name="T6" fmla="*/ 102 w 248"/>
                                    <a:gd name="T7" fmla="*/ 71 h 207"/>
                                    <a:gd name="T8" fmla="*/ 112 w 248"/>
                                    <a:gd name="T9" fmla="*/ 62 h 207"/>
                                    <a:gd name="T10" fmla="*/ 135 w 248"/>
                                    <a:gd name="T11" fmla="*/ 62 h 207"/>
                                    <a:gd name="T12" fmla="*/ 144 w 248"/>
                                    <a:gd name="T13" fmla="*/ 71 h 207"/>
                                    <a:gd name="T14" fmla="*/ 144 w 248"/>
                                    <a:gd name="T15" fmla="*/ 94 h 207"/>
                                    <a:gd name="T16" fmla="*/ 135 w 248"/>
                                    <a:gd name="T17" fmla="*/ 104 h 207"/>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Lst>
                                  <a:rect l="0" t="0" r="r" b="b"/>
                                  <a:pathLst>
                                    <a:path w="248" h="207">
                                      <a:moveTo>
                                        <a:pt x="135" y="104"/>
                                      </a:moveTo>
                                      <a:lnTo>
                                        <a:pt x="112" y="104"/>
                                      </a:lnTo>
                                      <a:lnTo>
                                        <a:pt x="102" y="94"/>
                                      </a:lnTo>
                                      <a:lnTo>
                                        <a:pt x="102" y="71"/>
                                      </a:lnTo>
                                      <a:lnTo>
                                        <a:pt x="112" y="62"/>
                                      </a:lnTo>
                                      <a:lnTo>
                                        <a:pt x="135" y="62"/>
                                      </a:lnTo>
                                      <a:lnTo>
                                        <a:pt x="144" y="71"/>
                                      </a:lnTo>
                                      <a:lnTo>
                                        <a:pt x="144" y="94"/>
                                      </a:lnTo>
                                      <a:lnTo>
                                        <a:pt x="135" y="104"/>
                                      </a:lnTo>
                                      <a:close/>
                                    </a:path>
                                  </a:pathLst>
                                </a:custGeom>
                                <a:grpFill/>
                                <a:ln>
                                  <a:noFill/>
                                </a:ln>
                                <a:extLst>
                                  <a:ext uri="{91240B29-F687-4F45-9708-019B960494DF}">
                                    <a14:hiddenLine xmlns:a14="http://schemas.microsoft.com/office/drawing/2010/main" w="9525">
                                      <a:solidFill>
                                        <a:srgbClr val="000000"/>
                                      </a:solidFill>
                                      <a:round/>
                                      <a:headEnd/>
                                      <a:tailEnd/>
                                    </a14:hiddenLine>
                                  </a:ext>
                                </a:extLst>
                              </wps:spPr>
                              <wps:bodyPr rot="0" vert="horz" wrap="square" lIns="91440" tIns="45720" rIns="91440" bIns="45720" anchor="t" anchorCtr="0" upright="1">
                                <a:noAutofit/>
                              </wps:bodyPr>
                            </wps:wsp>
                            <wps:wsp>
                              <wps:cNvPr id="1169" name="Freeform 21"/>
                              <wps:cNvSpPr>
                                <a:spLocks/>
                              </wps:cNvSpPr>
                              <wps:spPr bwMode="auto">
                                <a:xfrm>
                                  <a:off x="0" y="0"/>
                                  <a:ext cx="248" cy="207"/>
                                </a:xfrm>
                                <a:custGeom>
                                  <a:avLst/>
                                  <a:gdLst>
                                    <a:gd name="T0" fmla="*/ 82 w 248"/>
                                    <a:gd name="T1" fmla="*/ 166 h 207"/>
                                    <a:gd name="T2" fmla="*/ 0 w 248"/>
                                    <a:gd name="T3" fmla="*/ 166 h 207"/>
                                    <a:gd name="T4" fmla="*/ 0 w 248"/>
                                    <a:gd name="T5" fmla="*/ 113 h 207"/>
                                    <a:gd name="T6" fmla="*/ 9 w 248"/>
                                    <a:gd name="T7" fmla="*/ 104 h 207"/>
                                    <a:gd name="T8" fmla="*/ 73 w 248"/>
                                    <a:gd name="T9" fmla="*/ 104 h 207"/>
                                    <a:gd name="T10" fmla="*/ 82 w 248"/>
                                    <a:gd name="T11" fmla="*/ 113 h 207"/>
                                    <a:gd name="T12" fmla="*/ 83 w 248"/>
                                    <a:gd name="T13" fmla="*/ 124 h 207"/>
                                    <a:gd name="T14" fmla="*/ 83 w 248"/>
                                    <a:gd name="T15" fmla="*/ 132 h 207"/>
                                    <a:gd name="T16" fmla="*/ 82 w 248"/>
                                    <a:gd name="T17" fmla="*/ 133 h 207"/>
                                    <a:gd name="T18" fmla="*/ 82 w 248"/>
                                    <a:gd name="T19" fmla="*/ 166 h 207"/>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Lst>
                                  <a:rect l="0" t="0" r="r" b="b"/>
                                  <a:pathLst>
                                    <a:path w="248" h="207">
                                      <a:moveTo>
                                        <a:pt x="82" y="166"/>
                                      </a:moveTo>
                                      <a:lnTo>
                                        <a:pt x="0" y="166"/>
                                      </a:lnTo>
                                      <a:lnTo>
                                        <a:pt x="0" y="113"/>
                                      </a:lnTo>
                                      <a:lnTo>
                                        <a:pt x="9" y="104"/>
                                      </a:lnTo>
                                      <a:lnTo>
                                        <a:pt x="73" y="104"/>
                                      </a:lnTo>
                                      <a:lnTo>
                                        <a:pt x="82" y="113"/>
                                      </a:lnTo>
                                      <a:lnTo>
                                        <a:pt x="83" y="124"/>
                                      </a:lnTo>
                                      <a:lnTo>
                                        <a:pt x="83" y="132"/>
                                      </a:lnTo>
                                      <a:lnTo>
                                        <a:pt x="82" y="133"/>
                                      </a:lnTo>
                                      <a:lnTo>
                                        <a:pt x="82" y="166"/>
                                      </a:lnTo>
                                      <a:close/>
                                    </a:path>
                                  </a:pathLst>
                                </a:custGeom>
                                <a:grpFill/>
                                <a:ln>
                                  <a:noFill/>
                                </a:ln>
                                <a:extLst>
                                  <a:ext uri="{91240B29-F687-4F45-9708-019B960494DF}">
                                    <a14:hiddenLine xmlns:a14="http://schemas.microsoft.com/office/drawing/2010/main" w="9525">
                                      <a:solidFill>
                                        <a:srgbClr val="000000"/>
                                      </a:solidFill>
                                      <a:round/>
                                      <a:headEnd/>
                                      <a:tailEnd/>
                                    </a14:hiddenLine>
                                  </a:ext>
                                </a:extLst>
                              </wps:spPr>
                              <wps:bodyPr rot="0" vert="horz" wrap="square" lIns="91440" tIns="45720" rIns="91440" bIns="45720" anchor="t" anchorCtr="0" upright="1">
                                <a:noAutofit/>
                              </wps:bodyPr>
                            </wps:wsp>
                            <wps:wsp>
                              <wps:cNvPr id="3012" name="Freeform 22"/>
                              <wps:cNvSpPr>
                                <a:spLocks/>
                              </wps:cNvSpPr>
                              <wps:spPr bwMode="auto">
                                <a:xfrm>
                                  <a:off x="0" y="0"/>
                                  <a:ext cx="248" cy="207"/>
                                </a:xfrm>
                                <a:custGeom>
                                  <a:avLst/>
                                  <a:gdLst>
                                    <a:gd name="T0" fmla="*/ 248 w 248"/>
                                    <a:gd name="T1" fmla="*/ 166 h 207"/>
                                    <a:gd name="T2" fmla="*/ 165 w 248"/>
                                    <a:gd name="T3" fmla="*/ 166 h 207"/>
                                    <a:gd name="T4" fmla="*/ 165 w 248"/>
                                    <a:gd name="T5" fmla="*/ 145 h 207"/>
                                    <a:gd name="T6" fmla="*/ 165 w 248"/>
                                    <a:gd name="T7" fmla="*/ 134 h 207"/>
                                    <a:gd name="T8" fmla="*/ 165 w 248"/>
                                    <a:gd name="T9" fmla="*/ 113 h 207"/>
                                    <a:gd name="T10" fmla="*/ 174 w 248"/>
                                    <a:gd name="T11" fmla="*/ 104 h 207"/>
                                    <a:gd name="T12" fmla="*/ 238 w 248"/>
                                    <a:gd name="T13" fmla="*/ 104 h 207"/>
                                    <a:gd name="T14" fmla="*/ 248 w 248"/>
                                    <a:gd name="T15" fmla="*/ 113 h 207"/>
                                    <a:gd name="T16" fmla="*/ 248 w 248"/>
                                    <a:gd name="T17" fmla="*/ 166 h 207"/>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Lst>
                                  <a:rect l="0" t="0" r="r" b="b"/>
                                  <a:pathLst>
                                    <a:path w="248" h="207">
                                      <a:moveTo>
                                        <a:pt x="248" y="166"/>
                                      </a:moveTo>
                                      <a:lnTo>
                                        <a:pt x="165" y="166"/>
                                      </a:lnTo>
                                      <a:lnTo>
                                        <a:pt x="165" y="145"/>
                                      </a:lnTo>
                                      <a:lnTo>
                                        <a:pt x="165" y="134"/>
                                      </a:lnTo>
                                      <a:lnTo>
                                        <a:pt x="165" y="113"/>
                                      </a:lnTo>
                                      <a:lnTo>
                                        <a:pt x="174" y="104"/>
                                      </a:lnTo>
                                      <a:lnTo>
                                        <a:pt x="238" y="104"/>
                                      </a:lnTo>
                                      <a:lnTo>
                                        <a:pt x="248" y="113"/>
                                      </a:lnTo>
                                      <a:lnTo>
                                        <a:pt x="248" y="166"/>
                                      </a:lnTo>
                                      <a:close/>
                                    </a:path>
                                  </a:pathLst>
                                </a:custGeom>
                                <a:grpFill/>
                                <a:ln>
                                  <a:noFill/>
                                </a:ln>
                                <a:extLst>
                                  <a:ext uri="{91240B29-F687-4F45-9708-019B960494DF}">
                                    <a14:hiddenLine xmlns:a14="http://schemas.microsoft.com/office/drawing/2010/main" w="9525">
                                      <a:solidFill>
                                        <a:srgbClr val="000000"/>
                                      </a:solidFill>
                                      <a:round/>
                                      <a:headEnd/>
                                      <a:tailEnd/>
                                    </a14:hiddenLine>
                                  </a:ext>
                                </a:extLst>
                              </wps:spPr>
                              <wps:bodyPr rot="0" vert="horz" wrap="square" lIns="91440" tIns="45720" rIns="91440" bIns="45720" anchor="t" anchorCtr="0" upright="1">
                                <a:noAutofit/>
                              </wps:bodyPr>
                            </wps:wsp>
                            <wps:wsp>
                              <wps:cNvPr id="3013" name="Freeform 23"/>
                              <wps:cNvSpPr>
                                <a:spLocks/>
                              </wps:cNvSpPr>
                              <wps:spPr bwMode="auto">
                                <a:xfrm>
                                  <a:off x="0" y="0"/>
                                  <a:ext cx="248" cy="207"/>
                                </a:xfrm>
                                <a:custGeom>
                                  <a:avLst/>
                                  <a:gdLst>
                                    <a:gd name="T0" fmla="*/ 165 w 248"/>
                                    <a:gd name="T1" fmla="*/ 166 h 207"/>
                                    <a:gd name="T2" fmla="*/ 83 w 248"/>
                                    <a:gd name="T3" fmla="*/ 166 h 207"/>
                                    <a:gd name="T4" fmla="*/ 83 w 248"/>
                                    <a:gd name="T5" fmla="*/ 132 h 207"/>
                                    <a:gd name="T6" fmla="*/ 92 w 248"/>
                                    <a:gd name="T7" fmla="*/ 124 h 207"/>
                                    <a:gd name="T8" fmla="*/ 155 w 248"/>
                                    <a:gd name="T9" fmla="*/ 124 h 207"/>
                                    <a:gd name="T10" fmla="*/ 165 w 248"/>
                                    <a:gd name="T11" fmla="*/ 134 h 207"/>
                                    <a:gd name="T12" fmla="*/ 165 w 248"/>
                                    <a:gd name="T13" fmla="*/ 166 h 207"/>
                                  </a:gdLst>
                                  <a:ahLst/>
                                  <a:cxnLst>
                                    <a:cxn ang="0">
                                      <a:pos x="T0" y="T1"/>
                                    </a:cxn>
                                    <a:cxn ang="0">
                                      <a:pos x="T2" y="T3"/>
                                    </a:cxn>
                                    <a:cxn ang="0">
                                      <a:pos x="T4" y="T5"/>
                                    </a:cxn>
                                    <a:cxn ang="0">
                                      <a:pos x="T6" y="T7"/>
                                    </a:cxn>
                                    <a:cxn ang="0">
                                      <a:pos x="T8" y="T9"/>
                                    </a:cxn>
                                    <a:cxn ang="0">
                                      <a:pos x="T10" y="T11"/>
                                    </a:cxn>
                                    <a:cxn ang="0">
                                      <a:pos x="T12" y="T13"/>
                                    </a:cxn>
                                  </a:cxnLst>
                                  <a:rect l="0" t="0" r="r" b="b"/>
                                  <a:pathLst>
                                    <a:path w="248" h="207">
                                      <a:moveTo>
                                        <a:pt x="165" y="166"/>
                                      </a:moveTo>
                                      <a:lnTo>
                                        <a:pt x="83" y="166"/>
                                      </a:lnTo>
                                      <a:lnTo>
                                        <a:pt x="83" y="132"/>
                                      </a:lnTo>
                                      <a:lnTo>
                                        <a:pt x="92" y="124"/>
                                      </a:lnTo>
                                      <a:lnTo>
                                        <a:pt x="155" y="124"/>
                                      </a:lnTo>
                                      <a:lnTo>
                                        <a:pt x="165" y="134"/>
                                      </a:lnTo>
                                      <a:lnTo>
                                        <a:pt x="165" y="166"/>
                                      </a:lnTo>
                                      <a:close/>
                                    </a:path>
                                  </a:pathLst>
                                </a:custGeom>
                                <a:grpFill/>
                                <a:ln>
                                  <a:noFill/>
                                </a:ln>
                                <a:extLst>
                                  <a:ext uri="{91240B29-F687-4F45-9708-019B960494DF}">
                                    <a14:hiddenLine xmlns:a14="http://schemas.microsoft.com/office/drawing/2010/main" w="9525">
                                      <a:solidFill>
                                        <a:srgbClr val="000000"/>
                                      </a:solidFill>
                                      <a:round/>
                                      <a:headEnd/>
                                      <a:tailEnd/>
                                    </a14:hiddenLine>
                                  </a:ext>
                                </a:extLst>
                              </wps:spPr>
                              <wps:bodyPr rot="0" vert="horz" wrap="square" lIns="91440" tIns="45720" rIns="91440" bIns="45720" anchor="t" anchorCtr="0" upright="1">
                                <a:noAutofit/>
                              </wps:bodyPr>
                            </wps:wsp>
                            <wps:wsp>
                              <wps:cNvPr id="3014" name="Freeform 24"/>
                              <wps:cNvSpPr>
                                <a:spLocks/>
                              </wps:cNvSpPr>
                              <wps:spPr bwMode="auto">
                                <a:xfrm>
                                  <a:off x="0" y="0"/>
                                  <a:ext cx="248" cy="207"/>
                                </a:xfrm>
                                <a:custGeom>
                                  <a:avLst/>
                                  <a:gdLst>
                                    <a:gd name="T0" fmla="*/ 165 w 248"/>
                                    <a:gd name="T1" fmla="*/ 207 h 207"/>
                                    <a:gd name="T2" fmla="*/ 82 w 248"/>
                                    <a:gd name="T3" fmla="*/ 207 h 207"/>
                                    <a:gd name="T4" fmla="*/ 82 w 248"/>
                                    <a:gd name="T5" fmla="*/ 133 h 207"/>
                                    <a:gd name="T6" fmla="*/ 83 w 248"/>
                                    <a:gd name="T7" fmla="*/ 132 h 207"/>
                                    <a:gd name="T8" fmla="*/ 83 w 248"/>
                                    <a:gd name="T9" fmla="*/ 166 h 207"/>
                                    <a:gd name="T10" fmla="*/ 165 w 248"/>
                                    <a:gd name="T11" fmla="*/ 166 h 207"/>
                                    <a:gd name="T12" fmla="*/ 165 w 248"/>
                                    <a:gd name="T13" fmla="*/ 207 h 207"/>
                                  </a:gdLst>
                                  <a:ahLst/>
                                  <a:cxnLst>
                                    <a:cxn ang="0">
                                      <a:pos x="T0" y="T1"/>
                                    </a:cxn>
                                    <a:cxn ang="0">
                                      <a:pos x="T2" y="T3"/>
                                    </a:cxn>
                                    <a:cxn ang="0">
                                      <a:pos x="T4" y="T5"/>
                                    </a:cxn>
                                    <a:cxn ang="0">
                                      <a:pos x="T6" y="T7"/>
                                    </a:cxn>
                                    <a:cxn ang="0">
                                      <a:pos x="T8" y="T9"/>
                                    </a:cxn>
                                    <a:cxn ang="0">
                                      <a:pos x="T10" y="T11"/>
                                    </a:cxn>
                                    <a:cxn ang="0">
                                      <a:pos x="T12" y="T13"/>
                                    </a:cxn>
                                  </a:cxnLst>
                                  <a:rect l="0" t="0" r="r" b="b"/>
                                  <a:pathLst>
                                    <a:path w="248" h="207">
                                      <a:moveTo>
                                        <a:pt x="165" y="207"/>
                                      </a:moveTo>
                                      <a:lnTo>
                                        <a:pt x="82" y="207"/>
                                      </a:lnTo>
                                      <a:lnTo>
                                        <a:pt x="82" y="133"/>
                                      </a:lnTo>
                                      <a:lnTo>
                                        <a:pt x="83" y="132"/>
                                      </a:lnTo>
                                      <a:lnTo>
                                        <a:pt x="83" y="166"/>
                                      </a:lnTo>
                                      <a:lnTo>
                                        <a:pt x="165" y="166"/>
                                      </a:lnTo>
                                      <a:lnTo>
                                        <a:pt x="165" y="207"/>
                                      </a:lnTo>
                                      <a:close/>
                                    </a:path>
                                  </a:pathLst>
                                </a:custGeom>
                                <a:grpFill/>
                                <a:ln>
                                  <a:noFill/>
                                </a:ln>
                                <a:extLst>
                                  <a:ext uri="{91240B29-F687-4F45-9708-019B960494DF}">
                                    <a14:hiddenLine xmlns:a14="http://schemas.microsoft.com/office/drawing/2010/main" w="9525">
                                      <a:solidFill>
                                        <a:srgbClr val="000000"/>
                                      </a:solidFill>
                                      <a:round/>
                                      <a:headEnd/>
                                      <a:tailEnd/>
                                    </a14:hiddenLine>
                                  </a:ext>
                                </a:extLst>
                              </wps:spPr>
                              <wps:bodyPr rot="0" vert="horz" wrap="square" lIns="91440" tIns="45720" rIns="91440" bIns="45720" anchor="t" anchorCtr="0" upright="1">
                                <a:noAutofit/>
                              </wps:bodyPr>
                            </wps:wsp>
                            <wps:wsp>
                              <wps:cNvPr id="3015" name="Freeform 25"/>
                              <wps:cNvSpPr>
                                <a:spLocks/>
                              </wps:cNvSpPr>
                              <wps:spPr bwMode="auto">
                                <a:xfrm>
                                  <a:off x="0" y="0"/>
                                  <a:ext cx="248" cy="207"/>
                                </a:xfrm>
                                <a:custGeom>
                                  <a:avLst/>
                                  <a:gdLst>
                                    <a:gd name="T0" fmla="*/ 165 w 248"/>
                                    <a:gd name="T1" fmla="*/ 166 h 207"/>
                                    <a:gd name="T2" fmla="*/ 165 w 248"/>
                                    <a:gd name="T3" fmla="*/ 166 h 207"/>
                                    <a:gd name="T4" fmla="*/ 165 w 248"/>
                                    <a:gd name="T5" fmla="*/ 134 h 207"/>
                                    <a:gd name="T6" fmla="*/ 165 w 248"/>
                                    <a:gd name="T7" fmla="*/ 145 h 207"/>
                                    <a:gd name="T8" fmla="*/ 165 w 248"/>
                                    <a:gd name="T9" fmla="*/ 166 h 207"/>
                                  </a:gdLst>
                                  <a:ahLst/>
                                  <a:cxnLst>
                                    <a:cxn ang="0">
                                      <a:pos x="T0" y="T1"/>
                                    </a:cxn>
                                    <a:cxn ang="0">
                                      <a:pos x="T2" y="T3"/>
                                    </a:cxn>
                                    <a:cxn ang="0">
                                      <a:pos x="T4" y="T5"/>
                                    </a:cxn>
                                    <a:cxn ang="0">
                                      <a:pos x="T6" y="T7"/>
                                    </a:cxn>
                                    <a:cxn ang="0">
                                      <a:pos x="T8" y="T9"/>
                                    </a:cxn>
                                  </a:cxnLst>
                                  <a:rect l="0" t="0" r="r" b="b"/>
                                  <a:pathLst>
                                    <a:path w="248" h="207">
                                      <a:moveTo>
                                        <a:pt x="165" y="166"/>
                                      </a:moveTo>
                                      <a:lnTo>
                                        <a:pt x="165" y="166"/>
                                      </a:lnTo>
                                      <a:lnTo>
                                        <a:pt x="165" y="134"/>
                                      </a:lnTo>
                                      <a:lnTo>
                                        <a:pt x="165" y="145"/>
                                      </a:lnTo>
                                      <a:lnTo>
                                        <a:pt x="165" y="166"/>
                                      </a:lnTo>
                                      <a:close/>
                                    </a:path>
                                  </a:pathLst>
                                </a:custGeom>
                                <a:grpFill/>
                                <a:ln>
                                  <a:noFill/>
                                </a:ln>
                                <a:extLst>
                                  <a:ext uri="{91240B29-F687-4F45-9708-019B960494DF}">
                                    <a14:hiddenLine xmlns:a14="http://schemas.microsoft.com/office/drawing/2010/main" w="9525">
                                      <a:solidFill>
                                        <a:srgbClr val="000000"/>
                                      </a:solidFill>
                                      <a:round/>
                                      <a:headEnd/>
                                      <a:tailEnd/>
                                    </a14:hiddenLine>
                                  </a:ext>
                                </a:extLst>
                              </wps:spPr>
                              <wps:bodyPr rot="0" vert="horz" wrap="square" lIns="91440" tIns="45720" rIns="91440" bIns="45720" anchor="t" anchorCtr="0" upright="1">
                                <a:noAutofit/>
                              </wps:bodyPr>
                            </wps:wsp>
                          </wpg:wgp>
                        </a:graphicData>
                      </a:graphic>
                    </wp:inline>
                  </w:drawing>
                </mc:Choice>
                <mc:Fallback>
                  <w:pict>
                    <v:group w14:anchorId="25FEBFDE" id="Group 1163" o:spid="_x0000_s1026" style="width:11.65pt;height:10.05pt;mso-position-horizontal-relative:char;mso-position-vertical-relative:line" coordsize="248,207"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">
                      <o:lock v:ext="edit" aspectratio="t"/>
                      <v:shape id="Freeform 16" o:spid="_x0000_s1027" style="position:absolute;width:248;height:207;visibility:visible;mso-wrap-style:square;v-text-anchor:top" coordsize="248,207"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" path="m176,42r-23,l144,32r,-23l153,r23,l185,9r,23l176,42xe" filled="f" stroked="f">
                        <v:path arrowok="t" o:connecttype="custom" o:connectlocs="176,42;153,42;144,32;144,9;153,0;176,0;185,9;185,32;176,42" o:connectangles="0,0,0,0,0,0,0,0,0"/>
                      </v:shape>
                      <v:shape id="Freeform 17" o:spid="_x0000_s1028" style="position:absolute;width:248;height:207;visibility:visible;mso-wrap-style:square;v-text-anchor:top" coordsize="248,207"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" path="m94,42r-23,l62,33r,-23l71,,94,r10,10l104,33,94,42xe" filled="f" stroked="f">
                        <v:path arrowok="t" o:connecttype="custom" o:connectlocs="94,42;71,42;62,33;62,10;71,0;94,0;104,10;104,33;94,42" o:connectangles="0,0,0,0,0,0,0,0,0"/>
                      </v:shape>
                      <v:shape id="Freeform 18" o:spid="_x0000_s1029" style="position:absolute;width:248;height:207;visibility:visible;mso-wrap-style:square;v-text-anchor:top" coordsize="248,207"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" path="m52,83r-23,l20,74r,-23l29,42r23,l62,51r,23l52,83xe" filled="f" stroked="f">
                        <v:path arrowok="t" o:connecttype="custom" o:connectlocs="52,83;29,83;20,74;20,51;29,42;52,42;62,51;62,74;52,83" o:connectangles="0,0,0,0,0,0,0,0,0"/>
                      </v:shape>
                      <v:shape id="Freeform 19" o:spid="_x0000_s1030" style="position:absolute;width:248;height:207;visibility:visible;mso-wrap-style:square;v-text-anchor:top" coordsize="248,207"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" path="m218,83r-23,l185,74r,-23l195,42r23,l227,51r,23l218,83xe" filled="f" stroked="f">
                        <v:path arrowok="t" o:connecttype="custom" o:connectlocs="218,83;195,83;185,74;185,51;195,42;218,42;227,51;227,74;218,83" o:connectangles="0,0,0,0,0,0,0,0,0"/>
                      </v:shape>
                      <v:shape id="Freeform 20" o:spid="_x0000_s1031" style="position:absolute;width:248;height:207;visibility:visible;mso-wrap-style:square;v-text-anchor:top" coordsize="248,207"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" path="m135,104r-23,l102,94r,-23l112,62r23,l144,71r,23l135,104xe" filled="f" stroked="f">
                        <v:path arrowok="t" o:connecttype="custom" o:connectlocs="135,104;112,104;102,94;102,71;112,62;135,62;144,71;144,94;135,104" o:connectangles="0,0,0,0,0,0,0,0,0"/>
                      </v:shape>
                      <v:shape id="Freeform 21" o:spid="_x0000_s1032" style="position:absolute;width:248;height:207;visibility:visible;mso-wrap-style:square;v-text-anchor:top" coordsize="248,207"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" path="m82,166l,166,,113r9,-9l73,104r9,9l83,124r,8l82,133r,33xe" filled="f" stroked="f">
                        <v:path arrowok="t" o:connecttype="custom" o:connectlocs="82,166;0,166;0,113;9,104;73,104;82,113;83,124;83,132;82,133;82,166" o:connectangles="0,0,0,0,0,0,0,0,0,0"/>
                      </v:shape>
                      <v:shape id="Freeform 22" o:spid="_x0000_s1033" style="position:absolute;width:248;height:207;visibility:visible;mso-wrap-style:square;v-text-anchor:top" coordsize="248,207"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" path="m248,166r-83,l165,145r,-11l165,113r9,-9l238,104r10,9l248,166xe" filled="f" stroked="f">
                        <v:path arrowok="t" o:connecttype="custom" o:connectlocs="248,166;165,166;165,145;165,134;165,113;174,104;238,104;248,113;248,166" o:connectangles="0,0,0,0,0,0,0,0,0"/>
                      </v:shape>
                      <v:shape id="Freeform 23" o:spid="_x0000_s1034" style="position:absolute;width:248;height:207;visibility:visible;mso-wrap-style:square;v-text-anchor:top" coordsize="248,207"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" path="m165,166r-82,l83,132r9,-8l155,124r10,10l165,166xe" filled="f" stroked="f">
                        <v:path arrowok="t" o:connecttype="custom" o:connectlocs="165,166;83,166;83,132;92,124;155,124;165,134;165,166" o:connectangles="0,0,0,0,0,0,0"/>
                      </v:shape>
                      <v:shape id="Freeform 24" o:spid="_x0000_s1035" style="position:absolute;width:248;height:207;visibility:visible;mso-wrap-style:square;v-text-anchor:top" coordsize="248,207"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" path="m165,207r-83,l82,133r1,-1l83,166r82,l165,207xe" filled="f" stroked="f">
                        <v:path arrowok="t" o:connecttype="custom" o:connectlocs="165,207;82,207;82,133;83,132;83,166;165,166;165,207" o:connectangles="0,0,0,0,0,0,0"/>
                      </v:shape>
                      <v:shape id="Freeform 25" o:spid="_x0000_s1036" style="position:absolute;width:248;height:207;visibility:visible;mso-wrap-style:square;v-text-anchor:top" coordsize="248,207"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" path="m165,166r,l165,134r,11l165,166xe" filled="f" stroked="f">
                        <v:path arrowok="t" o:connecttype="custom" o:connectlocs="165,166;165,166;165,134;165,145;165,166" o:connectangles="0,0,0,0,0"/>
                      </v:shape>
                      <w10:anchorlock/>
                    </v:group>
                  </w:pict>
                </mc:Fallback>
              </mc:AlternateContent>
            </w:r>
            <w:r w:rsidR="003C05E0" w:rsidRPr="009B5FD0">
              <w:rPr>
                <w:noProof/>
              </w:rPr>
              <w:t xml:space="preserve"> </w:t>
            </w:r>
            <w:r w:rsidRPr="009B5FD0">
              <w:rPr>
                <w:rFonts w:cs="Arial"/>
                <w:noProof/>
                <w:lang w:eastAsia="zh-TW"/>
              </w:rPr>
              <mc:AlternateContent>
                <mc:Choice Requires="wpg">
                  <w:drawing>
                    <wp:inline distT="0" distB="0" distL="0" distR="0" wp14:anchorId="1DC568D5" wp14:editId="39537E4F">
                      <wp:extent cx="140677" cy="148741"/>
                      <wp:effectExtent l="0" t="0" r="12065" b="3810"/>
                      <wp:docPr id="3539" name="Group 3539"/>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bwMode="auto">
                              <a:xfrm>
                                <a:off x="0" y="0"/>
                                <a:ext cx="140677" cy="148741"/>
                                <a:chOff x="0" y="0"/>
                                <a:chExt cx="246" cy="246"/>
                              </a:xfrm>
                              <a:solidFill>
                                <a:srgbClr val="DB3F30"/>
                              </a:solidFill>
                            </wpg:grpSpPr>
                            <wps:wsp>
                              <wps:cNvPr id="3540" name="Freeform 27"/>
                              <wps:cNvSpPr>
                                <a:spLocks/>
                              </wps:cNvSpPr>
                              <wps:spPr bwMode="auto">
                                <a:xfrm>
                                  <a:off x="0" y="0"/>
                                  <a:ext cx="246" cy="246"/>
                                </a:xfrm>
                                <a:custGeom>
                                  <a:avLst/>
                                  <a:gdLst>
                                    <a:gd name="T0" fmla="*/ 86 w 246"/>
                                    <a:gd name="T1" fmla="*/ 154 h 246"/>
                                    <a:gd name="T2" fmla="*/ 58 w 246"/>
                                    <a:gd name="T3" fmla="*/ 154 h 246"/>
                                    <a:gd name="T4" fmla="*/ 39 w 246"/>
                                    <a:gd name="T5" fmla="*/ 146 h 246"/>
                                    <a:gd name="T6" fmla="*/ 22 w 246"/>
                                    <a:gd name="T7" fmla="*/ 133 h 246"/>
                                    <a:gd name="T8" fmla="*/ 10 w 246"/>
                                    <a:gd name="T9" fmla="*/ 115 h 246"/>
                                    <a:gd name="T10" fmla="*/ 2 w 246"/>
                                    <a:gd name="T11" fmla="*/ 93 h 246"/>
                                    <a:gd name="T12" fmla="*/ 0 w 246"/>
                                    <a:gd name="T13" fmla="*/ 68 h 246"/>
                                    <a:gd name="T14" fmla="*/ 4 w 246"/>
                                    <a:gd name="T15" fmla="*/ 49 h 246"/>
                                    <a:gd name="T16" fmla="*/ 14 w 246"/>
                                    <a:gd name="T17" fmla="*/ 32 h 246"/>
                                    <a:gd name="T18" fmla="*/ 28 w 246"/>
                                    <a:gd name="T19" fmla="*/ 18 h 246"/>
                                    <a:gd name="T20" fmla="*/ 46 w 246"/>
                                    <a:gd name="T21" fmla="*/ 7 h 246"/>
                                    <a:gd name="T22" fmla="*/ 70 w 246"/>
                                    <a:gd name="T23" fmla="*/ 1 h 246"/>
                                    <a:gd name="T24" fmla="*/ 97 w 246"/>
                                    <a:gd name="T25" fmla="*/ 0 h 246"/>
                                    <a:gd name="T26" fmla="*/ 116 w 246"/>
                                    <a:gd name="T27" fmla="*/ 7 h 246"/>
                                    <a:gd name="T28" fmla="*/ 132 w 246"/>
                                    <a:gd name="T29" fmla="*/ 18 h 246"/>
                                    <a:gd name="T30" fmla="*/ 133 w 246"/>
                                    <a:gd name="T31" fmla="*/ 19 h 246"/>
                                    <a:gd name="T32" fmla="*/ 133 w 246"/>
                                    <a:gd name="T33" fmla="*/ 20 h 246"/>
                                    <a:gd name="T34" fmla="*/ 137 w 246"/>
                                    <a:gd name="T35" fmla="*/ 23 h 246"/>
                                    <a:gd name="T36" fmla="*/ 139 w 246"/>
                                    <a:gd name="T37" fmla="*/ 27 h 246"/>
                                    <a:gd name="T38" fmla="*/ 139 w 246"/>
                                    <a:gd name="T39" fmla="*/ 32 h 246"/>
                                    <a:gd name="T40" fmla="*/ 79 w 246"/>
                                    <a:gd name="T41" fmla="*/ 32 h 246"/>
                                    <a:gd name="T42" fmla="*/ 73 w 246"/>
                                    <a:gd name="T43" fmla="*/ 33 h 246"/>
                                    <a:gd name="T44" fmla="*/ 54 w 246"/>
                                    <a:gd name="T45" fmla="*/ 41 h 246"/>
                                    <a:gd name="T46" fmla="*/ 40 w 246"/>
                                    <a:gd name="T47" fmla="*/ 58 h 246"/>
                                    <a:gd name="T48" fmla="*/ 35 w 246"/>
                                    <a:gd name="T49" fmla="*/ 80 h 246"/>
                                    <a:gd name="T50" fmla="*/ 42 w 246"/>
                                    <a:gd name="T51" fmla="*/ 101 h 246"/>
                                    <a:gd name="T52" fmla="*/ 58 w 246"/>
                                    <a:gd name="T53" fmla="*/ 116 h 246"/>
                                    <a:gd name="T54" fmla="*/ 79 w 246"/>
                                    <a:gd name="T55" fmla="*/ 122 h 246"/>
                                    <a:gd name="T56" fmla="*/ 107 w 246"/>
                                    <a:gd name="T57" fmla="*/ 122 h 246"/>
                                    <a:gd name="T58" fmla="*/ 120 w 246"/>
                                    <a:gd name="T59" fmla="*/ 145 h 246"/>
                                    <a:gd name="T60" fmla="*/ 106 w 246"/>
                                    <a:gd name="T61" fmla="*/ 151 h 246"/>
                                    <a:gd name="T62" fmla="*/ 86 w 246"/>
                                    <a:gd name="T63" fmla="*/ 154 h 246"/>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 ang="0">
                                      <a:pos x="T30" y="T31"/>
                                    </a:cxn>
                                    <a:cxn ang="0">
                                      <a:pos x="T32" y="T33"/>
                                    </a:cxn>
                                    <a:cxn ang="0">
                                      <a:pos x="T34" y="T35"/>
                                    </a:cxn>
                                    <a:cxn ang="0">
                                      <a:pos x="T36" y="T37"/>
                                    </a:cxn>
                                    <a:cxn ang="0">
                                      <a:pos x="T38" y="T39"/>
                                    </a:cxn>
                                    <a:cxn ang="0">
                                      <a:pos x="T40" y="T41"/>
                                    </a:cxn>
                                    <a:cxn ang="0">
                                      <a:pos x="T42" y="T43"/>
                                    </a:cxn>
                                    <a:cxn ang="0">
                                      <a:pos x="T44" y="T45"/>
                                    </a:cxn>
                                    <a:cxn ang="0">
                                      <a:pos x="T46" y="T47"/>
                                    </a:cxn>
                                    <a:cxn ang="0">
                                      <a:pos x="T48" y="T49"/>
                                    </a:cxn>
                                    <a:cxn ang="0">
                                      <a:pos x="T50" y="T51"/>
                                    </a:cxn>
                                    <a:cxn ang="0">
                                      <a:pos x="T52" y="T53"/>
                                    </a:cxn>
                                    <a:cxn ang="0">
                                      <a:pos x="T54" y="T55"/>
                                    </a:cxn>
                                    <a:cxn ang="0">
                                      <a:pos x="T56" y="T57"/>
                                    </a:cxn>
                                    <a:cxn ang="0">
                                      <a:pos x="T58" y="T59"/>
                                    </a:cxn>
                                    <a:cxn ang="0">
                                      <a:pos x="T60" y="T61"/>
                                    </a:cxn>
                                    <a:cxn ang="0">
                                      <a:pos x="T62" y="T63"/>
                                    </a:cxn>
                                  </a:cxnLst>
                                  <a:rect l="0" t="0" r="r" b="b"/>
                                  <a:pathLst>
                                    <a:path w="246" h="246">
                                      <a:moveTo>
                                        <a:pt x="86" y="154"/>
                                      </a:moveTo>
                                      <a:lnTo>
                                        <a:pt x="58" y="154"/>
                                      </a:lnTo>
                                      <a:lnTo>
                                        <a:pt x="39" y="146"/>
                                      </a:lnTo>
                                      <a:lnTo>
                                        <a:pt x="22" y="133"/>
                                      </a:lnTo>
                                      <a:lnTo>
                                        <a:pt x="10" y="115"/>
                                      </a:lnTo>
                                      <a:lnTo>
                                        <a:pt x="2" y="93"/>
                                      </a:lnTo>
                                      <a:lnTo>
                                        <a:pt x="0" y="68"/>
                                      </a:lnTo>
                                      <a:lnTo>
                                        <a:pt x="4" y="49"/>
                                      </a:lnTo>
                                      <a:lnTo>
                                        <a:pt x="14" y="32"/>
                                      </a:lnTo>
                                      <a:lnTo>
                                        <a:pt x="28" y="18"/>
                                      </a:lnTo>
                                      <a:lnTo>
                                        <a:pt x="46" y="7"/>
                                      </a:lnTo>
                                      <a:lnTo>
                                        <a:pt x="70" y="1"/>
                                      </a:lnTo>
                                      <a:lnTo>
                                        <a:pt x="97" y="0"/>
                                      </a:lnTo>
                                      <a:lnTo>
                                        <a:pt x="116" y="7"/>
                                      </a:lnTo>
                                      <a:lnTo>
                                        <a:pt x="132" y="18"/>
                                      </a:lnTo>
                                      <a:lnTo>
                                        <a:pt x="133" y="19"/>
                                      </a:lnTo>
                                      <a:lnTo>
                                        <a:pt x="133" y="20"/>
                                      </a:lnTo>
                                      <a:lnTo>
                                        <a:pt x="137" y="23"/>
                                      </a:lnTo>
                                      <a:lnTo>
                                        <a:pt x="139" y="27"/>
                                      </a:lnTo>
                                      <a:lnTo>
                                        <a:pt x="139" y="32"/>
                                      </a:lnTo>
                                      <a:lnTo>
                                        <a:pt x="79" y="32"/>
                                      </a:lnTo>
                                      <a:lnTo>
                                        <a:pt x="73" y="33"/>
                                      </a:lnTo>
                                      <a:lnTo>
                                        <a:pt x="54" y="41"/>
                                      </a:lnTo>
                                      <a:lnTo>
                                        <a:pt x="40" y="58"/>
                                      </a:lnTo>
                                      <a:lnTo>
                                        <a:pt x="35" y="80"/>
                                      </a:lnTo>
                                      <a:lnTo>
                                        <a:pt x="42" y="101"/>
                                      </a:lnTo>
                                      <a:lnTo>
                                        <a:pt x="58" y="116"/>
                                      </a:lnTo>
                                      <a:lnTo>
                                        <a:pt x="79" y="122"/>
                                      </a:lnTo>
                                      <a:lnTo>
                                        <a:pt x="107" y="122"/>
                                      </a:lnTo>
                                      <a:lnTo>
                                        <a:pt x="120" y="145"/>
                                      </a:lnTo>
                                      <a:lnTo>
                                        <a:pt x="106" y="151"/>
                                      </a:lnTo>
                                      <a:lnTo>
                                        <a:pt x="86" y="154"/>
                                      </a:lnTo>
                                      <a:close/>
                                    </a:path>
                                  </a:pathLst>
                                </a:custGeom>
                                <a:grpFill/>
                                <a:ln>
                                  <a:noFill/>
                                </a:ln>
                                <a:extLst>
                                  <a:ext uri="{91240B29-F687-4F45-9708-019B960494DF}">
                                    <a14:hiddenLine xmlns:a14="http://schemas.microsoft.com/office/drawing/2010/main" w="9525">
                                      <a:solidFill>
                                        <a:srgbClr val="000000"/>
                                      </a:solidFill>
                                      <a:round/>
                                      <a:headEnd/>
                                      <a:tailEnd/>
                                    </a14:hiddenLine>
                                  </a:ext>
                                </a:extLst>
                              </wps:spPr>
                              <wps:bodyPr rot="0" vert="horz" wrap="square" lIns="91440" tIns="45720" rIns="91440" bIns="45720" anchor="t" anchorCtr="0" upright="1">
                                <a:noAutofit/>
                              </wps:bodyPr>
                            </wps:wsp>
                            <wps:wsp>
                              <wps:cNvPr id="3541" name="Freeform 28"/>
                              <wps:cNvSpPr>
                                <a:spLocks/>
                              </wps:cNvSpPr>
                              <wps:spPr bwMode="auto">
                                <a:xfrm>
                                  <a:off x="0" y="0"/>
                                  <a:ext cx="246" cy="246"/>
                                </a:xfrm>
                                <a:custGeom>
                                  <a:avLst/>
                                  <a:gdLst>
                                    <a:gd name="T0" fmla="*/ 130 w 246"/>
                                    <a:gd name="T1" fmla="*/ 50 h 246"/>
                                    <a:gd name="T2" fmla="*/ 116 w 246"/>
                                    <a:gd name="T3" fmla="*/ 50 h 246"/>
                                    <a:gd name="T4" fmla="*/ 112 w 246"/>
                                    <a:gd name="T5" fmla="*/ 47 h 246"/>
                                    <a:gd name="T6" fmla="*/ 109 w 246"/>
                                    <a:gd name="T7" fmla="*/ 45 h 246"/>
                                    <a:gd name="T8" fmla="*/ 102 w 246"/>
                                    <a:gd name="T9" fmla="*/ 38 h 246"/>
                                    <a:gd name="T10" fmla="*/ 91 w 246"/>
                                    <a:gd name="T11" fmla="*/ 32 h 246"/>
                                    <a:gd name="T12" fmla="*/ 139 w 246"/>
                                    <a:gd name="T13" fmla="*/ 32 h 246"/>
                                    <a:gd name="T14" fmla="*/ 139 w 246"/>
                                    <a:gd name="T15" fmla="*/ 41 h 246"/>
                                    <a:gd name="T16" fmla="*/ 130 w 246"/>
                                    <a:gd name="T17" fmla="*/ 50 h 246"/>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Lst>
                                  <a:rect l="0" t="0" r="r" b="b"/>
                                  <a:pathLst>
                                    <a:path w="246" h="246">
                                      <a:moveTo>
                                        <a:pt x="130" y="50"/>
                                      </a:moveTo>
                                      <a:lnTo>
                                        <a:pt x="116" y="50"/>
                                      </a:lnTo>
                                      <a:lnTo>
                                        <a:pt x="112" y="47"/>
                                      </a:lnTo>
                                      <a:lnTo>
                                        <a:pt x="109" y="45"/>
                                      </a:lnTo>
                                      <a:lnTo>
                                        <a:pt x="102" y="38"/>
                                      </a:lnTo>
                                      <a:lnTo>
                                        <a:pt x="91" y="32"/>
                                      </a:lnTo>
                                      <a:lnTo>
                                        <a:pt x="139" y="32"/>
                                      </a:lnTo>
                                      <a:lnTo>
                                        <a:pt x="139" y="41"/>
                                      </a:lnTo>
                                      <a:lnTo>
                                        <a:pt x="130" y="50"/>
                                      </a:lnTo>
                                      <a:close/>
                                    </a:path>
                                  </a:pathLst>
                                </a:custGeom>
                                <a:grpFill/>
                                <a:ln>
                                  <a:noFill/>
                                </a:ln>
                                <a:extLst>
                                  <a:ext uri="{91240B29-F687-4F45-9708-019B960494DF}">
                                    <a14:hiddenLine xmlns:a14="http://schemas.microsoft.com/office/drawing/2010/main" w="9525">
                                      <a:solidFill>
                                        <a:srgbClr val="000000"/>
                                      </a:solidFill>
                                      <a:round/>
                                      <a:headEnd/>
                                      <a:tailEnd/>
                                    </a14:hiddenLine>
                                  </a:ext>
                                </a:extLst>
                              </wps:spPr>
                              <wps:bodyPr rot="0" vert="horz" wrap="square" lIns="91440" tIns="45720" rIns="91440" bIns="45720" anchor="t" anchorCtr="0" upright="1">
                                <a:noAutofit/>
                              </wps:bodyPr>
                            </wps:wsp>
                            <wps:wsp>
                              <wps:cNvPr id="3542" name="Freeform 29"/>
                              <wps:cNvSpPr>
                                <a:spLocks/>
                              </wps:cNvSpPr>
                              <wps:spPr bwMode="auto">
                                <a:xfrm>
                                  <a:off x="0" y="0"/>
                                  <a:ext cx="246" cy="246"/>
                                </a:xfrm>
                                <a:custGeom>
                                  <a:avLst/>
                                  <a:gdLst>
                                    <a:gd name="T0" fmla="*/ 88 w 246"/>
                                    <a:gd name="T1" fmla="*/ 95 h 246"/>
                                    <a:gd name="T2" fmla="*/ 68 w 246"/>
                                    <a:gd name="T3" fmla="*/ 95 h 246"/>
                                    <a:gd name="T4" fmla="*/ 60 w 246"/>
                                    <a:gd name="T5" fmla="*/ 87 h 246"/>
                                    <a:gd name="T6" fmla="*/ 60 w 246"/>
                                    <a:gd name="T7" fmla="*/ 67 h 246"/>
                                    <a:gd name="T8" fmla="*/ 68 w 246"/>
                                    <a:gd name="T9" fmla="*/ 59 h 246"/>
                                    <a:gd name="T10" fmla="*/ 88 w 246"/>
                                    <a:gd name="T11" fmla="*/ 59 h 246"/>
                                    <a:gd name="T12" fmla="*/ 96 w 246"/>
                                    <a:gd name="T13" fmla="*/ 67 h 246"/>
                                    <a:gd name="T14" fmla="*/ 96 w 246"/>
                                    <a:gd name="T15" fmla="*/ 87 h 246"/>
                                    <a:gd name="T16" fmla="*/ 88 w 246"/>
                                    <a:gd name="T17" fmla="*/ 95 h 246"/>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Lst>
                                  <a:rect l="0" t="0" r="r" b="b"/>
                                  <a:pathLst>
                                    <a:path w="246" h="246">
                                      <a:moveTo>
                                        <a:pt x="88" y="95"/>
                                      </a:moveTo>
                                      <a:lnTo>
                                        <a:pt x="68" y="95"/>
                                      </a:lnTo>
                                      <a:lnTo>
                                        <a:pt x="60" y="87"/>
                                      </a:lnTo>
                                      <a:lnTo>
                                        <a:pt x="60" y="67"/>
                                      </a:lnTo>
                                      <a:lnTo>
                                        <a:pt x="68" y="59"/>
                                      </a:lnTo>
                                      <a:lnTo>
                                        <a:pt x="88" y="59"/>
                                      </a:lnTo>
                                      <a:lnTo>
                                        <a:pt x="96" y="67"/>
                                      </a:lnTo>
                                      <a:lnTo>
                                        <a:pt x="96" y="87"/>
                                      </a:lnTo>
                                      <a:lnTo>
                                        <a:pt x="88" y="95"/>
                                      </a:lnTo>
                                      <a:close/>
                                    </a:path>
                                  </a:pathLst>
                                </a:custGeom>
                                <a:grpFill/>
                                <a:ln>
                                  <a:noFill/>
                                </a:ln>
                                <a:extLst>
                                  <a:ext uri="{91240B29-F687-4F45-9708-019B960494DF}">
                                    <a14:hiddenLine xmlns:a14="http://schemas.microsoft.com/office/drawing/2010/main" w="9525">
                                      <a:solidFill>
                                        <a:srgbClr val="000000"/>
                                      </a:solidFill>
                                      <a:round/>
                                      <a:headEnd/>
                                      <a:tailEnd/>
                                    </a14:hiddenLine>
                                  </a:ext>
                                </a:extLst>
                              </wps:spPr>
                              <wps:bodyPr rot="0" vert="horz" wrap="square" lIns="91440" tIns="45720" rIns="91440" bIns="45720" anchor="t" anchorCtr="0" upright="1">
                                <a:noAutofit/>
                              </wps:bodyPr>
                            </wps:wsp>
                            <wps:wsp>
                              <wps:cNvPr id="3543" name="Freeform 30"/>
                              <wps:cNvSpPr>
                                <a:spLocks/>
                              </wps:cNvSpPr>
                              <wps:spPr bwMode="auto">
                                <a:xfrm>
                                  <a:off x="0" y="0"/>
                                  <a:ext cx="246" cy="246"/>
                                </a:xfrm>
                                <a:custGeom>
                                  <a:avLst/>
                                  <a:gdLst>
                                    <a:gd name="T0" fmla="*/ 143 w 246"/>
                                    <a:gd name="T1" fmla="*/ 129 h 246"/>
                                    <a:gd name="T2" fmla="*/ 128 w 246"/>
                                    <a:gd name="T3" fmla="*/ 96 h 246"/>
                                    <a:gd name="T4" fmla="*/ 146 w 246"/>
                                    <a:gd name="T5" fmla="*/ 89 h 246"/>
                                    <a:gd name="T6" fmla="*/ 167 w 246"/>
                                    <a:gd name="T7" fmla="*/ 86 h 246"/>
                                    <a:gd name="T8" fmla="*/ 174 w 246"/>
                                    <a:gd name="T9" fmla="*/ 86 h 246"/>
                                    <a:gd name="T10" fmla="*/ 193 w 246"/>
                                    <a:gd name="T11" fmla="*/ 90 h 246"/>
                                    <a:gd name="T12" fmla="*/ 211 w 246"/>
                                    <a:gd name="T13" fmla="*/ 100 h 246"/>
                                    <a:gd name="T14" fmla="*/ 226 w 246"/>
                                    <a:gd name="T15" fmla="*/ 114 h 246"/>
                                    <a:gd name="T16" fmla="*/ 230 w 246"/>
                                    <a:gd name="T17" fmla="*/ 122 h 246"/>
                                    <a:gd name="T18" fmla="*/ 158 w 246"/>
                                    <a:gd name="T19" fmla="*/ 122 h 246"/>
                                    <a:gd name="T20" fmla="*/ 150 w 246"/>
                                    <a:gd name="T21" fmla="*/ 125 h 246"/>
                                    <a:gd name="T22" fmla="*/ 143 w 246"/>
                                    <a:gd name="T23" fmla="*/ 129 h 246"/>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Lst>
                                  <a:rect l="0" t="0" r="r" b="b"/>
                                  <a:pathLst>
                                    <a:path w="246" h="246">
                                      <a:moveTo>
                                        <a:pt x="143" y="129"/>
                                      </a:moveTo>
                                      <a:lnTo>
                                        <a:pt x="128" y="96"/>
                                      </a:lnTo>
                                      <a:lnTo>
                                        <a:pt x="146" y="89"/>
                                      </a:lnTo>
                                      <a:lnTo>
                                        <a:pt x="167" y="86"/>
                                      </a:lnTo>
                                      <a:lnTo>
                                        <a:pt x="174" y="86"/>
                                      </a:lnTo>
                                      <a:lnTo>
                                        <a:pt x="193" y="90"/>
                                      </a:lnTo>
                                      <a:lnTo>
                                        <a:pt x="211" y="100"/>
                                      </a:lnTo>
                                      <a:lnTo>
                                        <a:pt x="226" y="114"/>
                                      </a:lnTo>
                                      <a:lnTo>
                                        <a:pt x="230" y="122"/>
                                      </a:lnTo>
                                      <a:lnTo>
                                        <a:pt x="158" y="122"/>
                                      </a:lnTo>
                                      <a:lnTo>
                                        <a:pt x="150" y="125"/>
                                      </a:lnTo>
                                      <a:lnTo>
                                        <a:pt x="143" y="129"/>
                                      </a:lnTo>
                                      <a:close/>
                                    </a:path>
                                  </a:pathLst>
                                </a:custGeom>
                                <a:grpFill/>
                                <a:ln>
                                  <a:noFill/>
                                </a:ln>
                                <a:extLst>
                                  <a:ext uri="{91240B29-F687-4F45-9708-019B960494DF}">
                                    <a14:hiddenLine xmlns:a14="http://schemas.microsoft.com/office/drawing/2010/main" w="9525">
                                      <a:solidFill>
                                        <a:srgbClr val="000000"/>
                                      </a:solidFill>
                                      <a:round/>
                                      <a:headEnd/>
                                      <a:tailEnd/>
                                    </a14:hiddenLine>
                                  </a:ext>
                                </a:extLst>
                              </wps:spPr>
                              <wps:bodyPr rot="0" vert="horz" wrap="square" lIns="91440" tIns="45720" rIns="91440" bIns="45720" anchor="t" anchorCtr="0" upright="1">
                                <a:noAutofit/>
                              </wps:bodyPr>
                            </wps:wsp>
                            <wps:wsp>
                              <wps:cNvPr id="3544" name="Freeform 31"/>
                              <wps:cNvSpPr>
                                <a:spLocks/>
                              </wps:cNvSpPr>
                              <wps:spPr bwMode="auto">
                                <a:xfrm>
                                  <a:off x="0" y="0"/>
                                  <a:ext cx="246" cy="246"/>
                                </a:xfrm>
                                <a:custGeom>
                                  <a:avLst/>
                                  <a:gdLst>
                                    <a:gd name="T0" fmla="*/ 107 w 246"/>
                                    <a:gd name="T1" fmla="*/ 122 h 246"/>
                                    <a:gd name="T2" fmla="*/ 88 w 246"/>
                                    <a:gd name="T3" fmla="*/ 122 h 246"/>
                                    <a:gd name="T4" fmla="*/ 97 w 246"/>
                                    <a:gd name="T5" fmla="*/ 119 h 246"/>
                                    <a:gd name="T6" fmla="*/ 103 w 246"/>
                                    <a:gd name="T7" fmla="*/ 114 h 246"/>
                                    <a:gd name="T8" fmla="*/ 107 w 246"/>
                                    <a:gd name="T9" fmla="*/ 122 h 246"/>
                                  </a:gdLst>
                                  <a:ahLst/>
                                  <a:cxnLst>
                                    <a:cxn ang="0">
                                      <a:pos x="T0" y="T1"/>
                                    </a:cxn>
                                    <a:cxn ang="0">
                                      <a:pos x="T2" y="T3"/>
                                    </a:cxn>
                                    <a:cxn ang="0">
                                      <a:pos x="T4" y="T5"/>
                                    </a:cxn>
                                    <a:cxn ang="0">
                                      <a:pos x="T6" y="T7"/>
                                    </a:cxn>
                                    <a:cxn ang="0">
                                      <a:pos x="T8" y="T9"/>
                                    </a:cxn>
                                  </a:cxnLst>
                                  <a:rect l="0" t="0" r="r" b="b"/>
                                  <a:pathLst>
                                    <a:path w="246" h="246">
                                      <a:moveTo>
                                        <a:pt x="107" y="122"/>
                                      </a:moveTo>
                                      <a:lnTo>
                                        <a:pt x="88" y="122"/>
                                      </a:lnTo>
                                      <a:lnTo>
                                        <a:pt x="97" y="119"/>
                                      </a:lnTo>
                                      <a:lnTo>
                                        <a:pt x="103" y="114"/>
                                      </a:lnTo>
                                      <a:lnTo>
                                        <a:pt x="107" y="122"/>
                                      </a:lnTo>
                                      <a:close/>
                                    </a:path>
                                  </a:pathLst>
                                </a:custGeom>
                                <a:grpFill/>
                                <a:ln>
                                  <a:noFill/>
                                </a:ln>
                                <a:extLst>
                                  <a:ext uri="{91240B29-F687-4F45-9708-019B960494DF}">
                                    <a14:hiddenLine xmlns:a14="http://schemas.microsoft.com/office/drawing/2010/main" w="9525">
                                      <a:solidFill>
                                        <a:srgbClr val="000000"/>
                                      </a:solidFill>
                                      <a:round/>
                                      <a:headEnd/>
                                      <a:tailEnd/>
                                    </a14:hiddenLine>
                                  </a:ext>
                                </a:extLst>
                              </wps:spPr>
                              <wps:bodyPr rot="0" vert="horz" wrap="square" lIns="91440" tIns="45720" rIns="91440" bIns="45720" anchor="t" anchorCtr="0" upright="1">
                                <a:noAutofit/>
                              </wps:bodyPr>
                            </wps:wsp>
                            <wps:wsp>
                              <wps:cNvPr id="3545" name="Freeform 32"/>
                              <wps:cNvSpPr>
                                <a:spLocks/>
                              </wps:cNvSpPr>
                              <wps:spPr bwMode="auto">
                                <a:xfrm>
                                  <a:off x="0" y="0"/>
                                  <a:ext cx="246" cy="246"/>
                                </a:xfrm>
                                <a:custGeom>
                                  <a:avLst/>
                                  <a:gdLst>
                                    <a:gd name="T0" fmla="*/ 233 w 246"/>
                                    <a:gd name="T1" fmla="*/ 210 h 246"/>
                                    <a:gd name="T2" fmla="*/ 155 w 246"/>
                                    <a:gd name="T3" fmla="*/ 210 h 246"/>
                                    <a:gd name="T4" fmla="*/ 172 w 246"/>
                                    <a:gd name="T5" fmla="*/ 210 h 246"/>
                                    <a:gd name="T6" fmla="*/ 192 w 246"/>
                                    <a:gd name="T7" fmla="*/ 202 h 246"/>
                                    <a:gd name="T8" fmla="*/ 206 w 246"/>
                                    <a:gd name="T9" fmla="*/ 186 h 246"/>
                                    <a:gd name="T10" fmla="*/ 211 w 246"/>
                                    <a:gd name="T11" fmla="*/ 163 h 246"/>
                                    <a:gd name="T12" fmla="*/ 204 w 246"/>
                                    <a:gd name="T13" fmla="*/ 142 h 246"/>
                                    <a:gd name="T14" fmla="*/ 189 w 246"/>
                                    <a:gd name="T15" fmla="*/ 127 h 246"/>
                                    <a:gd name="T16" fmla="*/ 167 w 246"/>
                                    <a:gd name="T17" fmla="*/ 122 h 246"/>
                                    <a:gd name="T18" fmla="*/ 230 w 246"/>
                                    <a:gd name="T19" fmla="*/ 122 h 246"/>
                                    <a:gd name="T20" fmla="*/ 237 w 246"/>
                                    <a:gd name="T21" fmla="*/ 132 h 246"/>
                                    <a:gd name="T22" fmla="*/ 244 w 246"/>
                                    <a:gd name="T23" fmla="*/ 155 h 246"/>
                                    <a:gd name="T24" fmla="*/ 246 w 246"/>
                                    <a:gd name="T25" fmla="*/ 182 h 246"/>
                                    <a:gd name="T26" fmla="*/ 238 w 246"/>
                                    <a:gd name="T27" fmla="*/ 203 h 246"/>
                                    <a:gd name="T28" fmla="*/ 233 w 246"/>
                                    <a:gd name="T29" fmla="*/ 210 h 246"/>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Lst>
                                  <a:rect l="0" t="0" r="r" b="b"/>
                                  <a:pathLst>
                                    <a:path w="246" h="246">
                                      <a:moveTo>
                                        <a:pt x="233" y="210"/>
                                      </a:moveTo>
                                      <a:lnTo>
                                        <a:pt x="155" y="210"/>
                                      </a:lnTo>
                                      <a:lnTo>
                                        <a:pt x="172" y="210"/>
                                      </a:lnTo>
                                      <a:lnTo>
                                        <a:pt x="192" y="202"/>
                                      </a:lnTo>
                                      <a:lnTo>
                                        <a:pt x="206" y="186"/>
                                      </a:lnTo>
                                      <a:lnTo>
                                        <a:pt x="211" y="163"/>
                                      </a:lnTo>
                                      <a:lnTo>
                                        <a:pt x="204" y="142"/>
                                      </a:lnTo>
                                      <a:lnTo>
                                        <a:pt x="189" y="127"/>
                                      </a:lnTo>
                                      <a:lnTo>
                                        <a:pt x="167" y="122"/>
                                      </a:lnTo>
                                      <a:lnTo>
                                        <a:pt x="230" y="122"/>
                                      </a:lnTo>
                                      <a:lnTo>
                                        <a:pt x="237" y="132"/>
                                      </a:lnTo>
                                      <a:lnTo>
                                        <a:pt x="244" y="155"/>
                                      </a:lnTo>
                                      <a:lnTo>
                                        <a:pt x="246" y="182"/>
                                      </a:lnTo>
                                      <a:lnTo>
                                        <a:pt x="238" y="203"/>
                                      </a:lnTo>
                                      <a:lnTo>
                                        <a:pt x="233" y="210"/>
                                      </a:lnTo>
                                      <a:close/>
                                    </a:path>
                                  </a:pathLst>
                                </a:custGeom>
                                <a:grpFill/>
                                <a:ln>
                                  <a:noFill/>
                                </a:ln>
                                <a:extLst>
                                  <a:ext uri="{91240B29-F687-4F45-9708-019B960494DF}">
                                    <a14:hiddenLine xmlns:a14="http://schemas.microsoft.com/office/drawing/2010/main" w="9525">
                                      <a:solidFill>
                                        <a:srgbClr val="000000"/>
                                      </a:solidFill>
                                      <a:round/>
                                      <a:headEnd/>
                                      <a:tailEnd/>
                                    </a14:hiddenLine>
                                  </a:ext>
                                </a:extLst>
                              </wps:spPr>
                              <wps:bodyPr rot="0" vert="horz" wrap="square" lIns="91440" tIns="45720" rIns="91440" bIns="45720" anchor="t" anchorCtr="0" upright="1">
                                <a:noAutofit/>
                              </wps:bodyPr>
                            </wps:wsp>
                            <wps:wsp>
                              <wps:cNvPr id="3546" name="Freeform 33"/>
                              <wps:cNvSpPr>
                                <a:spLocks/>
                              </wps:cNvSpPr>
                              <wps:spPr bwMode="auto">
                                <a:xfrm>
                                  <a:off x="0" y="0"/>
                                  <a:ext cx="246" cy="246"/>
                                </a:xfrm>
                                <a:custGeom>
                                  <a:avLst/>
                                  <a:gdLst>
                                    <a:gd name="T0" fmla="*/ 177 w 246"/>
                                    <a:gd name="T1" fmla="*/ 184 h 246"/>
                                    <a:gd name="T2" fmla="*/ 157 w 246"/>
                                    <a:gd name="T3" fmla="*/ 184 h 246"/>
                                    <a:gd name="T4" fmla="*/ 149 w 246"/>
                                    <a:gd name="T5" fmla="*/ 176 h 246"/>
                                    <a:gd name="T6" fmla="*/ 149 w 246"/>
                                    <a:gd name="T7" fmla="*/ 156 h 246"/>
                                    <a:gd name="T8" fmla="*/ 157 w 246"/>
                                    <a:gd name="T9" fmla="*/ 148 h 246"/>
                                    <a:gd name="T10" fmla="*/ 177 w 246"/>
                                    <a:gd name="T11" fmla="*/ 148 h 246"/>
                                    <a:gd name="T12" fmla="*/ 185 w 246"/>
                                    <a:gd name="T13" fmla="*/ 156 h 246"/>
                                    <a:gd name="T14" fmla="*/ 185 w 246"/>
                                    <a:gd name="T15" fmla="*/ 176 h 246"/>
                                    <a:gd name="T16" fmla="*/ 177 w 246"/>
                                    <a:gd name="T17" fmla="*/ 184 h 246"/>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Lst>
                                  <a:rect l="0" t="0" r="r" b="b"/>
                                  <a:pathLst>
                                    <a:path w="246" h="246">
                                      <a:moveTo>
                                        <a:pt x="177" y="184"/>
                                      </a:moveTo>
                                      <a:lnTo>
                                        <a:pt x="157" y="184"/>
                                      </a:lnTo>
                                      <a:lnTo>
                                        <a:pt x="149" y="176"/>
                                      </a:lnTo>
                                      <a:lnTo>
                                        <a:pt x="149" y="156"/>
                                      </a:lnTo>
                                      <a:lnTo>
                                        <a:pt x="157" y="148"/>
                                      </a:lnTo>
                                      <a:lnTo>
                                        <a:pt x="177" y="148"/>
                                      </a:lnTo>
                                      <a:lnTo>
                                        <a:pt x="185" y="156"/>
                                      </a:lnTo>
                                      <a:lnTo>
                                        <a:pt x="185" y="176"/>
                                      </a:lnTo>
                                      <a:lnTo>
                                        <a:pt x="177" y="184"/>
                                      </a:lnTo>
                                      <a:close/>
                                    </a:path>
                                  </a:pathLst>
                                </a:custGeom>
                                <a:grpFill/>
                                <a:ln>
                                  <a:noFill/>
                                </a:ln>
                                <a:extLst>
                                  <a:ext uri="{91240B29-F687-4F45-9708-019B960494DF}">
                                    <a14:hiddenLine xmlns:a14="http://schemas.microsoft.com/office/drawing/2010/main" w="9525">
                                      <a:solidFill>
                                        <a:srgbClr val="000000"/>
                                      </a:solidFill>
                                      <a:round/>
                                      <a:headEnd/>
                                      <a:tailEnd/>
                                    </a14:hiddenLine>
                                  </a:ext>
                                </a:extLst>
                              </wps:spPr>
                              <wps:bodyPr rot="0" vert="horz" wrap="square" lIns="91440" tIns="45720" rIns="91440" bIns="45720" anchor="t" anchorCtr="0" upright="1">
                                <a:noAutofit/>
                              </wps:bodyPr>
                            </wps:wsp>
                            <wps:wsp>
                              <wps:cNvPr id="3547" name="Freeform 34"/>
                              <wps:cNvSpPr>
                                <a:spLocks/>
                              </wps:cNvSpPr>
                              <wps:spPr bwMode="auto">
                                <a:xfrm>
                                  <a:off x="0" y="0"/>
                                  <a:ext cx="246" cy="246"/>
                                </a:xfrm>
                                <a:custGeom>
                                  <a:avLst/>
                                  <a:gdLst>
                                    <a:gd name="T0" fmla="*/ 166 w 246"/>
                                    <a:gd name="T1" fmla="*/ 246 h 246"/>
                                    <a:gd name="T2" fmla="*/ 145 w 246"/>
                                    <a:gd name="T3" fmla="*/ 243 h 246"/>
                                    <a:gd name="T4" fmla="*/ 127 w 246"/>
                                    <a:gd name="T5" fmla="*/ 235 h 246"/>
                                    <a:gd name="T6" fmla="*/ 111 w 246"/>
                                    <a:gd name="T7" fmla="*/ 223 h 246"/>
                                    <a:gd name="T8" fmla="*/ 108 w 246"/>
                                    <a:gd name="T9" fmla="*/ 220 h 246"/>
                                    <a:gd name="T10" fmla="*/ 106 w 246"/>
                                    <a:gd name="T11" fmla="*/ 215 h 246"/>
                                    <a:gd name="T12" fmla="*/ 106 w 246"/>
                                    <a:gd name="T13" fmla="*/ 200 h 246"/>
                                    <a:gd name="T14" fmla="*/ 114 w 246"/>
                                    <a:gd name="T15" fmla="*/ 192 h 246"/>
                                    <a:gd name="T16" fmla="*/ 129 w 246"/>
                                    <a:gd name="T17" fmla="*/ 192 h 246"/>
                                    <a:gd name="T18" fmla="*/ 133 w 246"/>
                                    <a:gd name="T19" fmla="*/ 194 h 246"/>
                                    <a:gd name="T20" fmla="*/ 136 w 246"/>
                                    <a:gd name="T21" fmla="*/ 197 h 246"/>
                                    <a:gd name="T22" fmla="*/ 144 w 246"/>
                                    <a:gd name="T23" fmla="*/ 206 h 246"/>
                                    <a:gd name="T24" fmla="*/ 155 w 246"/>
                                    <a:gd name="T25" fmla="*/ 210 h 246"/>
                                    <a:gd name="T26" fmla="*/ 233 w 246"/>
                                    <a:gd name="T27" fmla="*/ 210 h 246"/>
                                    <a:gd name="T28" fmla="*/ 226 w 246"/>
                                    <a:gd name="T29" fmla="*/ 220 h 246"/>
                                    <a:gd name="T30" fmla="*/ 209 w 246"/>
                                    <a:gd name="T31" fmla="*/ 234 h 246"/>
                                    <a:gd name="T32" fmla="*/ 189 w 246"/>
                                    <a:gd name="T33" fmla="*/ 243 h 246"/>
                                    <a:gd name="T34" fmla="*/ 166 w 246"/>
                                    <a:gd name="T35" fmla="*/ 246 h 246"/>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 ang="0">
                                      <a:pos x="T30" y="T31"/>
                                    </a:cxn>
                                    <a:cxn ang="0">
                                      <a:pos x="T32" y="T33"/>
                                    </a:cxn>
                                    <a:cxn ang="0">
                                      <a:pos x="T34" y="T35"/>
                                    </a:cxn>
                                  </a:cxnLst>
                                  <a:rect l="0" t="0" r="r" b="b"/>
                                  <a:pathLst>
                                    <a:path w="246" h="246">
                                      <a:moveTo>
                                        <a:pt x="166" y="246"/>
                                      </a:moveTo>
                                      <a:lnTo>
                                        <a:pt x="145" y="243"/>
                                      </a:lnTo>
                                      <a:lnTo>
                                        <a:pt x="127" y="235"/>
                                      </a:lnTo>
                                      <a:lnTo>
                                        <a:pt x="111" y="223"/>
                                      </a:lnTo>
                                      <a:lnTo>
                                        <a:pt x="108" y="220"/>
                                      </a:lnTo>
                                      <a:lnTo>
                                        <a:pt x="106" y="215"/>
                                      </a:lnTo>
                                      <a:lnTo>
                                        <a:pt x="106" y="200"/>
                                      </a:lnTo>
                                      <a:lnTo>
                                        <a:pt x="114" y="192"/>
                                      </a:lnTo>
                                      <a:lnTo>
                                        <a:pt x="129" y="192"/>
                                      </a:lnTo>
                                      <a:lnTo>
                                        <a:pt x="133" y="194"/>
                                      </a:lnTo>
                                      <a:lnTo>
                                        <a:pt x="136" y="197"/>
                                      </a:lnTo>
                                      <a:lnTo>
                                        <a:pt x="144" y="206"/>
                                      </a:lnTo>
                                      <a:lnTo>
                                        <a:pt x="155" y="210"/>
                                      </a:lnTo>
                                      <a:lnTo>
                                        <a:pt x="233" y="210"/>
                                      </a:lnTo>
                                      <a:lnTo>
                                        <a:pt x="226" y="220"/>
                                      </a:lnTo>
                                      <a:lnTo>
                                        <a:pt x="209" y="234"/>
                                      </a:lnTo>
                                      <a:lnTo>
                                        <a:pt x="189" y="243"/>
                                      </a:lnTo>
                                      <a:lnTo>
                                        <a:pt x="166" y="246"/>
                                      </a:lnTo>
                                      <a:close/>
                                    </a:path>
                                  </a:pathLst>
                                </a:custGeom>
                                <a:grpFill/>
                                <a:ln>
                                  <a:noFill/>
                                </a:ln>
                                <a:extLst>
                                  <a:ext uri="{91240B29-F687-4F45-9708-019B960494DF}">
                                    <a14:hiddenLine xmlns:a14="http://schemas.microsoft.com/office/drawing/2010/main" w="9525">
                                      <a:solidFill>
                                        <a:srgbClr val="000000"/>
                                      </a:solidFill>
                                      <a:round/>
                                      <a:headEnd/>
                                      <a:tailEnd/>
                                    </a14:hiddenLine>
                                  </a:ext>
                                </a:extLst>
                              </wps:spPr>
                              <wps:bodyPr rot="0" vert="horz" wrap="square" lIns="91440" tIns="45720" rIns="91440" bIns="45720" anchor="t" anchorCtr="0" upright="1">
                                <a:noAutofit/>
                              </wps:bodyPr>
                            </wps:wsp>
                          </wpg:wgp>
                        </a:graphicData>
                      </a:graphic>
                    </wp:inline>
                  </w:drawing>
                </mc:Choice>
                <mc:Fallback>
                  <w:pict>
                    <v:group w14:anchorId="1E932ED6" id="Group 3539" o:spid="_x0000_s1026" style="width:11.1pt;height:11.7pt;mso-position-horizontal-relative:char;mso-position-vertical-relative:line" coordsize="246,246"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">
                      <v:shape id="Freeform 27" o:spid="_x0000_s1027" style="position:absolute;width:246;height:246;visibility:visible;mso-wrap-style:square;v-text-anchor:top" coordsize="246,246"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" path="m86,154r-28,l39,146,22,133,10,115,2,93,,68,4,49,14,32,28,18,46,7,70,1,97,r19,7l132,18r1,1l133,20r4,3l139,27r,5l79,32r-6,1l54,41,40,58,35,80r7,21l58,116r21,6l107,122r13,23l106,151r-20,3xe" filled="f" stroked="f">
                        <v:path arrowok="t" o:connecttype="custom" o:connectlocs="86,154;58,154;39,146;22,133;10,115;2,93;0,68;4,49;14,32;28,18;46,7;70,1;97,0;116,7;132,18;133,19;133,20;137,23;139,27;139,32;79,32;73,33;54,41;40,58;35,80;42,101;58,116;79,122;107,122;120,145;106,151;86,154" o:connectangles="0,0,0,0,0,0,0,0,0,0,0,0,0,0,0,0,0,0,0,0,0,0,0,0,0,0,0,0,0,0,0,0"/>
                      </v:shape>
                      <v:shape id="Freeform 28" o:spid="_x0000_s1028" style="position:absolute;width:246;height:246;visibility:visible;mso-wrap-style:square;v-text-anchor:top" coordsize="246,246"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" path="m130,50r-14,l112,47r-3,-2l102,38,91,32r48,l139,41r-9,9xe" filled="f" stroked="f">
                        <v:path arrowok="t" o:connecttype="custom" o:connectlocs="130,50;116,50;112,47;109,45;102,38;91,32;139,32;139,41;130,50" o:connectangles="0,0,0,0,0,0,0,0,0"/>
                      </v:shape>
                      <v:shape id="Freeform 29" o:spid="_x0000_s1029" style="position:absolute;width:246;height:246;visibility:visible;mso-wrap-style:square;v-text-anchor:top" coordsize="246,246"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" path="m88,95r-20,l60,87r,-20l68,59r20,l96,67r,20l88,95xe" filled="f" stroked="f">
                        <v:path arrowok="t" o:connecttype="custom" o:connectlocs="88,95;68,95;60,87;60,67;68,59;88,59;96,67;96,87;88,95" o:connectangles="0,0,0,0,0,0,0,0,0"/>
                      </v:shape>
                      <v:shape id="Freeform 30" o:spid="_x0000_s1030" style="position:absolute;width:246;height:246;visibility:visible;mso-wrap-style:square;v-text-anchor:top" coordsize="246,246"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" path="m143,129l128,96r18,-7l167,86r7,l193,90r18,10l226,114r4,8l158,122r-8,3l143,129xe" filled="f" stroked="f">
                        <v:path arrowok="t" o:connecttype="custom" o:connectlocs="143,129;128,96;146,89;167,86;174,86;193,90;211,100;226,114;230,122;158,122;150,125;143,129" o:connectangles="0,0,0,0,0,0,0,0,0,0,0,0"/>
                      </v:shape>
                      <v:shape id="Freeform 31" o:spid="_x0000_s1031" style="position:absolute;width:246;height:246;visibility:visible;mso-wrap-style:square;v-text-anchor:top" coordsize="246,246"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" path="m107,122r-19,l97,119r6,-5l107,122xe" filled="f" stroked="f">
                        <v:path arrowok="t" o:connecttype="custom" o:connectlocs="107,122;88,122;97,119;103,114;107,122" o:connectangles="0,0,0,0,0"/>
                      </v:shape>
                      <v:shape id="Freeform 32" o:spid="_x0000_s1032" style="position:absolute;width:246;height:246;visibility:visible;mso-wrap-style:square;v-text-anchor:top" coordsize="246,246"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" path="m233,210r-78,l172,210r20,-8l206,186r5,-23l204,142,189,127r-22,-5l230,122r7,10l244,155r2,27l238,203r-5,7xe" filled="f" stroked="f">
                        <v:path arrowok="t" o:connecttype="custom" o:connectlocs="233,210;155,210;172,210;192,202;206,186;211,163;204,142;189,127;167,122;230,122;237,132;244,155;246,182;238,203;233,210" o:connectangles="0,0,0,0,0,0,0,0,0,0,0,0,0,0,0"/>
                      </v:shape>
                      <v:shape id="Freeform 33" o:spid="_x0000_s1033" style="position:absolute;width:246;height:246;visibility:visible;mso-wrap-style:square;v-text-anchor:top" coordsize="246,246"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" path="m177,184r-20,l149,176r,-20l157,148r20,l185,156r,20l177,184xe" filled="f" stroked="f">
                        <v:path arrowok="t" o:connecttype="custom" o:connectlocs="177,184;157,184;149,176;149,156;157,148;177,148;185,156;185,176;177,184" o:connectangles="0,0,0,0,0,0,0,0,0"/>
                      </v:shape>
                      <v:shape id="Freeform 34" o:spid="_x0000_s1034" style="position:absolute;width:246;height:246;visibility:visible;mso-wrap-style:square;v-text-anchor:top" coordsize="246,246"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" path="m166,246r-21,-3l127,235,111,223r-3,-3l106,215r,-15l114,192r15,l133,194r3,3l144,206r11,4l233,210r-7,10l209,234r-20,9l166,246xe" filled="f" stroked="f">
                        <v:path arrowok="t" o:connecttype="custom" o:connectlocs="166,246;145,243;127,235;111,223;108,220;106,215;106,200;114,192;129,192;133,194;136,197;144,206;155,210;233,210;226,220;209,234;189,243;166,246" o:connectangles="0,0,0,0,0,0,0,0,0,0,0,0,0,0,0,0,0,0"/>
                      </v:shape>
                      <w10:anchorlock/>
                    </v:group>
                  </w:pict>
                </mc:Fallback>
              </mc:AlternateContent>
            </w:r>
            <w:r w:rsidR="00273B17" w:rsidRPr="009B5FD0">
              <w:rPr>
                <w:noProof/>
              </w:rPr>
              <w:t xml:space="preserve"> </w:t>
            </w:r>
            <w:r w:rsidRPr="009B5FD0">
              <w:rPr>
                <w:rFonts w:cs="Arial"/>
                <w:noProof/>
                <w:lang w:eastAsia="zh-TW"/>
              </w:rPr>
              <mc:AlternateContent>
                <mc:Choice Requires="wpg">
                  <w:drawing>
                    <wp:inline distT="0" distB="0" distL="0" distR="0" wp14:anchorId="532168C0" wp14:editId="43BC759A">
                      <wp:extent cx="140677" cy="133584"/>
                      <wp:effectExtent l="0" t="0" r="12065" b="0"/>
                      <wp:docPr id="3548" name="Group 3548"/>
                      <wp:cNvGraphicFramePr>
                        <a:graphicFrameLocks xmlns:a="http://schemas.openxmlformats.org/drawingml/2006/main" noChangeAspect="1"/>
                      </wp:cNvGraphicFramePr>
                      <a:graphic xmlns:a="http://schemas.openxmlformats.org/drawingml/2006/main">
                        <a:graphicData uri="http://schemas.microsoft.com/office/word/2010/wordprocessingGroup">
                          <wpg:wgp>
                            <wpg:cNvGrpSpPr>
                              <a:grpSpLocks noChangeAspect="1"/>
                            </wpg:cNvGrpSpPr>
                            <wpg:grpSpPr bwMode="auto">
                              <a:xfrm>
                                <a:off x="0" y="0"/>
                                <a:ext cx="140677" cy="133584"/>
                                <a:chOff x="0" y="0"/>
                                <a:chExt cx="243" cy="242"/>
                              </a:xfrm>
                              <a:solidFill>
                                <a:srgbClr val="DB3F30"/>
                              </a:solidFill>
                            </wpg:grpSpPr>
                            <wps:wsp>
                              <wps:cNvPr id="3549" name="Freeform 10"/>
                              <wps:cNvSpPr>
                                <a:spLocks/>
                              </wps:cNvSpPr>
                              <wps:spPr bwMode="auto">
                                <a:xfrm>
                                  <a:off x="0" y="0"/>
                                  <a:ext cx="243" cy="242"/>
                                </a:xfrm>
                                <a:custGeom>
                                  <a:avLst/>
                                  <a:gdLst>
                                    <a:gd name="T0" fmla="*/ 133 w 243"/>
                                    <a:gd name="T1" fmla="*/ 242 h 242"/>
                                    <a:gd name="T2" fmla="*/ 121 w 243"/>
                                    <a:gd name="T3" fmla="*/ 242 h 242"/>
                                    <a:gd name="T4" fmla="*/ 99 w 243"/>
                                    <a:gd name="T5" fmla="*/ 240 h 242"/>
                                    <a:gd name="T6" fmla="*/ 78 w 243"/>
                                    <a:gd name="T7" fmla="*/ 234 h 242"/>
                                    <a:gd name="T8" fmla="*/ 59 w 243"/>
                                    <a:gd name="T9" fmla="*/ 225 h 242"/>
                                    <a:gd name="T10" fmla="*/ 42 w 243"/>
                                    <a:gd name="T11" fmla="*/ 212 h 242"/>
                                    <a:gd name="T12" fmla="*/ 28 w 243"/>
                                    <a:gd name="T13" fmla="*/ 197 h 242"/>
                                    <a:gd name="T14" fmla="*/ 16 w 243"/>
                                    <a:gd name="T15" fmla="*/ 178 h 242"/>
                                    <a:gd name="T16" fmla="*/ 7 w 243"/>
                                    <a:gd name="T17" fmla="*/ 158 h 242"/>
                                    <a:gd name="T18" fmla="*/ 1 w 243"/>
                                    <a:gd name="T19" fmla="*/ 135 h 242"/>
                                    <a:gd name="T20" fmla="*/ 0 w 243"/>
                                    <a:gd name="T21" fmla="*/ 110 h 242"/>
                                    <a:gd name="T22" fmla="*/ 3 w 243"/>
                                    <a:gd name="T23" fmla="*/ 90 h 242"/>
                                    <a:gd name="T24" fmla="*/ 10 w 243"/>
                                    <a:gd name="T25" fmla="*/ 71 h 242"/>
                                    <a:gd name="T26" fmla="*/ 20 w 243"/>
                                    <a:gd name="T27" fmla="*/ 53 h 242"/>
                                    <a:gd name="T28" fmla="*/ 34 w 243"/>
                                    <a:gd name="T29" fmla="*/ 38 h 242"/>
                                    <a:gd name="T30" fmla="*/ 50 w 243"/>
                                    <a:gd name="T31" fmla="*/ 24 h 242"/>
                                    <a:gd name="T32" fmla="*/ 69 w 243"/>
                                    <a:gd name="T33" fmla="*/ 13 h 242"/>
                                    <a:gd name="T34" fmla="*/ 91 w 243"/>
                                    <a:gd name="T35" fmla="*/ 6 h 242"/>
                                    <a:gd name="T36" fmla="*/ 116 w 243"/>
                                    <a:gd name="T37" fmla="*/ 1 h 242"/>
                                    <a:gd name="T38" fmla="*/ 142 w 243"/>
                                    <a:gd name="T39" fmla="*/ 0 h 242"/>
                                    <a:gd name="T40" fmla="*/ 164 w 243"/>
                                    <a:gd name="T41" fmla="*/ 5 h 242"/>
                                    <a:gd name="T42" fmla="*/ 183 w 243"/>
                                    <a:gd name="T43" fmla="*/ 14 h 242"/>
                                    <a:gd name="T44" fmla="*/ 201 w 243"/>
                                    <a:gd name="T45" fmla="*/ 26 h 242"/>
                                    <a:gd name="T46" fmla="*/ 213 w 243"/>
                                    <a:gd name="T47" fmla="*/ 39 h 242"/>
                                    <a:gd name="T48" fmla="*/ 112 w 243"/>
                                    <a:gd name="T49" fmla="*/ 39 h 242"/>
                                    <a:gd name="T50" fmla="*/ 93 w 243"/>
                                    <a:gd name="T51" fmla="*/ 44 h 242"/>
                                    <a:gd name="T52" fmla="*/ 76 w 243"/>
                                    <a:gd name="T53" fmla="*/ 54 h 242"/>
                                    <a:gd name="T54" fmla="*/ 61 w 243"/>
                                    <a:gd name="T55" fmla="*/ 69 h 242"/>
                                    <a:gd name="T56" fmla="*/ 51 w 243"/>
                                    <a:gd name="T57" fmla="*/ 87 h 242"/>
                                    <a:gd name="T58" fmla="*/ 44 w 243"/>
                                    <a:gd name="T59" fmla="*/ 110 h 242"/>
                                    <a:gd name="T60" fmla="*/ 42 w 243"/>
                                    <a:gd name="T61" fmla="*/ 137 h 242"/>
                                    <a:gd name="T62" fmla="*/ 50 w 243"/>
                                    <a:gd name="T63" fmla="*/ 158 h 242"/>
                                    <a:gd name="T64" fmla="*/ 62 w 243"/>
                                    <a:gd name="T65" fmla="*/ 175 h 242"/>
                                    <a:gd name="T66" fmla="*/ 79 w 243"/>
                                    <a:gd name="T67" fmla="*/ 189 h 242"/>
                                    <a:gd name="T68" fmla="*/ 100 w 243"/>
                                    <a:gd name="T69" fmla="*/ 198 h 242"/>
                                    <a:gd name="T70" fmla="*/ 122 w 243"/>
                                    <a:gd name="T71" fmla="*/ 201 h 242"/>
                                    <a:gd name="T72" fmla="*/ 134 w 243"/>
                                    <a:gd name="T73" fmla="*/ 201 h 242"/>
                                    <a:gd name="T74" fmla="*/ 143 w 243"/>
                                    <a:gd name="T75" fmla="*/ 210 h 242"/>
                                    <a:gd name="T76" fmla="*/ 142 w 243"/>
                                    <a:gd name="T77" fmla="*/ 221 h 242"/>
                                    <a:gd name="T78" fmla="*/ 142 w 243"/>
                                    <a:gd name="T79" fmla="*/ 233 h 242"/>
                                    <a:gd name="T80" fmla="*/ 133 w 243"/>
                                    <a:gd name="T81" fmla="*/ 242 h 242"/>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 ang="0">
                                      <a:pos x="T30" y="T31"/>
                                    </a:cxn>
                                    <a:cxn ang="0">
                                      <a:pos x="T32" y="T33"/>
                                    </a:cxn>
                                    <a:cxn ang="0">
                                      <a:pos x="T34" y="T35"/>
                                    </a:cxn>
                                    <a:cxn ang="0">
                                      <a:pos x="T36" y="T37"/>
                                    </a:cxn>
                                    <a:cxn ang="0">
                                      <a:pos x="T38" y="T39"/>
                                    </a:cxn>
                                    <a:cxn ang="0">
                                      <a:pos x="T40" y="T41"/>
                                    </a:cxn>
                                    <a:cxn ang="0">
                                      <a:pos x="T42" y="T43"/>
                                    </a:cxn>
                                    <a:cxn ang="0">
                                      <a:pos x="T44" y="T45"/>
                                    </a:cxn>
                                    <a:cxn ang="0">
                                      <a:pos x="T46" y="T47"/>
                                    </a:cxn>
                                    <a:cxn ang="0">
                                      <a:pos x="T48" y="T49"/>
                                    </a:cxn>
                                    <a:cxn ang="0">
                                      <a:pos x="T50" y="T51"/>
                                    </a:cxn>
                                    <a:cxn ang="0">
                                      <a:pos x="T52" y="T53"/>
                                    </a:cxn>
                                    <a:cxn ang="0">
                                      <a:pos x="T54" y="T55"/>
                                    </a:cxn>
                                    <a:cxn ang="0">
                                      <a:pos x="T56" y="T57"/>
                                    </a:cxn>
                                    <a:cxn ang="0">
                                      <a:pos x="T58" y="T59"/>
                                    </a:cxn>
                                    <a:cxn ang="0">
                                      <a:pos x="T60" y="T61"/>
                                    </a:cxn>
                                    <a:cxn ang="0">
                                      <a:pos x="T62" y="T63"/>
                                    </a:cxn>
                                    <a:cxn ang="0">
                                      <a:pos x="T64" y="T65"/>
                                    </a:cxn>
                                    <a:cxn ang="0">
                                      <a:pos x="T66" y="T67"/>
                                    </a:cxn>
                                    <a:cxn ang="0">
                                      <a:pos x="T68" y="T69"/>
                                    </a:cxn>
                                    <a:cxn ang="0">
                                      <a:pos x="T70" y="T71"/>
                                    </a:cxn>
                                    <a:cxn ang="0">
                                      <a:pos x="T72" y="T73"/>
                                    </a:cxn>
                                    <a:cxn ang="0">
                                      <a:pos x="T74" y="T75"/>
                                    </a:cxn>
                                    <a:cxn ang="0">
                                      <a:pos x="T76" y="T77"/>
                                    </a:cxn>
                                    <a:cxn ang="0">
                                      <a:pos x="T78" y="T79"/>
                                    </a:cxn>
                                    <a:cxn ang="0">
                                      <a:pos x="T80" y="T81"/>
                                    </a:cxn>
                                  </a:cxnLst>
                                  <a:rect l="0" t="0" r="r" b="b"/>
                                  <a:pathLst>
                                    <a:path w="243" h="242">
                                      <a:moveTo>
                                        <a:pt x="133" y="242"/>
                                      </a:moveTo>
                                      <a:lnTo>
                                        <a:pt x="121" y="242"/>
                                      </a:lnTo>
                                      <a:lnTo>
                                        <a:pt x="99" y="240"/>
                                      </a:lnTo>
                                      <a:lnTo>
                                        <a:pt x="78" y="234"/>
                                      </a:lnTo>
                                      <a:lnTo>
                                        <a:pt x="59" y="225"/>
                                      </a:lnTo>
                                      <a:lnTo>
                                        <a:pt x="42" y="212"/>
                                      </a:lnTo>
                                      <a:lnTo>
                                        <a:pt x="28" y="197"/>
                                      </a:lnTo>
                                      <a:lnTo>
                                        <a:pt x="16" y="178"/>
                                      </a:lnTo>
                                      <a:lnTo>
                                        <a:pt x="7" y="158"/>
                                      </a:lnTo>
                                      <a:lnTo>
                                        <a:pt x="1" y="135"/>
                                      </a:lnTo>
                                      <a:lnTo>
                                        <a:pt x="0" y="110"/>
                                      </a:lnTo>
                                      <a:lnTo>
                                        <a:pt x="3" y="90"/>
                                      </a:lnTo>
                                      <a:lnTo>
                                        <a:pt x="10" y="71"/>
                                      </a:lnTo>
                                      <a:lnTo>
                                        <a:pt x="20" y="53"/>
                                      </a:lnTo>
                                      <a:lnTo>
                                        <a:pt x="34" y="38"/>
                                      </a:lnTo>
                                      <a:lnTo>
                                        <a:pt x="50" y="24"/>
                                      </a:lnTo>
                                      <a:lnTo>
                                        <a:pt x="69" y="13"/>
                                      </a:lnTo>
                                      <a:lnTo>
                                        <a:pt x="91" y="6"/>
                                      </a:lnTo>
                                      <a:lnTo>
                                        <a:pt x="116" y="1"/>
                                      </a:lnTo>
                                      <a:lnTo>
                                        <a:pt x="142" y="0"/>
                                      </a:lnTo>
                                      <a:lnTo>
                                        <a:pt x="164" y="5"/>
                                      </a:lnTo>
                                      <a:lnTo>
                                        <a:pt x="183" y="14"/>
                                      </a:lnTo>
                                      <a:lnTo>
                                        <a:pt x="201" y="26"/>
                                      </a:lnTo>
                                      <a:lnTo>
                                        <a:pt x="213" y="39"/>
                                      </a:lnTo>
                                      <a:lnTo>
                                        <a:pt x="112" y="39"/>
                                      </a:lnTo>
                                      <a:lnTo>
                                        <a:pt x="93" y="44"/>
                                      </a:lnTo>
                                      <a:lnTo>
                                        <a:pt x="76" y="54"/>
                                      </a:lnTo>
                                      <a:lnTo>
                                        <a:pt x="61" y="69"/>
                                      </a:lnTo>
                                      <a:lnTo>
                                        <a:pt x="51" y="87"/>
                                      </a:lnTo>
                                      <a:lnTo>
                                        <a:pt x="44" y="110"/>
                                      </a:lnTo>
                                      <a:lnTo>
                                        <a:pt x="42" y="137"/>
                                      </a:lnTo>
                                      <a:lnTo>
                                        <a:pt x="50" y="158"/>
                                      </a:lnTo>
                                      <a:lnTo>
                                        <a:pt x="62" y="175"/>
                                      </a:lnTo>
                                      <a:lnTo>
                                        <a:pt x="79" y="189"/>
                                      </a:lnTo>
                                      <a:lnTo>
                                        <a:pt x="100" y="198"/>
                                      </a:lnTo>
                                      <a:lnTo>
                                        <a:pt x="122" y="201"/>
                                      </a:lnTo>
                                      <a:lnTo>
                                        <a:pt x="134" y="201"/>
                                      </a:lnTo>
                                      <a:lnTo>
                                        <a:pt x="143" y="210"/>
                                      </a:lnTo>
                                      <a:lnTo>
                                        <a:pt x="142" y="221"/>
                                      </a:lnTo>
                                      <a:lnTo>
                                        <a:pt x="142" y="233"/>
                                      </a:lnTo>
                                      <a:lnTo>
                                        <a:pt x="133" y="242"/>
                                      </a:lnTo>
                                      <a:close/>
                                    </a:path>
                                  </a:pathLst>
                                </a:custGeom>
                                <a:grpFill/>
                                <a:ln>
                                  <a:noFill/>
                                </a:ln>
                                <a:extLst>
                                  <a:ext uri="{91240B29-F687-4F45-9708-019B960494DF}">
                                    <a14:hiddenLine xmlns:a14="http://schemas.microsoft.com/office/drawing/2010/main" w="9525">
                                      <a:solidFill>
                                        <a:srgbClr val="000000"/>
                                      </a:solidFill>
                                      <a:round/>
                                      <a:headEnd/>
                                      <a:tailEnd/>
                                    </a14:hiddenLine>
                                  </a:ext>
                                </a:extLst>
                              </wps:spPr>
                              <wps:bodyPr rot="0" vert="horz" wrap="square" lIns="91440" tIns="45720" rIns="91440" bIns="45720" anchor="t" anchorCtr="0" upright="1">
                                <a:noAutofit/>
                              </wps:bodyPr>
                            </wps:wsp>
                            <wps:wsp>
                              <wps:cNvPr id="3550" name="Freeform 11"/>
                              <wps:cNvSpPr>
                                <a:spLocks/>
                              </wps:cNvSpPr>
                              <wps:spPr bwMode="auto">
                                <a:xfrm>
                                  <a:off x="0" y="0"/>
                                  <a:ext cx="243" cy="242"/>
                                </a:xfrm>
                                <a:custGeom>
                                  <a:avLst/>
                                  <a:gdLst>
                                    <a:gd name="T0" fmla="*/ 243 w 243"/>
                                    <a:gd name="T1" fmla="*/ 100 h 242"/>
                                    <a:gd name="T2" fmla="*/ 198 w 243"/>
                                    <a:gd name="T3" fmla="*/ 92 h 242"/>
                                    <a:gd name="T4" fmla="*/ 189 w 243"/>
                                    <a:gd name="T5" fmla="*/ 75 h 242"/>
                                    <a:gd name="T6" fmla="*/ 176 w 243"/>
                                    <a:gd name="T7" fmla="*/ 60 h 242"/>
                                    <a:gd name="T8" fmla="*/ 159 w 243"/>
                                    <a:gd name="T9" fmla="*/ 48 h 242"/>
                                    <a:gd name="T10" fmla="*/ 137 w 243"/>
                                    <a:gd name="T11" fmla="*/ 41 h 242"/>
                                    <a:gd name="T12" fmla="*/ 112 w 243"/>
                                    <a:gd name="T13" fmla="*/ 39 h 242"/>
                                    <a:gd name="T14" fmla="*/ 213 w 243"/>
                                    <a:gd name="T15" fmla="*/ 39 h 242"/>
                                    <a:gd name="T16" fmla="*/ 216 w 243"/>
                                    <a:gd name="T17" fmla="*/ 42 h 242"/>
                                    <a:gd name="T18" fmla="*/ 228 w 243"/>
                                    <a:gd name="T19" fmla="*/ 59 h 242"/>
                                    <a:gd name="T20" fmla="*/ 237 w 243"/>
                                    <a:gd name="T21" fmla="*/ 79 h 242"/>
                                    <a:gd name="T22" fmla="*/ 243 w 243"/>
                                    <a:gd name="T23" fmla="*/ 100 h 242"/>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Lst>
                                  <a:rect l="0" t="0" r="r" b="b"/>
                                  <a:pathLst>
                                    <a:path w="243" h="242">
                                      <a:moveTo>
                                        <a:pt x="243" y="100"/>
                                      </a:moveTo>
                                      <a:lnTo>
                                        <a:pt x="198" y="92"/>
                                      </a:lnTo>
                                      <a:lnTo>
                                        <a:pt x="189" y="75"/>
                                      </a:lnTo>
                                      <a:lnTo>
                                        <a:pt x="176" y="60"/>
                                      </a:lnTo>
                                      <a:lnTo>
                                        <a:pt x="159" y="48"/>
                                      </a:lnTo>
                                      <a:lnTo>
                                        <a:pt x="137" y="41"/>
                                      </a:lnTo>
                                      <a:lnTo>
                                        <a:pt x="112" y="39"/>
                                      </a:lnTo>
                                      <a:lnTo>
                                        <a:pt x="213" y="39"/>
                                      </a:lnTo>
                                      <a:lnTo>
                                        <a:pt x="216" y="42"/>
                                      </a:lnTo>
                                      <a:lnTo>
                                        <a:pt x="228" y="59"/>
                                      </a:lnTo>
                                      <a:lnTo>
                                        <a:pt x="237" y="79"/>
                                      </a:lnTo>
                                      <a:lnTo>
                                        <a:pt x="243" y="100"/>
                                      </a:lnTo>
                                      <a:close/>
                                    </a:path>
                                  </a:pathLst>
                                </a:custGeom>
                                <a:grpFill/>
                                <a:ln>
                                  <a:noFill/>
                                </a:ln>
                                <a:extLst>
                                  <a:ext uri="{91240B29-F687-4F45-9708-019B960494DF}">
                                    <a14:hiddenLine xmlns:a14="http://schemas.microsoft.com/office/drawing/2010/main" w="9525">
                                      <a:solidFill>
                                        <a:srgbClr val="000000"/>
                                      </a:solidFill>
                                      <a:round/>
                                      <a:headEnd/>
                                      <a:tailEnd/>
                                    </a14:hiddenLine>
                                  </a:ext>
                                </a:extLst>
                              </wps:spPr>
                              <wps:bodyPr rot="0" vert="horz" wrap="square" lIns="91440" tIns="45720" rIns="91440" bIns="45720" anchor="t" anchorCtr="0" upright="1">
                                <a:noAutofit/>
                              </wps:bodyPr>
                            </wps:wsp>
                            <wps:wsp>
                              <wps:cNvPr id="3551" name="Freeform 12"/>
                              <wps:cNvSpPr>
                                <a:spLocks/>
                              </wps:cNvSpPr>
                              <wps:spPr bwMode="auto">
                                <a:xfrm>
                                  <a:off x="0" y="0"/>
                                  <a:ext cx="243" cy="242"/>
                                </a:xfrm>
                                <a:custGeom>
                                  <a:avLst/>
                                  <a:gdLst>
                                    <a:gd name="T0" fmla="*/ 134 w 243"/>
                                    <a:gd name="T1" fmla="*/ 181 h 242"/>
                                    <a:gd name="T2" fmla="*/ 122 w 243"/>
                                    <a:gd name="T3" fmla="*/ 181 h 242"/>
                                    <a:gd name="T4" fmla="*/ 103 w 243"/>
                                    <a:gd name="T5" fmla="*/ 178 h 242"/>
                                    <a:gd name="T6" fmla="*/ 86 w 243"/>
                                    <a:gd name="T7" fmla="*/ 168 h 242"/>
                                    <a:gd name="T8" fmla="*/ 73 w 243"/>
                                    <a:gd name="T9" fmla="*/ 153 h 242"/>
                                    <a:gd name="T10" fmla="*/ 65 w 243"/>
                                    <a:gd name="T11" fmla="*/ 131 h 242"/>
                                    <a:gd name="T12" fmla="*/ 63 w 243"/>
                                    <a:gd name="T13" fmla="*/ 104 h 242"/>
                                    <a:gd name="T14" fmla="*/ 72 w 243"/>
                                    <a:gd name="T15" fmla="*/ 86 h 242"/>
                                    <a:gd name="T16" fmla="*/ 87 w 243"/>
                                    <a:gd name="T17" fmla="*/ 72 h 242"/>
                                    <a:gd name="T18" fmla="*/ 108 w 243"/>
                                    <a:gd name="T19" fmla="*/ 63 h 242"/>
                                    <a:gd name="T20" fmla="*/ 134 w 243"/>
                                    <a:gd name="T21" fmla="*/ 60 h 242"/>
                                    <a:gd name="T22" fmla="*/ 154 w 243"/>
                                    <a:gd name="T23" fmla="*/ 68 h 242"/>
                                    <a:gd name="T24" fmla="*/ 170 w 243"/>
                                    <a:gd name="T25" fmla="*/ 82 h 242"/>
                                    <a:gd name="T26" fmla="*/ 180 w 243"/>
                                    <a:gd name="T27" fmla="*/ 100 h 242"/>
                                    <a:gd name="T28" fmla="*/ 111 w 243"/>
                                    <a:gd name="T29" fmla="*/ 100 h 242"/>
                                    <a:gd name="T30" fmla="*/ 102 w 243"/>
                                    <a:gd name="T31" fmla="*/ 109 h 242"/>
                                    <a:gd name="T32" fmla="*/ 102 w 243"/>
                                    <a:gd name="T33" fmla="*/ 131 h 242"/>
                                    <a:gd name="T34" fmla="*/ 111 w 243"/>
                                    <a:gd name="T35" fmla="*/ 140 h 242"/>
                                    <a:gd name="T36" fmla="*/ 123 w 243"/>
                                    <a:gd name="T37" fmla="*/ 140 h 242"/>
                                    <a:gd name="T38" fmla="*/ 134 w 243"/>
                                    <a:gd name="T39" fmla="*/ 141 h 242"/>
                                    <a:gd name="T40" fmla="*/ 143 w 243"/>
                                    <a:gd name="T41" fmla="*/ 149 h 242"/>
                                    <a:gd name="T42" fmla="*/ 143 w 243"/>
                                    <a:gd name="T43" fmla="*/ 172 h 242"/>
                                    <a:gd name="T44" fmla="*/ 134 w 243"/>
                                    <a:gd name="T45" fmla="*/ 181 h 242"/>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 ang="0">
                                      <a:pos x="T30" y="T31"/>
                                    </a:cxn>
                                    <a:cxn ang="0">
                                      <a:pos x="T32" y="T33"/>
                                    </a:cxn>
                                    <a:cxn ang="0">
                                      <a:pos x="T34" y="T35"/>
                                    </a:cxn>
                                    <a:cxn ang="0">
                                      <a:pos x="T36" y="T37"/>
                                    </a:cxn>
                                    <a:cxn ang="0">
                                      <a:pos x="T38" y="T39"/>
                                    </a:cxn>
                                    <a:cxn ang="0">
                                      <a:pos x="T40" y="T41"/>
                                    </a:cxn>
                                    <a:cxn ang="0">
                                      <a:pos x="T42" y="T43"/>
                                    </a:cxn>
                                    <a:cxn ang="0">
                                      <a:pos x="T44" y="T45"/>
                                    </a:cxn>
                                  </a:cxnLst>
                                  <a:rect l="0" t="0" r="r" b="b"/>
                                  <a:pathLst>
                                    <a:path w="243" h="242">
                                      <a:moveTo>
                                        <a:pt x="134" y="181"/>
                                      </a:moveTo>
                                      <a:lnTo>
                                        <a:pt x="122" y="181"/>
                                      </a:lnTo>
                                      <a:lnTo>
                                        <a:pt x="103" y="178"/>
                                      </a:lnTo>
                                      <a:lnTo>
                                        <a:pt x="86" y="168"/>
                                      </a:lnTo>
                                      <a:lnTo>
                                        <a:pt x="73" y="153"/>
                                      </a:lnTo>
                                      <a:lnTo>
                                        <a:pt x="65" y="131"/>
                                      </a:lnTo>
                                      <a:lnTo>
                                        <a:pt x="63" y="104"/>
                                      </a:lnTo>
                                      <a:lnTo>
                                        <a:pt x="72" y="86"/>
                                      </a:lnTo>
                                      <a:lnTo>
                                        <a:pt x="87" y="72"/>
                                      </a:lnTo>
                                      <a:lnTo>
                                        <a:pt x="108" y="63"/>
                                      </a:lnTo>
                                      <a:lnTo>
                                        <a:pt x="134" y="60"/>
                                      </a:lnTo>
                                      <a:lnTo>
                                        <a:pt x="154" y="68"/>
                                      </a:lnTo>
                                      <a:lnTo>
                                        <a:pt x="170" y="82"/>
                                      </a:lnTo>
                                      <a:lnTo>
                                        <a:pt x="180" y="100"/>
                                      </a:lnTo>
                                      <a:lnTo>
                                        <a:pt x="111" y="100"/>
                                      </a:lnTo>
                                      <a:lnTo>
                                        <a:pt x="102" y="109"/>
                                      </a:lnTo>
                                      <a:lnTo>
                                        <a:pt x="102" y="131"/>
                                      </a:lnTo>
                                      <a:lnTo>
                                        <a:pt x="111" y="140"/>
                                      </a:lnTo>
                                      <a:lnTo>
                                        <a:pt x="123" y="140"/>
                                      </a:lnTo>
                                      <a:lnTo>
                                        <a:pt x="134" y="141"/>
                                      </a:lnTo>
                                      <a:lnTo>
                                        <a:pt x="143" y="149"/>
                                      </a:lnTo>
                                      <a:lnTo>
                                        <a:pt x="143" y="172"/>
                                      </a:lnTo>
                                      <a:lnTo>
                                        <a:pt x="134" y="181"/>
                                      </a:lnTo>
                                      <a:close/>
                                    </a:path>
                                  </a:pathLst>
                                </a:custGeom>
                                <a:grpFill/>
                                <a:ln>
                                  <a:noFill/>
                                </a:ln>
                                <a:extLst>
                                  <a:ext uri="{91240B29-F687-4F45-9708-019B960494DF}">
                                    <a14:hiddenLine xmlns:a14="http://schemas.microsoft.com/office/drawing/2010/main" w="9525">
                                      <a:solidFill>
                                        <a:srgbClr val="000000"/>
                                      </a:solidFill>
                                      <a:round/>
                                      <a:headEnd/>
                                      <a:tailEnd/>
                                    </a14:hiddenLine>
                                  </a:ext>
                                </a:extLst>
                              </wps:spPr>
                              <wps:bodyPr rot="0" vert="horz" wrap="square" lIns="91440" tIns="45720" rIns="91440" bIns="45720" anchor="t" anchorCtr="0" upright="1">
                                <a:noAutofit/>
                              </wps:bodyPr>
                            </wps:wsp>
                            <wps:wsp>
                              <wps:cNvPr id="3552" name="Freeform 13"/>
                              <wps:cNvSpPr>
                                <a:spLocks/>
                              </wps:cNvSpPr>
                              <wps:spPr bwMode="auto">
                                <a:xfrm>
                                  <a:off x="0" y="0"/>
                                  <a:ext cx="243" cy="242"/>
                                </a:xfrm>
                                <a:custGeom>
                                  <a:avLst/>
                                  <a:gdLst>
                                    <a:gd name="T0" fmla="*/ 195 w 243"/>
                                    <a:gd name="T1" fmla="*/ 181 h 242"/>
                                    <a:gd name="T2" fmla="*/ 172 w 243"/>
                                    <a:gd name="T3" fmla="*/ 181 h 242"/>
                                    <a:gd name="T4" fmla="*/ 163 w 243"/>
                                    <a:gd name="T5" fmla="*/ 172 h 242"/>
                                    <a:gd name="T6" fmla="*/ 163 w 243"/>
                                    <a:gd name="T7" fmla="*/ 149 h 242"/>
                                    <a:gd name="T8" fmla="*/ 172 w 243"/>
                                    <a:gd name="T9" fmla="*/ 140 h 242"/>
                                    <a:gd name="T10" fmla="*/ 195 w 243"/>
                                    <a:gd name="T11" fmla="*/ 140 h 242"/>
                                    <a:gd name="T12" fmla="*/ 204 w 243"/>
                                    <a:gd name="T13" fmla="*/ 149 h 242"/>
                                    <a:gd name="T14" fmla="*/ 204 w 243"/>
                                    <a:gd name="T15" fmla="*/ 172 h 242"/>
                                    <a:gd name="T16" fmla="*/ 195 w 243"/>
                                    <a:gd name="T17" fmla="*/ 181 h 242"/>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Lst>
                                  <a:rect l="0" t="0" r="r" b="b"/>
                                  <a:pathLst>
                                    <a:path w="243" h="242">
                                      <a:moveTo>
                                        <a:pt x="195" y="181"/>
                                      </a:moveTo>
                                      <a:lnTo>
                                        <a:pt x="172" y="181"/>
                                      </a:lnTo>
                                      <a:lnTo>
                                        <a:pt x="163" y="172"/>
                                      </a:lnTo>
                                      <a:lnTo>
                                        <a:pt x="163" y="149"/>
                                      </a:lnTo>
                                      <a:lnTo>
                                        <a:pt x="172" y="140"/>
                                      </a:lnTo>
                                      <a:lnTo>
                                        <a:pt x="195" y="140"/>
                                      </a:lnTo>
                                      <a:lnTo>
                                        <a:pt x="204" y="149"/>
                                      </a:lnTo>
                                      <a:lnTo>
                                        <a:pt x="204" y="172"/>
                                      </a:lnTo>
                                      <a:lnTo>
                                        <a:pt x="195" y="181"/>
                                      </a:lnTo>
                                      <a:close/>
                                    </a:path>
                                  </a:pathLst>
                                </a:custGeom>
                                <a:grpFill/>
                                <a:ln>
                                  <a:noFill/>
                                </a:ln>
                                <a:extLst>
                                  <a:ext uri="{91240B29-F687-4F45-9708-019B960494DF}">
                                    <a14:hiddenLine xmlns:a14="http://schemas.microsoft.com/office/drawing/2010/main" w="9525">
                                      <a:solidFill>
                                        <a:srgbClr val="000000"/>
                                      </a:solidFill>
                                      <a:round/>
                                      <a:headEnd/>
                                      <a:tailEnd/>
                                    </a14:hiddenLine>
                                  </a:ext>
                                </a:extLst>
                              </wps:spPr>
                              <wps:bodyPr rot="0" vert="horz" wrap="square" lIns="91440" tIns="45720" rIns="91440" bIns="45720" anchor="t" anchorCtr="0" upright="1">
                                <a:noAutofit/>
                              </wps:bodyPr>
                            </wps:wsp>
                            <wps:wsp>
                              <wps:cNvPr id="3553" name="Freeform 14"/>
                              <wps:cNvSpPr>
                                <a:spLocks/>
                              </wps:cNvSpPr>
                              <wps:spPr bwMode="auto">
                                <a:xfrm>
                                  <a:off x="0" y="0"/>
                                  <a:ext cx="243" cy="242"/>
                                </a:xfrm>
                                <a:custGeom>
                                  <a:avLst/>
                                  <a:gdLst>
                                    <a:gd name="T0" fmla="*/ 195 w 243"/>
                                    <a:gd name="T1" fmla="*/ 242 h 242"/>
                                    <a:gd name="T2" fmla="*/ 172 w 243"/>
                                    <a:gd name="T3" fmla="*/ 242 h 242"/>
                                    <a:gd name="T4" fmla="*/ 163 w 243"/>
                                    <a:gd name="T5" fmla="*/ 232 h 242"/>
                                    <a:gd name="T6" fmla="*/ 163 w 243"/>
                                    <a:gd name="T7" fmla="*/ 210 h 242"/>
                                    <a:gd name="T8" fmla="*/ 172 w 243"/>
                                    <a:gd name="T9" fmla="*/ 201 h 242"/>
                                    <a:gd name="T10" fmla="*/ 195 w 243"/>
                                    <a:gd name="T11" fmla="*/ 201 h 242"/>
                                    <a:gd name="T12" fmla="*/ 204 w 243"/>
                                    <a:gd name="T13" fmla="*/ 210 h 242"/>
                                    <a:gd name="T14" fmla="*/ 204 w 243"/>
                                    <a:gd name="T15" fmla="*/ 232 h 242"/>
                                    <a:gd name="T16" fmla="*/ 195 w 243"/>
                                    <a:gd name="T17" fmla="*/ 242 h 242"/>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Lst>
                                  <a:rect l="0" t="0" r="r" b="b"/>
                                  <a:pathLst>
                                    <a:path w="243" h="242">
                                      <a:moveTo>
                                        <a:pt x="195" y="242"/>
                                      </a:moveTo>
                                      <a:lnTo>
                                        <a:pt x="172" y="242"/>
                                      </a:lnTo>
                                      <a:lnTo>
                                        <a:pt x="163" y="232"/>
                                      </a:lnTo>
                                      <a:lnTo>
                                        <a:pt x="163" y="210"/>
                                      </a:lnTo>
                                      <a:lnTo>
                                        <a:pt x="172" y="201"/>
                                      </a:lnTo>
                                      <a:lnTo>
                                        <a:pt x="195" y="201"/>
                                      </a:lnTo>
                                      <a:lnTo>
                                        <a:pt x="204" y="210"/>
                                      </a:lnTo>
                                      <a:lnTo>
                                        <a:pt x="204" y="232"/>
                                      </a:lnTo>
                                      <a:lnTo>
                                        <a:pt x="195" y="242"/>
                                      </a:lnTo>
                                      <a:close/>
                                    </a:path>
                                  </a:pathLst>
                                </a:custGeom>
                                <a:grpFill/>
                                <a:ln>
                                  <a:noFill/>
                                </a:ln>
                                <a:extLst>
                                  <a:ext uri="{91240B29-F687-4F45-9708-019B960494DF}">
                                    <a14:hiddenLine xmlns:a14="http://schemas.microsoft.com/office/drawing/2010/main" w="9525">
                                      <a:solidFill>
                                        <a:srgbClr val="000000"/>
                                      </a:solidFill>
                                      <a:round/>
                                      <a:headEnd/>
                                      <a:tailEnd/>
                                    </a14:hiddenLine>
                                  </a:ext>
                                </a:extLst>
                              </wps:spPr>
                              <wps:bodyPr rot="0" vert="horz" wrap="square" lIns="91440" tIns="45720" rIns="91440" bIns="45720" anchor="t" anchorCtr="0" upright="1">
                                <a:noAutofit/>
                              </wps:bodyPr>
                            </wps:wsp>
                          </wpg:wgp>
                        </a:graphicData>
                      </a:graphic>
                    </wp:inline>
                  </w:drawing>
                </mc:Choice>
                <mc:Fallback>
                  <w:pict>
                    <v:group w14:anchorId="460D3E4E" id="Group 3548" o:spid="_x0000_s1026" style="width:11.1pt;height:10.5pt;mso-position-horizontal-relative:char;mso-position-vertical-relative:line" coordsize="243,242"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">
                      <o:lock v:ext="edit" aspectratio="t"/>
                      <v:shape id="Freeform 10" o:spid="_x0000_s1027" style="position:absolute;width:243;height:242;visibility:visible;mso-wrap-style:square;v-text-anchor:top" coordsize="243,242"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" path="m133,242r-12,l99,240,78,234,59,225,42,212,28,197,16,178,7,158,1,135,,110,3,90,10,71,20,53,34,38,50,24,69,13,91,6,116,1,142,r22,5l183,14r18,12l213,39r-101,l93,44,76,54,61,69,51,87r-7,23l42,137r8,21l62,175r17,14l100,198r22,3l134,201r9,9l142,221r,12l133,242xe" filled="f" stroked="f">
                        <v:path arrowok="t" o:connecttype="custom" o:connectlocs="133,242;121,242;99,240;78,234;59,225;42,212;28,197;16,178;7,158;1,135;0,110;3,90;10,71;20,53;34,38;50,24;69,13;91,6;116,1;142,0;164,5;183,14;201,26;213,39;112,39;93,44;76,54;61,69;51,87;44,110;42,137;50,158;62,175;79,189;100,198;122,201;134,201;143,210;142,221;142,233;133,242" o:connectangles="0,0,0,0,0,0,0,0,0,0,0,0,0,0,0,0,0,0,0,0,0,0,0,0,0,0,0,0,0,0,0,0,0,0,0,0,0,0,0,0,0"/>
                      </v:shape>
                      <v:shape id="Freeform 11" o:spid="_x0000_s1028" style="position:absolute;width:243;height:242;visibility:visible;mso-wrap-style:square;v-text-anchor:top" coordsize="243,242"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" path="m243,100l198,92,189,75,176,60,159,48,137,41,112,39r101,l216,42r12,17l237,79r6,21xe" filled="f" stroked="f">
                        <v:path arrowok="t" o:connecttype="custom" o:connectlocs="243,100;198,92;189,75;176,60;159,48;137,41;112,39;213,39;216,42;228,59;237,79;243,100" o:connectangles="0,0,0,0,0,0,0,0,0,0,0,0"/>
                      </v:shape>
                      <v:shape id="Freeform 12" o:spid="_x0000_s1029" style="position:absolute;width:243;height:242;visibility:visible;mso-wrap-style:square;v-text-anchor:top" coordsize="243,242"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" path="m134,181r-12,l103,178,86,168,73,153,65,131,63,104,72,86,87,72r21,-9l134,60r20,8l170,82r10,18l111,100r-9,9l102,131r9,9l123,140r11,1l143,149r,23l134,181xe" filled="f" stroked="f">
                        <v:path arrowok="t" o:connecttype="custom" o:connectlocs="134,181;122,181;103,178;86,168;73,153;65,131;63,104;72,86;87,72;108,63;134,60;154,68;170,82;180,100;111,100;102,109;102,131;111,140;123,140;134,141;143,149;143,172;134,181" o:connectangles="0,0,0,0,0,0,0,0,0,0,0,0,0,0,0,0,0,0,0,0,0,0,0"/>
                      </v:shape>
                      <v:shape id="Freeform 13" o:spid="_x0000_s1030" style="position:absolute;width:243;height:242;visibility:visible;mso-wrap-style:square;v-text-anchor:top" coordsize="243,242"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" path="m195,181r-23,l163,172r,-23l172,140r23,l204,149r,23l195,181xe" filled="f" stroked="f">
                        <v:path arrowok="t" o:connecttype="custom" o:connectlocs="195,181;172,181;163,172;163,149;172,140;195,140;204,149;204,172;195,181" o:connectangles="0,0,0,0,0,0,0,0,0"/>
                      </v:shape>
                      <v:shape id="Freeform 14" o:spid="_x0000_s1031" style="position:absolute;width:243;height:242;visibility:visible;mso-wrap-style:square;v-text-anchor:top" coordsize="243,242"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" path="m195,242r-23,l163,232r,-22l172,201r23,l204,210r,22l195,242xe" filled="f" stroked="f">
                        <v:path arrowok="t" o:connecttype="custom" o:connectlocs="195,242;172,242;163,232;163,210;172,201;195,201;204,210;204,232;195,242" o:connectangles="0,0,0,0,0,0,0,0,0"/>
                      </v:shape>
                      <w10:anchorlock/>
                    </v:group>
                  </w:pict>
                </mc:Fallback>
              </mc:AlternateContent>
            </w:r>
            <w:r w:rsidR="00273B17" w:rsidRPr="009B5FD0">
              <w:rPr>
                <w:noProof/>
              </w:rPr>
              <w:t xml:space="preserve"> </w:t>
            </w:r>
            <w:r w:rsidRPr="009B5FD0">
              <w:rPr>
                <w:rFonts w:cs="Arial"/>
                <w:noProof/>
                <w:lang w:eastAsia="zh-TW"/>
              </w:rPr>
              <mc:AlternateContent>
                <mc:Choice Requires="wpg">
                  <w:drawing>
                    <wp:inline distT="0" distB="0" distL="0" distR="0" wp14:anchorId="2FF86558" wp14:editId="6754B6FC">
                      <wp:extent cx="174744" cy="153465"/>
                      <wp:effectExtent l="0" t="0" r="3175" b="0"/>
                      <wp:docPr id="3554" name="Group 3554"/>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bwMode="auto">
                              <a:xfrm>
                                <a:off x="0" y="0"/>
                                <a:ext cx="174744" cy="153465"/>
                                <a:chOff x="0" y="0"/>
                                <a:chExt cx="254" cy="228"/>
                              </a:xfrm>
                              <a:solidFill>
                                <a:srgbClr val="DB3F30"/>
                              </a:solidFill>
                            </wpg:grpSpPr>
                            <wps:wsp>
                              <wps:cNvPr id="3555" name="Freeform 53"/>
                              <wps:cNvSpPr>
                                <a:spLocks/>
                              </wps:cNvSpPr>
                              <wps:spPr bwMode="auto">
                                <a:xfrm>
                                  <a:off x="0" y="0"/>
                                  <a:ext cx="254" cy="228"/>
                                </a:xfrm>
                                <a:custGeom>
                                  <a:avLst/>
                                  <a:gdLst>
                                    <a:gd name="T0" fmla="*/ 152 w 254"/>
                                    <a:gd name="T1" fmla="*/ 105 h 228"/>
                                    <a:gd name="T2" fmla="*/ 126 w 254"/>
                                    <a:gd name="T3" fmla="*/ 105 h 228"/>
                                    <a:gd name="T4" fmla="*/ 129 w 254"/>
                                    <a:gd name="T5" fmla="*/ 104 h 228"/>
                                    <a:gd name="T6" fmla="*/ 135 w 254"/>
                                    <a:gd name="T7" fmla="*/ 98 h 228"/>
                                    <a:gd name="T8" fmla="*/ 142 w 254"/>
                                    <a:gd name="T9" fmla="*/ 69 h 228"/>
                                    <a:gd name="T10" fmla="*/ 144 w 254"/>
                                    <a:gd name="T11" fmla="*/ 62 h 228"/>
                                    <a:gd name="T12" fmla="*/ 145 w 254"/>
                                    <a:gd name="T13" fmla="*/ 57 h 228"/>
                                    <a:gd name="T14" fmla="*/ 148 w 254"/>
                                    <a:gd name="T15" fmla="*/ 51 h 228"/>
                                    <a:gd name="T16" fmla="*/ 154 w 254"/>
                                    <a:gd name="T17" fmla="*/ 32 h 228"/>
                                    <a:gd name="T18" fmla="*/ 158 w 254"/>
                                    <a:gd name="T19" fmla="*/ 13 h 228"/>
                                    <a:gd name="T20" fmla="*/ 176 w 254"/>
                                    <a:gd name="T21" fmla="*/ 0 h 228"/>
                                    <a:gd name="T22" fmla="*/ 179 w 254"/>
                                    <a:gd name="T23" fmla="*/ 6 h 228"/>
                                    <a:gd name="T24" fmla="*/ 180 w 254"/>
                                    <a:gd name="T25" fmla="*/ 12 h 228"/>
                                    <a:gd name="T26" fmla="*/ 181 w 254"/>
                                    <a:gd name="T27" fmla="*/ 17 h 228"/>
                                    <a:gd name="T28" fmla="*/ 172 w 254"/>
                                    <a:gd name="T29" fmla="*/ 37 h 228"/>
                                    <a:gd name="T30" fmla="*/ 170 w 254"/>
                                    <a:gd name="T31" fmla="*/ 42 h 228"/>
                                    <a:gd name="T32" fmla="*/ 166 w 254"/>
                                    <a:gd name="T33" fmla="*/ 60 h 228"/>
                                    <a:gd name="T34" fmla="*/ 159 w 254"/>
                                    <a:gd name="T35" fmla="*/ 82 h 228"/>
                                    <a:gd name="T36" fmla="*/ 155 w 254"/>
                                    <a:gd name="T37" fmla="*/ 93 h 228"/>
                                    <a:gd name="T38" fmla="*/ 152 w 254"/>
                                    <a:gd name="T39" fmla="*/ 105 h 228"/>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 ang="0">
                                      <a:pos x="T30" y="T31"/>
                                    </a:cxn>
                                    <a:cxn ang="0">
                                      <a:pos x="T32" y="T33"/>
                                    </a:cxn>
                                    <a:cxn ang="0">
                                      <a:pos x="T34" y="T35"/>
                                    </a:cxn>
                                    <a:cxn ang="0">
                                      <a:pos x="T36" y="T37"/>
                                    </a:cxn>
                                    <a:cxn ang="0">
                                      <a:pos x="T38" y="T39"/>
                                    </a:cxn>
                                  </a:cxnLst>
                                  <a:rect l="0" t="0" r="r" b="b"/>
                                  <a:pathLst>
                                    <a:path w="254" h="228">
                                      <a:moveTo>
                                        <a:pt x="152" y="105"/>
                                      </a:moveTo>
                                      <a:lnTo>
                                        <a:pt x="126" y="105"/>
                                      </a:lnTo>
                                      <a:lnTo>
                                        <a:pt x="129" y="104"/>
                                      </a:lnTo>
                                      <a:lnTo>
                                        <a:pt x="135" y="98"/>
                                      </a:lnTo>
                                      <a:lnTo>
                                        <a:pt x="142" y="69"/>
                                      </a:lnTo>
                                      <a:lnTo>
                                        <a:pt x="144" y="62"/>
                                      </a:lnTo>
                                      <a:lnTo>
                                        <a:pt x="145" y="57"/>
                                      </a:lnTo>
                                      <a:lnTo>
                                        <a:pt x="148" y="51"/>
                                      </a:lnTo>
                                      <a:lnTo>
                                        <a:pt x="154" y="32"/>
                                      </a:lnTo>
                                      <a:lnTo>
                                        <a:pt x="158" y="13"/>
                                      </a:lnTo>
                                      <a:lnTo>
                                        <a:pt x="176" y="0"/>
                                      </a:lnTo>
                                      <a:lnTo>
                                        <a:pt x="179" y="6"/>
                                      </a:lnTo>
                                      <a:lnTo>
                                        <a:pt x="180" y="12"/>
                                      </a:lnTo>
                                      <a:lnTo>
                                        <a:pt x="181" y="17"/>
                                      </a:lnTo>
                                      <a:lnTo>
                                        <a:pt x="172" y="37"/>
                                      </a:lnTo>
                                      <a:lnTo>
                                        <a:pt x="170" y="42"/>
                                      </a:lnTo>
                                      <a:lnTo>
                                        <a:pt x="166" y="60"/>
                                      </a:lnTo>
                                      <a:lnTo>
                                        <a:pt x="159" y="82"/>
                                      </a:lnTo>
                                      <a:lnTo>
                                        <a:pt x="155" y="93"/>
                                      </a:lnTo>
                                      <a:lnTo>
                                        <a:pt x="152" y="105"/>
                                      </a:lnTo>
                                      <a:close/>
                                    </a:path>
                                  </a:pathLst>
                                </a:custGeom>
                                <a:grpFill/>
                                <a:ln>
                                  <a:noFill/>
                                </a:ln>
                                <a:extLst>
                                  <a:ext uri="{91240B29-F687-4F45-9708-019B960494DF}">
                                    <a14:hiddenLine xmlns:a14="http://schemas.microsoft.com/office/drawing/2010/main" w="9525">
                                      <a:solidFill>
                                        <a:srgbClr val="000000"/>
                                      </a:solidFill>
                                      <a:round/>
                                      <a:headEnd/>
                                      <a:tailEnd/>
                                    </a14:hiddenLine>
                                  </a:ext>
                                </a:extLst>
                              </wps:spPr>
                              <wps:bodyPr rot="0" vert="horz" wrap="square" lIns="91440" tIns="45720" rIns="91440" bIns="45720" anchor="t" anchorCtr="0" upright="1">
                                <a:noAutofit/>
                              </wps:bodyPr>
                            </wps:wsp>
                            <wps:wsp>
                              <wps:cNvPr id="3556" name="Freeform 54"/>
                              <wps:cNvSpPr>
                                <a:spLocks/>
                              </wps:cNvSpPr>
                              <wps:spPr bwMode="auto">
                                <a:xfrm>
                                  <a:off x="0" y="0"/>
                                  <a:ext cx="254" cy="228"/>
                                </a:xfrm>
                                <a:custGeom>
                                  <a:avLst/>
                                  <a:gdLst>
                                    <a:gd name="T0" fmla="*/ 114 w 254"/>
                                    <a:gd name="T1" fmla="*/ 145 h 228"/>
                                    <a:gd name="T2" fmla="*/ 92 w 254"/>
                                    <a:gd name="T3" fmla="*/ 145 h 228"/>
                                    <a:gd name="T4" fmla="*/ 95 w 254"/>
                                    <a:gd name="T5" fmla="*/ 140 h 228"/>
                                    <a:gd name="T6" fmla="*/ 95 w 254"/>
                                    <a:gd name="T7" fmla="*/ 126 h 228"/>
                                    <a:gd name="T8" fmla="*/ 96 w 254"/>
                                    <a:gd name="T9" fmla="*/ 108 h 228"/>
                                    <a:gd name="T10" fmla="*/ 104 w 254"/>
                                    <a:gd name="T11" fmla="*/ 101 h 228"/>
                                    <a:gd name="T12" fmla="*/ 103 w 254"/>
                                    <a:gd name="T13" fmla="*/ 96 h 228"/>
                                    <a:gd name="T14" fmla="*/ 102 w 254"/>
                                    <a:gd name="T15" fmla="*/ 92 h 228"/>
                                    <a:gd name="T16" fmla="*/ 105 w 254"/>
                                    <a:gd name="T17" fmla="*/ 77 h 228"/>
                                    <a:gd name="T18" fmla="*/ 105 w 254"/>
                                    <a:gd name="T19" fmla="*/ 66 h 228"/>
                                    <a:gd name="T20" fmla="*/ 107 w 254"/>
                                    <a:gd name="T21" fmla="*/ 25 h 228"/>
                                    <a:gd name="T22" fmla="*/ 109 w 254"/>
                                    <a:gd name="T23" fmla="*/ 13 h 228"/>
                                    <a:gd name="T24" fmla="*/ 114 w 254"/>
                                    <a:gd name="T25" fmla="*/ 10 h 228"/>
                                    <a:gd name="T26" fmla="*/ 118 w 254"/>
                                    <a:gd name="T27" fmla="*/ 9 h 228"/>
                                    <a:gd name="T28" fmla="*/ 129 w 254"/>
                                    <a:gd name="T29" fmla="*/ 6 h 228"/>
                                    <a:gd name="T30" fmla="*/ 129 w 254"/>
                                    <a:gd name="T31" fmla="*/ 17 h 228"/>
                                    <a:gd name="T32" fmla="*/ 129 w 254"/>
                                    <a:gd name="T33" fmla="*/ 28 h 228"/>
                                    <a:gd name="T34" fmla="*/ 127 w 254"/>
                                    <a:gd name="T35" fmla="*/ 47 h 228"/>
                                    <a:gd name="T36" fmla="*/ 125 w 254"/>
                                    <a:gd name="T37" fmla="*/ 69 h 228"/>
                                    <a:gd name="T38" fmla="*/ 125 w 254"/>
                                    <a:gd name="T39" fmla="*/ 77 h 228"/>
                                    <a:gd name="T40" fmla="*/ 121 w 254"/>
                                    <a:gd name="T41" fmla="*/ 94 h 228"/>
                                    <a:gd name="T42" fmla="*/ 123 w 254"/>
                                    <a:gd name="T43" fmla="*/ 99 h 228"/>
                                    <a:gd name="T44" fmla="*/ 126 w 254"/>
                                    <a:gd name="T45" fmla="*/ 105 h 228"/>
                                    <a:gd name="T46" fmla="*/ 152 w 254"/>
                                    <a:gd name="T47" fmla="*/ 105 h 228"/>
                                    <a:gd name="T48" fmla="*/ 152 w 254"/>
                                    <a:gd name="T49" fmla="*/ 105 h 228"/>
                                    <a:gd name="T50" fmla="*/ 153 w 254"/>
                                    <a:gd name="T51" fmla="*/ 108 h 228"/>
                                    <a:gd name="T52" fmla="*/ 154 w 254"/>
                                    <a:gd name="T53" fmla="*/ 111 h 228"/>
                                    <a:gd name="T54" fmla="*/ 126 w 254"/>
                                    <a:gd name="T55" fmla="*/ 111 h 228"/>
                                    <a:gd name="T56" fmla="*/ 125 w 254"/>
                                    <a:gd name="T57" fmla="*/ 112 h 228"/>
                                    <a:gd name="T58" fmla="*/ 114 w 254"/>
                                    <a:gd name="T59" fmla="*/ 145 h 228"/>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 ang="0">
                                      <a:pos x="T30" y="T31"/>
                                    </a:cxn>
                                    <a:cxn ang="0">
                                      <a:pos x="T32" y="T33"/>
                                    </a:cxn>
                                    <a:cxn ang="0">
                                      <a:pos x="T34" y="T35"/>
                                    </a:cxn>
                                    <a:cxn ang="0">
                                      <a:pos x="T36" y="T37"/>
                                    </a:cxn>
                                    <a:cxn ang="0">
                                      <a:pos x="T38" y="T39"/>
                                    </a:cxn>
                                    <a:cxn ang="0">
                                      <a:pos x="T40" y="T41"/>
                                    </a:cxn>
                                    <a:cxn ang="0">
                                      <a:pos x="T42" y="T43"/>
                                    </a:cxn>
                                    <a:cxn ang="0">
                                      <a:pos x="T44" y="T45"/>
                                    </a:cxn>
                                    <a:cxn ang="0">
                                      <a:pos x="T46" y="T47"/>
                                    </a:cxn>
                                    <a:cxn ang="0">
                                      <a:pos x="T48" y="T49"/>
                                    </a:cxn>
                                    <a:cxn ang="0">
                                      <a:pos x="T50" y="T51"/>
                                    </a:cxn>
                                    <a:cxn ang="0">
                                      <a:pos x="T52" y="T53"/>
                                    </a:cxn>
                                    <a:cxn ang="0">
                                      <a:pos x="T54" y="T55"/>
                                    </a:cxn>
                                    <a:cxn ang="0">
                                      <a:pos x="T56" y="T57"/>
                                    </a:cxn>
                                    <a:cxn ang="0">
                                      <a:pos x="T58" y="T59"/>
                                    </a:cxn>
                                  </a:cxnLst>
                                  <a:rect l="0" t="0" r="r" b="b"/>
                                  <a:pathLst>
                                    <a:path w="254" h="228">
                                      <a:moveTo>
                                        <a:pt x="114" y="145"/>
                                      </a:moveTo>
                                      <a:lnTo>
                                        <a:pt x="92" y="145"/>
                                      </a:lnTo>
                                      <a:lnTo>
                                        <a:pt x="95" y="140"/>
                                      </a:lnTo>
                                      <a:lnTo>
                                        <a:pt x="95" y="126"/>
                                      </a:lnTo>
                                      <a:lnTo>
                                        <a:pt x="96" y="108"/>
                                      </a:lnTo>
                                      <a:lnTo>
                                        <a:pt x="104" y="101"/>
                                      </a:lnTo>
                                      <a:lnTo>
                                        <a:pt x="103" y="96"/>
                                      </a:lnTo>
                                      <a:lnTo>
                                        <a:pt x="102" y="92"/>
                                      </a:lnTo>
                                      <a:lnTo>
                                        <a:pt x="105" y="77"/>
                                      </a:lnTo>
                                      <a:lnTo>
                                        <a:pt x="105" y="66"/>
                                      </a:lnTo>
                                      <a:lnTo>
                                        <a:pt x="107" y="25"/>
                                      </a:lnTo>
                                      <a:lnTo>
                                        <a:pt x="109" y="13"/>
                                      </a:lnTo>
                                      <a:lnTo>
                                        <a:pt x="114" y="10"/>
                                      </a:lnTo>
                                      <a:lnTo>
                                        <a:pt x="118" y="9"/>
                                      </a:lnTo>
                                      <a:lnTo>
                                        <a:pt x="129" y="6"/>
                                      </a:lnTo>
                                      <a:lnTo>
                                        <a:pt x="129" y="17"/>
                                      </a:lnTo>
                                      <a:lnTo>
                                        <a:pt x="129" y="28"/>
                                      </a:lnTo>
                                      <a:lnTo>
                                        <a:pt x="127" y="47"/>
                                      </a:lnTo>
                                      <a:lnTo>
                                        <a:pt x="125" y="69"/>
                                      </a:lnTo>
                                      <a:lnTo>
                                        <a:pt x="125" y="77"/>
                                      </a:lnTo>
                                      <a:lnTo>
                                        <a:pt x="121" y="94"/>
                                      </a:lnTo>
                                      <a:lnTo>
                                        <a:pt x="123" y="99"/>
                                      </a:lnTo>
                                      <a:lnTo>
                                        <a:pt x="126" y="105"/>
                                      </a:lnTo>
                                      <a:lnTo>
                                        <a:pt x="152" y="105"/>
                                      </a:lnTo>
                                      <a:lnTo>
                                        <a:pt x="152" y="105"/>
                                      </a:lnTo>
                                      <a:lnTo>
                                        <a:pt x="153" y="108"/>
                                      </a:lnTo>
                                      <a:lnTo>
                                        <a:pt x="154" y="111"/>
                                      </a:lnTo>
                                      <a:lnTo>
                                        <a:pt x="126" y="111"/>
                                      </a:lnTo>
                                      <a:lnTo>
                                        <a:pt x="125" y="112"/>
                                      </a:lnTo>
                                      <a:lnTo>
                                        <a:pt x="114" y="145"/>
                                      </a:lnTo>
                                      <a:close/>
                                    </a:path>
                                  </a:pathLst>
                                </a:custGeom>
                                <a:grpFill/>
                                <a:ln>
                                  <a:noFill/>
                                </a:ln>
                                <a:extLst>
                                  <a:ext uri="{91240B29-F687-4F45-9708-019B960494DF}">
                                    <a14:hiddenLine xmlns:a14="http://schemas.microsoft.com/office/drawing/2010/main" w="9525">
                                      <a:solidFill>
                                        <a:srgbClr val="000000"/>
                                      </a:solidFill>
                                      <a:round/>
                                      <a:headEnd/>
                                      <a:tailEnd/>
                                    </a14:hiddenLine>
                                  </a:ext>
                                </a:extLst>
                              </wps:spPr>
                              <wps:bodyPr rot="0" vert="horz" wrap="square" lIns="91440" tIns="45720" rIns="91440" bIns="45720" anchor="t" anchorCtr="0" upright="1">
                                <a:noAutofit/>
                              </wps:bodyPr>
                            </wps:wsp>
                            <wps:wsp>
                              <wps:cNvPr id="3557" name="Freeform 55"/>
                              <wps:cNvSpPr>
                                <a:spLocks/>
                              </wps:cNvSpPr>
                              <wps:spPr bwMode="auto">
                                <a:xfrm>
                                  <a:off x="0" y="0"/>
                                  <a:ext cx="254" cy="228"/>
                                </a:xfrm>
                                <a:custGeom>
                                  <a:avLst/>
                                  <a:gdLst>
                                    <a:gd name="T0" fmla="*/ 189 w 254"/>
                                    <a:gd name="T1" fmla="*/ 111 h 228"/>
                                    <a:gd name="T2" fmla="*/ 155 w 254"/>
                                    <a:gd name="T3" fmla="*/ 111 h 228"/>
                                    <a:gd name="T4" fmla="*/ 159 w 254"/>
                                    <a:gd name="T5" fmla="*/ 111 h 228"/>
                                    <a:gd name="T6" fmla="*/ 165 w 254"/>
                                    <a:gd name="T7" fmla="*/ 111 h 228"/>
                                    <a:gd name="T8" fmla="*/ 179 w 254"/>
                                    <a:gd name="T9" fmla="*/ 94 h 228"/>
                                    <a:gd name="T10" fmla="*/ 181 w 254"/>
                                    <a:gd name="T11" fmla="*/ 90 h 228"/>
                                    <a:gd name="T12" fmla="*/ 184 w 254"/>
                                    <a:gd name="T13" fmla="*/ 85 h 228"/>
                                    <a:gd name="T14" fmla="*/ 192 w 254"/>
                                    <a:gd name="T15" fmla="*/ 69 h 228"/>
                                    <a:gd name="T16" fmla="*/ 200 w 254"/>
                                    <a:gd name="T17" fmla="*/ 53 h 228"/>
                                    <a:gd name="T18" fmla="*/ 212 w 254"/>
                                    <a:gd name="T19" fmla="*/ 38 h 228"/>
                                    <a:gd name="T20" fmla="*/ 222 w 254"/>
                                    <a:gd name="T21" fmla="*/ 43 h 228"/>
                                    <a:gd name="T22" fmla="*/ 230 w 254"/>
                                    <a:gd name="T23" fmla="*/ 47 h 228"/>
                                    <a:gd name="T24" fmla="*/ 226 w 254"/>
                                    <a:gd name="T25" fmla="*/ 58 h 228"/>
                                    <a:gd name="T26" fmla="*/ 221 w 254"/>
                                    <a:gd name="T27" fmla="*/ 66 h 228"/>
                                    <a:gd name="T28" fmla="*/ 215 w 254"/>
                                    <a:gd name="T29" fmla="*/ 73 h 228"/>
                                    <a:gd name="T30" fmla="*/ 205 w 254"/>
                                    <a:gd name="T31" fmla="*/ 87 h 228"/>
                                    <a:gd name="T32" fmla="*/ 201 w 254"/>
                                    <a:gd name="T33" fmla="*/ 92 h 228"/>
                                    <a:gd name="T34" fmla="*/ 197 w 254"/>
                                    <a:gd name="T35" fmla="*/ 99 h 228"/>
                                    <a:gd name="T36" fmla="*/ 190 w 254"/>
                                    <a:gd name="T37" fmla="*/ 109 h 228"/>
                                    <a:gd name="T38" fmla="*/ 189 w 254"/>
                                    <a:gd name="T39" fmla="*/ 111 h 228"/>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 ang="0">
                                      <a:pos x="T30" y="T31"/>
                                    </a:cxn>
                                    <a:cxn ang="0">
                                      <a:pos x="T32" y="T33"/>
                                    </a:cxn>
                                    <a:cxn ang="0">
                                      <a:pos x="T34" y="T35"/>
                                    </a:cxn>
                                    <a:cxn ang="0">
                                      <a:pos x="T36" y="T37"/>
                                    </a:cxn>
                                    <a:cxn ang="0">
                                      <a:pos x="T38" y="T39"/>
                                    </a:cxn>
                                  </a:cxnLst>
                                  <a:rect l="0" t="0" r="r" b="b"/>
                                  <a:pathLst>
                                    <a:path w="254" h="228">
                                      <a:moveTo>
                                        <a:pt x="189" y="111"/>
                                      </a:moveTo>
                                      <a:lnTo>
                                        <a:pt x="155" y="111"/>
                                      </a:lnTo>
                                      <a:lnTo>
                                        <a:pt x="159" y="111"/>
                                      </a:lnTo>
                                      <a:lnTo>
                                        <a:pt x="165" y="111"/>
                                      </a:lnTo>
                                      <a:lnTo>
                                        <a:pt x="179" y="94"/>
                                      </a:lnTo>
                                      <a:lnTo>
                                        <a:pt x="181" y="90"/>
                                      </a:lnTo>
                                      <a:lnTo>
                                        <a:pt x="184" y="85"/>
                                      </a:lnTo>
                                      <a:lnTo>
                                        <a:pt x="192" y="69"/>
                                      </a:lnTo>
                                      <a:lnTo>
                                        <a:pt x="200" y="53"/>
                                      </a:lnTo>
                                      <a:lnTo>
                                        <a:pt x="212" y="38"/>
                                      </a:lnTo>
                                      <a:lnTo>
                                        <a:pt x="222" y="43"/>
                                      </a:lnTo>
                                      <a:lnTo>
                                        <a:pt x="230" y="47"/>
                                      </a:lnTo>
                                      <a:lnTo>
                                        <a:pt x="226" y="58"/>
                                      </a:lnTo>
                                      <a:lnTo>
                                        <a:pt x="221" y="66"/>
                                      </a:lnTo>
                                      <a:lnTo>
                                        <a:pt x="215" y="73"/>
                                      </a:lnTo>
                                      <a:lnTo>
                                        <a:pt x="205" y="87"/>
                                      </a:lnTo>
                                      <a:lnTo>
                                        <a:pt x="201" y="92"/>
                                      </a:lnTo>
                                      <a:lnTo>
                                        <a:pt x="197" y="99"/>
                                      </a:lnTo>
                                      <a:lnTo>
                                        <a:pt x="190" y="109"/>
                                      </a:lnTo>
                                      <a:lnTo>
                                        <a:pt x="189" y="111"/>
                                      </a:lnTo>
                                      <a:close/>
                                    </a:path>
                                  </a:pathLst>
                                </a:custGeom>
                                <a:grpFill/>
                                <a:ln>
                                  <a:noFill/>
                                </a:ln>
                                <a:extLst>
                                  <a:ext uri="{91240B29-F687-4F45-9708-019B960494DF}">
                                    <a14:hiddenLine xmlns:a14="http://schemas.microsoft.com/office/drawing/2010/main" w="9525">
                                      <a:solidFill>
                                        <a:srgbClr val="000000"/>
                                      </a:solidFill>
                                      <a:round/>
                                      <a:headEnd/>
                                      <a:tailEnd/>
                                    </a14:hiddenLine>
                                  </a:ext>
                                </a:extLst>
                              </wps:spPr>
                              <wps:bodyPr rot="0" vert="horz" wrap="square" lIns="91440" tIns="45720" rIns="91440" bIns="45720" anchor="t" anchorCtr="0" upright="1">
                                <a:noAutofit/>
                              </wps:bodyPr>
                            </wps:wsp>
                            <wps:wsp>
                              <wps:cNvPr id="3558" name="Freeform 56"/>
                              <wps:cNvSpPr>
                                <a:spLocks/>
                              </wps:cNvSpPr>
                              <wps:spPr bwMode="auto">
                                <a:xfrm>
                                  <a:off x="0" y="0"/>
                                  <a:ext cx="254" cy="228"/>
                                </a:xfrm>
                                <a:custGeom>
                                  <a:avLst/>
                                  <a:gdLst>
                                    <a:gd name="T0" fmla="*/ 225 w 254"/>
                                    <a:gd name="T1" fmla="*/ 139 h 228"/>
                                    <a:gd name="T2" fmla="*/ 192 w 254"/>
                                    <a:gd name="T3" fmla="*/ 139 h 228"/>
                                    <a:gd name="T4" fmla="*/ 212 w 254"/>
                                    <a:gd name="T5" fmla="*/ 129 h 228"/>
                                    <a:gd name="T6" fmla="*/ 219 w 254"/>
                                    <a:gd name="T7" fmla="*/ 122 h 228"/>
                                    <a:gd name="T8" fmla="*/ 237 w 254"/>
                                    <a:gd name="T9" fmla="*/ 103 h 228"/>
                                    <a:gd name="T10" fmla="*/ 246 w 254"/>
                                    <a:gd name="T11" fmla="*/ 97 h 228"/>
                                    <a:gd name="T12" fmla="*/ 254 w 254"/>
                                    <a:gd name="T13" fmla="*/ 104 h 228"/>
                                    <a:gd name="T14" fmla="*/ 252 w 254"/>
                                    <a:gd name="T15" fmla="*/ 112 h 228"/>
                                    <a:gd name="T16" fmla="*/ 249 w 254"/>
                                    <a:gd name="T17" fmla="*/ 126 h 228"/>
                                    <a:gd name="T18" fmla="*/ 233 w 254"/>
                                    <a:gd name="T19" fmla="*/ 130 h 228"/>
                                    <a:gd name="T20" fmla="*/ 227 w 254"/>
                                    <a:gd name="T21" fmla="*/ 137 h 228"/>
                                    <a:gd name="T22" fmla="*/ 225 w 254"/>
                                    <a:gd name="T23" fmla="*/ 139 h 228"/>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Lst>
                                  <a:rect l="0" t="0" r="r" b="b"/>
                                  <a:pathLst>
                                    <a:path w="254" h="228">
                                      <a:moveTo>
                                        <a:pt x="225" y="139"/>
                                      </a:moveTo>
                                      <a:lnTo>
                                        <a:pt x="192" y="139"/>
                                      </a:lnTo>
                                      <a:lnTo>
                                        <a:pt x="212" y="129"/>
                                      </a:lnTo>
                                      <a:lnTo>
                                        <a:pt x="219" y="122"/>
                                      </a:lnTo>
                                      <a:lnTo>
                                        <a:pt x="237" y="103"/>
                                      </a:lnTo>
                                      <a:lnTo>
                                        <a:pt x="246" y="97"/>
                                      </a:lnTo>
                                      <a:lnTo>
                                        <a:pt x="254" y="104"/>
                                      </a:lnTo>
                                      <a:lnTo>
                                        <a:pt x="252" y="112"/>
                                      </a:lnTo>
                                      <a:lnTo>
                                        <a:pt x="249" y="126"/>
                                      </a:lnTo>
                                      <a:lnTo>
                                        <a:pt x="233" y="130"/>
                                      </a:lnTo>
                                      <a:lnTo>
                                        <a:pt x="227" y="137"/>
                                      </a:lnTo>
                                      <a:lnTo>
                                        <a:pt x="225" y="139"/>
                                      </a:lnTo>
                                      <a:close/>
                                    </a:path>
                                  </a:pathLst>
                                </a:custGeom>
                                <a:grpFill/>
                                <a:ln>
                                  <a:noFill/>
                                </a:ln>
                                <a:extLst>
                                  <a:ext uri="{91240B29-F687-4F45-9708-019B960494DF}">
                                    <a14:hiddenLine xmlns:a14="http://schemas.microsoft.com/office/drawing/2010/main" w="9525">
                                      <a:solidFill>
                                        <a:srgbClr val="000000"/>
                                      </a:solidFill>
                                      <a:round/>
                                      <a:headEnd/>
                                      <a:tailEnd/>
                                    </a14:hiddenLine>
                                  </a:ext>
                                </a:extLst>
                              </wps:spPr>
                              <wps:bodyPr rot="0" vert="horz" wrap="square" lIns="91440" tIns="45720" rIns="91440" bIns="45720" anchor="t" anchorCtr="0" upright="1">
                                <a:noAutofit/>
                              </wps:bodyPr>
                            </wps:wsp>
                            <wps:wsp>
                              <wps:cNvPr id="3559" name="Freeform 57"/>
                              <wps:cNvSpPr>
                                <a:spLocks/>
                              </wps:cNvSpPr>
                              <wps:spPr bwMode="auto">
                                <a:xfrm>
                                  <a:off x="0" y="0"/>
                                  <a:ext cx="254" cy="228"/>
                                </a:xfrm>
                                <a:custGeom>
                                  <a:avLst/>
                                  <a:gdLst>
                                    <a:gd name="T0" fmla="*/ 176 w 254"/>
                                    <a:gd name="T1" fmla="*/ 203 h 228"/>
                                    <a:gd name="T2" fmla="*/ 155 w 254"/>
                                    <a:gd name="T3" fmla="*/ 203 h 228"/>
                                    <a:gd name="T4" fmla="*/ 144 w 254"/>
                                    <a:gd name="T5" fmla="*/ 167 h 228"/>
                                    <a:gd name="T6" fmla="*/ 174 w 254"/>
                                    <a:gd name="T7" fmla="*/ 146 h 228"/>
                                    <a:gd name="T8" fmla="*/ 137 w 254"/>
                                    <a:gd name="T9" fmla="*/ 146 h 228"/>
                                    <a:gd name="T10" fmla="*/ 126 w 254"/>
                                    <a:gd name="T11" fmla="*/ 111 h 228"/>
                                    <a:gd name="T12" fmla="*/ 154 w 254"/>
                                    <a:gd name="T13" fmla="*/ 111 h 228"/>
                                    <a:gd name="T14" fmla="*/ 155 w 254"/>
                                    <a:gd name="T15" fmla="*/ 111 h 228"/>
                                    <a:gd name="T16" fmla="*/ 189 w 254"/>
                                    <a:gd name="T17" fmla="*/ 111 h 228"/>
                                    <a:gd name="T18" fmla="*/ 180 w 254"/>
                                    <a:gd name="T19" fmla="*/ 129 h 228"/>
                                    <a:gd name="T20" fmla="*/ 192 w 254"/>
                                    <a:gd name="T21" fmla="*/ 139 h 228"/>
                                    <a:gd name="T22" fmla="*/ 225 w 254"/>
                                    <a:gd name="T23" fmla="*/ 139 h 228"/>
                                    <a:gd name="T24" fmla="*/ 219 w 254"/>
                                    <a:gd name="T25" fmla="*/ 147 h 228"/>
                                    <a:gd name="T26" fmla="*/ 203 w 254"/>
                                    <a:gd name="T27" fmla="*/ 156 h 228"/>
                                    <a:gd name="T28" fmla="*/ 201 w 254"/>
                                    <a:gd name="T29" fmla="*/ 158 h 228"/>
                                    <a:gd name="T30" fmla="*/ 197 w 254"/>
                                    <a:gd name="T31" fmla="*/ 168 h 228"/>
                                    <a:gd name="T32" fmla="*/ 186 w 254"/>
                                    <a:gd name="T33" fmla="*/ 174 h 228"/>
                                    <a:gd name="T34" fmla="*/ 187 w 254"/>
                                    <a:gd name="T35" fmla="*/ 175 h 228"/>
                                    <a:gd name="T36" fmla="*/ 186 w 254"/>
                                    <a:gd name="T37" fmla="*/ 183 h 228"/>
                                    <a:gd name="T38" fmla="*/ 176 w 254"/>
                                    <a:gd name="T39" fmla="*/ 203 h 228"/>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 ang="0">
                                      <a:pos x="T30" y="T31"/>
                                    </a:cxn>
                                    <a:cxn ang="0">
                                      <a:pos x="T32" y="T33"/>
                                    </a:cxn>
                                    <a:cxn ang="0">
                                      <a:pos x="T34" y="T35"/>
                                    </a:cxn>
                                    <a:cxn ang="0">
                                      <a:pos x="T36" y="T37"/>
                                    </a:cxn>
                                    <a:cxn ang="0">
                                      <a:pos x="T38" y="T39"/>
                                    </a:cxn>
                                  </a:cxnLst>
                                  <a:rect l="0" t="0" r="r" b="b"/>
                                  <a:pathLst>
                                    <a:path w="254" h="228">
                                      <a:moveTo>
                                        <a:pt x="176" y="203"/>
                                      </a:moveTo>
                                      <a:lnTo>
                                        <a:pt x="155" y="203"/>
                                      </a:lnTo>
                                      <a:lnTo>
                                        <a:pt x="144" y="167"/>
                                      </a:lnTo>
                                      <a:lnTo>
                                        <a:pt x="174" y="146"/>
                                      </a:lnTo>
                                      <a:lnTo>
                                        <a:pt x="137" y="146"/>
                                      </a:lnTo>
                                      <a:lnTo>
                                        <a:pt x="126" y="111"/>
                                      </a:lnTo>
                                      <a:lnTo>
                                        <a:pt x="154" y="111"/>
                                      </a:lnTo>
                                      <a:lnTo>
                                        <a:pt x="155" y="111"/>
                                      </a:lnTo>
                                      <a:lnTo>
                                        <a:pt x="189" y="111"/>
                                      </a:lnTo>
                                      <a:lnTo>
                                        <a:pt x="180" y="129"/>
                                      </a:lnTo>
                                      <a:lnTo>
                                        <a:pt x="192" y="139"/>
                                      </a:lnTo>
                                      <a:lnTo>
                                        <a:pt x="225" y="139"/>
                                      </a:lnTo>
                                      <a:lnTo>
                                        <a:pt x="219" y="147"/>
                                      </a:lnTo>
                                      <a:lnTo>
                                        <a:pt x="203" y="156"/>
                                      </a:lnTo>
                                      <a:lnTo>
                                        <a:pt x="201" y="158"/>
                                      </a:lnTo>
                                      <a:lnTo>
                                        <a:pt x="197" y="168"/>
                                      </a:lnTo>
                                      <a:lnTo>
                                        <a:pt x="186" y="174"/>
                                      </a:lnTo>
                                      <a:lnTo>
                                        <a:pt x="187" y="175"/>
                                      </a:lnTo>
                                      <a:lnTo>
                                        <a:pt x="186" y="183"/>
                                      </a:lnTo>
                                      <a:lnTo>
                                        <a:pt x="176" y="203"/>
                                      </a:lnTo>
                                      <a:close/>
                                    </a:path>
                                  </a:pathLst>
                                </a:custGeom>
                                <a:grpFill/>
                                <a:ln>
                                  <a:noFill/>
                                </a:ln>
                                <a:extLst>
                                  <a:ext uri="{91240B29-F687-4F45-9708-019B960494DF}">
                                    <a14:hiddenLine xmlns:a14="http://schemas.microsoft.com/office/drawing/2010/main" w="9525">
                                      <a:solidFill>
                                        <a:srgbClr val="000000"/>
                                      </a:solidFill>
                                      <a:round/>
                                      <a:headEnd/>
                                      <a:tailEnd/>
                                    </a14:hiddenLine>
                                  </a:ext>
                                </a:extLst>
                              </wps:spPr>
                              <wps:bodyPr rot="0" vert="horz" wrap="square" lIns="91440" tIns="45720" rIns="91440" bIns="45720" anchor="t" anchorCtr="0" upright="1">
                                <a:noAutofit/>
                              </wps:bodyPr>
                            </wps:wsp>
                            <wps:wsp>
                              <wps:cNvPr id="3560" name="Freeform 58"/>
                              <wps:cNvSpPr>
                                <a:spLocks/>
                              </wps:cNvSpPr>
                              <wps:spPr bwMode="auto">
                                <a:xfrm>
                                  <a:off x="0" y="0"/>
                                  <a:ext cx="254" cy="228"/>
                                </a:xfrm>
                                <a:custGeom>
                                  <a:avLst/>
                                  <a:gdLst>
                                    <a:gd name="T0" fmla="*/ 107 w 254"/>
                                    <a:gd name="T1" fmla="*/ 220 h 228"/>
                                    <a:gd name="T2" fmla="*/ 92 w 254"/>
                                    <a:gd name="T3" fmla="*/ 218 h 228"/>
                                    <a:gd name="T4" fmla="*/ 75 w 254"/>
                                    <a:gd name="T5" fmla="*/ 208 h 228"/>
                                    <a:gd name="T6" fmla="*/ 59 w 254"/>
                                    <a:gd name="T7" fmla="*/ 191 h 228"/>
                                    <a:gd name="T8" fmla="*/ 47 w 254"/>
                                    <a:gd name="T9" fmla="*/ 178 h 228"/>
                                    <a:gd name="T10" fmla="*/ 37 w 254"/>
                                    <a:gd name="T11" fmla="*/ 172 h 228"/>
                                    <a:gd name="T12" fmla="*/ 30 w 254"/>
                                    <a:gd name="T13" fmla="*/ 167 h 228"/>
                                    <a:gd name="T14" fmla="*/ 18 w 254"/>
                                    <a:gd name="T15" fmla="*/ 165 h 228"/>
                                    <a:gd name="T16" fmla="*/ 6 w 254"/>
                                    <a:gd name="T17" fmla="*/ 162 h 228"/>
                                    <a:gd name="T18" fmla="*/ 0 w 254"/>
                                    <a:gd name="T19" fmla="*/ 156 h 228"/>
                                    <a:gd name="T20" fmla="*/ 1 w 254"/>
                                    <a:gd name="T21" fmla="*/ 147 h 228"/>
                                    <a:gd name="T22" fmla="*/ 2 w 254"/>
                                    <a:gd name="T23" fmla="*/ 137 h 228"/>
                                    <a:gd name="T24" fmla="*/ 12 w 254"/>
                                    <a:gd name="T25" fmla="*/ 137 h 228"/>
                                    <a:gd name="T26" fmla="*/ 47 w 254"/>
                                    <a:gd name="T27" fmla="*/ 149 h 228"/>
                                    <a:gd name="T28" fmla="*/ 47 w 254"/>
                                    <a:gd name="T29" fmla="*/ 156 h 228"/>
                                    <a:gd name="T30" fmla="*/ 64 w 254"/>
                                    <a:gd name="T31" fmla="*/ 167 h 228"/>
                                    <a:gd name="T32" fmla="*/ 105 w 254"/>
                                    <a:gd name="T33" fmla="*/ 167 h 228"/>
                                    <a:gd name="T34" fmla="*/ 106 w 254"/>
                                    <a:gd name="T35" fmla="*/ 167 h 228"/>
                                    <a:gd name="T36" fmla="*/ 95 w 254"/>
                                    <a:gd name="T37" fmla="*/ 203 h 228"/>
                                    <a:gd name="T38" fmla="*/ 176 w 254"/>
                                    <a:gd name="T39" fmla="*/ 203 h 228"/>
                                    <a:gd name="T40" fmla="*/ 176 w 254"/>
                                    <a:gd name="T41" fmla="*/ 203 h 228"/>
                                    <a:gd name="T42" fmla="*/ 164 w 254"/>
                                    <a:gd name="T43" fmla="*/ 217 h 228"/>
                                    <a:gd name="T44" fmla="*/ 122 w 254"/>
                                    <a:gd name="T45" fmla="*/ 217 h 228"/>
                                    <a:gd name="T46" fmla="*/ 107 w 254"/>
                                    <a:gd name="T47" fmla="*/ 220 h 228"/>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 ang="0">
                                      <a:pos x="T30" y="T31"/>
                                    </a:cxn>
                                    <a:cxn ang="0">
                                      <a:pos x="T32" y="T33"/>
                                    </a:cxn>
                                    <a:cxn ang="0">
                                      <a:pos x="T34" y="T35"/>
                                    </a:cxn>
                                    <a:cxn ang="0">
                                      <a:pos x="T36" y="T37"/>
                                    </a:cxn>
                                    <a:cxn ang="0">
                                      <a:pos x="T38" y="T39"/>
                                    </a:cxn>
                                    <a:cxn ang="0">
                                      <a:pos x="T40" y="T41"/>
                                    </a:cxn>
                                    <a:cxn ang="0">
                                      <a:pos x="T42" y="T43"/>
                                    </a:cxn>
                                    <a:cxn ang="0">
                                      <a:pos x="T44" y="T45"/>
                                    </a:cxn>
                                    <a:cxn ang="0">
                                      <a:pos x="T46" y="T47"/>
                                    </a:cxn>
                                  </a:cxnLst>
                                  <a:rect l="0" t="0" r="r" b="b"/>
                                  <a:pathLst>
                                    <a:path w="254" h="228">
                                      <a:moveTo>
                                        <a:pt x="107" y="220"/>
                                      </a:moveTo>
                                      <a:lnTo>
                                        <a:pt x="92" y="218"/>
                                      </a:lnTo>
                                      <a:lnTo>
                                        <a:pt x="75" y="208"/>
                                      </a:lnTo>
                                      <a:lnTo>
                                        <a:pt x="59" y="191"/>
                                      </a:lnTo>
                                      <a:lnTo>
                                        <a:pt x="47" y="178"/>
                                      </a:lnTo>
                                      <a:lnTo>
                                        <a:pt x="37" y="172"/>
                                      </a:lnTo>
                                      <a:lnTo>
                                        <a:pt x="30" y="167"/>
                                      </a:lnTo>
                                      <a:lnTo>
                                        <a:pt x="18" y="165"/>
                                      </a:lnTo>
                                      <a:lnTo>
                                        <a:pt x="6" y="162"/>
                                      </a:lnTo>
                                      <a:lnTo>
                                        <a:pt x="0" y="156"/>
                                      </a:lnTo>
                                      <a:lnTo>
                                        <a:pt x="1" y="147"/>
                                      </a:lnTo>
                                      <a:lnTo>
                                        <a:pt x="2" y="137"/>
                                      </a:lnTo>
                                      <a:lnTo>
                                        <a:pt x="12" y="137"/>
                                      </a:lnTo>
                                      <a:lnTo>
                                        <a:pt x="47" y="149"/>
                                      </a:lnTo>
                                      <a:lnTo>
                                        <a:pt x="47" y="156"/>
                                      </a:lnTo>
                                      <a:lnTo>
                                        <a:pt x="64" y="167"/>
                                      </a:lnTo>
                                      <a:lnTo>
                                        <a:pt x="105" y="167"/>
                                      </a:lnTo>
                                      <a:lnTo>
                                        <a:pt x="106" y="167"/>
                                      </a:lnTo>
                                      <a:lnTo>
                                        <a:pt x="95" y="203"/>
                                      </a:lnTo>
                                      <a:lnTo>
                                        <a:pt x="176" y="203"/>
                                      </a:lnTo>
                                      <a:lnTo>
                                        <a:pt x="176" y="203"/>
                                      </a:lnTo>
                                      <a:lnTo>
                                        <a:pt x="164" y="217"/>
                                      </a:lnTo>
                                      <a:lnTo>
                                        <a:pt x="122" y="217"/>
                                      </a:lnTo>
                                      <a:lnTo>
                                        <a:pt x="107" y="220"/>
                                      </a:lnTo>
                                      <a:close/>
                                    </a:path>
                                  </a:pathLst>
                                </a:custGeom>
                                <a:grpFill/>
                                <a:ln>
                                  <a:noFill/>
                                </a:ln>
                                <a:extLst>
                                  <a:ext uri="{91240B29-F687-4F45-9708-019B960494DF}">
                                    <a14:hiddenLine xmlns:a14="http://schemas.microsoft.com/office/drawing/2010/main" w="9525">
                                      <a:solidFill>
                                        <a:srgbClr val="000000"/>
                                      </a:solidFill>
                                      <a:round/>
                                      <a:headEnd/>
                                      <a:tailEnd/>
                                    </a14:hiddenLine>
                                  </a:ext>
                                </a:extLst>
                              </wps:spPr>
                              <wps:bodyPr rot="0" vert="horz" wrap="square" lIns="91440" tIns="45720" rIns="91440" bIns="45720" anchor="t" anchorCtr="0" upright="1">
                                <a:noAutofit/>
                              </wps:bodyPr>
                            </wps:wsp>
                            <wps:wsp>
                              <wps:cNvPr id="3561" name="Freeform 59"/>
                              <wps:cNvSpPr>
                                <a:spLocks/>
                              </wps:cNvSpPr>
                              <wps:spPr bwMode="auto">
                                <a:xfrm>
                                  <a:off x="0" y="0"/>
                                  <a:ext cx="254" cy="228"/>
                                </a:xfrm>
                                <a:custGeom>
                                  <a:avLst/>
                                  <a:gdLst>
                                    <a:gd name="T0" fmla="*/ 105 w 254"/>
                                    <a:gd name="T1" fmla="*/ 167 h 228"/>
                                    <a:gd name="T2" fmla="*/ 64 w 254"/>
                                    <a:gd name="T3" fmla="*/ 167 h 228"/>
                                    <a:gd name="T4" fmla="*/ 71 w 254"/>
                                    <a:gd name="T5" fmla="*/ 164 h 228"/>
                                    <a:gd name="T6" fmla="*/ 78 w 254"/>
                                    <a:gd name="T7" fmla="*/ 159 h 228"/>
                                    <a:gd name="T8" fmla="*/ 84 w 254"/>
                                    <a:gd name="T9" fmla="*/ 155 h 228"/>
                                    <a:gd name="T10" fmla="*/ 85 w 254"/>
                                    <a:gd name="T11" fmla="*/ 152 h 228"/>
                                    <a:gd name="T12" fmla="*/ 105 w 254"/>
                                    <a:gd name="T13" fmla="*/ 167 h 228"/>
                                  </a:gdLst>
                                  <a:ahLst/>
                                  <a:cxnLst>
                                    <a:cxn ang="0">
                                      <a:pos x="T0" y="T1"/>
                                    </a:cxn>
                                    <a:cxn ang="0">
                                      <a:pos x="T2" y="T3"/>
                                    </a:cxn>
                                    <a:cxn ang="0">
                                      <a:pos x="T4" y="T5"/>
                                    </a:cxn>
                                    <a:cxn ang="0">
                                      <a:pos x="T6" y="T7"/>
                                    </a:cxn>
                                    <a:cxn ang="0">
                                      <a:pos x="T8" y="T9"/>
                                    </a:cxn>
                                    <a:cxn ang="0">
                                      <a:pos x="T10" y="T11"/>
                                    </a:cxn>
                                    <a:cxn ang="0">
                                      <a:pos x="T12" y="T13"/>
                                    </a:cxn>
                                  </a:cxnLst>
                                  <a:rect l="0" t="0" r="r" b="b"/>
                                  <a:pathLst>
                                    <a:path w="254" h="228">
                                      <a:moveTo>
                                        <a:pt x="105" y="167"/>
                                      </a:moveTo>
                                      <a:lnTo>
                                        <a:pt x="64" y="167"/>
                                      </a:lnTo>
                                      <a:lnTo>
                                        <a:pt x="71" y="164"/>
                                      </a:lnTo>
                                      <a:lnTo>
                                        <a:pt x="78" y="159"/>
                                      </a:lnTo>
                                      <a:lnTo>
                                        <a:pt x="84" y="155"/>
                                      </a:lnTo>
                                      <a:lnTo>
                                        <a:pt x="85" y="152"/>
                                      </a:lnTo>
                                      <a:lnTo>
                                        <a:pt x="105" y="167"/>
                                      </a:lnTo>
                                      <a:close/>
                                    </a:path>
                                  </a:pathLst>
                                </a:custGeom>
                                <a:grpFill/>
                                <a:ln>
                                  <a:noFill/>
                                </a:ln>
                                <a:extLst>
                                  <a:ext uri="{91240B29-F687-4F45-9708-019B960494DF}">
                                    <a14:hiddenLine xmlns:a14="http://schemas.microsoft.com/office/drawing/2010/main" w="9525">
                                      <a:solidFill>
                                        <a:srgbClr val="000000"/>
                                      </a:solidFill>
                                      <a:round/>
                                      <a:headEnd/>
                                      <a:tailEnd/>
                                    </a14:hiddenLine>
                                  </a:ext>
                                </a:extLst>
                              </wps:spPr>
                              <wps:bodyPr rot="0" vert="horz" wrap="square" lIns="91440" tIns="45720" rIns="91440" bIns="45720" anchor="t" anchorCtr="0" upright="1">
                                <a:noAutofit/>
                              </wps:bodyPr>
                            </wps:wsp>
                            <wps:wsp>
                              <wps:cNvPr id="3562" name="Freeform 60"/>
                              <wps:cNvSpPr>
                                <a:spLocks/>
                              </wps:cNvSpPr>
                              <wps:spPr bwMode="auto">
                                <a:xfrm>
                                  <a:off x="0" y="0"/>
                                  <a:ext cx="254" cy="228"/>
                                </a:xfrm>
                                <a:custGeom>
                                  <a:avLst/>
                                  <a:gdLst>
                                    <a:gd name="T0" fmla="*/ 155 w 254"/>
                                    <a:gd name="T1" fmla="*/ 203 h 228"/>
                                    <a:gd name="T2" fmla="*/ 95 w 254"/>
                                    <a:gd name="T3" fmla="*/ 203 h 228"/>
                                    <a:gd name="T4" fmla="*/ 125 w 254"/>
                                    <a:gd name="T5" fmla="*/ 181 h 228"/>
                                    <a:gd name="T6" fmla="*/ 155 w 254"/>
                                    <a:gd name="T7" fmla="*/ 203 h 228"/>
                                  </a:gdLst>
                                  <a:ahLst/>
                                  <a:cxnLst>
                                    <a:cxn ang="0">
                                      <a:pos x="T0" y="T1"/>
                                    </a:cxn>
                                    <a:cxn ang="0">
                                      <a:pos x="T2" y="T3"/>
                                    </a:cxn>
                                    <a:cxn ang="0">
                                      <a:pos x="T4" y="T5"/>
                                    </a:cxn>
                                    <a:cxn ang="0">
                                      <a:pos x="T6" y="T7"/>
                                    </a:cxn>
                                  </a:cxnLst>
                                  <a:rect l="0" t="0" r="r" b="b"/>
                                  <a:pathLst>
                                    <a:path w="254" h="228">
                                      <a:moveTo>
                                        <a:pt x="155" y="203"/>
                                      </a:moveTo>
                                      <a:lnTo>
                                        <a:pt x="95" y="203"/>
                                      </a:lnTo>
                                      <a:lnTo>
                                        <a:pt x="125" y="181"/>
                                      </a:lnTo>
                                      <a:lnTo>
                                        <a:pt x="155" y="203"/>
                                      </a:lnTo>
                                      <a:close/>
                                    </a:path>
                                  </a:pathLst>
                                </a:custGeom>
                                <a:grpFill/>
                                <a:ln>
                                  <a:noFill/>
                                </a:ln>
                                <a:extLst>
                                  <a:ext uri="{91240B29-F687-4F45-9708-019B960494DF}">
                                    <a14:hiddenLine xmlns:a14="http://schemas.microsoft.com/office/drawing/2010/main" w="9525">
                                      <a:solidFill>
                                        <a:srgbClr val="000000"/>
                                      </a:solidFill>
                                      <a:round/>
                                      <a:headEnd/>
                                      <a:tailEnd/>
                                    </a14:hiddenLine>
                                  </a:ext>
                                </a:extLst>
                              </wps:spPr>
                              <wps:bodyPr rot="0" vert="horz" wrap="square" lIns="91440" tIns="45720" rIns="91440" bIns="45720" anchor="t" anchorCtr="0" upright="1">
                                <a:noAutofit/>
                              </wps:bodyPr>
                            </wps:wsp>
                            <wps:wsp>
                              <wps:cNvPr id="3563" name="Freeform 61"/>
                              <wps:cNvSpPr>
                                <a:spLocks/>
                              </wps:cNvSpPr>
                              <wps:spPr bwMode="auto">
                                <a:xfrm>
                                  <a:off x="0" y="0"/>
                                  <a:ext cx="254" cy="228"/>
                                </a:xfrm>
                                <a:custGeom>
                                  <a:avLst/>
                                  <a:gdLst>
                                    <a:gd name="T0" fmla="*/ 146 w 254"/>
                                    <a:gd name="T1" fmla="*/ 228 h 228"/>
                                    <a:gd name="T2" fmla="*/ 136 w 254"/>
                                    <a:gd name="T3" fmla="*/ 228 h 228"/>
                                    <a:gd name="T4" fmla="*/ 122 w 254"/>
                                    <a:gd name="T5" fmla="*/ 217 h 228"/>
                                    <a:gd name="T6" fmla="*/ 164 w 254"/>
                                    <a:gd name="T7" fmla="*/ 217 h 228"/>
                                    <a:gd name="T8" fmla="*/ 161 w 254"/>
                                    <a:gd name="T9" fmla="*/ 220 h 228"/>
                                    <a:gd name="T10" fmla="*/ 146 w 254"/>
                                    <a:gd name="T11" fmla="*/ 228 h 228"/>
                                  </a:gdLst>
                                  <a:ahLst/>
                                  <a:cxnLst>
                                    <a:cxn ang="0">
                                      <a:pos x="T0" y="T1"/>
                                    </a:cxn>
                                    <a:cxn ang="0">
                                      <a:pos x="T2" y="T3"/>
                                    </a:cxn>
                                    <a:cxn ang="0">
                                      <a:pos x="T4" y="T5"/>
                                    </a:cxn>
                                    <a:cxn ang="0">
                                      <a:pos x="T6" y="T7"/>
                                    </a:cxn>
                                    <a:cxn ang="0">
                                      <a:pos x="T8" y="T9"/>
                                    </a:cxn>
                                    <a:cxn ang="0">
                                      <a:pos x="T10" y="T11"/>
                                    </a:cxn>
                                  </a:cxnLst>
                                  <a:rect l="0" t="0" r="r" b="b"/>
                                  <a:pathLst>
                                    <a:path w="254" h="228">
                                      <a:moveTo>
                                        <a:pt x="146" y="228"/>
                                      </a:moveTo>
                                      <a:lnTo>
                                        <a:pt x="136" y="228"/>
                                      </a:lnTo>
                                      <a:lnTo>
                                        <a:pt x="122" y="217"/>
                                      </a:lnTo>
                                      <a:lnTo>
                                        <a:pt x="164" y="217"/>
                                      </a:lnTo>
                                      <a:lnTo>
                                        <a:pt x="161" y="220"/>
                                      </a:lnTo>
                                      <a:lnTo>
                                        <a:pt x="146" y="228"/>
                                      </a:lnTo>
                                      <a:close/>
                                    </a:path>
                                  </a:pathLst>
                                </a:custGeom>
                                <a:grpFill/>
                                <a:ln>
                                  <a:noFill/>
                                </a:ln>
                                <a:extLst>
                                  <a:ext uri="{91240B29-F687-4F45-9708-019B960494DF}">
                                    <a14:hiddenLine xmlns:a14="http://schemas.microsoft.com/office/drawing/2010/main" w="9525">
                                      <a:solidFill>
                                        <a:srgbClr val="000000"/>
                                      </a:solidFill>
                                      <a:round/>
                                      <a:headEnd/>
                                      <a:tailEnd/>
                                    </a14:hiddenLine>
                                  </a:ext>
                                </a:extLst>
                              </wps:spPr>
                              <wps:bodyPr rot="0" vert="horz" wrap="square" lIns="91440" tIns="45720" rIns="91440" bIns="45720" anchor="t" anchorCtr="0" upright="1">
                                <a:noAutofit/>
                              </wps:bodyPr>
                            </wps:wsp>
                          </wpg:wgp>
                        </a:graphicData>
                      </a:graphic>
                    </wp:inline>
                  </w:drawing>
                </mc:Choice>
                <mc:Fallback>
                  <w:pict>
                    <v:group w14:anchorId="56E14340" id="Group 3554" o:spid="_x0000_s1026" style="width:13.75pt;height:12.1pt;mso-position-horizontal-relative:char;mso-position-vertical-relative:line" coordsize="254,228"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">
                      <v:shape id="Freeform 53" o:spid="_x0000_s1027" style="position:absolute;width:254;height:228;visibility:visible;mso-wrap-style:square;v-text-anchor:top" coordsize="254,228"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" path="m152,105r-26,l129,104r6,-6l142,69r2,-7l145,57r3,-6l154,32r4,-19l176,r3,6l180,12r1,5l172,37r-2,5l166,60r-7,22l155,93r-3,12xe" filled="f" stroked="f">
                        <v:path arrowok="t" o:connecttype="custom" o:connectlocs="152,105;126,105;129,104;135,98;142,69;144,62;145,57;148,51;154,32;158,13;176,0;179,6;180,12;181,17;172,37;170,42;166,60;159,82;155,93;152,105" o:connectangles="0,0,0,0,0,0,0,0,0,0,0,0,0,0,0,0,0,0,0,0"/>
                      </v:shape>
                      <v:shape id="Freeform 54" o:spid="_x0000_s1028" style="position:absolute;width:254;height:228;visibility:visible;mso-wrap-style:square;v-text-anchor:top" coordsize="254,228"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" path="m114,145r-22,l95,140r,-14l96,108r8,-7l103,96r-1,-4l105,77r,-11l107,25r2,-12l114,10r4,-1l129,6r,11l129,28r-2,19l125,69r,8l121,94r2,5l126,105r26,l152,105r1,3l154,111r-28,l125,112r-11,33xe" filled="f" stroked="f">
                        <v:path arrowok="t" o:connecttype="custom" o:connectlocs="114,145;92,145;95,140;95,126;96,108;104,101;103,96;102,92;105,77;105,66;107,25;109,13;114,10;118,9;129,6;129,17;129,28;127,47;125,69;125,77;121,94;123,99;126,105;152,105;152,105;153,108;154,111;126,111;125,112;114,145" o:connectangles="0,0,0,0,0,0,0,0,0,0,0,0,0,0,0,0,0,0,0,0,0,0,0,0,0,0,0,0,0,0"/>
                      </v:shape>
                      <v:shape id="Freeform 55" o:spid="_x0000_s1029" style="position:absolute;width:254;height:228;visibility:visible;mso-wrap-style:square;v-text-anchor:top" coordsize="254,228"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" path="m189,111r-34,l159,111r6,l179,94r2,-4l184,85r8,-16l200,53,212,38r10,5l230,47r-4,11l221,66r-6,7l205,87r-4,5l197,99r-7,10l189,111xe" filled="f" stroked="f">
                        <v:path arrowok="t" o:connecttype="custom" o:connectlocs="189,111;155,111;159,111;165,111;179,94;181,90;184,85;192,69;200,53;212,38;222,43;230,47;226,58;221,66;215,73;205,87;201,92;197,99;190,109;189,111" o:connectangles="0,0,0,0,0,0,0,0,0,0,0,0,0,0,0,0,0,0,0,0"/>
                      </v:shape>
                      <v:shape id="Freeform 56" o:spid="_x0000_s1030" style="position:absolute;width:254;height:228;visibility:visible;mso-wrap-style:square;v-text-anchor:top" coordsize="254,228"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" path="m225,139r-33,l212,129r7,-7l237,103r9,-6l254,104r-2,8l249,126r-16,4l227,137r-2,2xe" filled="f" stroked="f">
                        <v:path arrowok="t" o:connecttype="custom" o:connectlocs="225,139;192,139;212,129;219,122;237,103;246,97;254,104;252,112;249,126;233,130;227,137;225,139" o:connectangles="0,0,0,0,0,0,0,0,0,0,0,0"/>
                      </v:shape>
                      <v:shape id="Freeform 57" o:spid="_x0000_s1031" style="position:absolute;width:254;height:228;visibility:visible;mso-wrap-style:square;v-text-anchor:top" coordsize="254,228"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" path="m176,203r-21,l144,167r30,-21l137,146,126,111r28,l155,111r34,l180,129r12,10l225,139r-6,8l203,156r-2,2l197,168r-11,6l187,175r-1,8l176,203xe" filled="f" stroked="f">
                        <v:path arrowok="t" o:connecttype="custom" o:connectlocs="176,203;155,203;144,167;174,146;137,146;126,111;154,111;155,111;189,111;180,129;192,139;225,139;219,147;203,156;201,158;197,168;186,174;187,175;186,183;176,203" o:connectangles="0,0,0,0,0,0,0,0,0,0,0,0,0,0,0,0,0,0,0,0"/>
                      </v:shape>
                      <v:shape id="Freeform 58" o:spid="_x0000_s1032" style="position:absolute;width:254;height:228;visibility:visible;mso-wrap-style:square;v-text-anchor:top" coordsize="254,228"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" path="m107,220l92,218,75,208,59,191,47,178,37,172r-7,-5l18,165,6,162,,156r1,-9l2,137r10,l47,149r,7l64,167r41,l106,167,95,203r81,l176,203r-12,14l122,217r-15,3xe" filled="f" stroked="f">
                        <v:path arrowok="t" o:connecttype="custom" o:connectlocs="107,220;92,218;75,208;59,191;47,178;37,172;30,167;18,165;6,162;0,156;1,147;2,137;12,137;47,149;47,156;64,167;105,167;106,167;95,203;176,203;176,203;164,217;122,217;107,220" o:connectangles="0,0,0,0,0,0,0,0,0,0,0,0,0,0,0,0,0,0,0,0,0,0,0,0"/>
                      </v:shape>
                      <v:shape id="Freeform 59" o:spid="_x0000_s1033" style="position:absolute;width:254;height:228;visibility:visible;mso-wrap-style:square;v-text-anchor:top" coordsize="254,228"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" path="m105,167r-41,l71,164r7,-5l84,155r1,-3l105,167xe" filled="f" stroked="f">
                        <v:path arrowok="t" o:connecttype="custom" o:connectlocs="105,167;64,167;71,164;78,159;84,155;85,152;105,167" o:connectangles="0,0,0,0,0,0,0"/>
                      </v:shape>
                      <v:shape id="Freeform 60" o:spid="_x0000_s1034" style="position:absolute;width:254;height:228;visibility:visible;mso-wrap-style:square;v-text-anchor:top" coordsize="254,228"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" path="m155,203r-60,l125,181r30,22xe" filled="f" stroked="f">
                        <v:path arrowok="t" o:connecttype="custom" o:connectlocs="155,203;95,203;125,181;155,203" o:connectangles="0,0,0,0"/>
                      </v:shape>
                      <v:shape id="Freeform 61" o:spid="_x0000_s1035" style="position:absolute;width:254;height:228;visibility:visible;mso-wrap-style:square;v-text-anchor:top" coordsize="254,228"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" path="m146,228r-10,l122,217r42,l161,220r-15,8xe" filled="f" stroked="f">
                        <v:path arrowok="t" o:connecttype="custom" o:connectlocs="146,228;136,228;122,217;164,217;161,220;146,228" o:connectangles="0,0,0,0,0,0"/>
                      </v:shape>
                      <w10:anchorlock/>
                    </v:group>
                  </w:pict>
                </mc:Fallback>
              </mc:AlternateContent>
            </w:r>
            <w:r w:rsidR="00273B17" w:rsidRPr="009B5FD0">
              <w:rPr>
                <w:noProof/>
              </w:rPr>
              <w:t xml:space="preserve"> </w:t>
            </w:r>
            <w:r w:rsidRPr="009B5FD0">
              <w:rPr>
                <w:rFonts w:cs="Arial"/>
                <w:noProof/>
                <w:lang w:eastAsia="zh-TW"/>
              </w:rPr>
              <mc:AlternateContent>
                <mc:Choice Requires="wpg">
                  <w:drawing>
                    <wp:inline distT="0" distB="0" distL="0" distR="0" wp14:anchorId="37FCCF78" wp14:editId="78AFF3F9">
                      <wp:extent cx="164515" cy="115100"/>
                      <wp:effectExtent l="0" t="0" r="0" b="12065"/>
                      <wp:docPr id="3564" name="Group 3564"/>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bwMode="auto">
                              <a:xfrm>
                                <a:off x="0" y="0"/>
                                <a:ext cx="164515" cy="115100"/>
                                <a:chOff x="0" y="0"/>
                                <a:chExt cx="255" cy="182"/>
                              </a:xfrm>
                              <a:solidFill>
                                <a:srgbClr val="DB3F30"/>
                              </a:solidFill>
                            </wpg:grpSpPr>
                            <wps:wsp>
                              <wps:cNvPr id="3565" name="Freeform 63"/>
                              <wps:cNvSpPr>
                                <a:spLocks/>
                              </wps:cNvSpPr>
                              <wps:spPr bwMode="auto">
                                <a:xfrm>
                                  <a:off x="0" y="0"/>
                                  <a:ext cx="255" cy="182"/>
                                </a:xfrm>
                                <a:custGeom>
                                  <a:avLst/>
                                  <a:gdLst>
                                    <a:gd name="T0" fmla="*/ 25 w 255"/>
                                    <a:gd name="T1" fmla="*/ 181 h 182"/>
                                    <a:gd name="T2" fmla="*/ 5 w 255"/>
                                    <a:gd name="T3" fmla="*/ 175 h 182"/>
                                    <a:gd name="T4" fmla="*/ 0 w 255"/>
                                    <a:gd name="T5" fmla="*/ 165 h 182"/>
                                    <a:gd name="T6" fmla="*/ 2 w 255"/>
                                    <a:gd name="T7" fmla="*/ 155 h 182"/>
                                    <a:gd name="T8" fmla="*/ 45 w 255"/>
                                    <a:gd name="T9" fmla="*/ 13 h 182"/>
                                    <a:gd name="T10" fmla="*/ 47 w 255"/>
                                    <a:gd name="T11" fmla="*/ 5 h 182"/>
                                    <a:gd name="T12" fmla="*/ 55 w 255"/>
                                    <a:gd name="T13" fmla="*/ 0 h 182"/>
                                    <a:gd name="T14" fmla="*/ 72 w 255"/>
                                    <a:gd name="T15" fmla="*/ 0 h 182"/>
                                    <a:gd name="T16" fmla="*/ 79 w 255"/>
                                    <a:gd name="T17" fmla="*/ 5 h 182"/>
                                    <a:gd name="T18" fmla="*/ 81 w 255"/>
                                    <a:gd name="T19" fmla="*/ 12 h 182"/>
                                    <a:gd name="T20" fmla="*/ 103 w 255"/>
                                    <a:gd name="T21" fmla="*/ 82 h 182"/>
                                    <a:gd name="T22" fmla="*/ 64 w 255"/>
                                    <a:gd name="T23" fmla="*/ 82 h 182"/>
                                    <a:gd name="T24" fmla="*/ 39 w 255"/>
                                    <a:gd name="T25" fmla="*/ 165 h 182"/>
                                    <a:gd name="T26" fmla="*/ 35 w 255"/>
                                    <a:gd name="T27" fmla="*/ 175 h 182"/>
                                    <a:gd name="T28" fmla="*/ 25 w 255"/>
                                    <a:gd name="T29" fmla="*/ 181 h 182"/>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Lst>
                                  <a:rect l="0" t="0" r="r" b="b"/>
                                  <a:pathLst>
                                    <a:path w="255" h="182">
                                      <a:moveTo>
                                        <a:pt x="25" y="181"/>
                                      </a:moveTo>
                                      <a:lnTo>
                                        <a:pt x="5" y="175"/>
                                      </a:lnTo>
                                      <a:lnTo>
                                        <a:pt x="0" y="165"/>
                                      </a:lnTo>
                                      <a:lnTo>
                                        <a:pt x="2" y="155"/>
                                      </a:lnTo>
                                      <a:lnTo>
                                        <a:pt x="45" y="13"/>
                                      </a:lnTo>
                                      <a:lnTo>
                                        <a:pt x="47" y="5"/>
                                      </a:lnTo>
                                      <a:lnTo>
                                        <a:pt x="55" y="0"/>
                                      </a:lnTo>
                                      <a:lnTo>
                                        <a:pt x="72" y="0"/>
                                      </a:lnTo>
                                      <a:lnTo>
                                        <a:pt x="79" y="5"/>
                                      </a:lnTo>
                                      <a:lnTo>
                                        <a:pt x="81" y="12"/>
                                      </a:lnTo>
                                      <a:lnTo>
                                        <a:pt x="103" y="82"/>
                                      </a:lnTo>
                                      <a:lnTo>
                                        <a:pt x="64" y="82"/>
                                      </a:lnTo>
                                      <a:lnTo>
                                        <a:pt x="39" y="165"/>
                                      </a:lnTo>
                                      <a:lnTo>
                                        <a:pt x="35" y="175"/>
                                      </a:lnTo>
                                      <a:lnTo>
                                        <a:pt x="25" y="181"/>
                                      </a:lnTo>
                                      <a:close/>
                                    </a:path>
                                  </a:pathLst>
                                </a:custGeom>
                                <a:grpFill/>
                                <a:ln>
                                  <a:noFill/>
                                </a:ln>
                                <a:extLst>
                                  <a:ext uri="{91240B29-F687-4F45-9708-019B960494DF}">
                                    <a14:hiddenLine xmlns:a14="http://schemas.microsoft.com/office/drawing/2010/main" w="9525">
                                      <a:solidFill>
                                        <a:srgbClr val="000000"/>
                                      </a:solidFill>
                                      <a:round/>
                                      <a:headEnd/>
                                      <a:tailEnd/>
                                    </a14:hiddenLine>
                                  </a:ext>
                                </a:extLst>
                              </wps:spPr>
                              <wps:bodyPr rot="0" vert="horz" wrap="square" lIns="91440" tIns="45720" rIns="91440" bIns="45720" anchor="t" anchorCtr="0" upright="1">
                                <a:noAutofit/>
                              </wps:bodyPr>
                            </wps:wsp>
                            <wps:wsp>
                              <wps:cNvPr id="3566" name="Freeform 64"/>
                              <wps:cNvSpPr>
                                <a:spLocks/>
                              </wps:cNvSpPr>
                              <wps:spPr bwMode="auto">
                                <a:xfrm>
                                  <a:off x="0" y="0"/>
                                  <a:ext cx="255" cy="182"/>
                                </a:xfrm>
                                <a:custGeom>
                                  <a:avLst/>
                                  <a:gdLst>
                                    <a:gd name="T0" fmla="*/ 151 w 255"/>
                                    <a:gd name="T1" fmla="*/ 182 h 182"/>
                                    <a:gd name="T2" fmla="*/ 132 w 255"/>
                                    <a:gd name="T3" fmla="*/ 176 h 182"/>
                                    <a:gd name="T4" fmla="*/ 127 w 255"/>
                                    <a:gd name="T5" fmla="*/ 168 h 182"/>
                                    <a:gd name="T6" fmla="*/ 129 w 255"/>
                                    <a:gd name="T7" fmla="*/ 163 h 182"/>
                                    <a:gd name="T8" fmla="*/ 128 w 255"/>
                                    <a:gd name="T9" fmla="*/ 158 h 182"/>
                                    <a:gd name="T10" fmla="*/ 129 w 255"/>
                                    <a:gd name="T11" fmla="*/ 156 h 182"/>
                                    <a:gd name="T12" fmla="*/ 171 w 255"/>
                                    <a:gd name="T13" fmla="*/ 15 h 182"/>
                                    <a:gd name="T14" fmla="*/ 174 w 255"/>
                                    <a:gd name="T15" fmla="*/ 6 h 182"/>
                                    <a:gd name="T16" fmla="*/ 181 w 255"/>
                                    <a:gd name="T17" fmla="*/ 1 h 182"/>
                                    <a:gd name="T18" fmla="*/ 197 w 255"/>
                                    <a:gd name="T19" fmla="*/ 1 h 182"/>
                                    <a:gd name="T20" fmla="*/ 205 w 255"/>
                                    <a:gd name="T21" fmla="*/ 6 h 182"/>
                                    <a:gd name="T22" fmla="*/ 207 w 255"/>
                                    <a:gd name="T23" fmla="*/ 14 h 182"/>
                                    <a:gd name="T24" fmla="*/ 229 w 255"/>
                                    <a:gd name="T25" fmla="*/ 83 h 182"/>
                                    <a:gd name="T26" fmla="*/ 189 w 255"/>
                                    <a:gd name="T27" fmla="*/ 83 h 182"/>
                                    <a:gd name="T28" fmla="*/ 165 w 255"/>
                                    <a:gd name="T29" fmla="*/ 166 h 182"/>
                                    <a:gd name="T30" fmla="*/ 162 w 255"/>
                                    <a:gd name="T31" fmla="*/ 176 h 182"/>
                                    <a:gd name="T32" fmla="*/ 151 w 255"/>
                                    <a:gd name="T33" fmla="*/ 182 h 182"/>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 ang="0">
                                      <a:pos x="T30" y="T31"/>
                                    </a:cxn>
                                    <a:cxn ang="0">
                                      <a:pos x="T32" y="T33"/>
                                    </a:cxn>
                                  </a:cxnLst>
                                  <a:rect l="0" t="0" r="r" b="b"/>
                                  <a:pathLst>
                                    <a:path w="255" h="182">
                                      <a:moveTo>
                                        <a:pt x="151" y="182"/>
                                      </a:moveTo>
                                      <a:lnTo>
                                        <a:pt x="132" y="176"/>
                                      </a:lnTo>
                                      <a:lnTo>
                                        <a:pt x="127" y="168"/>
                                      </a:lnTo>
                                      <a:lnTo>
                                        <a:pt x="129" y="163"/>
                                      </a:lnTo>
                                      <a:lnTo>
                                        <a:pt x="128" y="158"/>
                                      </a:lnTo>
                                      <a:lnTo>
                                        <a:pt x="129" y="156"/>
                                      </a:lnTo>
                                      <a:lnTo>
                                        <a:pt x="171" y="15"/>
                                      </a:lnTo>
                                      <a:lnTo>
                                        <a:pt x="174" y="6"/>
                                      </a:lnTo>
                                      <a:lnTo>
                                        <a:pt x="181" y="1"/>
                                      </a:lnTo>
                                      <a:lnTo>
                                        <a:pt x="197" y="1"/>
                                      </a:lnTo>
                                      <a:lnTo>
                                        <a:pt x="205" y="6"/>
                                      </a:lnTo>
                                      <a:lnTo>
                                        <a:pt x="207" y="14"/>
                                      </a:lnTo>
                                      <a:lnTo>
                                        <a:pt x="229" y="83"/>
                                      </a:lnTo>
                                      <a:lnTo>
                                        <a:pt x="189" y="83"/>
                                      </a:lnTo>
                                      <a:lnTo>
                                        <a:pt x="165" y="166"/>
                                      </a:lnTo>
                                      <a:lnTo>
                                        <a:pt x="162" y="176"/>
                                      </a:lnTo>
                                      <a:lnTo>
                                        <a:pt x="151" y="182"/>
                                      </a:lnTo>
                                      <a:close/>
                                    </a:path>
                                  </a:pathLst>
                                </a:custGeom>
                                <a:grpFill/>
                                <a:ln>
                                  <a:noFill/>
                                </a:ln>
                                <a:extLst>
                                  <a:ext uri="{91240B29-F687-4F45-9708-019B960494DF}">
                                    <a14:hiddenLine xmlns:a14="http://schemas.microsoft.com/office/drawing/2010/main" w="9525">
                                      <a:solidFill>
                                        <a:srgbClr val="000000"/>
                                      </a:solidFill>
                                      <a:round/>
                                      <a:headEnd/>
                                      <a:tailEnd/>
                                    </a14:hiddenLine>
                                  </a:ext>
                                </a:extLst>
                              </wps:spPr>
                              <wps:bodyPr rot="0" vert="horz" wrap="square" lIns="91440" tIns="45720" rIns="91440" bIns="45720" anchor="t" anchorCtr="0" upright="1">
                                <a:noAutofit/>
                              </wps:bodyPr>
                            </wps:wsp>
                            <wps:wsp>
                              <wps:cNvPr id="3567" name="Freeform 65"/>
                              <wps:cNvSpPr>
                                <a:spLocks/>
                              </wps:cNvSpPr>
                              <wps:spPr bwMode="auto">
                                <a:xfrm>
                                  <a:off x="0" y="0"/>
                                  <a:ext cx="255" cy="182"/>
                                </a:xfrm>
                                <a:custGeom>
                                  <a:avLst/>
                                  <a:gdLst>
                                    <a:gd name="T0" fmla="*/ 110 w 255"/>
                                    <a:gd name="T1" fmla="*/ 179 h 182"/>
                                    <a:gd name="T2" fmla="*/ 100 w 255"/>
                                    <a:gd name="T3" fmla="*/ 179 h 182"/>
                                    <a:gd name="T4" fmla="*/ 93 w 255"/>
                                    <a:gd name="T5" fmla="*/ 174 h 182"/>
                                    <a:gd name="T6" fmla="*/ 90 w 255"/>
                                    <a:gd name="T7" fmla="*/ 166 h 182"/>
                                    <a:gd name="T8" fmla="*/ 64 w 255"/>
                                    <a:gd name="T9" fmla="*/ 82 h 182"/>
                                    <a:gd name="T10" fmla="*/ 103 w 255"/>
                                    <a:gd name="T11" fmla="*/ 82 h 182"/>
                                    <a:gd name="T12" fmla="*/ 126 w 255"/>
                                    <a:gd name="T13" fmla="*/ 153 h 182"/>
                                    <a:gd name="T14" fmla="*/ 128 w 255"/>
                                    <a:gd name="T15" fmla="*/ 158 h 182"/>
                                    <a:gd name="T16" fmla="*/ 125 w 255"/>
                                    <a:gd name="T17" fmla="*/ 165 h 182"/>
                                    <a:gd name="T18" fmla="*/ 127 w 255"/>
                                    <a:gd name="T19" fmla="*/ 168 h 182"/>
                                    <a:gd name="T20" fmla="*/ 124 w 255"/>
                                    <a:gd name="T21" fmla="*/ 174 h 182"/>
                                    <a:gd name="T22" fmla="*/ 114 w 255"/>
                                    <a:gd name="T23" fmla="*/ 177 h 182"/>
                                    <a:gd name="T24" fmla="*/ 110 w 255"/>
                                    <a:gd name="T25" fmla="*/ 179 h 182"/>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Lst>
                                  <a:rect l="0" t="0" r="r" b="b"/>
                                  <a:pathLst>
                                    <a:path w="255" h="182">
                                      <a:moveTo>
                                        <a:pt x="110" y="179"/>
                                      </a:moveTo>
                                      <a:lnTo>
                                        <a:pt x="100" y="179"/>
                                      </a:lnTo>
                                      <a:lnTo>
                                        <a:pt x="93" y="174"/>
                                      </a:lnTo>
                                      <a:lnTo>
                                        <a:pt x="90" y="166"/>
                                      </a:lnTo>
                                      <a:lnTo>
                                        <a:pt x="64" y="82"/>
                                      </a:lnTo>
                                      <a:lnTo>
                                        <a:pt x="103" y="82"/>
                                      </a:lnTo>
                                      <a:lnTo>
                                        <a:pt x="126" y="153"/>
                                      </a:lnTo>
                                      <a:lnTo>
                                        <a:pt x="128" y="158"/>
                                      </a:lnTo>
                                      <a:lnTo>
                                        <a:pt x="125" y="165"/>
                                      </a:lnTo>
                                      <a:lnTo>
                                        <a:pt x="127" y="168"/>
                                      </a:lnTo>
                                      <a:lnTo>
                                        <a:pt x="124" y="174"/>
                                      </a:lnTo>
                                      <a:lnTo>
                                        <a:pt x="114" y="177"/>
                                      </a:lnTo>
                                      <a:lnTo>
                                        <a:pt x="110" y="179"/>
                                      </a:lnTo>
                                      <a:close/>
                                    </a:path>
                                  </a:pathLst>
                                </a:custGeom>
                                <a:grpFill/>
                                <a:ln>
                                  <a:noFill/>
                                </a:ln>
                                <a:extLst>
                                  <a:ext uri="{91240B29-F687-4F45-9708-019B960494DF}">
                                    <a14:hiddenLine xmlns:a14="http://schemas.microsoft.com/office/drawing/2010/main" w="9525">
                                      <a:solidFill>
                                        <a:srgbClr val="000000"/>
                                      </a:solidFill>
                                      <a:round/>
                                      <a:headEnd/>
                                      <a:tailEnd/>
                                    </a14:hiddenLine>
                                  </a:ext>
                                </a:extLst>
                              </wps:spPr>
                              <wps:bodyPr rot="0" vert="horz" wrap="square" lIns="91440" tIns="45720" rIns="91440" bIns="45720" anchor="t" anchorCtr="0" upright="1">
                                <a:noAutofit/>
                              </wps:bodyPr>
                            </wps:wsp>
                            <wps:wsp>
                              <wps:cNvPr id="3568" name="Freeform 66"/>
                              <wps:cNvSpPr>
                                <a:spLocks/>
                              </wps:cNvSpPr>
                              <wps:spPr bwMode="auto">
                                <a:xfrm>
                                  <a:off x="0" y="0"/>
                                  <a:ext cx="255" cy="182"/>
                                </a:xfrm>
                                <a:custGeom>
                                  <a:avLst/>
                                  <a:gdLst>
                                    <a:gd name="T0" fmla="*/ 235 w 255"/>
                                    <a:gd name="T1" fmla="*/ 179 h 182"/>
                                    <a:gd name="T2" fmla="*/ 225 w 255"/>
                                    <a:gd name="T3" fmla="*/ 179 h 182"/>
                                    <a:gd name="T4" fmla="*/ 219 w 255"/>
                                    <a:gd name="T5" fmla="*/ 174 h 182"/>
                                    <a:gd name="T6" fmla="*/ 215 w 255"/>
                                    <a:gd name="T7" fmla="*/ 166 h 182"/>
                                    <a:gd name="T8" fmla="*/ 189 w 255"/>
                                    <a:gd name="T9" fmla="*/ 83 h 182"/>
                                    <a:gd name="T10" fmla="*/ 229 w 255"/>
                                    <a:gd name="T11" fmla="*/ 83 h 182"/>
                                    <a:gd name="T12" fmla="*/ 252 w 255"/>
                                    <a:gd name="T13" fmla="*/ 155 h 182"/>
                                    <a:gd name="T14" fmla="*/ 255 w 255"/>
                                    <a:gd name="T15" fmla="*/ 165 h 182"/>
                                    <a:gd name="T16" fmla="*/ 250 w 255"/>
                                    <a:gd name="T17" fmla="*/ 175 h 182"/>
                                    <a:gd name="T18" fmla="*/ 242 w 255"/>
                                    <a:gd name="T19" fmla="*/ 178 h 182"/>
                                    <a:gd name="T20" fmla="*/ 237 w 255"/>
                                    <a:gd name="T21" fmla="*/ 178 h 182"/>
                                    <a:gd name="T22" fmla="*/ 235 w 255"/>
                                    <a:gd name="T23" fmla="*/ 179 h 182"/>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Lst>
                                  <a:rect l="0" t="0" r="r" b="b"/>
                                  <a:pathLst>
                                    <a:path w="255" h="182">
                                      <a:moveTo>
                                        <a:pt x="235" y="179"/>
                                      </a:moveTo>
                                      <a:lnTo>
                                        <a:pt x="225" y="179"/>
                                      </a:lnTo>
                                      <a:lnTo>
                                        <a:pt x="219" y="174"/>
                                      </a:lnTo>
                                      <a:lnTo>
                                        <a:pt x="215" y="166"/>
                                      </a:lnTo>
                                      <a:lnTo>
                                        <a:pt x="189" y="83"/>
                                      </a:lnTo>
                                      <a:lnTo>
                                        <a:pt x="229" y="83"/>
                                      </a:lnTo>
                                      <a:lnTo>
                                        <a:pt x="252" y="155"/>
                                      </a:lnTo>
                                      <a:lnTo>
                                        <a:pt x="255" y="165"/>
                                      </a:lnTo>
                                      <a:lnTo>
                                        <a:pt x="250" y="175"/>
                                      </a:lnTo>
                                      <a:lnTo>
                                        <a:pt x="242" y="178"/>
                                      </a:lnTo>
                                      <a:lnTo>
                                        <a:pt x="237" y="178"/>
                                      </a:lnTo>
                                      <a:lnTo>
                                        <a:pt x="235" y="179"/>
                                      </a:lnTo>
                                      <a:close/>
                                    </a:path>
                                  </a:pathLst>
                                </a:custGeom>
                                <a:grpFill/>
                                <a:ln>
                                  <a:noFill/>
                                </a:ln>
                                <a:extLst>
                                  <a:ext uri="{91240B29-F687-4F45-9708-019B960494DF}">
                                    <a14:hiddenLine xmlns:a14="http://schemas.microsoft.com/office/drawing/2010/main" w="9525">
                                      <a:solidFill>
                                        <a:srgbClr val="000000"/>
                                      </a:solidFill>
                                      <a:round/>
                                      <a:headEnd/>
                                      <a:tailEnd/>
                                    </a14:hiddenLine>
                                  </a:ext>
                                </a:extLst>
                              </wps:spPr>
                              <wps:bodyPr rot="0" vert="horz" wrap="square" lIns="91440" tIns="45720" rIns="91440" bIns="45720" anchor="t" anchorCtr="0" upright="1">
                                <a:noAutofit/>
                              </wps:bodyPr>
                            </wps:wsp>
                            <wps:wsp>
                              <wps:cNvPr id="3569" name="Freeform 67"/>
                              <wps:cNvSpPr>
                                <a:spLocks/>
                              </wps:cNvSpPr>
                              <wps:spPr bwMode="auto">
                                <a:xfrm>
                                  <a:off x="0" y="0"/>
                                  <a:ext cx="255" cy="182"/>
                                </a:xfrm>
                                <a:custGeom>
                                  <a:avLst/>
                                  <a:gdLst>
                                    <a:gd name="T0" fmla="*/ 75 w 255"/>
                                    <a:gd name="T1" fmla="*/ 179 h 182"/>
                                    <a:gd name="T2" fmla="*/ 54 w 255"/>
                                    <a:gd name="T3" fmla="*/ 179 h 182"/>
                                    <a:gd name="T4" fmla="*/ 46 w 255"/>
                                    <a:gd name="T5" fmla="*/ 170 h 182"/>
                                    <a:gd name="T6" fmla="*/ 46 w 255"/>
                                    <a:gd name="T7" fmla="*/ 150 h 182"/>
                                    <a:gd name="T8" fmla="*/ 54 w 255"/>
                                    <a:gd name="T9" fmla="*/ 141 h 182"/>
                                    <a:gd name="T10" fmla="*/ 75 w 255"/>
                                    <a:gd name="T11" fmla="*/ 141 h 182"/>
                                    <a:gd name="T12" fmla="*/ 84 w 255"/>
                                    <a:gd name="T13" fmla="*/ 150 h 182"/>
                                    <a:gd name="T14" fmla="*/ 84 w 255"/>
                                    <a:gd name="T15" fmla="*/ 170 h 182"/>
                                    <a:gd name="T16" fmla="*/ 75 w 255"/>
                                    <a:gd name="T17" fmla="*/ 179 h 182"/>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Lst>
                                  <a:rect l="0" t="0" r="r" b="b"/>
                                  <a:pathLst>
                                    <a:path w="255" h="182">
                                      <a:moveTo>
                                        <a:pt x="75" y="179"/>
                                      </a:moveTo>
                                      <a:lnTo>
                                        <a:pt x="54" y="179"/>
                                      </a:lnTo>
                                      <a:lnTo>
                                        <a:pt x="46" y="170"/>
                                      </a:lnTo>
                                      <a:lnTo>
                                        <a:pt x="46" y="150"/>
                                      </a:lnTo>
                                      <a:lnTo>
                                        <a:pt x="54" y="141"/>
                                      </a:lnTo>
                                      <a:lnTo>
                                        <a:pt x="75" y="141"/>
                                      </a:lnTo>
                                      <a:lnTo>
                                        <a:pt x="84" y="150"/>
                                      </a:lnTo>
                                      <a:lnTo>
                                        <a:pt x="84" y="170"/>
                                      </a:lnTo>
                                      <a:lnTo>
                                        <a:pt x="75" y="179"/>
                                      </a:lnTo>
                                      <a:close/>
                                    </a:path>
                                  </a:pathLst>
                                </a:custGeom>
                                <a:grpFill/>
                                <a:ln>
                                  <a:noFill/>
                                </a:ln>
                                <a:extLst>
                                  <a:ext uri="{91240B29-F687-4F45-9708-019B960494DF}">
                                    <a14:hiddenLine xmlns:a14="http://schemas.microsoft.com/office/drawing/2010/main" w="9525">
                                      <a:solidFill>
                                        <a:srgbClr val="000000"/>
                                      </a:solidFill>
                                      <a:round/>
                                      <a:headEnd/>
                                      <a:tailEnd/>
                                    </a14:hiddenLine>
                                  </a:ext>
                                </a:extLst>
                              </wps:spPr>
                              <wps:bodyPr rot="0" vert="horz" wrap="square" lIns="91440" tIns="45720" rIns="91440" bIns="45720" anchor="t" anchorCtr="0" upright="1">
                                <a:noAutofit/>
                              </wps:bodyPr>
                            </wps:wsp>
                            <wps:wsp>
                              <wps:cNvPr id="3570" name="Freeform 68"/>
                              <wps:cNvSpPr>
                                <a:spLocks/>
                              </wps:cNvSpPr>
                              <wps:spPr bwMode="auto">
                                <a:xfrm>
                                  <a:off x="0" y="0"/>
                                  <a:ext cx="255" cy="182"/>
                                </a:xfrm>
                                <a:custGeom>
                                  <a:avLst/>
                                  <a:gdLst>
                                    <a:gd name="T0" fmla="*/ 200 w 255"/>
                                    <a:gd name="T1" fmla="*/ 179 h 182"/>
                                    <a:gd name="T2" fmla="*/ 179 w 255"/>
                                    <a:gd name="T3" fmla="*/ 179 h 182"/>
                                    <a:gd name="T4" fmla="*/ 170 w 255"/>
                                    <a:gd name="T5" fmla="*/ 170 h 182"/>
                                    <a:gd name="T6" fmla="*/ 170 w 255"/>
                                    <a:gd name="T7" fmla="*/ 150 h 182"/>
                                    <a:gd name="T8" fmla="*/ 179 w 255"/>
                                    <a:gd name="T9" fmla="*/ 141 h 182"/>
                                    <a:gd name="T10" fmla="*/ 200 w 255"/>
                                    <a:gd name="T11" fmla="*/ 141 h 182"/>
                                    <a:gd name="T12" fmla="*/ 208 w 255"/>
                                    <a:gd name="T13" fmla="*/ 150 h 182"/>
                                    <a:gd name="T14" fmla="*/ 208 w 255"/>
                                    <a:gd name="T15" fmla="*/ 170 h 182"/>
                                    <a:gd name="T16" fmla="*/ 200 w 255"/>
                                    <a:gd name="T17" fmla="*/ 179 h 182"/>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Lst>
                                  <a:rect l="0" t="0" r="r" b="b"/>
                                  <a:pathLst>
                                    <a:path w="255" h="182">
                                      <a:moveTo>
                                        <a:pt x="200" y="179"/>
                                      </a:moveTo>
                                      <a:lnTo>
                                        <a:pt x="179" y="179"/>
                                      </a:lnTo>
                                      <a:lnTo>
                                        <a:pt x="170" y="170"/>
                                      </a:lnTo>
                                      <a:lnTo>
                                        <a:pt x="170" y="150"/>
                                      </a:lnTo>
                                      <a:lnTo>
                                        <a:pt x="179" y="141"/>
                                      </a:lnTo>
                                      <a:lnTo>
                                        <a:pt x="200" y="141"/>
                                      </a:lnTo>
                                      <a:lnTo>
                                        <a:pt x="208" y="150"/>
                                      </a:lnTo>
                                      <a:lnTo>
                                        <a:pt x="208" y="170"/>
                                      </a:lnTo>
                                      <a:lnTo>
                                        <a:pt x="200" y="179"/>
                                      </a:lnTo>
                                      <a:close/>
                                    </a:path>
                                  </a:pathLst>
                                </a:custGeom>
                                <a:grpFill/>
                                <a:ln>
                                  <a:noFill/>
                                </a:ln>
                                <a:extLst>
                                  <a:ext uri="{91240B29-F687-4F45-9708-019B960494DF}">
                                    <a14:hiddenLine xmlns:a14="http://schemas.microsoft.com/office/drawing/2010/main" w="9525">
                                      <a:solidFill>
                                        <a:srgbClr val="000000"/>
                                      </a:solidFill>
                                      <a:round/>
                                      <a:headEnd/>
                                      <a:tailEnd/>
                                    </a14:hiddenLine>
                                  </a:ext>
                                </a:extLst>
                              </wps:spPr>
                              <wps:bodyPr rot="0" vert="horz" wrap="square" lIns="91440" tIns="45720" rIns="91440" bIns="45720" anchor="t" anchorCtr="0" upright="1">
                                <a:noAutofit/>
                              </wps:bodyPr>
                            </wps:wsp>
                            <wps:wsp>
                              <wps:cNvPr id="3571" name="Freeform 69"/>
                              <wps:cNvSpPr>
                                <a:spLocks/>
                              </wps:cNvSpPr>
                              <wps:spPr bwMode="auto">
                                <a:xfrm>
                                  <a:off x="0" y="0"/>
                                  <a:ext cx="255" cy="182"/>
                                </a:xfrm>
                                <a:custGeom>
                                  <a:avLst/>
                                  <a:gdLst>
                                    <a:gd name="T0" fmla="*/ 127 w 255"/>
                                    <a:gd name="T1" fmla="*/ 168 h 182"/>
                                    <a:gd name="T2" fmla="*/ 125 w 255"/>
                                    <a:gd name="T3" fmla="*/ 165 h 182"/>
                                    <a:gd name="T4" fmla="*/ 128 w 255"/>
                                    <a:gd name="T5" fmla="*/ 158 h 182"/>
                                    <a:gd name="T6" fmla="*/ 129 w 255"/>
                                    <a:gd name="T7" fmla="*/ 163 h 182"/>
                                    <a:gd name="T8" fmla="*/ 127 w 255"/>
                                    <a:gd name="T9" fmla="*/ 168 h 182"/>
                                  </a:gdLst>
                                  <a:ahLst/>
                                  <a:cxnLst>
                                    <a:cxn ang="0">
                                      <a:pos x="T0" y="T1"/>
                                    </a:cxn>
                                    <a:cxn ang="0">
                                      <a:pos x="T2" y="T3"/>
                                    </a:cxn>
                                    <a:cxn ang="0">
                                      <a:pos x="T4" y="T5"/>
                                    </a:cxn>
                                    <a:cxn ang="0">
                                      <a:pos x="T6" y="T7"/>
                                    </a:cxn>
                                    <a:cxn ang="0">
                                      <a:pos x="T8" y="T9"/>
                                    </a:cxn>
                                  </a:cxnLst>
                                  <a:rect l="0" t="0" r="r" b="b"/>
                                  <a:pathLst>
                                    <a:path w="255" h="182">
                                      <a:moveTo>
                                        <a:pt x="127" y="168"/>
                                      </a:moveTo>
                                      <a:lnTo>
                                        <a:pt x="125" y="165"/>
                                      </a:lnTo>
                                      <a:lnTo>
                                        <a:pt x="128" y="158"/>
                                      </a:lnTo>
                                      <a:lnTo>
                                        <a:pt x="129" y="163"/>
                                      </a:lnTo>
                                      <a:lnTo>
                                        <a:pt x="127" y="168"/>
                                      </a:lnTo>
                                      <a:close/>
                                    </a:path>
                                  </a:pathLst>
                                </a:custGeom>
                                <a:grpFill/>
                                <a:ln>
                                  <a:noFill/>
                                </a:ln>
                                <a:extLst>
                                  <a:ext uri="{91240B29-F687-4F45-9708-019B960494DF}">
                                    <a14:hiddenLine xmlns:a14="http://schemas.microsoft.com/office/drawing/2010/main" w="9525">
                                      <a:solidFill>
                                        <a:srgbClr val="000000"/>
                                      </a:solidFill>
                                      <a:round/>
                                      <a:headEnd/>
                                      <a:tailEnd/>
                                    </a14:hiddenLine>
                                  </a:ext>
                                </a:extLst>
                              </wps:spPr>
                              <wps:bodyPr rot="0" vert="horz" wrap="square" lIns="91440" tIns="45720" rIns="91440" bIns="45720" anchor="t" anchorCtr="0" upright="1">
                                <a:noAutofit/>
                              </wps:bodyPr>
                            </wps:wsp>
                            <wps:wsp>
                              <wps:cNvPr id="3572" name="Freeform 70"/>
                              <wps:cNvSpPr>
                                <a:spLocks/>
                              </wps:cNvSpPr>
                              <wps:spPr bwMode="auto">
                                <a:xfrm>
                                  <a:off x="0" y="0"/>
                                  <a:ext cx="255" cy="182"/>
                                </a:xfrm>
                                <a:custGeom>
                                  <a:avLst/>
                                  <a:gdLst>
                                    <a:gd name="T0" fmla="*/ 240 w 255"/>
                                    <a:gd name="T1" fmla="*/ 179 h 182"/>
                                    <a:gd name="T2" fmla="*/ 237 w 255"/>
                                    <a:gd name="T3" fmla="*/ 178 h 182"/>
                                    <a:gd name="T4" fmla="*/ 242 w 255"/>
                                    <a:gd name="T5" fmla="*/ 178 h 182"/>
                                    <a:gd name="T6" fmla="*/ 240 w 255"/>
                                    <a:gd name="T7" fmla="*/ 179 h 182"/>
                                  </a:gdLst>
                                  <a:ahLst/>
                                  <a:cxnLst>
                                    <a:cxn ang="0">
                                      <a:pos x="T0" y="T1"/>
                                    </a:cxn>
                                    <a:cxn ang="0">
                                      <a:pos x="T2" y="T3"/>
                                    </a:cxn>
                                    <a:cxn ang="0">
                                      <a:pos x="T4" y="T5"/>
                                    </a:cxn>
                                    <a:cxn ang="0">
                                      <a:pos x="T6" y="T7"/>
                                    </a:cxn>
                                  </a:cxnLst>
                                  <a:rect l="0" t="0" r="r" b="b"/>
                                  <a:pathLst>
                                    <a:path w="255" h="182">
                                      <a:moveTo>
                                        <a:pt x="240" y="179"/>
                                      </a:moveTo>
                                      <a:lnTo>
                                        <a:pt x="237" y="178"/>
                                      </a:lnTo>
                                      <a:lnTo>
                                        <a:pt x="242" y="178"/>
                                      </a:lnTo>
                                      <a:lnTo>
                                        <a:pt x="240" y="179"/>
                                      </a:lnTo>
                                      <a:close/>
                                    </a:path>
                                  </a:pathLst>
                                </a:custGeom>
                                <a:grpFill/>
                                <a:ln>
                                  <a:noFill/>
                                </a:ln>
                                <a:extLst>
                                  <a:ext uri="{91240B29-F687-4F45-9708-019B960494DF}">
                                    <a14:hiddenLine xmlns:a14="http://schemas.microsoft.com/office/drawing/2010/main" w="9525">
                                      <a:solidFill>
                                        <a:srgbClr val="000000"/>
                                      </a:solidFill>
                                      <a:round/>
                                      <a:headEnd/>
                                      <a:tailEnd/>
                                    </a14:hiddenLine>
                                  </a:ext>
                                </a:extLst>
                              </wps:spPr>
                              <wps:bodyPr rot="0" vert="horz" wrap="square" lIns="91440" tIns="45720" rIns="91440" bIns="45720" anchor="t" anchorCtr="0" upright="1">
                                <a:noAutofit/>
                              </wps:bodyPr>
                            </wps:wsp>
                          </wpg:wgp>
                        </a:graphicData>
                      </a:graphic>
                    </wp:inline>
                  </w:drawing>
                </mc:Choice>
                <mc:Fallback>
                  <w:pict>
                    <v:group w14:anchorId="1818F855" id="Group 3564" o:spid="_x0000_s1026" style="width:12.95pt;height:9.05pt;mso-position-horizontal-relative:char;mso-position-vertical-relative:line" coordsize="255,182"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">
                      <v:shape id="Freeform 63" o:spid="_x0000_s1027" style="position:absolute;width:255;height:182;visibility:visible;mso-wrap-style:square;v-text-anchor:top" coordsize="255,182"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" path="m25,181l5,175,,165,2,155,45,13,47,5,55,,72,r7,5l81,12r22,70l64,82,39,165r-4,10l25,181xe" filled="f" stroked="f">
                        <v:path arrowok="t" o:connecttype="custom" o:connectlocs="25,181;5,175;0,165;2,155;45,13;47,5;55,0;72,0;79,5;81,12;103,82;64,82;39,165;35,175;25,181" o:connectangles="0,0,0,0,0,0,0,0,0,0,0,0,0,0,0"/>
                      </v:shape>
                      <v:shape id="Freeform 64" o:spid="_x0000_s1028" style="position:absolute;width:255;height:182;visibility:visible;mso-wrap-style:square;v-text-anchor:top" coordsize="255,182"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" path="m151,182r-19,-6l127,168r2,-5l128,158r1,-2l171,15r3,-9l181,1r16,l205,6r2,8l229,83r-40,l165,166r-3,10l151,182xe" filled="f" stroked="f">
                        <v:path arrowok="t" o:connecttype="custom" o:connectlocs="151,182;132,176;127,168;129,163;128,158;129,156;171,15;174,6;181,1;197,1;205,6;207,14;229,83;189,83;165,166;162,176;151,182" o:connectangles="0,0,0,0,0,0,0,0,0,0,0,0,0,0,0,0,0"/>
                      </v:shape>
                      <v:shape id="Freeform 65" o:spid="_x0000_s1029" style="position:absolute;width:255;height:182;visibility:visible;mso-wrap-style:square;v-text-anchor:top" coordsize="255,182"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" path="m110,179r-10,l93,174r-3,-8l64,82r39,l126,153r2,5l125,165r2,3l124,174r-10,3l110,179xe" filled="f" stroked="f">
                        <v:path arrowok="t" o:connecttype="custom" o:connectlocs="110,179;100,179;93,174;90,166;64,82;103,82;126,153;128,158;125,165;127,168;124,174;114,177;110,179" o:connectangles="0,0,0,0,0,0,0,0,0,0,0,0,0"/>
                      </v:shape>
                      <v:shape id="Freeform 66" o:spid="_x0000_s1030" style="position:absolute;width:255;height:182;visibility:visible;mso-wrap-style:square;v-text-anchor:top" coordsize="255,182"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" path="m235,179r-10,l219,174r-4,-8l189,83r40,l252,155r3,10l250,175r-8,3l237,178r-2,1xe" filled="f" stroked="f">
                        <v:path arrowok="t" o:connecttype="custom" o:connectlocs="235,179;225,179;219,174;215,166;189,83;229,83;252,155;255,165;250,175;242,178;237,178;235,179" o:connectangles="0,0,0,0,0,0,0,0,0,0,0,0"/>
                      </v:shape>
                      <v:shape id="Freeform 67" o:spid="_x0000_s1031" style="position:absolute;width:255;height:182;visibility:visible;mso-wrap-style:square;v-text-anchor:top" coordsize="255,182"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" path="m75,179r-21,l46,170r,-20l54,141r21,l84,150r,20l75,179xe" filled="f" stroked="f">
                        <v:path arrowok="t" o:connecttype="custom" o:connectlocs="75,179;54,179;46,170;46,150;54,141;75,141;84,150;84,170;75,179" o:connectangles="0,0,0,0,0,0,0,0,0"/>
                      </v:shape>
                      <v:shape id="Freeform 68" o:spid="_x0000_s1032" style="position:absolute;width:255;height:182;visibility:visible;mso-wrap-style:square;v-text-anchor:top" coordsize="255,182"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" path="m200,179r-21,l170,170r,-20l179,141r21,l208,150r,20l200,179xe" filled="f" stroked="f">
                        <v:path arrowok="t" o:connecttype="custom" o:connectlocs="200,179;179,179;170,170;170,150;179,141;200,141;208,150;208,170;200,179" o:connectangles="0,0,0,0,0,0,0,0,0"/>
                      </v:shape>
                      <v:shape id="Freeform 69" o:spid="_x0000_s1033" style="position:absolute;width:255;height:182;visibility:visible;mso-wrap-style:square;v-text-anchor:top" coordsize="255,182"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" path="m127,168r-2,-3l128,158r1,5l127,168xe" filled="f" stroked="f">
                        <v:path arrowok="t" o:connecttype="custom" o:connectlocs="127,168;125,165;128,158;129,163;127,168" o:connectangles="0,0,0,0,0"/>
                      </v:shape>
                      <v:shape id="Freeform 70" o:spid="_x0000_s1034" style="position:absolute;width:255;height:182;visibility:visible;mso-wrap-style:square;v-text-anchor:top" coordsize="255,182"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" path="m240,179r-3,-1l242,178r-2,1xe" filled="f" stroked="f">
                        <v:path arrowok="t" o:connecttype="custom" o:connectlocs="240,179;237,178;242,178;240,179" o:connectangles="0,0,0,0"/>
                      </v:shape>
                      <w10:anchorlock/>
                    </v:group>
                  </w:pict>
                </mc:Fallback>
              </mc:AlternateContent>
            </w:r>
          </w:p>
        </w:tc>
      </w:tr>
    </w:tbl>
    <w:p w14:paraId="015164A6" w14:textId="77777777" w:rsidR="00140155" w:rsidRPr="009B5FD0" w:rsidRDefault="000121E8">
      <w:pPr>
        <w:spacing w:after="0" w:line="240" w:lineRule="auto"/>
      </w:pPr>
      <w:r w:rsidRPr="009B5FD0">
        <w:br w:type="page"/>
      </w:r>
    </w:p>
    <w:tbl>
      <w:tblPr>
        <w:tblStyle w:val="TableGrid"/>
        <w:tblW w:w="5005" w:type="pct"/>
        <w:tblInd w:w="-5" w:type="dxa"/>
        <w:tblCellMar>
          <w:top w:w="102" w:type="dxa"/>
          <w:left w:w="102" w:type="dxa"/>
          <w:bottom w:w="102" w:type="dxa"/>
          <w:right w:w="102" w:type="dxa"/>
        </w:tblCellMar>
        <w:tblLook w:val="04A0" w:firstRow="1" w:lastRow="0" w:firstColumn="1" w:lastColumn="0" w:noHBand="0" w:noVBand="1"/>
      </w:tblPr>
      <w:tblGrid>
        <w:gridCol w:w="1366"/>
        <w:gridCol w:w="7539"/>
        <w:gridCol w:w="6236"/>
      </w:tblGrid>
      <w:tr w:rsidR="000229A8" w:rsidRPr="009B5FD0" w14:paraId="09F952EB" w14:textId="77777777" w:rsidTr="00DF4C5E">
        <w:trPr>
          <w:trHeight w:hRule="exact" w:val="454"/>
        </w:trPr>
        <w:tc>
          <w:tcPr>
            <w:tcW w:w="1366" w:type="dxa"/>
            <w:tcBorders>
              <w:bottom w:val="single" w:sz="4" w:space="0" w:color="auto"/>
              <w:right w:val="nil"/>
            </w:tcBorders>
            <w:shd w:val="clear" w:color="auto" w:fill="DB3F30"/>
            <w:vAlign w:val="center"/>
          </w:tcPr>
          <w:p w14:paraId="2A8EF532" w14:textId="77777777" w:rsidR="000229A8" w:rsidRPr="009B5FD0" w:rsidRDefault="000229A8" w:rsidP="002742FD">
            <w:pPr>
              <w:pStyle w:val="Bodytext95pt0spacesingle"/>
              <w:rPr>
                <w:rStyle w:val="BodytextBold"/>
                <w:rFonts w:ascii="Arial Bold" w:hAnsi="Arial Bold" w:hint="eastAsia"/>
                <w:color w:val="FFFFFF" w:themeColor="background1"/>
                <w:spacing w:val="4"/>
              </w:rPr>
            </w:pPr>
          </w:p>
        </w:tc>
        <w:tc>
          <w:tcPr>
            <w:tcW w:w="7540" w:type="dxa"/>
            <w:tcBorders>
              <w:left w:val="nil"/>
              <w:bottom w:val="single" w:sz="4" w:space="0" w:color="auto"/>
            </w:tcBorders>
            <w:shd w:val="clear" w:color="auto" w:fill="DB3F30"/>
            <w:vAlign w:val="center"/>
          </w:tcPr>
          <w:p w14:paraId="49613E2E" w14:textId="77777777" w:rsidR="000229A8" w:rsidRPr="009B5FD0" w:rsidRDefault="000229A8" w:rsidP="00140155">
            <w:pPr>
              <w:pStyle w:val="Bodytext95pt0spacesingle"/>
              <w:jc w:val="center"/>
              <w:rPr>
                <w:rStyle w:val="BodytextBold"/>
                <w:rFonts w:ascii="Arial Bold" w:hAnsi="Arial Bold" w:hint="eastAsia"/>
                <w:color w:val="FFFFFF" w:themeColor="background1"/>
                <w:spacing w:val="4"/>
              </w:rPr>
            </w:pPr>
            <w:r w:rsidRPr="009B5FD0">
              <w:rPr>
                <w:rStyle w:val="BodytextBold"/>
                <w:rFonts w:ascii="Arial Bold" w:hAnsi="Arial Bold"/>
                <w:color w:val="FFFFFF" w:themeColor="background1"/>
                <w:spacing w:val="4"/>
              </w:rPr>
              <w:t xml:space="preserve">Unit </w:t>
            </w:r>
            <w:r w:rsidR="00140155" w:rsidRPr="009B5FD0">
              <w:rPr>
                <w:rStyle w:val="BodytextBold"/>
                <w:rFonts w:ascii="Arial Bold" w:hAnsi="Arial Bold"/>
                <w:color w:val="FFFFFF" w:themeColor="background1"/>
                <w:spacing w:val="4"/>
              </w:rPr>
              <w:t>4</w:t>
            </w:r>
            <w:r w:rsidRPr="009B5FD0">
              <w:rPr>
                <w:rStyle w:val="BodytextBold"/>
                <w:rFonts w:ascii="Arial Bold" w:hAnsi="Arial Bold"/>
                <w:color w:val="FFFFFF" w:themeColor="background1"/>
                <w:spacing w:val="4"/>
              </w:rPr>
              <w:t xml:space="preserve">: </w:t>
            </w:r>
            <w:r w:rsidR="00140155" w:rsidRPr="009B5FD0">
              <w:rPr>
                <w:rStyle w:val="BodytextBold"/>
                <w:rFonts w:ascii="Arial Bold" w:hAnsi="Arial Bold"/>
                <w:color w:val="FFFFFF" w:themeColor="background1"/>
                <w:spacing w:val="4"/>
              </w:rPr>
              <w:t>Australia’s global connections</w:t>
            </w:r>
          </w:p>
        </w:tc>
        <w:tc>
          <w:tcPr>
            <w:tcW w:w="6236" w:type="dxa"/>
            <w:tcBorders>
              <w:left w:val="nil"/>
              <w:bottom w:val="single" w:sz="4" w:space="0" w:color="auto"/>
            </w:tcBorders>
            <w:shd w:val="clear" w:color="auto" w:fill="DB3F30"/>
            <w:vAlign w:val="center"/>
          </w:tcPr>
          <w:p w14:paraId="329B46D6" w14:textId="77777777" w:rsidR="000229A8" w:rsidRPr="009B5FD0" w:rsidRDefault="000229A8" w:rsidP="00140155">
            <w:pPr>
              <w:pStyle w:val="Bodytext95pt0spacesingle"/>
              <w:jc w:val="center"/>
              <w:rPr>
                <w:rStyle w:val="BodytextBold"/>
                <w:rFonts w:ascii="Arial Bold" w:hAnsi="Arial Bold" w:hint="eastAsia"/>
                <w:color w:val="FFFFFF" w:themeColor="background1"/>
                <w:spacing w:val="4"/>
              </w:rPr>
            </w:pPr>
            <w:r w:rsidRPr="009B5FD0">
              <w:rPr>
                <w:rStyle w:val="BodytextBold"/>
                <w:rFonts w:ascii="Arial Bold" w:hAnsi="Arial Bold"/>
                <w:color w:val="FFFFFF" w:themeColor="background1"/>
                <w:spacing w:val="4"/>
              </w:rPr>
              <w:t xml:space="preserve">Unit </w:t>
            </w:r>
            <w:r w:rsidR="00140155" w:rsidRPr="009B5FD0">
              <w:rPr>
                <w:rStyle w:val="BodytextBold"/>
                <w:rFonts w:ascii="Arial Bold" w:hAnsi="Arial Bold"/>
                <w:color w:val="FFFFFF" w:themeColor="background1"/>
                <w:spacing w:val="4"/>
              </w:rPr>
              <w:t>5</w:t>
            </w:r>
            <w:r w:rsidRPr="009B5FD0">
              <w:rPr>
                <w:rStyle w:val="BodytextBold"/>
                <w:rFonts w:ascii="Arial Bold" w:hAnsi="Arial Bold"/>
                <w:color w:val="FFFFFF" w:themeColor="background1"/>
                <w:spacing w:val="4"/>
              </w:rPr>
              <w:t xml:space="preserve">: </w:t>
            </w:r>
            <w:r w:rsidR="00140155" w:rsidRPr="009B5FD0">
              <w:rPr>
                <w:rStyle w:val="BodytextBold"/>
                <w:rFonts w:ascii="Arial Bold" w:hAnsi="Arial Bold"/>
                <w:color w:val="FFFFFF" w:themeColor="background1"/>
                <w:spacing w:val="4"/>
              </w:rPr>
              <w:t>Making decisions to benefit my community</w:t>
            </w:r>
          </w:p>
        </w:tc>
      </w:tr>
      <w:tr w:rsidR="000229A8" w:rsidRPr="009B5FD0" w14:paraId="3C33D4E7" w14:textId="77777777" w:rsidTr="00DF4C5E">
        <w:trPr>
          <w:trHeight w:val="20"/>
        </w:trPr>
        <w:tc>
          <w:tcPr>
            <w:tcW w:w="1366" w:type="dxa"/>
            <w:shd w:val="clear" w:color="auto" w:fill="FDC7B9"/>
          </w:tcPr>
          <w:p w14:paraId="3CEEA650" w14:textId="77777777" w:rsidR="000229A8" w:rsidRPr="009B5FD0" w:rsidRDefault="000229A8" w:rsidP="002672FB">
            <w:pPr>
              <w:pStyle w:val="Bodytext95pt0spacesingle"/>
              <w:rPr>
                <w:rStyle w:val="BodytextBold"/>
                <w:rFonts w:ascii="Arial Bold" w:hAnsi="Arial Bold" w:hint="eastAsia"/>
                <w:spacing w:val="4"/>
              </w:rPr>
            </w:pPr>
            <w:r w:rsidRPr="009B5FD0">
              <w:rPr>
                <w:rStyle w:val="BodytextBold"/>
                <w:rFonts w:ascii="Arial Bold" w:hAnsi="Arial Bold"/>
                <w:spacing w:val="4"/>
              </w:rPr>
              <w:t>Unit overview</w:t>
            </w:r>
          </w:p>
        </w:tc>
        <w:tc>
          <w:tcPr>
            <w:tcW w:w="7540" w:type="dxa"/>
          </w:tcPr>
          <w:p w14:paraId="2A6F1398" w14:textId="77777777" w:rsidR="000229A8" w:rsidRPr="009B5FD0" w:rsidRDefault="000229A8" w:rsidP="000229A8">
            <w:pPr>
              <w:pStyle w:val="Bodytext95pt3spaceatleast12"/>
              <w:rPr>
                <w:rStyle w:val="BodytextBold"/>
              </w:rPr>
            </w:pPr>
            <w:r w:rsidRPr="009B5FD0">
              <w:rPr>
                <w:rStyle w:val="BodytextBold"/>
              </w:rPr>
              <w:t>Inquiry questions:</w:t>
            </w:r>
          </w:p>
          <w:p w14:paraId="024F8178" w14:textId="77777777" w:rsidR="003F7C65" w:rsidRPr="009B5FD0" w:rsidRDefault="003F7C65" w:rsidP="003F7C65">
            <w:pPr>
              <w:pStyle w:val="Bullet3space95ptatleast12"/>
              <w:rPr>
                <w:iCs/>
              </w:rPr>
            </w:pPr>
            <w:r w:rsidRPr="009B5FD0">
              <w:rPr>
                <w:iCs/>
              </w:rPr>
              <w:t>What are Australia's global connections between people and places?</w:t>
            </w:r>
          </w:p>
          <w:p w14:paraId="3F268481" w14:textId="77777777" w:rsidR="00076EBF" w:rsidRPr="009B5FD0" w:rsidRDefault="003F7C65" w:rsidP="003F7C65">
            <w:pPr>
              <w:pStyle w:val="Bullet3space95ptatleast12"/>
            </w:pPr>
            <w:r w:rsidRPr="009B5FD0">
              <w:rPr>
                <w:iCs/>
              </w:rPr>
              <w:t>How do people's connections to places affect their perception of them?</w:t>
            </w:r>
          </w:p>
          <w:p w14:paraId="43B60D46" w14:textId="77777777" w:rsidR="000229A8" w:rsidRPr="009B5FD0" w:rsidRDefault="000229A8" w:rsidP="000229A8">
            <w:pPr>
              <w:pStyle w:val="Bodytext95pt3spaceatleast12"/>
              <w:spacing w:before="120"/>
              <w:rPr>
                <w:rStyle w:val="BodytextBold"/>
              </w:rPr>
            </w:pPr>
            <w:r w:rsidRPr="009B5FD0">
              <w:rPr>
                <w:rStyle w:val="BodytextBold"/>
              </w:rPr>
              <w:t>In this unit, students:</w:t>
            </w:r>
          </w:p>
          <w:p w14:paraId="3A28210E" w14:textId="77777777" w:rsidR="00273B17" w:rsidRPr="009B5FD0" w:rsidRDefault="00140155" w:rsidP="00140155">
            <w:pPr>
              <w:pStyle w:val="Bullet3space95ptatleast12"/>
            </w:pPr>
            <w:r w:rsidRPr="009B5FD0">
              <w:t>identify how Australia’s connections with other countries change people and places</w:t>
            </w:r>
          </w:p>
          <w:p w14:paraId="3088DBC5" w14:textId="77777777" w:rsidR="00140155" w:rsidRPr="009B5FD0" w:rsidRDefault="00140155" w:rsidP="00140155">
            <w:pPr>
              <w:pStyle w:val="Bullet3space95ptatleast12"/>
            </w:pPr>
            <w:r w:rsidRPr="009B5FD0">
              <w:t>recognise the effects that people’s connections with, and proximity to, places throughout the world have on shaping their awareness and opinion of those places</w:t>
            </w:r>
          </w:p>
          <w:p w14:paraId="0D63EB90" w14:textId="77777777" w:rsidR="00140155" w:rsidRPr="009B5FD0" w:rsidRDefault="00140155" w:rsidP="00140155">
            <w:pPr>
              <w:pStyle w:val="Bullet3space95ptatleast12"/>
            </w:pPr>
            <w:r w:rsidRPr="009B5FD0">
              <w:t>develop appropriate questions to frame an investigation</w:t>
            </w:r>
          </w:p>
          <w:p w14:paraId="4D50A25E" w14:textId="77777777" w:rsidR="00140155" w:rsidRPr="009B5FD0" w:rsidRDefault="00140155" w:rsidP="00140155">
            <w:pPr>
              <w:pStyle w:val="Bullet3space95ptatleast12"/>
            </w:pPr>
            <w:r w:rsidRPr="009B5FD0">
              <w:t xml:space="preserve">locate and collect useful </w:t>
            </w:r>
            <w:r w:rsidR="003F7C65" w:rsidRPr="009B5FD0">
              <w:t>i</w:t>
            </w:r>
            <w:r w:rsidRPr="009B5FD0">
              <w:t>nformation from primary and secondary sources</w:t>
            </w:r>
          </w:p>
          <w:p w14:paraId="2971CCB0" w14:textId="77777777" w:rsidR="00140155" w:rsidRPr="009B5FD0" w:rsidRDefault="00140155" w:rsidP="00140155">
            <w:pPr>
              <w:pStyle w:val="Bullet3space95ptatleast12"/>
            </w:pPr>
            <w:r w:rsidRPr="009B5FD0">
              <w:t>organise and represent data in a range of formats, using appropriate conventions</w:t>
            </w:r>
          </w:p>
          <w:p w14:paraId="0DC63BEE" w14:textId="77777777" w:rsidR="00140155" w:rsidRPr="009B5FD0" w:rsidRDefault="00140155" w:rsidP="00140155">
            <w:pPr>
              <w:pStyle w:val="Bullet3space95ptatleast12"/>
            </w:pPr>
            <w:r w:rsidRPr="009B5FD0">
              <w:t>interpret data to identify patterns and trends, and to infer relationships</w:t>
            </w:r>
          </w:p>
          <w:p w14:paraId="08F5D196" w14:textId="77777777" w:rsidR="000229A8" w:rsidRPr="009B5FD0" w:rsidRDefault="00140155" w:rsidP="00140155">
            <w:pPr>
              <w:pStyle w:val="Bullet3space95ptatleast12"/>
            </w:pPr>
            <w:r w:rsidRPr="009B5FD0">
              <w:t>identify different points of view and solutions to an issue</w:t>
            </w:r>
          </w:p>
          <w:p w14:paraId="59761CD7" w14:textId="77777777" w:rsidR="00140155" w:rsidRPr="009B5FD0" w:rsidRDefault="00140155" w:rsidP="00140155">
            <w:pPr>
              <w:pStyle w:val="Bullet3space95ptatleast12"/>
            </w:pPr>
            <w:r w:rsidRPr="009B5FD0">
              <w:t>reflect on their learning to propose action in response to an issue or challenge and describe the probable effects of their proposal</w:t>
            </w:r>
          </w:p>
          <w:p w14:paraId="233D4A89" w14:textId="77777777" w:rsidR="00140155" w:rsidRPr="009B5FD0" w:rsidRDefault="00140155" w:rsidP="00140155">
            <w:pPr>
              <w:pStyle w:val="Bullet3space95ptatleast12"/>
              <w:spacing w:after="0"/>
            </w:pPr>
            <w:r w:rsidRPr="009B5FD0">
              <w:t>present ideas, findings, viewpoints and conclusions in a range of communication forms that incorporate source materials, graphing, communication conventions and discipline-specific terms.</w:t>
            </w:r>
          </w:p>
        </w:tc>
        <w:tc>
          <w:tcPr>
            <w:tcW w:w="6236" w:type="dxa"/>
          </w:tcPr>
          <w:p w14:paraId="016128DD" w14:textId="77777777" w:rsidR="000229A8" w:rsidRPr="009B5FD0" w:rsidRDefault="000229A8" w:rsidP="00D105BC">
            <w:pPr>
              <w:pStyle w:val="Bodytext95pt3spaceatleast12"/>
              <w:rPr>
                <w:rStyle w:val="BodytextBold"/>
              </w:rPr>
            </w:pPr>
            <w:r w:rsidRPr="009B5FD0">
              <w:rPr>
                <w:rStyle w:val="BodytextBold"/>
              </w:rPr>
              <w:t>Inquiry questions:</w:t>
            </w:r>
          </w:p>
          <w:p w14:paraId="07695784" w14:textId="77777777" w:rsidR="00076EBF" w:rsidRPr="009B5FD0" w:rsidRDefault="00140155" w:rsidP="00D105BC">
            <w:pPr>
              <w:pStyle w:val="Bullet3space95ptatleast12"/>
            </w:pPr>
            <w:r w:rsidRPr="009B5FD0">
              <w:t>How can resources be used to benefit individuals, the community and the environment?</w:t>
            </w:r>
          </w:p>
          <w:p w14:paraId="6F4F2364" w14:textId="77777777" w:rsidR="000229A8" w:rsidRPr="009B5FD0" w:rsidRDefault="000229A8" w:rsidP="00D105BC">
            <w:pPr>
              <w:pStyle w:val="Bodytext95pt3spaceatleast12"/>
              <w:spacing w:before="120"/>
              <w:rPr>
                <w:rStyle w:val="BodytextBold"/>
              </w:rPr>
            </w:pPr>
            <w:r w:rsidRPr="009B5FD0">
              <w:rPr>
                <w:rStyle w:val="BodytextBold"/>
              </w:rPr>
              <w:t>In this unit, students:</w:t>
            </w:r>
          </w:p>
          <w:p w14:paraId="4A0DA0C3" w14:textId="77777777" w:rsidR="00140155" w:rsidRPr="009B5FD0" w:rsidRDefault="00140155" w:rsidP="00D105BC">
            <w:pPr>
              <w:pStyle w:val="Bullet3space95ptatleast12"/>
            </w:pPr>
            <w:r w:rsidRPr="009B5FD0">
              <w:t>investigate a familiar community or regional economics or business issue that may affect the individual or the local community</w:t>
            </w:r>
          </w:p>
          <w:p w14:paraId="07DD2A97" w14:textId="77777777" w:rsidR="00140155" w:rsidRPr="009B5FD0" w:rsidRDefault="00140155" w:rsidP="00D105BC">
            <w:pPr>
              <w:pStyle w:val="Bullet3space95ptatleast12"/>
            </w:pPr>
            <w:r w:rsidRPr="009B5FD0">
              <w:t>examine how the concept of opportunity cost involves choices about the alternative use of resources and the need to consider trade-offs</w:t>
            </w:r>
          </w:p>
          <w:p w14:paraId="4AB79CDA" w14:textId="77777777" w:rsidR="00140155" w:rsidRPr="009B5FD0" w:rsidRDefault="00140155" w:rsidP="00D105BC">
            <w:pPr>
              <w:pStyle w:val="Bullet3space95ptatleast12"/>
            </w:pPr>
            <w:r w:rsidRPr="009B5FD0">
              <w:t>identify the effect that consumer and financial decisions can have on the individual, the broader community and the environment</w:t>
            </w:r>
          </w:p>
          <w:p w14:paraId="0109214E" w14:textId="77777777" w:rsidR="00273B17" w:rsidRPr="009B5FD0" w:rsidRDefault="00140155" w:rsidP="00D105BC">
            <w:pPr>
              <w:pStyle w:val="Bullet3space95ptatleast12"/>
            </w:pPr>
            <w:r w:rsidRPr="009B5FD0">
              <w:t>recognise the reasons businesses exist and the different ways they provide goods and services</w:t>
            </w:r>
          </w:p>
          <w:p w14:paraId="564F5319" w14:textId="77777777" w:rsidR="000229A8" w:rsidRPr="009B5FD0" w:rsidRDefault="00422967" w:rsidP="00D105BC">
            <w:pPr>
              <w:pStyle w:val="Bullet3space95ptatleast12"/>
              <w:spacing w:after="0"/>
            </w:pPr>
            <w:r w:rsidRPr="009B5FD0">
              <w:t xml:space="preserve">present ideas, findings </w:t>
            </w:r>
            <w:r w:rsidR="00140155" w:rsidRPr="009B5FD0">
              <w:t>and conclusions in a range of communication forms that incorporate source materials, communication conventions and discipline-specific terms.</w:t>
            </w:r>
          </w:p>
        </w:tc>
      </w:tr>
      <w:tr w:rsidR="000229A8" w:rsidRPr="009B5FD0" w14:paraId="423CAE3A" w14:textId="77777777" w:rsidTr="00DF4C5E">
        <w:trPr>
          <w:trHeight w:val="817"/>
        </w:trPr>
        <w:tc>
          <w:tcPr>
            <w:tcW w:w="1366" w:type="dxa"/>
            <w:shd w:val="clear" w:color="auto" w:fill="FDC7B9"/>
          </w:tcPr>
          <w:p w14:paraId="2B7B79A9" w14:textId="77777777" w:rsidR="000229A8" w:rsidRPr="009B5FD0" w:rsidRDefault="000229A8" w:rsidP="002672FB">
            <w:pPr>
              <w:pStyle w:val="Bodytext95pt0spacesingle"/>
              <w:rPr>
                <w:rStyle w:val="BodytextBold"/>
                <w:rFonts w:ascii="Arial Bold" w:hAnsi="Arial Bold" w:hint="eastAsia"/>
                <w:spacing w:val="4"/>
              </w:rPr>
            </w:pPr>
            <w:r w:rsidRPr="009B5FD0">
              <w:rPr>
                <w:rStyle w:val="BodytextBold"/>
                <w:rFonts w:ascii="Arial Bold" w:hAnsi="Arial Bold"/>
                <w:spacing w:val="4"/>
              </w:rPr>
              <w:t>General capabilities and cross-curriculum priorities</w:t>
            </w:r>
          </w:p>
        </w:tc>
        <w:tc>
          <w:tcPr>
            <w:tcW w:w="7540" w:type="dxa"/>
          </w:tcPr>
          <w:p w14:paraId="3AF716C5" w14:textId="77777777" w:rsidR="000229A8" w:rsidRPr="009B5FD0" w:rsidRDefault="000229A8" w:rsidP="00143A12">
            <w:pPr>
              <w:pStyle w:val="Bodytext95pt6spaceatleast12"/>
            </w:pPr>
            <w:r w:rsidRPr="009B5FD0">
              <w:t>Opportunities to engage with:</w:t>
            </w:r>
          </w:p>
          <w:p w14:paraId="34315D42" w14:textId="77777777" w:rsidR="000229A8" w:rsidRPr="009B5FD0" w:rsidRDefault="00076EBF" w:rsidP="00422967">
            <w:pPr>
              <w:pStyle w:val="Bodytext95pt6spaceatleast12"/>
              <w:rPr>
                <w:vertAlign w:val="subscript"/>
              </w:rPr>
            </w:pPr>
            <w:r w:rsidRPr="009B5FD0">
              <w:rPr>
                <w:rFonts w:cs="Arial"/>
                <w:noProof/>
                <w:lang w:eastAsia="zh-TW"/>
              </w:rPr>
              <mc:AlternateContent>
                <mc:Choice Requires="wpg">
                  <w:drawing>
                    <wp:inline distT="0" distB="0" distL="0" distR="0" wp14:anchorId="112F9F4E" wp14:editId="6AFF32F3">
                      <wp:extent cx="121494" cy="134596"/>
                      <wp:effectExtent l="0" t="0" r="5715" b="0"/>
                      <wp:docPr id="801" name="Group 801"/>
                      <wp:cNvGraphicFramePr>
                        <a:graphicFrameLocks xmlns:a="http://schemas.openxmlformats.org/drawingml/2006/main" noChangeAspect="1"/>
                      </wp:cNvGraphicFramePr>
                      <a:graphic xmlns:a="http://schemas.openxmlformats.org/drawingml/2006/main">
                        <a:graphicData uri="http://schemas.microsoft.com/office/word/2010/wordprocessingGroup">
                          <wpg:wgp>
                            <wpg:cNvGrpSpPr>
                              <a:grpSpLocks noChangeAspect="1"/>
                            </wpg:cNvGrpSpPr>
                            <wpg:grpSpPr bwMode="auto">
                              <a:xfrm>
                                <a:off x="0" y="0"/>
                                <a:ext cx="121494" cy="134596"/>
                                <a:chOff x="0" y="0"/>
                                <a:chExt cx="199" cy="231"/>
                              </a:xfrm>
                              <a:solidFill>
                                <a:srgbClr val="DB3F30"/>
                              </a:solidFill>
                            </wpg:grpSpPr>
                            <wps:wsp>
                              <wps:cNvPr id="802" name="Freeform 3"/>
                              <wps:cNvSpPr>
                                <a:spLocks/>
                              </wps:cNvSpPr>
                              <wps:spPr bwMode="auto">
                                <a:xfrm>
                                  <a:off x="0" y="0"/>
                                  <a:ext cx="199" cy="231"/>
                                </a:xfrm>
                                <a:custGeom>
                                  <a:avLst/>
                                  <a:gdLst>
                                    <a:gd name="T0" fmla="*/ 191 w 199"/>
                                    <a:gd name="T1" fmla="*/ 231 h 231"/>
                                    <a:gd name="T2" fmla="*/ 7 w 199"/>
                                    <a:gd name="T3" fmla="*/ 231 h 231"/>
                                    <a:gd name="T4" fmla="*/ 0 w 199"/>
                                    <a:gd name="T5" fmla="*/ 224 h 231"/>
                                    <a:gd name="T6" fmla="*/ 0 w 199"/>
                                    <a:gd name="T7" fmla="*/ 7 h 231"/>
                                    <a:gd name="T8" fmla="*/ 7 w 199"/>
                                    <a:gd name="T9" fmla="*/ 0 h 231"/>
                                    <a:gd name="T10" fmla="*/ 191 w 199"/>
                                    <a:gd name="T11" fmla="*/ 0 h 231"/>
                                    <a:gd name="T12" fmla="*/ 199 w 199"/>
                                    <a:gd name="T13" fmla="*/ 7 h 231"/>
                                    <a:gd name="T14" fmla="*/ 198 w 199"/>
                                    <a:gd name="T15" fmla="*/ 16 h 231"/>
                                    <a:gd name="T16" fmla="*/ 16 w 199"/>
                                    <a:gd name="T17" fmla="*/ 16 h 231"/>
                                    <a:gd name="T18" fmla="*/ 16 w 199"/>
                                    <a:gd name="T19" fmla="*/ 215 h 231"/>
                                    <a:gd name="T20" fmla="*/ 198 w 199"/>
                                    <a:gd name="T21" fmla="*/ 215 h 231"/>
                                    <a:gd name="T22" fmla="*/ 198 w 199"/>
                                    <a:gd name="T23" fmla="*/ 224 h 231"/>
                                    <a:gd name="T24" fmla="*/ 191 w 199"/>
                                    <a:gd name="T25" fmla="*/ 231 h 231"/>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Lst>
                                  <a:rect l="0" t="0" r="r" b="b"/>
                                  <a:pathLst>
                                    <a:path w="199" h="231">
                                      <a:moveTo>
                                        <a:pt x="191" y="231"/>
                                      </a:moveTo>
                                      <a:lnTo>
                                        <a:pt x="7" y="231"/>
                                      </a:lnTo>
                                      <a:lnTo>
                                        <a:pt x="0" y="224"/>
                                      </a:lnTo>
                                      <a:lnTo>
                                        <a:pt x="0" y="7"/>
                                      </a:lnTo>
                                      <a:lnTo>
                                        <a:pt x="7" y="0"/>
                                      </a:lnTo>
                                      <a:lnTo>
                                        <a:pt x="191" y="0"/>
                                      </a:lnTo>
                                      <a:lnTo>
                                        <a:pt x="199" y="7"/>
                                      </a:lnTo>
                                      <a:lnTo>
                                        <a:pt x="198" y="16"/>
                                      </a:lnTo>
                                      <a:lnTo>
                                        <a:pt x="16" y="16"/>
                                      </a:lnTo>
                                      <a:lnTo>
                                        <a:pt x="16" y="215"/>
                                      </a:lnTo>
                                      <a:lnTo>
                                        <a:pt x="198" y="215"/>
                                      </a:lnTo>
                                      <a:lnTo>
                                        <a:pt x="198" y="224"/>
                                      </a:lnTo>
                                      <a:lnTo>
                                        <a:pt x="191" y="231"/>
                                      </a:lnTo>
                                      <a:close/>
                                    </a:path>
                                  </a:pathLst>
                                </a:custGeom>
                                <a:grpFill/>
                                <a:ln>
                                  <a:noFill/>
                                </a:ln>
                                <a:extLst>
                                  <a:ext uri="{91240B29-F687-4F45-9708-019B960494DF}">
                                    <a14:hiddenLine xmlns:a14="http://schemas.microsoft.com/office/drawing/2010/main" w="9525">
                                      <a:solidFill>
                                        <a:srgbClr val="000000"/>
                                      </a:solidFill>
                                      <a:round/>
                                      <a:headEnd/>
                                      <a:tailEnd/>
                                    </a14:hiddenLine>
                                  </a:ext>
                                </a:extLst>
                              </wps:spPr>
                              <wps:bodyPr rot="0" vert="horz" wrap="square" lIns="91440" tIns="45720" rIns="91440" bIns="45720" anchor="t" anchorCtr="0" upright="1">
                                <a:noAutofit/>
                              </wps:bodyPr>
                            </wps:wsp>
                            <wps:wsp>
                              <wps:cNvPr id="803" name="Freeform 4"/>
                              <wps:cNvSpPr>
                                <a:spLocks/>
                              </wps:cNvSpPr>
                              <wps:spPr bwMode="auto">
                                <a:xfrm>
                                  <a:off x="0" y="0"/>
                                  <a:ext cx="199" cy="231"/>
                                </a:xfrm>
                                <a:custGeom>
                                  <a:avLst/>
                                  <a:gdLst>
                                    <a:gd name="T0" fmla="*/ 198 w 199"/>
                                    <a:gd name="T1" fmla="*/ 215 h 231"/>
                                    <a:gd name="T2" fmla="*/ 182 w 199"/>
                                    <a:gd name="T3" fmla="*/ 215 h 231"/>
                                    <a:gd name="T4" fmla="*/ 182 w 199"/>
                                    <a:gd name="T5" fmla="*/ 32 h 231"/>
                                    <a:gd name="T6" fmla="*/ 182 w 199"/>
                                    <a:gd name="T7" fmla="*/ 16 h 231"/>
                                    <a:gd name="T8" fmla="*/ 198 w 199"/>
                                    <a:gd name="T9" fmla="*/ 16 h 231"/>
                                    <a:gd name="T10" fmla="*/ 198 w 199"/>
                                    <a:gd name="T11" fmla="*/ 215 h 231"/>
                                  </a:gdLst>
                                  <a:ahLst/>
                                  <a:cxnLst>
                                    <a:cxn ang="0">
                                      <a:pos x="T0" y="T1"/>
                                    </a:cxn>
                                    <a:cxn ang="0">
                                      <a:pos x="T2" y="T3"/>
                                    </a:cxn>
                                    <a:cxn ang="0">
                                      <a:pos x="T4" y="T5"/>
                                    </a:cxn>
                                    <a:cxn ang="0">
                                      <a:pos x="T6" y="T7"/>
                                    </a:cxn>
                                    <a:cxn ang="0">
                                      <a:pos x="T8" y="T9"/>
                                    </a:cxn>
                                    <a:cxn ang="0">
                                      <a:pos x="T10" y="T11"/>
                                    </a:cxn>
                                  </a:cxnLst>
                                  <a:rect l="0" t="0" r="r" b="b"/>
                                  <a:pathLst>
                                    <a:path w="199" h="231">
                                      <a:moveTo>
                                        <a:pt x="198" y="215"/>
                                      </a:moveTo>
                                      <a:lnTo>
                                        <a:pt x="182" y="215"/>
                                      </a:lnTo>
                                      <a:lnTo>
                                        <a:pt x="182" y="32"/>
                                      </a:lnTo>
                                      <a:lnTo>
                                        <a:pt x="182" y="16"/>
                                      </a:lnTo>
                                      <a:lnTo>
                                        <a:pt x="198" y="16"/>
                                      </a:lnTo>
                                      <a:lnTo>
                                        <a:pt x="198" y="215"/>
                                      </a:lnTo>
                                      <a:close/>
                                    </a:path>
                                  </a:pathLst>
                                </a:custGeom>
                                <a:grpFill/>
                                <a:ln>
                                  <a:noFill/>
                                </a:ln>
                                <a:extLst>
                                  <a:ext uri="{91240B29-F687-4F45-9708-019B960494DF}">
                                    <a14:hiddenLine xmlns:a14="http://schemas.microsoft.com/office/drawing/2010/main" w="9525">
                                      <a:solidFill>
                                        <a:srgbClr val="000000"/>
                                      </a:solidFill>
                                      <a:round/>
                                      <a:headEnd/>
                                      <a:tailEnd/>
                                    </a14:hiddenLine>
                                  </a:ext>
                                </a:extLst>
                              </wps:spPr>
                              <wps:bodyPr rot="0" vert="horz" wrap="square" lIns="91440" tIns="45720" rIns="91440" bIns="45720" anchor="t" anchorCtr="0" upright="1">
                                <a:noAutofit/>
                              </wps:bodyPr>
                            </wps:wsp>
                            <wps:wsp>
                              <wps:cNvPr id="804" name="Freeform 5"/>
                              <wps:cNvSpPr>
                                <a:spLocks/>
                              </wps:cNvSpPr>
                              <wps:spPr bwMode="auto">
                                <a:xfrm>
                                  <a:off x="0" y="0"/>
                                  <a:ext cx="199" cy="231"/>
                                </a:xfrm>
                                <a:custGeom>
                                  <a:avLst/>
                                  <a:gdLst>
                                    <a:gd name="T0" fmla="*/ 162 w 199"/>
                                    <a:gd name="T1" fmla="*/ 99 h 231"/>
                                    <a:gd name="T2" fmla="*/ 37 w 199"/>
                                    <a:gd name="T3" fmla="*/ 99 h 231"/>
                                    <a:gd name="T4" fmla="*/ 33 w 199"/>
                                    <a:gd name="T5" fmla="*/ 95 h 231"/>
                                    <a:gd name="T6" fmla="*/ 33 w 199"/>
                                    <a:gd name="T7" fmla="*/ 86 h 231"/>
                                    <a:gd name="T8" fmla="*/ 37 w 199"/>
                                    <a:gd name="T9" fmla="*/ 83 h 231"/>
                                    <a:gd name="T10" fmla="*/ 162 w 199"/>
                                    <a:gd name="T11" fmla="*/ 83 h 231"/>
                                    <a:gd name="T12" fmla="*/ 166 w 199"/>
                                    <a:gd name="T13" fmla="*/ 86 h 231"/>
                                    <a:gd name="T14" fmla="*/ 166 w 199"/>
                                    <a:gd name="T15" fmla="*/ 95 h 231"/>
                                    <a:gd name="T16" fmla="*/ 162 w 199"/>
                                    <a:gd name="T17" fmla="*/ 99 h 231"/>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Lst>
                                  <a:rect l="0" t="0" r="r" b="b"/>
                                  <a:pathLst>
                                    <a:path w="199" h="231">
                                      <a:moveTo>
                                        <a:pt x="162" y="99"/>
                                      </a:moveTo>
                                      <a:lnTo>
                                        <a:pt x="37" y="99"/>
                                      </a:lnTo>
                                      <a:lnTo>
                                        <a:pt x="33" y="95"/>
                                      </a:lnTo>
                                      <a:lnTo>
                                        <a:pt x="33" y="86"/>
                                      </a:lnTo>
                                      <a:lnTo>
                                        <a:pt x="37" y="83"/>
                                      </a:lnTo>
                                      <a:lnTo>
                                        <a:pt x="162" y="83"/>
                                      </a:lnTo>
                                      <a:lnTo>
                                        <a:pt x="166" y="86"/>
                                      </a:lnTo>
                                      <a:lnTo>
                                        <a:pt x="166" y="95"/>
                                      </a:lnTo>
                                      <a:lnTo>
                                        <a:pt x="162" y="99"/>
                                      </a:lnTo>
                                      <a:close/>
                                    </a:path>
                                  </a:pathLst>
                                </a:custGeom>
                                <a:grpFill/>
                                <a:ln>
                                  <a:noFill/>
                                </a:ln>
                                <a:extLst>
                                  <a:ext uri="{91240B29-F687-4F45-9708-019B960494DF}">
                                    <a14:hiddenLine xmlns:a14="http://schemas.microsoft.com/office/drawing/2010/main" w="9525">
                                      <a:solidFill>
                                        <a:srgbClr val="000000"/>
                                      </a:solidFill>
                                      <a:round/>
                                      <a:headEnd/>
                                      <a:tailEnd/>
                                    </a14:hiddenLine>
                                  </a:ext>
                                </a:extLst>
                              </wps:spPr>
                              <wps:bodyPr rot="0" vert="horz" wrap="square" lIns="91440" tIns="45720" rIns="91440" bIns="45720" anchor="t" anchorCtr="0" upright="1">
                                <a:noAutofit/>
                              </wps:bodyPr>
                            </wps:wsp>
                            <wps:wsp>
                              <wps:cNvPr id="805" name="Freeform 6"/>
                              <wps:cNvSpPr>
                                <a:spLocks/>
                              </wps:cNvSpPr>
                              <wps:spPr bwMode="auto">
                                <a:xfrm>
                                  <a:off x="0" y="0"/>
                                  <a:ext cx="199" cy="231"/>
                                </a:xfrm>
                                <a:custGeom>
                                  <a:avLst/>
                                  <a:gdLst>
                                    <a:gd name="T0" fmla="*/ 162 w 199"/>
                                    <a:gd name="T1" fmla="*/ 132 h 231"/>
                                    <a:gd name="T2" fmla="*/ 37 w 199"/>
                                    <a:gd name="T3" fmla="*/ 132 h 231"/>
                                    <a:gd name="T4" fmla="*/ 33 w 199"/>
                                    <a:gd name="T5" fmla="*/ 129 h 231"/>
                                    <a:gd name="T6" fmla="*/ 33 w 199"/>
                                    <a:gd name="T7" fmla="*/ 120 h 231"/>
                                    <a:gd name="T8" fmla="*/ 36 w 199"/>
                                    <a:gd name="T9" fmla="*/ 116 h 231"/>
                                    <a:gd name="T10" fmla="*/ 162 w 199"/>
                                    <a:gd name="T11" fmla="*/ 116 h 231"/>
                                    <a:gd name="T12" fmla="*/ 166 w 199"/>
                                    <a:gd name="T13" fmla="*/ 120 h 231"/>
                                    <a:gd name="T14" fmla="*/ 166 w 199"/>
                                    <a:gd name="T15" fmla="*/ 129 h 231"/>
                                    <a:gd name="T16" fmla="*/ 162 w 199"/>
                                    <a:gd name="T17" fmla="*/ 132 h 231"/>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Lst>
                                  <a:rect l="0" t="0" r="r" b="b"/>
                                  <a:pathLst>
                                    <a:path w="199" h="231">
                                      <a:moveTo>
                                        <a:pt x="162" y="132"/>
                                      </a:moveTo>
                                      <a:lnTo>
                                        <a:pt x="37" y="132"/>
                                      </a:lnTo>
                                      <a:lnTo>
                                        <a:pt x="33" y="129"/>
                                      </a:lnTo>
                                      <a:lnTo>
                                        <a:pt x="33" y="120"/>
                                      </a:lnTo>
                                      <a:lnTo>
                                        <a:pt x="36" y="116"/>
                                      </a:lnTo>
                                      <a:lnTo>
                                        <a:pt x="162" y="116"/>
                                      </a:lnTo>
                                      <a:lnTo>
                                        <a:pt x="166" y="120"/>
                                      </a:lnTo>
                                      <a:lnTo>
                                        <a:pt x="166" y="129"/>
                                      </a:lnTo>
                                      <a:lnTo>
                                        <a:pt x="162" y="132"/>
                                      </a:lnTo>
                                      <a:close/>
                                    </a:path>
                                  </a:pathLst>
                                </a:custGeom>
                                <a:grpFill/>
                                <a:ln>
                                  <a:noFill/>
                                </a:ln>
                                <a:extLst>
                                  <a:ext uri="{91240B29-F687-4F45-9708-019B960494DF}">
                                    <a14:hiddenLine xmlns:a14="http://schemas.microsoft.com/office/drawing/2010/main" w="9525">
                                      <a:solidFill>
                                        <a:srgbClr val="000000"/>
                                      </a:solidFill>
                                      <a:round/>
                                      <a:headEnd/>
                                      <a:tailEnd/>
                                    </a14:hiddenLine>
                                  </a:ext>
                                </a:extLst>
                              </wps:spPr>
                              <wps:bodyPr rot="0" vert="horz" wrap="square" lIns="91440" tIns="45720" rIns="91440" bIns="45720" anchor="t" anchorCtr="0" upright="1">
                                <a:noAutofit/>
                              </wps:bodyPr>
                            </wps:wsp>
                            <wps:wsp>
                              <wps:cNvPr id="806" name="Freeform 7"/>
                              <wps:cNvSpPr>
                                <a:spLocks/>
                              </wps:cNvSpPr>
                              <wps:spPr bwMode="auto">
                                <a:xfrm>
                                  <a:off x="0" y="0"/>
                                  <a:ext cx="199" cy="231"/>
                                </a:xfrm>
                                <a:custGeom>
                                  <a:avLst/>
                                  <a:gdLst>
                                    <a:gd name="T0" fmla="*/ 162 w 199"/>
                                    <a:gd name="T1" fmla="*/ 165 h 231"/>
                                    <a:gd name="T2" fmla="*/ 37 w 199"/>
                                    <a:gd name="T3" fmla="*/ 165 h 231"/>
                                    <a:gd name="T4" fmla="*/ 33 w 199"/>
                                    <a:gd name="T5" fmla="*/ 161 h 231"/>
                                    <a:gd name="T6" fmla="*/ 33 w 199"/>
                                    <a:gd name="T7" fmla="*/ 152 h 231"/>
                                    <a:gd name="T8" fmla="*/ 37 w 199"/>
                                    <a:gd name="T9" fmla="*/ 149 h 231"/>
                                    <a:gd name="T10" fmla="*/ 162 w 199"/>
                                    <a:gd name="T11" fmla="*/ 149 h 231"/>
                                    <a:gd name="T12" fmla="*/ 166 w 199"/>
                                    <a:gd name="T13" fmla="*/ 152 h 231"/>
                                    <a:gd name="T14" fmla="*/ 166 w 199"/>
                                    <a:gd name="T15" fmla="*/ 161 h 231"/>
                                    <a:gd name="T16" fmla="*/ 162 w 199"/>
                                    <a:gd name="T17" fmla="*/ 165 h 231"/>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Lst>
                                  <a:rect l="0" t="0" r="r" b="b"/>
                                  <a:pathLst>
                                    <a:path w="199" h="231">
                                      <a:moveTo>
                                        <a:pt x="162" y="165"/>
                                      </a:moveTo>
                                      <a:lnTo>
                                        <a:pt x="37" y="165"/>
                                      </a:lnTo>
                                      <a:lnTo>
                                        <a:pt x="33" y="161"/>
                                      </a:lnTo>
                                      <a:lnTo>
                                        <a:pt x="33" y="152"/>
                                      </a:lnTo>
                                      <a:lnTo>
                                        <a:pt x="37" y="149"/>
                                      </a:lnTo>
                                      <a:lnTo>
                                        <a:pt x="162" y="149"/>
                                      </a:lnTo>
                                      <a:lnTo>
                                        <a:pt x="166" y="152"/>
                                      </a:lnTo>
                                      <a:lnTo>
                                        <a:pt x="166" y="161"/>
                                      </a:lnTo>
                                      <a:lnTo>
                                        <a:pt x="162" y="165"/>
                                      </a:lnTo>
                                      <a:close/>
                                    </a:path>
                                  </a:pathLst>
                                </a:custGeom>
                                <a:grpFill/>
                                <a:ln>
                                  <a:noFill/>
                                </a:ln>
                                <a:extLst>
                                  <a:ext uri="{91240B29-F687-4F45-9708-019B960494DF}">
                                    <a14:hiddenLine xmlns:a14="http://schemas.microsoft.com/office/drawing/2010/main" w="9525">
                                      <a:solidFill>
                                        <a:srgbClr val="000000"/>
                                      </a:solidFill>
                                      <a:round/>
                                      <a:headEnd/>
                                      <a:tailEnd/>
                                    </a14:hiddenLine>
                                  </a:ext>
                                </a:extLst>
                              </wps:spPr>
                              <wps:bodyPr rot="0" vert="horz" wrap="square" lIns="91440" tIns="45720" rIns="91440" bIns="45720" anchor="t" anchorCtr="0" upright="1">
                                <a:noAutofit/>
                              </wps:bodyPr>
                            </wps:wsp>
                            <wps:wsp>
                              <wps:cNvPr id="807" name="Freeform 8"/>
                              <wps:cNvSpPr>
                                <a:spLocks/>
                              </wps:cNvSpPr>
                              <wps:spPr bwMode="auto">
                                <a:xfrm>
                                  <a:off x="0" y="0"/>
                                  <a:ext cx="199" cy="231"/>
                                </a:xfrm>
                                <a:custGeom>
                                  <a:avLst/>
                                  <a:gdLst>
                                    <a:gd name="T0" fmla="*/ 162 w 199"/>
                                    <a:gd name="T1" fmla="*/ 199 h 231"/>
                                    <a:gd name="T2" fmla="*/ 37 w 199"/>
                                    <a:gd name="T3" fmla="*/ 199 h 231"/>
                                    <a:gd name="T4" fmla="*/ 33 w 199"/>
                                    <a:gd name="T5" fmla="*/ 195 h 231"/>
                                    <a:gd name="T6" fmla="*/ 33 w 199"/>
                                    <a:gd name="T7" fmla="*/ 186 h 231"/>
                                    <a:gd name="T8" fmla="*/ 37 w 199"/>
                                    <a:gd name="T9" fmla="*/ 182 h 231"/>
                                    <a:gd name="T10" fmla="*/ 162 w 199"/>
                                    <a:gd name="T11" fmla="*/ 182 h 231"/>
                                    <a:gd name="T12" fmla="*/ 166 w 199"/>
                                    <a:gd name="T13" fmla="*/ 186 h 231"/>
                                    <a:gd name="T14" fmla="*/ 166 w 199"/>
                                    <a:gd name="T15" fmla="*/ 195 h 231"/>
                                    <a:gd name="T16" fmla="*/ 162 w 199"/>
                                    <a:gd name="T17" fmla="*/ 199 h 231"/>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Lst>
                                  <a:rect l="0" t="0" r="r" b="b"/>
                                  <a:pathLst>
                                    <a:path w="199" h="231">
                                      <a:moveTo>
                                        <a:pt x="162" y="199"/>
                                      </a:moveTo>
                                      <a:lnTo>
                                        <a:pt x="37" y="199"/>
                                      </a:lnTo>
                                      <a:lnTo>
                                        <a:pt x="33" y="195"/>
                                      </a:lnTo>
                                      <a:lnTo>
                                        <a:pt x="33" y="186"/>
                                      </a:lnTo>
                                      <a:lnTo>
                                        <a:pt x="37" y="182"/>
                                      </a:lnTo>
                                      <a:lnTo>
                                        <a:pt x="162" y="182"/>
                                      </a:lnTo>
                                      <a:lnTo>
                                        <a:pt x="166" y="186"/>
                                      </a:lnTo>
                                      <a:lnTo>
                                        <a:pt x="166" y="195"/>
                                      </a:lnTo>
                                      <a:lnTo>
                                        <a:pt x="162" y="199"/>
                                      </a:lnTo>
                                      <a:close/>
                                    </a:path>
                                  </a:pathLst>
                                </a:custGeom>
                                <a:grpFill/>
                                <a:ln>
                                  <a:noFill/>
                                </a:ln>
                                <a:extLst>
                                  <a:ext uri="{91240B29-F687-4F45-9708-019B960494DF}">
                                    <a14:hiddenLine xmlns:a14="http://schemas.microsoft.com/office/drawing/2010/main" w="9525">
                                      <a:solidFill>
                                        <a:srgbClr val="000000"/>
                                      </a:solidFill>
                                      <a:round/>
                                      <a:headEnd/>
                                      <a:tailEnd/>
                                    </a14:hiddenLine>
                                  </a:ext>
                                </a:extLst>
                              </wps:spPr>
                              <wps:bodyPr rot="0" vert="horz" wrap="square" lIns="91440" tIns="45720" rIns="91440" bIns="45720" anchor="t" anchorCtr="0" upright="1">
                                <a:noAutofit/>
                              </wps:bodyPr>
                            </wps:wsp>
                          </wpg:wgp>
                        </a:graphicData>
                      </a:graphic>
                    </wp:inline>
                  </w:drawing>
                </mc:Choice>
                <mc:Fallback>
                  <w:pict>
                    <v:group w14:anchorId="2365D803" id="Group 801" o:spid="_x0000_s1026" style="width:9.55pt;height:10.6pt;mso-position-horizontal-relative:char;mso-position-vertical-relative:line" coordsize="199,231"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">
                      <o:lock v:ext="edit" aspectratio="t"/>
                      <v:shape id="Freeform 3" o:spid="_x0000_s1027" style="position:absolute;width:199;height:231;visibility:visible;mso-wrap-style:square;v-text-anchor:top" coordsize="199,231"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" path="m191,231l7,231,,224,,7,7,,191,r8,7l198,16,16,16r,199l198,215r,9l191,231xe" filled="f" stroked="f">
                        <v:path arrowok="t" o:connecttype="custom" o:connectlocs="191,231;7,231;0,224;0,7;7,0;191,0;199,7;198,16;16,16;16,215;198,215;198,224;191,231" o:connectangles="0,0,0,0,0,0,0,0,0,0,0,0,0"/>
                      </v:shape>
                      <v:shape id="Freeform 4" o:spid="_x0000_s1028" style="position:absolute;width:199;height:231;visibility:visible;mso-wrap-style:square;v-text-anchor:top" coordsize="199,231"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" path="m198,215r-16,l182,32r,-16l198,16r,199xe" filled="f" stroked="f">
                        <v:path arrowok="t" o:connecttype="custom" o:connectlocs="198,215;182,215;182,32;182,16;198,16;198,215" o:connectangles="0,0,0,0,0,0"/>
                      </v:shape>
                      <v:shape id="Freeform 5" o:spid="_x0000_s1029" style="position:absolute;width:199;height:231;visibility:visible;mso-wrap-style:square;v-text-anchor:top" coordsize="199,231"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" path="m162,99l37,99,33,95r,-9l37,83r125,l166,86r,9l162,99xe" filled="f" stroked="f">
                        <v:path arrowok="t" o:connecttype="custom" o:connectlocs="162,99;37,99;33,95;33,86;37,83;162,83;166,86;166,95;162,99" o:connectangles="0,0,0,0,0,0,0,0,0"/>
                      </v:shape>
                      <v:shape id="Freeform 6" o:spid="_x0000_s1030" style="position:absolute;width:199;height:231;visibility:visible;mso-wrap-style:square;v-text-anchor:top" coordsize="199,231"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" path="m162,132r-125,l33,129r,-9l36,116r126,l166,120r,9l162,132xe" filled="f" stroked="f">
                        <v:path arrowok="t" o:connecttype="custom" o:connectlocs="162,132;37,132;33,129;33,120;36,116;162,116;166,120;166,129;162,132" o:connectangles="0,0,0,0,0,0,0,0,0"/>
                      </v:shape>
                      <v:shape id="Freeform 7" o:spid="_x0000_s1031" style="position:absolute;width:199;height:231;visibility:visible;mso-wrap-style:square;v-text-anchor:top" coordsize="199,231"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" path="m162,165r-125,l33,161r,-9l37,149r125,l166,152r,9l162,165xe" filled="f" stroked="f">
                        <v:path arrowok="t" o:connecttype="custom" o:connectlocs="162,165;37,165;33,161;33,152;37,149;162,149;166,152;166,161;162,165" o:connectangles="0,0,0,0,0,0,0,0,0"/>
                      </v:shape>
                      <v:shape id="Freeform 8" o:spid="_x0000_s1032" style="position:absolute;width:199;height:231;visibility:visible;mso-wrap-style:square;v-text-anchor:top" coordsize="199,231"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" path="m162,199r-125,l33,195r,-9l37,182r125,l166,186r,9l162,199xe" filled="f" stroked="f">
                        <v:path arrowok="t" o:connecttype="custom" o:connectlocs="162,199;37,199;33,195;33,186;37,182;162,182;166,186;166,195;162,199" o:connectangles="0,0,0,0,0,0,0,0,0"/>
                      </v:shape>
                      <w10:anchorlock/>
                    </v:group>
                  </w:pict>
                </mc:Fallback>
              </mc:AlternateContent>
            </w:r>
            <w:r w:rsidR="00273B17" w:rsidRPr="009B5FD0">
              <w:rPr>
                <w:noProof/>
              </w:rPr>
              <w:t xml:space="preserve"> </w:t>
            </w:r>
            <w:r w:rsidRPr="009B5FD0">
              <w:rPr>
                <w:rFonts w:cs="Arial"/>
                <w:noProof/>
                <w:lang w:eastAsia="zh-TW"/>
              </w:rPr>
              <mc:AlternateContent>
                <mc:Choice Requires="wpg">
                  <w:drawing>
                    <wp:inline distT="0" distB="0" distL="0" distR="0" wp14:anchorId="5B527648" wp14:editId="0590987A">
                      <wp:extent cx="134282" cy="134282"/>
                      <wp:effectExtent l="0" t="0" r="0" b="0"/>
                      <wp:docPr id="808" name="Group 808"/>
                      <wp:cNvGraphicFramePr>
                        <a:graphicFrameLocks xmlns:a="http://schemas.openxmlformats.org/drawingml/2006/main" noChangeAspect="1"/>
                      </wp:cNvGraphicFramePr>
                      <a:graphic xmlns:a="http://schemas.openxmlformats.org/drawingml/2006/main">
                        <a:graphicData uri="http://schemas.microsoft.com/office/word/2010/wordprocessingGroup">
                          <wpg:wgp>
                            <wpg:cNvGrpSpPr>
                              <a:grpSpLocks noChangeAspect="1"/>
                            </wpg:cNvGrpSpPr>
                            <wpg:grpSpPr bwMode="auto">
                              <a:xfrm>
                                <a:off x="0" y="0"/>
                                <a:ext cx="134282" cy="134282"/>
                                <a:chOff x="0" y="0"/>
                                <a:chExt cx="247" cy="246"/>
                              </a:xfrm>
                              <a:solidFill>
                                <a:srgbClr val="DB3F30"/>
                              </a:solidFill>
                            </wpg:grpSpPr>
                            <wps:wsp>
                              <wps:cNvPr id="809" name="Freeform 809"/>
                              <wps:cNvSpPr>
                                <a:spLocks/>
                              </wps:cNvSpPr>
                              <wps:spPr bwMode="auto">
                                <a:xfrm>
                                  <a:off x="0" y="0"/>
                                  <a:ext cx="247" cy="246"/>
                                </a:xfrm>
                                <a:custGeom>
                                  <a:avLst/>
                                  <a:gdLst>
                                    <a:gd name="T0" fmla="*/ 123 w 247"/>
                                    <a:gd name="T1" fmla="*/ 123 h 246"/>
                                    <a:gd name="T2" fmla="*/ 0 w 247"/>
                                    <a:gd name="T3" fmla="*/ 123 h 246"/>
                                    <a:gd name="T4" fmla="*/ 0 w 247"/>
                                    <a:gd name="T5" fmla="*/ 0 h 246"/>
                                    <a:gd name="T6" fmla="*/ 123 w 247"/>
                                    <a:gd name="T7" fmla="*/ 0 h 246"/>
                                    <a:gd name="T8" fmla="*/ 123 w 247"/>
                                    <a:gd name="T9" fmla="*/ 25 h 246"/>
                                    <a:gd name="T10" fmla="*/ 57 w 247"/>
                                    <a:gd name="T11" fmla="*/ 25 h 246"/>
                                    <a:gd name="T12" fmla="*/ 53 w 247"/>
                                    <a:gd name="T13" fmla="*/ 28 h 246"/>
                                    <a:gd name="T14" fmla="*/ 53 w 247"/>
                                    <a:gd name="T15" fmla="*/ 56 h 246"/>
                                    <a:gd name="T16" fmla="*/ 26 w 247"/>
                                    <a:gd name="T17" fmla="*/ 56 h 246"/>
                                    <a:gd name="T18" fmla="*/ 22 w 247"/>
                                    <a:gd name="T19" fmla="*/ 59 h 246"/>
                                    <a:gd name="T20" fmla="*/ 22 w 247"/>
                                    <a:gd name="T21" fmla="*/ 67 h 246"/>
                                    <a:gd name="T22" fmla="*/ 25 w 247"/>
                                    <a:gd name="T23" fmla="*/ 71 h 246"/>
                                    <a:gd name="T24" fmla="*/ 54 w 247"/>
                                    <a:gd name="T25" fmla="*/ 71 h 246"/>
                                    <a:gd name="T26" fmla="*/ 54 w 247"/>
                                    <a:gd name="T27" fmla="*/ 98 h 246"/>
                                    <a:gd name="T28" fmla="*/ 57 w 247"/>
                                    <a:gd name="T29" fmla="*/ 102 h 246"/>
                                    <a:gd name="T30" fmla="*/ 123 w 247"/>
                                    <a:gd name="T31" fmla="*/ 102 h 246"/>
                                    <a:gd name="T32" fmla="*/ 123 w 247"/>
                                    <a:gd name="T33" fmla="*/ 123 h 246"/>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 ang="0">
                                      <a:pos x="T30" y="T31"/>
                                    </a:cxn>
                                    <a:cxn ang="0">
                                      <a:pos x="T32" y="T33"/>
                                    </a:cxn>
                                  </a:cxnLst>
                                  <a:rect l="0" t="0" r="r" b="b"/>
                                  <a:pathLst>
                                    <a:path w="247" h="246">
                                      <a:moveTo>
                                        <a:pt x="123" y="123"/>
                                      </a:moveTo>
                                      <a:lnTo>
                                        <a:pt x="0" y="123"/>
                                      </a:lnTo>
                                      <a:lnTo>
                                        <a:pt x="0" y="0"/>
                                      </a:lnTo>
                                      <a:lnTo>
                                        <a:pt x="123" y="0"/>
                                      </a:lnTo>
                                      <a:lnTo>
                                        <a:pt x="123" y="25"/>
                                      </a:lnTo>
                                      <a:lnTo>
                                        <a:pt x="57" y="25"/>
                                      </a:lnTo>
                                      <a:lnTo>
                                        <a:pt x="53" y="28"/>
                                      </a:lnTo>
                                      <a:lnTo>
                                        <a:pt x="53" y="56"/>
                                      </a:lnTo>
                                      <a:lnTo>
                                        <a:pt x="26" y="56"/>
                                      </a:lnTo>
                                      <a:lnTo>
                                        <a:pt x="22" y="59"/>
                                      </a:lnTo>
                                      <a:lnTo>
                                        <a:pt x="22" y="67"/>
                                      </a:lnTo>
                                      <a:lnTo>
                                        <a:pt x="25" y="71"/>
                                      </a:lnTo>
                                      <a:lnTo>
                                        <a:pt x="54" y="71"/>
                                      </a:lnTo>
                                      <a:lnTo>
                                        <a:pt x="54" y="98"/>
                                      </a:lnTo>
                                      <a:lnTo>
                                        <a:pt x="57" y="102"/>
                                      </a:lnTo>
                                      <a:lnTo>
                                        <a:pt x="123" y="102"/>
                                      </a:lnTo>
                                      <a:lnTo>
                                        <a:pt x="123" y="123"/>
                                      </a:lnTo>
                                      <a:close/>
                                    </a:path>
                                  </a:pathLst>
                                </a:custGeom>
                                <a:grpFill/>
                                <a:ln>
                                  <a:noFill/>
                                </a:ln>
                                <a:extLst>
                                  <a:ext uri="{91240B29-F687-4F45-9708-019B960494DF}">
                                    <a14:hiddenLine xmlns:a14="http://schemas.microsoft.com/office/drawing/2010/main" w="9525">
                                      <a:solidFill>
                                        <a:srgbClr val="000000"/>
                                      </a:solidFill>
                                      <a:round/>
                                      <a:headEnd/>
                                      <a:tailEnd/>
                                    </a14:hiddenLine>
                                  </a:ext>
                                </a:extLst>
                              </wps:spPr>
                              <wps:bodyPr rot="0" vert="horz" wrap="square" lIns="91440" tIns="45720" rIns="91440" bIns="45720" anchor="t" anchorCtr="0" upright="1">
                                <a:noAutofit/>
                              </wps:bodyPr>
                            </wps:wsp>
                            <wps:wsp>
                              <wps:cNvPr id="810" name="Freeform 37"/>
                              <wps:cNvSpPr>
                                <a:spLocks/>
                              </wps:cNvSpPr>
                              <wps:spPr bwMode="auto">
                                <a:xfrm>
                                  <a:off x="0" y="0"/>
                                  <a:ext cx="247" cy="246"/>
                                </a:xfrm>
                                <a:custGeom>
                                  <a:avLst/>
                                  <a:gdLst>
                                    <a:gd name="T0" fmla="*/ 123 w 247"/>
                                    <a:gd name="T1" fmla="*/ 102 h 246"/>
                                    <a:gd name="T2" fmla="*/ 65 w 247"/>
                                    <a:gd name="T3" fmla="*/ 102 h 246"/>
                                    <a:gd name="T4" fmla="*/ 69 w 247"/>
                                    <a:gd name="T5" fmla="*/ 99 h 246"/>
                                    <a:gd name="T6" fmla="*/ 69 w 247"/>
                                    <a:gd name="T7" fmla="*/ 71 h 246"/>
                                    <a:gd name="T8" fmla="*/ 96 w 247"/>
                                    <a:gd name="T9" fmla="*/ 71 h 246"/>
                                    <a:gd name="T10" fmla="*/ 99 w 247"/>
                                    <a:gd name="T11" fmla="*/ 68 h 246"/>
                                    <a:gd name="T12" fmla="*/ 99 w 247"/>
                                    <a:gd name="T13" fmla="*/ 63 h 246"/>
                                    <a:gd name="T14" fmla="*/ 99 w 247"/>
                                    <a:gd name="T15" fmla="*/ 60 h 246"/>
                                    <a:gd name="T16" fmla="*/ 96 w 247"/>
                                    <a:gd name="T17" fmla="*/ 56 h 246"/>
                                    <a:gd name="T18" fmla="*/ 68 w 247"/>
                                    <a:gd name="T19" fmla="*/ 56 h 246"/>
                                    <a:gd name="T20" fmla="*/ 68 w 247"/>
                                    <a:gd name="T21" fmla="*/ 29 h 246"/>
                                    <a:gd name="T22" fmla="*/ 65 w 247"/>
                                    <a:gd name="T23" fmla="*/ 25 h 246"/>
                                    <a:gd name="T24" fmla="*/ 123 w 247"/>
                                    <a:gd name="T25" fmla="*/ 25 h 246"/>
                                    <a:gd name="T26" fmla="*/ 123 w 247"/>
                                    <a:gd name="T27" fmla="*/ 102 h 246"/>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Lst>
                                  <a:rect l="0" t="0" r="r" b="b"/>
                                  <a:pathLst>
                                    <a:path w="247" h="246">
                                      <a:moveTo>
                                        <a:pt x="123" y="102"/>
                                      </a:moveTo>
                                      <a:lnTo>
                                        <a:pt x="65" y="102"/>
                                      </a:lnTo>
                                      <a:lnTo>
                                        <a:pt x="69" y="99"/>
                                      </a:lnTo>
                                      <a:lnTo>
                                        <a:pt x="69" y="71"/>
                                      </a:lnTo>
                                      <a:lnTo>
                                        <a:pt x="96" y="71"/>
                                      </a:lnTo>
                                      <a:lnTo>
                                        <a:pt x="99" y="68"/>
                                      </a:lnTo>
                                      <a:lnTo>
                                        <a:pt x="99" y="63"/>
                                      </a:lnTo>
                                      <a:lnTo>
                                        <a:pt x="99" y="60"/>
                                      </a:lnTo>
                                      <a:lnTo>
                                        <a:pt x="96" y="56"/>
                                      </a:lnTo>
                                      <a:lnTo>
                                        <a:pt x="68" y="56"/>
                                      </a:lnTo>
                                      <a:lnTo>
                                        <a:pt x="68" y="29"/>
                                      </a:lnTo>
                                      <a:lnTo>
                                        <a:pt x="65" y="25"/>
                                      </a:lnTo>
                                      <a:lnTo>
                                        <a:pt x="123" y="25"/>
                                      </a:lnTo>
                                      <a:lnTo>
                                        <a:pt x="123" y="102"/>
                                      </a:lnTo>
                                      <a:close/>
                                    </a:path>
                                  </a:pathLst>
                                </a:custGeom>
                                <a:grpFill/>
                                <a:ln>
                                  <a:noFill/>
                                </a:ln>
                                <a:extLst>
                                  <a:ext uri="{91240B29-F687-4F45-9708-019B960494DF}">
                                    <a14:hiddenLine xmlns:a14="http://schemas.microsoft.com/office/drawing/2010/main" w="9525">
                                      <a:solidFill>
                                        <a:srgbClr val="000000"/>
                                      </a:solidFill>
                                      <a:round/>
                                      <a:headEnd/>
                                      <a:tailEnd/>
                                    </a14:hiddenLine>
                                  </a:ext>
                                </a:extLst>
                              </wps:spPr>
                              <wps:bodyPr rot="0" vert="horz" wrap="square" lIns="91440" tIns="45720" rIns="91440" bIns="45720" anchor="t" anchorCtr="0" upright="1">
                                <a:noAutofit/>
                              </wps:bodyPr>
                            </wps:wsp>
                            <wps:wsp>
                              <wps:cNvPr id="811" name="Freeform 38"/>
                              <wps:cNvSpPr>
                                <a:spLocks/>
                              </wps:cNvSpPr>
                              <wps:spPr bwMode="auto">
                                <a:xfrm>
                                  <a:off x="0" y="0"/>
                                  <a:ext cx="247" cy="246"/>
                                </a:xfrm>
                                <a:custGeom>
                                  <a:avLst/>
                                  <a:gdLst>
                                    <a:gd name="T0" fmla="*/ 220 w 247"/>
                                    <a:gd name="T1" fmla="*/ 69 h 246"/>
                                    <a:gd name="T2" fmla="*/ 150 w 247"/>
                                    <a:gd name="T3" fmla="*/ 69 h 246"/>
                                    <a:gd name="T4" fmla="*/ 147 w 247"/>
                                    <a:gd name="T5" fmla="*/ 66 h 246"/>
                                    <a:gd name="T6" fmla="*/ 147 w 247"/>
                                    <a:gd name="T7" fmla="*/ 58 h 246"/>
                                    <a:gd name="T8" fmla="*/ 150 w 247"/>
                                    <a:gd name="T9" fmla="*/ 54 h 246"/>
                                    <a:gd name="T10" fmla="*/ 220 w 247"/>
                                    <a:gd name="T11" fmla="*/ 54 h 246"/>
                                    <a:gd name="T12" fmla="*/ 223 w 247"/>
                                    <a:gd name="T13" fmla="*/ 58 h 246"/>
                                    <a:gd name="T14" fmla="*/ 223 w 247"/>
                                    <a:gd name="T15" fmla="*/ 66 h 246"/>
                                    <a:gd name="T16" fmla="*/ 220 w 247"/>
                                    <a:gd name="T17" fmla="*/ 69 h 246"/>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Lst>
                                  <a:rect l="0" t="0" r="r" b="b"/>
                                  <a:pathLst>
                                    <a:path w="247" h="246">
                                      <a:moveTo>
                                        <a:pt x="220" y="69"/>
                                      </a:moveTo>
                                      <a:lnTo>
                                        <a:pt x="150" y="69"/>
                                      </a:lnTo>
                                      <a:lnTo>
                                        <a:pt x="147" y="66"/>
                                      </a:lnTo>
                                      <a:lnTo>
                                        <a:pt x="147" y="58"/>
                                      </a:lnTo>
                                      <a:lnTo>
                                        <a:pt x="150" y="54"/>
                                      </a:lnTo>
                                      <a:lnTo>
                                        <a:pt x="220" y="54"/>
                                      </a:lnTo>
                                      <a:lnTo>
                                        <a:pt x="223" y="58"/>
                                      </a:lnTo>
                                      <a:lnTo>
                                        <a:pt x="223" y="66"/>
                                      </a:lnTo>
                                      <a:lnTo>
                                        <a:pt x="220" y="69"/>
                                      </a:lnTo>
                                      <a:close/>
                                    </a:path>
                                  </a:pathLst>
                                </a:custGeom>
                                <a:grpFill/>
                                <a:ln>
                                  <a:noFill/>
                                </a:ln>
                                <a:extLst>
                                  <a:ext uri="{91240B29-F687-4F45-9708-019B960494DF}">
                                    <a14:hiddenLine xmlns:a14="http://schemas.microsoft.com/office/drawing/2010/main" w="9525">
                                      <a:solidFill>
                                        <a:srgbClr val="000000"/>
                                      </a:solidFill>
                                      <a:round/>
                                      <a:headEnd/>
                                      <a:tailEnd/>
                                    </a14:hiddenLine>
                                  </a:ext>
                                </a:extLst>
                              </wps:spPr>
                              <wps:bodyPr rot="0" vert="horz" wrap="square" lIns="91440" tIns="45720" rIns="91440" bIns="45720" anchor="t" anchorCtr="0" upright="1">
                                <a:noAutofit/>
                              </wps:bodyPr>
                            </wps:wsp>
                            <wps:wsp>
                              <wps:cNvPr id="812" name="Freeform 39"/>
                              <wps:cNvSpPr>
                                <a:spLocks/>
                              </wps:cNvSpPr>
                              <wps:spPr bwMode="auto">
                                <a:xfrm>
                                  <a:off x="0" y="0"/>
                                  <a:ext cx="247" cy="246"/>
                                </a:xfrm>
                                <a:custGeom>
                                  <a:avLst/>
                                  <a:gdLst>
                                    <a:gd name="T0" fmla="*/ 247 w 247"/>
                                    <a:gd name="T1" fmla="*/ 246 h 246"/>
                                    <a:gd name="T2" fmla="*/ 123 w 247"/>
                                    <a:gd name="T3" fmla="*/ 246 h 246"/>
                                    <a:gd name="T4" fmla="*/ 123 w 247"/>
                                    <a:gd name="T5" fmla="*/ 123 h 246"/>
                                    <a:gd name="T6" fmla="*/ 247 w 247"/>
                                    <a:gd name="T7" fmla="*/ 123 h 246"/>
                                    <a:gd name="T8" fmla="*/ 247 w 247"/>
                                    <a:gd name="T9" fmla="*/ 146 h 246"/>
                                    <a:gd name="T10" fmla="*/ 182 w 247"/>
                                    <a:gd name="T11" fmla="*/ 146 h 246"/>
                                    <a:gd name="T12" fmla="*/ 179 w 247"/>
                                    <a:gd name="T13" fmla="*/ 150 h 246"/>
                                    <a:gd name="T14" fmla="*/ 180 w 247"/>
                                    <a:gd name="T15" fmla="*/ 153 h 246"/>
                                    <a:gd name="T16" fmla="*/ 180 w 247"/>
                                    <a:gd name="T17" fmla="*/ 157 h 246"/>
                                    <a:gd name="T18" fmla="*/ 183 w 247"/>
                                    <a:gd name="T19" fmla="*/ 161 h 246"/>
                                    <a:gd name="T20" fmla="*/ 247 w 247"/>
                                    <a:gd name="T21" fmla="*/ 161 h 246"/>
                                    <a:gd name="T22" fmla="*/ 247 w 247"/>
                                    <a:gd name="T23" fmla="*/ 177 h 246"/>
                                    <a:gd name="T24" fmla="*/ 152 w 247"/>
                                    <a:gd name="T25" fmla="*/ 177 h 246"/>
                                    <a:gd name="T26" fmla="*/ 149 w 247"/>
                                    <a:gd name="T27" fmla="*/ 180 h 246"/>
                                    <a:gd name="T28" fmla="*/ 149 w 247"/>
                                    <a:gd name="T29" fmla="*/ 188 h 246"/>
                                    <a:gd name="T30" fmla="*/ 152 w 247"/>
                                    <a:gd name="T31" fmla="*/ 192 h 246"/>
                                    <a:gd name="T32" fmla="*/ 247 w 247"/>
                                    <a:gd name="T33" fmla="*/ 192 h 246"/>
                                    <a:gd name="T34" fmla="*/ 247 w 247"/>
                                    <a:gd name="T35" fmla="*/ 208 h 246"/>
                                    <a:gd name="T36" fmla="*/ 183 w 247"/>
                                    <a:gd name="T37" fmla="*/ 208 h 246"/>
                                    <a:gd name="T38" fmla="*/ 180 w 247"/>
                                    <a:gd name="T39" fmla="*/ 211 h 246"/>
                                    <a:gd name="T40" fmla="*/ 180 w 247"/>
                                    <a:gd name="T41" fmla="*/ 219 h 246"/>
                                    <a:gd name="T42" fmla="*/ 182 w 247"/>
                                    <a:gd name="T43" fmla="*/ 223 h 246"/>
                                    <a:gd name="T44" fmla="*/ 247 w 247"/>
                                    <a:gd name="T45" fmla="*/ 223 h 246"/>
                                    <a:gd name="T46" fmla="*/ 247 w 247"/>
                                    <a:gd name="T47" fmla="*/ 246 h 246"/>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 ang="0">
                                      <a:pos x="T30" y="T31"/>
                                    </a:cxn>
                                    <a:cxn ang="0">
                                      <a:pos x="T32" y="T33"/>
                                    </a:cxn>
                                    <a:cxn ang="0">
                                      <a:pos x="T34" y="T35"/>
                                    </a:cxn>
                                    <a:cxn ang="0">
                                      <a:pos x="T36" y="T37"/>
                                    </a:cxn>
                                    <a:cxn ang="0">
                                      <a:pos x="T38" y="T39"/>
                                    </a:cxn>
                                    <a:cxn ang="0">
                                      <a:pos x="T40" y="T41"/>
                                    </a:cxn>
                                    <a:cxn ang="0">
                                      <a:pos x="T42" y="T43"/>
                                    </a:cxn>
                                    <a:cxn ang="0">
                                      <a:pos x="T44" y="T45"/>
                                    </a:cxn>
                                    <a:cxn ang="0">
                                      <a:pos x="T46" y="T47"/>
                                    </a:cxn>
                                  </a:cxnLst>
                                  <a:rect l="0" t="0" r="r" b="b"/>
                                  <a:pathLst>
                                    <a:path w="247" h="246">
                                      <a:moveTo>
                                        <a:pt x="247" y="246"/>
                                      </a:moveTo>
                                      <a:lnTo>
                                        <a:pt x="123" y="246"/>
                                      </a:lnTo>
                                      <a:lnTo>
                                        <a:pt x="123" y="123"/>
                                      </a:lnTo>
                                      <a:lnTo>
                                        <a:pt x="247" y="123"/>
                                      </a:lnTo>
                                      <a:lnTo>
                                        <a:pt x="247" y="146"/>
                                      </a:lnTo>
                                      <a:lnTo>
                                        <a:pt x="182" y="146"/>
                                      </a:lnTo>
                                      <a:lnTo>
                                        <a:pt x="179" y="150"/>
                                      </a:lnTo>
                                      <a:lnTo>
                                        <a:pt x="180" y="153"/>
                                      </a:lnTo>
                                      <a:lnTo>
                                        <a:pt x="180" y="157"/>
                                      </a:lnTo>
                                      <a:lnTo>
                                        <a:pt x="183" y="161"/>
                                      </a:lnTo>
                                      <a:lnTo>
                                        <a:pt x="247" y="161"/>
                                      </a:lnTo>
                                      <a:lnTo>
                                        <a:pt x="247" y="177"/>
                                      </a:lnTo>
                                      <a:lnTo>
                                        <a:pt x="152" y="177"/>
                                      </a:lnTo>
                                      <a:lnTo>
                                        <a:pt x="149" y="180"/>
                                      </a:lnTo>
                                      <a:lnTo>
                                        <a:pt x="149" y="188"/>
                                      </a:lnTo>
                                      <a:lnTo>
                                        <a:pt x="152" y="192"/>
                                      </a:lnTo>
                                      <a:lnTo>
                                        <a:pt x="247" y="192"/>
                                      </a:lnTo>
                                      <a:lnTo>
                                        <a:pt x="247" y="208"/>
                                      </a:lnTo>
                                      <a:lnTo>
                                        <a:pt x="183" y="208"/>
                                      </a:lnTo>
                                      <a:lnTo>
                                        <a:pt x="180" y="211"/>
                                      </a:lnTo>
                                      <a:lnTo>
                                        <a:pt x="180" y="219"/>
                                      </a:lnTo>
                                      <a:lnTo>
                                        <a:pt x="182" y="223"/>
                                      </a:lnTo>
                                      <a:lnTo>
                                        <a:pt x="247" y="223"/>
                                      </a:lnTo>
                                      <a:lnTo>
                                        <a:pt x="247" y="246"/>
                                      </a:lnTo>
                                      <a:close/>
                                    </a:path>
                                  </a:pathLst>
                                </a:custGeom>
                                <a:grpFill/>
                                <a:ln>
                                  <a:noFill/>
                                </a:ln>
                                <a:extLst>
                                  <a:ext uri="{91240B29-F687-4F45-9708-019B960494DF}">
                                    <a14:hiddenLine xmlns:a14="http://schemas.microsoft.com/office/drawing/2010/main" w="9525">
                                      <a:solidFill>
                                        <a:srgbClr val="000000"/>
                                      </a:solidFill>
                                      <a:round/>
                                      <a:headEnd/>
                                      <a:tailEnd/>
                                    </a14:hiddenLine>
                                  </a:ext>
                                </a:extLst>
                              </wps:spPr>
                              <wps:bodyPr rot="0" vert="horz" wrap="square" lIns="91440" tIns="45720" rIns="91440" bIns="45720" anchor="t" anchorCtr="0" upright="1">
                                <a:noAutofit/>
                              </wps:bodyPr>
                            </wps:wsp>
                            <wps:wsp>
                              <wps:cNvPr id="813" name="Freeform 40"/>
                              <wps:cNvSpPr>
                                <a:spLocks/>
                              </wps:cNvSpPr>
                              <wps:spPr bwMode="auto">
                                <a:xfrm>
                                  <a:off x="0" y="0"/>
                                  <a:ext cx="247" cy="246"/>
                                </a:xfrm>
                                <a:custGeom>
                                  <a:avLst/>
                                  <a:gdLst>
                                    <a:gd name="T0" fmla="*/ 247 w 247"/>
                                    <a:gd name="T1" fmla="*/ 161 h 246"/>
                                    <a:gd name="T2" fmla="*/ 191 w 247"/>
                                    <a:gd name="T3" fmla="*/ 161 h 246"/>
                                    <a:gd name="T4" fmla="*/ 195 w 247"/>
                                    <a:gd name="T5" fmla="*/ 158 h 246"/>
                                    <a:gd name="T6" fmla="*/ 195 w 247"/>
                                    <a:gd name="T7" fmla="*/ 150 h 246"/>
                                    <a:gd name="T8" fmla="*/ 192 w 247"/>
                                    <a:gd name="T9" fmla="*/ 146 h 246"/>
                                    <a:gd name="T10" fmla="*/ 247 w 247"/>
                                    <a:gd name="T11" fmla="*/ 146 h 246"/>
                                    <a:gd name="T12" fmla="*/ 247 w 247"/>
                                    <a:gd name="T13" fmla="*/ 161 h 246"/>
                                  </a:gdLst>
                                  <a:ahLst/>
                                  <a:cxnLst>
                                    <a:cxn ang="0">
                                      <a:pos x="T0" y="T1"/>
                                    </a:cxn>
                                    <a:cxn ang="0">
                                      <a:pos x="T2" y="T3"/>
                                    </a:cxn>
                                    <a:cxn ang="0">
                                      <a:pos x="T4" y="T5"/>
                                    </a:cxn>
                                    <a:cxn ang="0">
                                      <a:pos x="T6" y="T7"/>
                                    </a:cxn>
                                    <a:cxn ang="0">
                                      <a:pos x="T8" y="T9"/>
                                    </a:cxn>
                                    <a:cxn ang="0">
                                      <a:pos x="T10" y="T11"/>
                                    </a:cxn>
                                    <a:cxn ang="0">
                                      <a:pos x="T12" y="T13"/>
                                    </a:cxn>
                                  </a:cxnLst>
                                  <a:rect l="0" t="0" r="r" b="b"/>
                                  <a:pathLst>
                                    <a:path w="247" h="246">
                                      <a:moveTo>
                                        <a:pt x="247" y="161"/>
                                      </a:moveTo>
                                      <a:lnTo>
                                        <a:pt x="191" y="161"/>
                                      </a:lnTo>
                                      <a:lnTo>
                                        <a:pt x="195" y="158"/>
                                      </a:lnTo>
                                      <a:lnTo>
                                        <a:pt x="195" y="150"/>
                                      </a:lnTo>
                                      <a:lnTo>
                                        <a:pt x="192" y="146"/>
                                      </a:lnTo>
                                      <a:lnTo>
                                        <a:pt x="247" y="146"/>
                                      </a:lnTo>
                                      <a:lnTo>
                                        <a:pt x="247" y="161"/>
                                      </a:lnTo>
                                      <a:close/>
                                    </a:path>
                                  </a:pathLst>
                                </a:custGeom>
                                <a:grpFill/>
                                <a:ln>
                                  <a:noFill/>
                                </a:ln>
                                <a:extLst>
                                  <a:ext uri="{91240B29-F687-4F45-9708-019B960494DF}">
                                    <a14:hiddenLine xmlns:a14="http://schemas.microsoft.com/office/drawing/2010/main" w="9525">
                                      <a:solidFill>
                                        <a:srgbClr val="000000"/>
                                      </a:solidFill>
                                      <a:round/>
                                      <a:headEnd/>
                                      <a:tailEnd/>
                                    </a14:hiddenLine>
                                  </a:ext>
                                </a:extLst>
                              </wps:spPr>
                              <wps:bodyPr rot="0" vert="horz" wrap="square" lIns="91440" tIns="45720" rIns="91440" bIns="45720" anchor="t" anchorCtr="0" upright="1">
                                <a:noAutofit/>
                              </wps:bodyPr>
                            </wps:wsp>
                            <wps:wsp>
                              <wps:cNvPr id="814" name="Freeform 41"/>
                              <wps:cNvSpPr>
                                <a:spLocks/>
                              </wps:cNvSpPr>
                              <wps:spPr bwMode="auto">
                                <a:xfrm>
                                  <a:off x="0" y="0"/>
                                  <a:ext cx="247" cy="246"/>
                                </a:xfrm>
                                <a:custGeom>
                                  <a:avLst/>
                                  <a:gdLst>
                                    <a:gd name="T0" fmla="*/ 35 w 247"/>
                                    <a:gd name="T1" fmla="*/ 219 h 246"/>
                                    <a:gd name="T2" fmla="*/ 32 w 247"/>
                                    <a:gd name="T3" fmla="*/ 219 h 246"/>
                                    <a:gd name="T4" fmla="*/ 30 w 247"/>
                                    <a:gd name="T5" fmla="*/ 218 h 246"/>
                                    <a:gd name="T6" fmla="*/ 25 w 247"/>
                                    <a:gd name="T7" fmla="*/ 213 h 246"/>
                                    <a:gd name="T8" fmla="*/ 25 w 247"/>
                                    <a:gd name="T9" fmla="*/ 208 h 246"/>
                                    <a:gd name="T10" fmla="*/ 28 w 247"/>
                                    <a:gd name="T11" fmla="*/ 205 h 246"/>
                                    <a:gd name="T12" fmla="*/ 50 w 247"/>
                                    <a:gd name="T13" fmla="*/ 183 h 246"/>
                                    <a:gd name="T14" fmla="*/ 28 w 247"/>
                                    <a:gd name="T15" fmla="*/ 162 h 246"/>
                                    <a:gd name="T16" fmla="*/ 25 w 247"/>
                                    <a:gd name="T17" fmla="*/ 159 h 246"/>
                                    <a:gd name="T18" fmla="*/ 25 w 247"/>
                                    <a:gd name="T19" fmla="*/ 153 h 246"/>
                                    <a:gd name="T20" fmla="*/ 28 w 247"/>
                                    <a:gd name="T21" fmla="*/ 150 h 246"/>
                                    <a:gd name="T22" fmla="*/ 31 w 247"/>
                                    <a:gd name="T23" fmla="*/ 147 h 246"/>
                                    <a:gd name="T24" fmla="*/ 36 w 247"/>
                                    <a:gd name="T25" fmla="*/ 147 h 246"/>
                                    <a:gd name="T26" fmla="*/ 39 w 247"/>
                                    <a:gd name="T27" fmla="*/ 150 h 246"/>
                                    <a:gd name="T28" fmla="*/ 61 w 247"/>
                                    <a:gd name="T29" fmla="*/ 172 h 246"/>
                                    <a:gd name="T30" fmla="*/ 84 w 247"/>
                                    <a:gd name="T31" fmla="*/ 172 h 246"/>
                                    <a:gd name="T32" fmla="*/ 72 w 247"/>
                                    <a:gd name="T33" fmla="*/ 183 h 246"/>
                                    <a:gd name="T34" fmla="*/ 83 w 247"/>
                                    <a:gd name="T35" fmla="*/ 195 h 246"/>
                                    <a:gd name="T36" fmla="*/ 60 w 247"/>
                                    <a:gd name="T37" fmla="*/ 195 h 246"/>
                                    <a:gd name="T38" fmla="*/ 39 w 247"/>
                                    <a:gd name="T39" fmla="*/ 216 h 246"/>
                                    <a:gd name="T40" fmla="*/ 37 w 247"/>
                                    <a:gd name="T41" fmla="*/ 218 h 246"/>
                                    <a:gd name="T42" fmla="*/ 35 w 247"/>
                                    <a:gd name="T43" fmla="*/ 219 h 246"/>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 ang="0">
                                      <a:pos x="T30" y="T31"/>
                                    </a:cxn>
                                    <a:cxn ang="0">
                                      <a:pos x="T32" y="T33"/>
                                    </a:cxn>
                                    <a:cxn ang="0">
                                      <a:pos x="T34" y="T35"/>
                                    </a:cxn>
                                    <a:cxn ang="0">
                                      <a:pos x="T36" y="T37"/>
                                    </a:cxn>
                                    <a:cxn ang="0">
                                      <a:pos x="T38" y="T39"/>
                                    </a:cxn>
                                    <a:cxn ang="0">
                                      <a:pos x="T40" y="T41"/>
                                    </a:cxn>
                                    <a:cxn ang="0">
                                      <a:pos x="T42" y="T43"/>
                                    </a:cxn>
                                  </a:cxnLst>
                                  <a:rect l="0" t="0" r="r" b="b"/>
                                  <a:pathLst>
                                    <a:path w="247" h="246">
                                      <a:moveTo>
                                        <a:pt x="35" y="219"/>
                                      </a:moveTo>
                                      <a:lnTo>
                                        <a:pt x="32" y="219"/>
                                      </a:lnTo>
                                      <a:lnTo>
                                        <a:pt x="30" y="218"/>
                                      </a:lnTo>
                                      <a:lnTo>
                                        <a:pt x="25" y="213"/>
                                      </a:lnTo>
                                      <a:lnTo>
                                        <a:pt x="25" y="208"/>
                                      </a:lnTo>
                                      <a:lnTo>
                                        <a:pt x="28" y="205"/>
                                      </a:lnTo>
                                      <a:lnTo>
                                        <a:pt x="50" y="183"/>
                                      </a:lnTo>
                                      <a:lnTo>
                                        <a:pt x="28" y="162"/>
                                      </a:lnTo>
                                      <a:lnTo>
                                        <a:pt x="25" y="159"/>
                                      </a:lnTo>
                                      <a:lnTo>
                                        <a:pt x="25" y="153"/>
                                      </a:lnTo>
                                      <a:lnTo>
                                        <a:pt x="28" y="150"/>
                                      </a:lnTo>
                                      <a:lnTo>
                                        <a:pt x="31" y="147"/>
                                      </a:lnTo>
                                      <a:lnTo>
                                        <a:pt x="36" y="147"/>
                                      </a:lnTo>
                                      <a:lnTo>
                                        <a:pt x="39" y="150"/>
                                      </a:lnTo>
                                      <a:lnTo>
                                        <a:pt x="61" y="172"/>
                                      </a:lnTo>
                                      <a:lnTo>
                                        <a:pt x="84" y="172"/>
                                      </a:lnTo>
                                      <a:lnTo>
                                        <a:pt x="72" y="183"/>
                                      </a:lnTo>
                                      <a:lnTo>
                                        <a:pt x="83" y="195"/>
                                      </a:lnTo>
                                      <a:lnTo>
                                        <a:pt x="60" y="195"/>
                                      </a:lnTo>
                                      <a:lnTo>
                                        <a:pt x="39" y="216"/>
                                      </a:lnTo>
                                      <a:lnTo>
                                        <a:pt x="37" y="218"/>
                                      </a:lnTo>
                                      <a:lnTo>
                                        <a:pt x="35" y="219"/>
                                      </a:lnTo>
                                      <a:close/>
                                    </a:path>
                                  </a:pathLst>
                                </a:custGeom>
                                <a:grpFill/>
                                <a:ln>
                                  <a:noFill/>
                                </a:ln>
                                <a:extLst>
                                  <a:ext uri="{91240B29-F687-4F45-9708-019B960494DF}">
                                    <a14:hiddenLine xmlns:a14="http://schemas.microsoft.com/office/drawing/2010/main" w="9525">
                                      <a:solidFill>
                                        <a:srgbClr val="000000"/>
                                      </a:solidFill>
                                      <a:round/>
                                      <a:headEnd/>
                                      <a:tailEnd/>
                                    </a14:hiddenLine>
                                  </a:ext>
                                </a:extLst>
                              </wps:spPr>
                              <wps:bodyPr rot="0" vert="horz" wrap="square" lIns="91440" tIns="45720" rIns="91440" bIns="45720" anchor="t" anchorCtr="0" upright="1">
                                <a:noAutofit/>
                              </wps:bodyPr>
                            </wps:wsp>
                            <wps:wsp>
                              <wps:cNvPr id="815" name="Freeform 42"/>
                              <wps:cNvSpPr>
                                <a:spLocks/>
                              </wps:cNvSpPr>
                              <wps:spPr bwMode="auto">
                                <a:xfrm>
                                  <a:off x="0" y="0"/>
                                  <a:ext cx="247" cy="246"/>
                                </a:xfrm>
                                <a:custGeom>
                                  <a:avLst/>
                                  <a:gdLst>
                                    <a:gd name="T0" fmla="*/ 84 w 247"/>
                                    <a:gd name="T1" fmla="*/ 172 h 246"/>
                                    <a:gd name="T2" fmla="*/ 61 w 247"/>
                                    <a:gd name="T3" fmla="*/ 172 h 246"/>
                                    <a:gd name="T4" fmla="*/ 86 w 247"/>
                                    <a:gd name="T5" fmla="*/ 147 h 246"/>
                                    <a:gd name="T6" fmla="*/ 91 w 247"/>
                                    <a:gd name="T7" fmla="*/ 147 h 246"/>
                                    <a:gd name="T8" fmla="*/ 97 w 247"/>
                                    <a:gd name="T9" fmla="*/ 153 h 246"/>
                                    <a:gd name="T10" fmla="*/ 97 w 247"/>
                                    <a:gd name="T11" fmla="*/ 159 h 246"/>
                                    <a:gd name="T12" fmla="*/ 84 w 247"/>
                                    <a:gd name="T13" fmla="*/ 172 h 246"/>
                                  </a:gdLst>
                                  <a:ahLst/>
                                  <a:cxnLst>
                                    <a:cxn ang="0">
                                      <a:pos x="T0" y="T1"/>
                                    </a:cxn>
                                    <a:cxn ang="0">
                                      <a:pos x="T2" y="T3"/>
                                    </a:cxn>
                                    <a:cxn ang="0">
                                      <a:pos x="T4" y="T5"/>
                                    </a:cxn>
                                    <a:cxn ang="0">
                                      <a:pos x="T6" y="T7"/>
                                    </a:cxn>
                                    <a:cxn ang="0">
                                      <a:pos x="T8" y="T9"/>
                                    </a:cxn>
                                    <a:cxn ang="0">
                                      <a:pos x="T10" y="T11"/>
                                    </a:cxn>
                                    <a:cxn ang="0">
                                      <a:pos x="T12" y="T13"/>
                                    </a:cxn>
                                  </a:cxnLst>
                                  <a:rect l="0" t="0" r="r" b="b"/>
                                  <a:pathLst>
                                    <a:path w="247" h="246">
                                      <a:moveTo>
                                        <a:pt x="84" y="172"/>
                                      </a:moveTo>
                                      <a:lnTo>
                                        <a:pt x="61" y="172"/>
                                      </a:lnTo>
                                      <a:lnTo>
                                        <a:pt x="86" y="147"/>
                                      </a:lnTo>
                                      <a:lnTo>
                                        <a:pt x="91" y="147"/>
                                      </a:lnTo>
                                      <a:lnTo>
                                        <a:pt x="97" y="153"/>
                                      </a:lnTo>
                                      <a:lnTo>
                                        <a:pt x="97" y="159"/>
                                      </a:lnTo>
                                      <a:lnTo>
                                        <a:pt x="84" y="172"/>
                                      </a:lnTo>
                                      <a:close/>
                                    </a:path>
                                  </a:pathLst>
                                </a:custGeom>
                                <a:grpFill/>
                                <a:ln>
                                  <a:noFill/>
                                </a:ln>
                                <a:extLst>
                                  <a:ext uri="{91240B29-F687-4F45-9708-019B960494DF}">
                                    <a14:hiddenLine xmlns:a14="http://schemas.microsoft.com/office/drawing/2010/main" w="9525">
                                      <a:solidFill>
                                        <a:srgbClr val="000000"/>
                                      </a:solidFill>
                                      <a:round/>
                                      <a:headEnd/>
                                      <a:tailEnd/>
                                    </a14:hiddenLine>
                                  </a:ext>
                                </a:extLst>
                              </wps:spPr>
                              <wps:bodyPr rot="0" vert="horz" wrap="square" lIns="91440" tIns="45720" rIns="91440" bIns="45720" anchor="t" anchorCtr="0" upright="1">
                                <a:noAutofit/>
                              </wps:bodyPr>
                            </wps:wsp>
                            <wps:wsp>
                              <wps:cNvPr id="816" name="Freeform 43"/>
                              <wps:cNvSpPr>
                                <a:spLocks/>
                              </wps:cNvSpPr>
                              <wps:spPr bwMode="auto">
                                <a:xfrm>
                                  <a:off x="0" y="0"/>
                                  <a:ext cx="247" cy="246"/>
                                </a:xfrm>
                                <a:custGeom>
                                  <a:avLst/>
                                  <a:gdLst>
                                    <a:gd name="T0" fmla="*/ 247 w 247"/>
                                    <a:gd name="T1" fmla="*/ 192 h 246"/>
                                    <a:gd name="T2" fmla="*/ 222 w 247"/>
                                    <a:gd name="T3" fmla="*/ 192 h 246"/>
                                    <a:gd name="T4" fmla="*/ 225 w 247"/>
                                    <a:gd name="T5" fmla="*/ 189 h 246"/>
                                    <a:gd name="T6" fmla="*/ 225 w 247"/>
                                    <a:gd name="T7" fmla="*/ 180 h 246"/>
                                    <a:gd name="T8" fmla="*/ 222 w 247"/>
                                    <a:gd name="T9" fmla="*/ 177 h 246"/>
                                    <a:gd name="T10" fmla="*/ 247 w 247"/>
                                    <a:gd name="T11" fmla="*/ 177 h 246"/>
                                    <a:gd name="T12" fmla="*/ 247 w 247"/>
                                    <a:gd name="T13" fmla="*/ 192 h 246"/>
                                  </a:gdLst>
                                  <a:ahLst/>
                                  <a:cxnLst>
                                    <a:cxn ang="0">
                                      <a:pos x="T0" y="T1"/>
                                    </a:cxn>
                                    <a:cxn ang="0">
                                      <a:pos x="T2" y="T3"/>
                                    </a:cxn>
                                    <a:cxn ang="0">
                                      <a:pos x="T4" y="T5"/>
                                    </a:cxn>
                                    <a:cxn ang="0">
                                      <a:pos x="T6" y="T7"/>
                                    </a:cxn>
                                    <a:cxn ang="0">
                                      <a:pos x="T8" y="T9"/>
                                    </a:cxn>
                                    <a:cxn ang="0">
                                      <a:pos x="T10" y="T11"/>
                                    </a:cxn>
                                    <a:cxn ang="0">
                                      <a:pos x="T12" y="T13"/>
                                    </a:cxn>
                                  </a:cxnLst>
                                  <a:rect l="0" t="0" r="r" b="b"/>
                                  <a:pathLst>
                                    <a:path w="247" h="246">
                                      <a:moveTo>
                                        <a:pt x="247" y="192"/>
                                      </a:moveTo>
                                      <a:lnTo>
                                        <a:pt x="222" y="192"/>
                                      </a:lnTo>
                                      <a:lnTo>
                                        <a:pt x="225" y="189"/>
                                      </a:lnTo>
                                      <a:lnTo>
                                        <a:pt x="225" y="180"/>
                                      </a:lnTo>
                                      <a:lnTo>
                                        <a:pt x="222" y="177"/>
                                      </a:lnTo>
                                      <a:lnTo>
                                        <a:pt x="247" y="177"/>
                                      </a:lnTo>
                                      <a:lnTo>
                                        <a:pt x="247" y="192"/>
                                      </a:lnTo>
                                      <a:close/>
                                    </a:path>
                                  </a:pathLst>
                                </a:custGeom>
                                <a:grpFill/>
                                <a:ln>
                                  <a:noFill/>
                                </a:ln>
                                <a:extLst>
                                  <a:ext uri="{91240B29-F687-4F45-9708-019B960494DF}">
                                    <a14:hiddenLine xmlns:a14="http://schemas.microsoft.com/office/drawing/2010/main" w="9525">
                                      <a:solidFill>
                                        <a:srgbClr val="000000"/>
                                      </a:solidFill>
                                      <a:round/>
                                      <a:headEnd/>
                                      <a:tailEnd/>
                                    </a14:hiddenLine>
                                  </a:ext>
                                </a:extLst>
                              </wps:spPr>
                              <wps:bodyPr rot="0" vert="horz" wrap="square" lIns="91440" tIns="45720" rIns="91440" bIns="45720" anchor="t" anchorCtr="0" upright="1">
                                <a:noAutofit/>
                              </wps:bodyPr>
                            </wps:wsp>
                            <wps:wsp>
                              <wps:cNvPr id="817" name="Freeform 44"/>
                              <wps:cNvSpPr>
                                <a:spLocks/>
                              </wps:cNvSpPr>
                              <wps:spPr bwMode="auto">
                                <a:xfrm>
                                  <a:off x="0" y="0"/>
                                  <a:ext cx="247" cy="246"/>
                                </a:xfrm>
                                <a:custGeom>
                                  <a:avLst/>
                                  <a:gdLst>
                                    <a:gd name="T0" fmla="*/ 90 w 247"/>
                                    <a:gd name="T1" fmla="*/ 219 h 246"/>
                                    <a:gd name="T2" fmla="*/ 86 w 247"/>
                                    <a:gd name="T3" fmla="*/ 219 h 246"/>
                                    <a:gd name="T4" fmla="*/ 84 w 247"/>
                                    <a:gd name="T5" fmla="*/ 218 h 246"/>
                                    <a:gd name="T6" fmla="*/ 82 w 247"/>
                                    <a:gd name="T7" fmla="*/ 216 h 246"/>
                                    <a:gd name="T8" fmla="*/ 60 w 247"/>
                                    <a:gd name="T9" fmla="*/ 195 h 246"/>
                                    <a:gd name="T10" fmla="*/ 83 w 247"/>
                                    <a:gd name="T11" fmla="*/ 195 h 246"/>
                                    <a:gd name="T12" fmla="*/ 92 w 247"/>
                                    <a:gd name="T13" fmla="*/ 205 h 246"/>
                                    <a:gd name="T14" fmla="*/ 96 w 247"/>
                                    <a:gd name="T15" fmla="*/ 208 h 246"/>
                                    <a:gd name="T16" fmla="*/ 96 w 247"/>
                                    <a:gd name="T17" fmla="*/ 213 h 246"/>
                                    <a:gd name="T18" fmla="*/ 91 w 247"/>
                                    <a:gd name="T19" fmla="*/ 218 h 246"/>
                                    <a:gd name="T20" fmla="*/ 90 w 247"/>
                                    <a:gd name="T21" fmla="*/ 219 h 246"/>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Lst>
                                  <a:rect l="0" t="0" r="r" b="b"/>
                                  <a:pathLst>
                                    <a:path w="247" h="246">
                                      <a:moveTo>
                                        <a:pt x="90" y="219"/>
                                      </a:moveTo>
                                      <a:lnTo>
                                        <a:pt x="86" y="219"/>
                                      </a:lnTo>
                                      <a:lnTo>
                                        <a:pt x="84" y="218"/>
                                      </a:lnTo>
                                      <a:lnTo>
                                        <a:pt x="82" y="216"/>
                                      </a:lnTo>
                                      <a:lnTo>
                                        <a:pt x="60" y="195"/>
                                      </a:lnTo>
                                      <a:lnTo>
                                        <a:pt x="83" y="195"/>
                                      </a:lnTo>
                                      <a:lnTo>
                                        <a:pt x="92" y="205"/>
                                      </a:lnTo>
                                      <a:lnTo>
                                        <a:pt x="96" y="208"/>
                                      </a:lnTo>
                                      <a:lnTo>
                                        <a:pt x="96" y="213"/>
                                      </a:lnTo>
                                      <a:lnTo>
                                        <a:pt x="91" y="218"/>
                                      </a:lnTo>
                                      <a:lnTo>
                                        <a:pt x="90" y="219"/>
                                      </a:lnTo>
                                      <a:close/>
                                    </a:path>
                                  </a:pathLst>
                                </a:custGeom>
                                <a:grpFill/>
                                <a:ln>
                                  <a:noFill/>
                                </a:ln>
                                <a:extLst>
                                  <a:ext uri="{91240B29-F687-4F45-9708-019B960494DF}">
                                    <a14:hiddenLine xmlns:a14="http://schemas.microsoft.com/office/drawing/2010/main" w="9525">
                                      <a:solidFill>
                                        <a:srgbClr val="000000"/>
                                      </a:solidFill>
                                      <a:round/>
                                      <a:headEnd/>
                                      <a:tailEnd/>
                                    </a14:hiddenLine>
                                  </a:ext>
                                </a:extLst>
                              </wps:spPr>
                              <wps:bodyPr rot="0" vert="horz" wrap="square" lIns="91440" tIns="45720" rIns="91440" bIns="45720" anchor="t" anchorCtr="0" upright="1">
                                <a:noAutofit/>
                              </wps:bodyPr>
                            </wps:wsp>
                            <wps:wsp>
                              <wps:cNvPr id="818" name="Freeform 45"/>
                              <wps:cNvSpPr>
                                <a:spLocks/>
                              </wps:cNvSpPr>
                              <wps:spPr bwMode="auto">
                                <a:xfrm>
                                  <a:off x="0" y="0"/>
                                  <a:ext cx="247" cy="246"/>
                                </a:xfrm>
                                <a:custGeom>
                                  <a:avLst/>
                                  <a:gdLst>
                                    <a:gd name="T0" fmla="*/ 247 w 247"/>
                                    <a:gd name="T1" fmla="*/ 223 h 246"/>
                                    <a:gd name="T2" fmla="*/ 191 w 247"/>
                                    <a:gd name="T3" fmla="*/ 223 h 246"/>
                                    <a:gd name="T4" fmla="*/ 195 w 247"/>
                                    <a:gd name="T5" fmla="*/ 219 h 246"/>
                                    <a:gd name="T6" fmla="*/ 195 w 247"/>
                                    <a:gd name="T7" fmla="*/ 212 h 246"/>
                                    <a:gd name="T8" fmla="*/ 191 w 247"/>
                                    <a:gd name="T9" fmla="*/ 208 h 246"/>
                                    <a:gd name="T10" fmla="*/ 247 w 247"/>
                                    <a:gd name="T11" fmla="*/ 208 h 246"/>
                                    <a:gd name="T12" fmla="*/ 247 w 247"/>
                                    <a:gd name="T13" fmla="*/ 223 h 246"/>
                                  </a:gdLst>
                                  <a:ahLst/>
                                  <a:cxnLst>
                                    <a:cxn ang="0">
                                      <a:pos x="T0" y="T1"/>
                                    </a:cxn>
                                    <a:cxn ang="0">
                                      <a:pos x="T2" y="T3"/>
                                    </a:cxn>
                                    <a:cxn ang="0">
                                      <a:pos x="T4" y="T5"/>
                                    </a:cxn>
                                    <a:cxn ang="0">
                                      <a:pos x="T6" y="T7"/>
                                    </a:cxn>
                                    <a:cxn ang="0">
                                      <a:pos x="T8" y="T9"/>
                                    </a:cxn>
                                    <a:cxn ang="0">
                                      <a:pos x="T10" y="T11"/>
                                    </a:cxn>
                                    <a:cxn ang="0">
                                      <a:pos x="T12" y="T13"/>
                                    </a:cxn>
                                  </a:cxnLst>
                                  <a:rect l="0" t="0" r="r" b="b"/>
                                  <a:pathLst>
                                    <a:path w="247" h="246">
                                      <a:moveTo>
                                        <a:pt x="247" y="223"/>
                                      </a:moveTo>
                                      <a:lnTo>
                                        <a:pt x="191" y="223"/>
                                      </a:lnTo>
                                      <a:lnTo>
                                        <a:pt x="195" y="219"/>
                                      </a:lnTo>
                                      <a:lnTo>
                                        <a:pt x="195" y="212"/>
                                      </a:lnTo>
                                      <a:lnTo>
                                        <a:pt x="191" y="208"/>
                                      </a:lnTo>
                                      <a:lnTo>
                                        <a:pt x="247" y="208"/>
                                      </a:lnTo>
                                      <a:lnTo>
                                        <a:pt x="247" y="223"/>
                                      </a:lnTo>
                                      <a:close/>
                                    </a:path>
                                  </a:pathLst>
                                </a:custGeom>
                                <a:grpFill/>
                                <a:ln>
                                  <a:noFill/>
                                </a:ln>
                                <a:extLst>
                                  <a:ext uri="{91240B29-F687-4F45-9708-019B960494DF}">
                                    <a14:hiddenLine xmlns:a14="http://schemas.microsoft.com/office/drawing/2010/main" w="9525">
                                      <a:solidFill>
                                        <a:srgbClr val="000000"/>
                                      </a:solidFill>
                                      <a:round/>
                                      <a:headEnd/>
                                      <a:tailEnd/>
                                    </a14:hiddenLine>
                                  </a:ext>
                                </a:extLst>
                              </wps:spPr>
                              <wps:bodyPr rot="0" vert="horz" wrap="square" lIns="91440" tIns="45720" rIns="91440" bIns="45720" anchor="t" anchorCtr="0" upright="1">
                                <a:noAutofit/>
                              </wps:bodyPr>
                            </wps:wsp>
                          </wpg:wgp>
                        </a:graphicData>
                      </a:graphic>
                    </wp:inline>
                  </w:drawing>
                </mc:Choice>
                <mc:Fallback>
                  <w:pict>
                    <v:group w14:anchorId="58F59006" id="Group 808" o:spid="_x0000_s1026" style="width:10.55pt;height:10.55pt;mso-position-horizontal-relative:char;mso-position-vertical-relative:line" coordsize="247,246"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">
                      <o:lock v:ext="edit" aspectratio="t"/>
                      <v:shape id="Freeform 809" o:spid="_x0000_s1027" style="position:absolute;width:247;height:246;visibility:visible;mso-wrap-style:square;v-text-anchor:top" coordsize="247,246"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" path="m123,123l,123,,,123,r,25l57,25r-4,3l53,56r-27,l22,59r,8l25,71r29,l54,98r3,4l123,102r,21xe" filled="f" stroked="f">
                        <v:path arrowok="t" o:connecttype="custom" o:connectlocs="123,123;0,123;0,0;123,0;123,25;57,25;53,28;53,56;26,56;22,59;22,67;25,71;54,71;54,98;57,102;123,102;123,123" o:connectangles="0,0,0,0,0,0,0,0,0,0,0,0,0,0,0,0,0"/>
                      </v:shape>
                      <v:shape id="Freeform 37" o:spid="_x0000_s1028" style="position:absolute;width:247;height:246;visibility:visible;mso-wrap-style:square;v-text-anchor:top" coordsize="247,246"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" path="m123,102r-58,l69,99r,-28l96,71r3,-3l99,63r,-3l96,56r-28,l68,29,65,25r58,l123,102xe" filled="f" stroked="f">
                        <v:path arrowok="t" o:connecttype="custom" o:connectlocs="123,102;65,102;69,99;69,71;96,71;99,68;99,63;99,60;96,56;68,56;68,29;65,25;123,25;123,102" o:connectangles="0,0,0,0,0,0,0,0,0,0,0,0,0,0"/>
                      </v:shape>
                      <v:shape id="Freeform 38" o:spid="_x0000_s1029" style="position:absolute;width:247;height:246;visibility:visible;mso-wrap-style:square;v-text-anchor:top" coordsize="247,246"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" path="m220,69r-70,l147,66r,-8l150,54r70,l223,58r,8l220,69xe" filled="f" stroked="f">
                        <v:path arrowok="t" o:connecttype="custom" o:connectlocs="220,69;150,69;147,66;147,58;150,54;220,54;223,58;223,66;220,69" o:connectangles="0,0,0,0,0,0,0,0,0"/>
                      </v:shape>
                      <v:shape id="Freeform 39" o:spid="_x0000_s1030" style="position:absolute;width:247;height:246;visibility:visible;mso-wrap-style:square;v-text-anchor:top" coordsize="247,246"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" path="m247,246r-124,l123,123r124,l247,146r-65,l179,150r1,3l180,157r3,4l247,161r,16l152,177r-3,3l149,188r3,4l247,192r,16l183,208r-3,3l180,219r2,4l247,223r,23xe" filled="f" stroked="f">
                        <v:path arrowok="t" o:connecttype="custom" o:connectlocs="247,246;123,246;123,123;247,123;247,146;182,146;179,150;180,153;180,157;183,161;247,161;247,177;152,177;149,180;149,188;152,192;247,192;247,208;183,208;180,211;180,219;182,223;247,223;247,246" o:connectangles="0,0,0,0,0,0,0,0,0,0,0,0,0,0,0,0,0,0,0,0,0,0,0,0"/>
                      </v:shape>
                      <v:shape id="Freeform 40" o:spid="_x0000_s1031" style="position:absolute;width:247;height:246;visibility:visible;mso-wrap-style:square;v-text-anchor:top" coordsize="247,246"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" path="m247,161r-56,l195,158r,-8l192,146r55,l247,161xe" filled="f" stroked="f">
                        <v:path arrowok="t" o:connecttype="custom" o:connectlocs="247,161;191,161;195,158;195,150;192,146;247,146;247,161" o:connectangles="0,0,0,0,0,0,0"/>
                      </v:shape>
                      <v:shape id="Freeform 41" o:spid="_x0000_s1032" style="position:absolute;width:247;height:246;visibility:visible;mso-wrap-style:square;v-text-anchor:top" coordsize="247,246"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" path="m35,219r-3,l30,218r-5,-5l25,208r3,-3l50,183,28,162r-3,-3l25,153r3,-3l31,147r5,l39,150r22,22l84,172,72,183r11,12l60,195,39,216r-2,2l35,219xe" filled="f" stroked="f">
                        <v:path arrowok="t" o:connecttype="custom" o:connectlocs="35,219;32,219;30,218;25,213;25,208;28,205;50,183;28,162;25,159;25,153;28,150;31,147;36,147;39,150;61,172;84,172;72,183;83,195;60,195;39,216;37,218;35,219" o:connectangles="0,0,0,0,0,0,0,0,0,0,0,0,0,0,0,0,0,0,0,0,0,0"/>
                      </v:shape>
                      <v:shape id="Freeform 42" o:spid="_x0000_s1033" style="position:absolute;width:247;height:246;visibility:visible;mso-wrap-style:square;v-text-anchor:top" coordsize="247,246"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" path="m84,172r-23,l86,147r5,l97,153r,6l84,172xe" filled="f" stroked="f">
                        <v:path arrowok="t" o:connecttype="custom" o:connectlocs="84,172;61,172;86,147;91,147;97,153;97,159;84,172" o:connectangles="0,0,0,0,0,0,0"/>
                      </v:shape>
                      <v:shape id="Freeform 43" o:spid="_x0000_s1034" style="position:absolute;width:247;height:246;visibility:visible;mso-wrap-style:square;v-text-anchor:top" coordsize="247,246"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" path="m247,192r-25,l225,189r,-9l222,177r25,l247,192xe" filled="f" stroked="f">
                        <v:path arrowok="t" o:connecttype="custom" o:connectlocs="247,192;222,192;225,189;225,180;222,177;247,177;247,192" o:connectangles="0,0,0,0,0,0,0"/>
                      </v:shape>
                      <v:shape id="Freeform 44" o:spid="_x0000_s1035" style="position:absolute;width:247;height:246;visibility:visible;mso-wrap-style:square;v-text-anchor:top" coordsize="247,246"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" path="m90,219r-4,l84,218r-2,-2l60,195r23,l92,205r4,3l96,213r-5,5l90,219xe" filled="f" stroked="f">
                        <v:path arrowok="t" o:connecttype="custom" o:connectlocs="90,219;86,219;84,218;82,216;60,195;83,195;92,205;96,208;96,213;91,218;90,219" o:connectangles="0,0,0,0,0,0,0,0,0,0,0"/>
                      </v:shape>
                      <v:shape id="Freeform 45" o:spid="_x0000_s1036" style="position:absolute;width:247;height:246;visibility:visible;mso-wrap-style:square;v-text-anchor:top" coordsize="247,246"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" path="m247,223r-56,l195,219r,-7l191,208r56,l247,223xe" filled="f" stroked="f">
                        <v:path arrowok="t" o:connecttype="custom" o:connectlocs="247,223;191,223;195,219;195,212;191,208;247,208;247,223" o:connectangles="0,0,0,0,0,0,0"/>
                      </v:shape>
                      <w10:anchorlock/>
                    </v:group>
                  </w:pict>
                </mc:Fallback>
              </mc:AlternateContent>
            </w:r>
            <w:r w:rsidR="00273B17" w:rsidRPr="009B5FD0">
              <w:rPr>
                <w:noProof/>
              </w:rPr>
              <w:t xml:space="preserve"> </w:t>
            </w:r>
            <w:r w:rsidRPr="009B5FD0">
              <w:rPr>
                <w:rFonts w:cs="Arial"/>
                <w:noProof/>
                <w:szCs w:val="18"/>
                <w:lang w:eastAsia="zh-TW"/>
              </w:rPr>
              <mc:AlternateContent>
                <mc:Choice Requires="wpg">
                  <w:drawing>
                    <wp:inline distT="0" distB="0" distL="0" distR="0" wp14:anchorId="17363E83" wp14:editId="1708F84A">
                      <wp:extent cx="115580" cy="121493"/>
                      <wp:effectExtent l="0" t="0" r="11430" b="5715"/>
                      <wp:docPr id="819" name="Group 819"/>
                      <wp:cNvGraphicFramePr>
                        <a:graphicFrameLocks xmlns:a="http://schemas.openxmlformats.org/drawingml/2006/main" noChangeAspect="1"/>
                      </wp:cNvGraphicFramePr>
                      <a:graphic xmlns:a="http://schemas.openxmlformats.org/drawingml/2006/main">
                        <a:graphicData uri="http://schemas.microsoft.com/office/word/2010/wordprocessingGroup">
                          <wpg:wgp>
                            <wpg:cNvGrpSpPr>
                              <a:grpSpLocks noChangeAspect="1"/>
                            </wpg:cNvGrpSpPr>
                            <wpg:grpSpPr bwMode="auto">
                              <a:xfrm>
                                <a:off x="0" y="0"/>
                                <a:ext cx="115580" cy="121493"/>
                                <a:chOff x="0" y="0"/>
                                <a:chExt cx="247" cy="251"/>
                              </a:xfrm>
                              <a:solidFill>
                                <a:srgbClr val="DB3F30"/>
                              </a:solidFill>
                            </wpg:grpSpPr>
                            <wps:wsp>
                              <wps:cNvPr id="820" name="Freeform 47"/>
                              <wps:cNvSpPr>
                                <a:spLocks/>
                              </wps:cNvSpPr>
                              <wps:spPr bwMode="auto">
                                <a:xfrm>
                                  <a:off x="0" y="0"/>
                                  <a:ext cx="247" cy="251"/>
                                </a:xfrm>
                                <a:custGeom>
                                  <a:avLst/>
                                  <a:gdLst>
                                    <a:gd name="T0" fmla="*/ 36 w 247"/>
                                    <a:gd name="T1" fmla="*/ 230 h 251"/>
                                    <a:gd name="T2" fmla="*/ 10 w 247"/>
                                    <a:gd name="T3" fmla="*/ 230 h 251"/>
                                    <a:gd name="T4" fmla="*/ 0 w 247"/>
                                    <a:gd name="T5" fmla="*/ 220 h 251"/>
                                    <a:gd name="T6" fmla="*/ 0 w 247"/>
                                    <a:gd name="T7" fmla="*/ 194 h 251"/>
                                    <a:gd name="T8" fmla="*/ 10 w 247"/>
                                    <a:gd name="T9" fmla="*/ 184 h 251"/>
                                    <a:gd name="T10" fmla="*/ 36 w 247"/>
                                    <a:gd name="T11" fmla="*/ 184 h 251"/>
                                    <a:gd name="T12" fmla="*/ 46 w 247"/>
                                    <a:gd name="T13" fmla="*/ 194 h 251"/>
                                    <a:gd name="T14" fmla="*/ 46 w 247"/>
                                    <a:gd name="T15" fmla="*/ 220 h 251"/>
                                    <a:gd name="T16" fmla="*/ 36 w 247"/>
                                    <a:gd name="T17" fmla="*/ 230 h 251"/>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Lst>
                                  <a:rect l="0" t="0" r="r" b="b"/>
                                  <a:pathLst>
                                    <a:path w="247" h="251">
                                      <a:moveTo>
                                        <a:pt x="36" y="230"/>
                                      </a:moveTo>
                                      <a:lnTo>
                                        <a:pt x="10" y="230"/>
                                      </a:lnTo>
                                      <a:lnTo>
                                        <a:pt x="0" y="220"/>
                                      </a:lnTo>
                                      <a:lnTo>
                                        <a:pt x="0" y="194"/>
                                      </a:lnTo>
                                      <a:lnTo>
                                        <a:pt x="10" y="184"/>
                                      </a:lnTo>
                                      <a:lnTo>
                                        <a:pt x="36" y="184"/>
                                      </a:lnTo>
                                      <a:lnTo>
                                        <a:pt x="46" y="194"/>
                                      </a:lnTo>
                                      <a:lnTo>
                                        <a:pt x="46" y="220"/>
                                      </a:lnTo>
                                      <a:lnTo>
                                        <a:pt x="36" y="230"/>
                                      </a:lnTo>
                                      <a:close/>
                                    </a:path>
                                  </a:pathLst>
                                </a:custGeom>
                                <a:grpFill/>
                                <a:ln>
                                  <a:noFill/>
                                </a:ln>
                                <a:extLst>
                                  <a:ext uri="{91240B29-F687-4F45-9708-019B960494DF}">
                                    <a14:hiddenLine xmlns:a14="http://schemas.microsoft.com/office/drawing/2010/main" w="9525">
                                      <a:solidFill>
                                        <a:srgbClr val="000000"/>
                                      </a:solidFill>
                                      <a:round/>
                                      <a:headEnd/>
                                      <a:tailEnd/>
                                    </a14:hiddenLine>
                                  </a:ext>
                                </a:extLst>
                              </wps:spPr>
                              <wps:bodyPr rot="0" vert="horz" wrap="square" lIns="91440" tIns="45720" rIns="91440" bIns="45720" anchor="t" anchorCtr="0" upright="1">
                                <a:noAutofit/>
                              </wps:bodyPr>
                            </wps:wsp>
                            <wps:wsp>
                              <wps:cNvPr id="821" name="Freeform 48"/>
                              <wps:cNvSpPr>
                                <a:spLocks/>
                              </wps:cNvSpPr>
                              <wps:spPr bwMode="auto">
                                <a:xfrm>
                                  <a:off x="0" y="0"/>
                                  <a:ext cx="247" cy="251"/>
                                </a:xfrm>
                                <a:custGeom>
                                  <a:avLst/>
                                  <a:gdLst>
                                    <a:gd name="T0" fmla="*/ 219 w 247"/>
                                    <a:gd name="T1" fmla="*/ 49 h 251"/>
                                    <a:gd name="T2" fmla="*/ 194 w 247"/>
                                    <a:gd name="T3" fmla="*/ 49 h 251"/>
                                    <a:gd name="T4" fmla="*/ 183 w 247"/>
                                    <a:gd name="T5" fmla="*/ 39 h 251"/>
                                    <a:gd name="T6" fmla="*/ 183 w 247"/>
                                    <a:gd name="T7" fmla="*/ 13 h 251"/>
                                    <a:gd name="T8" fmla="*/ 194 w 247"/>
                                    <a:gd name="T9" fmla="*/ 2 h 251"/>
                                    <a:gd name="T10" fmla="*/ 219 w 247"/>
                                    <a:gd name="T11" fmla="*/ 2 h 251"/>
                                    <a:gd name="T12" fmla="*/ 230 w 247"/>
                                    <a:gd name="T13" fmla="*/ 13 h 251"/>
                                    <a:gd name="T14" fmla="*/ 230 w 247"/>
                                    <a:gd name="T15" fmla="*/ 39 h 251"/>
                                    <a:gd name="T16" fmla="*/ 219 w 247"/>
                                    <a:gd name="T17" fmla="*/ 49 h 251"/>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Lst>
                                  <a:rect l="0" t="0" r="r" b="b"/>
                                  <a:pathLst>
                                    <a:path w="247" h="251">
                                      <a:moveTo>
                                        <a:pt x="219" y="49"/>
                                      </a:moveTo>
                                      <a:lnTo>
                                        <a:pt x="194" y="49"/>
                                      </a:lnTo>
                                      <a:lnTo>
                                        <a:pt x="183" y="39"/>
                                      </a:lnTo>
                                      <a:lnTo>
                                        <a:pt x="183" y="13"/>
                                      </a:lnTo>
                                      <a:lnTo>
                                        <a:pt x="194" y="2"/>
                                      </a:lnTo>
                                      <a:lnTo>
                                        <a:pt x="219" y="2"/>
                                      </a:lnTo>
                                      <a:lnTo>
                                        <a:pt x="230" y="13"/>
                                      </a:lnTo>
                                      <a:lnTo>
                                        <a:pt x="230" y="39"/>
                                      </a:lnTo>
                                      <a:lnTo>
                                        <a:pt x="219" y="49"/>
                                      </a:lnTo>
                                      <a:close/>
                                    </a:path>
                                  </a:pathLst>
                                </a:custGeom>
                                <a:grpFill/>
                                <a:ln>
                                  <a:noFill/>
                                </a:ln>
                                <a:extLst>
                                  <a:ext uri="{91240B29-F687-4F45-9708-019B960494DF}">
                                    <a14:hiddenLine xmlns:a14="http://schemas.microsoft.com/office/drawing/2010/main" w="9525">
                                      <a:solidFill>
                                        <a:srgbClr val="000000"/>
                                      </a:solidFill>
                                      <a:round/>
                                      <a:headEnd/>
                                      <a:tailEnd/>
                                    </a14:hiddenLine>
                                  </a:ext>
                                </a:extLst>
                              </wps:spPr>
                              <wps:bodyPr rot="0" vert="horz" wrap="square" lIns="91440" tIns="45720" rIns="91440" bIns="45720" anchor="t" anchorCtr="0" upright="1">
                                <a:noAutofit/>
                              </wps:bodyPr>
                            </wps:wsp>
                            <wps:wsp>
                              <wps:cNvPr id="822" name="Freeform 49"/>
                              <wps:cNvSpPr>
                                <a:spLocks/>
                              </wps:cNvSpPr>
                              <wps:spPr bwMode="auto">
                                <a:xfrm>
                                  <a:off x="0" y="0"/>
                                  <a:ext cx="247" cy="251"/>
                                </a:xfrm>
                                <a:custGeom>
                                  <a:avLst/>
                                  <a:gdLst>
                                    <a:gd name="T0" fmla="*/ 36 w 247"/>
                                    <a:gd name="T1" fmla="*/ 46 h 251"/>
                                    <a:gd name="T2" fmla="*/ 10 w 247"/>
                                    <a:gd name="T3" fmla="*/ 46 h 251"/>
                                    <a:gd name="T4" fmla="*/ 0 w 247"/>
                                    <a:gd name="T5" fmla="*/ 36 h 251"/>
                                    <a:gd name="T6" fmla="*/ 0 w 247"/>
                                    <a:gd name="T7" fmla="*/ 10 h 251"/>
                                    <a:gd name="T8" fmla="*/ 10 w 247"/>
                                    <a:gd name="T9" fmla="*/ 0 h 251"/>
                                    <a:gd name="T10" fmla="*/ 36 w 247"/>
                                    <a:gd name="T11" fmla="*/ 0 h 251"/>
                                    <a:gd name="T12" fmla="*/ 46 w 247"/>
                                    <a:gd name="T13" fmla="*/ 10 h 251"/>
                                    <a:gd name="T14" fmla="*/ 46 w 247"/>
                                    <a:gd name="T15" fmla="*/ 36 h 251"/>
                                    <a:gd name="T16" fmla="*/ 36 w 247"/>
                                    <a:gd name="T17" fmla="*/ 46 h 251"/>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Lst>
                                  <a:rect l="0" t="0" r="r" b="b"/>
                                  <a:pathLst>
                                    <a:path w="247" h="251">
                                      <a:moveTo>
                                        <a:pt x="36" y="46"/>
                                      </a:moveTo>
                                      <a:lnTo>
                                        <a:pt x="10" y="46"/>
                                      </a:lnTo>
                                      <a:lnTo>
                                        <a:pt x="0" y="36"/>
                                      </a:lnTo>
                                      <a:lnTo>
                                        <a:pt x="0" y="10"/>
                                      </a:lnTo>
                                      <a:lnTo>
                                        <a:pt x="10" y="0"/>
                                      </a:lnTo>
                                      <a:lnTo>
                                        <a:pt x="36" y="0"/>
                                      </a:lnTo>
                                      <a:lnTo>
                                        <a:pt x="46" y="10"/>
                                      </a:lnTo>
                                      <a:lnTo>
                                        <a:pt x="46" y="36"/>
                                      </a:lnTo>
                                      <a:lnTo>
                                        <a:pt x="36" y="46"/>
                                      </a:lnTo>
                                      <a:close/>
                                    </a:path>
                                  </a:pathLst>
                                </a:custGeom>
                                <a:grpFill/>
                                <a:ln>
                                  <a:noFill/>
                                </a:ln>
                                <a:extLst>
                                  <a:ext uri="{91240B29-F687-4F45-9708-019B960494DF}">
                                    <a14:hiddenLine xmlns:a14="http://schemas.microsoft.com/office/drawing/2010/main" w="9525">
                                      <a:solidFill>
                                        <a:srgbClr val="000000"/>
                                      </a:solidFill>
                                      <a:round/>
                                      <a:headEnd/>
                                      <a:tailEnd/>
                                    </a14:hiddenLine>
                                  </a:ext>
                                </a:extLst>
                              </wps:spPr>
                              <wps:bodyPr rot="0" vert="horz" wrap="square" lIns="91440" tIns="45720" rIns="91440" bIns="45720" anchor="t" anchorCtr="0" upright="1">
                                <a:noAutofit/>
                              </wps:bodyPr>
                            </wps:wsp>
                            <wps:wsp>
                              <wps:cNvPr id="823" name="Freeform 50"/>
                              <wps:cNvSpPr>
                                <a:spLocks/>
                              </wps:cNvSpPr>
                              <wps:spPr bwMode="auto">
                                <a:xfrm>
                                  <a:off x="0" y="0"/>
                                  <a:ext cx="247" cy="251"/>
                                </a:xfrm>
                                <a:custGeom>
                                  <a:avLst/>
                                  <a:gdLst>
                                    <a:gd name="T0" fmla="*/ 113 w 247"/>
                                    <a:gd name="T1" fmla="*/ 230 h 251"/>
                                    <a:gd name="T2" fmla="*/ 113 w 247"/>
                                    <a:gd name="T3" fmla="*/ 117 h 251"/>
                                    <a:gd name="T4" fmla="*/ 230 w 247"/>
                                    <a:gd name="T5" fmla="*/ 117 h 251"/>
                                    <a:gd name="T6" fmla="*/ 187 w 247"/>
                                    <a:gd name="T7" fmla="*/ 158 h 251"/>
                                    <a:gd name="T8" fmla="*/ 219 w 247"/>
                                    <a:gd name="T9" fmla="*/ 191 h 251"/>
                                    <a:gd name="T10" fmla="*/ 154 w 247"/>
                                    <a:gd name="T11" fmla="*/ 191 h 251"/>
                                    <a:gd name="T12" fmla="*/ 113 w 247"/>
                                    <a:gd name="T13" fmla="*/ 230 h 251"/>
                                  </a:gdLst>
                                  <a:ahLst/>
                                  <a:cxnLst>
                                    <a:cxn ang="0">
                                      <a:pos x="T0" y="T1"/>
                                    </a:cxn>
                                    <a:cxn ang="0">
                                      <a:pos x="T2" y="T3"/>
                                    </a:cxn>
                                    <a:cxn ang="0">
                                      <a:pos x="T4" y="T5"/>
                                    </a:cxn>
                                    <a:cxn ang="0">
                                      <a:pos x="T6" y="T7"/>
                                    </a:cxn>
                                    <a:cxn ang="0">
                                      <a:pos x="T8" y="T9"/>
                                    </a:cxn>
                                    <a:cxn ang="0">
                                      <a:pos x="T10" y="T11"/>
                                    </a:cxn>
                                    <a:cxn ang="0">
                                      <a:pos x="T12" y="T13"/>
                                    </a:cxn>
                                  </a:cxnLst>
                                  <a:rect l="0" t="0" r="r" b="b"/>
                                  <a:pathLst>
                                    <a:path w="247" h="251">
                                      <a:moveTo>
                                        <a:pt x="113" y="230"/>
                                      </a:moveTo>
                                      <a:lnTo>
                                        <a:pt x="113" y="117"/>
                                      </a:lnTo>
                                      <a:lnTo>
                                        <a:pt x="230" y="117"/>
                                      </a:lnTo>
                                      <a:lnTo>
                                        <a:pt x="187" y="158"/>
                                      </a:lnTo>
                                      <a:lnTo>
                                        <a:pt x="219" y="191"/>
                                      </a:lnTo>
                                      <a:lnTo>
                                        <a:pt x="154" y="191"/>
                                      </a:lnTo>
                                      <a:lnTo>
                                        <a:pt x="113" y="230"/>
                                      </a:lnTo>
                                      <a:close/>
                                    </a:path>
                                  </a:pathLst>
                                </a:custGeom>
                                <a:grpFill/>
                                <a:ln>
                                  <a:noFill/>
                                </a:ln>
                                <a:extLst>
                                  <a:ext uri="{91240B29-F687-4F45-9708-019B960494DF}">
                                    <a14:hiddenLine xmlns:a14="http://schemas.microsoft.com/office/drawing/2010/main" w="9525">
                                      <a:solidFill>
                                        <a:srgbClr val="000000"/>
                                      </a:solidFill>
                                      <a:round/>
                                      <a:headEnd/>
                                      <a:tailEnd/>
                                    </a14:hiddenLine>
                                  </a:ext>
                                </a:extLst>
                              </wps:spPr>
                              <wps:bodyPr rot="0" vert="horz" wrap="square" lIns="91440" tIns="45720" rIns="91440" bIns="45720" anchor="t" anchorCtr="0" upright="1">
                                <a:noAutofit/>
                              </wps:bodyPr>
                            </wps:wsp>
                            <wps:wsp>
                              <wps:cNvPr id="824" name="Freeform 51"/>
                              <wps:cNvSpPr>
                                <a:spLocks/>
                              </wps:cNvSpPr>
                              <wps:spPr bwMode="auto">
                                <a:xfrm>
                                  <a:off x="0" y="0"/>
                                  <a:ext cx="247" cy="251"/>
                                </a:xfrm>
                                <a:custGeom>
                                  <a:avLst/>
                                  <a:gdLst>
                                    <a:gd name="T0" fmla="*/ 237 w 247"/>
                                    <a:gd name="T1" fmla="*/ 251 h 251"/>
                                    <a:gd name="T2" fmla="*/ 218 w 247"/>
                                    <a:gd name="T3" fmla="*/ 251 h 251"/>
                                    <a:gd name="T4" fmla="*/ 212 w 247"/>
                                    <a:gd name="T5" fmla="*/ 248 h 251"/>
                                    <a:gd name="T6" fmla="*/ 154 w 247"/>
                                    <a:gd name="T7" fmla="*/ 191 h 251"/>
                                    <a:gd name="T8" fmla="*/ 219 w 247"/>
                                    <a:gd name="T9" fmla="*/ 191 h 251"/>
                                    <a:gd name="T10" fmla="*/ 240 w 247"/>
                                    <a:gd name="T11" fmla="*/ 212 h 251"/>
                                    <a:gd name="T12" fmla="*/ 244 w 247"/>
                                    <a:gd name="T13" fmla="*/ 216 h 251"/>
                                    <a:gd name="T14" fmla="*/ 247 w 247"/>
                                    <a:gd name="T15" fmla="*/ 221 h 251"/>
                                    <a:gd name="T16" fmla="*/ 247 w 247"/>
                                    <a:gd name="T17" fmla="*/ 240 h 251"/>
                                    <a:gd name="T18" fmla="*/ 237 w 247"/>
                                    <a:gd name="T19" fmla="*/ 251 h 251"/>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Lst>
                                  <a:rect l="0" t="0" r="r" b="b"/>
                                  <a:pathLst>
                                    <a:path w="247" h="251">
                                      <a:moveTo>
                                        <a:pt x="237" y="251"/>
                                      </a:moveTo>
                                      <a:lnTo>
                                        <a:pt x="218" y="251"/>
                                      </a:lnTo>
                                      <a:lnTo>
                                        <a:pt x="212" y="248"/>
                                      </a:lnTo>
                                      <a:lnTo>
                                        <a:pt x="154" y="191"/>
                                      </a:lnTo>
                                      <a:lnTo>
                                        <a:pt x="219" y="191"/>
                                      </a:lnTo>
                                      <a:lnTo>
                                        <a:pt x="240" y="212"/>
                                      </a:lnTo>
                                      <a:lnTo>
                                        <a:pt x="244" y="216"/>
                                      </a:lnTo>
                                      <a:lnTo>
                                        <a:pt x="247" y="221"/>
                                      </a:lnTo>
                                      <a:lnTo>
                                        <a:pt x="247" y="240"/>
                                      </a:lnTo>
                                      <a:lnTo>
                                        <a:pt x="237" y="251"/>
                                      </a:lnTo>
                                      <a:close/>
                                    </a:path>
                                  </a:pathLst>
                                </a:custGeom>
                                <a:grpFill/>
                                <a:ln>
                                  <a:noFill/>
                                </a:ln>
                                <a:extLst>
                                  <a:ext uri="{91240B29-F687-4F45-9708-019B960494DF}">
                                    <a14:hiddenLine xmlns:a14="http://schemas.microsoft.com/office/drawing/2010/main" w="9525">
                                      <a:solidFill>
                                        <a:srgbClr val="000000"/>
                                      </a:solidFill>
                                      <a:round/>
                                      <a:headEnd/>
                                      <a:tailEnd/>
                                    </a14:hiddenLine>
                                  </a:ext>
                                </a:extLst>
                              </wps:spPr>
                              <wps:bodyPr rot="0" vert="horz" wrap="square" lIns="91440" tIns="45720" rIns="91440" bIns="45720" anchor="t" anchorCtr="0" upright="1">
                                <a:noAutofit/>
                              </wps:bodyPr>
                            </wps:wsp>
                          </wpg:wgp>
                        </a:graphicData>
                      </a:graphic>
                    </wp:inline>
                  </w:drawing>
                </mc:Choice>
                <mc:Fallback>
                  <w:pict>
                    <v:group w14:anchorId="7CE12798" id="Group 819" o:spid="_x0000_s1026" style="width:9.1pt;height:9.55pt;mso-position-horizontal-relative:char;mso-position-vertical-relative:line" coordsize="247,251"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">
                      <o:lock v:ext="edit" aspectratio="t"/>
                      <v:shape id="Freeform 47" o:spid="_x0000_s1027" style="position:absolute;width:247;height:251;visibility:visible;mso-wrap-style:square;v-text-anchor:top" coordsize="247,251"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" path="m36,230r-26,l,220,,194,10,184r26,l46,194r,26l36,230xe" filled="f" stroked="f">
                        <v:path arrowok="t" o:connecttype="custom" o:connectlocs="36,230;10,230;0,220;0,194;10,184;36,184;46,194;46,220;36,230" o:connectangles="0,0,0,0,0,0,0,0,0"/>
                      </v:shape>
                      <v:shape id="Freeform 48" o:spid="_x0000_s1028" style="position:absolute;width:247;height:251;visibility:visible;mso-wrap-style:square;v-text-anchor:top" coordsize="247,251"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" path="m219,49r-25,l183,39r,-26l194,2r25,l230,13r,26l219,49xe" filled="f" stroked="f">
                        <v:path arrowok="t" o:connecttype="custom" o:connectlocs="219,49;194,49;183,39;183,13;194,2;219,2;230,13;230,39;219,49" o:connectangles="0,0,0,0,0,0,0,0,0"/>
                      </v:shape>
                      <v:shape id="Freeform 49" o:spid="_x0000_s1029" style="position:absolute;width:247;height:251;visibility:visible;mso-wrap-style:square;v-text-anchor:top" coordsize="247,251"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" path="m36,46r-26,l,36,,10,10,,36,,46,10r,26l36,46xe" filled="f" stroked="f">
                        <v:path arrowok="t" o:connecttype="custom" o:connectlocs="36,46;10,46;0,36;0,10;10,0;36,0;46,10;46,36;36,46" o:connectangles="0,0,0,0,0,0,0,0,0"/>
                      </v:shape>
                      <v:shape id="Freeform 50" o:spid="_x0000_s1030" style="position:absolute;width:247;height:251;visibility:visible;mso-wrap-style:square;v-text-anchor:top" coordsize="247,251"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" path="m113,230r,-113l230,117r-43,41l219,191r-65,l113,230xe" filled="f" stroked="f">
                        <v:path arrowok="t" o:connecttype="custom" o:connectlocs="113,230;113,117;230,117;187,158;219,191;154,191;113,230" o:connectangles="0,0,0,0,0,0,0"/>
                      </v:shape>
                      <v:shape id="Freeform 51" o:spid="_x0000_s1031" style="position:absolute;width:247;height:251;visibility:visible;mso-wrap-style:square;v-text-anchor:top" coordsize="247,251"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" path="m237,251r-19,l212,248,154,191r65,l240,212r4,4l247,221r,19l237,251xe" filled="f" stroked="f">
                        <v:path arrowok="t" o:connecttype="custom" o:connectlocs="237,251;218,251;212,248;154,191;219,191;240,212;244,216;247,221;247,240;237,251" o:connectangles="0,0,0,0,0,0,0,0,0,0"/>
                      </v:shape>
                      <w10:anchorlock/>
                    </v:group>
                  </w:pict>
                </mc:Fallback>
              </mc:AlternateContent>
            </w:r>
            <w:r w:rsidR="00273B17" w:rsidRPr="009B5FD0">
              <w:rPr>
                <w:noProof/>
              </w:rPr>
              <w:t xml:space="preserve"> </w:t>
            </w:r>
            <w:r w:rsidRPr="009B5FD0">
              <w:rPr>
                <w:rFonts w:cs="Arial"/>
                <w:noProof/>
                <w:lang w:eastAsia="zh-TW"/>
              </w:rPr>
              <mc:AlternateContent>
                <mc:Choice Requires="wpg">
                  <w:drawing>
                    <wp:inline distT="0" distB="0" distL="0" distR="0" wp14:anchorId="4E29FA69" wp14:editId="3B786B95">
                      <wp:extent cx="147694" cy="127888"/>
                      <wp:effectExtent l="0" t="0" r="5080" b="0"/>
                      <wp:docPr id="3" name="Group 3"/>
                      <wp:cNvGraphicFramePr>
                        <a:graphicFrameLocks xmlns:a="http://schemas.openxmlformats.org/drawingml/2006/main" noChangeAspect="1"/>
                      </wp:cNvGraphicFramePr>
                      <a:graphic xmlns:a="http://schemas.openxmlformats.org/drawingml/2006/main">
                        <a:graphicData uri="http://schemas.microsoft.com/office/word/2010/wordprocessingGroup">
                          <wpg:wgp>
                            <wpg:cNvGrpSpPr>
                              <a:grpSpLocks noChangeAspect="1"/>
                            </wpg:cNvGrpSpPr>
                            <wpg:grpSpPr bwMode="auto">
                              <a:xfrm>
                                <a:off x="0" y="0"/>
                                <a:ext cx="147694" cy="127888"/>
                                <a:chOff x="0" y="0"/>
                                <a:chExt cx="248" cy="207"/>
                              </a:xfrm>
                              <a:solidFill>
                                <a:srgbClr val="DB3F30"/>
                              </a:solidFill>
                            </wpg:grpSpPr>
                            <wps:wsp>
                              <wps:cNvPr id="4" name="Freeform 16"/>
                              <wps:cNvSpPr>
                                <a:spLocks/>
                              </wps:cNvSpPr>
                              <wps:spPr bwMode="auto">
                                <a:xfrm>
                                  <a:off x="0" y="0"/>
                                  <a:ext cx="248" cy="207"/>
                                </a:xfrm>
                                <a:custGeom>
                                  <a:avLst/>
                                  <a:gdLst>
                                    <a:gd name="T0" fmla="*/ 176 w 248"/>
                                    <a:gd name="T1" fmla="*/ 42 h 207"/>
                                    <a:gd name="T2" fmla="*/ 153 w 248"/>
                                    <a:gd name="T3" fmla="*/ 42 h 207"/>
                                    <a:gd name="T4" fmla="*/ 144 w 248"/>
                                    <a:gd name="T5" fmla="*/ 32 h 207"/>
                                    <a:gd name="T6" fmla="*/ 144 w 248"/>
                                    <a:gd name="T7" fmla="*/ 9 h 207"/>
                                    <a:gd name="T8" fmla="*/ 153 w 248"/>
                                    <a:gd name="T9" fmla="*/ 0 h 207"/>
                                    <a:gd name="T10" fmla="*/ 176 w 248"/>
                                    <a:gd name="T11" fmla="*/ 0 h 207"/>
                                    <a:gd name="T12" fmla="*/ 185 w 248"/>
                                    <a:gd name="T13" fmla="*/ 9 h 207"/>
                                    <a:gd name="T14" fmla="*/ 185 w 248"/>
                                    <a:gd name="T15" fmla="*/ 32 h 207"/>
                                    <a:gd name="T16" fmla="*/ 176 w 248"/>
                                    <a:gd name="T17" fmla="*/ 42 h 207"/>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Lst>
                                  <a:rect l="0" t="0" r="r" b="b"/>
                                  <a:pathLst>
                                    <a:path w="248" h="207">
                                      <a:moveTo>
                                        <a:pt x="176" y="42"/>
                                      </a:moveTo>
                                      <a:lnTo>
                                        <a:pt x="153" y="42"/>
                                      </a:lnTo>
                                      <a:lnTo>
                                        <a:pt x="144" y="32"/>
                                      </a:lnTo>
                                      <a:lnTo>
                                        <a:pt x="144" y="9"/>
                                      </a:lnTo>
                                      <a:lnTo>
                                        <a:pt x="153" y="0"/>
                                      </a:lnTo>
                                      <a:lnTo>
                                        <a:pt x="176" y="0"/>
                                      </a:lnTo>
                                      <a:lnTo>
                                        <a:pt x="185" y="9"/>
                                      </a:lnTo>
                                      <a:lnTo>
                                        <a:pt x="185" y="32"/>
                                      </a:lnTo>
                                      <a:lnTo>
                                        <a:pt x="176" y="42"/>
                                      </a:lnTo>
                                      <a:close/>
                                    </a:path>
                                  </a:pathLst>
                                </a:custGeom>
                                <a:grpFill/>
                                <a:ln>
                                  <a:noFill/>
                                </a:ln>
                                <a:extLst>
                                  <a:ext uri="{91240B29-F687-4F45-9708-019B960494DF}">
                                    <a14:hiddenLine xmlns:a14="http://schemas.microsoft.com/office/drawing/2010/main" w="9525">
                                      <a:solidFill>
                                        <a:srgbClr val="000000"/>
                                      </a:solidFill>
                                      <a:round/>
                                      <a:headEnd/>
                                      <a:tailEnd/>
                                    </a14:hiddenLine>
                                  </a:ext>
                                </a:extLst>
                              </wps:spPr>
                              <wps:bodyPr rot="0" vert="horz" wrap="square" lIns="91440" tIns="45720" rIns="91440" bIns="45720" anchor="t" anchorCtr="0" upright="1">
                                <a:noAutofit/>
                              </wps:bodyPr>
                            </wps:wsp>
                            <wps:wsp>
                              <wps:cNvPr id="6" name="Freeform 17"/>
                              <wps:cNvSpPr>
                                <a:spLocks/>
                              </wps:cNvSpPr>
                              <wps:spPr bwMode="auto">
                                <a:xfrm>
                                  <a:off x="0" y="0"/>
                                  <a:ext cx="248" cy="207"/>
                                </a:xfrm>
                                <a:custGeom>
                                  <a:avLst/>
                                  <a:gdLst>
                                    <a:gd name="T0" fmla="*/ 94 w 248"/>
                                    <a:gd name="T1" fmla="*/ 42 h 207"/>
                                    <a:gd name="T2" fmla="*/ 71 w 248"/>
                                    <a:gd name="T3" fmla="*/ 42 h 207"/>
                                    <a:gd name="T4" fmla="*/ 62 w 248"/>
                                    <a:gd name="T5" fmla="*/ 33 h 207"/>
                                    <a:gd name="T6" fmla="*/ 62 w 248"/>
                                    <a:gd name="T7" fmla="*/ 10 h 207"/>
                                    <a:gd name="T8" fmla="*/ 71 w 248"/>
                                    <a:gd name="T9" fmla="*/ 0 h 207"/>
                                    <a:gd name="T10" fmla="*/ 94 w 248"/>
                                    <a:gd name="T11" fmla="*/ 0 h 207"/>
                                    <a:gd name="T12" fmla="*/ 104 w 248"/>
                                    <a:gd name="T13" fmla="*/ 10 h 207"/>
                                    <a:gd name="T14" fmla="*/ 104 w 248"/>
                                    <a:gd name="T15" fmla="*/ 33 h 207"/>
                                    <a:gd name="T16" fmla="*/ 94 w 248"/>
                                    <a:gd name="T17" fmla="*/ 42 h 207"/>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Lst>
                                  <a:rect l="0" t="0" r="r" b="b"/>
                                  <a:pathLst>
                                    <a:path w="248" h="207">
                                      <a:moveTo>
                                        <a:pt x="94" y="42"/>
                                      </a:moveTo>
                                      <a:lnTo>
                                        <a:pt x="71" y="42"/>
                                      </a:lnTo>
                                      <a:lnTo>
                                        <a:pt x="62" y="33"/>
                                      </a:lnTo>
                                      <a:lnTo>
                                        <a:pt x="62" y="10"/>
                                      </a:lnTo>
                                      <a:lnTo>
                                        <a:pt x="71" y="0"/>
                                      </a:lnTo>
                                      <a:lnTo>
                                        <a:pt x="94" y="0"/>
                                      </a:lnTo>
                                      <a:lnTo>
                                        <a:pt x="104" y="10"/>
                                      </a:lnTo>
                                      <a:lnTo>
                                        <a:pt x="104" y="33"/>
                                      </a:lnTo>
                                      <a:lnTo>
                                        <a:pt x="94" y="42"/>
                                      </a:lnTo>
                                      <a:close/>
                                    </a:path>
                                  </a:pathLst>
                                </a:custGeom>
                                <a:grpFill/>
                                <a:ln>
                                  <a:noFill/>
                                </a:ln>
                                <a:extLst>
                                  <a:ext uri="{91240B29-F687-4F45-9708-019B960494DF}">
                                    <a14:hiddenLine xmlns:a14="http://schemas.microsoft.com/office/drawing/2010/main" w="9525">
                                      <a:solidFill>
                                        <a:srgbClr val="000000"/>
                                      </a:solidFill>
                                      <a:round/>
                                      <a:headEnd/>
                                      <a:tailEnd/>
                                    </a14:hiddenLine>
                                  </a:ext>
                                </a:extLst>
                              </wps:spPr>
                              <wps:bodyPr rot="0" vert="horz" wrap="square" lIns="91440" tIns="45720" rIns="91440" bIns="45720" anchor="t" anchorCtr="0" upright="1">
                                <a:noAutofit/>
                              </wps:bodyPr>
                            </wps:wsp>
                            <wps:wsp>
                              <wps:cNvPr id="21" name="Freeform 18"/>
                              <wps:cNvSpPr>
                                <a:spLocks/>
                              </wps:cNvSpPr>
                              <wps:spPr bwMode="auto">
                                <a:xfrm>
                                  <a:off x="0" y="0"/>
                                  <a:ext cx="248" cy="207"/>
                                </a:xfrm>
                                <a:custGeom>
                                  <a:avLst/>
                                  <a:gdLst>
                                    <a:gd name="T0" fmla="*/ 52 w 248"/>
                                    <a:gd name="T1" fmla="*/ 83 h 207"/>
                                    <a:gd name="T2" fmla="*/ 29 w 248"/>
                                    <a:gd name="T3" fmla="*/ 83 h 207"/>
                                    <a:gd name="T4" fmla="*/ 20 w 248"/>
                                    <a:gd name="T5" fmla="*/ 74 h 207"/>
                                    <a:gd name="T6" fmla="*/ 20 w 248"/>
                                    <a:gd name="T7" fmla="*/ 51 h 207"/>
                                    <a:gd name="T8" fmla="*/ 29 w 248"/>
                                    <a:gd name="T9" fmla="*/ 42 h 207"/>
                                    <a:gd name="T10" fmla="*/ 52 w 248"/>
                                    <a:gd name="T11" fmla="*/ 42 h 207"/>
                                    <a:gd name="T12" fmla="*/ 62 w 248"/>
                                    <a:gd name="T13" fmla="*/ 51 h 207"/>
                                    <a:gd name="T14" fmla="*/ 62 w 248"/>
                                    <a:gd name="T15" fmla="*/ 74 h 207"/>
                                    <a:gd name="T16" fmla="*/ 52 w 248"/>
                                    <a:gd name="T17" fmla="*/ 83 h 207"/>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Lst>
                                  <a:rect l="0" t="0" r="r" b="b"/>
                                  <a:pathLst>
                                    <a:path w="248" h="207">
                                      <a:moveTo>
                                        <a:pt x="52" y="83"/>
                                      </a:moveTo>
                                      <a:lnTo>
                                        <a:pt x="29" y="83"/>
                                      </a:lnTo>
                                      <a:lnTo>
                                        <a:pt x="20" y="74"/>
                                      </a:lnTo>
                                      <a:lnTo>
                                        <a:pt x="20" y="51"/>
                                      </a:lnTo>
                                      <a:lnTo>
                                        <a:pt x="29" y="42"/>
                                      </a:lnTo>
                                      <a:lnTo>
                                        <a:pt x="52" y="42"/>
                                      </a:lnTo>
                                      <a:lnTo>
                                        <a:pt x="62" y="51"/>
                                      </a:lnTo>
                                      <a:lnTo>
                                        <a:pt x="62" y="74"/>
                                      </a:lnTo>
                                      <a:lnTo>
                                        <a:pt x="52" y="83"/>
                                      </a:lnTo>
                                      <a:close/>
                                    </a:path>
                                  </a:pathLst>
                                </a:custGeom>
                                <a:grpFill/>
                                <a:ln>
                                  <a:noFill/>
                                </a:ln>
                                <a:extLst>
                                  <a:ext uri="{91240B29-F687-4F45-9708-019B960494DF}">
                                    <a14:hiddenLine xmlns:a14="http://schemas.microsoft.com/office/drawing/2010/main" w="9525">
                                      <a:solidFill>
                                        <a:srgbClr val="000000"/>
                                      </a:solidFill>
                                      <a:round/>
                                      <a:headEnd/>
                                      <a:tailEnd/>
                                    </a14:hiddenLine>
                                  </a:ext>
                                </a:extLst>
                              </wps:spPr>
                              <wps:bodyPr rot="0" vert="horz" wrap="square" lIns="91440" tIns="45720" rIns="91440" bIns="45720" anchor="t" anchorCtr="0" upright="1">
                                <a:noAutofit/>
                              </wps:bodyPr>
                            </wps:wsp>
                            <wps:wsp>
                              <wps:cNvPr id="93" name="Freeform 19"/>
                              <wps:cNvSpPr>
                                <a:spLocks/>
                              </wps:cNvSpPr>
                              <wps:spPr bwMode="auto">
                                <a:xfrm>
                                  <a:off x="0" y="0"/>
                                  <a:ext cx="248" cy="207"/>
                                </a:xfrm>
                                <a:custGeom>
                                  <a:avLst/>
                                  <a:gdLst>
                                    <a:gd name="T0" fmla="*/ 218 w 248"/>
                                    <a:gd name="T1" fmla="*/ 83 h 207"/>
                                    <a:gd name="T2" fmla="*/ 195 w 248"/>
                                    <a:gd name="T3" fmla="*/ 83 h 207"/>
                                    <a:gd name="T4" fmla="*/ 185 w 248"/>
                                    <a:gd name="T5" fmla="*/ 74 h 207"/>
                                    <a:gd name="T6" fmla="*/ 185 w 248"/>
                                    <a:gd name="T7" fmla="*/ 51 h 207"/>
                                    <a:gd name="T8" fmla="*/ 195 w 248"/>
                                    <a:gd name="T9" fmla="*/ 42 h 207"/>
                                    <a:gd name="T10" fmla="*/ 218 w 248"/>
                                    <a:gd name="T11" fmla="*/ 42 h 207"/>
                                    <a:gd name="T12" fmla="*/ 227 w 248"/>
                                    <a:gd name="T13" fmla="*/ 51 h 207"/>
                                    <a:gd name="T14" fmla="*/ 227 w 248"/>
                                    <a:gd name="T15" fmla="*/ 74 h 207"/>
                                    <a:gd name="T16" fmla="*/ 218 w 248"/>
                                    <a:gd name="T17" fmla="*/ 83 h 207"/>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Lst>
                                  <a:rect l="0" t="0" r="r" b="b"/>
                                  <a:pathLst>
                                    <a:path w="248" h="207">
                                      <a:moveTo>
                                        <a:pt x="218" y="83"/>
                                      </a:moveTo>
                                      <a:lnTo>
                                        <a:pt x="195" y="83"/>
                                      </a:lnTo>
                                      <a:lnTo>
                                        <a:pt x="185" y="74"/>
                                      </a:lnTo>
                                      <a:lnTo>
                                        <a:pt x="185" y="51"/>
                                      </a:lnTo>
                                      <a:lnTo>
                                        <a:pt x="195" y="42"/>
                                      </a:lnTo>
                                      <a:lnTo>
                                        <a:pt x="218" y="42"/>
                                      </a:lnTo>
                                      <a:lnTo>
                                        <a:pt x="227" y="51"/>
                                      </a:lnTo>
                                      <a:lnTo>
                                        <a:pt x="227" y="74"/>
                                      </a:lnTo>
                                      <a:lnTo>
                                        <a:pt x="218" y="83"/>
                                      </a:lnTo>
                                      <a:close/>
                                    </a:path>
                                  </a:pathLst>
                                </a:custGeom>
                                <a:grpFill/>
                                <a:ln>
                                  <a:noFill/>
                                </a:ln>
                                <a:extLst>
                                  <a:ext uri="{91240B29-F687-4F45-9708-019B960494DF}">
                                    <a14:hiddenLine xmlns:a14="http://schemas.microsoft.com/office/drawing/2010/main" w="9525">
                                      <a:solidFill>
                                        <a:srgbClr val="000000"/>
                                      </a:solidFill>
                                      <a:round/>
                                      <a:headEnd/>
                                      <a:tailEnd/>
                                    </a14:hiddenLine>
                                  </a:ext>
                                </a:extLst>
                              </wps:spPr>
                              <wps:bodyPr rot="0" vert="horz" wrap="square" lIns="91440" tIns="45720" rIns="91440" bIns="45720" anchor="t" anchorCtr="0" upright="1">
                                <a:noAutofit/>
                              </wps:bodyPr>
                            </wps:wsp>
                            <wps:wsp>
                              <wps:cNvPr id="94" name="Freeform 20"/>
                              <wps:cNvSpPr>
                                <a:spLocks/>
                              </wps:cNvSpPr>
                              <wps:spPr bwMode="auto">
                                <a:xfrm>
                                  <a:off x="0" y="0"/>
                                  <a:ext cx="248" cy="207"/>
                                </a:xfrm>
                                <a:custGeom>
                                  <a:avLst/>
                                  <a:gdLst>
                                    <a:gd name="T0" fmla="*/ 135 w 248"/>
                                    <a:gd name="T1" fmla="*/ 104 h 207"/>
                                    <a:gd name="T2" fmla="*/ 112 w 248"/>
                                    <a:gd name="T3" fmla="*/ 104 h 207"/>
                                    <a:gd name="T4" fmla="*/ 102 w 248"/>
                                    <a:gd name="T5" fmla="*/ 94 h 207"/>
                                    <a:gd name="T6" fmla="*/ 102 w 248"/>
                                    <a:gd name="T7" fmla="*/ 71 h 207"/>
                                    <a:gd name="T8" fmla="*/ 112 w 248"/>
                                    <a:gd name="T9" fmla="*/ 62 h 207"/>
                                    <a:gd name="T10" fmla="*/ 135 w 248"/>
                                    <a:gd name="T11" fmla="*/ 62 h 207"/>
                                    <a:gd name="T12" fmla="*/ 144 w 248"/>
                                    <a:gd name="T13" fmla="*/ 71 h 207"/>
                                    <a:gd name="T14" fmla="*/ 144 w 248"/>
                                    <a:gd name="T15" fmla="*/ 94 h 207"/>
                                    <a:gd name="T16" fmla="*/ 135 w 248"/>
                                    <a:gd name="T17" fmla="*/ 104 h 207"/>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Lst>
                                  <a:rect l="0" t="0" r="r" b="b"/>
                                  <a:pathLst>
                                    <a:path w="248" h="207">
                                      <a:moveTo>
                                        <a:pt x="135" y="104"/>
                                      </a:moveTo>
                                      <a:lnTo>
                                        <a:pt x="112" y="104"/>
                                      </a:lnTo>
                                      <a:lnTo>
                                        <a:pt x="102" y="94"/>
                                      </a:lnTo>
                                      <a:lnTo>
                                        <a:pt x="102" y="71"/>
                                      </a:lnTo>
                                      <a:lnTo>
                                        <a:pt x="112" y="62"/>
                                      </a:lnTo>
                                      <a:lnTo>
                                        <a:pt x="135" y="62"/>
                                      </a:lnTo>
                                      <a:lnTo>
                                        <a:pt x="144" y="71"/>
                                      </a:lnTo>
                                      <a:lnTo>
                                        <a:pt x="144" y="94"/>
                                      </a:lnTo>
                                      <a:lnTo>
                                        <a:pt x="135" y="104"/>
                                      </a:lnTo>
                                      <a:close/>
                                    </a:path>
                                  </a:pathLst>
                                </a:custGeom>
                                <a:grpFill/>
                                <a:ln>
                                  <a:noFill/>
                                </a:ln>
                                <a:extLst>
                                  <a:ext uri="{91240B29-F687-4F45-9708-019B960494DF}">
                                    <a14:hiddenLine xmlns:a14="http://schemas.microsoft.com/office/drawing/2010/main" w="9525">
                                      <a:solidFill>
                                        <a:srgbClr val="000000"/>
                                      </a:solidFill>
                                      <a:round/>
                                      <a:headEnd/>
                                      <a:tailEnd/>
                                    </a14:hiddenLine>
                                  </a:ext>
                                </a:extLst>
                              </wps:spPr>
                              <wps:bodyPr rot="0" vert="horz" wrap="square" lIns="91440" tIns="45720" rIns="91440" bIns="45720" anchor="t" anchorCtr="0" upright="1">
                                <a:noAutofit/>
                              </wps:bodyPr>
                            </wps:wsp>
                            <wps:wsp>
                              <wps:cNvPr id="95" name="Freeform 21"/>
                              <wps:cNvSpPr>
                                <a:spLocks/>
                              </wps:cNvSpPr>
                              <wps:spPr bwMode="auto">
                                <a:xfrm>
                                  <a:off x="0" y="0"/>
                                  <a:ext cx="248" cy="207"/>
                                </a:xfrm>
                                <a:custGeom>
                                  <a:avLst/>
                                  <a:gdLst>
                                    <a:gd name="T0" fmla="*/ 82 w 248"/>
                                    <a:gd name="T1" fmla="*/ 166 h 207"/>
                                    <a:gd name="T2" fmla="*/ 0 w 248"/>
                                    <a:gd name="T3" fmla="*/ 166 h 207"/>
                                    <a:gd name="T4" fmla="*/ 0 w 248"/>
                                    <a:gd name="T5" fmla="*/ 113 h 207"/>
                                    <a:gd name="T6" fmla="*/ 9 w 248"/>
                                    <a:gd name="T7" fmla="*/ 104 h 207"/>
                                    <a:gd name="T8" fmla="*/ 73 w 248"/>
                                    <a:gd name="T9" fmla="*/ 104 h 207"/>
                                    <a:gd name="T10" fmla="*/ 82 w 248"/>
                                    <a:gd name="T11" fmla="*/ 113 h 207"/>
                                    <a:gd name="T12" fmla="*/ 83 w 248"/>
                                    <a:gd name="T13" fmla="*/ 124 h 207"/>
                                    <a:gd name="T14" fmla="*/ 83 w 248"/>
                                    <a:gd name="T15" fmla="*/ 132 h 207"/>
                                    <a:gd name="T16" fmla="*/ 82 w 248"/>
                                    <a:gd name="T17" fmla="*/ 133 h 207"/>
                                    <a:gd name="T18" fmla="*/ 82 w 248"/>
                                    <a:gd name="T19" fmla="*/ 166 h 207"/>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Lst>
                                  <a:rect l="0" t="0" r="r" b="b"/>
                                  <a:pathLst>
                                    <a:path w="248" h="207">
                                      <a:moveTo>
                                        <a:pt x="82" y="166"/>
                                      </a:moveTo>
                                      <a:lnTo>
                                        <a:pt x="0" y="166"/>
                                      </a:lnTo>
                                      <a:lnTo>
                                        <a:pt x="0" y="113"/>
                                      </a:lnTo>
                                      <a:lnTo>
                                        <a:pt x="9" y="104"/>
                                      </a:lnTo>
                                      <a:lnTo>
                                        <a:pt x="73" y="104"/>
                                      </a:lnTo>
                                      <a:lnTo>
                                        <a:pt x="82" y="113"/>
                                      </a:lnTo>
                                      <a:lnTo>
                                        <a:pt x="83" y="124"/>
                                      </a:lnTo>
                                      <a:lnTo>
                                        <a:pt x="83" y="132"/>
                                      </a:lnTo>
                                      <a:lnTo>
                                        <a:pt x="82" y="133"/>
                                      </a:lnTo>
                                      <a:lnTo>
                                        <a:pt x="82" y="166"/>
                                      </a:lnTo>
                                      <a:close/>
                                    </a:path>
                                  </a:pathLst>
                                </a:custGeom>
                                <a:grpFill/>
                                <a:ln>
                                  <a:noFill/>
                                </a:ln>
                                <a:extLst>
                                  <a:ext uri="{91240B29-F687-4F45-9708-019B960494DF}">
                                    <a14:hiddenLine xmlns:a14="http://schemas.microsoft.com/office/drawing/2010/main" w="9525">
                                      <a:solidFill>
                                        <a:srgbClr val="000000"/>
                                      </a:solidFill>
                                      <a:round/>
                                      <a:headEnd/>
                                      <a:tailEnd/>
                                    </a14:hiddenLine>
                                  </a:ext>
                                </a:extLst>
                              </wps:spPr>
                              <wps:bodyPr rot="0" vert="horz" wrap="square" lIns="91440" tIns="45720" rIns="91440" bIns="45720" anchor="t" anchorCtr="0" upright="1">
                                <a:noAutofit/>
                              </wps:bodyPr>
                            </wps:wsp>
                            <wps:wsp>
                              <wps:cNvPr id="96" name="Freeform 22"/>
                              <wps:cNvSpPr>
                                <a:spLocks/>
                              </wps:cNvSpPr>
                              <wps:spPr bwMode="auto">
                                <a:xfrm>
                                  <a:off x="0" y="0"/>
                                  <a:ext cx="248" cy="207"/>
                                </a:xfrm>
                                <a:custGeom>
                                  <a:avLst/>
                                  <a:gdLst>
                                    <a:gd name="T0" fmla="*/ 248 w 248"/>
                                    <a:gd name="T1" fmla="*/ 166 h 207"/>
                                    <a:gd name="T2" fmla="*/ 165 w 248"/>
                                    <a:gd name="T3" fmla="*/ 166 h 207"/>
                                    <a:gd name="T4" fmla="*/ 165 w 248"/>
                                    <a:gd name="T5" fmla="*/ 145 h 207"/>
                                    <a:gd name="T6" fmla="*/ 165 w 248"/>
                                    <a:gd name="T7" fmla="*/ 134 h 207"/>
                                    <a:gd name="T8" fmla="*/ 165 w 248"/>
                                    <a:gd name="T9" fmla="*/ 113 h 207"/>
                                    <a:gd name="T10" fmla="*/ 174 w 248"/>
                                    <a:gd name="T11" fmla="*/ 104 h 207"/>
                                    <a:gd name="T12" fmla="*/ 238 w 248"/>
                                    <a:gd name="T13" fmla="*/ 104 h 207"/>
                                    <a:gd name="T14" fmla="*/ 248 w 248"/>
                                    <a:gd name="T15" fmla="*/ 113 h 207"/>
                                    <a:gd name="T16" fmla="*/ 248 w 248"/>
                                    <a:gd name="T17" fmla="*/ 166 h 207"/>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Lst>
                                  <a:rect l="0" t="0" r="r" b="b"/>
                                  <a:pathLst>
                                    <a:path w="248" h="207">
                                      <a:moveTo>
                                        <a:pt x="248" y="166"/>
                                      </a:moveTo>
                                      <a:lnTo>
                                        <a:pt x="165" y="166"/>
                                      </a:lnTo>
                                      <a:lnTo>
                                        <a:pt x="165" y="145"/>
                                      </a:lnTo>
                                      <a:lnTo>
                                        <a:pt x="165" y="134"/>
                                      </a:lnTo>
                                      <a:lnTo>
                                        <a:pt x="165" y="113"/>
                                      </a:lnTo>
                                      <a:lnTo>
                                        <a:pt x="174" y="104"/>
                                      </a:lnTo>
                                      <a:lnTo>
                                        <a:pt x="238" y="104"/>
                                      </a:lnTo>
                                      <a:lnTo>
                                        <a:pt x="248" y="113"/>
                                      </a:lnTo>
                                      <a:lnTo>
                                        <a:pt x="248" y="166"/>
                                      </a:lnTo>
                                      <a:close/>
                                    </a:path>
                                  </a:pathLst>
                                </a:custGeom>
                                <a:grpFill/>
                                <a:ln>
                                  <a:noFill/>
                                </a:ln>
                                <a:extLst>
                                  <a:ext uri="{91240B29-F687-4F45-9708-019B960494DF}">
                                    <a14:hiddenLine xmlns:a14="http://schemas.microsoft.com/office/drawing/2010/main" w="9525">
                                      <a:solidFill>
                                        <a:srgbClr val="000000"/>
                                      </a:solidFill>
                                      <a:round/>
                                      <a:headEnd/>
                                      <a:tailEnd/>
                                    </a14:hiddenLine>
                                  </a:ext>
                                </a:extLst>
                              </wps:spPr>
                              <wps:bodyPr rot="0" vert="horz" wrap="square" lIns="91440" tIns="45720" rIns="91440" bIns="45720" anchor="t" anchorCtr="0" upright="1">
                                <a:noAutofit/>
                              </wps:bodyPr>
                            </wps:wsp>
                            <wps:wsp>
                              <wps:cNvPr id="97" name="Freeform 23"/>
                              <wps:cNvSpPr>
                                <a:spLocks/>
                              </wps:cNvSpPr>
                              <wps:spPr bwMode="auto">
                                <a:xfrm>
                                  <a:off x="0" y="0"/>
                                  <a:ext cx="248" cy="207"/>
                                </a:xfrm>
                                <a:custGeom>
                                  <a:avLst/>
                                  <a:gdLst>
                                    <a:gd name="T0" fmla="*/ 165 w 248"/>
                                    <a:gd name="T1" fmla="*/ 166 h 207"/>
                                    <a:gd name="T2" fmla="*/ 83 w 248"/>
                                    <a:gd name="T3" fmla="*/ 166 h 207"/>
                                    <a:gd name="T4" fmla="*/ 83 w 248"/>
                                    <a:gd name="T5" fmla="*/ 132 h 207"/>
                                    <a:gd name="T6" fmla="*/ 92 w 248"/>
                                    <a:gd name="T7" fmla="*/ 124 h 207"/>
                                    <a:gd name="T8" fmla="*/ 155 w 248"/>
                                    <a:gd name="T9" fmla="*/ 124 h 207"/>
                                    <a:gd name="T10" fmla="*/ 165 w 248"/>
                                    <a:gd name="T11" fmla="*/ 134 h 207"/>
                                    <a:gd name="T12" fmla="*/ 165 w 248"/>
                                    <a:gd name="T13" fmla="*/ 166 h 207"/>
                                  </a:gdLst>
                                  <a:ahLst/>
                                  <a:cxnLst>
                                    <a:cxn ang="0">
                                      <a:pos x="T0" y="T1"/>
                                    </a:cxn>
                                    <a:cxn ang="0">
                                      <a:pos x="T2" y="T3"/>
                                    </a:cxn>
                                    <a:cxn ang="0">
                                      <a:pos x="T4" y="T5"/>
                                    </a:cxn>
                                    <a:cxn ang="0">
                                      <a:pos x="T6" y="T7"/>
                                    </a:cxn>
                                    <a:cxn ang="0">
                                      <a:pos x="T8" y="T9"/>
                                    </a:cxn>
                                    <a:cxn ang="0">
                                      <a:pos x="T10" y="T11"/>
                                    </a:cxn>
                                    <a:cxn ang="0">
                                      <a:pos x="T12" y="T13"/>
                                    </a:cxn>
                                  </a:cxnLst>
                                  <a:rect l="0" t="0" r="r" b="b"/>
                                  <a:pathLst>
                                    <a:path w="248" h="207">
                                      <a:moveTo>
                                        <a:pt x="165" y="166"/>
                                      </a:moveTo>
                                      <a:lnTo>
                                        <a:pt x="83" y="166"/>
                                      </a:lnTo>
                                      <a:lnTo>
                                        <a:pt x="83" y="132"/>
                                      </a:lnTo>
                                      <a:lnTo>
                                        <a:pt x="92" y="124"/>
                                      </a:lnTo>
                                      <a:lnTo>
                                        <a:pt x="155" y="124"/>
                                      </a:lnTo>
                                      <a:lnTo>
                                        <a:pt x="165" y="134"/>
                                      </a:lnTo>
                                      <a:lnTo>
                                        <a:pt x="165" y="166"/>
                                      </a:lnTo>
                                      <a:close/>
                                    </a:path>
                                  </a:pathLst>
                                </a:custGeom>
                                <a:grpFill/>
                                <a:ln>
                                  <a:noFill/>
                                </a:ln>
                                <a:extLst>
                                  <a:ext uri="{91240B29-F687-4F45-9708-019B960494DF}">
                                    <a14:hiddenLine xmlns:a14="http://schemas.microsoft.com/office/drawing/2010/main" w="9525">
                                      <a:solidFill>
                                        <a:srgbClr val="000000"/>
                                      </a:solidFill>
                                      <a:round/>
                                      <a:headEnd/>
                                      <a:tailEnd/>
                                    </a14:hiddenLine>
                                  </a:ext>
                                </a:extLst>
                              </wps:spPr>
                              <wps:bodyPr rot="0" vert="horz" wrap="square" lIns="91440" tIns="45720" rIns="91440" bIns="45720" anchor="t" anchorCtr="0" upright="1">
                                <a:noAutofit/>
                              </wps:bodyPr>
                            </wps:wsp>
                            <wps:wsp>
                              <wps:cNvPr id="98" name="Freeform 24"/>
                              <wps:cNvSpPr>
                                <a:spLocks/>
                              </wps:cNvSpPr>
                              <wps:spPr bwMode="auto">
                                <a:xfrm>
                                  <a:off x="0" y="0"/>
                                  <a:ext cx="248" cy="207"/>
                                </a:xfrm>
                                <a:custGeom>
                                  <a:avLst/>
                                  <a:gdLst>
                                    <a:gd name="T0" fmla="*/ 165 w 248"/>
                                    <a:gd name="T1" fmla="*/ 207 h 207"/>
                                    <a:gd name="T2" fmla="*/ 82 w 248"/>
                                    <a:gd name="T3" fmla="*/ 207 h 207"/>
                                    <a:gd name="T4" fmla="*/ 82 w 248"/>
                                    <a:gd name="T5" fmla="*/ 133 h 207"/>
                                    <a:gd name="T6" fmla="*/ 83 w 248"/>
                                    <a:gd name="T7" fmla="*/ 132 h 207"/>
                                    <a:gd name="T8" fmla="*/ 83 w 248"/>
                                    <a:gd name="T9" fmla="*/ 166 h 207"/>
                                    <a:gd name="T10" fmla="*/ 165 w 248"/>
                                    <a:gd name="T11" fmla="*/ 166 h 207"/>
                                    <a:gd name="T12" fmla="*/ 165 w 248"/>
                                    <a:gd name="T13" fmla="*/ 207 h 207"/>
                                  </a:gdLst>
                                  <a:ahLst/>
                                  <a:cxnLst>
                                    <a:cxn ang="0">
                                      <a:pos x="T0" y="T1"/>
                                    </a:cxn>
                                    <a:cxn ang="0">
                                      <a:pos x="T2" y="T3"/>
                                    </a:cxn>
                                    <a:cxn ang="0">
                                      <a:pos x="T4" y="T5"/>
                                    </a:cxn>
                                    <a:cxn ang="0">
                                      <a:pos x="T6" y="T7"/>
                                    </a:cxn>
                                    <a:cxn ang="0">
                                      <a:pos x="T8" y="T9"/>
                                    </a:cxn>
                                    <a:cxn ang="0">
                                      <a:pos x="T10" y="T11"/>
                                    </a:cxn>
                                    <a:cxn ang="0">
                                      <a:pos x="T12" y="T13"/>
                                    </a:cxn>
                                  </a:cxnLst>
                                  <a:rect l="0" t="0" r="r" b="b"/>
                                  <a:pathLst>
                                    <a:path w="248" h="207">
                                      <a:moveTo>
                                        <a:pt x="165" y="207"/>
                                      </a:moveTo>
                                      <a:lnTo>
                                        <a:pt x="82" y="207"/>
                                      </a:lnTo>
                                      <a:lnTo>
                                        <a:pt x="82" y="133"/>
                                      </a:lnTo>
                                      <a:lnTo>
                                        <a:pt x="83" y="132"/>
                                      </a:lnTo>
                                      <a:lnTo>
                                        <a:pt x="83" y="166"/>
                                      </a:lnTo>
                                      <a:lnTo>
                                        <a:pt x="165" y="166"/>
                                      </a:lnTo>
                                      <a:lnTo>
                                        <a:pt x="165" y="207"/>
                                      </a:lnTo>
                                      <a:close/>
                                    </a:path>
                                  </a:pathLst>
                                </a:custGeom>
                                <a:grpFill/>
                                <a:ln>
                                  <a:noFill/>
                                </a:ln>
                                <a:extLst>
                                  <a:ext uri="{91240B29-F687-4F45-9708-019B960494DF}">
                                    <a14:hiddenLine xmlns:a14="http://schemas.microsoft.com/office/drawing/2010/main" w="9525">
                                      <a:solidFill>
                                        <a:srgbClr val="000000"/>
                                      </a:solidFill>
                                      <a:round/>
                                      <a:headEnd/>
                                      <a:tailEnd/>
                                    </a14:hiddenLine>
                                  </a:ext>
                                </a:extLst>
                              </wps:spPr>
                              <wps:bodyPr rot="0" vert="horz" wrap="square" lIns="91440" tIns="45720" rIns="91440" bIns="45720" anchor="t" anchorCtr="0" upright="1">
                                <a:noAutofit/>
                              </wps:bodyPr>
                            </wps:wsp>
                            <wps:wsp>
                              <wps:cNvPr id="99" name="Freeform 25"/>
                              <wps:cNvSpPr>
                                <a:spLocks/>
                              </wps:cNvSpPr>
                              <wps:spPr bwMode="auto">
                                <a:xfrm>
                                  <a:off x="0" y="0"/>
                                  <a:ext cx="248" cy="207"/>
                                </a:xfrm>
                                <a:custGeom>
                                  <a:avLst/>
                                  <a:gdLst>
                                    <a:gd name="T0" fmla="*/ 165 w 248"/>
                                    <a:gd name="T1" fmla="*/ 166 h 207"/>
                                    <a:gd name="T2" fmla="*/ 165 w 248"/>
                                    <a:gd name="T3" fmla="*/ 166 h 207"/>
                                    <a:gd name="T4" fmla="*/ 165 w 248"/>
                                    <a:gd name="T5" fmla="*/ 134 h 207"/>
                                    <a:gd name="T6" fmla="*/ 165 w 248"/>
                                    <a:gd name="T7" fmla="*/ 145 h 207"/>
                                    <a:gd name="T8" fmla="*/ 165 w 248"/>
                                    <a:gd name="T9" fmla="*/ 166 h 207"/>
                                  </a:gdLst>
                                  <a:ahLst/>
                                  <a:cxnLst>
                                    <a:cxn ang="0">
                                      <a:pos x="T0" y="T1"/>
                                    </a:cxn>
                                    <a:cxn ang="0">
                                      <a:pos x="T2" y="T3"/>
                                    </a:cxn>
                                    <a:cxn ang="0">
                                      <a:pos x="T4" y="T5"/>
                                    </a:cxn>
                                    <a:cxn ang="0">
                                      <a:pos x="T6" y="T7"/>
                                    </a:cxn>
                                    <a:cxn ang="0">
                                      <a:pos x="T8" y="T9"/>
                                    </a:cxn>
                                  </a:cxnLst>
                                  <a:rect l="0" t="0" r="r" b="b"/>
                                  <a:pathLst>
                                    <a:path w="248" h="207">
                                      <a:moveTo>
                                        <a:pt x="165" y="166"/>
                                      </a:moveTo>
                                      <a:lnTo>
                                        <a:pt x="165" y="166"/>
                                      </a:lnTo>
                                      <a:lnTo>
                                        <a:pt x="165" y="134"/>
                                      </a:lnTo>
                                      <a:lnTo>
                                        <a:pt x="165" y="145"/>
                                      </a:lnTo>
                                      <a:lnTo>
                                        <a:pt x="165" y="166"/>
                                      </a:lnTo>
                                      <a:close/>
                                    </a:path>
                                  </a:pathLst>
                                </a:custGeom>
                                <a:grpFill/>
                                <a:ln>
                                  <a:noFill/>
                                </a:ln>
                                <a:extLst>
                                  <a:ext uri="{91240B29-F687-4F45-9708-019B960494DF}">
                                    <a14:hiddenLine xmlns:a14="http://schemas.microsoft.com/office/drawing/2010/main" w="9525">
                                      <a:solidFill>
                                        <a:srgbClr val="000000"/>
                                      </a:solidFill>
                                      <a:round/>
                                      <a:headEnd/>
                                      <a:tailEnd/>
                                    </a14:hiddenLine>
                                  </a:ext>
                                </a:extLst>
                              </wps:spPr>
                              <wps:bodyPr rot="0" vert="horz" wrap="square" lIns="91440" tIns="45720" rIns="91440" bIns="45720" anchor="t" anchorCtr="0" upright="1">
                                <a:noAutofit/>
                              </wps:bodyPr>
                            </wps:wsp>
                          </wpg:wgp>
                        </a:graphicData>
                      </a:graphic>
                    </wp:inline>
                  </w:drawing>
                </mc:Choice>
                <mc:Fallback>
                  <w:pict>
                    <v:group w14:anchorId="4DE5EC97" id="Group 3" o:spid="_x0000_s1026" style="width:11.65pt;height:10.05pt;mso-position-horizontal-relative:char;mso-position-vertical-relative:line" coordsize="248,207"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">
                      <o:lock v:ext="edit" aspectratio="t"/>
                      <v:shape id="Freeform 16" o:spid="_x0000_s1027" style="position:absolute;width:248;height:207;visibility:visible;mso-wrap-style:square;v-text-anchor:top" coordsize="248,207"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" path="m176,42r-23,l144,32r,-23l153,r23,l185,9r,23l176,42xe" filled="f" stroked="f">
                        <v:path arrowok="t" o:connecttype="custom" o:connectlocs="176,42;153,42;144,32;144,9;153,0;176,0;185,9;185,32;176,42" o:connectangles="0,0,0,0,0,0,0,0,0"/>
                      </v:shape>
                      <v:shape id="Freeform 17" o:spid="_x0000_s1028" style="position:absolute;width:248;height:207;visibility:visible;mso-wrap-style:square;v-text-anchor:top" coordsize="248,207"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" path="m94,42r-23,l62,33r,-23l71,,94,r10,10l104,33,94,42xe" filled="f" stroked="f">
                        <v:path arrowok="t" o:connecttype="custom" o:connectlocs="94,42;71,42;62,33;62,10;71,0;94,0;104,10;104,33;94,42" o:connectangles="0,0,0,0,0,0,0,0,0"/>
                      </v:shape>
                      <v:shape id="Freeform 18" o:spid="_x0000_s1029" style="position:absolute;width:248;height:207;visibility:visible;mso-wrap-style:square;v-text-anchor:top" coordsize="248,207"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" path="m52,83r-23,l20,74r,-23l29,42r23,l62,51r,23l52,83xe" filled="f" stroked="f">
                        <v:path arrowok="t" o:connecttype="custom" o:connectlocs="52,83;29,83;20,74;20,51;29,42;52,42;62,51;62,74;52,83" o:connectangles="0,0,0,0,0,0,0,0,0"/>
                      </v:shape>
                      <v:shape id="Freeform 19" o:spid="_x0000_s1030" style="position:absolute;width:248;height:207;visibility:visible;mso-wrap-style:square;v-text-anchor:top" coordsize="248,207"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" path="m218,83r-23,l185,74r,-23l195,42r23,l227,51r,23l218,83xe" filled="f" stroked="f">
                        <v:path arrowok="t" o:connecttype="custom" o:connectlocs="218,83;195,83;185,74;185,51;195,42;218,42;227,51;227,74;218,83" o:connectangles="0,0,0,0,0,0,0,0,0"/>
                      </v:shape>
                      <v:shape id="Freeform 20" o:spid="_x0000_s1031" style="position:absolute;width:248;height:207;visibility:visible;mso-wrap-style:square;v-text-anchor:top" coordsize="248,207"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" path="m135,104r-23,l102,94r,-23l112,62r23,l144,71r,23l135,104xe" filled="f" stroked="f">
                        <v:path arrowok="t" o:connecttype="custom" o:connectlocs="135,104;112,104;102,94;102,71;112,62;135,62;144,71;144,94;135,104" o:connectangles="0,0,0,0,0,0,0,0,0"/>
                      </v:shape>
                      <v:shape id="Freeform 21" o:spid="_x0000_s1032" style="position:absolute;width:248;height:207;visibility:visible;mso-wrap-style:square;v-text-anchor:top" coordsize="248,207"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" path="m82,166l,166,,113r9,-9l73,104r9,9l83,124r,8l82,133r,33xe" filled="f" stroked="f">
                        <v:path arrowok="t" o:connecttype="custom" o:connectlocs="82,166;0,166;0,113;9,104;73,104;82,113;83,124;83,132;82,133;82,166" o:connectangles="0,0,0,0,0,0,0,0,0,0"/>
                      </v:shape>
                      <v:shape id="Freeform 22" o:spid="_x0000_s1033" style="position:absolute;width:248;height:207;visibility:visible;mso-wrap-style:square;v-text-anchor:top" coordsize="248,207"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" path="m248,166r-83,l165,145r,-11l165,113r9,-9l238,104r10,9l248,166xe" filled="f" stroked="f">
                        <v:path arrowok="t" o:connecttype="custom" o:connectlocs="248,166;165,166;165,145;165,134;165,113;174,104;238,104;248,113;248,166" o:connectangles="0,0,0,0,0,0,0,0,0"/>
                      </v:shape>
                      <v:shape id="Freeform 23" o:spid="_x0000_s1034" style="position:absolute;width:248;height:207;visibility:visible;mso-wrap-style:square;v-text-anchor:top" coordsize="248,207"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" path="m165,166r-82,l83,132r9,-8l155,124r10,10l165,166xe" filled="f" stroked="f">
                        <v:path arrowok="t" o:connecttype="custom" o:connectlocs="165,166;83,166;83,132;92,124;155,124;165,134;165,166" o:connectangles="0,0,0,0,0,0,0"/>
                      </v:shape>
                      <v:shape id="Freeform 24" o:spid="_x0000_s1035" style="position:absolute;width:248;height:207;visibility:visible;mso-wrap-style:square;v-text-anchor:top" coordsize="248,207"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" path="m165,207r-83,l82,133r1,-1l83,166r82,l165,207xe" filled="f" stroked="f">
                        <v:path arrowok="t" o:connecttype="custom" o:connectlocs="165,207;82,207;82,133;83,132;83,166;165,166;165,207" o:connectangles="0,0,0,0,0,0,0"/>
                      </v:shape>
                      <v:shape id="Freeform 25" o:spid="_x0000_s1036" style="position:absolute;width:248;height:207;visibility:visible;mso-wrap-style:square;v-text-anchor:top" coordsize="248,207"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" path="m165,166r,l165,134r,11l165,166xe" filled="f" stroked="f">
                        <v:path arrowok="t" o:connecttype="custom" o:connectlocs="165,166;165,166;165,134;165,145;165,166" o:connectangles="0,0,0,0,0"/>
                      </v:shape>
                      <w10:anchorlock/>
                    </v:group>
                  </w:pict>
                </mc:Fallback>
              </mc:AlternateContent>
            </w:r>
            <w:r w:rsidR="00273B17" w:rsidRPr="009B5FD0">
              <w:rPr>
                <w:noProof/>
              </w:rPr>
              <w:t xml:space="preserve"> </w:t>
            </w:r>
            <w:r w:rsidRPr="009B5FD0">
              <w:rPr>
                <w:rFonts w:cs="Arial"/>
                <w:noProof/>
                <w:lang w:eastAsia="zh-TW"/>
              </w:rPr>
              <mc:AlternateContent>
                <mc:Choice Requires="wpg">
                  <w:drawing>
                    <wp:inline distT="0" distB="0" distL="0" distR="0" wp14:anchorId="15C3FA04" wp14:editId="1A5B187D">
                      <wp:extent cx="140677" cy="148741"/>
                      <wp:effectExtent l="0" t="0" r="12065" b="3810"/>
                      <wp:docPr id="3055" name="Group 3055"/>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bwMode="auto">
                              <a:xfrm>
                                <a:off x="0" y="0"/>
                                <a:ext cx="140677" cy="148741"/>
                                <a:chOff x="0" y="0"/>
                                <a:chExt cx="246" cy="246"/>
                              </a:xfrm>
                              <a:solidFill>
                                <a:srgbClr val="DB3F30"/>
                              </a:solidFill>
                            </wpg:grpSpPr>
                            <wps:wsp>
                              <wps:cNvPr id="3056" name="Freeform 27"/>
                              <wps:cNvSpPr>
                                <a:spLocks/>
                              </wps:cNvSpPr>
                              <wps:spPr bwMode="auto">
                                <a:xfrm>
                                  <a:off x="0" y="0"/>
                                  <a:ext cx="246" cy="246"/>
                                </a:xfrm>
                                <a:custGeom>
                                  <a:avLst/>
                                  <a:gdLst>
                                    <a:gd name="T0" fmla="*/ 86 w 246"/>
                                    <a:gd name="T1" fmla="*/ 154 h 246"/>
                                    <a:gd name="T2" fmla="*/ 58 w 246"/>
                                    <a:gd name="T3" fmla="*/ 154 h 246"/>
                                    <a:gd name="T4" fmla="*/ 39 w 246"/>
                                    <a:gd name="T5" fmla="*/ 146 h 246"/>
                                    <a:gd name="T6" fmla="*/ 22 w 246"/>
                                    <a:gd name="T7" fmla="*/ 133 h 246"/>
                                    <a:gd name="T8" fmla="*/ 10 w 246"/>
                                    <a:gd name="T9" fmla="*/ 115 h 246"/>
                                    <a:gd name="T10" fmla="*/ 2 w 246"/>
                                    <a:gd name="T11" fmla="*/ 93 h 246"/>
                                    <a:gd name="T12" fmla="*/ 0 w 246"/>
                                    <a:gd name="T13" fmla="*/ 68 h 246"/>
                                    <a:gd name="T14" fmla="*/ 4 w 246"/>
                                    <a:gd name="T15" fmla="*/ 49 h 246"/>
                                    <a:gd name="T16" fmla="*/ 14 w 246"/>
                                    <a:gd name="T17" fmla="*/ 32 h 246"/>
                                    <a:gd name="T18" fmla="*/ 28 w 246"/>
                                    <a:gd name="T19" fmla="*/ 18 h 246"/>
                                    <a:gd name="T20" fmla="*/ 46 w 246"/>
                                    <a:gd name="T21" fmla="*/ 7 h 246"/>
                                    <a:gd name="T22" fmla="*/ 70 w 246"/>
                                    <a:gd name="T23" fmla="*/ 1 h 246"/>
                                    <a:gd name="T24" fmla="*/ 97 w 246"/>
                                    <a:gd name="T25" fmla="*/ 0 h 246"/>
                                    <a:gd name="T26" fmla="*/ 116 w 246"/>
                                    <a:gd name="T27" fmla="*/ 7 h 246"/>
                                    <a:gd name="T28" fmla="*/ 132 w 246"/>
                                    <a:gd name="T29" fmla="*/ 18 h 246"/>
                                    <a:gd name="T30" fmla="*/ 133 w 246"/>
                                    <a:gd name="T31" fmla="*/ 19 h 246"/>
                                    <a:gd name="T32" fmla="*/ 133 w 246"/>
                                    <a:gd name="T33" fmla="*/ 20 h 246"/>
                                    <a:gd name="T34" fmla="*/ 137 w 246"/>
                                    <a:gd name="T35" fmla="*/ 23 h 246"/>
                                    <a:gd name="T36" fmla="*/ 139 w 246"/>
                                    <a:gd name="T37" fmla="*/ 27 h 246"/>
                                    <a:gd name="T38" fmla="*/ 139 w 246"/>
                                    <a:gd name="T39" fmla="*/ 32 h 246"/>
                                    <a:gd name="T40" fmla="*/ 79 w 246"/>
                                    <a:gd name="T41" fmla="*/ 32 h 246"/>
                                    <a:gd name="T42" fmla="*/ 73 w 246"/>
                                    <a:gd name="T43" fmla="*/ 33 h 246"/>
                                    <a:gd name="T44" fmla="*/ 54 w 246"/>
                                    <a:gd name="T45" fmla="*/ 41 h 246"/>
                                    <a:gd name="T46" fmla="*/ 40 w 246"/>
                                    <a:gd name="T47" fmla="*/ 58 h 246"/>
                                    <a:gd name="T48" fmla="*/ 35 w 246"/>
                                    <a:gd name="T49" fmla="*/ 80 h 246"/>
                                    <a:gd name="T50" fmla="*/ 42 w 246"/>
                                    <a:gd name="T51" fmla="*/ 101 h 246"/>
                                    <a:gd name="T52" fmla="*/ 58 w 246"/>
                                    <a:gd name="T53" fmla="*/ 116 h 246"/>
                                    <a:gd name="T54" fmla="*/ 79 w 246"/>
                                    <a:gd name="T55" fmla="*/ 122 h 246"/>
                                    <a:gd name="T56" fmla="*/ 107 w 246"/>
                                    <a:gd name="T57" fmla="*/ 122 h 246"/>
                                    <a:gd name="T58" fmla="*/ 120 w 246"/>
                                    <a:gd name="T59" fmla="*/ 145 h 246"/>
                                    <a:gd name="T60" fmla="*/ 106 w 246"/>
                                    <a:gd name="T61" fmla="*/ 151 h 246"/>
                                    <a:gd name="T62" fmla="*/ 86 w 246"/>
                                    <a:gd name="T63" fmla="*/ 154 h 246"/>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 ang="0">
                                      <a:pos x="T30" y="T31"/>
                                    </a:cxn>
                                    <a:cxn ang="0">
                                      <a:pos x="T32" y="T33"/>
                                    </a:cxn>
                                    <a:cxn ang="0">
                                      <a:pos x="T34" y="T35"/>
                                    </a:cxn>
                                    <a:cxn ang="0">
                                      <a:pos x="T36" y="T37"/>
                                    </a:cxn>
                                    <a:cxn ang="0">
                                      <a:pos x="T38" y="T39"/>
                                    </a:cxn>
                                    <a:cxn ang="0">
                                      <a:pos x="T40" y="T41"/>
                                    </a:cxn>
                                    <a:cxn ang="0">
                                      <a:pos x="T42" y="T43"/>
                                    </a:cxn>
                                    <a:cxn ang="0">
                                      <a:pos x="T44" y="T45"/>
                                    </a:cxn>
                                    <a:cxn ang="0">
                                      <a:pos x="T46" y="T47"/>
                                    </a:cxn>
                                    <a:cxn ang="0">
                                      <a:pos x="T48" y="T49"/>
                                    </a:cxn>
                                    <a:cxn ang="0">
                                      <a:pos x="T50" y="T51"/>
                                    </a:cxn>
                                    <a:cxn ang="0">
                                      <a:pos x="T52" y="T53"/>
                                    </a:cxn>
                                    <a:cxn ang="0">
                                      <a:pos x="T54" y="T55"/>
                                    </a:cxn>
                                    <a:cxn ang="0">
                                      <a:pos x="T56" y="T57"/>
                                    </a:cxn>
                                    <a:cxn ang="0">
                                      <a:pos x="T58" y="T59"/>
                                    </a:cxn>
                                    <a:cxn ang="0">
                                      <a:pos x="T60" y="T61"/>
                                    </a:cxn>
                                    <a:cxn ang="0">
                                      <a:pos x="T62" y="T63"/>
                                    </a:cxn>
                                  </a:cxnLst>
                                  <a:rect l="0" t="0" r="r" b="b"/>
                                  <a:pathLst>
                                    <a:path w="246" h="246">
                                      <a:moveTo>
                                        <a:pt x="86" y="154"/>
                                      </a:moveTo>
                                      <a:lnTo>
                                        <a:pt x="58" y="154"/>
                                      </a:lnTo>
                                      <a:lnTo>
                                        <a:pt x="39" y="146"/>
                                      </a:lnTo>
                                      <a:lnTo>
                                        <a:pt x="22" y="133"/>
                                      </a:lnTo>
                                      <a:lnTo>
                                        <a:pt x="10" y="115"/>
                                      </a:lnTo>
                                      <a:lnTo>
                                        <a:pt x="2" y="93"/>
                                      </a:lnTo>
                                      <a:lnTo>
                                        <a:pt x="0" y="68"/>
                                      </a:lnTo>
                                      <a:lnTo>
                                        <a:pt x="4" y="49"/>
                                      </a:lnTo>
                                      <a:lnTo>
                                        <a:pt x="14" y="32"/>
                                      </a:lnTo>
                                      <a:lnTo>
                                        <a:pt x="28" y="18"/>
                                      </a:lnTo>
                                      <a:lnTo>
                                        <a:pt x="46" y="7"/>
                                      </a:lnTo>
                                      <a:lnTo>
                                        <a:pt x="70" y="1"/>
                                      </a:lnTo>
                                      <a:lnTo>
                                        <a:pt x="97" y="0"/>
                                      </a:lnTo>
                                      <a:lnTo>
                                        <a:pt x="116" y="7"/>
                                      </a:lnTo>
                                      <a:lnTo>
                                        <a:pt x="132" y="18"/>
                                      </a:lnTo>
                                      <a:lnTo>
                                        <a:pt x="133" y="19"/>
                                      </a:lnTo>
                                      <a:lnTo>
                                        <a:pt x="133" y="20"/>
                                      </a:lnTo>
                                      <a:lnTo>
                                        <a:pt x="137" y="23"/>
                                      </a:lnTo>
                                      <a:lnTo>
                                        <a:pt x="139" y="27"/>
                                      </a:lnTo>
                                      <a:lnTo>
                                        <a:pt x="139" y="32"/>
                                      </a:lnTo>
                                      <a:lnTo>
                                        <a:pt x="79" y="32"/>
                                      </a:lnTo>
                                      <a:lnTo>
                                        <a:pt x="73" y="33"/>
                                      </a:lnTo>
                                      <a:lnTo>
                                        <a:pt x="54" y="41"/>
                                      </a:lnTo>
                                      <a:lnTo>
                                        <a:pt x="40" y="58"/>
                                      </a:lnTo>
                                      <a:lnTo>
                                        <a:pt x="35" y="80"/>
                                      </a:lnTo>
                                      <a:lnTo>
                                        <a:pt x="42" y="101"/>
                                      </a:lnTo>
                                      <a:lnTo>
                                        <a:pt x="58" y="116"/>
                                      </a:lnTo>
                                      <a:lnTo>
                                        <a:pt x="79" y="122"/>
                                      </a:lnTo>
                                      <a:lnTo>
                                        <a:pt x="107" y="122"/>
                                      </a:lnTo>
                                      <a:lnTo>
                                        <a:pt x="120" y="145"/>
                                      </a:lnTo>
                                      <a:lnTo>
                                        <a:pt x="106" y="151"/>
                                      </a:lnTo>
                                      <a:lnTo>
                                        <a:pt x="86" y="154"/>
                                      </a:lnTo>
                                      <a:close/>
                                    </a:path>
                                  </a:pathLst>
                                </a:custGeom>
                                <a:grpFill/>
                                <a:ln>
                                  <a:noFill/>
                                </a:ln>
                                <a:extLst>
                                  <a:ext uri="{91240B29-F687-4F45-9708-019B960494DF}">
                                    <a14:hiddenLine xmlns:a14="http://schemas.microsoft.com/office/drawing/2010/main" w="9525">
                                      <a:solidFill>
                                        <a:srgbClr val="000000"/>
                                      </a:solidFill>
                                      <a:round/>
                                      <a:headEnd/>
                                      <a:tailEnd/>
                                    </a14:hiddenLine>
                                  </a:ext>
                                </a:extLst>
                              </wps:spPr>
                              <wps:bodyPr rot="0" vert="horz" wrap="square" lIns="91440" tIns="45720" rIns="91440" bIns="45720" anchor="t" anchorCtr="0" upright="1">
                                <a:noAutofit/>
                              </wps:bodyPr>
                            </wps:wsp>
                            <wps:wsp>
                              <wps:cNvPr id="3057" name="Freeform 28"/>
                              <wps:cNvSpPr>
                                <a:spLocks/>
                              </wps:cNvSpPr>
                              <wps:spPr bwMode="auto">
                                <a:xfrm>
                                  <a:off x="0" y="0"/>
                                  <a:ext cx="246" cy="246"/>
                                </a:xfrm>
                                <a:custGeom>
                                  <a:avLst/>
                                  <a:gdLst>
                                    <a:gd name="T0" fmla="*/ 130 w 246"/>
                                    <a:gd name="T1" fmla="*/ 50 h 246"/>
                                    <a:gd name="T2" fmla="*/ 116 w 246"/>
                                    <a:gd name="T3" fmla="*/ 50 h 246"/>
                                    <a:gd name="T4" fmla="*/ 112 w 246"/>
                                    <a:gd name="T5" fmla="*/ 47 h 246"/>
                                    <a:gd name="T6" fmla="*/ 109 w 246"/>
                                    <a:gd name="T7" fmla="*/ 45 h 246"/>
                                    <a:gd name="T8" fmla="*/ 102 w 246"/>
                                    <a:gd name="T9" fmla="*/ 38 h 246"/>
                                    <a:gd name="T10" fmla="*/ 91 w 246"/>
                                    <a:gd name="T11" fmla="*/ 32 h 246"/>
                                    <a:gd name="T12" fmla="*/ 139 w 246"/>
                                    <a:gd name="T13" fmla="*/ 32 h 246"/>
                                    <a:gd name="T14" fmla="*/ 139 w 246"/>
                                    <a:gd name="T15" fmla="*/ 41 h 246"/>
                                    <a:gd name="T16" fmla="*/ 130 w 246"/>
                                    <a:gd name="T17" fmla="*/ 50 h 246"/>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Lst>
                                  <a:rect l="0" t="0" r="r" b="b"/>
                                  <a:pathLst>
                                    <a:path w="246" h="246">
                                      <a:moveTo>
                                        <a:pt x="130" y="50"/>
                                      </a:moveTo>
                                      <a:lnTo>
                                        <a:pt x="116" y="50"/>
                                      </a:lnTo>
                                      <a:lnTo>
                                        <a:pt x="112" y="47"/>
                                      </a:lnTo>
                                      <a:lnTo>
                                        <a:pt x="109" y="45"/>
                                      </a:lnTo>
                                      <a:lnTo>
                                        <a:pt x="102" y="38"/>
                                      </a:lnTo>
                                      <a:lnTo>
                                        <a:pt x="91" y="32"/>
                                      </a:lnTo>
                                      <a:lnTo>
                                        <a:pt x="139" y="32"/>
                                      </a:lnTo>
                                      <a:lnTo>
                                        <a:pt x="139" y="41"/>
                                      </a:lnTo>
                                      <a:lnTo>
                                        <a:pt x="130" y="50"/>
                                      </a:lnTo>
                                      <a:close/>
                                    </a:path>
                                  </a:pathLst>
                                </a:custGeom>
                                <a:grpFill/>
                                <a:ln>
                                  <a:noFill/>
                                </a:ln>
                                <a:extLst>
                                  <a:ext uri="{91240B29-F687-4F45-9708-019B960494DF}">
                                    <a14:hiddenLine xmlns:a14="http://schemas.microsoft.com/office/drawing/2010/main" w="9525">
                                      <a:solidFill>
                                        <a:srgbClr val="000000"/>
                                      </a:solidFill>
                                      <a:round/>
                                      <a:headEnd/>
                                      <a:tailEnd/>
                                    </a14:hiddenLine>
                                  </a:ext>
                                </a:extLst>
                              </wps:spPr>
                              <wps:bodyPr rot="0" vert="horz" wrap="square" lIns="91440" tIns="45720" rIns="91440" bIns="45720" anchor="t" anchorCtr="0" upright="1">
                                <a:noAutofit/>
                              </wps:bodyPr>
                            </wps:wsp>
                            <wps:wsp>
                              <wps:cNvPr id="3058" name="Freeform 29"/>
                              <wps:cNvSpPr>
                                <a:spLocks/>
                              </wps:cNvSpPr>
                              <wps:spPr bwMode="auto">
                                <a:xfrm>
                                  <a:off x="0" y="0"/>
                                  <a:ext cx="246" cy="246"/>
                                </a:xfrm>
                                <a:custGeom>
                                  <a:avLst/>
                                  <a:gdLst>
                                    <a:gd name="T0" fmla="*/ 88 w 246"/>
                                    <a:gd name="T1" fmla="*/ 95 h 246"/>
                                    <a:gd name="T2" fmla="*/ 68 w 246"/>
                                    <a:gd name="T3" fmla="*/ 95 h 246"/>
                                    <a:gd name="T4" fmla="*/ 60 w 246"/>
                                    <a:gd name="T5" fmla="*/ 87 h 246"/>
                                    <a:gd name="T6" fmla="*/ 60 w 246"/>
                                    <a:gd name="T7" fmla="*/ 67 h 246"/>
                                    <a:gd name="T8" fmla="*/ 68 w 246"/>
                                    <a:gd name="T9" fmla="*/ 59 h 246"/>
                                    <a:gd name="T10" fmla="*/ 88 w 246"/>
                                    <a:gd name="T11" fmla="*/ 59 h 246"/>
                                    <a:gd name="T12" fmla="*/ 96 w 246"/>
                                    <a:gd name="T13" fmla="*/ 67 h 246"/>
                                    <a:gd name="T14" fmla="*/ 96 w 246"/>
                                    <a:gd name="T15" fmla="*/ 87 h 246"/>
                                    <a:gd name="T16" fmla="*/ 88 w 246"/>
                                    <a:gd name="T17" fmla="*/ 95 h 246"/>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Lst>
                                  <a:rect l="0" t="0" r="r" b="b"/>
                                  <a:pathLst>
                                    <a:path w="246" h="246">
                                      <a:moveTo>
                                        <a:pt x="88" y="95"/>
                                      </a:moveTo>
                                      <a:lnTo>
                                        <a:pt x="68" y="95"/>
                                      </a:lnTo>
                                      <a:lnTo>
                                        <a:pt x="60" y="87"/>
                                      </a:lnTo>
                                      <a:lnTo>
                                        <a:pt x="60" y="67"/>
                                      </a:lnTo>
                                      <a:lnTo>
                                        <a:pt x="68" y="59"/>
                                      </a:lnTo>
                                      <a:lnTo>
                                        <a:pt x="88" y="59"/>
                                      </a:lnTo>
                                      <a:lnTo>
                                        <a:pt x="96" y="67"/>
                                      </a:lnTo>
                                      <a:lnTo>
                                        <a:pt x="96" y="87"/>
                                      </a:lnTo>
                                      <a:lnTo>
                                        <a:pt x="88" y="95"/>
                                      </a:lnTo>
                                      <a:close/>
                                    </a:path>
                                  </a:pathLst>
                                </a:custGeom>
                                <a:grpFill/>
                                <a:ln>
                                  <a:noFill/>
                                </a:ln>
                                <a:extLst>
                                  <a:ext uri="{91240B29-F687-4F45-9708-019B960494DF}">
                                    <a14:hiddenLine xmlns:a14="http://schemas.microsoft.com/office/drawing/2010/main" w="9525">
                                      <a:solidFill>
                                        <a:srgbClr val="000000"/>
                                      </a:solidFill>
                                      <a:round/>
                                      <a:headEnd/>
                                      <a:tailEnd/>
                                    </a14:hiddenLine>
                                  </a:ext>
                                </a:extLst>
                              </wps:spPr>
                              <wps:bodyPr rot="0" vert="horz" wrap="square" lIns="91440" tIns="45720" rIns="91440" bIns="45720" anchor="t" anchorCtr="0" upright="1">
                                <a:noAutofit/>
                              </wps:bodyPr>
                            </wps:wsp>
                            <wps:wsp>
                              <wps:cNvPr id="3059" name="Freeform 30"/>
                              <wps:cNvSpPr>
                                <a:spLocks/>
                              </wps:cNvSpPr>
                              <wps:spPr bwMode="auto">
                                <a:xfrm>
                                  <a:off x="0" y="0"/>
                                  <a:ext cx="246" cy="246"/>
                                </a:xfrm>
                                <a:custGeom>
                                  <a:avLst/>
                                  <a:gdLst>
                                    <a:gd name="T0" fmla="*/ 143 w 246"/>
                                    <a:gd name="T1" fmla="*/ 129 h 246"/>
                                    <a:gd name="T2" fmla="*/ 128 w 246"/>
                                    <a:gd name="T3" fmla="*/ 96 h 246"/>
                                    <a:gd name="T4" fmla="*/ 146 w 246"/>
                                    <a:gd name="T5" fmla="*/ 89 h 246"/>
                                    <a:gd name="T6" fmla="*/ 167 w 246"/>
                                    <a:gd name="T7" fmla="*/ 86 h 246"/>
                                    <a:gd name="T8" fmla="*/ 174 w 246"/>
                                    <a:gd name="T9" fmla="*/ 86 h 246"/>
                                    <a:gd name="T10" fmla="*/ 193 w 246"/>
                                    <a:gd name="T11" fmla="*/ 90 h 246"/>
                                    <a:gd name="T12" fmla="*/ 211 w 246"/>
                                    <a:gd name="T13" fmla="*/ 100 h 246"/>
                                    <a:gd name="T14" fmla="*/ 226 w 246"/>
                                    <a:gd name="T15" fmla="*/ 114 h 246"/>
                                    <a:gd name="T16" fmla="*/ 230 w 246"/>
                                    <a:gd name="T17" fmla="*/ 122 h 246"/>
                                    <a:gd name="T18" fmla="*/ 158 w 246"/>
                                    <a:gd name="T19" fmla="*/ 122 h 246"/>
                                    <a:gd name="T20" fmla="*/ 150 w 246"/>
                                    <a:gd name="T21" fmla="*/ 125 h 246"/>
                                    <a:gd name="T22" fmla="*/ 143 w 246"/>
                                    <a:gd name="T23" fmla="*/ 129 h 246"/>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Lst>
                                  <a:rect l="0" t="0" r="r" b="b"/>
                                  <a:pathLst>
                                    <a:path w="246" h="246">
                                      <a:moveTo>
                                        <a:pt x="143" y="129"/>
                                      </a:moveTo>
                                      <a:lnTo>
                                        <a:pt x="128" y="96"/>
                                      </a:lnTo>
                                      <a:lnTo>
                                        <a:pt x="146" y="89"/>
                                      </a:lnTo>
                                      <a:lnTo>
                                        <a:pt x="167" y="86"/>
                                      </a:lnTo>
                                      <a:lnTo>
                                        <a:pt x="174" y="86"/>
                                      </a:lnTo>
                                      <a:lnTo>
                                        <a:pt x="193" y="90"/>
                                      </a:lnTo>
                                      <a:lnTo>
                                        <a:pt x="211" y="100"/>
                                      </a:lnTo>
                                      <a:lnTo>
                                        <a:pt x="226" y="114"/>
                                      </a:lnTo>
                                      <a:lnTo>
                                        <a:pt x="230" y="122"/>
                                      </a:lnTo>
                                      <a:lnTo>
                                        <a:pt x="158" y="122"/>
                                      </a:lnTo>
                                      <a:lnTo>
                                        <a:pt x="150" y="125"/>
                                      </a:lnTo>
                                      <a:lnTo>
                                        <a:pt x="143" y="129"/>
                                      </a:lnTo>
                                      <a:close/>
                                    </a:path>
                                  </a:pathLst>
                                </a:custGeom>
                                <a:grpFill/>
                                <a:ln>
                                  <a:noFill/>
                                </a:ln>
                                <a:extLst>
                                  <a:ext uri="{91240B29-F687-4F45-9708-019B960494DF}">
                                    <a14:hiddenLine xmlns:a14="http://schemas.microsoft.com/office/drawing/2010/main" w="9525">
                                      <a:solidFill>
                                        <a:srgbClr val="000000"/>
                                      </a:solidFill>
                                      <a:round/>
                                      <a:headEnd/>
                                      <a:tailEnd/>
                                    </a14:hiddenLine>
                                  </a:ext>
                                </a:extLst>
                              </wps:spPr>
                              <wps:bodyPr rot="0" vert="horz" wrap="square" lIns="91440" tIns="45720" rIns="91440" bIns="45720" anchor="t" anchorCtr="0" upright="1">
                                <a:noAutofit/>
                              </wps:bodyPr>
                            </wps:wsp>
                            <wps:wsp>
                              <wps:cNvPr id="3060" name="Freeform 31"/>
                              <wps:cNvSpPr>
                                <a:spLocks/>
                              </wps:cNvSpPr>
                              <wps:spPr bwMode="auto">
                                <a:xfrm>
                                  <a:off x="0" y="0"/>
                                  <a:ext cx="246" cy="246"/>
                                </a:xfrm>
                                <a:custGeom>
                                  <a:avLst/>
                                  <a:gdLst>
                                    <a:gd name="T0" fmla="*/ 107 w 246"/>
                                    <a:gd name="T1" fmla="*/ 122 h 246"/>
                                    <a:gd name="T2" fmla="*/ 88 w 246"/>
                                    <a:gd name="T3" fmla="*/ 122 h 246"/>
                                    <a:gd name="T4" fmla="*/ 97 w 246"/>
                                    <a:gd name="T5" fmla="*/ 119 h 246"/>
                                    <a:gd name="T6" fmla="*/ 103 w 246"/>
                                    <a:gd name="T7" fmla="*/ 114 h 246"/>
                                    <a:gd name="T8" fmla="*/ 107 w 246"/>
                                    <a:gd name="T9" fmla="*/ 122 h 246"/>
                                  </a:gdLst>
                                  <a:ahLst/>
                                  <a:cxnLst>
                                    <a:cxn ang="0">
                                      <a:pos x="T0" y="T1"/>
                                    </a:cxn>
                                    <a:cxn ang="0">
                                      <a:pos x="T2" y="T3"/>
                                    </a:cxn>
                                    <a:cxn ang="0">
                                      <a:pos x="T4" y="T5"/>
                                    </a:cxn>
                                    <a:cxn ang="0">
                                      <a:pos x="T6" y="T7"/>
                                    </a:cxn>
                                    <a:cxn ang="0">
                                      <a:pos x="T8" y="T9"/>
                                    </a:cxn>
                                  </a:cxnLst>
                                  <a:rect l="0" t="0" r="r" b="b"/>
                                  <a:pathLst>
                                    <a:path w="246" h="246">
                                      <a:moveTo>
                                        <a:pt x="107" y="122"/>
                                      </a:moveTo>
                                      <a:lnTo>
                                        <a:pt x="88" y="122"/>
                                      </a:lnTo>
                                      <a:lnTo>
                                        <a:pt x="97" y="119"/>
                                      </a:lnTo>
                                      <a:lnTo>
                                        <a:pt x="103" y="114"/>
                                      </a:lnTo>
                                      <a:lnTo>
                                        <a:pt x="107" y="122"/>
                                      </a:lnTo>
                                      <a:close/>
                                    </a:path>
                                  </a:pathLst>
                                </a:custGeom>
                                <a:grpFill/>
                                <a:ln>
                                  <a:noFill/>
                                </a:ln>
                                <a:extLst>
                                  <a:ext uri="{91240B29-F687-4F45-9708-019B960494DF}">
                                    <a14:hiddenLine xmlns:a14="http://schemas.microsoft.com/office/drawing/2010/main" w="9525">
                                      <a:solidFill>
                                        <a:srgbClr val="000000"/>
                                      </a:solidFill>
                                      <a:round/>
                                      <a:headEnd/>
                                      <a:tailEnd/>
                                    </a14:hiddenLine>
                                  </a:ext>
                                </a:extLst>
                              </wps:spPr>
                              <wps:bodyPr rot="0" vert="horz" wrap="square" lIns="91440" tIns="45720" rIns="91440" bIns="45720" anchor="t" anchorCtr="0" upright="1">
                                <a:noAutofit/>
                              </wps:bodyPr>
                            </wps:wsp>
                            <wps:wsp>
                              <wps:cNvPr id="3061" name="Freeform 32"/>
                              <wps:cNvSpPr>
                                <a:spLocks/>
                              </wps:cNvSpPr>
                              <wps:spPr bwMode="auto">
                                <a:xfrm>
                                  <a:off x="0" y="0"/>
                                  <a:ext cx="246" cy="246"/>
                                </a:xfrm>
                                <a:custGeom>
                                  <a:avLst/>
                                  <a:gdLst>
                                    <a:gd name="T0" fmla="*/ 233 w 246"/>
                                    <a:gd name="T1" fmla="*/ 210 h 246"/>
                                    <a:gd name="T2" fmla="*/ 155 w 246"/>
                                    <a:gd name="T3" fmla="*/ 210 h 246"/>
                                    <a:gd name="T4" fmla="*/ 172 w 246"/>
                                    <a:gd name="T5" fmla="*/ 210 h 246"/>
                                    <a:gd name="T6" fmla="*/ 192 w 246"/>
                                    <a:gd name="T7" fmla="*/ 202 h 246"/>
                                    <a:gd name="T8" fmla="*/ 206 w 246"/>
                                    <a:gd name="T9" fmla="*/ 186 h 246"/>
                                    <a:gd name="T10" fmla="*/ 211 w 246"/>
                                    <a:gd name="T11" fmla="*/ 163 h 246"/>
                                    <a:gd name="T12" fmla="*/ 204 w 246"/>
                                    <a:gd name="T13" fmla="*/ 142 h 246"/>
                                    <a:gd name="T14" fmla="*/ 189 w 246"/>
                                    <a:gd name="T15" fmla="*/ 127 h 246"/>
                                    <a:gd name="T16" fmla="*/ 167 w 246"/>
                                    <a:gd name="T17" fmla="*/ 122 h 246"/>
                                    <a:gd name="T18" fmla="*/ 230 w 246"/>
                                    <a:gd name="T19" fmla="*/ 122 h 246"/>
                                    <a:gd name="T20" fmla="*/ 237 w 246"/>
                                    <a:gd name="T21" fmla="*/ 132 h 246"/>
                                    <a:gd name="T22" fmla="*/ 244 w 246"/>
                                    <a:gd name="T23" fmla="*/ 155 h 246"/>
                                    <a:gd name="T24" fmla="*/ 246 w 246"/>
                                    <a:gd name="T25" fmla="*/ 182 h 246"/>
                                    <a:gd name="T26" fmla="*/ 238 w 246"/>
                                    <a:gd name="T27" fmla="*/ 203 h 246"/>
                                    <a:gd name="T28" fmla="*/ 233 w 246"/>
                                    <a:gd name="T29" fmla="*/ 210 h 246"/>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Lst>
                                  <a:rect l="0" t="0" r="r" b="b"/>
                                  <a:pathLst>
                                    <a:path w="246" h="246">
                                      <a:moveTo>
                                        <a:pt x="233" y="210"/>
                                      </a:moveTo>
                                      <a:lnTo>
                                        <a:pt x="155" y="210"/>
                                      </a:lnTo>
                                      <a:lnTo>
                                        <a:pt x="172" y="210"/>
                                      </a:lnTo>
                                      <a:lnTo>
                                        <a:pt x="192" y="202"/>
                                      </a:lnTo>
                                      <a:lnTo>
                                        <a:pt x="206" y="186"/>
                                      </a:lnTo>
                                      <a:lnTo>
                                        <a:pt x="211" y="163"/>
                                      </a:lnTo>
                                      <a:lnTo>
                                        <a:pt x="204" y="142"/>
                                      </a:lnTo>
                                      <a:lnTo>
                                        <a:pt x="189" y="127"/>
                                      </a:lnTo>
                                      <a:lnTo>
                                        <a:pt x="167" y="122"/>
                                      </a:lnTo>
                                      <a:lnTo>
                                        <a:pt x="230" y="122"/>
                                      </a:lnTo>
                                      <a:lnTo>
                                        <a:pt x="237" y="132"/>
                                      </a:lnTo>
                                      <a:lnTo>
                                        <a:pt x="244" y="155"/>
                                      </a:lnTo>
                                      <a:lnTo>
                                        <a:pt x="246" y="182"/>
                                      </a:lnTo>
                                      <a:lnTo>
                                        <a:pt x="238" y="203"/>
                                      </a:lnTo>
                                      <a:lnTo>
                                        <a:pt x="233" y="210"/>
                                      </a:lnTo>
                                      <a:close/>
                                    </a:path>
                                  </a:pathLst>
                                </a:custGeom>
                                <a:grpFill/>
                                <a:ln>
                                  <a:noFill/>
                                </a:ln>
                                <a:extLst>
                                  <a:ext uri="{91240B29-F687-4F45-9708-019B960494DF}">
                                    <a14:hiddenLine xmlns:a14="http://schemas.microsoft.com/office/drawing/2010/main" w="9525">
                                      <a:solidFill>
                                        <a:srgbClr val="000000"/>
                                      </a:solidFill>
                                      <a:round/>
                                      <a:headEnd/>
                                      <a:tailEnd/>
                                    </a14:hiddenLine>
                                  </a:ext>
                                </a:extLst>
                              </wps:spPr>
                              <wps:bodyPr rot="0" vert="horz" wrap="square" lIns="91440" tIns="45720" rIns="91440" bIns="45720" anchor="t" anchorCtr="0" upright="1">
                                <a:noAutofit/>
                              </wps:bodyPr>
                            </wps:wsp>
                            <wps:wsp>
                              <wps:cNvPr id="3062" name="Freeform 33"/>
                              <wps:cNvSpPr>
                                <a:spLocks/>
                              </wps:cNvSpPr>
                              <wps:spPr bwMode="auto">
                                <a:xfrm>
                                  <a:off x="0" y="0"/>
                                  <a:ext cx="246" cy="246"/>
                                </a:xfrm>
                                <a:custGeom>
                                  <a:avLst/>
                                  <a:gdLst>
                                    <a:gd name="T0" fmla="*/ 177 w 246"/>
                                    <a:gd name="T1" fmla="*/ 184 h 246"/>
                                    <a:gd name="T2" fmla="*/ 157 w 246"/>
                                    <a:gd name="T3" fmla="*/ 184 h 246"/>
                                    <a:gd name="T4" fmla="*/ 149 w 246"/>
                                    <a:gd name="T5" fmla="*/ 176 h 246"/>
                                    <a:gd name="T6" fmla="*/ 149 w 246"/>
                                    <a:gd name="T7" fmla="*/ 156 h 246"/>
                                    <a:gd name="T8" fmla="*/ 157 w 246"/>
                                    <a:gd name="T9" fmla="*/ 148 h 246"/>
                                    <a:gd name="T10" fmla="*/ 177 w 246"/>
                                    <a:gd name="T11" fmla="*/ 148 h 246"/>
                                    <a:gd name="T12" fmla="*/ 185 w 246"/>
                                    <a:gd name="T13" fmla="*/ 156 h 246"/>
                                    <a:gd name="T14" fmla="*/ 185 w 246"/>
                                    <a:gd name="T15" fmla="*/ 176 h 246"/>
                                    <a:gd name="T16" fmla="*/ 177 w 246"/>
                                    <a:gd name="T17" fmla="*/ 184 h 246"/>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Lst>
                                  <a:rect l="0" t="0" r="r" b="b"/>
                                  <a:pathLst>
                                    <a:path w="246" h="246">
                                      <a:moveTo>
                                        <a:pt x="177" y="184"/>
                                      </a:moveTo>
                                      <a:lnTo>
                                        <a:pt x="157" y="184"/>
                                      </a:lnTo>
                                      <a:lnTo>
                                        <a:pt x="149" y="176"/>
                                      </a:lnTo>
                                      <a:lnTo>
                                        <a:pt x="149" y="156"/>
                                      </a:lnTo>
                                      <a:lnTo>
                                        <a:pt x="157" y="148"/>
                                      </a:lnTo>
                                      <a:lnTo>
                                        <a:pt x="177" y="148"/>
                                      </a:lnTo>
                                      <a:lnTo>
                                        <a:pt x="185" y="156"/>
                                      </a:lnTo>
                                      <a:lnTo>
                                        <a:pt x="185" y="176"/>
                                      </a:lnTo>
                                      <a:lnTo>
                                        <a:pt x="177" y="184"/>
                                      </a:lnTo>
                                      <a:close/>
                                    </a:path>
                                  </a:pathLst>
                                </a:custGeom>
                                <a:grpFill/>
                                <a:ln>
                                  <a:noFill/>
                                </a:ln>
                                <a:extLst>
                                  <a:ext uri="{91240B29-F687-4F45-9708-019B960494DF}">
                                    <a14:hiddenLine xmlns:a14="http://schemas.microsoft.com/office/drawing/2010/main" w="9525">
                                      <a:solidFill>
                                        <a:srgbClr val="000000"/>
                                      </a:solidFill>
                                      <a:round/>
                                      <a:headEnd/>
                                      <a:tailEnd/>
                                    </a14:hiddenLine>
                                  </a:ext>
                                </a:extLst>
                              </wps:spPr>
                              <wps:bodyPr rot="0" vert="horz" wrap="square" lIns="91440" tIns="45720" rIns="91440" bIns="45720" anchor="t" anchorCtr="0" upright="1">
                                <a:noAutofit/>
                              </wps:bodyPr>
                            </wps:wsp>
                            <wps:wsp>
                              <wps:cNvPr id="3063" name="Freeform 34"/>
                              <wps:cNvSpPr>
                                <a:spLocks/>
                              </wps:cNvSpPr>
                              <wps:spPr bwMode="auto">
                                <a:xfrm>
                                  <a:off x="0" y="0"/>
                                  <a:ext cx="246" cy="246"/>
                                </a:xfrm>
                                <a:custGeom>
                                  <a:avLst/>
                                  <a:gdLst>
                                    <a:gd name="T0" fmla="*/ 166 w 246"/>
                                    <a:gd name="T1" fmla="*/ 246 h 246"/>
                                    <a:gd name="T2" fmla="*/ 145 w 246"/>
                                    <a:gd name="T3" fmla="*/ 243 h 246"/>
                                    <a:gd name="T4" fmla="*/ 127 w 246"/>
                                    <a:gd name="T5" fmla="*/ 235 h 246"/>
                                    <a:gd name="T6" fmla="*/ 111 w 246"/>
                                    <a:gd name="T7" fmla="*/ 223 h 246"/>
                                    <a:gd name="T8" fmla="*/ 108 w 246"/>
                                    <a:gd name="T9" fmla="*/ 220 h 246"/>
                                    <a:gd name="T10" fmla="*/ 106 w 246"/>
                                    <a:gd name="T11" fmla="*/ 215 h 246"/>
                                    <a:gd name="T12" fmla="*/ 106 w 246"/>
                                    <a:gd name="T13" fmla="*/ 200 h 246"/>
                                    <a:gd name="T14" fmla="*/ 114 w 246"/>
                                    <a:gd name="T15" fmla="*/ 192 h 246"/>
                                    <a:gd name="T16" fmla="*/ 129 w 246"/>
                                    <a:gd name="T17" fmla="*/ 192 h 246"/>
                                    <a:gd name="T18" fmla="*/ 133 w 246"/>
                                    <a:gd name="T19" fmla="*/ 194 h 246"/>
                                    <a:gd name="T20" fmla="*/ 136 w 246"/>
                                    <a:gd name="T21" fmla="*/ 197 h 246"/>
                                    <a:gd name="T22" fmla="*/ 144 w 246"/>
                                    <a:gd name="T23" fmla="*/ 206 h 246"/>
                                    <a:gd name="T24" fmla="*/ 155 w 246"/>
                                    <a:gd name="T25" fmla="*/ 210 h 246"/>
                                    <a:gd name="T26" fmla="*/ 233 w 246"/>
                                    <a:gd name="T27" fmla="*/ 210 h 246"/>
                                    <a:gd name="T28" fmla="*/ 226 w 246"/>
                                    <a:gd name="T29" fmla="*/ 220 h 246"/>
                                    <a:gd name="T30" fmla="*/ 209 w 246"/>
                                    <a:gd name="T31" fmla="*/ 234 h 246"/>
                                    <a:gd name="T32" fmla="*/ 189 w 246"/>
                                    <a:gd name="T33" fmla="*/ 243 h 246"/>
                                    <a:gd name="T34" fmla="*/ 166 w 246"/>
                                    <a:gd name="T35" fmla="*/ 246 h 246"/>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 ang="0">
                                      <a:pos x="T30" y="T31"/>
                                    </a:cxn>
                                    <a:cxn ang="0">
                                      <a:pos x="T32" y="T33"/>
                                    </a:cxn>
                                    <a:cxn ang="0">
                                      <a:pos x="T34" y="T35"/>
                                    </a:cxn>
                                  </a:cxnLst>
                                  <a:rect l="0" t="0" r="r" b="b"/>
                                  <a:pathLst>
                                    <a:path w="246" h="246">
                                      <a:moveTo>
                                        <a:pt x="166" y="246"/>
                                      </a:moveTo>
                                      <a:lnTo>
                                        <a:pt x="145" y="243"/>
                                      </a:lnTo>
                                      <a:lnTo>
                                        <a:pt x="127" y="235"/>
                                      </a:lnTo>
                                      <a:lnTo>
                                        <a:pt x="111" y="223"/>
                                      </a:lnTo>
                                      <a:lnTo>
                                        <a:pt x="108" y="220"/>
                                      </a:lnTo>
                                      <a:lnTo>
                                        <a:pt x="106" y="215"/>
                                      </a:lnTo>
                                      <a:lnTo>
                                        <a:pt x="106" y="200"/>
                                      </a:lnTo>
                                      <a:lnTo>
                                        <a:pt x="114" y="192"/>
                                      </a:lnTo>
                                      <a:lnTo>
                                        <a:pt x="129" y="192"/>
                                      </a:lnTo>
                                      <a:lnTo>
                                        <a:pt x="133" y="194"/>
                                      </a:lnTo>
                                      <a:lnTo>
                                        <a:pt x="136" y="197"/>
                                      </a:lnTo>
                                      <a:lnTo>
                                        <a:pt x="144" y="206"/>
                                      </a:lnTo>
                                      <a:lnTo>
                                        <a:pt x="155" y="210"/>
                                      </a:lnTo>
                                      <a:lnTo>
                                        <a:pt x="233" y="210"/>
                                      </a:lnTo>
                                      <a:lnTo>
                                        <a:pt x="226" y="220"/>
                                      </a:lnTo>
                                      <a:lnTo>
                                        <a:pt x="209" y="234"/>
                                      </a:lnTo>
                                      <a:lnTo>
                                        <a:pt x="189" y="243"/>
                                      </a:lnTo>
                                      <a:lnTo>
                                        <a:pt x="166" y="246"/>
                                      </a:lnTo>
                                      <a:close/>
                                    </a:path>
                                  </a:pathLst>
                                </a:custGeom>
                                <a:grpFill/>
                                <a:ln>
                                  <a:noFill/>
                                </a:ln>
                                <a:extLst>
                                  <a:ext uri="{91240B29-F687-4F45-9708-019B960494DF}">
                                    <a14:hiddenLine xmlns:a14="http://schemas.microsoft.com/office/drawing/2010/main" w="9525">
                                      <a:solidFill>
                                        <a:srgbClr val="000000"/>
                                      </a:solidFill>
                                      <a:round/>
                                      <a:headEnd/>
                                      <a:tailEnd/>
                                    </a14:hiddenLine>
                                  </a:ext>
                                </a:extLst>
                              </wps:spPr>
                              <wps:bodyPr rot="0" vert="horz" wrap="square" lIns="91440" tIns="45720" rIns="91440" bIns="45720" anchor="t" anchorCtr="0" upright="1">
                                <a:noAutofit/>
                              </wps:bodyPr>
                            </wps:wsp>
                          </wpg:wgp>
                        </a:graphicData>
                      </a:graphic>
                    </wp:inline>
                  </w:drawing>
                </mc:Choice>
                <mc:Fallback>
                  <w:pict>
                    <v:group w14:anchorId="797049AA" id="Group 3055" o:spid="_x0000_s1026" style="width:11.1pt;height:11.7pt;mso-position-horizontal-relative:char;mso-position-vertical-relative:line" coordsize="246,246"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">
                      <v:shape id="Freeform 27" o:spid="_x0000_s1027" style="position:absolute;width:246;height:246;visibility:visible;mso-wrap-style:square;v-text-anchor:top" coordsize="246,246"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" path="m86,154r-28,l39,146,22,133,10,115,2,93,,68,4,49,14,32,28,18,46,7,70,1,97,r19,7l132,18r1,1l133,20r4,3l139,27r,5l79,32r-6,1l54,41,40,58,35,80r7,21l58,116r21,6l107,122r13,23l106,151r-20,3xe" filled="f" stroked="f">
                        <v:path arrowok="t" o:connecttype="custom" o:connectlocs="86,154;58,154;39,146;22,133;10,115;2,93;0,68;4,49;14,32;28,18;46,7;70,1;97,0;116,7;132,18;133,19;133,20;137,23;139,27;139,32;79,32;73,33;54,41;40,58;35,80;42,101;58,116;79,122;107,122;120,145;106,151;86,154" o:connectangles="0,0,0,0,0,0,0,0,0,0,0,0,0,0,0,0,0,0,0,0,0,0,0,0,0,0,0,0,0,0,0,0"/>
                      </v:shape>
                      <v:shape id="Freeform 28" o:spid="_x0000_s1028" style="position:absolute;width:246;height:246;visibility:visible;mso-wrap-style:square;v-text-anchor:top" coordsize="246,246"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" path="m130,50r-14,l112,47r-3,-2l102,38,91,32r48,l139,41r-9,9xe" filled="f" stroked="f">
                        <v:path arrowok="t" o:connecttype="custom" o:connectlocs="130,50;116,50;112,47;109,45;102,38;91,32;139,32;139,41;130,50" o:connectangles="0,0,0,0,0,0,0,0,0"/>
                      </v:shape>
                      <v:shape id="Freeform 29" o:spid="_x0000_s1029" style="position:absolute;width:246;height:246;visibility:visible;mso-wrap-style:square;v-text-anchor:top" coordsize="246,246"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" path="m88,95r-20,l60,87r,-20l68,59r20,l96,67r,20l88,95xe" filled="f" stroked="f">
                        <v:path arrowok="t" o:connecttype="custom" o:connectlocs="88,95;68,95;60,87;60,67;68,59;88,59;96,67;96,87;88,95" o:connectangles="0,0,0,0,0,0,0,0,0"/>
                      </v:shape>
                      <v:shape id="Freeform 30" o:spid="_x0000_s1030" style="position:absolute;width:246;height:246;visibility:visible;mso-wrap-style:square;v-text-anchor:top" coordsize="246,246"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" path="m143,129l128,96r18,-7l167,86r7,l193,90r18,10l226,114r4,8l158,122r-8,3l143,129xe" filled="f" stroked="f">
                        <v:path arrowok="t" o:connecttype="custom" o:connectlocs="143,129;128,96;146,89;167,86;174,86;193,90;211,100;226,114;230,122;158,122;150,125;143,129" o:connectangles="0,0,0,0,0,0,0,0,0,0,0,0"/>
                      </v:shape>
                      <v:shape id="Freeform 31" o:spid="_x0000_s1031" style="position:absolute;width:246;height:246;visibility:visible;mso-wrap-style:square;v-text-anchor:top" coordsize="246,246"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" path="m107,122r-19,l97,119r6,-5l107,122xe" filled="f" stroked="f">
                        <v:path arrowok="t" o:connecttype="custom" o:connectlocs="107,122;88,122;97,119;103,114;107,122" o:connectangles="0,0,0,0,0"/>
                      </v:shape>
                      <v:shape id="Freeform 32" o:spid="_x0000_s1032" style="position:absolute;width:246;height:246;visibility:visible;mso-wrap-style:square;v-text-anchor:top" coordsize="246,246"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" path="m233,210r-78,l172,210r20,-8l206,186r5,-23l204,142,189,127r-22,-5l230,122r7,10l244,155r2,27l238,203r-5,7xe" filled="f" stroked="f">
                        <v:path arrowok="t" o:connecttype="custom" o:connectlocs="233,210;155,210;172,210;192,202;206,186;211,163;204,142;189,127;167,122;230,122;237,132;244,155;246,182;238,203;233,210" o:connectangles="0,0,0,0,0,0,0,0,0,0,0,0,0,0,0"/>
                      </v:shape>
                      <v:shape id="Freeform 33" o:spid="_x0000_s1033" style="position:absolute;width:246;height:246;visibility:visible;mso-wrap-style:square;v-text-anchor:top" coordsize="246,246"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" path="m177,184r-20,l149,176r,-20l157,148r20,l185,156r,20l177,184xe" filled="f" stroked="f">
                        <v:path arrowok="t" o:connecttype="custom" o:connectlocs="177,184;157,184;149,176;149,156;157,148;177,148;185,156;185,176;177,184" o:connectangles="0,0,0,0,0,0,0,0,0"/>
                      </v:shape>
                      <v:shape id="Freeform 34" o:spid="_x0000_s1034" style="position:absolute;width:246;height:246;visibility:visible;mso-wrap-style:square;v-text-anchor:top" coordsize="246,246"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" path="m166,246r-21,-3l127,235,111,223r-3,-3l106,215r,-15l114,192r15,l133,194r3,3l144,206r11,4l233,210r-7,10l209,234r-20,9l166,246xe" filled="f" stroked="f">
                        <v:path arrowok="t" o:connecttype="custom" o:connectlocs="166,246;145,243;127,235;111,223;108,220;106,215;106,200;114,192;129,192;133,194;136,197;144,206;155,210;233,210;226,220;209,234;189,243;166,246" o:connectangles="0,0,0,0,0,0,0,0,0,0,0,0,0,0,0,0,0,0"/>
                      </v:shape>
                      <w10:anchorlock/>
                    </v:group>
                  </w:pict>
                </mc:Fallback>
              </mc:AlternateContent>
            </w:r>
            <w:r w:rsidR="00273B17" w:rsidRPr="009B5FD0">
              <w:rPr>
                <w:noProof/>
              </w:rPr>
              <w:t xml:space="preserve"> </w:t>
            </w:r>
            <w:r w:rsidRPr="009B5FD0">
              <w:rPr>
                <w:rFonts w:cs="Arial"/>
                <w:noProof/>
                <w:lang w:eastAsia="zh-TW"/>
              </w:rPr>
              <mc:AlternateContent>
                <mc:Choice Requires="wpg">
                  <w:drawing>
                    <wp:inline distT="0" distB="0" distL="0" distR="0" wp14:anchorId="33C72D42" wp14:editId="7B1FF924">
                      <wp:extent cx="140677" cy="133584"/>
                      <wp:effectExtent l="0" t="0" r="12065" b="0"/>
                      <wp:docPr id="825" name="Group 825"/>
                      <wp:cNvGraphicFramePr>
                        <a:graphicFrameLocks xmlns:a="http://schemas.openxmlformats.org/drawingml/2006/main" noChangeAspect="1"/>
                      </wp:cNvGraphicFramePr>
                      <a:graphic xmlns:a="http://schemas.openxmlformats.org/drawingml/2006/main">
                        <a:graphicData uri="http://schemas.microsoft.com/office/word/2010/wordprocessingGroup">
                          <wpg:wgp>
                            <wpg:cNvGrpSpPr>
                              <a:grpSpLocks noChangeAspect="1"/>
                            </wpg:cNvGrpSpPr>
                            <wpg:grpSpPr bwMode="auto">
                              <a:xfrm>
                                <a:off x="0" y="0"/>
                                <a:ext cx="140677" cy="133584"/>
                                <a:chOff x="0" y="0"/>
                                <a:chExt cx="243" cy="242"/>
                              </a:xfrm>
                              <a:solidFill>
                                <a:srgbClr val="DB3F30"/>
                              </a:solidFill>
                            </wpg:grpSpPr>
                            <wps:wsp>
                              <wps:cNvPr id="826" name="Freeform 10"/>
                              <wps:cNvSpPr>
                                <a:spLocks/>
                              </wps:cNvSpPr>
                              <wps:spPr bwMode="auto">
                                <a:xfrm>
                                  <a:off x="0" y="0"/>
                                  <a:ext cx="243" cy="242"/>
                                </a:xfrm>
                                <a:custGeom>
                                  <a:avLst/>
                                  <a:gdLst>
                                    <a:gd name="T0" fmla="*/ 133 w 243"/>
                                    <a:gd name="T1" fmla="*/ 242 h 242"/>
                                    <a:gd name="T2" fmla="*/ 121 w 243"/>
                                    <a:gd name="T3" fmla="*/ 242 h 242"/>
                                    <a:gd name="T4" fmla="*/ 99 w 243"/>
                                    <a:gd name="T5" fmla="*/ 240 h 242"/>
                                    <a:gd name="T6" fmla="*/ 78 w 243"/>
                                    <a:gd name="T7" fmla="*/ 234 h 242"/>
                                    <a:gd name="T8" fmla="*/ 59 w 243"/>
                                    <a:gd name="T9" fmla="*/ 225 h 242"/>
                                    <a:gd name="T10" fmla="*/ 42 w 243"/>
                                    <a:gd name="T11" fmla="*/ 212 h 242"/>
                                    <a:gd name="T12" fmla="*/ 28 w 243"/>
                                    <a:gd name="T13" fmla="*/ 197 h 242"/>
                                    <a:gd name="T14" fmla="*/ 16 w 243"/>
                                    <a:gd name="T15" fmla="*/ 178 h 242"/>
                                    <a:gd name="T16" fmla="*/ 7 w 243"/>
                                    <a:gd name="T17" fmla="*/ 158 h 242"/>
                                    <a:gd name="T18" fmla="*/ 1 w 243"/>
                                    <a:gd name="T19" fmla="*/ 135 h 242"/>
                                    <a:gd name="T20" fmla="*/ 0 w 243"/>
                                    <a:gd name="T21" fmla="*/ 110 h 242"/>
                                    <a:gd name="T22" fmla="*/ 3 w 243"/>
                                    <a:gd name="T23" fmla="*/ 90 h 242"/>
                                    <a:gd name="T24" fmla="*/ 10 w 243"/>
                                    <a:gd name="T25" fmla="*/ 71 h 242"/>
                                    <a:gd name="T26" fmla="*/ 20 w 243"/>
                                    <a:gd name="T27" fmla="*/ 53 h 242"/>
                                    <a:gd name="T28" fmla="*/ 34 w 243"/>
                                    <a:gd name="T29" fmla="*/ 38 h 242"/>
                                    <a:gd name="T30" fmla="*/ 50 w 243"/>
                                    <a:gd name="T31" fmla="*/ 24 h 242"/>
                                    <a:gd name="T32" fmla="*/ 69 w 243"/>
                                    <a:gd name="T33" fmla="*/ 13 h 242"/>
                                    <a:gd name="T34" fmla="*/ 91 w 243"/>
                                    <a:gd name="T35" fmla="*/ 6 h 242"/>
                                    <a:gd name="T36" fmla="*/ 116 w 243"/>
                                    <a:gd name="T37" fmla="*/ 1 h 242"/>
                                    <a:gd name="T38" fmla="*/ 142 w 243"/>
                                    <a:gd name="T39" fmla="*/ 0 h 242"/>
                                    <a:gd name="T40" fmla="*/ 164 w 243"/>
                                    <a:gd name="T41" fmla="*/ 5 h 242"/>
                                    <a:gd name="T42" fmla="*/ 183 w 243"/>
                                    <a:gd name="T43" fmla="*/ 14 h 242"/>
                                    <a:gd name="T44" fmla="*/ 201 w 243"/>
                                    <a:gd name="T45" fmla="*/ 26 h 242"/>
                                    <a:gd name="T46" fmla="*/ 213 w 243"/>
                                    <a:gd name="T47" fmla="*/ 39 h 242"/>
                                    <a:gd name="T48" fmla="*/ 112 w 243"/>
                                    <a:gd name="T49" fmla="*/ 39 h 242"/>
                                    <a:gd name="T50" fmla="*/ 93 w 243"/>
                                    <a:gd name="T51" fmla="*/ 44 h 242"/>
                                    <a:gd name="T52" fmla="*/ 76 w 243"/>
                                    <a:gd name="T53" fmla="*/ 54 h 242"/>
                                    <a:gd name="T54" fmla="*/ 61 w 243"/>
                                    <a:gd name="T55" fmla="*/ 69 h 242"/>
                                    <a:gd name="T56" fmla="*/ 51 w 243"/>
                                    <a:gd name="T57" fmla="*/ 87 h 242"/>
                                    <a:gd name="T58" fmla="*/ 44 w 243"/>
                                    <a:gd name="T59" fmla="*/ 110 h 242"/>
                                    <a:gd name="T60" fmla="*/ 42 w 243"/>
                                    <a:gd name="T61" fmla="*/ 137 h 242"/>
                                    <a:gd name="T62" fmla="*/ 50 w 243"/>
                                    <a:gd name="T63" fmla="*/ 158 h 242"/>
                                    <a:gd name="T64" fmla="*/ 62 w 243"/>
                                    <a:gd name="T65" fmla="*/ 175 h 242"/>
                                    <a:gd name="T66" fmla="*/ 79 w 243"/>
                                    <a:gd name="T67" fmla="*/ 189 h 242"/>
                                    <a:gd name="T68" fmla="*/ 100 w 243"/>
                                    <a:gd name="T69" fmla="*/ 198 h 242"/>
                                    <a:gd name="T70" fmla="*/ 122 w 243"/>
                                    <a:gd name="T71" fmla="*/ 201 h 242"/>
                                    <a:gd name="T72" fmla="*/ 134 w 243"/>
                                    <a:gd name="T73" fmla="*/ 201 h 242"/>
                                    <a:gd name="T74" fmla="*/ 143 w 243"/>
                                    <a:gd name="T75" fmla="*/ 210 h 242"/>
                                    <a:gd name="T76" fmla="*/ 142 w 243"/>
                                    <a:gd name="T77" fmla="*/ 221 h 242"/>
                                    <a:gd name="T78" fmla="*/ 142 w 243"/>
                                    <a:gd name="T79" fmla="*/ 233 h 242"/>
                                    <a:gd name="T80" fmla="*/ 133 w 243"/>
                                    <a:gd name="T81" fmla="*/ 242 h 242"/>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 ang="0">
                                      <a:pos x="T30" y="T31"/>
                                    </a:cxn>
                                    <a:cxn ang="0">
                                      <a:pos x="T32" y="T33"/>
                                    </a:cxn>
                                    <a:cxn ang="0">
                                      <a:pos x="T34" y="T35"/>
                                    </a:cxn>
                                    <a:cxn ang="0">
                                      <a:pos x="T36" y="T37"/>
                                    </a:cxn>
                                    <a:cxn ang="0">
                                      <a:pos x="T38" y="T39"/>
                                    </a:cxn>
                                    <a:cxn ang="0">
                                      <a:pos x="T40" y="T41"/>
                                    </a:cxn>
                                    <a:cxn ang="0">
                                      <a:pos x="T42" y="T43"/>
                                    </a:cxn>
                                    <a:cxn ang="0">
                                      <a:pos x="T44" y="T45"/>
                                    </a:cxn>
                                    <a:cxn ang="0">
                                      <a:pos x="T46" y="T47"/>
                                    </a:cxn>
                                    <a:cxn ang="0">
                                      <a:pos x="T48" y="T49"/>
                                    </a:cxn>
                                    <a:cxn ang="0">
                                      <a:pos x="T50" y="T51"/>
                                    </a:cxn>
                                    <a:cxn ang="0">
                                      <a:pos x="T52" y="T53"/>
                                    </a:cxn>
                                    <a:cxn ang="0">
                                      <a:pos x="T54" y="T55"/>
                                    </a:cxn>
                                    <a:cxn ang="0">
                                      <a:pos x="T56" y="T57"/>
                                    </a:cxn>
                                    <a:cxn ang="0">
                                      <a:pos x="T58" y="T59"/>
                                    </a:cxn>
                                    <a:cxn ang="0">
                                      <a:pos x="T60" y="T61"/>
                                    </a:cxn>
                                    <a:cxn ang="0">
                                      <a:pos x="T62" y="T63"/>
                                    </a:cxn>
                                    <a:cxn ang="0">
                                      <a:pos x="T64" y="T65"/>
                                    </a:cxn>
                                    <a:cxn ang="0">
                                      <a:pos x="T66" y="T67"/>
                                    </a:cxn>
                                    <a:cxn ang="0">
                                      <a:pos x="T68" y="T69"/>
                                    </a:cxn>
                                    <a:cxn ang="0">
                                      <a:pos x="T70" y="T71"/>
                                    </a:cxn>
                                    <a:cxn ang="0">
                                      <a:pos x="T72" y="T73"/>
                                    </a:cxn>
                                    <a:cxn ang="0">
                                      <a:pos x="T74" y="T75"/>
                                    </a:cxn>
                                    <a:cxn ang="0">
                                      <a:pos x="T76" y="T77"/>
                                    </a:cxn>
                                    <a:cxn ang="0">
                                      <a:pos x="T78" y="T79"/>
                                    </a:cxn>
                                    <a:cxn ang="0">
                                      <a:pos x="T80" y="T81"/>
                                    </a:cxn>
                                  </a:cxnLst>
                                  <a:rect l="0" t="0" r="r" b="b"/>
                                  <a:pathLst>
                                    <a:path w="243" h="242">
                                      <a:moveTo>
                                        <a:pt x="133" y="242"/>
                                      </a:moveTo>
                                      <a:lnTo>
                                        <a:pt x="121" y="242"/>
                                      </a:lnTo>
                                      <a:lnTo>
                                        <a:pt x="99" y="240"/>
                                      </a:lnTo>
                                      <a:lnTo>
                                        <a:pt x="78" y="234"/>
                                      </a:lnTo>
                                      <a:lnTo>
                                        <a:pt x="59" y="225"/>
                                      </a:lnTo>
                                      <a:lnTo>
                                        <a:pt x="42" y="212"/>
                                      </a:lnTo>
                                      <a:lnTo>
                                        <a:pt x="28" y="197"/>
                                      </a:lnTo>
                                      <a:lnTo>
                                        <a:pt x="16" y="178"/>
                                      </a:lnTo>
                                      <a:lnTo>
                                        <a:pt x="7" y="158"/>
                                      </a:lnTo>
                                      <a:lnTo>
                                        <a:pt x="1" y="135"/>
                                      </a:lnTo>
                                      <a:lnTo>
                                        <a:pt x="0" y="110"/>
                                      </a:lnTo>
                                      <a:lnTo>
                                        <a:pt x="3" y="90"/>
                                      </a:lnTo>
                                      <a:lnTo>
                                        <a:pt x="10" y="71"/>
                                      </a:lnTo>
                                      <a:lnTo>
                                        <a:pt x="20" y="53"/>
                                      </a:lnTo>
                                      <a:lnTo>
                                        <a:pt x="34" y="38"/>
                                      </a:lnTo>
                                      <a:lnTo>
                                        <a:pt x="50" y="24"/>
                                      </a:lnTo>
                                      <a:lnTo>
                                        <a:pt x="69" y="13"/>
                                      </a:lnTo>
                                      <a:lnTo>
                                        <a:pt x="91" y="6"/>
                                      </a:lnTo>
                                      <a:lnTo>
                                        <a:pt x="116" y="1"/>
                                      </a:lnTo>
                                      <a:lnTo>
                                        <a:pt x="142" y="0"/>
                                      </a:lnTo>
                                      <a:lnTo>
                                        <a:pt x="164" y="5"/>
                                      </a:lnTo>
                                      <a:lnTo>
                                        <a:pt x="183" y="14"/>
                                      </a:lnTo>
                                      <a:lnTo>
                                        <a:pt x="201" y="26"/>
                                      </a:lnTo>
                                      <a:lnTo>
                                        <a:pt x="213" y="39"/>
                                      </a:lnTo>
                                      <a:lnTo>
                                        <a:pt x="112" y="39"/>
                                      </a:lnTo>
                                      <a:lnTo>
                                        <a:pt x="93" y="44"/>
                                      </a:lnTo>
                                      <a:lnTo>
                                        <a:pt x="76" y="54"/>
                                      </a:lnTo>
                                      <a:lnTo>
                                        <a:pt x="61" y="69"/>
                                      </a:lnTo>
                                      <a:lnTo>
                                        <a:pt x="51" y="87"/>
                                      </a:lnTo>
                                      <a:lnTo>
                                        <a:pt x="44" y="110"/>
                                      </a:lnTo>
                                      <a:lnTo>
                                        <a:pt x="42" y="137"/>
                                      </a:lnTo>
                                      <a:lnTo>
                                        <a:pt x="50" y="158"/>
                                      </a:lnTo>
                                      <a:lnTo>
                                        <a:pt x="62" y="175"/>
                                      </a:lnTo>
                                      <a:lnTo>
                                        <a:pt x="79" y="189"/>
                                      </a:lnTo>
                                      <a:lnTo>
                                        <a:pt x="100" y="198"/>
                                      </a:lnTo>
                                      <a:lnTo>
                                        <a:pt x="122" y="201"/>
                                      </a:lnTo>
                                      <a:lnTo>
                                        <a:pt x="134" y="201"/>
                                      </a:lnTo>
                                      <a:lnTo>
                                        <a:pt x="143" y="210"/>
                                      </a:lnTo>
                                      <a:lnTo>
                                        <a:pt x="142" y="221"/>
                                      </a:lnTo>
                                      <a:lnTo>
                                        <a:pt x="142" y="233"/>
                                      </a:lnTo>
                                      <a:lnTo>
                                        <a:pt x="133" y="242"/>
                                      </a:lnTo>
                                      <a:close/>
                                    </a:path>
                                  </a:pathLst>
                                </a:custGeom>
                                <a:grpFill/>
                                <a:ln>
                                  <a:noFill/>
                                </a:ln>
                                <a:extLst>
                                  <a:ext uri="{91240B29-F687-4F45-9708-019B960494DF}">
                                    <a14:hiddenLine xmlns:a14="http://schemas.microsoft.com/office/drawing/2010/main" w="9525">
                                      <a:solidFill>
                                        <a:srgbClr val="000000"/>
                                      </a:solidFill>
                                      <a:round/>
                                      <a:headEnd/>
                                      <a:tailEnd/>
                                    </a14:hiddenLine>
                                  </a:ext>
                                </a:extLst>
                              </wps:spPr>
                              <wps:bodyPr rot="0" vert="horz" wrap="square" lIns="91440" tIns="45720" rIns="91440" bIns="45720" anchor="t" anchorCtr="0" upright="1">
                                <a:noAutofit/>
                              </wps:bodyPr>
                            </wps:wsp>
                            <wps:wsp>
                              <wps:cNvPr id="827" name="Freeform 11"/>
                              <wps:cNvSpPr>
                                <a:spLocks/>
                              </wps:cNvSpPr>
                              <wps:spPr bwMode="auto">
                                <a:xfrm>
                                  <a:off x="0" y="0"/>
                                  <a:ext cx="243" cy="242"/>
                                </a:xfrm>
                                <a:custGeom>
                                  <a:avLst/>
                                  <a:gdLst>
                                    <a:gd name="T0" fmla="*/ 243 w 243"/>
                                    <a:gd name="T1" fmla="*/ 100 h 242"/>
                                    <a:gd name="T2" fmla="*/ 198 w 243"/>
                                    <a:gd name="T3" fmla="*/ 92 h 242"/>
                                    <a:gd name="T4" fmla="*/ 189 w 243"/>
                                    <a:gd name="T5" fmla="*/ 75 h 242"/>
                                    <a:gd name="T6" fmla="*/ 176 w 243"/>
                                    <a:gd name="T7" fmla="*/ 60 h 242"/>
                                    <a:gd name="T8" fmla="*/ 159 w 243"/>
                                    <a:gd name="T9" fmla="*/ 48 h 242"/>
                                    <a:gd name="T10" fmla="*/ 137 w 243"/>
                                    <a:gd name="T11" fmla="*/ 41 h 242"/>
                                    <a:gd name="T12" fmla="*/ 112 w 243"/>
                                    <a:gd name="T13" fmla="*/ 39 h 242"/>
                                    <a:gd name="T14" fmla="*/ 213 w 243"/>
                                    <a:gd name="T15" fmla="*/ 39 h 242"/>
                                    <a:gd name="T16" fmla="*/ 216 w 243"/>
                                    <a:gd name="T17" fmla="*/ 42 h 242"/>
                                    <a:gd name="T18" fmla="*/ 228 w 243"/>
                                    <a:gd name="T19" fmla="*/ 59 h 242"/>
                                    <a:gd name="T20" fmla="*/ 237 w 243"/>
                                    <a:gd name="T21" fmla="*/ 79 h 242"/>
                                    <a:gd name="T22" fmla="*/ 243 w 243"/>
                                    <a:gd name="T23" fmla="*/ 100 h 242"/>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Lst>
                                  <a:rect l="0" t="0" r="r" b="b"/>
                                  <a:pathLst>
                                    <a:path w="243" h="242">
                                      <a:moveTo>
                                        <a:pt x="243" y="100"/>
                                      </a:moveTo>
                                      <a:lnTo>
                                        <a:pt x="198" y="92"/>
                                      </a:lnTo>
                                      <a:lnTo>
                                        <a:pt x="189" y="75"/>
                                      </a:lnTo>
                                      <a:lnTo>
                                        <a:pt x="176" y="60"/>
                                      </a:lnTo>
                                      <a:lnTo>
                                        <a:pt x="159" y="48"/>
                                      </a:lnTo>
                                      <a:lnTo>
                                        <a:pt x="137" y="41"/>
                                      </a:lnTo>
                                      <a:lnTo>
                                        <a:pt x="112" y="39"/>
                                      </a:lnTo>
                                      <a:lnTo>
                                        <a:pt x="213" y="39"/>
                                      </a:lnTo>
                                      <a:lnTo>
                                        <a:pt x="216" y="42"/>
                                      </a:lnTo>
                                      <a:lnTo>
                                        <a:pt x="228" y="59"/>
                                      </a:lnTo>
                                      <a:lnTo>
                                        <a:pt x="237" y="79"/>
                                      </a:lnTo>
                                      <a:lnTo>
                                        <a:pt x="243" y="100"/>
                                      </a:lnTo>
                                      <a:close/>
                                    </a:path>
                                  </a:pathLst>
                                </a:custGeom>
                                <a:grpFill/>
                                <a:ln>
                                  <a:noFill/>
                                </a:ln>
                                <a:extLst>
                                  <a:ext uri="{91240B29-F687-4F45-9708-019B960494DF}">
                                    <a14:hiddenLine xmlns:a14="http://schemas.microsoft.com/office/drawing/2010/main" w="9525">
                                      <a:solidFill>
                                        <a:srgbClr val="000000"/>
                                      </a:solidFill>
                                      <a:round/>
                                      <a:headEnd/>
                                      <a:tailEnd/>
                                    </a14:hiddenLine>
                                  </a:ext>
                                </a:extLst>
                              </wps:spPr>
                              <wps:bodyPr rot="0" vert="horz" wrap="square" lIns="91440" tIns="45720" rIns="91440" bIns="45720" anchor="t" anchorCtr="0" upright="1">
                                <a:noAutofit/>
                              </wps:bodyPr>
                            </wps:wsp>
                            <wps:wsp>
                              <wps:cNvPr id="828" name="Freeform 12"/>
                              <wps:cNvSpPr>
                                <a:spLocks/>
                              </wps:cNvSpPr>
                              <wps:spPr bwMode="auto">
                                <a:xfrm>
                                  <a:off x="0" y="0"/>
                                  <a:ext cx="243" cy="242"/>
                                </a:xfrm>
                                <a:custGeom>
                                  <a:avLst/>
                                  <a:gdLst>
                                    <a:gd name="T0" fmla="*/ 134 w 243"/>
                                    <a:gd name="T1" fmla="*/ 181 h 242"/>
                                    <a:gd name="T2" fmla="*/ 122 w 243"/>
                                    <a:gd name="T3" fmla="*/ 181 h 242"/>
                                    <a:gd name="T4" fmla="*/ 103 w 243"/>
                                    <a:gd name="T5" fmla="*/ 178 h 242"/>
                                    <a:gd name="T6" fmla="*/ 86 w 243"/>
                                    <a:gd name="T7" fmla="*/ 168 h 242"/>
                                    <a:gd name="T8" fmla="*/ 73 w 243"/>
                                    <a:gd name="T9" fmla="*/ 153 h 242"/>
                                    <a:gd name="T10" fmla="*/ 65 w 243"/>
                                    <a:gd name="T11" fmla="*/ 131 h 242"/>
                                    <a:gd name="T12" fmla="*/ 63 w 243"/>
                                    <a:gd name="T13" fmla="*/ 104 h 242"/>
                                    <a:gd name="T14" fmla="*/ 72 w 243"/>
                                    <a:gd name="T15" fmla="*/ 86 h 242"/>
                                    <a:gd name="T16" fmla="*/ 87 w 243"/>
                                    <a:gd name="T17" fmla="*/ 72 h 242"/>
                                    <a:gd name="T18" fmla="*/ 108 w 243"/>
                                    <a:gd name="T19" fmla="*/ 63 h 242"/>
                                    <a:gd name="T20" fmla="*/ 134 w 243"/>
                                    <a:gd name="T21" fmla="*/ 60 h 242"/>
                                    <a:gd name="T22" fmla="*/ 154 w 243"/>
                                    <a:gd name="T23" fmla="*/ 68 h 242"/>
                                    <a:gd name="T24" fmla="*/ 170 w 243"/>
                                    <a:gd name="T25" fmla="*/ 82 h 242"/>
                                    <a:gd name="T26" fmla="*/ 180 w 243"/>
                                    <a:gd name="T27" fmla="*/ 100 h 242"/>
                                    <a:gd name="T28" fmla="*/ 111 w 243"/>
                                    <a:gd name="T29" fmla="*/ 100 h 242"/>
                                    <a:gd name="T30" fmla="*/ 102 w 243"/>
                                    <a:gd name="T31" fmla="*/ 109 h 242"/>
                                    <a:gd name="T32" fmla="*/ 102 w 243"/>
                                    <a:gd name="T33" fmla="*/ 131 h 242"/>
                                    <a:gd name="T34" fmla="*/ 111 w 243"/>
                                    <a:gd name="T35" fmla="*/ 140 h 242"/>
                                    <a:gd name="T36" fmla="*/ 123 w 243"/>
                                    <a:gd name="T37" fmla="*/ 140 h 242"/>
                                    <a:gd name="T38" fmla="*/ 134 w 243"/>
                                    <a:gd name="T39" fmla="*/ 141 h 242"/>
                                    <a:gd name="T40" fmla="*/ 143 w 243"/>
                                    <a:gd name="T41" fmla="*/ 149 h 242"/>
                                    <a:gd name="T42" fmla="*/ 143 w 243"/>
                                    <a:gd name="T43" fmla="*/ 172 h 242"/>
                                    <a:gd name="T44" fmla="*/ 134 w 243"/>
                                    <a:gd name="T45" fmla="*/ 181 h 242"/>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 ang="0">
                                      <a:pos x="T30" y="T31"/>
                                    </a:cxn>
                                    <a:cxn ang="0">
                                      <a:pos x="T32" y="T33"/>
                                    </a:cxn>
                                    <a:cxn ang="0">
                                      <a:pos x="T34" y="T35"/>
                                    </a:cxn>
                                    <a:cxn ang="0">
                                      <a:pos x="T36" y="T37"/>
                                    </a:cxn>
                                    <a:cxn ang="0">
                                      <a:pos x="T38" y="T39"/>
                                    </a:cxn>
                                    <a:cxn ang="0">
                                      <a:pos x="T40" y="T41"/>
                                    </a:cxn>
                                    <a:cxn ang="0">
                                      <a:pos x="T42" y="T43"/>
                                    </a:cxn>
                                    <a:cxn ang="0">
                                      <a:pos x="T44" y="T45"/>
                                    </a:cxn>
                                  </a:cxnLst>
                                  <a:rect l="0" t="0" r="r" b="b"/>
                                  <a:pathLst>
                                    <a:path w="243" h="242">
                                      <a:moveTo>
                                        <a:pt x="134" y="181"/>
                                      </a:moveTo>
                                      <a:lnTo>
                                        <a:pt x="122" y="181"/>
                                      </a:lnTo>
                                      <a:lnTo>
                                        <a:pt x="103" y="178"/>
                                      </a:lnTo>
                                      <a:lnTo>
                                        <a:pt x="86" y="168"/>
                                      </a:lnTo>
                                      <a:lnTo>
                                        <a:pt x="73" y="153"/>
                                      </a:lnTo>
                                      <a:lnTo>
                                        <a:pt x="65" y="131"/>
                                      </a:lnTo>
                                      <a:lnTo>
                                        <a:pt x="63" y="104"/>
                                      </a:lnTo>
                                      <a:lnTo>
                                        <a:pt x="72" y="86"/>
                                      </a:lnTo>
                                      <a:lnTo>
                                        <a:pt x="87" y="72"/>
                                      </a:lnTo>
                                      <a:lnTo>
                                        <a:pt x="108" y="63"/>
                                      </a:lnTo>
                                      <a:lnTo>
                                        <a:pt x="134" y="60"/>
                                      </a:lnTo>
                                      <a:lnTo>
                                        <a:pt x="154" y="68"/>
                                      </a:lnTo>
                                      <a:lnTo>
                                        <a:pt x="170" y="82"/>
                                      </a:lnTo>
                                      <a:lnTo>
                                        <a:pt x="180" y="100"/>
                                      </a:lnTo>
                                      <a:lnTo>
                                        <a:pt x="111" y="100"/>
                                      </a:lnTo>
                                      <a:lnTo>
                                        <a:pt x="102" y="109"/>
                                      </a:lnTo>
                                      <a:lnTo>
                                        <a:pt x="102" y="131"/>
                                      </a:lnTo>
                                      <a:lnTo>
                                        <a:pt x="111" y="140"/>
                                      </a:lnTo>
                                      <a:lnTo>
                                        <a:pt x="123" y="140"/>
                                      </a:lnTo>
                                      <a:lnTo>
                                        <a:pt x="134" y="141"/>
                                      </a:lnTo>
                                      <a:lnTo>
                                        <a:pt x="143" y="149"/>
                                      </a:lnTo>
                                      <a:lnTo>
                                        <a:pt x="143" y="172"/>
                                      </a:lnTo>
                                      <a:lnTo>
                                        <a:pt x="134" y="181"/>
                                      </a:lnTo>
                                      <a:close/>
                                    </a:path>
                                  </a:pathLst>
                                </a:custGeom>
                                <a:grpFill/>
                                <a:ln>
                                  <a:noFill/>
                                </a:ln>
                                <a:extLst>
                                  <a:ext uri="{91240B29-F687-4F45-9708-019B960494DF}">
                                    <a14:hiddenLine xmlns:a14="http://schemas.microsoft.com/office/drawing/2010/main" w="9525">
                                      <a:solidFill>
                                        <a:srgbClr val="000000"/>
                                      </a:solidFill>
                                      <a:round/>
                                      <a:headEnd/>
                                      <a:tailEnd/>
                                    </a14:hiddenLine>
                                  </a:ext>
                                </a:extLst>
                              </wps:spPr>
                              <wps:bodyPr rot="0" vert="horz" wrap="square" lIns="91440" tIns="45720" rIns="91440" bIns="45720" anchor="t" anchorCtr="0" upright="1">
                                <a:noAutofit/>
                              </wps:bodyPr>
                            </wps:wsp>
                            <wps:wsp>
                              <wps:cNvPr id="829" name="Freeform 13"/>
                              <wps:cNvSpPr>
                                <a:spLocks/>
                              </wps:cNvSpPr>
                              <wps:spPr bwMode="auto">
                                <a:xfrm>
                                  <a:off x="0" y="0"/>
                                  <a:ext cx="243" cy="242"/>
                                </a:xfrm>
                                <a:custGeom>
                                  <a:avLst/>
                                  <a:gdLst>
                                    <a:gd name="T0" fmla="*/ 195 w 243"/>
                                    <a:gd name="T1" fmla="*/ 181 h 242"/>
                                    <a:gd name="T2" fmla="*/ 172 w 243"/>
                                    <a:gd name="T3" fmla="*/ 181 h 242"/>
                                    <a:gd name="T4" fmla="*/ 163 w 243"/>
                                    <a:gd name="T5" fmla="*/ 172 h 242"/>
                                    <a:gd name="T6" fmla="*/ 163 w 243"/>
                                    <a:gd name="T7" fmla="*/ 149 h 242"/>
                                    <a:gd name="T8" fmla="*/ 172 w 243"/>
                                    <a:gd name="T9" fmla="*/ 140 h 242"/>
                                    <a:gd name="T10" fmla="*/ 195 w 243"/>
                                    <a:gd name="T11" fmla="*/ 140 h 242"/>
                                    <a:gd name="T12" fmla="*/ 204 w 243"/>
                                    <a:gd name="T13" fmla="*/ 149 h 242"/>
                                    <a:gd name="T14" fmla="*/ 204 w 243"/>
                                    <a:gd name="T15" fmla="*/ 172 h 242"/>
                                    <a:gd name="T16" fmla="*/ 195 w 243"/>
                                    <a:gd name="T17" fmla="*/ 181 h 242"/>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Lst>
                                  <a:rect l="0" t="0" r="r" b="b"/>
                                  <a:pathLst>
                                    <a:path w="243" h="242">
                                      <a:moveTo>
                                        <a:pt x="195" y="181"/>
                                      </a:moveTo>
                                      <a:lnTo>
                                        <a:pt x="172" y="181"/>
                                      </a:lnTo>
                                      <a:lnTo>
                                        <a:pt x="163" y="172"/>
                                      </a:lnTo>
                                      <a:lnTo>
                                        <a:pt x="163" y="149"/>
                                      </a:lnTo>
                                      <a:lnTo>
                                        <a:pt x="172" y="140"/>
                                      </a:lnTo>
                                      <a:lnTo>
                                        <a:pt x="195" y="140"/>
                                      </a:lnTo>
                                      <a:lnTo>
                                        <a:pt x="204" y="149"/>
                                      </a:lnTo>
                                      <a:lnTo>
                                        <a:pt x="204" y="172"/>
                                      </a:lnTo>
                                      <a:lnTo>
                                        <a:pt x="195" y="181"/>
                                      </a:lnTo>
                                      <a:close/>
                                    </a:path>
                                  </a:pathLst>
                                </a:custGeom>
                                <a:grpFill/>
                                <a:ln>
                                  <a:noFill/>
                                </a:ln>
                                <a:extLst>
                                  <a:ext uri="{91240B29-F687-4F45-9708-019B960494DF}">
                                    <a14:hiddenLine xmlns:a14="http://schemas.microsoft.com/office/drawing/2010/main" w="9525">
                                      <a:solidFill>
                                        <a:srgbClr val="000000"/>
                                      </a:solidFill>
                                      <a:round/>
                                      <a:headEnd/>
                                      <a:tailEnd/>
                                    </a14:hiddenLine>
                                  </a:ext>
                                </a:extLst>
                              </wps:spPr>
                              <wps:bodyPr rot="0" vert="horz" wrap="square" lIns="91440" tIns="45720" rIns="91440" bIns="45720" anchor="t" anchorCtr="0" upright="1">
                                <a:noAutofit/>
                              </wps:bodyPr>
                            </wps:wsp>
                            <wps:wsp>
                              <wps:cNvPr id="830" name="Freeform 14"/>
                              <wps:cNvSpPr>
                                <a:spLocks/>
                              </wps:cNvSpPr>
                              <wps:spPr bwMode="auto">
                                <a:xfrm>
                                  <a:off x="0" y="0"/>
                                  <a:ext cx="243" cy="242"/>
                                </a:xfrm>
                                <a:custGeom>
                                  <a:avLst/>
                                  <a:gdLst>
                                    <a:gd name="T0" fmla="*/ 195 w 243"/>
                                    <a:gd name="T1" fmla="*/ 242 h 242"/>
                                    <a:gd name="T2" fmla="*/ 172 w 243"/>
                                    <a:gd name="T3" fmla="*/ 242 h 242"/>
                                    <a:gd name="T4" fmla="*/ 163 w 243"/>
                                    <a:gd name="T5" fmla="*/ 232 h 242"/>
                                    <a:gd name="T6" fmla="*/ 163 w 243"/>
                                    <a:gd name="T7" fmla="*/ 210 h 242"/>
                                    <a:gd name="T8" fmla="*/ 172 w 243"/>
                                    <a:gd name="T9" fmla="*/ 201 h 242"/>
                                    <a:gd name="T10" fmla="*/ 195 w 243"/>
                                    <a:gd name="T11" fmla="*/ 201 h 242"/>
                                    <a:gd name="T12" fmla="*/ 204 w 243"/>
                                    <a:gd name="T13" fmla="*/ 210 h 242"/>
                                    <a:gd name="T14" fmla="*/ 204 w 243"/>
                                    <a:gd name="T15" fmla="*/ 232 h 242"/>
                                    <a:gd name="T16" fmla="*/ 195 w 243"/>
                                    <a:gd name="T17" fmla="*/ 242 h 242"/>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Lst>
                                  <a:rect l="0" t="0" r="r" b="b"/>
                                  <a:pathLst>
                                    <a:path w="243" h="242">
                                      <a:moveTo>
                                        <a:pt x="195" y="242"/>
                                      </a:moveTo>
                                      <a:lnTo>
                                        <a:pt x="172" y="242"/>
                                      </a:lnTo>
                                      <a:lnTo>
                                        <a:pt x="163" y="232"/>
                                      </a:lnTo>
                                      <a:lnTo>
                                        <a:pt x="163" y="210"/>
                                      </a:lnTo>
                                      <a:lnTo>
                                        <a:pt x="172" y="201"/>
                                      </a:lnTo>
                                      <a:lnTo>
                                        <a:pt x="195" y="201"/>
                                      </a:lnTo>
                                      <a:lnTo>
                                        <a:pt x="204" y="210"/>
                                      </a:lnTo>
                                      <a:lnTo>
                                        <a:pt x="204" y="232"/>
                                      </a:lnTo>
                                      <a:lnTo>
                                        <a:pt x="195" y="242"/>
                                      </a:lnTo>
                                      <a:close/>
                                    </a:path>
                                  </a:pathLst>
                                </a:custGeom>
                                <a:grpFill/>
                                <a:ln>
                                  <a:noFill/>
                                </a:ln>
                                <a:extLst>
                                  <a:ext uri="{91240B29-F687-4F45-9708-019B960494DF}">
                                    <a14:hiddenLine xmlns:a14="http://schemas.microsoft.com/office/drawing/2010/main" w="9525">
                                      <a:solidFill>
                                        <a:srgbClr val="000000"/>
                                      </a:solidFill>
                                      <a:round/>
                                      <a:headEnd/>
                                      <a:tailEnd/>
                                    </a14:hiddenLine>
                                  </a:ext>
                                </a:extLst>
                              </wps:spPr>
                              <wps:bodyPr rot="0" vert="horz" wrap="square" lIns="91440" tIns="45720" rIns="91440" bIns="45720" anchor="t" anchorCtr="0" upright="1">
                                <a:noAutofit/>
                              </wps:bodyPr>
                            </wps:wsp>
                          </wpg:wgp>
                        </a:graphicData>
                      </a:graphic>
                    </wp:inline>
                  </w:drawing>
                </mc:Choice>
                <mc:Fallback>
                  <w:pict>
                    <v:group w14:anchorId="5814FBCB" id="Group 825" o:spid="_x0000_s1026" style="width:11.1pt;height:10.5pt;mso-position-horizontal-relative:char;mso-position-vertical-relative:line" coordsize="243,242"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">
                      <o:lock v:ext="edit" aspectratio="t"/>
                      <v:shape id="Freeform 10" o:spid="_x0000_s1027" style="position:absolute;width:243;height:242;visibility:visible;mso-wrap-style:square;v-text-anchor:top" coordsize="243,242"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" path="m133,242r-12,l99,240,78,234,59,225,42,212,28,197,16,178,7,158,1,135,,110,3,90,10,71,20,53,34,38,50,24,69,13,91,6,116,1,142,r22,5l183,14r18,12l213,39r-101,l93,44,76,54,61,69,51,87r-7,23l42,137r8,21l62,175r17,14l100,198r22,3l134,201r9,9l142,221r,12l133,242xe" filled="f" stroked="f">
                        <v:path arrowok="t" o:connecttype="custom" o:connectlocs="133,242;121,242;99,240;78,234;59,225;42,212;28,197;16,178;7,158;1,135;0,110;3,90;10,71;20,53;34,38;50,24;69,13;91,6;116,1;142,0;164,5;183,14;201,26;213,39;112,39;93,44;76,54;61,69;51,87;44,110;42,137;50,158;62,175;79,189;100,198;122,201;134,201;143,210;142,221;142,233;133,242" o:connectangles="0,0,0,0,0,0,0,0,0,0,0,0,0,0,0,0,0,0,0,0,0,0,0,0,0,0,0,0,0,0,0,0,0,0,0,0,0,0,0,0,0"/>
                      </v:shape>
                      <v:shape id="Freeform 11" o:spid="_x0000_s1028" style="position:absolute;width:243;height:242;visibility:visible;mso-wrap-style:square;v-text-anchor:top" coordsize="243,242"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" path="m243,100l198,92,189,75,176,60,159,48,137,41,112,39r101,l216,42r12,17l237,79r6,21xe" filled="f" stroked="f">
                        <v:path arrowok="t" o:connecttype="custom" o:connectlocs="243,100;198,92;189,75;176,60;159,48;137,41;112,39;213,39;216,42;228,59;237,79;243,100" o:connectangles="0,0,0,0,0,0,0,0,0,0,0,0"/>
                      </v:shape>
                      <v:shape id="Freeform 12" o:spid="_x0000_s1029" style="position:absolute;width:243;height:242;visibility:visible;mso-wrap-style:square;v-text-anchor:top" coordsize="243,242"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" path="m134,181r-12,l103,178,86,168,73,153,65,131,63,104,72,86,87,72r21,-9l134,60r20,8l170,82r10,18l111,100r-9,9l102,131r9,9l123,140r11,1l143,149r,23l134,181xe" filled="f" stroked="f">
                        <v:path arrowok="t" o:connecttype="custom" o:connectlocs="134,181;122,181;103,178;86,168;73,153;65,131;63,104;72,86;87,72;108,63;134,60;154,68;170,82;180,100;111,100;102,109;102,131;111,140;123,140;134,141;143,149;143,172;134,181" o:connectangles="0,0,0,0,0,0,0,0,0,0,0,0,0,0,0,0,0,0,0,0,0,0,0"/>
                      </v:shape>
                      <v:shape id="Freeform 13" o:spid="_x0000_s1030" style="position:absolute;width:243;height:242;visibility:visible;mso-wrap-style:square;v-text-anchor:top" coordsize="243,242"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" path="m195,181r-23,l163,172r,-23l172,140r23,l204,149r,23l195,181xe" filled="f" stroked="f">
                        <v:path arrowok="t" o:connecttype="custom" o:connectlocs="195,181;172,181;163,172;163,149;172,140;195,140;204,149;204,172;195,181" o:connectangles="0,0,0,0,0,0,0,0,0"/>
                      </v:shape>
                      <v:shape id="Freeform 14" o:spid="_x0000_s1031" style="position:absolute;width:243;height:242;visibility:visible;mso-wrap-style:square;v-text-anchor:top" coordsize="243,242"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" path="m195,242r-23,l163,232r,-22l172,201r23,l204,210r,22l195,242xe" filled="f" stroked="f">
                        <v:path arrowok="t" o:connecttype="custom" o:connectlocs="195,242;172,242;163,232;163,210;172,201;195,201;204,210;204,232;195,242" o:connectangles="0,0,0,0,0,0,0,0,0"/>
                      </v:shape>
                      <w10:anchorlock/>
                    </v:group>
                  </w:pict>
                </mc:Fallback>
              </mc:AlternateContent>
            </w:r>
            <w:r w:rsidR="00273B17" w:rsidRPr="009B5FD0">
              <w:rPr>
                <w:noProof/>
              </w:rPr>
              <w:t xml:space="preserve"> </w:t>
            </w:r>
            <w:r w:rsidRPr="009B5FD0">
              <w:rPr>
                <w:rFonts w:cs="Arial"/>
                <w:noProof/>
                <w:lang w:eastAsia="zh-TW"/>
              </w:rPr>
              <mc:AlternateContent>
                <mc:Choice Requires="wpg">
                  <w:drawing>
                    <wp:inline distT="0" distB="0" distL="0" distR="0" wp14:anchorId="14A5D4D0" wp14:editId="38E1F76B">
                      <wp:extent cx="174744" cy="153465"/>
                      <wp:effectExtent l="0" t="0" r="3175" b="0"/>
                      <wp:docPr id="3064" name="Group 3064"/>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bwMode="auto">
                              <a:xfrm>
                                <a:off x="0" y="0"/>
                                <a:ext cx="174744" cy="153465"/>
                                <a:chOff x="0" y="0"/>
                                <a:chExt cx="254" cy="228"/>
                              </a:xfrm>
                              <a:solidFill>
                                <a:srgbClr val="DB3F30"/>
                              </a:solidFill>
                            </wpg:grpSpPr>
                            <wps:wsp>
                              <wps:cNvPr id="3065" name="Freeform 53"/>
                              <wps:cNvSpPr>
                                <a:spLocks/>
                              </wps:cNvSpPr>
                              <wps:spPr bwMode="auto">
                                <a:xfrm>
                                  <a:off x="0" y="0"/>
                                  <a:ext cx="254" cy="228"/>
                                </a:xfrm>
                                <a:custGeom>
                                  <a:avLst/>
                                  <a:gdLst>
                                    <a:gd name="T0" fmla="*/ 152 w 254"/>
                                    <a:gd name="T1" fmla="*/ 105 h 228"/>
                                    <a:gd name="T2" fmla="*/ 126 w 254"/>
                                    <a:gd name="T3" fmla="*/ 105 h 228"/>
                                    <a:gd name="T4" fmla="*/ 129 w 254"/>
                                    <a:gd name="T5" fmla="*/ 104 h 228"/>
                                    <a:gd name="T6" fmla="*/ 135 w 254"/>
                                    <a:gd name="T7" fmla="*/ 98 h 228"/>
                                    <a:gd name="T8" fmla="*/ 142 w 254"/>
                                    <a:gd name="T9" fmla="*/ 69 h 228"/>
                                    <a:gd name="T10" fmla="*/ 144 w 254"/>
                                    <a:gd name="T11" fmla="*/ 62 h 228"/>
                                    <a:gd name="T12" fmla="*/ 145 w 254"/>
                                    <a:gd name="T13" fmla="*/ 57 h 228"/>
                                    <a:gd name="T14" fmla="*/ 148 w 254"/>
                                    <a:gd name="T15" fmla="*/ 51 h 228"/>
                                    <a:gd name="T16" fmla="*/ 154 w 254"/>
                                    <a:gd name="T17" fmla="*/ 32 h 228"/>
                                    <a:gd name="T18" fmla="*/ 158 w 254"/>
                                    <a:gd name="T19" fmla="*/ 13 h 228"/>
                                    <a:gd name="T20" fmla="*/ 176 w 254"/>
                                    <a:gd name="T21" fmla="*/ 0 h 228"/>
                                    <a:gd name="T22" fmla="*/ 179 w 254"/>
                                    <a:gd name="T23" fmla="*/ 6 h 228"/>
                                    <a:gd name="T24" fmla="*/ 180 w 254"/>
                                    <a:gd name="T25" fmla="*/ 12 h 228"/>
                                    <a:gd name="T26" fmla="*/ 181 w 254"/>
                                    <a:gd name="T27" fmla="*/ 17 h 228"/>
                                    <a:gd name="T28" fmla="*/ 172 w 254"/>
                                    <a:gd name="T29" fmla="*/ 37 h 228"/>
                                    <a:gd name="T30" fmla="*/ 170 w 254"/>
                                    <a:gd name="T31" fmla="*/ 42 h 228"/>
                                    <a:gd name="T32" fmla="*/ 166 w 254"/>
                                    <a:gd name="T33" fmla="*/ 60 h 228"/>
                                    <a:gd name="T34" fmla="*/ 159 w 254"/>
                                    <a:gd name="T35" fmla="*/ 82 h 228"/>
                                    <a:gd name="T36" fmla="*/ 155 w 254"/>
                                    <a:gd name="T37" fmla="*/ 93 h 228"/>
                                    <a:gd name="T38" fmla="*/ 152 w 254"/>
                                    <a:gd name="T39" fmla="*/ 105 h 228"/>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 ang="0">
                                      <a:pos x="T30" y="T31"/>
                                    </a:cxn>
                                    <a:cxn ang="0">
                                      <a:pos x="T32" y="T33"/>
                                    </a:cxn>
                                    <a:cxn ang="0">
                                      <a:pos x="T34" y="T35"/>
                                    </a:cxn>
                                    <a:cxn ang="0">
                                      <a:pos x="T36" y="T37"/>
                                    </a:cxn>
                                    <a:cxn ang="0">
                                      <a:pos x="T38" y="T39"/>
                                    </a:cxn>
                                  </a:cxnLst>
                                  <a:rect l="0" t="0" r="r" b="b"/>
                                  <a:pathLst>
                                    <a:path w="254" h="228">
                                      <a:moveTo>
                                        <a:pt x="152" y="105"/>
                                      </a:moveTo>
                                      <a:lnTo>
                                        <a:pt x="126" y="105"/>
                                      </a:lnTo>
                                      <a:lnTo>
                                        <a:pt x="129" y="104"/>
                                      </a:lnTo>
                                      <a:lnTo>
                                        <a:pt x="135" y="98"/>
                                      </a:lnTo>
                                      <a:lnTo>
                                        <a:pt x="142" y="69"/>
                                      </a:lnTo>
                                      <a:lnTo>
                                        <a:pt x="144" y="62"/>
                                      </a:lnTo>
                                      <a:lnTo>
                                        <a:pt x="145" y="57"/>
                                      </a:lnTo>
                                      <a:lnTo>
                                        <a:pt x="148" y="51"/>
                                      </a:lnTo>
                                      <a:lnTo>
                                        <a:pt x="154" y="32"/>
                                      </a:lnTo>
                                      <a:lnTo>
                                        <a:pt x="158" y="13"/>
                                      </a:lnTo>
                                      <a:lnTo>
                                        <a:pt x="176" y="0"/>
                                      </a:lnTo>
                                      <a:lnTo>
                                        <a:pt x="179" y="6"/>
                                      </a:lnTo>
                                      <a:lnTo>
                                        <a:pt x="180" y="12"/>
                                      </a:lnTo>
                                      <a:lnTo>
                                        <a:pt x="181" y="17"/>
                                      </a:lnTo>
                                      <a:lnTo>
                                        <a:pt x="172" y="37"/>
                                      </a:lnTo>
                                      <a:lnTo>
                                        <a:pt x="170" y="42"/>
                                      </a:lnTo>
                                      <a:lnTo>
                                        <a:pt x="166" y="60"/>
                                      </a:lnTo>
                                      <a:lnTo>
                                        <a:pt x="159" y="82"/>
                                      </a:lnTo>
                                      <a:lnTo>
                                        <a:pt x="155" y="93"/>
                                      </a:lnTo>
                                      <a:lnTo>
                                        <a:pt x="152" y="105"/>
                                      </a:lnTo>
                                      <a:close/>
                                    </a:path>
                                  </a:pathLst>
                                </a:custGeom>
                                <a:grpFill/>
                                <a:ln>
                                  <a:noFill/>
                                </a:ln>
                                <a:extLst>
                                  <a:ext uri="{91240B29-F687-4F45-9708-019B960494DF}">
                                    <a14:hiddenLine xmlns:a14="http://schemas.microsoft.com/office/drawing/2010/main" w="9525">
                                      <a:solidFill>
                                        <a:srgbClr val="000000"/>
                                      </a:solidFill>
                                      <a:round/>
                                      <a:headEnd/>
                                      <a:tailEnd/>
                                    </a14:hiddenLine>
                                  </a:ext>
                                </a:extLst>
                              </wps:spPr>
                              <wps:bodyPr rot="0" vert="horz" wrap="square" lIns="91440" tIns="45720" rIns="91440" bIns="45720" anchor="t" anchorCtr="0" upright="1">
                                <a:noAutofit/>
                              </wps:bodyPr>
                            </wps:wsp>
                            <wps:wsp>
                              <wps:cNvPr id="3066" name="Freeform 54"/>
                              <wps:cNvSpPr>
                                <a:spLocks/>
                              </wps:cNvSpPr>
                              <wps:spPr bwMode="auto">
                                <a:xfrm>
                                  <a:off x="0" y="0"/>
                                  <a:ext cx="254" cy="228"/>
                                </a:xfrm>
                                <a:custGeom>
                                  <a:avLst/>
                                  <a:gdLst>
                                    <a:gd name="T0" fmla="*/ 114 w 254"/>
                                    <a:gd name="T1" fmla="*/ 145 h 228"/>
                                    <a:gd name="T2" fmla="*/ 92 w 254"/>
                                    <a:gd name="T3" fmla="*/ 145 h 228"/>
                                    <a:gd name="T4" fmla="*/ 95 w 254"/>
                                    <a:gd name="T5" fmla="*/ 140 h 228"/>
                                    <a:gd name="T6" fmla="*/ 95 w 254"/>
                                    <a:gd name="T7" fmla="*/ 126 h 228"/>
                                    <a:gd name="T8" fmla="*/ 96 w 254"/>
                                    <a:gd name="T9" fmla="*/ 108 h 228"/>
                                    <a:gd name="T10" fmla="*/ 104 w 254"/>
                                    <a:gd name="T11" fmla="*/ 101 h 228"/>
                                    <a:gd name="T12" fmla="*/ 103 w 254"/>
                                    <a:gd name="T13" fmla="*/ 96 h 228"/>
                                    <a:gd name="T14" fmla="*/ 102 w 254"/>
                                    <a:gd name="T15" fmla="*/ 92 h 228"/>
                                    <a:gd name="T16" fmla="*/ 105 w 254"/>
                                    <a:gd name="T17" fmla="*/ 77 h 228"/>
                                    <a:gd name="T18" fmla="*/ 105 w 254"/>
                                    <a:gd name="T19" fmla="*/ 66 h 228"/>
                                    <a:gd name="T20" fmla="*/ 107 w 254"/>
                                    <a:gd name="T21" fmla="*/ 25 h 228"/>
                                    <a:gd name="T22" fmla="*/ 109 w 254"/>
                                    <a:gd name="T23" fmla="*/ 13 h 228"/>
                                    <a:gd name="T24" fmla="*/ 114 w 254"/>
                                    <a:gd name="T25" fmla="*/ 10 h 228"/>
                                    <a:gd name="T26" fmla="*/ 118 w 254"/>
                                    <a:gd name="T27" fmla="*/ 9 h 228"/>
                                    <a:gd name="T28" fmla="*/ 129 w 254"/>
                                    <a:gd name="T29" fmla="*/ 6 h 228"/>
                                    <a:gd name="T30" fmla="*/ 129 w 254"/>
                                    <a:gd name="T31" fmla="*/ 17 h 228"/>
                                    <a:gd name="T32" fmla="*/ 129 w 254"/>
                                    <a:gd name="T33" fmla="*/ 28 h 228"/>
                                    <a:gd name="T34" fmla="*/ 127 w 254"/>
                                    <a:gd name="T35" fmla="*/ 47 h 228"/>
                                    <a:gd name="T36" fmla="*/ 125 w 254"/>
                                    <a:gd name="T37" fmla="*/ 69 h 228"/>
                                    <a:gd name="T38" fmla="*/ 125 w 254"/>
                                    <a:gd name="T39" fmla="*/ 77 h 228"/>
                                    <a:gd name="T40" fmla="*/ 121 w 254"/>
                                    <a:gd name="T41" fmla="*/ 94 h 228"/>
                                    <a:gd name="T42" fmla="*/ 123 w 254"/>
                                    <a:gd name="T43" fmla="*/ 99 h 228"/>
                                    <a:gd name="T44" fmla="*/ 126 w 254"/>
                                    <a:gd name="T45" fmla="*/ 105 h 228"/>
                                    <a:gd name="T46" fmla="*/ 152 w 254"/>
                                    <a:gd name="T47" fmla="*/ 105 h 228"/>
                                    <a:gd name="T48" fmla="*/ 152 w 254"/>
                                    <a:gd name="T49" fmla="*/ 105 h 228"/>
                                    <a:gd name="T50" fmla="*/ 153 w 254"/>
                                    <a:gd name="T51" fmla="*/ 108 h 228"/>
                                    <a:gd name="T52" fmla="*/ 154 w 254"/>
                                    <a:gd name="T53" fmla="*/ 111 h 228"/>
                                    <a:gd name="T54" fmla="*/ 126 w 254"/>
                                    <a:gd name="T55" fmla="*/ 111 h 228"/>
                                    <a:gd name="T56" fmla="*/ 125 w 254"/>
                                    <a:gd name="T57" fmla="*/ 112 h 228"/>
                                    <a:gd name="T58" fmla="*/ 114 w 254"/>
                                    <a:gd name="T59" fmla="*/ 145 h 228"/>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 ang="0">
                                      <a:pos x="T30" y="T31"/>
                                    </a:cxn>
                                    <a:cxn ang="0">
                                      <a:pos x="T32" y="T33"/>
                                    </a:cxn>
                                    <a:cxn ang="0">
                                      <a:pos x="T34" y="T35"/>
                                    </a:cxn>
                                    <a:cxn ang="0">
                                      <a:pos x="T36" y="T37"/>
                                    </a:cxn>
                                    <a:cxn ang="0">
                                      <a:pos x="T38" y="T39"/>
                                    </a:cxn>
                                    <a:cxn ang="0">
                                      <a:pos x="T40" y="T41"/>
                                    </a:cxn>
                                    <a:cxn ang="0">
                                      <a:pos x="T42" y="T43"/>
                                    </a:cxn>
                                    <a:cxn ang="0">
                                      <a:pos x="T44" y="T45"/>
                                    </a:cxn>
                                    <a:cxn ang="0">
                                      <a:pos x="T46" y="T47"/>
                                    </a:cxn>
                                    <a:cxn ang="0">
                                      <a:pos x="T48" y="T49"/>
                                    </a:cxn>
                                    <a:cxn ang="0">
                                      <a:pos x="T50" y="T51"/>
                                    </a:cxn>
                                    <a:cxn ang="0">
                                      <a:pos x="T52" y="T53"/>
                                    </a:cxn>
                                    <a:cxn ang="0">
                                      <a:pos x="T54" y="T55"/>
                                    </a:cxn>
                                    <a:cxn ang="0">
                                      <a:pos x="T56" y="T57"/>
                                    </a:cxn>
                                    <a:cxn ang="0">
                                      <a:pos x="T58" y="T59"/>
                                    </a:cxn>
                                  </a:cxnLst>
                                  <a:rect l="0" t="0" r="r" b="b"/>
                                  <a:pathLst>
                                    <a:path w="254" h="228">
                                      <a:moveTo>
                                        <a:pt x="114" y="145"/>
                                      </a:moveTo>
                                      <a:lnTo>
                                        <a:pt x="92" y="145"/>
                                      </a:lnTo>
                                      <a:lnTo>
                                        <a:pt x="95" y="140"/>
                                      </a:lnTo>
                                      <a:lnTo>
                                        <a:pt x="95" y="126"/>
                                      </a:lnTo>
                                      <a:lnTo>
                                        <a:pt x="96" y="108"/>
                                      </a:lnTo>
                                      <a:lnTo>
                                        <a:pt x="104" y="101"/>
                                      </a:lnTo>
                                      <a:lnTo>
                                        <a:pt x="103" y="96"/>
                                      </a:lnTo>
                                      <a:lnTo>
                                        <a:pt x="102" y="92"/>
                                      </a:lnTo>
                                      <a:lnTo>
                                        <a:pt x="105" y="77"/>
                                      </a:lnTo>
                                      <a:lnTo>
                                        <a:pt x="105" y="66"/>
                                      </a:lnTo>
                                      <a:lnTo>
                                        <a:pt x="107" y="25"/>
                                      </a:lnTo>
                                      <a:lnTo>
                                        <a:pt x="109" y="13"/>
                                      </a:lnTo>
                                      <a:lnTo>
                                        <a:pt x="114" y="10"/>
                                      </a:lnTo>
                                      <a:lnTo>
                                        <a:pt x="118" y="9"/>
                                      </a:lnTo>
                                      <a:lnTo>
                                        <a:pt x="129" y="6"/>
                                      </a:lnTo>
                                      <a:lnTo>
                                        <a:pt x="129" y="17"/>
                                      </a:lnTo>
                                      <a:lnTo>
                                        <a:pt x="129" y="28"/>
                                      </a:lnTo>
                                      <a:lnTo>
                                        <a:pt x="127" y="47"/>
                                      </a:lnTo>
                                      <a:lnTo>
                                        <a:pt x="125" y="69"/>
                                      </a:lnTo>
                                      <a:lnTo>
                                        <a:pt x="125" y="77"/>
                                      </a:lnTo>
                                      <a:lnTo>
                                        <a:pt x="121" y="94"/>
                                      </a:lnTo>
                                      <a:lnTo>
                                        <a:pt x="123" y="99"/>
                                      </a:lnTo>
                                      <a:lnTo>
                                        <a:pt x="126" y="105"/>
                                      </a:lnTo>
                                      <a:lnTo>
                                        <a:pt x="152" y="105"/>
                                      </a:lnTo>
                                      <a:lnTo>
                                        <a:pt x="152" y="105"/>
                                      </a:lnTo>
                                      <a:lnTo>
                                        <a:pt x="153" y="108"/>
                                      </a:lnTo>
                                      <a:lnTo>
                                        <a:pt x="154" y="111"/>
                                      </a:lnTo>
                                      <a:lnTo>
                                        <a:pt x="126" y="111"/>
                                      </a:lnTo>
                                      <a:lnTo>
                                        <a:pt x="125" y="112"/>
                                      </a:lnTo>
                                      <a:lnTo>
                                        <a:pt x="114" y="145"/>
                                      </a:lnTo>
                                      <a:close/>
                                    </a:path>
                                  </a:pathLst>
                                </a:custGeom>
                                <a:grpFill/>
                                <a:ln>
                                  <a:noFill/>
                                </a:ln>
                                <a:extLst>
                                  <a:ext uri="{91240B29-F687-4F45-9708-019B960494DF}">
                                    <a14:hiddenLine xmlns:a14="http://schemas.microsoft.com/office/drawing/2010/main" w="9525">
                                      <a:solidFill>
                                        <a:srgbClr val="000000"/>
                                      </a:solidFill>
                                      <a:round/>
                                      <a:headEnd/>
                                      <a:tailEnd/>
                                    </a14:hiddenLine>
                                  </a:ext>
                                </a:extLst>
                              </wps:spPr>
                              <wps:bodyPr rot="0" vert="horz" wrap="square" lIns="91440" tIns="45720" rIns="91440" bIns="45720" anchor="t" anchorCtr="0" upright="1">
                                <a:noAutofit/>
                              </wps:bodyPr>
                            </wps:wsp>
                            <wps:wsp>
                              <wps:cNvPr id="3067" name="Freeform 55"/>
                              <wps:cNvSpPr>
                                <a:spLocks/>
                              </wps:cNvSpPr>
                              <wps:spPr bwMode="auto">
                                <a:xfrm>
                                  <a:off x="0" y="0"/>
                                  <a:ext cx="254" cy="228"/>
                                </a:xfrm>
                                <a:custGeom>
                                  <a:avLst/>
                                  <a:gdLst>
                                    <a:gd name="T0" fmla="*/ 189 w 254"/>
                                    <a:gd name="T1" fmla="*/ 111 h 228"/>
                                    <a:gd name="T2" fmla="*/ 155 w 254"/>
                                    <a:gd name="T3" fmla="*/ 111 h 228"/>
                                    <a:gd name="T4" fmla="*/ 159 w 254"/>
                                    <a:gd name="T5" fmla="*/ 111 h 228"/>
                                    <a:gd name="T6" fmla="*/ 165 w 254"/>
                                    <a:gd name="T7" fmla="*/ 111 h 228"/>
                                    <a:gd name="T8" fmla="*/ 179 w 254"/>
                                    <a:gd name="T9" fmla="*/ 94 h 228"/>
                                    <a:gd name="T10" fmla="*/ 181 w 254"/>
                                    <a:gd name="T11" fmla="*/ 90 h 228"/>
                                    <a:gd name="T12" fmla="*/ 184 w 254"/>
                                    <a:gd name="T13" fmla="*/ 85 h 228"/>
                                    <a:gd name="T14" fmla="*/ 192 w 254"/>
                                    <a:gd name="T15" fmla="*/ 69 h 228"/>
                                    <a:gd name="T16" fmla="*/ 200 w 254"/>
                                    <a:gd name="T17" fmla="*/ 53 h 228"/>
                                    <a:gd name="T18" fmla="*/ 212 w 254"/>
                                    <a:gd name="T19" fmla="*/ 38 h 228"/>
                                    <a:gd name="T20" fmla="*/ 222 w 254"/>
                                    <a:gd name="T21" fmla="*/ 43 h 228"/>
                                    <a:gd name="T22" fmla="*/ 230 w 254"/>
                                    <a:gd name="T23" fmla="*/ 47 h 228"/>
                                    <a:gd name="T24" fmla="*/ 226 w 254"/>
                                    <a:gd name="T25" fmla="*/ 58 h 228"/>
                                    <a:gd name="T26" fmla="*/ 221 w 254"/>
                                    <a:gd name="T27" fmla="*/ 66 h 228"/>
                                    <a:gd name="T28" fmla="*/ 215 w 254"/>
                                    <a:gd name="T29" fmla="*/ 73 h 228"/>
                                    <a:gd name="T30" fmla="*/ 205 w 254"/>
                                    <a:gd name="T31" fmla="*/ 87 h 228"/>
                                    <a:gd name="T32" fmla="*/ 201 w 254"/>
                                    <a:gd name="T33" fmla="*/ 92 h 228"/>
                                    <a:gd name="T34" fmla="*/ 197 w 254"/>
                                    <a:gd name="T35" fmla="*/ 99 h 228"/>
                                    <a:gd name="T36" fmla="*/ 190 w 254"/>
                                    <a:gd name="T37" fmla="*/ 109 h 228"/>
                                    <a:gd name="T38" fmla="*/ 189 w 254"/>
                                    <a:gd name="T39" fmla="*/ 111 h 228"/>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 ang="0">
                                      <a:pos x="T30" y="T31"/>
                                    </a:cxn>
                                    <a:cxn ang="0">
                                      <a:pos x="T32" y="T33"/>
                                    </a:cxn>
                                    <a:cxn ang="0">
                                      <a:pos x="T34" y="T35"/>
                                    </a:cxn>
                                    <a:cxn ang="0">
                                      <a:pos x="T36" y="T37"/>
                                    </a:cxn>
                                    <a:cxn ang="0">
                                      <a:pos x="T38" y="T39"/>
                                    </a:cxn>
                                  </a:cxnLst>
                                  <a:rect l="0" t="0" r="r" b="b"/>
                                  <a:pathLst>
                                    <a:path w="254" h="228">
                                      <a:moveTo>
                                        <a:pt x="189" y="111"/>
                                      </a:moveTo>
                                      <a:lnTo>
                                        <a:pt x="155" y="111"/>
                                      </a:lnTo>
                                      <a:lnTo>
                                        <a:pt x="159" y="111"/>
                                      </a:lnTo>
                                      <a:lnTo>
                                        <a:pt x="165" y="111"/>
                                      </a:lnTo>
                                      <a:lnTo>
                                        <a:pt x="179" y="94"/>
                                      </a:lnTo>
                                      <a:lnTo>
                                        <a:pt x="181" y="90"/>
                                      </a:lnTo>
                                      <a:lnTo>
                                        <a:pt x="184" y="85"/>
                                      </a:lnTo>
                                      <a:lnTo>
                                        <a:pt x="192" y="69"/>
                                      </a:lnTo>
                                      <a:lnTo>
                                        <a:pt x="200" y="53"/>
                                      </a:lnTo>
                                      <a:lnTo>
                                        <a:pt x="212" y="38"/>
                                      </a:lnTo>
                                      <a:lnTo>
                                        <a:pt x="222" y="43"/>
                                      </a:lnTo>
                                      <a:lnTo>
                                        <a:pt x="230" y="47"/>
                                      </a:lnTo>
                                      <a:lnTo>
                                        <a:pt x="226" y="58"/>
                                      </a:lnTo>
                                      <a:lnTo>
                                        <a:pt x="221" y="66"/>
                                      </a:lnTo>
                                      <a:lnTo>
                                        <a:pt x="215" y="73"/>
                                      </a:lnTo>
                                      <a:lnTo>
                                        <a:pt x="205" y="87"/>
                                      </a:lnTo>
                                      <a:lnTo>
                                        <a:pt x="201" y="92"/>
                                      </a:lnTo>
                                      <a:lnTo>
                                        <a:pt x="197" y="99"/>
                                      </a:lnTo>
                                      <a:lnTo>
                                        <a:pt x="190" y="109"/>
                                      </a:lnTo>
                                      <a:lnTo>
                                        <a:pt x="189" y="111"/>
                                      </a:lnTo>
                                      <a:close/>
                                    </a:path>
                                  </a:pathLst>
                                </a:custGeom>
                                <a:grpFill/>
                                <a:ln>
                                  <a:noFill/>
                                </a:ln>
                                <a:extLst>
                                  <a:ext uri="{91240B29-F687-4F45-9708-019B960494DF}">
                                    <a14:hiddenLine xmlns:a14="http://schemas.microsoft.com/office/drawing/2010/main" w="9525">
                                      <a:solidFill>
                                        <a:srgbClr val="000000"/>
                                      </a:solidFill>
                                      <a:round/>
                                      <a:headEnd/>
                                      <a:tailEnd/>
                                    </a14:hiddenLine>
                                  </a:ext>
                                </a:extLst>
                              </wps:spPr>
                              <wps:bodyPr rot="0" vert="horz" wrap="square" lIns="91440" tIns="45720" rIns="91440" bIns="45720" anchor="t" anchorCtr="0" upright="1">
                                <a:noAutofit/>
                              </wps:bodyPr>
                            </wps:wsp>
                            <wps:wsp>
                              <wps:cNvPr id="3068" name="Freeform 56"/>
                              <wps:cNvSpPr>
                                <a:spLocks/>
                              </wps:cNvSpPr>
                              <wps:spPr bwMode="auto">
                                <a:xfrm>
                                  <a:off x="0" y="0"/>
                                  <a:ext cx="254" cy="228"/>
                                </a:xfrm>
                                <a:custGeom>
                                  <a:avLst/>
                                  <a:gdLst>
                                    <a:gd name="T0" fmla="*/ 225 w 254"/>
                                    <a:gd name="T1" fmla="*/ 139 h 228"/>
                                    <a:gd name="T2" fmla="*/ 192 w 254"/>
                                    <a:gd name="T3" fmla="*/ 139 h 228"/>
                                    <a:gd name="T4" fmla="*/ 212 w 254"/>
                                    <a:gd name="T5" fmla="*/ 129 h 228"/>
                                    <a:gd name="T6" fmla="*/ 219 w 254"/>
                                    <a:gd name="T7" fmla="*/ 122 h 228"/>
                                    <a:gd name="T8" fmla="*/ 237 w 254"/>
                                    <a:gd name="T9" fmla="*/ 103 h 228"/>
                                    <a:gd name="T10" fmla="*/ 246 w 254"/>
                                    <a:gd name="T11" fmla="*/ 97 h 228"/>
                                    <a:gd name="T12" fmla="*/ 254 w 254"/>
                                    <a:gd name="T13" fmla="*/ 104 h 228"/>
                                    <a:gd name="T14" fmla="*/ 252 w 254"/>
                                    <a:gd name="T15" fmla="*/ 112 h 228"/>
                                    <a:gd name="T16" fmla="*/ 249 w 254"/>
                                    <a:gd name="T17" fmla="*/ 126 h 228"/>
                                    <a:gd name="T18" fmla="*/ 233 w 254"/>
                                    <a:gd name="T19" fmla="*/ 130 h 228"/>
                                    <a:gd name="T20" fmla="*/ 227 w 254"/>
                                    <a:gd name="T21" fmla="*/ 137 h 228"/>
                                    <a:gd name="T22" fmla="*/ 225 w 254"/>
                                    <a:gd name="T23" fmla="*/ 139 h 228"/>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Lst>
                                  <a:rect l="0" t="0" r="r" b="b"/>
                                  <a:pathLst>
                                    <a:path w="254" h="228">
                                      <a:moveTo>
                                        <a:pt x="225" y="139"/>
                                      </a:moveTo>
                                      <a:lnTo>
                                        <a:pt x="192" y="139"/>
                                      </a:lnTo>
                                      <a:lnTo>
                                        <a:pt x="212" y="129"/>
                                      </a:lnTo>
                                      <a:lnTo>
                                        <a:pt x="219" y="122"/>
                                      </a:lnTo>
                                      <a:lnTo>
                                        <a:pt x="237" y="103"/>
                                      </a:lnTo>
                                      <a:lnTo>
                                        <a:pt x="246" y="97"/>
                                      </a:lnTo>
                                      <a:lnTo>
                                        <a:pt x="254" y="104"/>
                                      </a:lnTo>
                                      <a:lnTo>
                                        <a:pt x="252" y="112"/>
                                      </a:lnTo>
                                      <a:lnTo>
                                        <a:pt x="249" y="126"/>
                                      </a:lnTo>
                                      <a:lnTo>
                                        <a:pt x="233" y="130"/>
                                      </a:lnTo>
                                      <a:lnTo>
                                        <a:pt x="227" y="137"/>
                                      </a:lnTo>
                                      <a:lnTo>
                                        <a:pt x="225" y="139"/>
                                      </a:lnTo>
                                      <a:close/>
                                    </a:path>
                                  </a:pathLst>
                                </a:custGeom>
                                <a:grpFill/>
                                <a:ln>
                                  <a:noFill/>
                                </a:ln>
                                <a:extLst>
                                  <a:ext uri="{91240B29-F687-4F45-9708-019B960494DF}">
                                    <a14:hiddenLine xmlns:a14="http://schemas.microsoft.com/office/drawing/2010/main" w="9525">
                                      <a:solidFill>
                                        <a:srgbClr val="000000"/>
                                      </a:solidFill>
                                      <a:round/>
                                      <a:headEnd/>
                                      <a:tailEnd/>
                                    </a14:hiddenLine>
                                  </a:ext>
                                </a:extLst>
                              </wps:spPr>
                              <wps:bodyPr rot="0" vert="horz" wrap="square" lIns="91440" tIns="45720" rIns="91440" bIns="45720" anchor="t" anchorCtr="0" upright="1">
                                <a:noAutofit/>
                              </wps:bodyPr>
                            </wps:wsp>
                            <wps:wsp>
                              <wps:cNvPr id="3069" name="Freeform 57"/>
                              <wps:cNvSpPr>
                                <a:spLocks/>
                              </wps:cNvSpPr>
                              <wps:spPr bwMode="auto">
                                <a:xfrm>
                                  <a:off x="0" y="0"/>
                                  <a:ext cx="254" cy="228"/>
                                </a:xfrm>
                                <a:custGeom>
                                  <a:avLst/>
                                  <a:gdLst>
                                    <a:gd name="T0" fmla="*/ 176 w 254"/>
                                    <a:gd name="T1" fmla="*/ 203 h 228"/>
                                    <a:gd name="T2" fmla="*/ 155 w 254"/>
                                    <a:gd name="T3" fmla="*/ 203 h 228"/>
                                    <a:gd name="T4" fmla="*/ 144 w 254"/>
                                    <a:gd name="T5" fmla="*/ 167 h 228"/>
                                    <a:gd name="T6" fmla="*/ 174 w 254"/>
                                    <a:gd name="T7" fmla="*/ 146 h 228"/>
                                    <a:gd name="T8" fmla="*/ 137 w 254"/>
                                    <a:gd name="T9" fmla="*/ 146 h 228"/>
                                    <a:gd name="T10" fmla="*/ 126 w 254"/>
                                    <a:gd name="T11" fmla="*/ 111 h 228"/>
                                    <a:gd name="T12" fmla="*/ 154 w 254"/>
                                    <a:gd name="T13" fmla="*/ 111 h 228"/>
                                    <a:gd name="T14" fmla="*/ 155 w 254"/>
                                    <a:gd name="T15" fmla="*/ 111 h 228"/>
                                    <a:gd name="T16" fmla="*/ 189 w 254"/>
                                    <a:gd name="T17" fmla="*/ 111 h 228"/>
                                    <a:gd name="T18" fmla="*/ 180 w 254"/>
                                    <a:gd name="T19" fmla="*/ 129 h 228"/>
                                    <a:gd name="T20" fmla="*/ 192 w 254"/>
                                    <a:gd name="T21" fmla="*/ 139 h 228"/>
                                    <a:gd name="T22" fmla="*/ 225 w 254"/>
                                    <a:gd name="T23" fmla="*/ 139 h 228"/>
                                    <a:gd name="T24" fmla="*/ 219 w 254"/>
                                    <a:gd name="T25" fmla="*/ 147 h 228"/>
                                    <a:gd name="T26" fmla="*/ 203 w 254"/>
                                    <a:gd name="T27" fmla="*/ 156 h 228"/>
                                    <a:gd name="T28" fmla="*/ 201 w 254"/>
                                    <a:gd name="T29" fmla="*/ 158 h 228"/>
                                    <a:gd name="T30" fmla="*/ 197 w 254"/>
                                    <a:gd name="T31" fmla="*/ 168 h 228"/>
                                    <a:gd name="T32" fmla="*/ 186 w 254"/>
                                    <a:gd name="T33" fmla="*/ 174 h 228"/>
                                    <a:gd name="T34" fmla="*/ 187 w 254"/>
                                    <a:gd name="T35" fmla="*/ 175 h 228"/>
                                    <a:gd name="T36" fmla="*/ 186 w 254"/>
                                    <a:gd name="T37" fmla="*/ 183 h 228"/>
                                    <a:gd name="T38" fmla="*/ 176 w 254"/>
                                    <a:gd name="T39" fmla="*/ 203 h 228"/>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 ang="0">
                                      <a:pos x="T30" y="T31"/>
                                    </a:cxn>
                                    <a:cxn ang="0">
                                      <a:pos x="T32" y="T33"/>
                                    </a:cxn>
                                    <a:cxn ang="0">
                                      <a:pos x="T34" y="T35"/>
                                    </a:cxn>
                                    <a:cxn ang="0">
                                      <a:pos x="T36" y="T37"/>
                                    </a:cxn>
                                    <a:cxn ang="0">
                                      <a:pos x="T38" y="T39"/>
                                    </a:cxn>
                                  </a:cxnLst>
                                  <a:rect l="0" t="0" r="r" b="b"/>
                                  <a:pathLst>
                                    <a:path w="254" h="228">
                                      <a:moveTo>
                                        <a:pt x="176" y="203"/>
                                      </a:moveTo>
                                      <a:lnTo>
                                        <a:pt x="155" y="203"/>
                                      </a:lnTo>
                                      <a:lnTo>
                                        <a:pt x="144" y="167"/>
                                      </a:lnTo>
                                      <a:lnTo>
                                        <a:pt x="174" y="146"/>
                                      </a:lnTo>
                                      <a:lnTo>
                                        <a:pt x="137" y="146"/>
                                      </a:lnTo>
                                      <a:lnTo>
                                        <a:pt x="126" y="111"/>
                                      </a:lnTo>
                                      <a:lnTo>
                                        <a:pt x="154" y="111"/>
                                      </a:lnTo>
                                      <a:lnTo>
                                        <a:pt x="155" y="111"/>
                                      </a:lnTo>
                                      <a:lnTo>
                                        <a:pt x="189" y="111"/>
                                      </a:lnTo>
                                      <a:lnTo>
                                        <a:pt x="180" y="129"/>
                                      </a:lnTo>
                                      <a:lnTo>
                                        <a:pt x="192" y="139"/>
                                      </a:lnTo>
                                      <a:lnTo>
                                        <a:pt x="225" y="139"/>
                                      </a:lnTo>
                                      <a:lnTo>
                                        <a:pt x="219" y="147"/>
                                      </a:lnTo>
                                      <a:lnTo>
                                        <a:pt x="203" y="156"/>
                                      </a:lnTo>
                                      <a:lnTo>
                                        <a:pt x="201" y="158"/>
                                      </a:lnTo>
                                      <a:lnTo>
                                        <a:pt x="197" y="168"/>
                                      </a:lnTo>
                                      <a:lnTo>
                                        <a:pt x="186" y="174"/>
                                      </a:lnTo>
                                      <a:lnTo>
                                        <a:pt x="187" y="175"/>
                                      </a:lnTo>
                                      <a:lnTo>
                                        <a:pt x="186" y="183"/>
                                      </a:lnTo>
                                      <a:lnTo>
                                        <a:pt x="176" y="203"/>
                                      </a:lnTo>
                                      <a:close/>
                                    </a:path>
                                  </a:pathLst>
                                </a:custGeom>
                                <a:grpFill/>
                                <a:ln>
                                  <a:noFill/>
                                </a:ln>
                                <a:extLst>
                                  <a:ext uri="{91240B29-F687-4F45-9708-019B960494DF}">
                                    <a14:hiddenLine xmlns:a14="http://schemas.microsoft.com/office/drawing/2010/main" w="9525">
                                      <a:solidFill>
                                        <a:srgbClr val="000000"/>
                                      </a:solidFill>
                                      <a:round/>
                                      <a:headEnd/>
                                      <a:tailEnd/>
                                    </a14:hiddenLine>
                                  </a:ext>
                                </a:extLst>
                              </wps:spPr>
                              <wps:bodyPr rot="0" vert="horz" wrap="square" lIns="91440" tIns="45720" rIns="91440" bIns="45720" anchor="t" anchorCtr="0" upright="1">
                                <a:noAutofit/>
                              </wps:bodyPr>
                            </wps:wsp>
                            <wps:wsp>
                              <wps:cNvPr id="3070" name="Freeform 58"/>
                              <wps:cNvSpPr>
                                <a:spLocks/>
                              </wps:cNvSpPr>
                              <wps:spPr bwMode="auto">
                                <a:xfrm>
                                  <a:off x="0" y="0"/>
                                  <a:ext cx="254" cy="228"/>
                                </a:xfrm>
                                <a:custGeom>
                                  <a:avLst/>
                                  <a:gdLst>
                                    <a:gd name="T0" fmla="*/ 107 w 254"/>
                                    <a:gd name="T1" fmla="*/ 220 h 228"/>
                                    <a:gd name="T2" fmla="*/ 92 w 254"/>
                                    <a:gd name="T3" fmla="*/ 218 h 228"/>
                                    <a:gd name="T4" fmla="*/ 75 w 254"/>
                                    <a:gd name="T5" fmla="*/ 208 h 228"/>
                                    <a:gd name="T6" fmla="*/ 59 w 254"/>
                                    <a:gd name="T7" fmla="*/ 191 h 228"/>
                                    <a:gd name="T8" fmla="*/ 47 w 254"/>
                                    <a:gd name="T9" fmla="*/ 178 h 228"/>
                                    <a:gd name="T10" fmla="*/ 37 w 254"/>
                                    <a:gd name="T11" fmla="*/ 172 h 228"/>
                                    <a:gd name="T12" fmla="*/ 30 w 254"/>
                                    <a:gd name="T13" fmla="*/ 167 h 228"/>
                                    <a:gd name="T14" fmla="*/ 18 w 254"/>
                                    <a:gd name="T15" fmla="*/ 165 h 228"/>
                                    <a:gd name="T16" fmla="*/ 6 w 254"/>
                                    <a:gd name="T17" fmla="*/ 162 h 228"/>
                                    <a:gd name="T18" fmla="*/ 0 w 254"/>
                                    <a:gd name="T19" fmla="*/ 156 h 228"/>
                                    <a:gd name="T20" fmla="*/ 1 w 254"/>
                                    <a:gd name="T21" fmla="*/ 147 h 228"/>
                                    <a:gd name="T22" fmla="*/ 2 w 254"/>
                                    <a:gd name="T23" fmla="*/ 137 h 228"/>
                                    <a:gd name="T24" fmla="*/ 12 w 254"/>
                                    <a:gd name="T25" fmla="*/ 137 h 228"/>
                                    <a:gd name="T26" fmla="*/ 47 w 254"/>
                                    <a:gd name="T27" fmla="*/ 149 h 228"/>
                                    <a:gd name="T28" fmla="*/ 47 w 254"/>
                                    <a:gd name="T29" fmla="*/ 156 h 228"/>
                                    <a:gd name="T30" fmla="*/ 64 w 254"/>
                                    <a:gd name="T31" fmla="*/ 167 h 228"/>
                                    <a:gd name="T32" fmla="*/ 105 w 254"/>
                                    <a:gd name="T33" fmla="*/ 167 h 228"/>
                                    <a:gd name="T34" fmla="*/ 106 w 254"/>
                                    <a:gd name="T35" fmla="*/ 167 h 228"/>
                                    <a:gd name="T36" fmla="*/ 95 w 254"/>
                                    <a:gd name="T37" fmla="*/ 203 h 228"/>
                                    <a:gd name="T38" fmla="*/ 176 w 254"/>
                                    <a:gd name="T39" fmla="*/ 203 h 228"/>
                                    <a:gd name="T40" fmla="*/ 176 w 254"/>
                                    <a:gd name="T41" fmla="*/ 203 h 228"/>
                                    <a:gd name="T42" fmla="*/ 164 w 254"/>
                                    <a:gd name="T43" fmla="*/ 217 h 228"/>
                                    <a:gd name="T44" fmla="*/ 122 w 254"/>
                                    <a:gd name="T45" fmla="*/ 217 h 228"/>
                                    <a:gd name="T46" fmla="*/ 107 w 254"/>
                                    <a:gd name="T47" fmla="*/ 220 h 228"/>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 ang="0">
                                      <a:pos x="T30" y="T31"/>
                                    </a:cxn>
                                    <a:cxn ang="0">
                                      <a:pos x="T32" y="T33"/>
                                    </a:cxn>
                                    <a:cxn ang="0">
                                      <a:pos x="T34" y="T35"/>
                                    </a:cxn>
                                    <a:cxn ang="0">
                                      <a:pos x="T36" y="T37"/>
                                    </a:cxn>
                                    <a:cxn ang="0">
                                      <a:pos x="T38" y="T39"/>
                                    </a:cxn>
                                    <a:cxn ang="0">
                                      <a:pos x="T40" y="T41"/>
                                    </a:cxn>
                                    <a:cxn ang="0">
                                      <a:pos x="T42" y="T43"/>
                                    </a:cxn>
                                    <a:cxn ang="0">
                                      <a:pos x="T44" y="T45"/>
                                    </a:cxn>
                                    <a:cxn ang="0">
                                      <a:pos x="T46" y="T47"/>
                                    </a:cxn>
                                  </a:cxnLst>
                                  <a:rect l="0" t="0" r="r" b="b"/>
                                  <a:pathLst>
                                    <a:path w="254" h="228">
                                      <a:moveTo>
                                        <a:pt x="107" y="220"/>
                                      </a:moveTo>
                                      <a:lnTo>
                                        <a:pt x="92" y="218"/>
                                      </a:lnTo>
                                      <a:lnTo>
                                        <a:pt x="75" y="208"/>
                                      </a:lnTo>
                                      <a:lnTo>
                                        <a:pt x="59" y="191"/>
                                      </a:lnTo>
                                      <a:lnTo>
                                        <a:pt x="47" y="178"/>
                                      </a:lnTo>
                                      <a:lnTo>
                                        <a:pt x="37" y="172"/>
                                      </a:lnTo>
                                      <a:lnTo>
                                        <a:pt x="30" y="167"/>
                                      </a:lnTo>
                                      <a:lnTo>
                                        <a:pt x="18" y="165"/>
                                      </a:lnTo>
                                      <a:lnTo>
                                        <a:pt x="6" y="162"/>
                                      </a:lnTo>
                                      <a:lnTo>
                                        <a:pt x="0" y="156"/>
                                      </a:lnTo>
                                      <a:lnTo>
                                        <a:pt x="1" y="147"/>
                                      </a:lnTo>
                                      <a:lnTo>
                                        <a:pt x="2" y="137"/>
                                      </a:lnTo>
                                      <a:lnTo>
                                        <a:pt x="12" y="137"/>
                                      </a:lnTo>
                                      <a:lnTo>
                                        <a:pt x="47" y="149"/>
                                      </a:lnTo>
                                      <a:lnTo>
                                        <a:pt x="47" y="156"/>
                                      </a:lnTo>
                                      <a:lnTo>
                                        <a:pt x="64" y="167"/>
                                      </a:lnTo>
                                      <a:lnTo>
                                        <a:pt x="105" y="167"/>
                                      </a:lnTo>
                                      <a:lnTo>
                                        <a:pt x="106" y="167"/>
                                      </a:lnTo>
                                      <a:lnTo>
                                        <a:pt x="95" y="203"/>
                                      </a:lnTo>
                                      <a:lnTo>
                                        <a:pt x="176" y="203"/>
                                      </a:lnTo>
                                      <a:lnTo>
                                        <a:pt x="176" y="203"/>
                                      </a:lnTo>
                                      <a:lnTo>
                                        <a:pt x="164" y="217"/>
                                      </a:lnTo>
                                      <a:lnTo>
                                        <a:pt x="122" y="217"/>
                                      </a:lnTo>
                                      <a:lnTo>
                                        <a:pt x="107" y="220"/>
                                      </a:lnTo>
                                      <a:close/>
                                    </a:path>
                                  </a:pathLst>
                                </a:custGeom>
                                <a:grpFill/>
                                <a:ln>
                                  <a:noFill/>
                                </a:ln>
                                <a:extLst>
                                  <a:ext uri="{91240B29-F687-4F45-9708-019B960494DF}">
                                    <a14:hiddenLine xmlns:a14="http://schemas.microsoft.com/office/drawing/2010/main" w="9525">
                                      <a:solidFill>
                                        <a:srgbClr val="000000"/>
                                      </a:solidFill>
                                      <a:round/>
                                      <a:headEnd/>
                                      <a:tailEnd/>
                                    </a14:hiddenLine>
                                  </a:ext>
                                </a:extLst>
                              </wps:spPr>
                              <wps:bodyPr rot="0" vert="horz" wrap="square" lIns="91440" tIns="45720" rIns="91440" bIns="45720" anchor="t" anchorCtr="0" upright="1">
                                <a:noAutofit/>
                              </wps:bodyPr>
                            </wps:wsp>
                            <wps:wsp>
                              <wps:cNvPr id="3071" name="Freeform 59"/>
                              <wps:cNvSpPr>
                                <a:spLocks/>
                              </wps:cNvSpPr>
                              <wps:spPr bwMode="auto">
                                <a:xfrm>
                                  <a:off x="0" y="0"/>
                                  <a:ext cx="254" cy="228"/>
                                </a:xfrm>
                                <a:custGeom>
                                  <a:avLst/>
                                  <a:gdLst>
                                    <a:gd name="T0" fmla="*/ 105 w 254"/>
                                    <a:gd name="T1" fmla="*/ 167 h 228"/>
                                    <a:gd name="T2" fmla="*/ 64 w 254"/>
                                    <a:gd name="T3" fmla="*/ 167 h 228"/>
                                    <a:gd name="T4" fmla="*/ 71 w 254"/>
                                    <a:gd name="T5" fmla="*/ 164 h 228"/>
                                    <a:gd name="T6" fmla="*/ 78 w 254"/>
                                    <a:gd name="T7" fmla="*/ 159 h 228"/>
                                    <a:gd name="T8" fmla="*/ 84 w 254"/>
                                    <a:gd name="T9" fmla="*/ 155 h 228"/>
                                    <a:gd name="T10" fmla="*/ 85 w 254"/>
                                    <a:gd name="T11" fmla="*/ 152 h 228"/>
                                    <a:gd name="T12" fmla="*/ 105 w 254"/>
                                    <a:gd name="T13" fmla="*/ 167 h 228"/>
                                  </a:gdLst>
                                  <a:ahLst/>
                                  <a:cxnLst>
                                    <a:cxn ang="0">
                                      <a:pos x="T0" y="T1"/>
                                    </a:cxn>
                                    <a:cxn ang="0">
                                      <a:pos x="T2" y="T3"/>
                                    </a:cxn>
                                    <a:cxn ang="0">
                                      <a:pos x="T4" y="T5"/>
                                    </a:cxn>
                                    <a:cxn ang="0">
                                      <a:pos x="T6" y="T7"/>
                                    </a:cxn>
                                    <a:cxn ang="0">
                                      <a:pos x="T8" y="T9"/>
                                    </a:cxn>
                                    <a:cxn ang="0">
                                      <a:pos x="T10" y="T11"/>
                                    </a:cxn>
                                    <a:cxn ang="0">
                                      <a:pos x="T12" y="T13"/>
                                    </a:cxn>
                                  </a:cxnLst>
                                  <a:rect l="0" t="0" r="r" b="b"/>
                                  <a:pathLst>
                                    <a:path w="254" h="228">
                                      <a:moveTo>
                                        <a:pt x="105" y="167"/>
                                      </a:moveTo>
                                      <a:lnTo>
                                        <a:pt x="64" y="167"/>
                                      </a:lnTo>
                                      <a:lnTo>
                                        <a:pt x="71" y="164"/>
                                      </a:lnTo>
                                      <a:lnTo>
                                        <a:pt x="78" y="159"/>
                                      </a:lnTo>
                                      <a:lnTo>
                                        <a:pt x="84" y="155"/>
                                      </a:lnTo>
                                      <a:lnTo>
                                        <a:pt x="85" y="152"/>
                                      </a:lnTo>
                                      <a:lnTo>
                                        <a:pt x="105" y="167"/>
                                      </a:lnTo>
                                      <a:close/>
                                    </a:path>
                                  </a:pathLst>
                                </a:custGeom>
                                <a:grpFill/>
                                <a:ln>
                                  <a:noFill/>
                                </a:ln>
                                <a:extLst>
                                  <a:ext uri="{91240B29-F687-4F45-9708-019B960494DF}">
                                    <a14:hiddenLine xmlns:a14="http://schemas.microsoft.com/office/drawing/2010/main" w="9525">
                                      <a:solidFill>
                                        <a:srgbClr val="000000"/>
                                      </a:solidFill>
                                      <a:round/>
                                      <a:headEnd/>
                                      <a:tailEnd/>
                                    </a14:hiddenLine>
                                  </a:ext>
                                </a:extLst>
                              </wps:spPr>
                              <wps:bodyPr rot="0" vert="horz" wrap="square" lIns="91440" tIns="45720" rIns="91440" bIns="45720" anchor="t" anchorCtr="0" upright="1">
                                <a:noAutofit/>
                              </wps:bodyPr>
                            </wps:wsp>
                            <wps:wsp>
                              <wps:cNvPr id="715" name="Freeform 60"/>
                              <wps:cNvSpPr>
                                <a:spLocks/>
                              </wps:cNvSpPr>
                              <wps:spPr bwMode="auto">
                                <a:xfrm>
                                  <a:off x="0" y="0"/>
                                  <a:ext cx="254" cy="228"/>
                                </a:xfrm>
                                <a:custGeom>
                                  <a:avLst/>
                                  <a:gdLst>
                                    <a:gd name="T0" fmla="*/ 155 w 254"/>
                                    <a:gd name="T1" fmla="*/ 203 h 228"/>
                                    <a:gd name="T2" fmla="*/ 95 w 254"/>
                                    <a:gd name="T3" fmla="*/ 203 h 228"/>
                                    <a:gd name="T4" fmla="*/ 125 w 254"/>
                                    <a:gd name="T5" fmla="*/ 181 h 228"/>
                                    <a:gd name="T6" fmla="*/ 155 w 254"/>
                                    <a:gd name="T7" fmla="*/ 203 h 228"/>
                                  </a:gdLst>
                                  <a:ahLst/>
                                  <a:cxnLst>
                                    <a:cxn ang="0">
                                      <a:pos x="T0" y="T1"/>
                                    </a:cxn>
                                    <a:cxn ang="0">
                                      <a:pos x="T2" y="T3"/>
                                    </a:cxn>
                                    <a:cxn ang="0">
                                      <a:pos x="T4" y="T5"/>
                                    </a:cxn>
                                    <a:cxn ang="0">
                                      <a:pos x="T6" y="T7"/>
                                    </a:cxn>
                                  </a:cxnLst>
                                  <a:rect l="0" t="0" r="r" b="b"/>
                                  <a:pathLst>
                                    <a:path w="254" h="228">
                                      <a:moveTo>
                                        <a:pt x="155" y="203"/>
                                      </a:moveTo>
                                      <a:lnTo>
                                        <a:pt x="95" y="203"/>
                                      </a:lnTo>
                                      <a:lnTo>
                                        <a:pt x="125" y="181"/>
                                      </a:lnTo>
                                      <a:lnTo>
                                        <a:pt x="155" y="203"/>
                                      </a:lnTo>
                                      <a:close/>
                                    </a:path>
                                  </a:pathLst>
                                </a:custGeom>
                                <a:grpFill/>
                                <a:ln>
                                  <a:noFill/>
                                </a:ln>
                                <a:extLst>
                                  <a:ext uri="{91240B29-F687-4F45-9708-019B960494DF}">
                                    <a14:hiddenLine xmlns:a14="http://schemas.microsoft.com/office/drawing/2010/main" w="9525">
                                      <a:solidFill>
                                        <a:srgbClr val="000000"/>
                                      </a:solidFill>
                                      <a:round/>
                                      <a:headEnd/>
                                      <a:tailEnd/>
                                    </a14:hiddenLine>
                                  </a:ext>
                                </a:extLst>
                              </wps:spPr>
                              <wps:bodyPr rot="0" vert="horz" wrap="square" lIns="91440" tIns="45720" rIns="91440" bIns="45720" anchor="t" anchorCtr="0" upright="1">
                                <a:noAutofit/>
                              </wps:bodyPr>
                            </wps:wsp>
                            <wps:wsp>
                              <wps:cNvPr id="718" name="Freeform 61"/>
                              <wps:cNvSpPr>
                                <a:spLocks/>
                              </wps:cNvSpPr>
                              <wps:spPr bwMode="auto">
                                <a:xfrm>
                                  <a:off x="0" y="0"/>
                                  <a:ext cx="254" cy="228"/>
                                </a:xfrm>
                                <a:custGeom>
                                  <a:avLst/>
                                  <a:gdLst>
                                    <a:gd name="T0" fmla="*/ 146 w 254"/>
                                    <a:gd name="T1" fmla="*/ 228 h 228"/>
                                    <a:gd name="T2" fmla="*/ 136 w 254"/>
                                    <a:gd name="T3" fmla="*/ 228 h 228"/>
                                    <a:gd name="T4" fmla="*/ 122 w 254"/>
                                    <a:gd name="T5" fmla="*/ 217 h 228"/>
                                    <a:gd name="T6" fmla="*/ 164 w 254"/>
                                    <a:gd name="T7" fmla="*/ 217 h 228"/>
                                    <a:gd name="T8" fmla="*/ 161 w 254"/>
                                    <a:gd name="T9" fmla="*/ 220 h 228"/>
                                    <a:gd name="T10" fmla="*/ 146 w 254"/>
                                    <a:gd name="T11" fmla="*/ 228 h 228"/>
                                  </a:gdLst>
                                  <a:ahLst/>
                                  <a:cxnLst>
                                    <a:cxn ang="0">
                                      <a:pos x="T0" y="T1"/>
                                    </a:cxn>
                                    <a:cxn ang="0">
                                      <a:pos x="T2" y="T3"/>
                                    </a:cxn>
                                    <a:cxn ang="0">
                                      <a:pos x="T4" y="T5"/>
                                    </a:cxn>
                                    <a:cxn ang="0">
                                      <a:pos x="T6" y="T7"/>
                                    </a:cxn>
                                    <a:cxn ang="0">
                                      <a:pos x="T8" y="T9"/>
                                    </a:cxn>
                                    <a:cxn ang="0">
                                      <a:pos x="T10" y="T11"/>
                                    </a:cxn>
                                  </a:cxnLst>
                                  <a:rect l="0" t="0" r="r" b="b"/>
                                  <a:pathLst>
                                    <a:path w="254" h="228">
                                      <a:moveTo>
                                        <a:pt x="146" y="228"/>
                                      </a:moveTo>
                                      <a:lnTo>
                                        <a:pt x="136" y="228"/>
                                      </a:lnTo>
                                      <a:lnTo>
                                        <a:pt x="122" y="217"/>
                                      </a:lnTo>
                                      <a:lnTo>
                                        <a:pt x="164" y="217"/>
                                      </a:lnTo>
                                      <a:lnTo>
                                        <a:pt x="161" y="220"/>
                                      </a:lnTo>
                                      <a:lnTo>
                                        <a:pt x="146" y="228"/>
                                      </a:lnTo>
                                      <a:close/>
                                    </a:path>
                                  </a:pathLst>
                                </a:custGeom>
                                <a:grpFill/>
                                <a:ln>
                                  <a:noFill/>
                                </a:ln>
                                <a:extLst>
                                  <a:ext uri="{91240B29-F687-4F45-9708-019B960494DF}">
                                    <a14:hiddenLine xmlns:a14="http://schemas.microsoft.com/office/drawing/2010/main" w="9525">
                                      <a:solidFill>
                                        <a:srgbClr val="000000"/>
                                      </a:solidFill>
                                      <a:round/>
                                      <a:headEnd/>
                                      <a:tailEnd/>
                                    </a14:hiddenLine>
                                  </a:ext>
                                </a:extLst>
                              </wps:spPr>
                              <wps:bodyPr rot="0" vert="horz" wrap="square" lIns="91440" tIns="45720" rIns="91440" bIns="45720" anchor="t" anchorCtr="0" upright="1">
                                <a:noAutofit/>
                              </wps:bodyPr>
                            </wps:wsp>
                          </wpg:wgp>
                        </a:graphicData>
                      </a:graphic>
                    </wp:inline>
                  </w:drawing>
                </mc:Choice>
                <mc:Fallback>
                  <w:pict>
                    <v:group w14:anchorId="5291754D" id="Group 3064" o:spid="_x0000_s1026" style="width:13.75pt;height:12.1pt;mso-position-horizontal-relative:char;mso-position-vertical-relative:line" coordsize="254,228"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">
                      <v:shape id="Freeform 53" o:spid="_x0000_s1027" style="position:absolute;width:254;height:228;visibility:visible;mso-wrap-style:square;v-text-anchor:top" coordsize="254,228"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" path="m152,105r-26,l129,104r6,-6l142,69r2,-7l145,57r3,-6l154,32r4,-19l176,r3,6l180,12r1,5l172,37r-2,5l166,60r-7,22l155,93r-3,12xe" filled="f" stroked="f">
                        <v:path arrowok="t" o:connecttype="custom" o:connectlocs="152,105;126,105;129,104;135,98;142,69;144,62;145,57;148,51;154,32;158,13;176,0;179,6;180,12;181,17;172,37;170,42;166,60;159,82;155,93;152,105" o:connectangles="0,0,0,0,0,0,0,0,0,0,0,0,0,0,0,0,0,0,0,0"/>
                      </v:shape>
                      <v:shape id="Freeform 54" o:spid="_x0000_s1028" style="position:absolute;width:254;height:228;visibility:visible;mso-wrap-style:square;v-text-anchor:top" coordsize="254,228"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" path="m114,145r-22,l95,140r,-14l96,108r8,-7l103,96r-1,-4l105,77r,-11l107,25r2,-12l114,10r4,-1l129,6r,11l129,28r-2,19l125,69r,8l121,94r2,5l126,105r26,l152,105r1,3l154,111r-28,l125,112r-11,33xe" filled="f" stroked="f">
                        <v:path arrowok="t" o:connecttype="custom" o:connectlocs="114,145;92,145;95,140;95,126;96,108;104,101;103,96;102,92;105,77;105,66;107,25;109,13;114,10;118,9;129,6;129,17;129,28;127,47;125,69;125,77;121,94;123,99;126,105;152,105;152,105;153,108;154,111;126,111;125,112;114,145" o:connectangles="0,0,0,0,0,0,0,0,0,0,0,0,0,0,0,0,0,0,0,0,0,0,0,0,0,0,0,0,0,0"/>
                      </v:shape>
                      <v:shape id="Freeform 55" o:spid="_x0000_s1029" style="position:absolute;width:254;height:228;visibility:visible;mso-wrap-style:square;v-text-anchor:top" coordsize="254,228"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" path="m189,111r-34,l159,111r6,l179,94r2,-4l184,85r8,-16l200,53,212,38r10,5l230,47r-4,11l221,66r-6,7l205,87r-4,5l197,99r-7,10l189,111xe" filled="f" stroked="f">
                        <v:path arrowok="t" o:connecttype="custom" o:connectlocs="189,111;155,111;159,111;165,111;179,94;181,90;184,85;192,69;200,53;212,38;222,43;230,47;226,58;221,66;215,73;205,87;201,92;197,99;190,109;189,111" o:connectangles="0,0,0,0,0,0,0,0,0,0,0,0,0,0,0,0,0,0,0,0"/>
                      </v:shape>
                      <v:shape id="Freeform 56" o:spid="_x0000_s1030" style="position:absolute;width:254;height:228;visibility:visible;mso-wrap-style:square;v-text-anchor:top" coordsize="254,228"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" path="m225,139r-33,l212,129r7,-7l237,103r9,-6l254,104r-2,8l249,126r-16,4l227,137r-2,2xe" filled="f" stroked="f">
                        <v:path arrowok="t" o:connecttype="custom" o:connectlocs="225,139;192,139;212,129;219,122;237,103;246,97;254,104;252,112;249,126;233,130;227,137;225,139" o:connectangles="0,0,0,0,0,0,0,0,0,0,0,0"/>
                      </v:shape>
                      <v:shape id="Freeform 57" o:spid="_x0000_s1031" style="position:absolute;width:254;height:228;visibility:visible;mso-wrap-style:square;v-text-anchor:top" coordsize="254,228"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" path="m176,203r-21,l144,167r30,-21l137,146,126,111r28,l155,111r34,l180,129r12,10l225,139r-6,8l203,156r-2,2l197,168r-11,6l187,175r-1,8l176,203xe" filled="f" stroked="f">
                        <v:path arrowok="t" o:connecttype="custom" o:connectlocs="176,203;155,203;144,167;174,146;137,146;126,111;154,111;155,111;189,111;180,129;192,139;225,139;219,147;203,156;201,158;197,168;186,174;187,175;186,183;176,203" o:connectangles="0,0,0,0,0,0,0,0,0,0,0,0,0,0,0,0,0,0,0,0"/>
                      </v:shape>
                      <v:shape id="Freeform 58" o:spid="_x0000_s1032" style="position:absolute;width:254;height:228;visibility:visible;mso-wrap-style:square;v-text-anchor:top" coordsize="254,228"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" path="m107,220l92,218,75,208,59,191,47,178,37,172r-7,-5l18,165,6,162,,156r1,-9l2,137r10,l47,149r,7l64,167r41,l106,167,95,203r81,l176,203r-12,14l122,217r-15,3xe" filled="f" stroked="f">
                        <v:path arrowok="t" o:connecttype="custom" o:connectlocs="107,220;92,218;75,208;59,191;47,178;37,172;30,167;18,165;6,162;0,156;1,147;2,137;12,137;47,149;47,156;64,167;105,167;106,167;95,203;176,203;176,203;164,217;122,217;107,220" o:connectangles="0,0,0,0,0,0,0,0,0,0,0,0,0,0,0,0,0,0,0,0,0,0,0,0"/>
                      </v:shape>
                      <v:shape id="Freeform 59" o:spid="_x0000_s1033" style="position:absolute;width:254;height:228;visibility:visible;mso-wrap-style:square;v-text-anchor:top" coordsize="254,228"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" path="m105,167r-41,l71,164r7,-5l84,155r1,-3l105,167xe" filled="f" stroked="f">
                        <v:path arrowok="t" o:connecttype="custom" o:connectlocs="105,167;64,167;71,164;78,159;84,155;85,152;105,167" o:connectangles="0,0,0,0,0,0,0"/>
                      </v:shape>
                      <v:shape id="Freeform 60" o:spid="_x0000_s1034" style="position:absolute;width:254;height:228;visibility:visible;mso-wrap-style:square;v-text-anchor:top" coordsize="254,228"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" path="m155,203r-60,l125,181r30,22xe" filled="f" stroked="f">
                        <v:path arrowok="t" o:connecttype="custom" o:connectlocs="155,203;95,203;125,181;155,203" o:connectangles="0,0,0,0"/>
                      </v:shape>
                      <v:shape id="Freeform 61" o:spid="_x0000_s1035" style="position:absolute;width:254;height:228;visibility:visible;mso-wrap-style:square;v-text-anchor:top" coordsize="254,228"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" path="m146,228r-10,l122,217r42,l161,220r-15,8xe" filled="f" stroked="f">
                        <v:path arrowok="t" o:connecttype="custom" o:connectlocs="146,228;136,228;122,217;164,217;161,220;146,228" o:connectangles="0,0,0,0,0,0"/>
                      </v:shape>
                      <w10:anchorlock/>
                    </v:group>
                  </w:pict>
                </mc:Fallback>
              </mc:AlternateContent>
            </w:r>
            <w:r w:rsidR="00273B17" w:rsidRPr="009B5FD0">
              <w:rPr>
                <w:noProof/>
              </w:rPr>
              <w:t xml:space="preserve"> </w:t>
            </w:r>
            <w:r w:rsidR="00422967" w:rsidRPr="009B5FD0">
              <w:rPr>
                <w:rFonts w:cs="Arial"/>
                <w:noProof/>
                <w:lang w:eastAsia="zh-TW"/>
              </w:rPr>
              <mc:AlternateContent>
                <mc:Choice Requires="wpg">
                  <w:drawing>
                    <wp:inline distT="0" distB="0" distL="0" distR="0" wp14:anchorId="4FDDA521" wp14:editId="0514B3FD">
                      <wp:extent cx="164515" cy="115100"/>
                      <wp:effectExtent l="0" t="0" r="0" b="12065"/>
                      <wp:docPr id="3016" name="Group 3016"/>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bwMode="auto">
                              <a:xfrm>
                                <a:off x="0" y="0"/>
                                <a:ext cx="164515" cy="115100"/>
                                <a:chOff x="0" y="0"/>
                                <a:chExt cx="255" cy="182"/>
                              </a:xfrm>
                              <a:solidFill>
                                <a:srgbClr val="DB3F30"/>
                              </a:solidFill>
                            </wpg:grpSpPr>
                            <wps:wsp>
                              <wps:cNvPr id="3017" name="Freeform 63"/>
                              <wps:cNvSpPr>
                                <a:spLocks/>
                              </wps:cNvSpPr>
                              <wps:spPr bwMode="auto">
                                <a:xfrm>
                                  <a:off x="0" y="0"/>
                                  <a:ext cx="255" cy="182"/>
                                </a:xfrm>
                                <a:custGeom>
                                  <a:avLst/>
                                  <a:gdLst>
                                    <a:gd name="T0" fmla="*/ 25 w 255"/>
                                    <a:gd name="T1" fmla="*/ 181 h 182"/>
                                    <a:gd name="T2" fmla="*/ 5 w 255"/>
                                    <a:gd name="T3" fmla="*/ 175 h 182"/>
                                    <a:gd name="T4" fmla="*/ 0 w 255"/>
                                    <a:gd name="T5" fmla="*/ 165 h 182"/>
                                    <a:gd name="T6" fmla="*/ 2 w 255"/>
                                    <a:gd name="T7" fmla="*/ 155 h 182"/>
                                    <a:gd name="T8" fmla="*/ 45 w 255"/>
                                    <a:gd name="T9" fmla="*/ 13 h 182"/>
                                    <a:gd name="T10" fmla="*/ 47 w 255"/>
                                    <a:gd name="T11" fmla="*/ 5 h 182"/>
                                    <a:gd name="T12" fmla="*/ 55 w 255"/>
                                    <a:gd name="T13" fmla="*/ 0 h 182"/>
                                    <a:gd name="T14" fmla="*/ 72 w 255"/>
                                    <a:gd name="T15" fmla="*/ 0 h 182"/>
                                    <a:gd name="T16" fmla="*/ 79 w 255"/>
                                    <a:gd name="T17" fmla="*/ 5 h 182"/>
                                    <a:gd name="T18" fmla="*/ 81 w 255"/>
                                    <a:gd name="T19" fmla="*/ 12 h 182"/>
                                    <a:gd name="T20" fmla="*/ 103 w 255"/>
                                    <a:gd name="T21" fmla="*/ 82 h 182"/>
                                    <a:gd name="T22" fmla="*/ 64 w 255"/>
                                    <a:gd name="T23" fmla="*/ 82 h 182"/>
                                    <a:gd name="T24" fmla="*/ 39 w 255"/>
                                    <a:gd name="T25" fmla="*/ 165 h 182"/>
                                    <a:gd name="T26" fmla="*/ 35 w 255"/>
                                    <a:gd name="T27" fmla="*/ 175 h 182"/>
                                    <a:gd name="T28" fmla="*/ 25 w 255"/>
                                    <a:gd name="T29" fmla="*/ 181 h 182"/>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Lst>
                                  <a:rect l="0" t="0" r="r" b="b"/>
                                  <a:pathLst>
                                    <a:path w="255" h="182">
                                      <a:moveTo>
                                        <a:pt x="25" y="181"/>
                                      </a:moveTo>
                                      <a:lnTo>
                                        <a:pt x="5" y="175"/>
                                      </a:lnTo>
                                      <a:lnTo>
                                        <a:pt x="0" y="165"/>
                                      </a:lnTo>
                                      <a:lnTo>
                                        <a:pt x="2" y="155"/>
                                      </a:lnTo>
                                      <a:lnTo>
                                        <a:pt x="45" y="13"/>
                                      </a:lnTo>
                                      <a:lnTo>
                                        <a:pt x="47" y="5"/>
                                      </a:lnTo>
                                      <a:lnTo>
                                        <a:pt x="55" y="0"/>
                                      </a:lnTo>
                                      <a:lnTo>
                                        <a:pt x="72" y="0"/>
                                      </a:lnTo>
                                      <a:lnTo>
                                        <a:pt x="79" y="5"/>
                                      </a:lnTo>
                                      <a:lnTo>
                                        <a:pt x="81" y="12"/>
                                      </a:lnTo>
                                      <a:lnTo>
                                        <a:pt x="103" y="82"/>
                                      </a:lnTo>
                                      <a:lnTo>
                                        <a:pt x="64" y="82"/>
                                      </a:lnTo>
                                      <a:lnTo>
                                        <a:pt x="39" y="165"/>
                                      </a:lnTo>
                                      <a:lnTo>
                                        <a:pt x="35" y="175"/>
                                      </a:lnTo>
                                      <a:lnTo>
                                        <a:pt x="25" y="181"/>
                                      </a:lnTo>
                                      <a:close/>
                                    </a:path>
                                  </a:pathLst>
                                </a:custGeom>
                                <a:grpFill/>
                                <a:ln>
                                  <a:noFill/>
                                </a:ln>
                                <a:extLst>
                                  <a:ext uri="{91240B29-F687-4F45-9708-019B960494DF}">
                                    <a14:hiddenLine xmlns:a14="http://schemas.microsoft.com/office/drawing/2010/main" w="9525">
                                      <a:solidFill>
                                        <a:srgbClr val="000000"/>
                                      </a:solidFill>
                                      <a:round/>
                                      <a:headEnd/>
                                      <a:tailEnd/>
                                    </a14:hiddenLine>
                                  </a:ext>
                                </a:extLst>
                              </wps:spPr>
                              <wps:bodyPr rot="0" vert="horz" wrap="square" lIns="91440" tIns="45720" rIns="91440" bIns="45720" anchor="t" anchorCtr="0" upright="1">
                                <a:noAutofit/>
                              </wps:bodyPr>
                            </wps:wsp>
                            <wps:wsp>
                              <wps:cNvPr id="3018" name="Freeform 64"/>
                              <wps:cNvSpPr>
                                <a:spLocks/>
                              </wps:cNvSpPr>
                              <wps:spPr bwMode="auto">
                                <a:xfrm>
                                  <a:off x="0" y="0"/>
                                  <a:ext cx="255" cy="182"/>
                                </a:xfrm>
                                <a:custGeom>
                                  <a:avLst/>
                                  <a:gdLst>
                                    <a:gd name="T0" fmla="*/ 151 w 255"/>
                                    <a:gd name="T1" fmla="*/ 182 h 182"/>
                                    <a:gd name="T2" fmla="*/ 132 w 255"/>
                                    <a:gd name="T3" fmla="*/ 176 h 182"/>
                                    <a:gd name="T4" fmla="*/ 127 w 255"/>
                                    <a:gd name="T5" fmla="*/ 168 h 182"/>
                                    <a:gd name="T6" fmla="*/ 129 w 255"/>
                                    <a:gd name="T7" fmla="*/ 163 h 182"/>
                                    <a:gd name="T8" fmla="*/ 128 w 255"/>
                                    <a:gd name="T9" fmla="*/ 158 h 182"/>
                                    <a:gd name="T10" fmla="*/ 129 w 255"/>
                                    <a:gd name="T11" fmla="*/ 156 h 182"/>
                                    <a:gd name="T12" fmla="*/ 171 w 255"/>
                                    <a:gd name="T13" fmla="*/ 15 h 182"/>
                                    <a:gd name="T14" fmla="*/ 174 w 255"/>
                                    <a:gd name="T15" fmla="*/ 6 h 182"/>
                                    <a:gd name="T16" fmla="*/ 181 w 255"/>
                                    <a:gd name="T17" fmla="*/ 1 h 182"/>
                                    <a:gd name="T18" fmla="*/ 197 w 255"/>
                                    <a:gd name="T19" fmla="*/ 1 h 182"/>
                                    <a:gd name="T20" fmla="*/ 205 w 255"/>
                                    <a:gd name="T21" fmla="*/ 6 h 182"/>
                                    <a:gd name="T22" fmla="*/ 207 w 255"/>
                                    <a:gd name="T23" fmla="*/ 14 h 182"/>
                                    <a:gd name="T24" fmla="*/ 229 w 255"/>
                                    <a:gd name="T25" fmla="*/ 83 h 182"/>
                                    <a:gd name="T26" fmla="*/ 189 w 255"/>
                                    <a:gd name="T27" fmla="*/ 83 h 182"/>
                                    <a:gd name="T28" fmla="*/ 165 w 255"/>
                                    <a:gd name="T29" fmla="*/ 166 h 182"/>
                                    <a:gd name="T30" fmla="*/ 162 w 255"/>
                                    <a:gd name="T31" fmla="*/ 176 h 182"/>
                                    <a:gd name="T32" fmla="*/ 151 w 255"/>
                                    <a:gd name="T33" fmla="*/ 182 h 182"/>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 ang="0">
                                      <a:pos x="T30" y="T31"/>
                                    </a:cxn>
                                    <a:cxn ang="0">
                                      <a:pos x="T32" y="T33"/>
                                    </a:cxn>
                                  </a:cxnLst>
                                  <a:rect l="0" t="0" r="r" b="b"/>
                                  <a:pathLst>
                                    <a:path w="255" h="182">
                                      <a:moveTo>
                                        <a:pt x="151" y="182"/>
                                      </a:moveTo>
                                      <a:lnTo>
                                        <a:pt x="132" y="176"/>
                                      </a:lnTo>
                                      <a:lnTo>
                                        <a:pt x="127" y="168"/>
                                      </a:lnTo>
                                      <a:lnTo>
                                        <a:pt x="129" y="163"/>
                                      </a:lnTo>
                                      <a:lnTo>
                                        <a:pt x="128" y="158"/>
                                      </a:lnTo>
                                      <a:lnTo>
                                        <a:pt x="129" y="156"/>
                                      </a:lnTo>
                                      <a:lnTo>
                                        <a:pt x="171" y="15"/>
                                      </a:lnTo>
                                      <a:lnTo>
                                        <a:pt x="174" y="6"/>
                                      </a:lnTo>
                                      <a:lnTo>
                                        <a:pt x="181" y="1"/>
                                      </a:lnTo>
                                      <a:lnTo>
                                        <a:pt x="197" y="1"/>
                                      </a:lnTo>
                                      <a:lnTo>
                                        <a:pt x="205" y="6"/>
                                      </a:lnTo>
                                      <a:lnTo>
                                        <a:pt x="207" y="14"/>
                                      </a:lnTo>
                                      <a:lnTo>
                                        <a:pt x="229" y="83"/>
                                      </a:lnTo>
                                      <a:lnTo>
                                        <a:pt x="189" y="83"/>
                                      </a:lnTo>
                                      <a:lnTo>
                                        <a:pt x="165" y="166"/>
                                      </a:lnTo>
                                      <a:lnTo>
                                        <a:pt x="162" y="176"/>
                                      </a:lnTo>
                                      <a:lnTo>
                                        <a:pt x="151" y="182"/>
                                      </a:lnTo>
                                      <a:close/>
                                    </a:path>
                                  </a:pathLst>
                                </a:custGeom>
                                <a:grpFill/>
                                <a:ln>
                                  <a:noFill/>
                                </a:ln>
                                <a:extLst>
                                  <a:ext uri="{91240B29-F687-4F45-9708-019B960494DF}">
                                    <a14:hiddenLine xmlns:a14="http://schemas.microsoft.com/office/drawing/2010/main" w="9525">
                                      <a:solidFill>
                                        <a:srgbClr val="000000"/>
                                      </a:solidFill>
                                      <a:round/>
                                      <a:headEnd/>
                                      <a:tailEnd/>
                                    </a14:hiddenLine>
                                  </a:ext>
                                </a:extLst>
                              </wps:spPr>
                              <wps:bodyPr rot="0" vert="horz" wrap="square" lIns="91440" tIns="45720" rIns="91440" bIns="45720" anchor="t" anchorCtr="0" upright="1">
                                <a:noAutofit/>
                              </wps:bodyPr>
                            </wps:wsp>
                            <wps:wsp>
                              <wps:cNvPr id="3019" name="Freeform 65"/>
                              <wps:cNvSpPr>
                                <a:spLocks/>
                              </wps:cNvSpPr>
                              <wps:spPr bwMode="auto">
                                <a:xfrm>
                                  <a:off x="0" y="0"/>
                                  <a:ext cx="255" cy="182"/>
                                </a:xfrm>
                                <a:custGeom>
                                  <a:avLst/>
                                  <a:gdLst>
                                    <a:gd name="T0" fmla="*/ 110 w 255"/>
                                    <a:gd name="T1" fmla="*/ 179 h 182"/>
                                    <a:gd name="T2" fmla="*/ 100 w 255"/>
                                    <a:gd name="T3" fmla="*/ 179 h 182"/>
                                    <a:gd name="T4" fmla="*/ 93 w 255"/>
                                    <a:gd name="T5" fmla="*/ 174 h 182"/>
                                    <a:gd name="T6" fmla="*/ 90 w 255"/>
                                    <a:gd name="T7" fmla="*/ 166 h 182"/>
                                    <a:gd name="T8" fmla="*/ 64 w 255"/>
                                    <a:gd name="T9" fmla="*/ 82 h 182"/>
                                    <a:gd name="T10" fmla="*/ 103 w 255"/>
                                    <a:gd name="T11" fmla="*/ 82 h 182"/>
                                    <a:gd name="T12" fmla="*/ 126 w 255"/>
                                    <a:gd name="T13" fmla="*/ 153 h 182"/>
                                    <a:gd name="T14" fmla="*/ 128 w 255"/>
                                    <a:gd name="T15" fmla="*/ 158 h 182"/>
                                    <a:gd name="T16" fmla="*/ 125 w 255"/>
                                    <a:gd name="T17" fmla="*/ 165 h 182"/>
                                    <a:gd name="T18" fmla="*/ 127 w 255"/>
                                    <a:gd name="T19" fmla="*/ 168 h 182"/>
                                    <a:gd name="T20" fmla="*/ 124 w 255"/>
                                    <a:gd name="T21" fmla="*/ 174 h 182"/>
                                    <a:gd name="T22" fmla="*/ 114 w 255"/>
                                    <a:gd name="T23" fmla="*/ 177 h 182"/>
                                    <a:gd name="T24" fmla="*/ 110 w 255"/>
                                    <a:gd name="T25" fmla="*/ 179 h 182"/>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Lst>
                                  <a:rect l="0" t="0" r="r" b="b"/>
                                  <a:pathLst>
                                    <a:path w="255" h="182">
                                      <a:moveTo>
                                        <a:pt x="110" y="179"/>
                                      </a:moveTo>
                                      <a:lnTo>
                                        <a:pt x="100" y="179"/>
                                      </a:lnTo>
                                      <a:lnTo>
                                        <a:pt x="93" y="174"/>
                                      </a:lnTo>
                                      <a:lnTo>
                                        <a:pt x="90" y="166"/>
                                      </a:lnTo>
                                      <a:lnTo>
                                        <a:pt x="64" y="82"/>
                                      </a:lnTo>
                                      <a:lnTo>
                                        <a:pt x="103" y="82"/>
                                      </a:lnTo>
                                      <a:lnTo>
                                        <a:pt x="126" y="153"/>
                                      </a:lnTo>
                                      <a:lnTo>
                                        <a:pt x="128" y="158"/>
                                      </a:lnTo>
                                      <a:lnTo>
                                        <a:pt x="125" y="165"/>
                                      </a:lnTo>
                                      <a:lnTo>
                                        <a:pt x="127" y="168"/>
                                      </a:lnTo>
                                      <a:lnTo>
                                        <a:pt x="124" y="174"/>
                                      </a:lnTo>
                                      <a:lnTo>
                                        <a:pt x="114" y="177"/>
                                      </a:lnTo>
                                      <a:lnTo>
                                        <a:pt x="110" y="179"/>
                                      </a:lnTo>
                                      <a:close/>
                                    </a:path>
                                  </a:pathLst>
                                </a:custGeom>
                                <a:grpFill/>
                                <a:ln>
                                  <a:noFill/>
                                </a:ln>
                                <a:extLst>
                                  <a:ext uri="{91240B29-F687-4F45-9708-019B960494DF}">
                                    <a14:hiddenLine xmlns:a14="http://schemas.microsoft.com/office/drawing/2010/main" w="9525">
                                      <a:solidFill>
                                        <a:srgbClr val="000000"/>
                                      </a:solidFill>
                                      <a:round/>
                                      <a:headEnd/>
                                      <a:tailEnd/>
                                    </a14:hiddenLine>
                                  </a:ext>
                                </a:extLst>
                              </wps:spPr>
                              <wps:bodyPr rot="0" vert="horz" wrap="square" lIns="91440" tIns="45720" rIns="91440" bIns="45720" anchor="t" anchorCtr="0" upright="1">
                                <a:noAutofit/>
                              </wps:bodyPr>
                            </wps:wsp>
                            <wps:wsp>
                              <wps:cNvPr id="3022" name="Freeform 66"/>
                              <wps:cNvSpPr>
                                <a:spLocks/>
                              </wps:cNvSpPr>
                              <wps:spPr bwMode="auto">
                                <a:xfrm>
                                  <a:off x="0" y="0"/>
                                  <a:ext cx="255" cy="182"/>
                                </a:xfrm>
                                <a:custGeom>
                                  <a:avLst/>
                                  <a:gdLst>
                                    <a:gd name="T0" fmla="*/ 235 w 255"/>
                                    <a:gd name="T1" fmla="*/ 179 h 182"/>
                                    <a:gd name="T2" fmla="*/ 225 w 255"/>
                                    <a:gd name="T3" fmla="*/ 179 h 182"/>
                                    <a:gd name="T4" fmla="*/ 219 w 255"/>
                                    <a:gd name="T5" fmla="*/ 174 h 182"/>
                                    <a:gd name="T6" fmla="*/ 215 w 255"/>
                                    <a:gd name="T7" fmla="*/ 166 h 182"/>
                                    <a:gd name="T8" fmla="*/ 189 w 255"/>
                                    <a:gd name="T9" fmla="*/ 83 h 182"/>
                                    <a:gd name="T10" fmla="*/ 229 w 255"/>
                                    <a:gd name="T11" fmla="*/ 83 h 182"/>
                                    <a:gd name="T12" fmla="*/ 252 w 255"/>
                                    <a:gd name="T13" fmla="*/ 155 h 182"/>
                                    <a:gd name="T14" fmla="*/ 255 w 255"/>
                                    <a:gd name="T15" fmla="*/ 165 h 182"/>
                                    <a:gd name="T16" fmla="*/ 250 w 255"/>
                                    <a:gd name="T17" fmla="*/ 175 h 182"/>
                                    <a:gd name="T18" fmla="*/ 242 w 255"/>
                                    <a:gd name="T19" fmla="*/ 178 h 182"/>
                                    <a:gd name="T20" fmla="*/ 237 w 255"/>
                                    <a:gd name="T21" fmla="*/ 178 h 182"/>
                                    <a:gd name="T22" fmla="*/ 235 w 255"/>
                                    <a:gd name="T23" fmla="*/ 179 h 182"/>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Lst>
                                  <a:rect l="0" t="0" r="r" b="b"/>
                                  <a:pathLst>
                                    <a:path w="255" h="182">
                                      <a:moveTo>
                                        <a:pt x="235" y="179"/>
                                      </a:moveTo>
                                      <a:lnTo>
                                        <a:pt x="225" y="179"/>
                                      </a:lnTo>
                                      <a:lnTo>
                                        <a:pt x="219" y="174"/>
                                      </a:lnTo>
                                      <a:lnTo>
                                        <a:pt x="215" y="166"/>
                                      </a:lnTo>
                                      <a:lnTo>
                                        <a:pt x="189" y="83"/>
                                      </a:lnTo>
                                      <a:lnTo>
                                        <a:pt x="229" y="83"/>
                                      </a:lnTo>
                                      <a:lnTo>
                                        <a:pt x="252" y="155"/>
                                      </a:lnTo>
                                      <a:lnTo>
                                        <a:pt x="255" y="165"/>
                                      </a:lnTo>
                                      <a:lnTo>
                                        <a:pt x="250" y="175"/>
                                      </a:lnTo>
                                      <a:lnTo>
                                        <a:pt x="242" y="178"/>
                                      </a:lnTo>
                                      <a:lnTo>
                                        <a:pt x="237" y="178"/>
                                      </a:lnTo>
                                      <a:lnTo>
                                        <a:pt x="235" y="179"/>
                                      </a:lnTo>
                                      <a:close/>
                                    </a:path>
                                  </a:pathLst>
                                </a:custGeom>
                                <a:grpFill/>
                                <a:ln>
                                  <a:noFill/>
                                </a:ln>
                                <a:extLst>
                                  <a:ext uri="{91240B29-F687-4F45-9708-019B960494DF}">
                                    <a14:hiddenLine xmlns:a14="http://schemas.microsoft.com/office/drawing/2010/main" w="9525">
                                      <a:solidFill>
                                        <a:srgbClr val="000000"/>
                                      </a:solidFill>
                                      <a:round/>
                                      <a:headEnd/>
                                      <a:tailEnd/>
                                    </a14:hiddenLine>
                                  </a:ext>
                                </a:extLst>
                              </wps:spPr>
                              <wps:bodyPr rot="0" vert="horz" wrap="square" lIns="91440" tIns="45720" rIns="91440" bIns="45720" anchor="t" anchorCtr="0" upright="1">
                                <a:noAutofit/>
                              </wps:bodyPr>
                            </wps:wsp>
                            <wps:wsp>
                              <wps:cNvPr id="3023" name="Freeform 67"/>
                              <wps:cNvSpPr>
                                <a:spLocks/>
                              </wps:cNvSpPr>
                              <wps:spPr bwMode="auto">
                                <a:xfrm>
                                  <a:off x="0" y="0"/>
                                  <a:ext cx="255" cy="182"/>
                                </a:xfrm>
                                <a:custGeom>
                                  <a:avLst/>
                                  <a:gdLst>
                                    <a:gd name="T0" fmla="*/ 75 w 255"/>
                                    <a:gd name="T1" fmla="*/ 179 h 182"/>
                                    <a:gd name="T2" fmla="*/ 54 w 255"/>
                                    <a:gd name="T3" fmla="*/ 179 h 182"/>
                                    <a:gd name="T4" fmla="*/ 46 w 255"/>
                                    <a:gd name="T5" fmla="*/ 170 h 182"/>
                                    <a:gd name="T6" fmla="*/ 46 w 255"/>
                                    <a:gd name="T7" fmla="*/ 150 h 182"/>
                                    <a:gd name="T8" fmla="*/ 54 w 255"/>
                                    <a:gd name="T9" fmla="*/ 141 h 182"/>
                                    <a:gd name="T10" fmla="*/ 75 w 255"/>
                                    <a:gd name="T11" fmla="*/ 141 h 182"/>
                                    <a:gd name="T12" fmla="*/ 84 w 255"/>
                                    <a:gd name="T13" fmla="*/ 150 h 182"/>
                                    <a:gd name="T14" fmla="*/ 84 w 255"/>
                                    <a:gd name="T15" fmla="*/ 170 h 182"/>
                                    <a:gd name="T16" fmla="*/ 75 w 255"/>
                                    <a:gd name="T17" fmla="*/ 179 h 182"/>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Lst>
                                  <a:rect l="0" t="0" r="r" b="b"/>
                                  <a:pathLst>
                                    <a:path w="255" h="182">
                                      <a:moveTo>
                                        <a:pt x="75" y="179"/>
                                      </a:moveTo>
                                      <a:lnTo>
                                        <a:pt x="54" y="179"/>
                                      </a:lnTo>
                                      <a:lnTo>
                                        <a:pt x="46" y="170"/>
                                      </a:lnTo>
                                      <a:lnTo>
                                        <a:pt x="46" y="150"/>
                                      </a:lnTo>
                                      <a:lnTo>
                                        <a:pt x="54" y="141"/>
                                      </a:lnTo>
                                      <a:lnTo>
                                        <a:pt x="75" y="141"/>
                                      </a:lnTo>
                                      <a:lnTo>
                                        <a:pt x="84" y="150"/>
                                      </a:lnTo>
                                      <a:lnTo>
                                        <a:pt x="84" y="170"/>
                                      </a:lnTo>
                                      <a:lnTo>
                                        <a:pt x="75" y="179"/>
                                      </a:lnTo>
                                      <a:close/>
                                    </a:path>
                                  </a:pathLst>
                                </a:custGeom>
                                <a:grpFill/>
                                <a:ln>
                                  <a:noFill/>
                                </a:ln>
                                <a:extLst>
                                  <a:ext uri="{91240B29-F687-4F45-9708-019B960494DF}">
                                    <a14:hiddenLine xmlns:a14="http://schemas.microsoft.com/office/drawing/2010/main" w="9525">
                                      <a:solidFill>
                                        <a:srgbClr val="000000"/>
                                      </a:solidFill>
                                      <a:round/>
                                      <a:headEnd/>
                                      <a:tailEnd/>
                                    </a14:hiddenLine>
                                  </a:ext>
                                </a:extLst>
                              </wps:spPr>
                              <wps:bodyPr rot="0" vert="horz" wrap="square" lIns="91440" tIns="45720" rIns="91440" bIns="45720" anchor="t" anchorCtr="0" upright="1">
                                <a:noAutofit/>
                              </wps:bodyPr>
                            </wps:wsp>
                            <wps:wsp>
                              <wps:cNvPr id="3024" name="Freeform 68"/>
                              <wps:cNvSpPr>
                                <a:spLocks/>
                              </wps:cNvSpPr>
                              <wps:spPr bwMode="auto">
                                <a:xfrm>
                                  <a:off x="0" y="0"/>
                                  <a:ext cx="255" cy="182"/>
                                </a:xfrm>
                                <a:custGeom>
                                  <a:avLst/>
                                  <a:gdLst>
                                    <a:gd name="T0" fmla="*/ 200 w 255"/>
                                    <a:gd name="T1" fmla="*/ 179 h 182"/>
                                    <a:gd name="T2" fmla="*/ 179 w 255"/>
                                    <a:gd name="T3" fmla="*/ 179 h 182"/>
                                    <a:gd name="T4" fmla="*/ 170 w 255"/>
                                    <a:gd name="T5" fmla="*/ 170 h 182"/>
                                    <a:gd name="T6" fmla="*/ 170 w 255"/>
                                    <a:gd name="T7" fmla="*/ 150 h 182"/>
                                    <a:gd name="T8" fmla="*/ 179 w 255"/>
                                    <a:gd name="T9" fmla="*/ 141 h 182"/>
                                    <a:gd name="T10" fmla="*/ 200 w 255"/>
                                    <a:gd name="T11" fmla="*/ 141 h 182"/>
                                    <a:gd name="T12" fmla="*/ 208 w 255"/>
                                    <a:gd name="T13" fmla="*/ 150 h 182"/>
                                    <a:gd name="T14" fmla="*/ 208 w 255"/>
                                    <a:gd name="T15" fmla="*/ 170 h 182"/>
                                    <a:gd name="T16" fmla="*/ 200 w 255"/>
                                    <a:gd name="T17" fmla="*/ 179 h 182"/>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Lst>
                                  <a:rect l="0" t="0" r="r" b="b"/>
                                  <a:pathLst>
                                    <a:path w="255" h="182">
                                      <a:moveTo>
                                        <a:pt x="200" y="179"/>
                                      </a:moveTo>
                                      <a:lnTo>
                                        <a:pt x="179" y="179"/>
                                      </a:lnTo>
                                      <a:lnTo>
                                        <a:pt x="170" y="170"/>
                                      </a:lnTo>
                                      <a:lnTo>
                                        <a:pt x="170" y="150"/>
                                      </a:lnTo>
                                      <a:lnTo>
                                        <a:pt x="179" y="141"/>
                                      </a:lnTo>
                                      <a:lnTo>
                                        <a:pt x="200" y="141"/>
                                      </a:lnTo>
                                      <a:lnTo>
                                        <a:pt x="208" y="150"/>
                                      </a:lnTo>
                                      <a:lnTo>
                                        <a:pt x="208" y="170"/>
                                      </a:lnTo>
                                      <a:lnTo>
                                        <a:pt x="200" y="179"/>
                                      </a:lnTo>
                                      <a:close/>
                                    </a:path>
                                  </a:pathLst>
                                </a:custGeom>
                                <a:grpFill/>
                                <a:ln>
                                  <a:noFill/>
                                </a:ln>
                                <a:extLst>
                                  <a:ext uri="{91240B29-F687-4F45-9708-019B960494DF}">
                                    <a14:hiddenLine xmlns:a14="http://schemas.microsoft.com/office/drawing/2010/main" w="9525">
                                      <a:solidFill>
                                        <a:srgbClr val="000000"/>
                                      </a:solidFill>
                                      <a:round/>
                                      <a:headEnd/>
                                      <a:tailEnd/>
                                    </a14:hiddenLine>
                                  </a:ext>
                                </a:extLst>
                              </wps:spPr>
                              <wps:bodyPr rot="0" vert="horz" wrap="square" lIns="91440" tIns="45720" rIns="91440" bIns="45720" anchor="t" anchorCtr="0" upright="1">
                                <a:noAutofit/>
                              </wps:bodyPr>
                            </wps:wsp>
                            <wps:wsp>
                              <wps:cNvPr id="3025" name="Freeform 69"/>
                              <wps:cNvSpPr>
                                <a:spLocks/>
                              </wps:cNvSpPr>
                              <wps:spPr bwMode="auto">
                                <a:xfrm>
                                  <a:off x="0" y="0"/>
                                  <a:ext cx="255" cy="182"/>
                                </a:xfrm>
                                <a:custGeom>
                                  <a:avLst/>
                                  <a:gdLst>
                                    <a:gd name="T0" fmla="*/ 127 w 255"/>
                                    <a:gd name="T1" fmla="*/ 168 h 182"/>
                                    <a:gd name="T2" fmla="*/ 125 w 255"/>
                                    <a:gd name="T3" fmla="*/ 165 h 182"/>
                                    <a:gd name="T4" fmla="*/ 128 w 255"/>
                                    <a:gd name="T5" fmla="*/ 158 h 182"/>
                                    <a:gd name="T6" fmla="*/ 129 w 255"/>
                                    <a:gd name="T7" fmla="*/ 163 h 182"/>
                                    <a:gd name="T8" fmla="*/ 127 w 255"/>
                                    <a:gd name="T9" fmla="*/ 168 h 182"/>
                                  </a:gdLst>
                                  <a:ahLst/>
                                  <a:cxnLst>
                                    <a:cxn ang="0">
                                      <a:pos x="T0" y="T1"/>
                                    </a:cxn>
                                    <a:cxn ang="0">
                                      <a:pos x="T2" y="T3"/>
                                    </a:cxn>
                                    <a:cxn ang="0">
                                      <a:pos x="T4" y="T5"/>
                                    </a:cxn>
                                    <a:cxn ang="0">
                                      <a:pos x="T6" y="T7"/>
                                    </a:cxn>
                                    <a:cxn ang="0">
                                      <a:pos x="T8" y="T9"/>
                                    </a:cxn>
                                  </a:cxnLst>
                                  <a:rect l="0" t="0" r="r" b="b"/>
                                  <a:pathLst>
                                    <a:path w="255" h="182">
                                      <a:moveTo>
                                        <a:pt x="127" y="168"/>
                                      </a:moveTo>
                                      <a:lnTo>
                                        <a:pt x="125" y="165"/>
                                      </a:lnTo>
                                      <a:lnTo>
                                        <a:pt x="128" y="158"/>
                                      </a:lnTo>
                                      <a:lnTo>
                                        <a:pt x="129" y="163"/>
                                      </a:lnTo>
                                      <a:lnTo>
                                        <a:pt x="127" y="168"/>
                                      </a:lnTo>
                                      <a:close/>
                                    </a:path>
                                  </a:pathLst>
                                </a:custGeom>
                                <a:grpFill/>
                                <a:ln>
                                  <a:noFill/>
                                </a:ln>
                                <a:extLst>
                                  <a:ext uri="{91240B29-F687-4F45-9708-019B960494DF}">
                                    <a14:hiddenLine xmlns:a14="http://schemas.microsoft.com/office/drawing/2010/main" w="9525">
                                      <a:solidFill>
                                        <a:srgbClr val="000000"/>
                                      </a:solidFill>
                                      <a:round/>
                                      <a:headEnd/>
                                      <a:tailEnd/>
                                    </a14:hiddenLine>
                                  </a:ext>
                                </a:extLst>
                              </wps:spPr>
                              <wps:bodyPr rot="0" vert="horz" wrap="square" lIns="91440" tIns="45720" rIns="91440" bIns="45720" anchor="t" anchorCtr="0" upright="1">
                                <a:noAutofit/>
                              </wps:bodyPr>
                            </wps:wsp>
                            <wps:wsp>
                              <wps:cNvPr id="3026" name="Freeform 70"/>
                              <wps:cNvSpPr>
                                <a:spLocks/>
                              </wps:cNvSpPr>
                              <wps:spPr bwMode="auto">
                                <a:xfrm>
                                  <a:off x="0" y="0"/>
                                  <a:ext cx="255" cy="182"/>
                                </a:xfrm>
                                <a:custGeom>
                                  <a:avLst/>
                                  <a:gdLst>
                                    <a:gd name="T0" fmla="*/ 240 w 255"/>
                                    <a:gd name="T1" fmla="*/ 179 h 182"/>
                                    <a:gd name="T2" fmla="*/ 237 w 255"/>
                                    <a:gd name="T3" fmla="*/ 178 h 182"/>
                                    <a:gd name="T4" fmla="*/ 242 w 255"/>
                                    <a:gd name="T5" fmla="*/ 178 h 182"/>
                                    <a:gd name="T6" fmla="*/ 240 w 255"/>
                                    <a:gd name="T7" fmla="*/ 179 h 182"/>
                                  </a:gdLst>
                                  <a:ahLst/>
                                  <a:cxnLst>
                                    <a:cxn ang="0">
                                      <a:pos x="T0" y="T1"/>
                                    </a:cxn>
                                    <a:cxn ang="0">
                                      <a:pos x="T2" y="T3"/>
                                    </a:cxn>
                                    <a:cxn ang="0">
                                      <a:pos x="T4" y="T5"/>
                                    </a:cxn>
                                    <a:cxn ang="0">
                                      <a:pos x="T6" y="T7"/>
                                    </a:cxn>
                                  </a:cxnLst>
                                  <a:rect l="0" t="0" r="r" b="b"/>
                                  <a:pathLst>
                                    <a:path w="255" h="182">
                                      <a:moveTo>
                                        <a:pt x="240" y="179"/>
                                      </a:moveTo>
                                      <a:lnTo>
                                        <a:pt x="237" y="178"/>
                                      </a:lnTo>
                                      <a:lnTo>
                                        <a:pt x="242" y="178"/>
                                      </a:lnTo>
                                      <a:lnTo>
                                        <a:pt x="240" y="179"/>
                                      </a:lnTo>
                                      <a:close/>
                                    </a:path>
                                  </a:pathLst>
                                </a:custGeom>
                                <a:grpFill/>
                                <a:ln>
                                  <a:noFill/>
                                </a:ln>
                                <a:extLst>
                                  <a:ext uri="{91240B29-F687-4F45-9708-019B960494DF}">
                                    <a14:hiddenLine xmlns:a14="http://schemas.microsoft.com/office/drawing/2010/main" w="9525">
                                      <a:solidFill>
                                        <a:srgbClr val="000000"/>
                                      </a:solidFill>
                                      <a:round/>
                                      <a:headEnd/>
                                      <a:tailEnd/>
                                    </a14:hiddenLine>
                                  </a:ext>
                                </a:extLst>
                              </wps:spPr>
                              <wps:bodyPr rot="0" vert="horz" wrap="square" lIns="91440" tIns="45720" rIns="91440" bIns="45720" anchor="t" anchorCtr="0" upright="1">
                                <a:noAutofit/>
                              </wps:bodyPr>
                            </wps:wsp>
                          </wpg:wgp>
                        </a:graphicData>
                      </a:graphic>
                    </wp:inline>
                  </w:drawing>
                </mc:Choice>
                <mc:Fallback>
                  <w:pict>
                    <v:group w14:anchorId="78B7B3B0" id="Group 3016" o:spid="_x0000_s1026" style="width:12.95pt;height:9.05pt;mso-position-horizontal-relative:char;mso-position-vertical-relative:line" coordsize="255,182"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">
                      <v:shape id="Freeform 63" o:spid="_x0000_s1027" style="position:absolute;width:255;height:182;visibility:visible;mso-wrap-style:square;v-text-anchor:top" coordsize="255,182"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" path="m25,181l5,175,,165,2,155,45,13,47,5,55,,72,r7,5l81,12r22,70l64,82,39,165r-4,10l25,181xe" filled="f" stroked="f">
                        <v:path arrowok="t" o:connecttype="custom" o:connectlocs="25,181;5,175;0,165;2,155;45,13;47,5;55,0;72,0;79,5;81,12;103,82;64,82;39,165;35,175;25,181" o:connectangles="0,0,0,0,0,0,0,0,0,0,0,0,0,0,0"/>
                      </v:shape>
                      <v:shape id="Freeform 64" o:spid="_x0000_s1028" style="position:absolute;width:255;height:182;visibility:visible;mso-wrap-style:square;v-text-anchor:top" coordsize="255,182"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" path="m151,182r-19,-6l127,168r2,-5l128,158r1,-2l171,15r3,-9l181,1r16,l205,6r2,8l229,83r-40,l165,166r-3,10l151,182xe" filled="f" stroked="f">
                        <v:path arrowok="t" o:connecttype="custom" o:connectlocs="151,182;132,176;127,168;129,163;128,158;129,156;171,15;174,6;181,1;197,1;205,6;207,14;229,83;189,83;165,166;162,176;151,182" o:connectangles="0,0,0,0,0,0,0,0,0,0,0,0,0,0,0,0,0"/>
                      </v:shape>
                      <v:shape id="Freeform 65" o:spid="_x0000_s1029" style="position:absolute;width:255;height:182;visibility:visible;mso-wrap-style:square;v-text-anchor:top" coordsize="255,182"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" path="m110,179r-10,l93,174r-3,-8l64,82r39,l126,153r2,5l125,165r2,3l124,174r-10,3l110,179xe" filled="f" stroked="f">
                        <v:path arrowok="t" o:connecttype="custom" o:connectlocs="110,179;100,179;93,174;90,166;64,82;103,82;126,153;128,158;125,165;127,168;124,174;114,177;110,179" o:connectangles="0,0,0,0,0,0,0,0,0,0,0,0,0"/>
                      </v:shape>
                      <v:shape id="Freeform 66" o:spid="_x0000_s1030" style="position:absolute;width:255;height:182;visibility:visible;mso-wrap-style:square;v-text-anchor:top" coordsize="255,182"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" path="m235,179r-10,l219,174r-4,-8l189,83r40,l252,155r3,10l250,175r-8,3l237,178r-2,1xe" filled="f" stroked="f">
                        <v:path arrowok="t" o:connecttype="custom" o:connectlocs="235,179;225,179;219,174;215,166;189,83;229,83;252,155;255,165;250,175;242,178;237,178;235,179" o:connectangles="0,0,0,0,0,0,0,0,0,0,0,0"/>
                      </v:shape>
                      <v:shape id="Freeform 67" o:spid="_x0000_s1031" style="position:absolute;width:255;height:182;visibility:visible;mso-wrap-style:square;v-text-anchor:top" coordsize="255,182"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" path="m75,179r-21,l46,170r,-20l54,141r21,l84,150r,20l75,179xe" filled="f" stroked="f">
                        <v:path arrowok="t" o:connecttype="custom" o:connectlocs="75,179;54,179;46,170;46,150;54,141;75,141;84,150;84,170;75,179" o:connectangles="0,0,0,0,0,0,0,0,0"/>
                      </v:shape>
                      <v:shape id="Freeform 68" o:spid="_x0000_s1032" style="position:absolute;width:255;height:182;visibility:visible;mso-wrap-style:square;v-text-anchor:top" coordsize="255,182"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" path="m200,179r-21,l170,170r,-20l179,141r21,l208,150r,20l200,179xe" filled="f" stroked="f">
                        <v:path arrowok="t" o:connecttype="custom" o:connectlocs="200,179;179,179;170,170;170,150;179,141;200,141;208,150;208,170;200,179" o:connectangles="0,0,0,0,0,0,0,0,0"/>
                      </v:shape>
                      <v:shape id="Freeform 69" o:spid="_x0000_s1033" style="position:absolute;width:255;height:182;visibility:visible;mso-wrap-style:square;v-text-anchor:top" coordsize="255,182"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" path="m127,168r-2,-3l128,158r1,5l127,168xe" filled="f" stroked="f">
                        <v:path arrowok="t" o:connecttype="custom" o:connectlocs="127,168;125,165;128,158;129,163;127,168" o:connectangles="0,0,0,0,0"/>
                      </v:shape>
                      <v:shape id="Freeform 70" o:spid="_x0000_s1034" style="position:absolute;width:255;height:182;visibility:visible;mso-wrap-style:square;v-text-anchor:top" coordsize="255,182"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" path="m240,179r-3,-1l242,178r-2,1xe" filled="f" stroked="f">
                        <v:path arrowok="t" o:connecttype="custom" o:connectlocs="240,179;237,178;242,178;240,179" o:connectangles="0,0,0,0"/>
                      </v:shape>
                      <w10:anchorlock/>
                    </v:group>
                  </w:pict>
                </mc:Fallback>
              </mc:AlternateContent>
            </w:r>
            <w:r w:rsidR="00422967" w:rsidRPr="009B5FD0">
              <w:rPr>
                <w:noProof/>
              </w:rPr>
              <w:t xml:space="preserve"> </w:t>
            </w:r>
            <w:r w:rsidRPr="009B5FD0">
              <w:rPr>
                <w:rFonts w:cs="Arial"/>
                <w:noProof/>
                <w:lang w:eastAsia="zh-TW"/>
              </w:rPr>
              <mc:AlternateContent>
                <mc:Choice Requires="wpg">
                  <w:drawing>
                    <wp:inline distT="0" distB="0" distL="0" distR="0" wp14:anchorId="0649B1F4" wp14:editId="543C843A">
                      <wp:extent cx="137625" cy="134282"/>
                      <wp:effectExtent l="0" t="0" r="0" b="0"/>
                      <wp:docPr id="876" name="Group 876"/>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bwMode="auto">
                              <a:xfrm flipH="1">
                                <a:off x="0" y="0"/>
                                <a:ext cx="137625" cy="134282"/>
                                <a:chOff x="0" y="0"/>
                                <a:chExt cx="237" cy="241"/>
                              </a:xfrm>
                              <a:solidFill>
                                <a:srgbClr val="DB3F30"/>
                              </a:solidFill>
                            </wpg:grpSpPr>
                            <wps:wsp>
                              <wps:cNvPr id="877" name="Freeform 79"/>
                              <wps:cNvSpPr>
                                <a:spLocks/>
                              </wps:cNvSpPr>
                              <wps:spPr bwMode="auto">
                                <a:xfrm>
                                  <a:off x="0" y="0"/>
                                  <a:ext cx="237" cy="241"/>
                                </a:xfrm>
                                <a:custGeom>
                                  <a:avLst/>
                                  <a:gdLst>
                                    <a:gd name="T0" fmla="*/ 135 w 237"/>
                                    <a:gd name="T1" fmla="*/ 154 h 241"/>
                                    <a:gd name="T2" fmla="*/ 104 w 237"/>
                                    <a:gd name="T3" fmla="*/ 154 h 241"/>
                                    <a:gd name="T4" fmla="*/ 102 w 237"/>
                                    <a:gd name="T5" fmla="*/ 151 h 241"/>
                                    <a:gd name="T6" fmla="*/ 95 w 237"/>
                                    <a:gd name="T7" fmla="*/ 140 h 241"/>
                                    <a:gd name="T8" fmla="*/ 90 w 237"/>
                                    <a:gd name="T9" fmla="*/ 125 h 241"/>
                                    <a:gd name="T10" fmla="*/ 88 w 237"/>
                                    <a:gd name="T11" fmla="*/ 107 h 241"/>
                                    <a:gd name="T12" fmla="*/ 89 w 237"/>
                                    <a:gd name="T13" fmla="*/ 85 h 241"/>
                                    <a:gd name="T14" fmla="*/ 97 w 237"/>
                                    <a:gd name="T15" fmla="*/ 57 h 241"/>
                                    <a:gd name="T16" fmla="*/ 100 w 237"/>
                                    <a:gd name="T17" fmla="*/ 46 h 241"/>
                                    <a:gd name="T18" fmla="*/ 103 w 237"/>
                                    <a:gd name="T19" fmla="*/ 40 h 241"/>
                                    <a:gd name="T20" fmla="*/ 105 w 237"/>
                                    <a:gd name="T21" fmla="*/ 35 h 241"/>
                                    <a:gd name="T22" fmla="*/ 109 w 237"/>
                                    <a:gd name="T23" fmla="*/ 29 h 241"/>
                                    <a:gd name="T24" fmla="*/ 114 w 237"/>
                                    <a:gd name="T25" fmla="*/ 18 h 241"/>
                                    <a:gd name="T26" fmla="*/ 122 w 237"/>
                                    <a:gd name="T27" fmla="*/ 0 h 241"/>
                                    <a:gd name="T28" fmla="*/ 127 w 237"/>
                                    <a:gd name="T29" fmla="*/ 12 h 241"/>
                                    <a:gd name="T30" fmla="*/ 135 w 237"/>
                                    <a:gd name="T31" fmla="*/ 32 h 241"/>
                                    <a:gd name="T32" fmla="*/ 143 w 237"/>
                                    <a:gd name="T33" fmla="*/ 57 h 241"/>
                                    <a:gd name="T34" fmla="*/ 148 w 237"/>
                                    <a:gd name="T35" fmla="*/ 81 h 241"/>
                                    <a:gd name="T36" fmla="*/ 148 w 237"/>
                                    <a:gd name="T37" fmla="*/ 104 h 241"/>
                                    <a:gd name="T38" fmla="*/ 144 w 237"/>
                                    <a:gd name="T39" fmla="*/ 125 h 241"/>
                                    <a:gd name="T40" fmla="*/ 138 w 237"/>
                                    <a:gd name="T41" fmla="*/ 145 h 241"/>
                                    <a:gd name="T42" fmla="*/ 135 w 237"/>
                                    <a:gd name="T43" fmla="*/ 154 h 241"/>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 ang="0">
                                      <a:pos x="T30" y="T31"/>
                                    </a:cxn>
                                    <a:cxn ang="0">
                                      <a:pos x="T32" y="T33"/>
                                    </a:cxn>
                                    <a:cxn ang="0">
                                      <a:pos x="T34" y="T35"/>
                                    </a:cxn>
                                    <a:cxn ang="0">
                                      <a:pos x="T36" y="T37"/>
                                    </a:cxn>
                                    <a:cxn ang="0">
                                      <a:pos x="T38" y="T39"/>
                                    </a:cxn>
                                    <a:cxn ang="0">
                                      <a:pos x="T40" y="T41"/>
                                    </a:cxn>
                                    <a:cxn ang="0">
                                      <a:pos x="T42" y="T43"/>
                                    </a:cxn>
                                  </a:cxnLst>
                                  <a:rect l="0" t="0" r="r" b="b"/>
                                  <a:pathLst>
                                    <a:path w="237" h="241">
                                      <a:moveTo>
                                        <a:pt x="135" y="154"/>
                                      </a:moveTo>
                                      <a:lnTo>
                                        <a:pt x="104" y="154"/>
                                      </a:lnTo>
                                      <a:lnTo>
                                        <a:pt x="102" y="151"/>
                                      </a:lnTo>
                                      <a:lnTo>
                                        <a:pt x="95" y="140"/>
                                      </a:lnTo>
                                      <a:lnTo>
                                        <a:pt x="90" y="125"/>
                                      </a:lnTo>
                                      <a:lnTo>
                                        <a:pt x="88" y="107"/>
                                      </a:lnTo>
                                      <a:lnTo>
                                        <a:pt x="89" y="85"/>
                                      </a:lnTo>
                                      <a:lnTo>
                                        <a:pt x="97" y="57"/>
                                      </a:lnTo>
                                      <a:lnTo>
                                        <a:pt x="100" y="46"/>
                                      </a:lnTo>
                                      <a:lnTo>
                                        <a:pt x="103" y="40"/>
                                      </a:lnTo>
                                      <a:lnTo>
                                        <a:pt x="105" y="35"/>
                                      </a:lnTo>
                                      <a:lnTo>
                                        <a:pt x="109" y="29"/>
                                      </a:lnTo>
                                      <a:lnTo>
                                        <a:pt x="114" y="18"/>
                                      </a:lnTo>
                                      <a:lnTo>
                                        <a:pt x="122" y="0"/>
                                      </a:lnTo>
                                      <a:lnTo>
                                        <a:pt x="127" y="12"/>
                                      </a:lnTo>
                                      <a:lnTo>
                                        <a:pt x="135" y="32"/>
                                      </a:lnTo>
                                      <a:lnTo>
                                        <a:pt x="143" y="57"/>
                                      </a:lnTo>
                                      <a:lnTo>
                                        <a:pt x="148" y="81"/>
                                      </a:lnTo>
                                      <a:lnTo>
                                        <a:pt x="148" y="104"/>
                                      </a:lnTo>
                                      <a:lnTo>
                                        <a:pt x="144" y="125"/>
                                      </a:lnTo>
                                      <a:lnTo>
                                        <a:pt x="138" y="145"/>
                                      </a:lnTo>
                                      <a:lnTo>
                                        <a:pt x="135" y="154"/>
                                      </a:lnTo>
                                      <a:close/>
                                    </a:path>
                                  </a:pathLst>
                                </a:custGeom>
                                <a:grpFill/>
                                <a:ln>
                                  <a:noFill/>
                                </a:ln>
                                <a:extLst>
                                  <a:ext uri="{91240B29-F687-4F45-9708-019B960494DF}">
                                    <a14:hiddenLine xmlns:a14="http://schemas.microsoft.com/office/drawing/2010/main" w="9525">
                                      <a:solidFill>
                                        <a:srgbClr val="000000"/>
                                      </a:solidFill>
                                      <a:round/>
                                      <a:headEnd/>
                                      <a:tailEnd/>
                                    </a14:hiddenLine>
                                  </a:ext>
                                </a:extLst>
                              </wps:spPr>
                              <wps:bodyPr rot="0" vert="horz" wrap="square" lIns="91440" tIns="45720" rIns="91440" bIns="45720" anchor="t" anchorCtr="0" upright="1">
                                <a:noAutofit/>
                              </wps:bodyPr>
                            </wps:wsp>
                            <wps:wsp>
                              <wps:cNvPr id="878" name="Freeform 80"/>
                              <wps:cNvSpPr>
                                <a:spLocks/>
                              </wps:cNvSpPr>
                              <wps:spPr bwMode="auto">
                                <a:xfrm>
                                  <a:off x="0" y="0"/>
                                  <a:ext cx="237" cy="241"/>
                                </a:xfrm>
                                <a:custGeom>
                                  <a:avLst/>
                                  <a:gdLst>
                                    <a:gd name="T0" fmla="*/ 135 w 237"/>
                                    <a:gd name="T1" fmla="*/ 241 h 241"/>
                                    <a:gd name="T2" fmla="*/ 119 w 237"/>
                                    <a:gd name="T3" fmla="*/ 222 h 241"/>
                                    <a:gd name="T4" fmla="*/ 119 w 237"/>
                                    <a:gd name="T5" fmla="*/ 197 h 241"/>
                                    <a:gd name="T6" fmla="*/ 116 w 237"/>
                                    <a:gd name="T7" fmla="*/ 179 h 241"/>
                                    <a:gd name="T8" fmla="*/ 113 w 237"/>
                                    <a:gd name="T9" fmla="*/ 171 h 241"/>
                                    <a:gd name="T10" fmla="*/ 103 w 237"/>
                                    <a:gd name="T11" fmla="*/ 170 h 241"/>
                                    <a:gd name="T12" fmla="*/ 82 w 237"/>
                                    <a:gd name="T13" fmla="*/ 166 h 241"/>
                                    <a:gd name="T14" fmla="*/ 48 w 237"/>
                                    <a:gd name="T15" fmla="*/ 159 h 241"/>
                                    <a:gd name="T16" fmla="*/ 27 w 237"/>
                                    <a:gd name="T17" fmla="*/ 144 h 241"/>
                                    <a:gd name="T18" fmla="*/ 11 w 237"/>
                                    <a:gd name="T19" fmla="*/ 127 h 241"/>
                                    <a:gd name="T20" fmla="*/ 1 w 237"/>
                                    <a:gd name="T21" fmla="*/ 112 h 241"/>
                                    <a:gd name="T22" fmla="*/ 0 w 237"/>
                                    <a:gd name="T23" fmla="*/ 105 h 241"/>
                                    <a:gd name="T24" fmla="*/ 23 w 237"/>
                                    <a:gd name="T25" fmla="*/ 106 h 241"/>
                                    <a:gd name="T26" fmla="*/ 45 w 237"/>
                                    <a:gd name="T27" fmla="*/ 112 h 241"/>
                                    <a:gd name="T28" fmla="*/ 64 w 237"/>
                                    <a:gd name="T29" fmla="*/ 120 h 241"/>
                                    <a:gd name="T30" fmla="*/ 80 w 237"/>
                                    <a:gd name="T31" fmla="*/ 131 h 241"/>
                                    <a:gd name="T32" fmla="*/ 93 w 237"/>
                                    <a:gd name="T33" fmla="*/ 143 h 241"/>
                                    <a:gd name="T34" fmla="*/ 104 w 237"/>
                                    <a:gd name="T35" fmla="*/ 154 h 241"/>
                                    <a:gd name="T36" fmla="*/ 135 w 237"/>
                                    <a:gd name="T37" fmla="*/ 154 h 241"/>
                                    <a:gd name="T38" fmla="*/ 132 w 237"/>
                                    <a:gd name="T39" fmla="*/ 161 h 241"/>
                                    <a:gd name="T40" fmla="*/ 200 w 237"/>
                                    <a:gd name="T41" fmla="*/ 161 h 241"/>
                                    <a:gd name="T42" fmla="*/ 196 w 237"/>
                                    <a:gd name="T43" fmla="*/ 164 h 241"/>
                                    <a:gd name="T44" fmla="*/ 178 w 237"/>
                                    <a:gd name="T45" fmla="*/ 168 h 241"/>
                                    <a:gd name="T46" fmla="*/ 155 w 237"/>
                                    <a:gd name="T47" fmla="*/ 171 h 241"/>
                                    <a:gd name="T48" fmla="*/ 135 w 237"/>
                                    <a:gd name="T49" fmla="*/ 173 h 241"/>
                                    <a:gd name="T50" fmla="*/ 135 w 237"/>
                                    <a:gd name="T51" fmla="*/ 241 h 241"/>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 ang="0">
                                      <a:pos x="T30" y="T31"/>
                                    </a:cxn>
                                    <a:cxn ang="0">
                                      <a:pos x="T32" y="T33"/>
                                    </a:cxn>
                                    <a:cxn ang="0">
                                      <a:pos x="T34" y="T35"/>
                                    </a:cxn>
                                    <a:cxn ang="0">
                                      <a:pos x="T36" y="T37"/>
                                    </a:cxn>
                                    <a:cxn ang="0">
                                      <a:pos x="T38" y="T39"/>
                                    </a:cxn>
                                    <a:cxn ang="0">
                                      <a:pos x="T40" y="T41"/>
                                    </a:cxn>
                                    <a:cxn ang="0">
                                      <a:pos x="T42" y="T43"/>
                                    </a:cxn>
                                    <a:cxn ang="0">
                                      <a:pos x="T44" y="T45"/>
                                    </a:cxn>
                                    <a:cxn ang="0">
                                      <a:pos x="T46" y="T47"/>
                                    </a:cxn>
                                    <a:cxn ang="0">
                                      <a:pos x="T48" y="T49"/>
                                    </a:cxn>
                                    <a:cxn ang="0">
                                      <a:pos x="T50" y="T51"/>
                                    </a:cxn>
                                  </a:cxnLst>
                                  <a:rect l="0" t="0" r="r" b="b"/>
                                  <a:pathLst>
                                    <a:path w="237" h="241">
                                      <a:moveTo>
                                        <a:pt x="135" y="241"/>
                                      </a:moveTo>
                                      <a:lnTo>
                                        <a:pt x="119" y="222"/>
                                      </a:lnTo>
                                      <a:lnTo>
                                        <a:pt x="119" y="197"/>
                                      </a:lnTo>
                                      <a:lnTo>
                                        <a:pt x="116" y="179"/>
                                      </a:lnTo>
                                      <a:lnTo>
                                        <a:pt x="113" y="171"/>
                                      </a:lnTo>
                                      <a:lnTo>
                                        <a:pt x="103" y="170"/>
                                      </a:lnTo>
                                      <a:lnTo>
                                        <a:pt x="82" y="166"/>
                                      </a:lnTo>
                                      <a:lnTo>
                                        <a:pt x="48" y="159"/>
                                      </a:lnTo>
                                      <a:lnTo>
                                        <a:pt x="27" y="144"/>
                                      </a:lnTo>
                                      <a:lnTo>
                                        <a:pt x="11" y="127"/>
                                      </a:lnTo>
                                      <a:lnTo>
                                        <a:pt x="1" y="112"/>
                                      </a:lnTo>
                                      <a:lnTo>
                                        <a:pt x="0" y="105"/>
                                      </a:lnTo>
                                      <a:lnTo>
                                        <a:pt x="23" y="106"/>
                                      </a:lnTo>
                                      <a:lnTo>
                                        <a:pt x="45" y="112"/>
                                      </a:lnTo>
                                      <a:lnTo>
                                        <a:pt x="64" y="120"/>
                                      </a:lnTo>
                                      <a:lnTo>
                                        <a:pt x="80" y="131"/>
                                      </a:lnTo>
                                      <a:lnTo>
                                        <a:pt x="93" y="143"/>
                                      </a:lnTo>
                                      <a:lnTo>
                                        <a:pt x="104" y="154"/>
                                      </a:lnTo>
                                      <a:lnTo>
                                        <a:pt x="135" y="154"/>
                                      </a:lnTo>
                                      <a:lnTo>
                                        <a:pt x="132" y="161"/>
                                      </a:lnTo>
                                      <a:lnTo>
                                        <a:pt x="200" y="161"/>
                                      </a:lnTo>
                                      <a:lnTo>
                                        <a:pt x="196" y="164"/>
                                      </a:lnTo>
                                      <a:lnTo>
                                        <a:pt x="178" y="168"/>
                                      </a:lnTo>
                                      <a:lnTo>
                                        <a:pt x="155" y="171"/>
                                      </a:lnTo>
                                      <a:lnTo>
                                        <a:pt x="135" y="173"/>
                                      </a:lnTo>
                                      <a:lnTo>
                                        <a:pt x="135" y="241"/>
                                      </a:lnTo>
                                      <a:close/>
                                    </a:path>
                                  </a:pathLst>
                                </a:custGeom>
                                <a:grpFill/>
                                <a:ln>
                                  <a:noFill/>
                                </a:ln>
                                <a:extLst>
                                  <a:ext uri="{91240B29-F687-4F45-9708-019B960494DF}">
                                    <a14:hiddenLine xmlns:a14="http://schemas.microsoft.com/office/drawing/2010/main" w="9525">
                                      <a:solidFill>
                                        <a:srgbClr val="000000"/>
                                      </a:solidFill>
                                      <a:round/>
                                      <a:headEnd/>
                                      <a:tailEnd/>
                                    </a14:hiddenLine>
                                  </a:ext>
                                </a:extLst>
                              </wps:spPr>
                              <wps:bodyPr rot="0" vert="horz" wrap="square" lIns="91440" tIns="45720" rIns="91440" bIns="45720" anchor="t" anchorCtr="0" upright="1">
                                <a:noAutofit/>
                              </wps:bodyPr>
                            </wps:wsp>
                            <wps:wsp>
                              <wps:cNvPr id="879" name="Freeform 81"/>
                              <wps:cNvSpPr>
                                <a:spLocks/>
                              </wps:cNvSpPr>
                              <wps:spPr bwMode="auto">
                                <a:xfrm>
                                  <a:off x="0" y="0"/>
                                  <a:ext cx="237" cy="241"/>
                                </a:xfrm>
                                <a:custGeom>
                                  <a:avLst/>
                                  <a:gdLst>
                                    <a:gd name="T0" fmla="*/ 200 w 237"/>
                                    <a:gd name="T1" fmla="*/ 161 h 241"/>
                                    <a:gd name="T2" fmla="*/ 132 w 237"/>
                                    <a:gd name="T3" fmla="*/ 161 h 241"/>
                                    <a:gd name="T4" fmla="*/ 141 w 237"/>
                                    <a:gd name="T5" fmla="*/ 153 h 241"/>
                                    <a:gd name="T6" fmla="*/ 153 w 237"/>
                                    <a:gd name="T7" fmla="*/ 144 h 241"/>
                                    <a:gd name="T8" fmla="*/ 169 w 237"/>
                                    <a:gd name="T9" fmla="*/ 136 h 241"/>
                                    <a:gd name="T10" fmla="*/ 188 w 237"/>
                                    <a:gd name="T11" fmla="*/ 130 h 241"/>
                                    <a:gd name="T12" fmla="*/ 211 w 237"/>
                                    <a:gd name="T13" fmla="*/ 128 h 241"/>
                                    <a:gd name="T14" fmla="*/ 237 w 237"/>
                                    <a:gd name="T15" fmla="*/ 132 h 241"/>
                                    <a:gd name="T16" fmla="*/ 222 w 237"/>
                                    <a:gd name="T17" fmla="*/ 147 h 241"/>
                                    <a:gd name="T18" fmla="*/ 200 w 237"/>
                                    <a:gd name="T19" fmla="*/ 161 h 241"/>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Lst>
                                  <a:rect l="0" t="0" r="r" b="b"/>
                                  <a:pathLst>
                                    <a:path w="237" h="241">
                                      <a:moveTo>
                                        <a:pt x="200" y="161"/>
                                      </a:moveTo>
                                      <a:lnTo>
                                        <a:pt x="132" y="161"/>
                                      </a:lnTo>
                                      <a:lnTo>
                                        <a:pt x="141" y="153"/>
                                      </a:lnTo>
                                      <a:lnTo>
                                        <a:pt x="153" y="144"/>
                                      </a:lnTo>
                                      <a:lnTo>
                                        <a:pt x="169" y="136"/>
                                      </a:lnTo>
                                      <a:lnTo>
                                        <a:pt x="188" y="130"/>
                                      </a:lnTo>
                                      <a:lnTo>
                                        <a:pt x="211" y="128"/>
                                      </a:lnTo>
                                      <a:lnTo>
                                        <a:pt x="237" y="132"/>
                                      </a:lnTo>
                                      <a:lnTo>
                                        <a:pt x="222" y="147"/>
                                      </a:lnTo>
                                      <a:lnTo>
                                        <a:pt x="200" y="161"/>
                                      </a:lnTo>
                                      <a:close/>
                                    </a:path>
                                  </a:pathLst>
                                </a:custGeom>
                                <a:grpFill/>
                                <a:ln>
                                  <a:noFill/>
                                </a:ln>
                                <a:extLst>
                                  <a:ext uri="{91240B29-F687-4F45-9708-019B960494DF}">
                                    <a14:hiddenLine xmlns:a14="http://schemas.microsoft.com/office/drawing/2010/main" w="9525">
                                      <a:solidFill>
                                        <a:srgbClr val="000000"/>
                                      </a:solidFill>
                                      <a:round/>
                                      <a:headEnd/>
                                      <a:tailEnd/>
                                    </a14:hiddenLine>
                                  </a:ext>
                                </a:extLst>
                              </wps:spPr>
                              <wps:bodyPr rot="0" vert="horz" wrap="square" lIns="91440" tIns="45720" rIns="91440" bIns="45720" anchor="t" anchorCtr="0" upright="1">
                                <a:noAutofit/>
                              </wps:bodyPr>
                            </wps:wsp>
                          </wpg:wgp>
                        </a:graphicData>
                      </a:graphic>
                    </wp:inline>
                  </w:drawing>
                </mc:Choice>
                <mc:Fallback>
                  <w:pict>
                    <v:group w14:anchorId="172F9BAD" id="Group 876" o:spid="_x0000_s1026" style="width:10.85pt;height:10.55pt;flip:x;mso-position-horizontal-relative:char;mso-position-vertical-relative:line" coordsize="237,241"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">
                      <v:shape id="Freeform 79" o:spid="_x0000_s1027" style="position:absolute;width:237;height:241;visibility:visible;mso-wrap-style:square;v-text-anchor:top" coordsize="237,241"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" path="m135,154r-31,l102,151,95,140,90,125,88,107,89,85,97,57r3,-11l103,40r2,-5l109,29r5,-11l122,r5,12l135,32r8,25l148,81r,23l144,125r-6,20l135,154xe" filled="f" stroked="f">
                        <v:path arrowok="t" o:connecttype="custom" o:connectlocs="135,154;104,154;102,151;95,140;90,125;88,107;89,85;97,57;100,46;103,40;105,35;109,29;114,18;122,0;127,12;135,32;143,57;148,81;148,104;144,125;138,145;135,154" o:connectangles="0,0,0,0,0,0,0,0,0,0,0,0,0,0,0,0,0,0,0,0,0,0"/>
                      </v:shape>
                      <v:shape id="Freeform 80" o:spid="_x0000_s1028" style="position:absolute;width:237;height:241;visibility:visible;mso-wrap-style:square;v-text-anchor:top" coordsize="237,241"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" path="m135,241l119,222r,-25l116,179r-3,-8l103,170,82,166,48,159,27,144,11,127,1,112,,105r23,1l45,112r19,8l80,131r13,12l104,154r31,l132,161r68,l196,164r-18,4l155,171r-20,2l135,241xe" filled="f" stroked="f">
                        <v:path arrowok="t" o:connecttype="custom" o:connectlocs="135,241;119,222;119,197;116,179;113,171;103,170;82,166;48,159;27,144;11,127;1,112;0,105;23,106;45,112;64,120;80,131;93,143;104,154;135,154;132,161;200,161;196,164;178,168;155,171;135,173;135,241" o:connectangles="0,0,0,0,0,0,0,0,0,0,0,0,0,0,0,0,0,0,0,0,0,0,0,0,0,0"/>
                      </v:shape>
                      <v:shape id="Freeform 81" o:spid="_x0000_s1029" style="position:absolute;width:237;height:241;visibility:visible;mso-wrap-style:square;v-text-anchor:top" coordsize="237,241"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" path="m200,161r-68,l141,153r12,-9l169,136r19,-6l211,128r26,4l222,147r-22,14xe" filled="f" stroked="f">
                        <v:path arrowok="t" o:connecttype="custom" o:connectlocs="200,161;132,161;141,153;153,144;169,136;188,130;211,128;237,132;222,147;200,161" o:connectangles="0,0,0,0,0,0,0,0,0,0"/>
                      </v:shape>
                      <w10:anchorlock/>
                    </v:group>
                  </w:pict>
                </mc:Fallback>
              </mc:AlternateContent>
            </w:r>
          </w:p>
        </w:tc>
        <w:tc>
          <w:tcPr>
            <w:tcW w:w="6236" w:type="dxa"/>
          </w:tcPr>
          <w:p w14:paraId="64D370B6" w14:textId="77777777" w:rsidR="000229A8" w:rsidRPr="009B5FD0" w:rsidRDefault="000229A8" w:rsidP="00143A12">
            <w:pPr>
              <w:pStyle w:val="Bodytext95pt6spaceatleast12"/>
            </w:pPr>
            <w:r w:rsidRPr="009B5FD0">
              <w:t>Opportunities to engage with:</w:t>
            </w:r>
          </w:p>
          <w:p w14:paraId="1E97D7C0" w14:textId="77777777" w:rsidR="000229A8" w:rsidRPr="009B5FD0" w:rsidRDefault="00076EBF" w:rsidP="005D4554">
            <w:pPr>
              <w:pStyle w:val="Bodytext95pt6spaceatleast12"/>
            </w:pPr>
            <w:r w:rsidRPr="009B5FD0">
              <w:rPr>
                <w:rFonts w:cs="Arial"/>
                <w:noProof/>
                <w:lang w:eastAsia="zh-TW"/>
              </w:rPr>
              <mc:AlternateContent>
                <mc:Choice Requires="wpg">
                  <w:drawing>
                    <wp:inline distT="0" distB="0" distL="0" distR="0" wp14:anchorId="30A993D1" wp14:editId="74987E3B">
                      <wp:extent cx="121494" cy="134596"/>
                      <wp:effectExtent l="0" t="0" r="5715" b="0"/>
                      <wp:docPr id="5" name="Group 5"/>
                      <wp:cNvGraphicFramePr>
                        <a:graphicFrameLocks xmlns:a="http://schemas.openxmlformats.org/drawingml/2006/main" noChangeAspect="1"/>
                      </wp:cNvGraphicFramePr>
                      <a:graphic xmlns:a="http://schemas.openxmlformats.org/drawingml/2006/main">
                        <a:graphicData uri="http://schemas.microsoft.com/office/word/2010/wordprocessingGroup">
                          <wpg:wgp>
                            <wpg:cNvGrpSpPr>
                              <a:grpSpLocks noChangeAspect="1"/>
                            </wpg:cNvGrpSpPr>
                            <wpg:grpSpPr bwMode="auto">
                              <a:xfrm>
                                <a:off x="0" y="0"/>
                                <a:ext cx="121494" cy="134596"/>
                                <a:chOff x="0" y="0"/>
                                <a:chExt cx="199" cy="231"/>
                              </a:xfrm>
                              <a:solidFill>
                                <a:srgbClr val="DB3F30"/>
                              </a:solidFill>
                            </wpg:grpSpPr>
                            <wps:wsp>
                              <wps:cNvPr id="7" name="Freeform 3"/>
                              <wps:cNvSpPr>
                                <a:spLocks/>
                              </wps:cNvSpPr>
                              <wps:spPr bwMode="auto">
                                <a:xfrm>
                                  <a:off x="0" y="0"/>
                                  <a:ext cx="199" cy="231"/>
                                </a:xfrm>
                                <a:custGeom>
                                  <a:avLst/>
                                  <a:gdLst>
                                    <a:gd name="T0" fmla="*/ 191 w 199"/>
                                    <a:gd name="T1" fmla="*/ 231 h 231"/>
                                    <a:gd name="T2" fmla="*/ 7 w 199"/>
                                    <a:gd name="T3" fmla="*/ 231 h 231"/>
                                    <a:gd name="T4" fmla="*/ 0 w 199"/>
                                    <a:gd name="T5" fmla="*/ 224 h 231"/>
                                    <a:gd name="T6" fmla="*/ 0 w 199"/>
                                    <a:gd name="T7" fmla="*/ 7 h 231"/>
                                    <a:gd name="T8" fmla="*/ 7 w 199"/>
                                    <a:gd name="T9" fmla="*/ 0 h 231"/>
                                    <a:gd name="T10" fmla="*/ 191 w 199"/>
                                    <a:gd name="T11" fmla="*/ 0 h 231"/>
                                    <a:gd name="T12" fmla="*/ 199 w 199"/>
                                    <a:gd name="T13" fmla="*/ 7 h 231"/>
                                    <a:gd name="T14" fmla="*/ 198 w 199"/>
                                    <a:gd name="T15" fmla="*/ 16 h 231"/>
                                    <a:gd name="T16" fmla="*/ 16 w 199"/>
                                    <a:gd name="T17" fmla="*/ 16 h 231"/>
                                    <a:gd name="T18" fmla="*/ 16 w 199"/>
                                    <a:gd name="T19" fmla="*/ 215 h 231"/>
                                    <a:gd name="T20" fmla="*/ 198 w 199"/>
                                    <a:gd name="T21" fmla="*/ 215 h 231"/>
                                    <a:gd name="T22" fmla="*/ 198 w 199"/>
                                    <a:gd name="T23" fmla="*/ 224 h 231"/>
                                    <a:gd name="T24" fmla="*/ 191 w 199"/>
                                    <a:gd name="T25" fmla="*/ 231 h 231"/>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Lst>
                                  <a:rect l="0" t="0" r="r" b="b"/>
                                  <a:pathLst>
                                    <a:path w="199" h="231">
                                      <a:moveTo>
                                        <a:pt x="191" y="231"/>
                                      </a:moveTo>
                                      <a:lnTo>
                                        <a:pt x="7" y="231"/>
                                      </a:lnTo>
                                      <a:lnTo>
                                        <a:pt x="0" y="224"/>
                                      </a:lnTo>
                                      <a:lnTo>
                                        <a:pt x="0" y="7"/>
                                      </a:lnTo>
                                      <a:lnTo>
                                        <a:pt x="7" y="0"/>
                                      </a:lnTo>
                                      <a:lnTo>
                                        <a:pt x="191" y="0"/>
                                      </a:lnTo>
                                      <a:lnTo>
                                        <a:pt x="199" y="7"/>
                                      </a:lnTo>
                                      <a:lnTo>
                                        <a:pt x="198" y="16"/>
                                      </a:lnTo>
                                      <a:lnTo>
                                        <a:pt x="16" y="16"/>
                                      </a:lnTo>
                                      <a:lnTo>
                                        <a:pt x="16" y="215"/>
                                      </a:lnTo>
                                      <a:lnTo>
                                        <a:pt x="198" y="215"/>
                                      </a:lnTo>
                                      <a:lnTo>
                                        <a:pt x="198" y="224"/>
                                      </a:lnTo>
                                      <a:lnTo>
                                        <a:pt x="191" y="231"/>
                                      </a:lnTo>
                                      <a:close/>
                                    </a:path>
                                  </a:pathLst>
                                </a:custGeom>
                                <a:grpFill/>
                                <a:ln>
                                  <a:noFill/>
                                </a:ln>
                                <a:extLst>
                                  <a:ext uri="{91240B29-F687-4F45-9708-019B960494DF}">
                                    <a14:hiddenLine xmlns:a14="http://schemas.microsoft.com/office/drawing/2010/main" w="9525">
                                      <a:solidFill>
                                        <a:srgbClr val="000000"/>
                                      </a:solidFill>
                                      <a:round/>
                                      <a:headEnd/>
                                      <a:tailEnd/>
                                    </a14:hiddenLine>
                                  </a:ext>
                                </a:extLst>
                              </wps:spPr>
                              <wps:bodyPr rot="0" vert="horz" wrap="square" lIns="91440" tIns="45720" rIns="91440" bIns="45720" anchor="t" anchorCtr="0" upright="1">
                                <a:noAutofit/>
                              </wps:bodyPr>
                            </wps:wsp>
                            <wps:wsp>
                              <wps:cNvPr id="8" name="Freeform 4"/>
                              <wps:cNvSpPr>
                                <a:spLocks/>
                              </wps:cNvSpPr>
                              <wps:spPr bwMode="auto">
                                <a:xfrm>
                                  <a:off x="0" y="0"/>
                                  <a:ext cx="199" cy="231"/>
                                </a:xfrm>
                                <a:custGeom>
                                  <a:avLst/>
                                  <a:gdLst>
                                    <a:gd name="T0" fmla="*/ 198 w 199"/>
                                    <a:gd name="T1" fmla="*/ 215 h 231"/>
                                    <a:gd name="T2" fmla="*/ 182 w 199"/>
                                    <a:gd name="T3" fmla="*/ 215 h 231"/>
                                    <a:gd name="T4" fmla="*/ 182 w 199"/>
                                    <a:gd name="T5" fmla="*/ 32 h 231"/>
                                    <a:gd name="T6" fmla="*/ 182 w 199"/>
                                    <a:gd name="T7" fmla="*/ 16 h 231"/>
                                    <a:gd name="T8" fmla="*/ 198 w 199"/>
                                    <a:gd name="T9" fmla="*/ 16 h 231"/>
                                    <a:gd name="T10" fmla="*/ 198 w 199"/>
                                    <a:gd name="T11" fmla="*/ 215 h 231"/>
                                  </a:gdLst>
                                  <a:ahLst/>
                                  <a:cxnLst>
                                    <a:cxn ang="0">
                                      <a:pos x="T0" y="T1"/>
                                    </a:cxn>
                                    <a:cxn ang="0">
                                      <a:pos x="T2" y="T3"/>
                                    </a:cxn>
                                    <a:cxn ang="0">
                                      <a:pos x="T4" y="T5"/>
                                    </a:cxn>
                                    <a:cxn ang="0">
                                      <a:pos x="T6" y="T7"/>
                                    </a:cxn>
                                    <a:cxn ang="0">
                                      <a:pos x="T8" y="T9"/>
                                    </a:cxn>
                                    <a:cxn ang="0">
                                      <a:pos x="T10" y="T11"/>
                                    </a:cxn>
                                  </a:cxnLst>
                                  <a:rect l="0" t="0" r="r" b="b"/>
                                  <a:pathLst>
                                    <a:path w="199" h="231">
                                      <a:moveTo>
                                        <a:pt x="198" y="215"/>
                                      </a:moveTo>
                                      <a:lnTo>
                                        <a:pt x="182" y="215"/>
                                      </a:lnTo>
                                      <a:lnTo>
                                        <a:pt x="182" y="32"/>
                                      </a:lnTo>
                                      <a:lnTo>
                                        <a:pt x="182" y="16"/>
                                      </a:lnTo>
                                      <a:lnTo>
                                        <a:pt x="198" y="16"/>
                                      </a:lnTo>
                                      <a:lnTo>
                                        <a:pt x="198" y="215"/>
                                      </a:lnTo>
                                      <a:close/>
                                    </a:path>
                                  </a:pathLst>
                                </a:custGeom>
                                <a:grpFill/>
                                <a:ln>
                                  <a:noFill/>
                                </a:ln>
                                <a:extLst>
                                  <a:ext uri="{91240B29-F687-4F45-9708-019B960494DF}">
                                    <a14:hiddenLine xmlns:a14="http://schemas.microsoft.com/office/drawing/2010/main" w="9525">
                                      <a:solidFill>
                                        <a:srgbClr val="000000"/>
                                      </a:solidFill>
                                      <a:round/>
                                      <a:headEnd/>
                                      <a:tailEnd/>
                                    </a14:hiddenLine>
                                  </a:ext>
                                </a:extLst>
                              </wps:spPr>
                              <wps:bodyPr rot="0" vert="horz" wrap="square" lIns="91440" tIns="45720" rIns="91440" bIns="45720" anchor="t" anchorCtr="0" upright="1">
                                <a:noAutofit/>
                              </wps:bodyPr>
                            </wps:wsp>
                            <wps:wsp>
                              <wps:cNvPr id="9" name="Freeform 5"/>
                              <wps:cNvSpPr>
                                <a:spLocks/>
                              </wps:cNvSpPr>
                              <wps:spPr bwMode="auto">
                                <a:xfrm>
                                  <a:off x="0" y="0"/>
                                  <a:ext cx="199" cy="231"/>
                                </a:xfrm>
                                <a:custGeom>
                                  <a:avLst/>
                                  <a:gdLst>
                                    <a:gd name="T0" fmla="*/ 162 w 199"/>
                                    <a:gd name="T1" fmla="*/ 99 h 231"/>
                                    <a:gd name="T2" fmla="*/ 37 w 199"/>
                                    <a:gd name="T3" fmla="*/ 99 h 231"/>
                                    <a:gd name="T4" fmla="*/ 33 w 199"/>
                                    <a:gd name="T5" fmla="*/ 95 h 231"/>
                                    <a:gd name="T6" fmla="*/ 33 w 199"/>
                                    <a:gd name="T7" fmla="*/ 86 h 231"/>
                                    <a:gd name="T8" fmla="*/ 37 w 199"/>
                                    <a:gd name="T9" fmla="*/ 83 h 231"/>
                                    <a:gd name="T10" fmla="*/ 162 w 199"/>
                                    <a:gd name="T11" fmla="*/ 83 h 231"/>
                                    <a:gd name="T12" fmla="*/ 166 w 199"/>
                                    <a:gd name="T13" fmla="*/ 86 h 231"/>
                                    <a:gd name="T14" fmla="*/ 166 w 199"/>
                                    <a:gd name="T15" fmla="*/ 95 h 231"/>
                                    <a:gd name="T16" fmla="*/ 162 w 199"/>
                                    <a:gd name="T17" fmla="*/ 99 h 231"/>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Lst>
                                  <a:rect l="0" t="0" r="r" b="b"/>
                                  <a:pathLst>
                                    <a:path w="199" h="231">
                                      <a:moveTo>
                                        <a:pt x="162" y="99"/>
                                      </a:moveTo>
                                      <a:lnTo>
                                        <a:pt x="37" y="99"/>
                                      </a:lnTo>
                                      <a:lnTo>
                                        <a:pt x="33" y="95"/>
                                      </a:lnTo>
                                      <a:lnTo>
                                        <a:pt x="33" y="86"/>
                                      </a:lnTo>
                                      <a:lnTo>
                                        <a:pt x="37" y="83"/>
                                      </a:lnTo>
                                      <a:lnTo>
                                        <a:pt x="162" y="83"/>
                                      </a:lnTo>
                                      <a:lnTo>
                                        <a:pt x="166" y="86"/>
                                      </a:lnTo>
                                      <a:lnTo>
                                        <a:pt x="166" y="95"/>
                                      </a:lnTo>
                                      <a:lnTo>
                                        <a:pt x="162" y="99"/>
                                      </a:lnTo>
                                      <a:close/>
                                    </a:path>
                                  </a:pathLst>
                                </a:custGeom>
                                <a:grpFill/>
                                <a:ln>
                                  <a:noFill/>
                                </a:ln>
                                <a:extLst>
                                  <a:ext uri="{91240B29-F687-4F45-9708-019B960494DF}">
                                    <a14:hiddenLine xmlns:a14="http://schemas.microsoft.com/office/drawing/2010/main" w="9525">
                                      <a:solidFill>
                                        <a:srgbClr val="000000"/>
                                      </a:solidFill>
                                      <a:round/>
                                      <a:headEnd/>
                                      <a:tailEnd/>
                                    </a14:hiddenLine>
                                  </a:ext>
                                </a:extLst>
                              </wps:spPr>
                              <wps:bodyPr rot="0" vert="horz" wrap="square" lIns="91440" tIns="45720" rIns="91440" bIns="45720" anchor="t" anchorCtr="0" upright="1">
                                <a:noAutofit/>
                              </wps:bodyPr>
                            </wps:wsp>
                            <wps:wsp>
                              <wps:cNvPr id="10" name="Freeform 6"/>
                              <wps:cNvSpPr>
                                <a:spLocks/>
                              </wps:cNvSpPr>
                              <wps:spPr bwMode="auto">
                                <a:xfrm>
                                  <a:off x="0" y="0"/>
                                  <a:ext cx="199" cy="231"/>
                                </a:xfrm>
                                <a:custGeom>
                                  <a:avLst/>
                                  <a:gdLst>
                                    <a:gd name="T0" fmla="*/ 162 w 199"/>
                                    <a:gd name="T1" fmla="*/ 132 h 231"/>
                                    <a:gd name="T2" fmla="*/ 37 w 199"/>
                                    <a:gd name="T3" fmla="*/ 132 h 231"/>
                                    <a:gd name="T4" fmla="*/ 33 w 199"/>
                                    <a:gd name="T5" fmla="*/ 129 h 231"/>
                                    <a:gd name="T6" fmla="*/ 33 w 199"/>
                                    <a:gd name="T7" fmla="*/ 120 h 231"/>
                                    <a:gd name="T8" fmla="*/ 36 w 199"/>
                                    <a:gd name="T9" fmla="*/ 116 h 231"/>
                                    <a:gd name="T10" fmla="*/ 162 w 199"/>
                                    <a:gd name="T11" fmla="*/ 116 h 231"/>
                                    <a:gd name="T12" fmla="*/ 166 w 199"/>
                                    <a:gd name="T13" fmla="*/ 120 h 231"/>
                                    <a:gd name="T14" fmla="*/ 166 w 199"/>
                                    <a:gd name="T15" fmla="*/ 129 h 231"/>
                                    <a:gd name="T16" fmla="*/ 162 w 199"/>
                                    <a:gd name="T17" fmla="*/ 132 h 231"/>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Lst>
                                  <a:rect l="0" t="0" r="r" b="b"/>
                                  <a:pathLst>
                                    <a:path w="199" h="231">
                                      <a:moveTo>
                                        <a:pt x="162" y="132"/>
                                      </a:moveTo>
                                      <a:lnTo>
                                        <a:pt x="37" y="132"/>
                                      </a:lnTo>
                                      <a:lnTo>
                                        <a:pt x="33" y="129"/>
                                      </a:lnTo>
                                      <a:lnTo>
                                        <a:pt x="33" y="120"/>
                                      </a:lnTo>
                                      <a:lnTo>
                                        <a:pt x="36" y="116"/>
                                      </a:lnTo>
                                      <a:lnTo>
                                        <a:pt x="162" y="116"/>
                                      </a:lnTo>
                                      <a:lnTo>
                                        <a:pt x="166" y="120"/>
                                      </a:lnTo>
                                      <a:lnTo>
                                        <a:pt x="166" y="129"/>
                                      </a:lnTo>
                                      <a:lnTo>
                                        <a:pt x="162" y="132"/>
                                      </a:lnTo>
                                      <a:close/>
                                    </a:path>
                                  </a:pathLst>
                                </a:custGeom>
                                <a:grpFill/>
                                <a:ln>
                                  <a:noFill/>
                                </a:ln>
                                <a:extLst>
                                  <a:ext uri="{91240B29-F687-4F45-9708-019B960494DF}">
                                    <a14:hiddenLine xmlns:a14="http://schemas.microsoft.com/office/drawing/2010/main" w="9525">
                                      <a:solidFill>
                                        <a:srgbClr val="000000"/>
                                      </a:solidFill>
                                      <a:round/>
                                      <a:headEnd/>
                                      <a:tailEnd/>
                                    </a14:hiddenLine>
                                  </a:ext>
                                </a:extLst>
                              </wps:spPr>
                              <wps:bodyPr rot="0" vert="horz" wrap="square" lIns="91440" tIns="45720" rIns="91440" bIns="45720" anchor="t" anchorCtr="0" upright="1">
                                <a:noAutofit/>
                              </wps:bodyPr>
                            </wps:wsp>
                            <wps:wsp>
                              <wps:cNvPr id="11" name="Freeform 7"/>
                              <wps:cNvSpPr>
                                <a:spLocks/>
                              </wps:cNvSpPr>
                              <wps:spPr bwMode="auto">
                                <a:xfrm>
                                  <a:off x="0" y="0"/>
                                  <a:ext cx="199" cy="231"/>
                                </a:xfrm>
                                <a:custGeom>
                                  <a:avLst/>
                                  <a:gdLst>
                                    <a:gd name="T0" fmla="*/ 162 w 199"/>
                                    <a:gd name="T1" fmla="*/ 165 h 231"/>
                                    <a:gd name="T2" fmla="*/ 37 w 199"/>
                                    <a:gd name="T3" fmla="*/ 165 h 231"/>
                                    <a:gd name="T4" fmla="*/ 33 w 199"/>
                                    <a:gd name="T5" fmla="*/ 161 h 231"/>
                                    <a:gd name="T6" fmla="*/ 33 w 199"/>
                                    <a:gd name="T7" fmla="*/ 152 h 231"/>
                                    <a:gd name="T8" fmla="*/ 37 w 199"/>
                                    <a:gd name="T9" fmla="*/ 149 h 231"/>
                                    <a:gd name="T10" fmla="*/ 162 w 199"/>
                                    <a:gd name="T11" fmla="*/ 149 h 231"/>
                                    <a:gd name="T12" fmla="*/ 166 w 199"/>
                                    <a:gd name="T13" fmla="*/ 152 h 231"/>
                                    <a:gd name="T14" fmla="*/ 166 w 199"/>
                                    <a:gd name="T15" fmla="*/ 161 h 231"/>
                                    <a:gd name="T16" fmla="*/ 162 w 199"/>
                                    <a:gd name="T17" fmla="*/ 165 h 231"/>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Lst>
                                  <a:rect l="0" t="0" r="r" b="b"/>
                                  <a:pathLst>
                                    <a:path w="199" h="231">
                                      <a:moveTo>
                                        <a:pt x="162" y="165"/>
                                      </a:moveTo>
                                      <a:lnTo>
                                        <a:pt x="37" y="165"/>
                                      </a:lnTo>
                                      <a:lnTo>
                                        <a:pt x="33" y="161"/>
                                      </a:lnTo>
                                      <a:lnTo>
                                        <a:pt x="33" y="152"/>
                                      </a:lnTo>
                                      <a:lnTo>
                                        <a:pt x="37" y="149"/>
                                      </a:lnTo>
                                      <a:lnTo>
                                        <a:pt x="162" y="149"/>
                                      </a:lnTo>
                                      <a:lnTo>
                                        <a:pt x="166" y="152"/>
                                      </a:lnTo>
                                      <a:lnTo>
                                        <a:pt x="166" y="161"/>
                                      </a:lnTo>
                                      <a:lnTo>
                                        <a:pt x="162" y="165"/>
                                      </a:lnTo>
                                      <a:close/>
                                    </a:path>
                                  </a:pathLst>
                                </a:custGeom>
                                <a:grpFill/>
                                <a:ln>
                                  <a:noFill/>
                                </a:ln>
                                <a:extLst>
                                  <a:ext uri="{91240B29-F687-4F45-9708-019B960494DF}">
                                    <a14:hiddenLine xmlns:a14="http://schemas.microsoft.com/office/drawing/2010/main" w="9525">
                                      <a:solidFill>
                                        <a:srgbClr val="000000"/>
                                      </a:solidFill>
                                      <a:round/>
                                      <a:headEnd/>
                                      <a:tailEnd/>
                                    </a14:hiddenLine>
                                  </a:ext>
                                </a:extLst>
                              </wps:spPr>
                              <wps:bodyPr rot="0" vert="horz" wrap="square" lIns="91440" tIns="45720" rIns="91440" bIns="45720" anchor="t" anchorCtr="0" upright="1">
                                <a:noAutofit/>
                              </wps:bodyPr>
                            </wps:wsp>
                            <wps:wsp>
                              <wps:cNvPr id="13" name="Freeform 8"/>
                              <wps:cNvSpPr>
                                <a:spLocks/>
                              </wps:cNvSpPr>
                              <wps:spPr bwMode="auto">
                                <a:xfrm>
                                  <a:off x="0" y="0"/>
                                  <a:ext cx="199" cy="231"/>
                                </a:xfrm>
                                <a:custGeom>
                                  <a:avLst/>
                                  <a:gdLst>
                                    <a:gd name="T0" fmla="*/ 162 w 199"/>
                                    <a:gd name="T1" fmla="*/ 199 h 231"/>
                                    <a:gd name="T2" fmla="*/ 37 w 199"/>
                                    <a:gd name="T3" fmla="*/ 199 h 231"/>
                                    <a:gd name="T4" fmla="*/ 33 w 199"/>
                                    <a:gd name="T5" fmla="*/ 195 h 231"/>
                                    <a:gd name="T6" fmla="*/ 33 w 199"/>
                                    <a:gd name="T7" fmla="*/ 186 h 231"/>
                                    <a:gd name="T8" fmla="*/ 37 w 199"/>
                                    <a:gd name="T9" fmla="*/ 182 h 231"/>
                                    <a:gd name="T10" fmla="*/ 162 w 199"/>
                                    <a:gd name="T11" fmla="*/ 182 h 231"/>
                                    <a:gd name="T12" fmla="*/ 166 w 199"/>
                                    <a:gd name="T13" fmla="*/ 186 h 231"/>
                                    <a:gd name="T14" fmla="*/ 166 w 199"/>
                                    <a:gd name="T15" fmla="*/ 195 h 231"/>
                                    <a:gd name="T16" fmla="*/ 162 w 199"/>
                                    <a:gd name="T17" fmla="*/ 199 h 231"/>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Lst>
                                  <a:rect l="0" t="0" r="r" b="b"/>
                                  <a:pathLst>
                                    <a:path w="199" h="231">
                                      <a:moveTo>
                                        <a:pt x="162" y="199"/>
                                      </a:moveTo>
                                      <a:lnTo>
                                        <a:pt x="37" y="199"/>
                                      </a:lnTo>
                                      <a:lnTo>
                                        <a:pt x="33" y="195"/>
                                      </a:lnTo>
                                      <a:lnTo>
                                        <a:pt x="33" y="186"/>
                                      </a:lnTo>
                                      <a:lnTo>
                                        <a:pt x="37" y="182"/>
                                      </a:lnTo>
                                      <a:lnTo>
                                        <a:pt x="162" y="182"/>
                                      </a:lnTo>
                                      <a:lnTo>
                                        <a:pt x="166" y="186"/>
                                      </a:lnTo>
                                      <a:lnTo>
                                        <a:pt x="166" y="195"/>
                                      </a:lnTo>
                                      <a:lnTo>
                                        <a:pt x="162" y="199"/>
                                      </a:lnTo>
                                      <a:close/>
                                    </a:path>
                                  </a:pathLst>
                                </a:custGeom>
                                <a:grpFill/>
                                <a:ln>
                                  <a:noFill/>
                                </a:ln>
                                <a:extLst>
                                  <a:ext uri="{91240B29-F687-4F45-9708-019B960494DF}">
                                    <a14:hiddenLine xmlns:a14="http://schemas.microsoft.com/office/drawing/2010/main" w="9525">
                                      <a:solidFill>
                                        <a:srgbClr val="000000"/>
                                      </a:solidFill>
                                      <a:round/>
                                      <a:headEnd/>
                                      <a:tailEnd/>
                                    </a14:hiddenLine>
                                  </a:ext>
                                </a:extLst>
                              </wps:spPr>
                              <wps:bodyPr rot="0" vert="horz" wrap="square" lIns="91440" tIns="45720" rIns="91440" bIns="45720" anchor="t" anchorCtr="0" upright="1">
                                <a:noAutofit/>
                              </wps:bodyPr>
                            </wps:wsp>
                          </wpg:wgp>
                        </a:graphicData>
                      </a:graphic>
                    </wp:inline>
                  </w:drawing>
                </mc:Choice>
                <mc:Fallback>
                  <w:pict>
                    <v:group w14:anchorId="20B40474" id="Group 5" o:spid="_x0000_s1026" style="width:9.55pt;height:10.6pt;mso-position-horizontal-relative:char;mso-position-vertical-relative:line" coordsize="199,231"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">
                      <o:lock v:ext="edit" aspectratio="t"/>
                      <v:shape id="Freeform 3" o:spid="_x0000_s1027" style="position:absolute;width:199;height:231;visibility:visible;mso-wrap-style:square;v-text-anchor:top" coordsize="199,231"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" path="m191,231l7,231,,224,,7,7,,191,r8,7l198,16,16,16r,199l198,215r,9l191,231xe" filled="f" stroked="f">
                        <v:path arrowok="t" o:connecttype="custom" o:connectlocs="191,231;7,231;0,224;0,7;7,0;191,0;199,7;198,16;16,16;16,215;198,215;198,224;191,231" o:connectangles="0,0,0,0,0,0,0,0,0,0,0,0,0"/>
                      </v:shape>
                      <v:shape id="Freeform 4" o:spid="_x0000_s1028" style="position:absolute;width:199;height:231;visibility:visible;mso-wrap-style:square;v-text-anchor:top" coordsize="199,231"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" path="m198,215r-16,l182,32r,-16l198,16r,199xe" filled="f" stroked="f">
                        <v:path arrowok="t" o:connecttype="custom" o:connectlocs="198,215;182,215;182,32;182,16;198,16;198,215" o:connectangles="0,0,0,0,0,0"/>
                      </v:shape>
                      <v:shape id="Freeform 5" o:spid="_x0000_s1029" style="position:absolute;width:199;height:231;visibility:visible;mso-wrap-style:square;v-text-anchor:top" coordsize="199,231"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" path="m162,99l37,99,33,95r,-9l37,83r125,l166,86r,9l162,99xe" filled="f" stroked="f">
                        <v:path arrowok="t" o:connecttype="custom" o:connectlocs="162,99;37,99;33,95;33,86;37,83;162,83;166,86;166,95;162,99" o:connectangles="0,0,0,0,0,0,0,0,0"/>
                      </v:shape>
                      <v:shape id="Freeform 6" o:spid="_x0000_s1030" style="position:absolute;width:199;height:231;visibility:visible;mso-wrap-style:square;v-text-anchor:top" coordsize="199,231"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" path="m162,132r-125,l33,129r,-9l36,116r126,l166,120r,9l162,132xe" filled="f" stroked="f">
                        <v:path arrowok="t" o:connecttype="custom" o:connectlocs="162,132;37,132;33,129;33,120;36,116;162,116;166,120;166,129;162,132" o:connectangles="0,0,0,0,0,0,0,0,0"/>
                      </v:shape>
                      <v:shape id="Freeform 7" o:spid="_x0000_s1031" style="position:absolute;width:199;height:231;visibility:visible;mso-wrap-style:square;v-text-anchor:top" coordsize="199,231"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" path="m162,165r-125,l33,161r,-9l37,149r125,l166,152r,9l162,165xe" filled="f" stroked="f">
                        <v:path arrowok="t" o:connecttype="custom" o:connectlocs="162,165;37,165;33,161;33,152;37,149;162,149;166,152;166,161;162,165" o:connectangles="0,0,0,0,0,0,0,0,0"/>
                      </v:shape>
                      <v:shape id="Freeform 8" o:spid="_x0000_s1032" style="position:absolute;width:199;height:231;visibility:visible;mso-wrap-style:square;v-text-anchor:top" coordsize="199,231"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" path="m162,199r-125,l33,195r,-9l37,182r125,l166,186r,9l162,199xe" filled="f" stroked="f">
                        <v:path arrowok="t" o:connecttype="custom" o:connectlocs="162,199;37,199;33,195;33,186;37,182;162,182;166,186;166,195;162,199" o:connectangles="0,0,0,0,0,0,0,0,0"/>
                      </v:shape>
                      <w10:anchorlock/>
                    </v:group>
                  </w:pict>
                </mc:Fallback>
              </mc:AlternateContent>
            </w:r>
            <w:r w:rsidR="00273B17" w:rsidRPr="009B5FD0">
              <w:rPr>
                <w:noProof/>
              </w:rPr>
              <w:t xml:space="preserve"> </w:t>
            </w:r>
            <w:r w:rsidRPr="009B5FD0">
              <w:rPr>
                <w:rFonts w:cs="Arial"/>
                <w:noProof/>
                <w:lang w:eastAsia="zh-TW"/>
              </w:rPr>
              <mc:AlternateContent>
                <mc:Choice Requires="wpg">
                  <w:drawing>
                    <wp:inline distT="0" distB="0" distL="0" distR="0" wp14:anchorId="192F9E50" wp14:editId="52D926B9">
                      <wp:extent cx="134282" cy="134282"/>
                      <wp:effectExtent l="0" t="0" r="0" b="0"/>
                      <wp:docPr id="14" name="Group 14"/>
                      <wp:cNvGraphicFramePr>
                        <a:graphicFrameLocks xmlns:a="http://schemas.openxmlformats.org/drawingml/2006/main" noChangeAspect="1"/>
                      </wp:cNvGraphicFramePr>
                      <a:graphic xmlns:a="http://schemas.openxmlformats.org/drawingml/2006/main">
                        <a:graphicData uri="http://schemas.microsoft.com/office/word/2010/wordprocessingGroup">
                          <wpg:wgp>
                            <wpg:cNvGrpSpPr>
                              <a:grpSpLocks noChangeAspect="1"/>
                            </wpg:cNvGrpSpPr>
                            <wpg:grpSpPr bwMode="auto">
                              <a:xfrm>
                                <a:off x="0" y="0"/>
                                <a:ext cx="134282" cy="134282"/>
                                <a:chOff x="0" y="0"/>
                                <a:chExt cx="247" cy="246"/>
                              </a:xfrm>
                              <a:solidFill>
                                <a:srgbClr val="DB3F30"/>
                              </a:solidFill>
                            </wpg:grpSpPr>
                            <wps:wsp>
                              <wps:cNvPr id="15" name="Freeform 15"/>
                              <wps:cNvSpPr>
                                <a:spLocks/>
                              </wps:cNvSpPr>
                              <wps:spPr bwMode="auto">
                                <a:xfrm>
                                  <a:off x="0" y="0"/>
                                  <a:ext cx="247" cy="246"/>
                                </a:xfrm>
                                <a:custGeom>
                                  <a:avLst/>
                                  <a:gdLst>
                                    <a:gd name="T0" fmla="*/ 123 w 247"/>
                                    <a:gd name="T1" fmla="*/ 123 h 246"/>
                                    <a:gd name="T2" fmla="*/ 0 w 247"/>
                                    <a:gd name="T3" fmla="*/ 123 h 246"/>
                                    <a:gd name="T4" fmla="*/ 0 w 247"/>
                                    <a:gd name="T5" fmla="*/ 0 h 246"/>
                                    <a:gd name="T6" fmla="*/ 123 w 247"/>
                                    <a:gd name="T7" fmla="*/ 0 h 246"/>
                                    <a:gd name="T8" fmla="*/ 123 w 247"/>
                                    <a:gd name="T9" fmla="*/ 25 h 246"/>
                                    <a:gd name="T10" fmla="*/ 57 w 247"/>
                                    <a:gd name="T11" fmla="*/ 25 h 246"/>
                                    <a:gd name="T12" fmla="*/ 53 w 247"/>
                                    <a:gd name="T13" fmla="*/ 28 h 246"/>
                                    <a:gd name="T14" fmla="*/ 53 w 247"/>
                                    <a:gd name="T15" fmla="*/ 56 h 246"/>
                                    <a:gd name="T16" fmla="*/ 26 w 247"/>
                                    <a:gd name="T17" fmla="*/ 56 h 246"/>
                                    <a:gd name="T18" fmla="*/ 22 w 247"/>
                                    <a:gd name="T19" fmla="*/ 59 h 246"/>
                                    <a:gd name="T20" fmla="*/ 22 w 247"/>
                                    <a:gd name="T21" fmla="*/ 67 h 246"/>
                                    <a:gd name="T22" fmla="*/ 25 w 247"/>
                                    <a:gd name="T23" fmla="*/ 71 h 246"/>
                                    <a:gd name="T24" fmla="*/ 54 w 247"/>
                                    <a:gd name="T25" fmla="*/ 71 h 246"/>
                                    <a:gd name="T26" fmla="*/ 54 w 247"/>
                                    <a:gd name="T27" fmla="*/ 98 h 246"/>
                                    <a:gd name="T28" fmla="*/ 57 w 247"/>
                                    <a:gd name="T29" fmla="*/ 102 h 246"/>
                                    <a:gd name="T30" fmla="*/ 123 w 247"/>
                                    <a:gd name="T31" fmla="*/ 102 h 246"/>
                                    <a:gd name="T32" fmla="*/ 123 w 247"/>
                                    <a:gd name="T33" fmla="*/ 123 h 246"/>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 ang="0">
                                      <a:pos x="T30" y="T31"/>
                                    </a:cxn>
                                    <a:cxn ang="0">
                                      <a:pos x="T32" y="T33"/>
                                    </a:cxn>
                                  </a:cxnLst>
                                  <a:rect l="0" t="0" r="r" b="b"/>
                                  <a:pathLst>
                                    <a:path w="247" h="246">
                                      <a:moveTo>
                                        <a:pt x="123" y="123"/>
                                      </a:moveTo>
                                      <a:lnTo>
                                        <a:pt x="0" y="123"/>
                                      </a:lnTo>
                                      <a:lnTo>
                                        <a:pt x="0" y="0"/>
                                      </a:lnTo>
                                      <a:lnTo>
                                        <a:pt x="123" y="0"/>
                                      </a:lnTo>
                                      <a:lnTo>
                                        <a:pt x="123" y="25"/>
                                      </a:lnTo>
                                      <a:lnTo>
                                        <a:pt x="57" y="25"/>
                                      </a:lnTo>
                                      <a:lnTo>
                                        <a:pt x="53" y="28"/>
                                      </a:lnTo>
                                      <a:lnTo>
                                        <a:pt x="53" y="56"/>
                                      </a:lnTo>
                                      <a:lnTo>
                                        <a:pt x="26" y="56"/>
                                      </a:lnTo>
                                      <a:lnTo>
                                        <a:pt x="22" y="59"/>
                                      </a:lnTo>
                                      <a:lnTo>
                                        <a:pt x="22" y="67"/>
                                      </a:lnTo>
                                      <a:lnTo>
                                        <a:pt x="25" y="71"/>
                                      </a:lnTo>
                                      <a:lnTo>
                                        <a:pt x="54" y="71"/>
                                      </a:lnTo>
                                      <a:lnTo>
                                        <a:pt x="54" y="98"/>
                                      </a:lnTo>
                                      <a:lnTo>
                                        <a:pt x="57" y="102"/>
                                      </a:lnTo>
                                      <a:lnTo>
                                        <a:pt x="123" y="102"/>
                                      </a:lnTo>
                                      <a:lnTo>
                                        <a:pt x="123" y="123"/>
                                      </a:lnTo>
                                      <a:close/>
                                    </a:path>
                                  </a:pathLst>
                                </a:custGeom>
                                <a:grpFill/>
                                <a:ln>
                                  <a:noFill/>
                                </a:ln>
                                <a:extLst>
                                  <a:ext uri="{91240B29-F687-4F45-9708-019B960494DF}">
                                    <a14:hiddenLine xmlns:a14="http://schemas.microsoft.com/office/drawing/2010/main" w="9525">
                                      <a:solidFill>
                                        <a:srgbClr val="000000"/>
                                      </a:solidFill>
                                      <a:round/>
                                      <a:headEnd/>
                                      <a:tailEnd/>
                                    </a14:hiddenLine>
                                  </a:ext>
                                </a:extLst>
                              </wps:spPr>
                              <wps:bodyPr rot="0" vert="horz" wrap="square" lIns="91440" tIns="45720" rIns="91440" bIns="45720" anchor="t" anchorCtr="0" upright="1">
                                <a:noAutofit/>
                              </wps:bodyPr>
                            </wps:wsp>
                            <wps:wsp>
                              <wps:cNvPr id="23" name="Freeform 37"/>
                              <wps:cNvSpPr>
                                <a:spLocks/>
                              </wps:cNvSpPr>
                              <wps:spPr bwMode="auto">
                                <a:xfrm>
                                  <a:off x="0" y="0"/>
                                  <a:ext cx="247" cy="246"/>
                                </a:xfrm>
                                <a:custGeom>
                                  <a:avLst/>
                                  <a:gdLst>
                                    <a:gd name="T0" fmla="*/ 123 w 247"/>
                                    <a:gd name="T1" fmla="*/ 102 h 246"/>
                                    <a:gd name="T2" fmla="*/ 65 w 247"/>
                                    <a:gd name="T3" fmla="*/ 102 h 246"/>
                                    <a:gd name="T4" fmla="*/ 69 w 247"/>
                                    <a:gd name="T5" fmla="*/ 99 h 246"/>
                                    <a:gd name="T6" fmla="*/ 69 w 247"/>
                                    <a:gd name="T7" fmla="*/ 71 h 246"/>
                                    <a:gd name="T8" fmla="*/ 96 w 247"/>
                                    <a:gd name="T9" fmla="*/ 71 h 246"/>
                                    <a:gd name="T10" fmla="*/ 99 w 247"/>
                                    <a:gd name="T11" fmla="*/ 68 h 246"/>
                                    <a:gd name="T12" fmla="*/ 99 w 247"/>
                                    <a:gd name="T13" fmla="*/ 63 h 246"/>
                                    <a:gd name="T14" fmla="*/ 99 w 247"/>
                                    <a:gd name="T15" fmla="*/ 60 h 246"/>
                                    <a:gd name="T16" fmla="*/ 96 w 247"/>
                                    <a:gd name="T17" fmla="*/ 56 h 246"/>
                                    <a:gd name="T18" fmla="*/ 68 w 247"/>
                                    <a:gd name="T19" fmla="*/ 56 h 246"/>
                                    <a:gd name="T20" fmla="*/ 68 w 247"/>
                                    <a:gd name="T21" fmla="*/ 29 h 246"/>
                                    <a:gd name="T22" fmla="*/ 65 w 247"/>
                                    <a:gd name="T23" fmla="*/ 25 h 246"/>
                                    <a:gd name="T24" fmla="*/ 123 w 247"/>
                                    <a:gd name="T25" fmla="*/ 25 h 246"/>
                                    <a:gd name="T26" fmla="*/ 123 w 247"/>
                                    <a:gd name="T27" fmla="*/ 102 h 246"/>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Lst>
                                  <a:rect l="0" t="0" r="r" b="b"/>
                                  <a:pathLst>
                                    <a:path w="247" h="246">
                                      <a:moveTo>
                                        <a:pt x="123" y="102"/>
                                      </a:moveTo>
                                      <a:lnTo>
                                        <a:pt x="65" y="102"/>
                                      </a:lnTo>
                                      <a:lnTo>
                                        <a:pt x="69" y="99"/>
                                      </a:lnTo>
                                      <a:lnTo>
                                        <a:pt x="69" y="71"/>
                                      </a:lnTo>
                                      <a:lnTo>
                                        <a:pt x="96" y="71"/>
                                      </a:lnTo>
                                      <a:lnTo>
                                        <a:pt x="99" y="68"/>
                                      </a:lnTo>
                                      <a:lnTo>
                                        <a:pt x="99" y="63"/>
                                      </a:lnTo>
                                      <a:lnTo>
                                        <a:pt x="99" y="60"/>
                                      </a:lnTo>
                                      <a:lnTo>
                                        <a:pt x="96" y="56"/>
                                      </a:lnTo>
                                      <a:lnTo>
                                        <a:pt x="68" y="56"/>
                                      </a:lnTo>
                                      <a:lnTo>
                                        <a:pt x="68" y="29"/>
                                      </a:lnTo>
                                      <a:lnTo>
                                        <a:pt x="65" y="25"/>
                                      </a:lnTo>
                                      <a:lnTo>
                                        <a:pt x="123" y="25"/>
                                      </a:lnTo>
                                      <a:lnTo>
                                        <a:pt x="123" y="102"/>
                                      </a:lnTo>
                                      <a:close/>
                                    </a:path>
                                  </a:pathLst>
                                </a:custGeom>
                                <a:grpFill/>
                                <a:ln>
                                  <a:noFill/>
                                </a:ln>
                                <a:extLst>
                                  <a:ext uri="{91240B29-F687-4F45-9708-019B960494DF}">
                                    <a14:hiddenLine xmlns:a14="http://schemas.microsoft.com/office/drawing/2010/main" w="9525">
                                      <a:solidFill>
                                        <a:srgbClr val="000000"/>
                                      </a:solidFill>
                                      <a:round/>
                                      <a:headEnd/>
                                      <a:tailEnd/>
                                    </a14:hiddenLine>
                                  </a:ext>
                                </a:extLst>
                              </wps:spPr>
                              <wps:bodyPr rot="0" vert="horz" wrap="square" lIns="91440" tIns="45720" rIns="91440" bIns="45720" anchor="t" anchorCtr="0" upright="1">
                                <a:noAutofit/>
                              </wps:bodyPr>
                            </wps:wsp>
                            <wps:wsp>
                              <wps:cNvPr id="24" name="Freeform 38"/>
                              <wps:cNvSpPr>
                                <a:spLocks/>
                              </wps:cNvSpPr>
                              <wps:spPr bwMode="auto">
                                <a:xfrm>
                                  <a:off x="0" y="0"/>
                                  <a:ext cx="247" cy="246"/>
                                </a:xfrm>
                                <a:custGeom>
                                  <a:avLst/>
                                  <a:gdLst>
                                    <a:gd name="T0" fmla="*/ 220 w 247"/>
                                    <a:gd name="T1" fmla="*/ 69 h 246"/>
                                    <a:gd name="T2" fmla="*/ 150 w 247"/>
                                    <a:gd name="T3" fmla="*/ 69 h 246"/>
                                    <a:gd name="T4" fmla="*/ 147 w 247"/>
                                    <a:gd name="T5" fmla="*/ 66 h 246"/>
                                    <a:gd name="T6" fmla="*/ 147 w 247"/>
                                    <a:gd name="T7" fmla="*/ 58 h 246"/>
                                    <a:gd name="T8" fmla="*/ 150 w 247"/>
                                    <a:gd name="T9" fmla="*/ 54 h 246"/>
                                    <a:gd name="T10" fmla="*/ 220 w 247"/>
                                    <a:gd name="T11" fmla="*/ 54 h 246"/>
                                    <a:gd name="T12" fmla="*/ 223 w 247"/>
                                    <a:gd name="T13" fmla="*/ 58 h 246"/>
                                    <a:gd name="T14" fmla="*/ 223 w 247"/>
                                    <a:gd name="T15" fmla="*/ 66 h 246"/>
                                    <a:gd name="T16" fmla="*/ 220 w 247"/>
                                    <a:gd name="T17" fmla="*/ 69 h 246"/>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Lst>
                                  <a:rect l="0" t="0" r="r" b="b"/>
                                  <a:pathLst>
                                    <a:path w="247" h="246">
                                      <a:moveTo>
                                        <a:pt x="220" y="69"/>
                                      </a:moveTo>
                                      <a:lnTo>
                                        <a:pt x="150" y="69"/>
                                      </a:lnTo>
                                      <a:lnTo>
                                        <a:pt x="147" y="66"/>
                                      </a:lnTo>
                                      <a:lnTo>
                                        <a:pt x="147" y="58"/>
                                      </a:lnTo>
                                      <a:lnTo>
                                        <a:pt x="150" y="54"/>
                                      </a:lnTo>
                                      <a:lnTo>
                                        <a:pt x="220" y="54"/>
                                      </a:lnTo>
                                      <a:lnTo>
                                        <a:pt x="223" y="58"/>
                                      </a:lnTo>
                                      <a:lnTo>
                                        <a:pt x="223" y="66"/>
                                      </a:lnTo>
                                      <a:lnTo>
                                        <a:pt x="220" y="69"/>
                                      </a:lnTo>
                                      <a:close/>
                                    </a:path>
                                  </a:pathLst>
                                </a:custGeom>
                                <a:grpFill/>
                                <a:ln>
                                  <a:noFill/>
                                </a:ln>
                                <a:extLst>
                                  <a:ext uri="{91240B29-F687-4F45-9708-019B960494DF}">
                                    <a14:hiddenLine xmlns:a14="http://schemas.microsoft.com/office/drawing/2010/main" w="9525">
                                      <a:solidFill>
                                        <a:srgbClr val="000000"/>
                                      </a:solidFill>
                                      <a:round/>
                                      <a:headEnd/>
                                      <a:tailEnd/>
                                    </a14:hiddenLine>
                                  </a:ext>
                                </a:extLst>
                              </wps:spPr>
                              <wps:bodyPr rot="0" vert="horz" wrap="square" lIns="91440" tIns="45720" rIns="91440" bIns="45720" anchor="t" anchorCtr="0" upright="1">
                                <a:noAutofit/>
                              </wps:bodyPr>
                            </wps:wsp>
                            <wps:wsp>
                              <wps:cNvPr id="25" name="Freeform 39"/>
                              <wps:cNvSpPr>
                                <a:spLocks/>
                              </wps:cNvSpPr>
                              <wps:spPr bwMode="auto">
                                <a:xfrm>
                                  <a:off x="0" y="0"/>
                                  <a:ext cx="247" cy="246"/>
                                </a:xfrm>
                                <a:custGeom>
                                  <a:avLst/>
                                  <a:gdLst>
                                    <a:gd name="T0" fmla="*/ 247 w 247"/>
                                    <a:gd name="T1" fmla="*/ 246 h 246"/>
                                    <a:gd name="T2" fmla="*/ 123 w 247"/>
                                    <a:gd name="T3" fmla="*/ 246 h 246"/>
                                    <a:gd name="T4" fmla="*/ 123 w 247"/>
                                    <a:gd name="T5" fmla="*/ 123 h 246"/>
                                    <a:gd name="T6" fmla="*/ 247 w 247"/>
                                    <a:gd name="T7" fmla="*/ 123 h 246"/>
                                    <a:gd name="T8" fmla="*/ 247 w 247"/>
                                    <a:gd name="T9" fmla="*/ 146 h 246"/>
                                    <a:gd name="T10" fmla="*/ 182 w 247"/>
                                    <a:gd name="T11" fmla="*/ 146 h 246"/>
                                    <a:gd name="T12" fmla="*/ 179 w 247"/>
                                    <a:gd name="T13" fmla="*/ 150 h 246"/>
                                    <a:gd name="T14" fmla="*/ 180 w 247"/>
                                    <a:gd name="T15" fmla="*/ 153 h 246"/>
                                    <a:gd name="T16" fmla="*/ 180 w 247"/>
                                    <a:gd name="T17" fmla="*/ 157 h 246"/>
                                    <a:gd name="T18" fmla="*/ 183 w 247"/>
                                    <a:gd name="T19" fmla="*/ 161 h 246"/>
                                    <a:gd name="T20" fmla="*/ 247 w 247"/>
                                    <a:gd name="T21" fmla="*/ 161 h 246"/>
                                    <a:gd name="T22" fmla="*/ 247 w 247"/>
                                    <a:gd name="T23" fmla="*/ 177 h 246"/>
                                    <a:gd name="T24" fmla="*/ 152 w 247"/>
                                    <a:gd name="T25" fmla="*/ 177 h 246"/>
                                    <a:gd name="T26" fmla="*/ 149 w 247"/>
                                    <a:gd name="T27" fmla="*/ 180 h 246"/>
                                    <a:gd name="T28" fmla="*/ 149 w 247"/>
                                    <a:gd name="T29" fmla="*/ 188 h 246"/>
                                    <a:gd name="T30" fmla="*/ 152 w 247"/>
                                    <a:gd name="T31" fmla="*/ 192 h 246"/>
                                    <a:gd name="T32" fmla="*/ 247 w 247"/>
                                    <a:gd name="T33" fmla="*/ 192 h 246"/>
                                    <a:gd name="T34" fmla="*/ 247 w 247"/>
                                    <a:gd name="T35" fmla="*/ 208 h 246"/>
                                    <a:gd name="T36" fmla="*/ 183 w 247"/>
                                    <a:gd name="T37" fmla="*/ 208 h 246"/>
                                    <a:gd name="T38" fmla="*/ 180 w 247"/>
                                    <a:gd name="T39" fmla="*/ 211 h 246"/>
                                    <a:gd name="T40" fmla="*/ 180 w 247"/>
                                    <a:gd name="T41" fmla="*/ 219 h 246"/>
                                    <a:gd name="T42" fmla="*/ 182 w 247"/>
                                    <a:gd name="T43" fmla="*/ 223 h 246"/>
                                    <a:gd name="T44" fmla="*/ 247 w 247"/>
                                    <a:gd name="T45" fmla="*/ 223 h 246"/>
                                    <a:gd name="T46" fmla="*/ 247 w 247"/>
                                    <a:gd name="T47" fmla="*/ 246 h 246"/>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 ang="0">
                                      <a:pos x="T30" y="T31"/>
                                    </a:cxn>
                                    <a:cxn ang="0">
                                      <a:pos x="T32" y="T33"/>
                                    </a:cxn>
                                    <a:cxn ang="0">
                                      <a:pos x="T34" y="T35"/>
                                    </a:cxn>
                                    <a:cxn ang="0">
                                      <a:pos x="T36" y="T37"/>
                                    </a:cxn>
                                    <a:cxn ang="0">
                                      <a:pos x="T38" y="T39"/>
                                    </a:cxn>
                                    <a:cxn ang="0">
                                      <a:pos x="T40" y="T41"/>
                                    </a:cxn>
                                    <a:cxn ang="0">
                                      <a:pos x="T42" y="T43"/>
                                    </a:cxn>
                                    <a:cxn ang="0">
                                      <a:pos x="T44" y="T45"/>
                                    </a:cxn>
                                    <a:cxn ang="0">
                                      <a:pos x="T46" y="T47"/>
                                    </a:cxn>
                                  </a:cxnLst>
                                  <a:rect l="0" t="0" r="r" b="b"/>
                                  <a:pathLst>
                                    <a:path w="247" h="246">
                                      <a:moveTo>
                                        <a:pt x="247" y="246"/>
                                      </a:moveTo>
                                      <a:lnTo>
                                        <a:pt x="123" y="246"/>
                                      </a:lnTo>
                                      <a:lnTo>
                                        <a:pt x="123" y="123"/>
                                      </a:lnTo>
                                      <a:lnTo>
                                        <a:pt x="247" y="123"/>
                                      </a:lnTo>
                                      <a:lnTo>
                                        <a:pt x="247" y="146"/>
                                      </a:lnTo>
                                      <a:lnTo>
                                        <a:pt x="182" y="146"/>
                                      </a:lnTo>
                                      <a:lnTo>
                                        <a:pt x="179" y="150"/>
                                      </a:lnTo>
                                      <a:lnTo>
                                        <a:pt x="180" y="153"/>
                                      </a:lnTo>
                                      <a:lnTo>
                                        <a:pt x="180" y="157"/>
                                      </a:lnTo>
                                      <a:lnTo>
                                        <a:pt x="183" y="161"/>
                                      </a:lnTo>
                                      <a:lnTo>
                                        <a:pt x="247" y="161"/>
                                      </a:lnTo>
                                      <a:lnTo>
                                        <a:pt x="247" y="177"/>
                                      </a:lnTo>
                                      <a:lnTo>
                                        <a:pt x="152" y="177"/>
                                      </a:lnTo>
                                      <a:lnTo>
                                        <a:pt x="149" y="180"/>
                                      </a:lnTo>
                                      <a:lnTo>
                                        <a:pt x="149" y="188"/>
                                      </a:lnTo>
                                      <a:lnTo>
                                        <a:pt x="152" y="192"/>
                                      </a:lnTo>
                                      <a:lnTo>
                                        <a:pt x="247" y="192"/>
                                      </a:lnTo>
                                      <a:lnTo>
                                        <a:pt x="247" y="208"/>
                                      </a:lnTo>
                                      <a:lnTo>
                                        <a:pt x="183" y="208"/>
                                      </a:lnTo>
                                      <a:lnTo>
                                        <a:pt x="180" y="211"/>
                                      </a:lnTo>
                                      <a:lnTo>
                                        <a:pt x="180" y="219"/>
                                      </a:lnTo>
                                      <a:lnTo>
                                        <a:pt x="182" y="223"/>
                                      </a:lnTo>
                                      <a:lnTo>
                                        <a:pt x="247" y="223"/>
                                      </a:lnTo>
                                      <a:lnTo>
                                        <a:pt x="247" y="246"/>
                                      </a:lnTo>
                                      <a:close/>
                                    </a:path>
                                  </a:pathLst>
                                </a:custGeom>
                                <a:grpFill/>
                                <a:ln>
                                  <a:noFill/>
                                </a:ln>
                                <a:extLst>
                                  <a:ext uri="{91240B29-F687-4F45-9708-019B960494DF}">
                                    <a14:hiddenLine xmlns:a14="http://schemas.microsoft.com/office/drawing/2010/main" w="9525">
                                      <a:solidFill>
                                        <a:srgbClr val="000000"/>
                                      </a:solidFill>
                                      <a:round/>
                                      <a:headEnd/>
                                      <a:tailEnd/>
                                    </a14:hiddenLine>
                                  </a:ext>
                                </a:extLst>
                              </wps:spPr>
                              <wps:bodyPr rot="0" vert="horz" wrap="square" lIns="91440" tIns="45720" rIns="91440" bIns="45720" anchor="t" anchorCtr="0" upright="1">
                                <a:noAutofit/>
                              </wps:bodyPr>
                            </wps:wsp>
                            <wps:wsp>
                              <wps:cNvPr id="26" name="Freeform 40"/>
                              <wps:cNvSpPr>
                                <a:spLocks/>
                              </wps:cNvSpPr>
                              <wps:spPr bwMode="auto">
                                <a:xfrm>
                                  <a:off x="0" y="0"/>
                                  <a:ext cx="247" cy="246"/>
                                </a:xfrm>
                                <a:custGeom>
                                  <a:avLst/>
                                  <a:gdLst>
                                    <a:gd name="T0" fmla="*/ 247 w 247"/>
                                    <a:gd name="T1" fmla="*/ 161 h 246"/>
                                    <a:gd name="T2" fmla="*/ 191 w 247"/>
                                    <a:gd name="T3" fmla="*/ 161 h 246"/>
                                    <a:gd name="T4" fmla="*/ 195 w 247"/>
                                    <a:gd name="T5" fmla="*/ 158 h 246"/>
                                    <a:gd name="T6" fmla="*/ 195 w 247"/>
                                    <a:gd name="T7" fmla="*/ 150 h 246"/>
                                    <a:gd name="T8" fmla="*/ 192 w 247"/>
                                    <a:gd name="T9" fmla="*/ 146 h 246"/>
                                    <a:gd name="T10" fmla="*/ 247 w 247"/>
                                    <a:gd name="T11" fmla="*/ 146 h 246"/>
                                    <a:gd name="T12" fmla="*/ 247 w 247"/>
                                    <a:gd name="T13" fmla="*/ 161 h 246"/>
                                  </a:gdLst>
                                  <a:ahLst/>
                                  <a:cxnLst>
                                    <a:cxn ang="0">
                                      <a:pos x="T0" y="T1"/>
                                    </a:cxn>
                                    <a:cxn ang="0">
                                      <a:pos x="T2" y="T3"/>
                                    </a:cxn>
                                    <a:cxn ang="0">
                                      <a:pos x="T4" y="T5"/>
                                    </a:cxn>
                                    <a:cxn ang="0">
                                      <a:pos x="T6" y="T7"/>
                                    </a:cxn>
                                    <a:cxn ang="0">
                                      <a:pos x="T8" y="T9"/>
                                    </a:cxn>
                                    <a:cxn ang="0">
                                      <a:pos x="T10" y="T11"/>
                                    </a:cxn>
                                    <a:cxn ang="0">
                                      <a:pos x="T12" y="T13"/>
                                    </a:cxn>
                                  </a:cxnLst>
                                  <a:rect l="0" t="0" r="r" b="b"/>
                                  <a:pathLst>
                                    <a:path w="247" h="246">
                                      <a:moveTo>
                                        <a:pt x="247" y="161"/>
                                      </a:moveTo>
                                      <a:lnTo>
                                        <a:pt x="191" y="161"/>
                                      </a:lnTo>
                                      <a:lnTo>
                                        <a:pt x="195" y="158"/>
                                      </a:lnTo>
                                      <a:lnTo>
                                        <a:pt x="195" y="150"/>
                                      </a:lnTo>
                                      <a:lnTo>
                                        <a:pt x="192" y="146"/>
                                      </a:lnTo>
                                      <a:lnTo>
                                        <a:pt x="247" y="146"/>
                                      </a:lnTo>
                                      <a:lnTo>
                                        <a:pt x="247" y="161"/>
                                      </a:lnTo>
                                      <a:close/>
                                    </a:path>
                                  </a:pathLst>
                                </a:custGeom>
                                <a:grpFill/>
                                <a:ln>
                                  <a:noFill/>
                                </a:ln>
                                <a:extLst>
                                  <a:ext uri="{91240B29-F687-4F45-9708-019B960494DF}">
                                    <a14:hiddenLine xmlns:a14="http://schemas.microsoft.com/office/drawing/2010/main" w="9525">
                                      <a:solidFill>
                                        <a:srgbClr val="000000"/>
                                      </a:solidFill>
                                      <a:round/>
                                      <a:headEnd/>
                                      <a:tailEnd/>
                                    </a14:hiddenLine>
                                  </a:ext>
                                </a:extLst>
                              </wps:spPr>
                              <wps:bodyPr rot="0" vert="horz" wrap="square" lIns="91440" tIns="45720" rIns="91440" bIns="45720" anchor="t" anchorCtr="0" upright="1">
                                <a:noAutofit/>
                              </wps:bodyPr>
                            </wps:wsp>
                            <wps:wsp>
                              <wps:cNvPr id="28" name="Freeform 41"/>
                              <wps:cNvSpPr>
                                <a:spLocks/>
                              </wps:cNvSpPr>
                              <wps:spPr bwMode="auto">
                                <a:xfrm>
                                  <a:off x="0" y="0"/>
                                  <a:ext cx="247" cy="246"/>
                                </a:xfrm>
                                <a:custGeom>
                                  <a:avLst/>
                                  <a:gdLst>
                                    <a:gd name="T0" fmla="*/ 35 w 247"/>
                                    <a:gd name="T1" fmla="*/ 219 h 246"/>
                                    <a:gd name="T2" fmla="*/ 32 w 247"/>
                                    <a:gd name="T3" fmla="*/ 219 h 246"/>
                                    <a:gd name="T4" fmla="*/ 30 w 247"/>
                                    <a:gd name="T5" fmla="*/ 218 h 246"/>
                                    <a:gd name="T6" fmla="*/ 25 w 247"/>
                                    <a:gd name="T7" fmla="*/ 213 h 246"/>
                                    <a:gd name="T8" fmla="*/ 25 w 247"/>
                                    <a:gd name="T9" fmla="*/ 208 h 246"/>
                                    <a:gd name="T10" fmla="*/ 28 w 247"/>
                                    <a:gd name="T11" fmla="*/ 205 h 246"/>
                                    <a:gd name="T12" fmla="*/ 50 w 247"/>
                                    <a:gd name="T13" fmla="*/ 183 h 246"/>
                                    <a:gd name="T14" fmla="*/ 28 w 247"/>
                                    <a:gd name="T15" fmla="*/ 162 h 246"/>
                                    <a:gd name="T16" fmla="*/ 25 w 247"/>
                                    <a:gd name="T17" fmla="*/ 159 h 246"/>
                                    <a:gd name="T18" fmla="*/ 25 w 247"/>
                                    <a:gd name="T19" fmla="*/ 153 h 246"/>
                                    <a:gd name="T20" fmla="*/ 28 w 247"/>
                                    <a:gd name="T21" fmla="*/ 150 h 246"/>
                                    <a:gd name="T22" fmla="*/ 31 w 247"/>
                                    <a:gd name="T23" fmla="*/ 147 h 246"/>
                                    <a:gd name="T24" fmla="*/ 36 w 247"/>
                                    <a:gd name="T25" fmla="*/ 147 h 246"/>
                                    <a:gd name="T26" fmla="*/ 39 w 247"/>
                                    <a:gd name="T27" fmla="*/ 150 h 246"/>
                                    <a:gd name="T28" fmla="*/ 61 w 247"/>
                                    <a:gd name="T29" fmla="*/ 172 h 246"/>
                                    <a:gd name="T30" fmla="*/ 84 w 247"/>
                                    <a:gd name="T31" fmla="*/ 172 h 246"/>
                                    <a:gd name="T32" fmla="*/ 72 w 247"/>
                                    <a:gd name="T33" fmla="*/ 183 h 246"/>
                                    <a:gd name="T34" fmla="*/ 83 w 247"/>
                                    <a:gd name="T35" fmla="*/ 195 h 246"/>
                                    <a:gd name="T36" fmla="*/ 60 w 247"/>
                                    <a:gd name="T37" fmla="*/ 195 h 246"/>
                                    <a:gd name="T38" fmla="*/ 39 w 247"/>
                                    <a:gd name="T39" fmla="*/ 216 h 246"/>
                                    <a:gd name="T40" fmla="*/ 37 w 247"/>
                                    <a:gd name="T41" fmla="*/ 218 h 246"/>
                                    <a:gd name="T42" fmla="*/ 35 w 247"/>
                                    <a:gd name="T43" fmla="*/ 219 h 246"/>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 ang="0">
                                      <a:pos x="T30" y="T31"/>
                                    </a:cxn>
                                    <a:cxn ang="0">
                                      <a:pos x="T32" y="T33"/>
                                    </a:cxn>
                                    <a:cxn ang="0">
                                      <a:pos x="T34" y="T35"/>
                                    </a:cxn>
                                    <a:cxn ang="0">
                                      <a:pos x="T36" y="T37"/>
                                    </a:cxn>
                                    <a:cxn ang="0">
                                      <a:pos x="T38" y="T39"/>
                                    </a:cxn>
                                    <a:cxn ang="0">
                                      <a:pos x="T40" y="T41"/>
                                    </a:cxn>
                                    <a:cxn ang="0">
                                      <a:pos x="T42" y="T43"/>
                                    </a:cxn>
                                  </a:cxnLst>
                                  <a:rect l="0" t="0" r="r" b="b"/>
                                  <a:pathLst>
                                    <a:path w="247" h="246">
                                      <a:moveTo>
                                        <a:pt x="35" y="219"/>
                                      </a:moveTo>
                                      <a:lnTo>
                                        <a:pt x="32" y="219"/>
                                      </a:lnTo>
                                      <a:lnTo>
                                        <a:pt x="30" y="218"/>
                                      </a:lnTo>
                                      <a:lnTo>
                                        <a:pt x="25" y="213"/>
                                      </a:lnTo>
                                      <a:lnTo>
                                        <a:pt x="25" y="208"/>
                                      </a:lnTo>
                                      <a:lnTo>
                                        <a:pt x="28" y="205"/>
                                      </a:lnTo>
                                      <a:lnTo>
                                        <a:pt x="50" y="183"/>
                                      </a:lnTo>
                                      <a:lnTo>
                                        <a:pt x="28" y="162"/>
                                      </a:lnTo>
                                      <a:lnTo>
                                        <a:pt x="25" y="159"/>
                                      </a:lnTo>
                                      <a:lnTo>
                                        <a:pt x="25" y="153"/>
                                      </a:lnTo>
                                      <a:lnTo>
                                        <a:pt x="28" y="150"/>
                                      </a:lnTo>
                                      <a:lnTo>
                                        <a:pt x="31" y="147"/>
                                      </a:lnTo>
                                      <a:lnTo>
                                        <a:pt x="36" y="147"/>
                                      </a:lnTo>
                                      <a:lnTo>
                                        <a:pt x="39" y="150"/>
                                      </a:lnTo>
                                      <a:lnTo>
                                        <a:pt x="61" y="172"/>
                                      </a:lnTo>
                                      <a:lnTo>
                                        <a:pt x="84" y="172"/>
                                      </a:lnTo>
                                      <a:lnTo>
                                        <a:pt x="72" y="183"/>
                                      </a:lnTo>
                                      <a:lnTo>
                                        <a:pt x="83" y="195"/>
                                      </a:lnTo>
                                      <a:lnTo>
                                        <a:pt x="60" y="195"/>
                                      </a:lnTo>
                                      <a:lnTo>
                                        <a:pt x="39" y="216"/>
                                      </a:lnTo>
                                      <a:lnTo>
                                        <a:pt x="37" y="218"/>
                                      </a:lnTo>
                                      <a:lnTo>
                                        <a:pt x="35" y="219"/>
                                      </a:lnTo>
                                      <a:close/>
                                    </a:path>
                                  </a:pathLst>
                                </a:custGeom>
                                <a:grpFill/>
                                <a:ln>
                                  <a:noFill/>
                                </a:ln>
                                <a:extLst>
                                  <a:ext uri="{91240B29-F687-4F45-9708-019B960494DF}">
                                    <a14:hiddenLine xmlns:a14="http://schemas.microsoft.com/office/drawing/2010/main" w="9525">
                                      <a:solidFill>
                                        <a:srgbClr val="000000"/>
                                      </a:solidFill>
                                      <a:round/>
                                      <a:headEnd/>
                                      <a:tailEnd/>
                                    </a14:hiddenLine>
                                  </a:ext>
                                </a:extLst>
                              </wps:spPr>
                              <wps:bodyPr rot="0" vert="horz" wrap="square" lIns="91440" tIns="45720" rIns="91440" bIns="45720" anchor="t" anchorCtr="0" upright="1">
                                <a:noAutofit/>
                              </wps:bodyPr>
                            </wps:wsp>
                            <wps:wsp>
                              <wps:cNvPr id="29" name="Freeform 42"/>
                              <wps:cNvSpPr>
                                <a:spLocks/>
                              </wps:cNvSpPr>
                              <wps:spPr bwMode="auto">
                                <a:xfrm>
                                  <a:off x="0" y="0"/>
                                  <a:ext cx="247" cy="246"/>
                                </a:xfrm>
                                <a:custGeom>
                                  <a:avLst/>
                                  <a:gdLst>
                                    <a:gd name="T0" fmla="*/ 84 w 247"/>
                                    <a:gd name="T1" fmla="*/ 172 h 246"/>
                                    <a:gd name="T2" fmla="*/ 61 w 247"/>
                                    <a:gd name="T3" fmla="*/ 172 h 246"/>
                                    <a:gd name="T4" fmla="*/ 86 w 247"/>
                                    <a:gd name="T5" fmla="*/ 147 h 246"/>
                                    <a:gd name="T6" fmla="*/ 91 w 247"/>
                                    <a:gd name="T7" fmla="*/ 147 h 246"/>
                                    <a:gd name="T8" fmla="*/ 97 w 247"/>
                                    <a:gd name="T9" fmla="*/ 153 h 246"/>
                                    <a:gd name="T10" fmla="*/ 97 w 247"/>
                                    <a:gd name="T11" fmla="*/ 159 h 246"/>
                                    <a:gd name="T12" fmla="*/ 84 w 247"/>
                                    <a:gd name="T13" fmla="*/ 172 h 246"/>
                                  </a:gdLst>
                                  <a:ahLst/>
                                  <a:cxnLst>
                                    <a:cxn ang="0">
                                      <a:pos x="T0" y="T1"/>
                                    </a:cxn>
                                    <a:cxn ang="0">
                                      <a:pos x="T2" y="T3"/>
                                    </a:cxn>
                                    <a:cxn ang="0">
                                      <a:pos x="T4" y="T5"/>
                                    </a:cxn>
                                    <a:cxn ang="0">
                                      <a:pos x="T6" y="T7"/>
                                    </a:cxn>
                                    <a:cxn ang="0">
                                      <a:pos x="T8" y="T9"/>
                                    </a:cxn>
                                    <a:cxn ang="0">
                                      <a:pos x="T10" y="T11"/>
                                    </a:cxn>
                                    <a:cxn ang="0">
                                      <a:pos x="T12" y="T13"/>
                                    </a:cxn>
                                  </a:cxnLst>
                                  <a:rect l="0" t="0" r="r" b="b"/>
                                  <a:pathLst>
                                    <a:path w="247" h="246">
                                      <a:moveTo>
                                        <a:pt x="84" y="172"/>
                                      </a:moveTo>
                                      <a:lnTo>
                                        <a:pt x="61" y="172"/>
                                      </a:lnTo>
                                      <a:lnTo>
                                        <a:pt x="86" y="147"/>
                                      </a:lnTo>
                                      <a:lnTo>
                                        <a:pt x="91" y="147"/>
                                      </a:lnTo>
                                      <a:lnTo>
                                        <a:pt x="97" y="153"/>
                                      </a:lnTo>
                                      <a:lnTo>
                                        <a:pt x="97" y="159"/>
                                      </a:lnTo>
                                      <a:lnTo>
                                        <a:pt x="84" y="172"/>
                                      </a:lnTo>
                                      <a:close/>
                                    </a:path>
                                  </a:pathLst>
                                </a:custGeom>
                                <a:grpFill/>
                                <a:ln>
                                  <a:noFill/>
                                </a:ln>
                                <a:extLst>
                                  <a:ext uri="{91240B29-F687-4F45-9708-019B960494DF}">
                                    <a14:hiddenLine xmlns:a14="http://schemas.microsoft.com/office/drawing/2010/main" w="9525">
                                      <a:solidFill>
                                        <a:srgbClr val="000000"/>
                                      </a:solidFill>
                                      <a:round/>
                                      <a:headEnd/>
                                      <a:tailEnd/>
                                    </a14:hiddenLine>
                                  </a:ext>
                                </a:extLst>
                              </wps:spPr>
                              <wps:bodyPr rot="0" vert="horz" wrap="square" lIns="91440" tIns="45720" rIns="91440" bIns="45720" anchor="t" anchorCtr="0" upright="1">
                                <a:noAutofit/>
                              </wps:bodyPr>
                            </wps:wsp>
                            <wps:wsp>
                              <wps:cNvPr id="30" name="Freeform 43"/>
                              <wps:cNvSpPr>
                                <a:spLocks/>
                              </wps:cNvSpPr>
                              <wps:spPr bwMode="auto">
                                <a:xfrm>
                                  <a:off x="0" y="0"/>
                                  <a:ext cx="247" cy="246"/>
                                </a:xfrm>
                                <a:custGeom>
                                  <a:avLst/>
                                  <a:gdLst>
                                    <a:gd name="T0" fmla="*/ 247 w 247"/>
                                    <a:gd name="T1" fmla="*/ 192 h 246"/>
                                    <a:gd name="T2" fmla="*/ 222 w 247"/>
                                    <a:gd name="T3" fmla="*/ 192 h 246"/>
                                    <a:gd name="T4" fmla="*/ 225 w 247"/>
                                    <a:gd name="T5" fmla="*/ 189 h 246"/>
                                    <a:gd name="T6" fmla="*/ 225 w 247"/>
                                    <a:gd name="T7" fmla="*/ 180 h 246"/>
                                    <a:gd name="T8" fmla="*/ 222 w 247"/>
                                    <a:gd name="T9" fmla="*/ 177 h 246"/>
                                    <a:gd name="T10" fmla="*/ 247 w 247"/>
                                    <a:gd name="T11" fmla="*/ 177 h 246"/>
                                    <a:gd name="T12" fmla="*/ 247 w 247"/>
                                    <a:gd name="T13" fmla="*/ 192 h 246"/>
                                  </a:gdLst>
                                  <a:ahLst/>
                                  <a:cxnLst>
                                    <a:cxn ang="0">
                                      <a:pos x="T0" y="T1"/>
                                    </a:cxn>
                                    <a:cxn ang="0">
                                      <a:pos x="T2" y="T3"/>
                                    </a:cxn>
                                    <a:cxn ang="0">
                                      <a:pos x="T4" y="T5"/>
                                    </a:cxn>
                                    <a:cxn ang="0">
                                      <a:pos x="T6" y="T7"/>
                                    </a:cxn>
                                    <a:cxn ang="0">
                                      <a:pos x="T8" y="T9"/>
                                    </a:cxn>
                                    <a:cxn ang="0">
                                      <a:pos x="T10" y="T11"/>
                                    </a:cxn>
                                    <a:cxn ang="0">
                                      <a:pos x="T12" y="T13"/>
                                    </a:cxn>
                                  </a:cxnLst>
                                  <a:rect l="0" t="0" r="r" b="b"/>
                                  <a:pathLst>
                                    <a:path w="247" h="246">
                                      <a:moveTo>
                                        <a:pt x="247" y="192"/>
                                      </a:moveTo>
                                      <a:lnTo>
                                        <a:pt x="222" y="192"/>
                                      </a:lnTo>
                                      <a:lnTo>
                                        <a:pt x="225" y="189"/>
                                      </a:lnTo>
                                      <a:lnTo>
                                        <a:pt x="225" y="180"/>
                                      </a:lnTo>
                                      <a:lnTo>
                                        <a:pt x="222" y="177"/>
                                      </a:lnTo>
                                      <a:lnTo>
                                        <a:pt x="247" y="177"/>
                                      </a:lnTo>
                                      <a:lnTo>
                                        <a:pt x="247" y="192"/>
                                      </a:lnTo>
                                      <a:close/>
                                    </a:path>
                                  </a:pathLst>
                                </a:custGeom>
                                <a:grpFill/>
                                <a:ln>
                                  <a:noFill/>
                                </a:ln>
                                <a:extLst>
                                  <a:ext uri="{91240B29-F687-4F45-9708-019B960494DF}">
                                    <a14:hiddenLine xmlns:a14="http://schemas.microsoft.com/office/drawing/2010/main" w="9525">
                                      <a:solidFill>
                                        <a:srgbClr val="000000"/>
                                      </a:solidFill>
                                      <a:round/>
                                      <a:headEnd/>
                                      <a:tailEnd/>
                                    </a14:hiddenLine>
                                  </a:ext>
                                </a:extLst>
                              </wps:spPr>
                              <wps:bodyPr rot="0" vert="horz" wrap="square" lIns="91440" tIns="45720" rIns="91440" bIns="45720" anchor="t" anchorCtr="0" upright="1">
                                <a:noAutofit/>
                              </wps:bodyPr>
                            </wps:wsp>
                            <wps:wsp>
                              <wps:cNvPr id="31" name="Freeform 44"/>
                              <wps:cNvSpPr>
                                <a:spLocks/>
                              </wps:cNvSpPr>
                              <wps:spPr bwMode="auto">
                                <a:xfrm>
                                  <a:off x="0" y="0"/>
                                  <a:ext cx="247" cy="246"/>
                                </a:xfrm>
                                <a:custGeom>
                                  <a:avLst/>
                                  <a:gdLst>
                                    <a:gd name="T0" fmla="*/ 90 w 247"/>
                                    <a:gd name="T1" fmla="*/ 219 h 246"/>
                                    <a:gd name="T2" fmla="*/ 86 w 247"/>
                                    <a:gd name="T3" fmla="*/ 219 h 246"/>
                                    <a:gd name="T4" fmla="*/ 84 w 247"/>
                                    <a:gd name="T5" fmla="*/ 218 h 246"/>
                                    <a:gd name="T6" fmla="*/ 82 w 247"/>
                                    <a:gd name="T7" fmla="*/ 216 h 246"/>
                                    <a:gd name="T8" fmla="*/ 60 w 247"/>
                                    <a:gd name="T9" fmla="*/ 195 h 246"/>
                                    <a:gd name="T10" fmla="*/ 83 w 247"/>
                                    <a:gd name="T11" fmla="*/ 195 h 246"/>
                                    <a:gd name="T12" fmla="*/ 92 w 247"/>
                                    <a:gd name="T13" fmla="*/ 205 h 246"/>
                                    <a:gd name="T14" fmla="*/ 96 w 247"/>
                                    <a:gd name="T15" fmla="*/ 208 h 246"/>
                                    <a:gd name="T16" fmla="*/ 96 w 247"/>
                                    <a:gd name="T17" fmla="*/ 213 h 246"/>
                                    <a:gd name="T18" fmla="*/ 91 w 247"/>
                                    <a:gd name="T19" fmla="*/ 218 h 246"/>
                                    <a:gd name="T20" fmla="*/ 90 w 247"/>
                                    <a:gd name="T21" fmla="*/ 219 h 246"/>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Lst>
                                  <a:rect l="0" t="0" r="r" b="b"/>
                                  <a:pathLst>
                                    <a:path w="247" h="246">
                                      <a:moveTo>
                                        <a:pt x="90" y="219"/>
                                      </a:moveTo>
                                      <a:lnTo>
                                        <a:pt x="86" y="219"/>
                                      </a:lnTo>
                                      <a:lnTo>
                                        <a:pt x="84" y="218"/>
                                      </a:lnTo>
                                      <a:lnTo>
                                        <a:pt x="82" y="216"/>
                                      </a:lnTo>
                                      <a:lnTo>
                                        <a:pt x="60" y="195"/>
                                      </a:lnTo>
                                      <a:lnTo>
                                        <a:pt x="83" y="195"/>
                                      </a:lnTo>
                                      <a:lnTo>
                                        <a:pt x="92" y="205"/>
                                      </a:lnTo>
                                      <a:lnTo>
                                        <a:pt x="96" y="208"/>
                                      </a:lnTo>
                                      <a:lnTo>
                                        <a:pt x="96" y="213"/>
                                      </a:lnTo>
                                      <a:lnTo>
                                        <a:pt x="91" y="218"/>
                                      </a:lnTo>
                                      <a:lnTo>
                                        <a:pt x="90" y="219"/>
                                      </a:lnTo>
                                      <a:close/>
                                    </a:path>
                                  </a:pathLst>
                                </a:custGeom>
                                <a:grpFill/>
                                <a:ln>
                                  <a:noFill/>
                                </a:ln>
                                <a:extLst>
                                  <a:ext uri="{91240B29-F687-4F45-9708-019B960494DF}">
                                    <a14:hiddenLine xmlns:a14="http://schemas.microsoft.com/office/drawing/2010/main" w="9525">
                                      <a:solidFill>
                                        <a:srgbClr val="000000"/>
                                      </a:solidFill>
                                      <a:round/>
                                      <a:headEnd/>
                                      <a:tailEnd/>
                                    </a14:hiddenLine>
                                  </a:ext>
                                </a:extLst>
                              </wps:spPr>
                              <wps:bodyPr rot="0" vert="horz" wrap="square" lIns="91440" tIns="45720" rIns="91440" bIns="45720" anchor="t" anchorCtr="0" upright="1">
                                <a:noAutofit/>
                              </wps:bodyPr>
                            </wps:wsp>
                            <wps:wsp>
                              <wps:cNvPr id="32" name="Freeform 45"/>
                              <wps:cNvSpPr>
                                <a:spLocks/>
                              </wps:cNvSpPr>
                              <wps:spPr bwMode="auto">
                                <a:xfrm>
                                  <a:off x="0" y="0"/>
                                  <a:ext cx="247" cy="246"/>
                                </a:xfrm>
                                <a:custGeom>
                                  <a:avLst/>
                                  <a:gdLst>
                                    <a:gd name="T0" fmla="*/ 247 w 247"/>
                                    <a:gd name="T1" fmla="*/ 223 h 246"/>
                                    <a:gd name="T2" fmla="*/ 191 w 247"/>
                                    <a:gd name="T3" fmla="*/ 223 h 246"/>
                                    <a:gd name="T4" fmla="*/ 195 w 247"/>
                                    <a:gd name="T5" fmla="*/ 219 h 246"/>
                                    <a:gd name="T6" fmla="*/ 195 w 247"/>
                                    <a:gd name="T7" fmla="*/ 212 h 246"/>
                                    <a:gd name="T8" fmla="*/ 191 w 247"/>
                                    <a:gd name="T9" fmla="*/ 208 h 246"/>
                                    <a:gd name="T10" fmla="*/ 247 w 247"/>
                                    <a:gd name="T11" fmla="*/ 208 h 246"/>
                                    <a:gd name="T12" fmla="*/ 247 w 247"/>
                                    <a:gd name="T13" fmla="*/ 223 h 246"/>
                                  </a:gdLst>
                                  <a:ahLst/>
                                  <a:cxnLst>
                                    <a:cxn ang="0">
                                      <a:pos x="T0" y="T1"/>
                                    </a:cxn>
                                    <a:cxn ang="0">
                                      <a:pos x="T2" y="T3"/>
                                    </a:cxn>
                                    <a:cxn ang="0">
                                      <a:pos x="T4" y="T5"/>
                                    </a:cxn>
                                    <a:cxn ang="0">
                                      <a:pos x="T6" y="T7"/>
                                    </a:cxn>
                                    <a:cxn ang="0">
                                      <a:pos x="T8" y="T9"/>
                                    </a:cxn>
                                    <a:cxn ang="0">
                                      <a:pos x="T10" y="T11"/>
                                    </a:cxn>
                                    <a:cxn ang="0">
                                      <a:pos x="T12" y="T13"/>
                                    </a:cxn>
                                  </a:cxnLst>
                                  <a:rect l="0" t="0" r="r" b="b"/>
                                  <a:pathLst>
                                    <a:path w="247" h="246">
                                      <a:moveTo>
                                        <a:pt x="247" y="223"/>
                                      </a:moveTo>
                                      <a:lnTo>
                                        <a:pt x="191" y="223"/>
                                      </a:lnTo>
                                      <a:lnTo>
                                        <a:pt x="195" y="219"/>
                                      </a:lnTo>
                                      <a:lnTo>
                                        <a:pt x="195" y="212"/>
                                      </a:lnTo>
                                      <a:lnTo>
                                        <a:pt x="191" y="208"/>
                                      </a:lnTo>
                                      <a:lnTo>
                                        <a:pt x="247" y="208"/>
                                      </a:lnTo>
                                      <a:lnTo>
                                        <a:pt x="247" y="223"/>
                                      </a:lnTo>
                                      <a:close/>
                                    </a:path>
                                  </a:pathLst>
                                </a:custGeom>
                                <a:grpFill/>
                                <a:ln>
                                  <a:noFill/>
                                </a:ln>
                                <a:extLst>
                                  <a:ext uri="{91240B29-F687-4F45-9708-019B960494DF}">
                                    <a14:hiddenLine xmlns:a14="http://schemas.microsoft.com/office/drawing/2010/main" w="9525">
                                      <a:solidFill>
                                        <a:srgbClr val="000000"/>
                                      </a:solidFill>
                                      <a:round/>
                                      <a:headEnd/>
                                      <a:tailEnd/>
                                    </a14:hiddenLine>
                                  </a:ext>
                                </a:extLst>
                              </wps:spPr>
                              <wps:bodyPr rot="0" vert="horz" wrap="square" lIns="91440" tIns="45720" rIns="91440" bIns="45720" anchor="t" anchorCtr="0" upright="1">
                                <a:noAutofit/>
                              </wps:bodyPr>
                            </wps:wsp>
                          </wpg:wgp>
                        </a:graphicData>
                      </a:graphic>
                    </wp:inline>
                  </w:drawing>
                </mc:Choice>
                <mc:Fallback>
                  <w:pict>
                    <v:group w14:anchorId="7200A2A2" id="Group 14" o:spid="_x0000_s1026" style="width:10.55pt;height:10.55pt;mso-position-horizontal-relative:char;mso-position-vertical-relative:line" coordsize="247,246"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">
                      <o:lock v:ext="edit" aspectratio="t"/>
                      <v:shape id="Freeform 15" o:spid="_x0000_s1027" style="position:absolute;width:247;height:246;visibility:visible;mso-wrap-style:square;v-text-anchor:top" coordsize="247,246"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" path="m123,123l,123,,,123,r,25l57,25r-4,3l53,56r-27,l22,59r,8l25,71r29,l54,98r3,4l123,102r,21xe" filled="f" stroked="f">
                        <v:path arrowok="t" o:connecttype="custom" o:connectlocs="123,123;0,123;0,0;123,0;123,25;57,25;53,28;53,56;26,56;22,59;22,67;25,71;54,71;54,98;57,102;123,102;123,123" o:connectangles="0,0,0,0,0,0,0,0,0,0,0,0,0,0,0,0,0"/>
                      </v:shape>
                      <v:shape id="Freeform 37" o:spid="_x0000_s1028" style="position:absolute;width:247;height:246;visibility:visible;mso-wrap-style:square;v-text-anchor:top" coordsize="247,246"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" path="m123,102r-58,l69,99r,-28l96,71r3,-3l99,63r,-3l96,56r-28,l68,29,65,25r58,l123,102xe" filled="f" stroked="f">
                        <v:path arrowok="t" o:connecttype="custom" o:connectlocs="123,102;65,102;69,99;69,71;96,71;99,68;99,63;99,60;96,56;68,56;68,29;65,25;123,25;123,102" o:connectangles="0,0,0,0,0,0,0,0,0,0,0,0,0,0"/>
                      </v:shape>
                      <v:shape id="Freeform 38" o:spid="_x0000_s1029" style="position:absolute;width:247;height:246;visibility:visible;mso-wrap-style:square;v-text-anchor:top" coordsize="247,246"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" path="m220,69r-70,l147,66r,-8l150,54r70,l223,58r,8l220,69xe" filled="f" stroked="f">
                        <v:path arrowok="t" o:connecttype="custom" o:connectlocs="220,69;150,69;147,66;147,58;150,54;220,54;223,58;223,66;220,69" o:connectangles="0,0,0,0,0,0,0,0,0"/>
                      </v:shape>
                      <v:shape id="Freeform 39" o:spid="_x0000_s1030" style="position:absolute;width:247;height:246;visibility:visible;mso-wrap-style:square;v-text-anchor:top" coordsize="247,246"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" path="m247,246r-124,l123,123r124,l247,146r-65,l179,150r1,3l180,157r3,4l247,161r,16l152,177r-3,3l149,188r3,4l247,192r,16l183,208r-3,3l180,219r2,4l247,223r,23xe" filled="f" stroked="f">
                        <v:path arrowok="t" o:connecttype="custom" o:connectlocs="247,246;123,246;123,123;247,123;247,146;182,146;179,150;180,153;180,157;183,161;247,161;247,177;152,177;149,180;149,188;152,192;247,192;247,208;183,208;180,211;180,219;182,223;247,223;247,246" o:connectangles="0,0,0,0,0,0,0,0,0,0,0,0,0,0,0,0,0,0,0,0,0,0,0,0"/>
                      </v:shape>
                      <v:shape id="Freeform 40" o:spid="_x0000_s1031" style="position:absolute;width:247;height:246;visibility:visible;mso-wrap-style:square;v-text-anchor:top" coordsize="247,246"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" path="m247,161r-56,l195,158r,-8l192,146r55,l247,161xe" filled="f" stroked="f">
                        <v:path arrowok="t" o:connecttype="custom" o:connectlocs="247,161;191,161;195,158;195,150;192,146;247,146;247,161" o:connectangles="0,0,0,0,0,0,0"/>
                      </v:shape>
                      <v:shape id="Freeform 41" o:spid="_x0000_s1032" style="position:absolute;width:247;height:246;visibility:visible;mso-wrap-style:square;v-text-anchor:top" coordsize="247,246"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" path="m35,219r-3,l30,218r-5,-5l25,208r3,-3l50,183,28,162r-3,-3l25,153r3,-3l31,147r5,l39,150r22,22l84,172,72,183r11,12l60,195,39,216r-2,2l35,219xe" filled="f" stroked="f">
                        <v:path arrowok="t" o:connecttype="custom" o:connectlocs="35,219;32,219;30,218;25,213;25,208;28,205;50,183;28,162;25,159;25,153;28,150;31,147;36,147;39,150;61,172;84,172;72,183;83,195;60,195;39,216;37,218;35,219" o:connectangles="0,0,0,0,0,0,0,0,0,0,0,0,0,0,0,0,0,0,0,0,0,0"/>
                      </v:shape>
                      <v:shape id="Freeform 42" o:spid="_x0000_s1033" style="position:absolute;width:247;height:246;visibility:visible;mso-wrap-style:square;v-text-anchor:top" coordsize="247,246"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" path="m84,172r-23,l86,147r5,l97,153r,6l84,172xe" filled="f" stroked="f">
                        <v:path arrowok="t" o:connecttype="custom" o:connectlocs="84,172;61,172;86,147;91,147;97,153;97,159;84,172" o:connectangles="0,0,0,0,0,0,0"/>
                      </v:shape>
                      <v:shape id="Freeform 43" o:spid="_x0000_s1034" style="position:absolute;width:247;height:246;visibility:visible;mso-wrap-style:square;v-text-anchor:top" coordsize="247,246"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" path="m247,192r-25,l225,189r,-9l222,177r25,l247,192xe" filled="f" stroked="f">
                        <v:path arrowok="t" o:connecttype="custom" o:connectlocs="247,192;222,192;225,189;225,180;222,177;247,177;247,192" o:connectangles="0,0,0,0,0,0,0"/>
                      </v:shape>
                      <v:shape id="Freeform 44" o:spid="_x0000_s1035" style="position:absolute;width:247;height:246;visibility:visible;mso-wrap-style:square;v-text-anchor:top" coordsize="247,246"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" path="m90,219r-4,l84,218r-2,-2l60,195r23,l92,205r4,3l96,213r-5,5l90,219xe" filled="f" stroked="f">
                        <v:path arrowok="t" o:connecttype="custom" o:connectlocs="90,219;86,219;84,218;82,216;60,195;83,195;92,205;96,208;96,213;91,218;90,219" o:connectangles="0,0,0,0,0,0,0,0,0,0,0"/>
                      </v:shape>
                      <v:shape id="Freeform 45" o:spid="_x0000_s1036" style="position:absolute;width:247;height:246;visibility:visible;mso-wrap-style:square;v-text-anchor:top" coordsize="247,246"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" path="m247,223r-56,l195,219r,-7l191,208r56,l247,223xe" filled="f" stroked="f">
                        <v:path arrowok="t" o:connecttype="custom" o:connectlocs="247,223;191,223;195,219;195,212;191,208;247,208;247,223" o:connectangles="0,0,0,0,0,0,0"/>
                      </v:shape>
                      <w10:anchorlock/>
                    </v:group>
                  </w:pict>
                </mc:Fallback>
              </mc:AlternateContent>
            </w:r>
            <w:r w:rsidR="00273B17" w:rsidRPr="009B5FD0">
              <w:rPr>
                <w:noProof/>
              </w:rPr>
              <w:t xml:space="preserve"> </w:t>
            </w:r>
            <w:r w:rsidR="00422967" w:rsidRPr="009B5FD0">
              <w:rPr>
                <w:rFonts w:cs="Arial"/>
                <w:noProof/>
                <w:szCs w:val="18"/>
                <w:lang w:eastAsia="zh-TW"/>
              </w:rPr>
              <mc:AlternateContent>
                <mc:Choice Requires="wpg">
                  <w:drawing>
                    <wp:inline distT="0" distB="0" distL="0" distR="0" wp14:anchorId="6FAF61DE" wp14:editId="364A799C">
                      <wp:extent cx="115580" cy="121493"/>
                      <wp:effectExtent l="0" t="0" r="11430" b="5715"/>
                      <wp:docPr id="3027" name="Group 3027"/>
                      <wp:cNvGraphicFramePr>
                        <a:graphicFrameLocks xmlns:a="http://schemas.openxmlformats.org/drawingml/2006/main" noChangeAspect="1"/>
                      </wp:cNvGraphicFramePr>
                      <a:graphic xmlns:a="http://schemas.openxmlformats.org/drawingml/2006/main">
                        <a:graphicData uri="http://schemas.microsoft.com/office/word/2010/wordprocessingGroup">
                          <wpg:wgp>
                            <wpg:cNvGrpSpPr>
                              <a:grpSpLocks noChangeAspect="1"/>
                            </wpg:cNvGrpSpPr>
                            <wpg:grpSpPr bwMode="auto">
                              <a:xfrm>
                                <a:off x="0" y="0"/>
                                <a:ext cx="115580" cy="121493"/>
                                <a:chOff x="0" y="0"/>
                                <a:chExt cx="247" cy="251"/>
                              </a:xfrm>
                              <a:solidFill>
                                <a:srgbClr val="DB3F30"/>
                              </a:solidFill>
                            </wpg:grpSpPr>
                            <wps:wsp>
                              <wps:cNvPr id="3028" name="Freeform 47"/>
                              <wps:cNvSpPr>
                                <a:spLocks/>
                              </wps:cNvSpPr>
                              <wps:spPr bwMode="auto">
                                <a:xfrm>
                                  <a:off x="0" y="0"/>
                                  <a:ext cx="247" cy="251"/>
                                </a:xfrm>
                                <a:custGeom>
                                  <a:avLst/>
                                  <a:gdLst>
                                    <a:gd name="T0" fmla="*/ 36 w 247"/>
                                    <a:gd name="T1" fmla="*/ 230 h 251"/>
                                    <a:gd name="T2" fmla="*/ 10 w 247"/>
                                    <a:gd name="T3" fmla="*/ 230 h 251"/>
                                    <a:gd name="T4" fmla="*/ 0 w 247"/>
                                    <a:gd name="T5" fmla="*/ 220 h 251"/>
                                    <a:gd name="T6" fmla="*/ 0 w 247"/>
                                    <a:gd name="T7" fmla="*/ 194 h 251"/>
                                    <a:gd name="T8" fmla="*/ 10 w 247"/>
                                    <a:gd name="T9" fmla="*/ 184 h 251"/>
                                    <a:gd name="T10" fmla="*/ 36 w 247"/>
                                    <a:gd name="T11" fmla="*/ 184 h 251"/>
                                    <a:gd name="T12" fmla="*/ 46 w 247"/>
                                    <a:gd name="T13" fmla="*/ 194 h 251"/>
                                    <a:gd name="T14" fmla="*/ 46 w 247"/>
                                    <a:gd name="T15" fmla="*/ 220 h 251"/>
                                    <a:gd name="T16" fmla="*/ 36 w 247"/>
                                    <a:gd name="T17" fmla="*/ 230 h 251"/>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Lst>
                                  <a:rect l="0" t="0" r="r" b="b"/>
                                  <a:pathLst>
                                    <a:path w="247" h="251">
                                      <a:moveTo>
                                        <a:pt x="36" y="230"/>
                                      </a:moveTo>
                                      <a:lnTo>
                                        <a:pt x="10" y="230"/>
                                      </a:lnTo>
                                      <a:lnTo>
                                        <a:pt x="0" y="220"/>
                                      </a:lnTo>
                                      <a:lnTo>
                                        <a:pt x="0" y="194"/>
                                      </a:lnTo>
                                      <a:lnTo>
                                        <a:pt x="10" y="184"/>
                                      </a:lnTo>
                                      <a:lnTo>
                                        <a:pt x="36" y="184"/>
                                      </a:lnTo>
                                      <a:lnTo>
                                        <a:pt x="46" y="194"/>
                                      </a:lnTo>
                                      <a:lnTo>
                                        <a:pt x="46" y="220"/>
                                      </a:lnTo>
                                      <a:lnTo>
                                        <a:pt x="36" y="230"/>
                                      </a:lnTo>
                                      <a:close/>
                                    </a:path>
                                  </a:pathLst>
                                </a:custGeom>
                                <a:grpFill/>
                                <a:ln>
                                  <a:noFill/>
                                </a:ln>
                                <a:extLst>
                                  <a:ext uri="{91240B29-F687-4F45-9708-019B960494DF}">
                                    <a14:hiddenLine xmlns:a14="http://schemas.microsoft.com/office/drawing/2010/main" w="9525">
                                      <a:solidFill>
                                        <a:srgbClr val="000000"/>
                                      </a:solidFill>
                                      <a:round/>
                                      <a:headEnd/>
                                      <a:tailEnd/>
                                    </a14:hiddenLine>
                                  </a:ext>
                                </a:extLst>
                              </wps:spPr>
                              <wps:bodyPr rot="0" vert="horz" wrap="square" lIns="91440" tIns="45720" rIns="91440" bIns="45720" anchor="t" anchorCtr="0" upright="1">
                                <a:noAutofit/>
                              </wps:bodyPr>
                            </wps:wsp>
                            <wps:wsp>
                              <wps:cNvPr id="3029" name="Freeform 48"/>
                              <wps:cNvSpPr>
                                <a:spLocks/>
                              </wps:cNvSpPr>
                              <wps:spPr bwMode="auto">
                                <a:xfrm>
                                  <a:off x="0" y="0"/>
                                  <a:ext cx="247" cy="251"/>
                                </a:xfrm>
                                <a:custGeom>
                                  <a:avLst/>
                                  <a:gdLst>
                                    <a:gd name="T0" fmla="*/ 219 w 247"/>
                                    <a:gd name="T1" fmla="*/ 49 h 251"/>
                                    <a:gd name="T2" fmla="*/ 194 w 247"/>
                                    <a:gd name="T3" fmla="*/ 49 h 251"/>
                                    <a:gd name="T4" fmla="*/ 183 w 247"/>
                                    <a:gd name="T5" fmla="*/ 39 h 251"/>
                                    <a:gd name="T6" fmla="*/ 183 w 247"/>
                                    <a:gd name="T7" fmla="*/ 13 h 251"/>
                                    <a:gd name="T8" fmla="*/ 194 w 247"/>
                                    <a:gd name="T9" fmla="*/ 2 h 251"/>
                                    <a:gd name="T10" fmla="*/ 219 w 247"/>
                                    <a:gd name="T11" fmla="*/ 2 h 251"/>
                                    <a:gd name="T12" fmla="*/ 230 w 247"/>
                                    <a:gd name="T13" fmla="*/ 13 h 251"/>
                                    <a:gd name="T14" fmla="*/ 230 w 247"/>
                                    <a:gd name="T15" fmla="*/ 39 h 251"/>
                                    <a:gd name="T16" fmla="*/ 219 w 247"/>
                                    <a:gd name="T17" fmla="*/ 49 h 251"/>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Lst>
                                  <a:rect l="0" t="0" r="r" b="b"/>
                                  <a:pathLst>
                                    <a:path w="247" h="251">
                                      <a:moveTo>
                                        <a:pt x="219" y="49"/>
                                      </a:moveTo>
                                      <a:lnTo>
                                        <a:pt x="194" y="49"/>
                                      </a:lnTo>
                                      <a:lnTo>
                                        <a:pt x="183" y="39"/>
                                      </a:lnTo>
                                      <a:lnTo>
                                        <a:pt x="183" y="13"/>
                                      </a:lnTo>
                                      <a:lnTo>
                                        <a:pt x="194" y="2"/>
                                      </a:lnTo>
                                      <a:lnTo>
                                        <a:pt x="219" y="2"/>
                                      </a:lnTo>
                                      <a:lnTo>
                                        <a:pt x="230" y="13"/>
                                      </a:lnTo>
                                      <a:lnTo>
                                        <a:pt x="230" y="39"/>
                                      </a:lnTo>
                                      <a:lnTo>
                                        <a:pt x="219" y="49"/>
                                      </a:lnTo>
                                      <a:close/>
                                    </a:path>
                                  </a:pathLst>
                                </a:custGeom>
                                <a:grpFill/>
                                <a:ln>
                                  <a:noFill/>
                                </a:ln>
                                <a:extLst>
                                  <a:ext uri="{91240B29-F687-4F45-9708-019B960494DF}">
                                    <a14:hiddenLine xmlns:a14="http://schemas.microsoft.com/office/drawing/2010/main" w="9525">
                                      <a:solidFill>
                                        <a:srgbClr val="000000"/>
                                      </a:solidFill>
                                      <a:round/>
                                      <a:headEnd/>
                                      <a:tailEnd/>
                                    </a14:hiddenLine>
                                  </a:ext>
                                </a:extLst>
                              </wps:spPr>
                              <wps:bodyPr rot="0" vert="horz" wrap="square" lIns="91440" tIns="45720" rIns="91440" bIns="45720" anchor="t" anchorCtr="0" upright="1">
                                <a:noAutofit/>
                              </wps:bodyPr>
                            </wps:wsp>
                            <wps:wsp>
                              <wps:cNvPr id="3030" name="Freeform 49"/>
                              <wps:cNvSpPr>
                                <a:spLocks/>
                              </wps:cNvSpPr>
                              <wps:spPr bwMode="auto">
                                <a:xfrm>
                                  <a:off x="0" y="0"/>
                                  <a:ext cx="247" cy="251"/>
                                </a:xfrm>
                                <a:custGeom>
                                  <a:avLst/>
                                  <a:gdLst>
                                    <a:gd name="T0" fmla="*/ 36 w 247"/>
                                    <a:gd name="T1" fmla="*/ 46 h 251"/>
                                    <a:gd name="T2" fmla="*/ 10 w 247"/>
                                    <a:gd name="T3" fmla="*/ 46 h 251"/>
                                    <a:gd name="T4" fmla="*/ 0 w 247"/>
                                    <a:gd name="T5" fmla="*/ 36 h 251"/>
                                    <a:gd name="T6" fmla="*/ 0 w 247"/>
                                    <a:gd name="T7" fmla="*/ 10 h 251"/>
                                    <a:gd name="T8" fmla="*/ 10 w 247"/>
                                    <a:gd name="T9" fmla="*/ 0 h 251"/>
                                    <a:gd name="T10" fmla="*/ 36 w 247"/>
                                    <a:gd name="T11" fmla="*/ 0 h 251"/>
                                    <a:gd name="T12" fmla="*/ 46 w 247"/>
                                    <a:gd name="T13" fmla="*/ 10 h 251"/>
                                    <a:gd name="T14" fmla="*/ 46 w 247"/>
                                    <a:gd name="T15" fmla="*/ 36 h 251"/>
                                    <a:gd name="T16" fmla="*/ 36 w 247"/>
                                    <a:gd name="T17" fmla="*/ 46 h 251"/>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Lst>
                                  <a:rect l="0" t="0" r="r" b="b"/>
                                  <a:pathLst>
                                    <a:path w="247" h="251">
                                      <a:moveTo>
                                        <a:pt x="36" y="46"/>
                                      </a:moveTo>
                                      <a:lnTo>
                                        <a:pt x="10" y="46"/>
                                      </a:lnTo>
                                      <a:lnTo>
                                        <a:pt x="0" y="36"/>
                                      </a:lnTo>
                                      <a:lnTo>
                                        <a:pt x="0" y="10"/>
                                      </a:lnTo>
                                      <a:lnTo>
                                        <a:pt x="10" y="0"/>
                                      </a:lnTo>
                                      <a:lnTo>
                                        <a:pt x="36" y="0"/>
                                      </a:lnTo>
                                      <a:lnTo>
                                        <a:pt x="46" y="10"/>
                                      </a:lnTo>
                                      <a:lnTo>
                                        <a:pt x="46" y="36"/>
                                      </a:lnTo>
                                      <a:lnTo>
                                        <a:pt x="36" y="46"/>
                                      </a:lnTo>
                                      <a:close/>
                                    </a:path>
                                  </a:pathLst>
                                </a:custGeom>
                                <a:grpFill/>
                                <a:ln>
                                  <a:noFill/>
                                </a:ln>
                                <a:extLst>
                                  <a:ext uri="{91240B29-F687-4F45-9708-019B960494DF}">
                                    <a14:hiddenLine xmlns:a14="http://schemas.microsoft.com/office/drawing/2010/main" w="9525">
                                      <a:solidFill>
                                        <a:srgbClr val="000000"/>
                                      </a:solidFill>
                                      <a:round/>
                                      <a:headEnd/>
                                      <a:tailEnd/>
                                    </a14:hiddenLine>
                                  </a:ext>
                                </a:extLst>
                              </wps:spPr>
                              <wps:bodyPr rot="0" vert="horz" wrap="square" lIns="91440" tIns="45720" rIns="91440" bIns="45720" anchor="t" anchorCtr="0" upright="1">
                                <a:noAutofit/>
                              </wps:bodyPr>
                            </wps:wsp>
                            <wps:wsp>
                              <wps:cNvPr id="3031" name="Freeform 50"/>
                              <wps:cNvSpPr>
                                <a:spLocks/>
                              </wps:cNvSpPr>
                              <wps:spPr bwMode="auto">
                                <a:xfrm>
                                  <a:off x="0" y="0"/>
                                  <a:ext cx="247" cy="251"/>
                                </a:xfrm>
                                <a:custGeom>
                                  <a:avLst/>
                                  <a:gdLst>
                                    <a:gd name="T0" fmla="*/ 113 w 247"/>
                                    <a:gd name="T1" fmla="*/ 230 h 251"/>
                                    <a:gd name="T2" fmla="*/ 113 w 247"/>
                                    <a:gd name="T3" fmla="*/ 117 h 251"/>
                                    <a:gd name="T4" fmla="*/ 230 w 247"/>
                                    <a:gd name="T5" fmla="*/ 117 h 251"/>
                                    <a:gd name="T6" fmla="*/ 187 w 247"/>
                                    <a:gd name="T7" fmla="*/ 158 h 251"/>
                                    <a:gd name="T8" fmla="*/ 219 w 247"/>
                                    <a:gd name="T9" fmla="*/ 191 h 251"/>
                                    <a:gd name="T10" fmla="*/ 154 w 247"/>
                                    <a:gd name="T11" fmla="*/ 191 h 251"/>
                                    <a:gd name="T12" fmla="*/ 113 w 247"/>
                                    <a:gd name="T13" fmla="*/ 230 h 251"/>
                                  </a:gdLst>
                                  <a:ahLst/>
                                  <a:cxnLst>
                                    <a:cxn ang="0">
                                      <a:pos x="T0" y="T1"/>
                                    </a:cxn>
                                    <a:cxn ang="0">
                                      <a:pos x="T2" y="T3"/>
                                    </a:cxn>
                                    <a:cxn ang="0">
                                      <a:pos x="T4" y="T5"/>
                                    </a:cxn>
                                    <a:cxn ang="0">
                                      <a:pos x="T6" y="T7"/>
                                    </a:cxn>
                                    <a:cxn ang="0">
                                      <a:pos x="T8" y="T9"/>
                                    </a:cxn>
                                    <a:cxn ang="0">
                                      <a:pos x="T10" y="T11"/>
                                    </a:cxn>
                                    <a:cxn ang="0">
                                      <a:pos x="T12" y="T13"/>
                                    </a:cxn>
                                  </a:cxnLst>
                                  <a:rect l="0" t="0" r="r" b="b"/>
                                  <a:pathLst>
                                    <a:path w="247" h="251">
                                      <a:moveTo>
                                        <a:pt x="113" y="230"/>
                                      </a:moveTo>
                                      <a:lnTo>
                                        <a:pt x="113" y="117"/>
                                      </a:lnTo>
                                      <a:lnTo>
                                        <a:pt x="230" y="117"/>
                                      </a:lnTo>
                                      <a:lnTo>
                                        <a:pt x="187" y="158"/>
                                      </a:lnTo>
                                      <a:lnTo>
                                        <a:pt x="219" y="191"/>
                                      </a:lnTo>
                                      <a:lnTo>
                                        <a:pt x="154" y="191"/>
                                      </a:lnTo>
                                      <a:lnTo>
                                        <a:pt x="113" y="230"/>
                                      </a:lnTo>
                                      <a:close/>
                                    </a:path>
                                  </a:pathLst>
                                </a:custGeom>
                                <a:grpFill/>
                                <a:ln>
                                  <a:noFill/>
                                </a:ln>
                                <a:extLst>
                                  <a:ext uri="{91240B29-F687-4F45-9708-019B960494DF}">
                                    <a14:hiddenLine xmlns:a14="http://schemas.microsoft.com/office/drawing/2010/main" w="9525">
                                      <a:solidFill>
                                        <a:srgbClr val="000000"/>
                                      </a:solidFill>
                                      <a:round/>
                                      <a:headEnd/>
                                      <a:tailEnd/>
                                    </a14:hiddenLine>
                                  </a:ext>
                                </a:extLst>
                              </wps:spPr>
                              <wps:bodyPr rot="0" vert="horz" wrap="square" lIns="91440" tIns="45720" rIns="91440" bIns="45720" anchor="t" anchorCtr="0" upright="1">
                                <a:noAutofit/>
                              </wps:bodyPr>
                            </wps:wsp>
                            <wps:wsp>
                              <wps:cNvPr id="3032" name="Freeform 51"/>
                              <wps:cNvSpPr>
                                <a:spLocks/>
                              </wps:cNvSpPr>
                              <wps:spPr bwMode="auto">
                                <a:xfrm>
                                  <a:off x="0" y="0"/>
                                  <a:ext cx="247" cy="251"/>
                                </a:xfrm>
                                <a:custGeom>
                                  <a:avLst/>
                                  <a:gdLst>
                                    <a:gd name="T0" fmla="*/ 237 w 247"/>
                                    <a:gd name="T1" fmla="*/ 251 h 251"/>
                                    <a:gd name="T2" fmla="*/ 218 w 247"/>
                                    <a:gd name="T3" fmla="*/ 251 h 251"/>
                                    <a:gd name="T4" fmla="*/ 212 w 247"/>
                                    <a:gd name="T5" fmla="*/ 248 h 251"/>
                                    <a:gd name="T6" fmla="*/ 154 w 247"/>
                                    <a:gd name="T7" fmla="*/ 191 h 251"/>
                                    <a:gd name="T8" fmla="*/ 219 w 247"/>
                                    <a:gd name="T9" fmla="*/ 191 h 251"/>
                                    <a:gd name="T10" fmla="*/ 240 w 247"/>
                                    <a:gd name="T11" fmla="*/ 212 h 251"/>
                                    <a:gd name="T12" fmla="*/ 244 w 247"/>
                                    <a:gd name="T13" fmla="*/ 216 h 251"/>
                                    <a:gd name="T14" fmla="*/ 247 w 247"/>
                                    <a:gd name="T15" fmla="*/ 221 h 251"/>
                                    <a:gd name="T16" fmla="*/ 247 w 247"/>
                                    <a:gd name="T17" fmla="*/ 240 h 251"/>
                                    <a:gd name="T18" fmla="*/ 237 w 247"/>
                                    <a:gd name="T19" fmla="*/ 251 h 251"/>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Lst>
                                  <a:rect l="0" t="0" r="r" b="b"/>
                                  <a:pathLst>
                                    <a:path w="247" h="251">
                                      <a:moveTo>
                                        <a:pt x="237" y="251"/>
                                      </a:moveTo>
                                      <a:lnTo>
                                        <a:pt x="218" y="251"/>
                                      </a:lnTo>
                                      <a:lnTo>
                                        <a:pt x="212" y="248"/>
                                      </a:lnTo>
                                      <a:lnTo>
                                        <a:pt x="154" y="191"/>
                                      </a:lnTo>
                                      <a:lnTo>
                                        <a:pt x="219" y="191"/>
                                      </a:lnTo>
                                      <a:lnTo>
                                        <a:pt x="240" y="212"/>
                                      </a:lnTo>
                                      <a:lnTo>
                                        <a:pt x="244" y="216"/>
                                      </a:lnTo>
                                      <a:lnTo>
                                        <a:pt x="247" y="221"/>
                                      </a:lnTo>
                                      <a:lnTo>
                                        <a:pt x="247" y="240"/>
                                      </a:lnTo>
                                      <a:lnTo>
                                        <a:pt x="237" y="251"/>
                                      </a:lnTo>
                                      <a:close/>
                                    </a:path>
                                  </a:pathLst>
                                </a:custGeom>
                                <a:grpFill/>
                                <a:ln>
                                  <a:noFill/>
                                </a:ln>
                                <a:extLst>
                                  <a:ext uri="{91240B29-F687-4F45-9708-019B960494DF}">
                                    <a14:hiddenLine xmlns:a14="http://schemas.microsoft.com/office/drawing/2010/main" w="9525">
                                      <a:solidFill>
                                        <a:srgbClr val="000000"/>
                                      </a:solidFill>
                                      <a:round/>
                                      <a:headEnd/>
                                      <a:tailEnd/>
                                    </a14:hiddenLine>
                                  </a:ext>
                                </a:extLst>
                              </wps:spPr>
                              <wps:bodyPr rot="0" vert="horz" wrap="square" lIns="91440" tIns="45720" rIns="91440" bIns="45720" anchor="t" anchorCtr="0" upright="1">
                                <a:noAutofit/>
                              </wps:bodyPr>
                            </wps:wsp>
                          </wpg:wgp>
                        </a:graphicData>
                      </a:graphic>
                    </wp:inline>
                  </w:drawing>
                </mc:Choice>
                <mc:Fallback>
                  <w:pict>
                    <v:group w14:anchorId="59E3B333" id="Group 3027" o:spid="_x0000_s1026" style="width:9.1pt;height:9.55pt;mso-position-horizontal-relative:char;mso-position-vertical-relative:line" coordsize="247,251"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">
                      <o:lock v:ext="edit" aspectratio="t"/>
                      <v:shape id="Freeform 47" o:spid="_x0000_s1027" style="position:absolute;width:247;height:251;visibility:visible;mso-wrap-style:square;v-text-anchor:top" coordsize="247,251"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" path="m36,230r-26,l,220,,194,10,184r26,l46,194r,26l36,230xe" filled="f" stroked="f">
                        <v:path arrowok="t" o:connecttype="custom" o:connectlocs="36,230;10,230;0,220;0,194;10,184;36,184;46,194;46,220;36,230" o:connectangles="0,0,0,0,0,0,0,0,0"/>
                      </v:shape>
                      <v:shape id="Freeform 48" o:spid="_x0000_s1028" style="position:absolute;width:247;height:251;visibility:visible;mso-wrap-style:square;v-text-anchor:top" coordsize="247,251"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" path="m219,49r-25,l183,39r,-26l194,2r25,l230,13r,26l219,49xe" filled="f" stroked="f">
                        <v:path arrowok="t" o:connecttype="custom" o:connectlocs="219,49;194,49;183,39;183,13;194,2;219,2;230,13;230,39;219,49" o:connectangles="0,0,0,0,0,0,0,0,0"/>
                      </v:shape>
                      <v:shape id="Freeform 49" o:spid="_x0000_s1029" style="position:absolute;width:247;height:251;visibility:visible;mso-wrap-style:square;v-text-anchor:top" coordsize="247,251"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" path="m36,46r-26,l,36,,10,10,,36,,46,10r,26l36,46xe" filled="f" stroked="f">
                        <v:path arrowok="t" o:connecttype="custom" o:connectlocs="36,46;10,46;0,36;0,10;10,0;36,0;46,10;46,36;36,46" o:connectangles="0,0,0,0,0,0,0,0,0"/>
                      </v:shape>
                      <v:shape id="Freeform 50" o:spid="_x0000_s1030" style="position:absolute;width:247;height:251;visibility:visible;mso-wrap-style:square;v-text-anchor:top" coordsize="247,251"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" path="m113,230r,-113l230,117r-43,41l219,191r-65,l113,230xe" filled="f" stroked="f">
                        <v:path arrowok="t" o:connecttype="custom" o:connectlocs="113,230;113,117;230,117;187,158;219,191;154,191;113,230" o:connectangles="0,0,0,0,0,0,0"/>
                      </v:shape>
                      <v:shape id="Freeform 51" o:spid="_x0000_s1031" style="position:absolute;width:247;height:251;visibility:visible;mso-wrap-style:square;v-text-anchor:top" coordsize="247,251"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" path="m237,251r-19,l212,248,154,191r65,l240,212r4,4l247,221r,19l237,251xe" filled="f" stroked="f">
                        <v:path arrowok="t" o:connecttype="custom" o:connectlocs="237,251;218,251;212,248;154,191;219,191;240,212;244,216;247,221;247,240;237,251" o:connectangles="0,0,0,0,0,0,0,0,0,0"/>
                      </v:shape>
                      <w10:anchorlock/>
                    </v:group>
                  </w:pict>
                </mc:Fallback>
              </mc:AlternateContent>
            </w:r>
            <w:r w:rsidR="00422967" w:rsidRPr="009B5FD0">
              <w:rPr>
                <w:noProof/>
              </w:rPr>
              <w:t xml:space="preserve"> </w:t>
            </w:r>
            <w:r w:rsidRPr="009B5FD0">
              <w:rPr>
                <w:rFonts w:cs="Arial"/>
                <w:noProof/>
                <w:lang w:eastAsia="zh-TW"/>
              </w:rPr>
              <mc:AlternateContent>
                <mc:Choice Requires="wpg">
                  <w:drawing>
                    <wp:inline distT="0" distB="0" distL="0" distR="0" wp14:anchorId="6228282B" wp14:editId="3999D2F0">
                      <wp:extent cx="147694" cy="127888"/>
                      <wp:effectExtent l="0" t="0" r="5080" b="0"/>
                      <wp:docPr id="46" name="Group 46"/>
                      <wp:cNvGraphicFramePr>
                        <a:graphicFrameLocks xmlns:a="http://schemas.openxmlformats.org/drawingml/2006/main" noChangeAspect="1"/>
                      </wp:cNvGraphicFramePr>
                      <a:graphic xmlns:a="http://schemas.openxmlformats.org/drawingml/2006/main">
                        <a:graphicData uri="http://schemas.microsoft.com/office/word/2010/wordprocessingGroup">
                          <wpg:wgp>
                            <wpg:cNvGrpSpPr>
                              <a:grpSpLocks noChangeAspect="1"/>
                            </wpg:cNvGrpSpPr>
                            <wpg:grpSpPr bwMode="auto">
                              <a:xfrm>
                                <a:off x="0" y="0"/>
                                <a:ext cx="147694" cy="127888"/>
                                <a:chOff x="0" y="0"/>
                                <a:chExt cx="248" cy="207"/>
                              </a:xfrm>
                              <a:solidFill>
                                <a:srgbClr val="DB3F30"/>
                              </a:solidFill>
                            </wpg:grpSpPr>
                            <wps:wsp>
                              <wps:cNvPr id="47" name="Freeform 16"/>
                              <wps:cNvSpPr>
                                <a:spLocks/>
                              </wps:cNvSpPr>
                              <wps:spPr bwMode="auto">
                                <a:xfrm>
                                  <a:off x="0" y="0"/>
                                  <a:ext cx="248" cy="207"/>
                                </a:xfrm>
                                <a:custGeom>
                                  <a:avLst/>
                                  <a:gdLst>
                                    <a:gd name="T0" fmla="*/ 176 w 248"/>
                                    <a:gd name="T1" fmla="*/ 42 h 207"/>
                                    <a:gd name="T2" fmla="*/ 153 w 248"/>
                                    <a:gd name="T3" fmla="*/ 42 h 207"/>
                                    <a:gd name="T4" fmla="*/ 144 w 248"/>
                                    <a:gd name="T5" fmla="*/ 32 h 207"/>
                                    <a:gd name="T6" fmla="*/ 144 w 248"/>
                                    <a:gd name="T7" fmla="*/ 9 h 207"/>
                                    <a:gd name="T8" fmla="*/ 153 w 248"/>
                                    <a:gd name="T9" fmla="*/ 0 h 207"/>
                                    <a:gd name="T10" fmla="*/ 176 w 248"/>
                                    <a:gd name="T11" fmla="*/ 0 h 207"/>
                                    <a:gd name="T12" fmla="*/ 185 w 248"/>
                                    <a:gd name="T13" fmla="*/ 9 h 207"/>
                                    <a:gd name="T14" fmla="*/ 185 w 248"/>
                                    <a:gd name="T15" fmla="*/ 32 h 207"/>
                                    <a:gd name="T16" fmla="*/ 176 w 248"/>
                                    <a:gd name="T17" fmla="*/ 42 h 207"/>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Lst>
                                  <a:rect l="0" t="0" r="r" b="b"/>
                                  <a:pathLst>
                                    <a:path w="248" h="207">
                                      <a:moveTo>
                                        <a:pt x="176" y="42"/>
                                      </a:moveTo>
                                      <a:lnTo>
                                        <a:pt x="153" y="42"/>
                                      </a:lnTo>
                                      <a:lnTo>
                                        <a:pt x="144" y="32"/>
                                      </a:lnTo>
                                      <a:lnTo>
                                        <a:pt x="144" y="9"/>
                                      </a:lnTo>
                                      <a:lnTo>
                                        <a:pt x="153" y="0"/>
                                      </a:lnTo>
                                      <a:lnTo>
                                        <a:pt x="176" y="0"/>
                                      </a:lnTo>
                                      <a:lnTo>
                                        <a:pt x="185" y="9"/>
                                      </a:lnTo>
                                      <a:lnTo>
                                        <a:pt x="185" y="32"/>
                                      </a:lnTo>
                                      <a:lnTo>
                                        <a:pt x="176" y="42"/>
                                      </a:lnTo>
                                      <a:close/>
                                    </a:path>
                                  </a:pathLst>
                                </a:custGeom>
                                <a:grpFill/>
                                <a:ln>
                                  <a:noFill/>
                                </a:ln>
                                <a:extLst>
                                  <a:ext uri="{91240B29-F687-4F45-9708-019B960494DF}">
                                    <a14:hiddenLine xmlns:a14="http://schemas.microsoft.com/office/drawing/2010/main" w="9525">
                                      <a:solidFill>
                                        <a:srgbClr val="000000"/>
                                      </a:solidFill>
                                      <a:round/>
                                      <a:headEnd/>
                                      <a:tailEnd/>
                                    </a14:hiddenLine>
                                  </a:ext>
                                </a:extLst>
                              </wps:spPr>
                              <wps:bodyPr rot="0" vert="horz" wrap="square" lIns="91440" tIns="45720" rIns="91440" bIns="45720" anchor="t" anchorCtr="0" upright="1">
                                <a:noAutofit/>
                              </wps:bodyPr>
                            </wps:wsp>
                            <wps:wsp>
                              <wps:cNvPr id="48" name="Freeform 17"/>
                              <wps:cNvSpPr>
                                <a:spLocks/>
                              </wps:cNvSpPr>
                              <wps:spPr bwMode="auto">
                                <a:xfrm>
                                  <a:off x="0" y="0"/>
                                  <a:ext cx="248" cy="207"/>
                                </a:xfrm>
                                <a:custGeom>
                                  <a:avLst/>
                                  <a:gdLst>
                                    <a:gd name="T0" fmla="*/ 94 w 248"/>
                                    <a:gd name="T1" fmla="*/ 42 h 207"/>
                                    <a:gd name="T2" fmla="*/ 71 w 248"/>
                                    <a:gd name="T3" fmla="*/ 42 h 207"/>
                                    <a:gd name="T4" fmla="*/ 62 w 248"/>
                                    <a:gd name="T5" fmla="*/ 33 h 207"/>
                                    <a:gd name="T6" fmla="*/ 62 w 248"/>
                                    <a:gd name="T7" fmla="*/ 10 h 207"/>
                                    <a:gd name="T8" fmla="*/ 71 w 248"/>
                                    <a:gd name="T9" fmla="*/ 0 h 207"/>
                                    <a:gd name="T10" fmla="*/ 94 w 248"/>
                                    <a:gd name="T11" fmla="*/ 0 h 207"/>
                                    <a:gd name="T12" fmla="*/ 104 w 248"/>
                                    <a:gd name="T13" fmla="*/ 10 h 207"/>
                                    <a:gd name="T14" fmla="*/ 104 w 248"/>
                                    <a:gd name="T15" fmla="*/ 33 h 207"/>
                                    <a:gd name="T16" fmla="*/ 94 w 248"/>
                                    <a:gd name="T17" fmla="*/ 42 h 207"/>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Lst>
                                  <a:rect l="0" t="0" r="r" b="b"/>
                                  <a:pathLst>
                                    <a:path w="248" h="207">
                                      <a:moveTo>
                                        <a:pt x="94" y="42"/>
                                      </a:moveTo>
                                      <a:lnTo>
                                        <a:pt x="71" y="42"/>
                                      </a:lnTo>
                                      <a:lnTo>
                                        <a:pt x="62" y="33"/>
                                      </a:lnTo>
                                      <a:lnTo>
                                        <a:pt x="62" y="10"/>
                                      </a:lnTo>
                                      <a:lnTo>
                                        <a:pt x="71" y="0"/>
                                      </a:lnTo>
                                      <a:lnTo>
                                        <a:pt x="94" y="0"/>
                                      </a:lnTo>
                                      <a:lnTo>
                                        <a:pt x="104" y="10"/>
                                      </a:lnTo>
                                      <a:lnTo>
                                        <a:pt x="104" y="33"/>
                                      </a:lnTo>
                                      <a:lnTo>
                                        <a:pt x="94" y="42"/>
                                      </a:lnTo>
                                      <a:close/>
                                    </a:path>
                                  </a:pathLst>
                                </a:custGeom>
                                <a:grpFill/>
                                <a:ln>
                                  <a:noFill/>
                                </a:ln>
                                <a:extLst>
                                  <a:ext uri="{91240B29-F687-4F45-9708-019B960494DF}">
                                    <a14:hiddenLine xmlns:a14="http://schemas.microsoft.com/office/drawing/2010/main" w="9525">
                                      <a:solidFill>
                                        <a:srgbClr val="000000"/>
                                      </a:solidFill>
                                      <a:round/>
                                      <a:headEnd/>
                                      <a:tailEnd/>
                                    </a14:hiddenLine>
                                  </a:ext>
                                </a:extLst>
                              </wps:spPr>
                              <wps:bodyPr rot="0" vert="horz" wrap="square" lIns="91440" tIns="45720" rIns="91440" bIns="45720" anchor="t" anchorCtr="0" upright="1">
                                <a:noAutofit/>
                              </wps:bodyPr>
                            </wps:wsp>
                            <wps:wsp>
                              <wps:cNvPr id="49" name="Freeform 18"/>
                              <wps:cNvSpPr>
                                <a:spLocks/>
                              </wps:cNvSpPr>
                              <wps:spPr bwMode="auto">
                                <a:xfrm>
                                  <a:off x="0" y="0"/>
                                  <a:ext cx="248" cy="207"/>
                                </a:xfrm>
                                <a:custGeom>
                                  <a:avLst/>
                                  <a:gdLst>
                                    <a:gd name="T0" fmla="*/ 52 w 248"/>
                                    <a:gd name="T1" fmla="*/ 83 h 207"/>
                                    <a:gd name="T2" fmla="*/ 29 w 248"/>
                                    <a:gd name="T3" fmla="*/ 83 h 207"/>
                                    <a:gd name="T4" fmla="*/ 20 w 248"/>
                                    <a:gd name="T5" fmla="*/ 74 h 207"/>
                                    <a:gd name="T6" fmla="*/ 20 w 248"/>
                                    <a:gd name="T7" fmla="*/ 51 h 207"/>
                                    <a:gd name="T8" fmla="*/ 29 w 248"/>
                                    <a:gd name="T9" fmla="*/ 42 h 207"/>
                                    <a:gd name="T10" fmla="*/ 52 w 248"/>
                                    <a:gd name="T11" fmla="*/ 42 h 207"/>
                                    <a:gd name="T12" fmla="*/ 62 w 248"/>
                                    <a:gd name="T13" fmla="*/ 51 h 207"/>
                                    <a:gd name="T14" fmla="*/ 62 w 248"/>
                                    <a:gd name="T15" fmla="*/ 74 h 207"/>
                                    <a:gd name="T16" fmla="*/ 52 w 248"/>
                                    <a:gd name="T17" fmla="*/ 83 h 207"/>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Lst>
                                  <a:rect l="0" t="0" r="r" b="b"/>
                                  <a:pathLst>
                                    <a:path w="248" h="207">
                                      <a:moveTo>
                                        <a:pt x="52" y="83"/>
                                      </a:moveTo>
                                      <a:lnTo>
                                        <a:pt x="29" y="83"/>
                                      </a:lnTo>
                                      <a:lnTo>
                                        <a:pt x="20" y="74"/>
                                      </a:lnTo>
                                      <a:lnTo>
                                        <a:pt x="20" y="51"/>
                                      </a:lnTo>
                                      <a:lnTo>
                                        <a:pt x="29" y="42"/>
                                      </a:lnTo>
                                      <a:lnTo>
                                        <a:pt x="52" y="42"/>
                                      </a:lnTo>
                                      <a:lnTo>
                                        <a:pt x="62" y="51"/>
                                      </a:lnTo>
                                      <a:lnTo>
                                        <a:pt x="62" y="74"/>
                                      </a:lnTo>
                                      <a:lnTo>
                                        <a:pt x="52" y="83"/>
                                      </a:lnTo>
                                      <a:close/>
                                    </a:path>
                                  </a:pathLst>
                                </a:custGeom>
                                <a:grpFill/>
                                <a:ln>
                                  <a:noFill/>
                                </a:ln>
                                <a:extLst>
                                  <a:ext uri="{91240B29-F687-4F45-9708-019B960494DF}">
                                    <a14:hiddenLine xmlns:a14="http://schemas.microsoft.com/office/drawing/2010/main" w="9525">
                                      <a:solidFill>
                                        <a:srgbClr val="000000"/>
                                      </a:solidFill>
                                      <a:round/>
                                      <a:headEnd/>
                                      <a:tailEnd/>
                                    </a14:hiddenLine>
                                  </a:ext>
                                </a:extLst>
                              </wps:spPr>
                              <wps:bodyPr rot="0" vert="horz" wrap="square" lIns="91440" tIns="45720" rIns="91440" bIns="45720" anchor="t" anchorCtr="0" upright="1">
                                <a:noAutofit/>
                              </wps:bodyPr>
                            </wps:wsp>
                            <wps:wsp>
                              <wps:cNvPr id="50" name="Freeform 19"/>
                              <wps:cNvSpPr>
                                <a:spLocks/>
                              </wps:cNvSpPr>
                              <wps:spPr bwMode="auto">
                                <a:xfrm>
                                  <a:off x="0" y="0"/>
                                  <a:ext cx="248" cy="207"/>
                                </a:xfrm>
                                <a:custGeom>
                                  <a:avLst/>
                                  <a:gdLst>
                                    <a:gd name="T0" fmla="*/ 218 w 248"/>
                                    <a:gd name="T1" fmla="*/ 83 h 207"/>
                                    <a:gd name="T2" fmla="*/ 195 w 248"/>
                                    <a:gd name="T3" fmla="*/ 83 h 207"/>
                                    <a:gd name="T4" fmla="*/ 185 w 248"/>
                                    <a:gd name="T5" fmla="*/ 74 h 207"/>
                                    <a:gd name="T6" fmla="*/ 185 w 248"/>
                                    <a:gd name="T7" fmla="*/ 51 h 207"/>
                                    <a:gd name="T8" fmla="*/ 195 w 248"/>
                                    <a:gd name="T9" fmla="*/ 42 h 207"/>
                                    <a:gd name="T10" fmla="*/ 218 w 248"/>
                                    <a:gd name="T11" fmla="*/ 42 h 207"/>
                                    <a:gd name="T12" fmla="*/ 227 w 248"/>
                                    <a:gd name="T13" fmla="*/ 51 h 207"/>
                                    <a:gd name="T14" fmla="*/ 227 w 248"/>
                                    <a:gd name="T15" fmla="*/ 74 h 207"/>
                                    <a:gd name="T16" fmla="*/ 218 w 248"/>
                                    <a:gd name="T17" fmla="*/ 83 h 207"/>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Lst>
                                  <a:rect l="0" t="0" r="r" b="b"/>
                                  <a:pathLst>
                                    <a:path w="248" h="207">
                                      <a:moveTo>
                                        <a:pt x="218" y="83"/>
                                      </a:moveTo>
                                      <a:lnTo>
                                        <a:pt x="195" y="83"/>
                                      </a:lnTo>
                                      <a:lnTo>
                                        <a:pt x="185" y="74"/>
                                      </a:lnTo>
                                      <a:lnTo>
                                        <a:pt x="185" y="51"/>
                                      </a:lnTo>
                                      <a:lnTo>
                                        <a:pt x="195" y="42"/>
                                      </a:lnTo>
                                      <a:lnTo>
                                        <a:pt x="218" y="42"/>
                                      </a:lnTo>
                                      <a:lnTo>
                                        <a:pt x="227" y="51"/>
                                      </a:lnTo>
                                      <a:lnTo>
                                        <a:pt x="227" y="74"/>
                                      </a:lnTo>
                                      <a:lnTo>
                                        <a:pt x="218" y="83"/>
                                      </a:lnTo>
                                      <a:close/>
                                    </a:path>
                                  </a:pathLst>
                                </a:custGeom>
                                <a:grpFill/>
                                <a:ln>
                                  <a:noFill/>
                                </a:ln>
                                <a:extLst>
                                  <a:ext uri="{91240B29-F687-4F45-9708-019B960494DF}">
                                    <a14:hiddenLine xmlns:a14="http://schemas.microsoft.com/office/drawing/2010/main" w="9525">
                                      <a:solidFill>
                                        <a:srgbClr val="000000"/>
                                      </a:solidFill>
                                      <a:round/>
                                      <a:headEnd/>
                                      <a:tailEnd/>
                                    </a14:hiddenLine>
                                  </a:ext>
                                </a:extLst>
                              </wps:spPr>
                              <wps:bodyPr rot="0" vert="horz" wrap="square" lIns="91440" tIns="45720" rIns="91440" bIns="45720" anchor="t" anchorCtr="0" upright="1">
                                <a:noAutofit/>
                              </wps:bodyPr>
                            </wps:wsp>
                            <wps:wsp>
                              <wps:cNvPr id="51" name="Freeform 20"/>
                              <wps:cNvSpPr>
                                <a:spLocks/>
                              </wps:cNvSpPr>
                              <wps:spPr bwMode="auto">
                                <a:xfrm>
                                  <a:off x="0" y="0"/>
                                  <a:ext cx="248" cy="207"/>
                                </a:xfrm>
                                <a:custGeom>
                                  <a:avLst/>
                                  <a:gdLst>
                                    <a:gd name="T0" fmla="*/ 135 w 248"/>
                                    <a:gd name="T1" fmla="*/ 104 h 207"/>
                                    <a:gd name="T2" fmla="*/ 112 w 248"/>
                                    <a:gd name="T3" fmla="*/ 104 h 207"/>
                                    <a:gd name="T4" fmla="*/ 102 w 248"/>
                                    <a:gd name="T5" fmla="*/ 94 h 207"/>
                                    <a:gd name="T6" fmla="*/ 102 w 248"/>
                                    <a:gd name="T7" fmla="*/ 71 h 207"/>
                                    <a:gd name="T8" fmla="*/ 112 w 248"/>
                                    <a:gd name="T9" fmla="*/ 62 h 207"/>
                                    <a:gd name="T10" fmla="*/ 135 w 248"/>
                                    <a:gd name="T11" fmla="*/ 62 h 207"/>
                                    <a:gd name="T12" fmla="*/ 144 w 248"/>
                                    <a:gd name="T13" fmla="*/ 71 h 207"/>
                                    <a:gd name="T14" fmla="*/ 144 w 248"/>
                                    <a:gd name="T15" fmla="*/ 94 h 207"/>
                                    <a:gd name="T16" fmla="*/ 135 w 248"/>
                                    <a:gd name="T17" fmla="*/ 104 h 207"/>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Lst>
                                  <a:rect l="0" t="0" r="r" b="b"/>
                                  <a:pathLst>
                                    <a:path w="248" h="207">
                                      <a:moveTo>
                                        <a:pt x="135" y="104"/>
                                      </a:moveTo>
                                      <a:lnTo>
                                        <a:pt x="112" y="104"/>
                                      </a:lnTo>
                                      <a:lnTo>
                                        <a:pt x="102" y="94"/>
                                      </a:lnTo>
                                      <a:lnTo>
                                        <a:pt x="102" y="71"/>
                                      </a:lnTo>
                                      <a:lnTo>
                                        <a:pt x="112" y="62"/>
                                      </a:lnTo>
                                      <a:lnTo>
                                        <a:pt x="135" y="62"/>
                                      </a:lnTo>
                                      <a:lnTo>
                                        <a:pt x="144" y="71"/>
                                      </a:lnTo>
                                      <a:lnTo>
                                        <a:pt x="144" y="94"/>
                                      </a:lnTo>
                                      <a:lnTo>
                                        <a:pt x="135" y="104"/>
                                      </a:lnTo>
                                      <a:close/>
                                    </a:path>
                                  </a:pathLst>
                                </a:custGeom>
                                <a:grpFill/>
                                <a:ln>
                                  <a:noFill/>
                                </a:ln>
                                <a:extLst>
                                  <a:ext uri="{91240B29-F687-4F45-9708-019B960494DF}">
                                    <a14:hiddenLine xmlns:a14="http://schemas.microsoft.com/office/drawing/2010/main" w="9525">
                                      <a:solidFill>
                                        <a:srgbClr val="000000"/>
                                      </a:solidFill>
                                      <a:round/>
                                      <a:headEnd/>
                                      <a:tailEnd/>
                                    </a14:hiddenLine>
                                  </a:ext>
                                </a:extLst>
                              </wps:spPr>
                              <wps:bodyPr rot="0" vert="horz" wrap="square" lIns="91440" tIns="45720" rIns="91440" bIns="45720" anchor="t" anchorCtr="0" upright="1">
                                <a:noAutofit/>
                              </wps:bodyPr>
                            </wps:wsp>
                            <wps:wsp>
                              <wps:cNvPr id="52" name="Freeform 21"/>
                              <wps:cNvSpPr>
                                <a:spLocks/>
                              </wps:cNvSpPr>
                              <wps:spPr bwMode="auto">
                                <a:xfrm>
                                  <a:off x="0" y="0"/>
                                  <a:ext cx="248" cy="207"/>
                                </a:xfrm>
                                <a:custGeom>
                                  <a:avLst/>
                                  <a:gdLst>
                                    <a:gd name="T0" fmla="*/ 82 w 248"/>
                                    <a:gd name="T1" fmla="*/ 166 h 207"/>
                                    <a:gd name="T2" fmla="*/ 0 w 248"/>
                                    <a:gd name="T3" fmla="*/ 166 h 207"/>
                                    <a:gd name="T4" fmla="*/ 0 w 248"/>
                                    <a:gd name="T5" fmla="*/ 113 h 207"/>
                                    <a:gd name="T6" fmla="*/ 9 w 248"/>
                                    <a:gd name="T7" fmla="*/ 104 h 207"/>
                                    <a:gd name="T8" fmla="*/ 73 w 248"/>
                                    <a:gd name="T9" fmla="*/ 104 h 207"/>
                                    <a:gd name="T10" fmla="*/ 82 w 248"/>
                                    <a:gd name="T11" fmla="*/ 113 h 207"/>
                                    <a:gd name="T12" fmla="*/ 83 w 248"/>
                                    <a:gd name="T13" fmla="*/ 124 h 207"/>
                                    <a:gd name="T14" fmla="*/ 83 w 248"/>
                                    <a:gd name="T15" fmla="*/ 132 h 207"/>
                                    <a:gd name="T16" fmla="*/ 82 w 248"/>
                                    <a:gd name="T17" fmla="*/ 133 h 207"/>
                                    <a:gd name="T18" fmla="*/ 82 w 248"/>
                                    <a:gd name="T19" fmla="*/ 166 h 207"/>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Lst>
                                  <a:rect l="0" t="0" r="r" b="b"/>
                                  <a:pathLst>
                                    <a:path w="248" h="207">
                                      <a:moveTo>
                                        <a:pt x="82" y="166"/>
                                      </a:moveTo>
                                      <a:lnTo>
                                        <a:pt x="0" y="166"/>
                                      </a:lnTo>
                                      <a:lnTo>
                                        <a:pt x="0" y="113"/>
                                      </a:lnTo>
                                      <a:lnTo>
                                        <a:pt x="9" y="104"/>
                                      </a:lnTo>
                                      <a:lnTo>
                                        <a:pt x="73" y="104"/>
                                      </a:lnTo>
                                      <a:lnTo>
                                        <a:pt x="82" y="113"/>
                                      </a:lnTo>
                                      <a:lnTo>
                                        <a:pt x="83" y="124"/>
                                      </a:lnTo>
                                      <a:lnTo>
                                        <a:pt x="83" y="132"/>
                                      </a:lnTo>
                                      <a:lnTo>
                                        <a:pt x="82" y="133"/>
                                      </a:lnTo>
                                      <a:lnTo>
                                        <a:pt x="82" y="166"/>
                                      </a:lnTo>
                                      <a:close/>
                                    </a:path>
                                  </a:pathLst>
                                </a:custGeom>
                                <a:grpFill/>
                                <a:ln>
                                  <a:noFill/>
                                </a:ln>
                                <a:extLst>
                                  <a:ext uri="{91240B29-F687-4F45-9708-019B960494DF}">
                                    <a14:hiddenLine xmlns:a14="http://schemas.microsoft.com/office/drawing/2010/main" w="9525">
                                      <a:solidFill>
                                        <a:srgbClr val="000000"/>
                                      </a:solidFill>
                                      <a:round/>
                                      <a:headEnd/>
                                      <a:tailEnd/>
                                    </a14:hiddenLine>
                                  </a:ext>
                                </a:extLst>
                              </wps:spPr>
                              <wps:bodyPr rot="0" vert="horz" wrap="square" lIns="91440" tIns="45720" rIns="91440" bIns="45720" anchor="t" anchorCtr="0" upright="1">
                                <a:noAutofit/>
                              </wps:bodyPr>
                            </wps:wsp>
                            <wps:wsp>
                              <wps:cNvPr id="53" name="Freeform 22"/>
                              <wps:cNvSpPr>
                                <a:spLocks/>
                              </wps:cNvSpPr>
                              <wps:spPr bwMode="auto">
                                <a:xfrm>
                                  <a:off x="0" y="0"/>
                                  <a:ext cx="248" cy="207"/>
                                </a:xfrm>
                                <a:custGeom>
                                  <a:avLst/>
                                  <a:gdLst>
                                    <a:gd name="T0" fmla="*/ 248 w 248"/>
                                    <a:gd name="T1" fmla="*/ 166 h 207"/>
                                    <a:gd name="T2" fmla="*/ 165 w 248"/>
                                    <a:gd name="T3" fmla="*/ 166 h 207"/>
                                    <a:gd name="T4" fmla="*/ 165 w 248"/>
                                    <a:gd name="T5" fmla="*/ 145 h 207"/>
                                    <a:gd name="T6" fmla="*/ 165 w 248"/>
                                    <a:gd name="T7" fmla="*/ 134 h 207"/>
                                    <a:gd name="T8" fmla="*/ 165 w 248"/>
                                    <a:gd name="T9" fmla="*/ 113 h 207"/>
                                    <a:gd name="T10" fmla="*/ 174 w 248"/>
                                    <a:gd name="T11" fmla="*/ 104 h 207"/>
                                    <a:gd name="T12" fmla="*/ 238 w 248"/>
                                    <a:gd name="T13" fmla="*/ 104 h 207"/>
                                    <a:gd name="T14" fmla="*/ 248 w 248"/>
                                    <a:gd name="T15" fmla="*/ 113 h 207"/>
                                    <a:gd name="T16" fmla="*/ 248 w 248"/>
                                    <a:gd name="T17" fmla="*/ 166 h 207"/>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Lst>
                                  <a:rect l="0" t="0" r="r" b="b"/>
                                  <a:pathLst>
                                    <a:path w="248" h="207">
                                      <a:moveTo>
                                        <a:pt x="248" y="166"/>
                                      </a:moveTo>
                                      <a:lnTo>
                                        <a:pt x="165" y="166"/>
                                      </a:lnTo>
                                      <a:lnTo>
                                        <a:pt x="165" y="145"/>
                                      </a:lnTo>
                                      <a:lnTo>
                                        <a:pt x="165" y="134"/>
                                      </a:lnTo>
                                      <a:lnTo>
                                        <a:pt x="165" y="113"/>
                                      </a:lnTo>
                                      <a:lnTo>
                                        <a:pt x="174" y="104"/>
                                      </a:lnTo>
                                      <a:lnTo>
                                        <a:pt x="238" y="104"/>
                                      </a:lnTo>
                                      <a:lnTo>
                                        <a:pt x="248" y="113"/>
                                      </a:lnTo>
                                      <a:lnTo>
                                        <a:pt x="248" y="166"/>
                                      </a:lnTo>
                                      <a:close/>
                                    </a:path>
                                  </a:pathLst>
                                </a:custGeom>
                                <a:grpFill/>
                                <a:ln>
                                  <a:noFill/>
                                </a:ln>
                                <a:extLst>
                                  <a:ext uri="{91240B29-F687-4F45-9708-019B960494DF}">
                                    <a14:hiddenLine xmlns:a14="http://schemas.microsoft.com/office/drawing/2010/main" w="9525">
                                      <a:solidFill>
                                        <a:srgbClr val="000000"/>
                                      </a:solidFill>
                                      <a:round/>
                                      <a:headEnd/>
                                      <a:tailEnd/>
                                    </a14:hiddenLine>
                                  </a:ext>
                                </a:extLst>
                              </wps:spPr>
                              <wps:bodyPr rot="0" vert="horz" wrap="square" lIns="91440" tIns="45720" rIns="91440" bIns="45720" anchor="t" anchorCtr="0" upright="1">
                                <a:noAutofit/>
                              </wps:bodyPr>
                            </wps:wsp>
                            <wps:wsp>
                              <wps:cNvPr id="54" name="Freeform 23"/>
                              <wps:cNvSpPr>
                                <a:spLocks/>
                              </wps:cNvSpPr>
                              <wps:spPr bwMode="auto">
                                <a:xfrm>
                                  <a:off x="0" y="0"/>
                                  <a:ext cx="248" cy="207"/>
                                </a:xfrm>
                                <a:custGeom>
                                  <a:avLst/>
                                  <a:gdLst>
                                    <a:gd name="T0" fmla="*/ 165 w 248"/>
                                    <a:gd name="T1" fmla="*/ 166 h 207"/>
                                    <a:gd name="T2" fmla="*/ 83 w 248"/>
                                    <a:gd name="T3" fmla="*/ 166 h 207"/>
                                    <a:gd name="T4" fmla="*/ 83 w 248"/>
                                    <a:gd name="T5" fmla="*/ 132 h 207"/>
                                    <a:gd name="T6" fmla="*/ 92 w 248"/>
                                    <a:gd name="T7" fmla="*/ 124 h 207"/>
                                    <a:gd name="T8" fmla="*/ 155 w 248"/>
                                    <a:gd name="T9" fmla="*/ 124 h 207"/>
                                    <a:gd name="T10" fmla="*/ 165 w 248"/>
                                    <a:gd name="T11" fmla="*/ 134 h 207"/>
                                    <a:gd name="T12" fmla="*/ 165 w 248"/>
                                    <a:gd name="T13" fmla="*/ 166 h 207"/>
                                  </a:gdLst>
                                  <a:ahLst/>
                                  <a:cxnLst>
                                    <a:cxn ang="0">
                                      <a:pos x="T0" y="T1"/>
                                    </a:cxn>
                                    <a:cxn ang="0">
                                      <a:pos x="T2" y="T3"/>
                                    </a:cxn>
                                    <a:cxn ang="0">
                                      <a:pos x="T4" y="T5"/>
                                    </a:cxn>
                                    <a:cxn ang="0">
                                      <a:pos x="T6" y="T7"/>
                                    </a:cxn>
                                    <a:cxn ang="0">
                                      <a:pos x="T8" y="T9"/>
                                    </a:cxn>
                                    <a:cxn ang="0">
                                      <a:pos x="T10" y="T11"/>
                                    </a:cxn>
                                    <a:cxn ang="0">
                                      <a:pos x="T12" y="T13"/>
                                    </a:cxn>
                                  </a:cxnLst>
                                  <a:rect l="0" t="0" r="r" b="b"/>
                                  <a:pathLst>
                                    <a:path w="248" h="207">
                                      <a:moveTo>
                                        <a:pt x="165" y="166"/>
                                      </a:moveTo>
                                      <a:lnTo>
                                        <a:pt x="83" y="166"/>
                                      </a:lnTo>
                                      <a:lnTo>
                                        <a:pt x="83" y="132"/>
                                      </a:lnTo>
                                      <a:lnTo>
                                        <a:pt x="92" y="124"/>
                                      </a:lnTo>
                                      <a:lnTo>
                                        <a:pt x="155" y="124"/>
                                      </a:lnTo>
                                      <a:lnTo>
                                        <a:pt x="165" y="134"/>
                                      </a:lnTo>
                                      <a:lnTo>
                                        <a:pt x="165" y="166"/>
                                      </a:lnTo>
                                      <a:close/>
                                    </a:path>
                                  </a:pathLst>
                                </a:custGeom>
                                <a:grpFill/>
                                <a:ln>
                                  <a:noFill/>
                                </a:ln>
                                <a:extLst>
                                  <a:ext uri="{91240B29-F687-4F45-9708-019B960494DF}">
                                    <a14:hiddenLine xmlns:a14="http://schemas.microsoft.com/office/drawing/2010/main" w="9525">
                                      <a:solidFill>
                                        <a:srgbClr val="000000"/>
                                      </a:solidFill>
                                      <a:round/>
                                      <a:headEnd/>
                                      <a:tailEnd/>
                                    </a14:hiddenLine>
                                  </a:ext>
                                </a:extLst>
                              </wps:spPr>
                              <wps:bodyPr rot="0" vert="horz" wrap="square" lIns="91440" tIns="45720" rIns="91440" bIns="45720" anchor="t" anchorCtr="0" upright="1">
                                <a:noAutofit/>
                              </wps:bodyPr>
                            </wps:wsp>
                            <wps:wsp>
                              <wps:cNvPr id="55" name="Freeform 24"/>
                              <wps:cNvSpPr>
                                <a:spLocks/>
                              </wps:cNvSpPr>
                              <wps:spPr bwMode="auto">
                                <a:xfrm>
                                  <a:off x="0" y="0"/>
                                  <a:ext cx="248" cy="207"/>
                                </a:xfrm>
                                <a:custGeom>
                                  <a:avLst/>
                                  <a:gdLst>
                                    <a:gd name="T0" fmla="*/ 165 w 248"/>
                                    <a:gd name="T1" fmla="*/ 207 h 207"/>
                                    <a:gd name="T2" fmla="*/ 82 w 248"/>
                                    <a:gd name="T3" fmla="*/ 207 h 207"/>
                                    <a:gd name="T4" fmla="*/ 82 w 248"/>
                                    <a:gd name="T5" fmla="*/ 133 h 207"/>
                                    <a:gd name="T6" fmla="*/ 83 w 248"/>
                                    <a:gd name="T7" fmla="*/ 132 h 207"/>
                                    <a:gd name="T8" fmla="*/ 83 w 248"/>
                                    <a:gd name="T9" fmla="*/ 166 h 207"/>
                                    <a:gd name="T10" fmla="*/ 165 w 248"/>
                                    <a:gd name="T11" fmla="*/ 166 h 207"/>
                                    <a:gd name="T12" fmla="*/ 165 w 248"/>
                                    <a:gd name="T13" fmla="*/ 207 h 207"/>
                                  </a:gdLst>
                                  <a:ahLst/>
                                  <a:cxnLst>
                                    <a:cxn ang="0">
                                      <a:pos x="T0" y="T1"/>
                                    </a:cxn>
                                    <a:cxn ang="0">
                                      <a:pos x="T2" y="T3"/>
                                    </a:cxn>
                                    <a:cxn ang="0">
                                      <a:pos x="T4" y="T5"/>
                                    </a:cxn>
                                    <a:cxn ang="0">
                                      <a:pos x="T6" y="T7"/>
                                    </a:cxn>
                                    <a:cxn ang="0">
                                      <a:pos x="T8" y="T9"/>
                                    </a:cxn>
                                    <a:cxn ang="0">
                                      <a:pos x="T10" y="T11"/>
                                    </a:cxn>
                                    <a:cxn ang="0">
                                      <a:pos x="T12" y="T13"/>
                                    </a:cxn>
                                  </a:cxnLst>
                                  <a:rect l="0" t="0" r="r" b="b"/>
                                  <a:pathLst>
                                    <a:path w="248" h="207">
                                      <a:moveTo>
                                        <a:pt x="165" y="207"/>
                                      </a:moveTo>
                                      <a:lnTo>
                                        <a:pt x="82" y="207"/>
                                      </a:lnTo>
                                      <a:lnTo>
                                        <a:pt x="82" y="133"/>
                                      </a:lnTo>
                                      <a:lnTo>
                                        <a:pt x="83" y="132"/>
                                      </a:lnTo>
                                      <a:lnTo>
                                        <a:pt x="83" y="166"/>
                                      </a:lnTo>
                                      <a:lnTo>
                                        <a:pt x="165" y="166"/>
                                      </a:lnTo>
                                      <a:lnTo>
                                        <a:pt x="165" y="207"/>
                                      </a:lnTo>
                                      <a:close/>
                                    </a:path>
                                  </a:pathLst>
                                </a:custGeom>
                                <a:grpFill/>
                                <a:ln>
                                  <a:noFill/>
                                </a:ln>
                                <a:extLst>
                                  <a:ext uri="{91240B29-F687-4F45-9708-019B960494DF}">
                                    <a14:hiddenLine xmlns:a14="http://schemas.microsoft.com/office/drawing/2010/main" w="9525">
                                      <a:solidFill>
                                        <a:srgbClr val="000000"/>
                                      </a:solidFill>
                                      <a:round/>
                                      <a:headEnd/>
                                      <a:tailEnd/>
                                    </a14:hiddenLine>
                                  </a:ext>
                                </a:extLst>
                              </wps:spPr>
                              <wps:bodyPr rot="0" vert="horz" wrap="square" lIns="91440" tIns="45720" rIns="91440" bIns="45720" anchor="t" anchorCtr="0" upright="1">
                                <a:noAutofit/>
                              </wps:bodyPr>
                            </wps:wsp>
                            <wps:wsp>
                              <wps:cNvPr id="56" name="Freeform 25"/>
                              <wps:cNvSpPr>
                                <a:spLocks/>
                              </wps:cNvSpPr>
                              <wps:spPr bwMode="auto">
                                <a:xfrm>
                                  <a:off x="0" y="0"/>
                                  <a:ext cx="248" cy="207"/>
                                </a:xfrm>
                                <a:custGeom>
                                  <a:avLst/>
                                  <a:gdLst>
                                    <a:gd name="T0" fmla="*/ 165 w 248"/>
                                    <a:gd name="T1" fmla="*/ 166 h 207"/>
                                    <a:gd name="T2" fmla="*/ 165 w 248"/>
                                    <a:gd name="T3" fmla="*/ 166 h 207"/>
                                    <a:gd name="T4" fmla="*/ 165 w 248"/>
                                    <a:gd name="T5" fmla="*/ 134 h 207"/>
                                    <a:gd name="T6" fmla="*/ 165 w 248"/>
                                    <a:gd name="T7" fmla="*/ 145 h 207"/>
                                    <a:gd name="T8" fmla="*/ 165 w 248"/>
                                    <a:gd name="T9" fmla="*/ 166 h 207"/>
                                  </a:gdLst>
                                  <a:ahLst/>
                                  <a:cxnLst>
                                    <a:cxn ang="0">
                                      <a:pos x="T0" y="T1"/>
                                    </a:cxn>
                                    <a:cxn ang="0">
                                      <a:pos x="T2" y="T3"/>
                                    </a:cxn>
                                    <a:cxn ang="0">
                                      <a:pos x="T4" y="T5"/>
                                    </a:cxn>
                                    <a:cxn ang="0">
                                      <a:pos x="T6" y="T7"/>
                                    </a:cxn>
                                    <a:cxn ang="0">
                                      <a:pos x="T8" y="T9"/>
                                    </a:cxn>
                                  </a:cxnLst>
                                  <a:rect l="0" t="0" r="r" b="b"/>
                                  <a:pathLst>
                                    <a:path w="248" h="207">
                                      <a:moveTo>
                                        <a:pt x="165" y="166"/>
                                      </a:moveTo>
                                      <a:lnTo>
                                        <a:pt x="165" y="166"/>
                                      </a:lnTo>
                                      <a:lnTo>
                                        <a:pt x="165" y="134"/>
                                      </a:lnTo>
                                      <a:lnTo>
                                        <a:pt x="165" y="145"/>
                                      </a:lnTo>
                                      <a:lnTo>
                                        <a:pt x="165" y="166"/>
                                      </a:lnTo>
                                      <a:close/>
                                    </a:path>
                                  </a:pathLst>
                                </a:custGeom>
                                <a:grpFill/>
                                <a:ln>
                                  <a:noFill/>
                                </a:ln>
                                <a:extLst>
                                  <a:ext uri="{91240B29-F687-4F45-9708-019B960494DF}">
                                    <a14:hiddenLine xmlns:a14="http://schemas.microsoft.com/office/drawing/2010/main" w="9525">
                                      <a:solidFill>
                                        <a:srgbClr val="000000"/>
                                      </a:solidFill>
                                      <a:round/>
                                      <a:headEnd/>
                                      <a:tailEnd/>
                                    </a14:hiddenLine>
                                  </a:ext>
                                </a:extLst>
                              </wps:spPr>
                              <wps:bodyPr rot="0" vert="horz" wrap="square" lIns="91440" tIns="45720" rIns="91440" bIns="45720" anchor="t" anchorCtr="0" upright="1">
                                <a:noAutofit/>
                              </wps:bodyPr>
                            </wps:wsp>
                          </wpg:wgp>
                        </a:graphicData>
                      </a:graphic>
                    </wp:inline>
                  </w:drawing>
                </mc:Choice>
                <mc:Fallback>
                  <w:pict>
                    <v:group w14:anchorId="13EC6A1B" id="Group 46" o:spid="_x0000_s1026" style="width:11.65pt;height:10.05pt;mso-position-horizontal-relative:char;mso-position-vertical-relative:line" coordsize="248,207"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">
                      <o:lock v:ext="edit" aspectratio="t"/>
                      <v:shape id="Freeform 16" o:spid="_x0000_s1027" style="position:absolute;width:248;height:207;visibility:visible;mso-wrap-style:square;v-text-anchor:top" coordsize="248,207"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" path="m176,42r-23,l144,32r,-23l153,r23,l185,9r,23l176,42xe" filled="f" stroked="f">
                        <v:path arrowok="t" o:connecttype="custom" o:connectlocs="176,42;153,42;144,32;144,9;153,0;176,0;185,9;185,32;176,42" o:connectangles="0,0,0,0,0,0,0,0,0"/>
                      </v:shape>
                      <v:shape id="Freeform 17" o:spid="_x0000_s1028" style="position:absolute;width:248;height:207;visibility:visible;mso-wrap-style:square;v-text-anchor:top" coordsize="248,207"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" path="m94,42r-23,l62,33r,-23l71,,94,r10,10l104,33,94,42xe" filled="f" stroked="f">
                        <v:path arrowok="t" o:connecttype="custom" o:connectlocs="94,42;71,42;62,33;62,10;71,0;94,0;104,10;104,33;94,42" o:connectangles="0,0,0,0,0,0,0,0,0"/>
                      </v:shape>
                      <v:shape id="Freeform 18" o:spid="_x0000_s1029" style="position:absolute;width:248;height:207;visibility:visible;mso-wrap-style:square;v-text-anchor:top" coordsize="248,207"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" path="m52,83r-23,l20,74r,-23l29,42r23,l62,51r,23l52,83xe" filled="f" stroked="f">
                        <v:path arrowok="t" o:connecttype="custom" o:connectlocs="52,83;29,83;20,74;20,51;29,42;52,42;62,51;62,74;52,83" o:connectangles="0,0,0,0,0,0,0,0,0"/>
                      </v:shape>
                      <v:shape id="Freeform 19" o:spid="_x0000_s1030" style="position:absolute;width:248;height:207;visibility:visible;mso-wrap-style:square;v-text-anchor:top" coordsize="248,207"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" path="m218,83r-23,l185,74r,-23l195,42r23,l227,51r,23l218,83xe" filled="f" stroked="f">
                        <v:path arrowok="t" o:connecttype="custom" o:connectlocs="218,83;195,83;185,74;185,51;195,42;218,42;227,51;227,74;218,83" o:connectangles="0,0,0,0,0,0,0,0,0"/>
                      </v:shape>
                      <v:shape id="Freeform 20" o:spid="_x0000_s1031" style="position:absolute;width:248;height:207;visibility:visible;mso-wrap-style:square;v-text-anchor:top" coordsize="248,207"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" path="m135,104r-23,l102,94r,-23l112,62r23,l144,71r,23l135,104xe" filled="f" stroked="f">
                        <v:path arrowok="t" o:connecttype="custom" o:connectlocs="135,104;112,104;102,94;102,71;112,62;135,62;144,71;144,94;135,104" o:connectangles="0,0,0,0,0,0,0,0,0"/>
                      </v:shape>
                      <v:shape id="Freeform 21" o:spid="_x0000_s1032" style="position:absolute;width:248;height:207;visibility:visible;mso-wrap-style:square;v-text-anchor:top" coordsize="248,207"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" path="m82,166l,166,,113r9,-9l73,104r9,9l83,124r,8l82,133r,33xe" filled="f" stroked="f">
                        <v:path arrowok="t" o:connecttype="custom" o:connectlocs="82,166;0,166;0,113;9,104;73,104;82,113;83,124;83,132;82,133;82,166" o:connectangles="0,0,0,0,0,0,0,0,0,0"/>
                      </v:shape>
                      <v:shape id="Freeform 22" o:spid="_x0000_s1033" style="position:absolute;width:248;height:207;visibility:visible;mso-wrap-style:square;v-text-anchor:top" coordsize="248,207"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" path="m248,166r-83,l165,145r,-11l165,113r9,-9l238,104r10,9l248,166xe" filled="f" stroked="f">
                        <v:path arrowok="t" o:connecttype="custom" o:connectlocs="248,166;165,166;165,145;165,134;165,113;174,104;238,104;248,113;248,166" o:connectangles="0,0,0,0,0,0,0,0,0"/>
                      </v:shape>
                      <v:shape id="Freeform 23" o:spid="_x0000_s1034" style="position:absolute;width:248;height:207;visibility:visible;mso-wrap-style:square;v-text-anchor:top" coordsize="248,207"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" path="m165,166r-82,l83,132r9,-8l155,124r10,10l165,166xe" filled="f" stroked="f">
                        <v:path arrowok="t" o:connecttype="custom" o:connectlocs="165,166;83,166;83,132;92,124;155,124;165,134;165,166" o:connectangles="0,0,0,0,0,0,0"/>
                      </v:shape>
                      <v:shape id="Freeform 24" o:spid="_x0000_s1035" style="position:absolute;width:248;height:207;visibility:visible;mso-wrap-style:square;v-text-anchor:top" coordsize="248,207"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" path="m165,207r-83,l82,133r1,-1l83,166r82,l165,207xe" filled="f" stroked="f">
                        <v:path arrowok="t" o:connecttype="custom" o:connectlocs="165,207;82,207;82,133;83,132;83,166;165,166;165,207" o:connectangles="0,0,0,0,0,0,0"/>
                      </v:shape>
                      <v:shape id="Freeform 25" o:spid="_x0000_s1036" style="position:absolute;width:248;height:207;visibility:visible;mso-wrap-style:square;v-text-anchor:top" coordsize="248,207"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" path="m165,166r,l165,134r,11l165,166xe" filled="f" stroked="f">
                        <v:path arrowok="t" o:connecttype="custom" o:connectlocs="165,166;165,166;165,134;165,145;165,166" o:connectangles="0,0,0,0,0"/>
                      </v:shape>
                      <w10:anchorlock/>
                    </v:group>
                  </w:pict>
                </mc:Fallback>
              </mc:AlternateContent>
            </w:r>
            <w:r w:rsidR="00273B17" w:rsidRPr="009B5FD0">
              <w:rPr>
                <w:noProof/>
              </w:rPr>
              <w:t xml:space="preserve"> </w:t>
            </w:r>
            <w:r w:rsidRPr="009B5FD0">
              <w:rPr>
                <w:rFonts w:cs="Arial"/>
                <w:noProof/>
                <w:lang w:eastAsia="zh-TW"/>
              </w:rPr>
              <mc:AlternateContent>
                <mc:Choice Requires="wpg">
                  <w:drawing>
                    <wp:inline distT="0" distB="0" distL="0" distR="0" wp14:anchorId="5D3E0871" wp14:editId="2FD6CD4A">
                      <wp:extent cx="155341" cy="102311"/>
                      <wp:effectExtent l="0" t="0" r="0" b="0"/>
                      <wp:docPr id="57" name="Group 57"/>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bwMode="auto">
                              <a:xfrm>
                                <a:off x="0" y="0"/>
                                <a:ext cx="155341" cy="102311"/>
                                <a:chOff x="0" y="0"/>
                                <a:chExt cx="248" cy="166"/>
                              </a:xfrm>
                              <a:solidFill>
                                <a:srgbClr val="DB3F30"/>
                              </a:solidFill>
                            </wpg:grpSpPr>
                            <wps:wsp>
                              <wps:cNvPr id="58" name="Freeform 72"/>
                              <wps:cNvSpPr>
                                <a:spLocks/>
                              </wps:cNvSpPr>
                              <wps:spPr bwMode="auto">
                                <a:xfrm>
                                  <a:off x="0" y="0"/>
                                  <a:ext cx="248" cy="166"/>
                                </a:xfrm>
                                <a:custGeom>
                                  <a:avLst/>
                                  <a:gdLst>
                                    <a:gd name="T0" fmla="*/ 32 w 248"/>
                                    <a:gd name="T1" fmla="*/ 42 h 166"/>
                                    <a:gd name="T2" fmla="*/ 9 w 248"/>
                                    <a:gd name="T3" fmla="*/ 42 h 166"/>
                                    <a:gd name="T4" fmla="*/ 0 w 248"/>
                                    <a:gd name="T5" fmla="*/ 32 h 166"/>
                                    <a:gd name="T6" fmla="*/ 0 w 248"/>
                                    <a:gd name="T7" fmla="*/ 9 h 166"/>
                                    <a:gd name="T8" fmla="*/ 9 w 248"/>
                                    <a:gd name="T9" fmla="*/ 0 h 166"/>
                                    <a:gd name="T10" fmla="*/ 32 w 248"/>
                                    <a:gd name="T11" fmla="*/ 0 h 166"/>
                                    <a:gd name="T12" fmla="*/ 42 w 248"/>
                                    <a:gd name="T13" fmla="*/ 9 h 166"/>
                                    <a:gd name="T14" fmla="*/ 42 w 248"/>
                                    <a:gd name="T15" fmla="*/ 32 h 166"/>
                                    <a:gd name="T16" fmla="*/ 32 w 248"/>
                                    <a:gd name="T17" fmla="*/ 42 h 166"/>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Lst>
                                  <a:rect l="0" t="0" r="r" b="b"/>
                                  <a:pathLst>
                                    <a:path w="248" h="166">
                                      <a:moveTo>
                                        <a:pt x="32" y="42"/>
                                      </a:moveTo>
                                      <a:lnTo>
                                        <a:pt x="9" y="42"/>
                                      </a:lnTo>
                                      <a:lnTo>
                                        <a:pt x="0" y="32"/>
                                      </a:lnTo>
                                      <a:lnTo>
                                        <a:pt x="0" y="9"/>
                                      </a:lnTo>
                                      <a:lnTo>
                                        <a:pt x="9" y="0"/>
                                      </a:lnTo>
                                      <a:lnTo>
                                        <a:pt x="32" y="0"/>
                                      </a:lnTo>
                                      <a:lnTo>
                                        <a:pt x="42" y="9"/>
                                      </a:lnTo>
                                      <a:lnTo>
                                        <a:pt x="42" y="32"/>
                                      </a:lnTo>
                                      <a:lnTo>
                                        <a:pt x="32" y="42"/>
                                      </a:lnTo>
                                      <a:close/>
                                    </a:path>
                                  </a:pathLst>
                                </a:custGeom>
                                <a:grpFill/>
                                <a:ln>
                                  <a:noFill/>
                                </a:ln>
                                <a:extLst>
                                  <a:ext uri="{91240B29-F687-4F45-9708-019B960494DF}">
                                    <a14:hiddenLine xmlns:a14="http://schemas.microsoft.com/office/drawing/2010/main" w="9525">
                                      <a:solidFill>
                                        <a:srgbClr val="000000"/>
                                      </a:solidFill>
                                      <a:round/>
                                      <a:headEnd/>
                                      <a:tailEnd/>
                                    </a14:hiddenLine>
                                  </a:ext>
                                </a:extLst>
                              </wps:spPr>
                              <wps:bodyPr rot="0" vert="horz" wrap="square" lIns="91440" tIns="45720" rIns="91440" bIns="45720" anchor="t" anchorCtr="0" upright="1">
                                <a:noAutofit/>
                              </wps:bodyPr>
                            </wps:wsp>
                            <wps:wsp>
                              <wps:cNvPr id="59" name="Freeform 73"/>
                              <wps:cNvSpPr>
                                <a:spLocks/>
                              </wps:cNvSpPr>
                              <wps:spPr bwMode="auto">
                                <a:xfrm>
                                  <a:off x="0" y="0"/>
                                  <a:ext cx="248" cy="166"/>
                                </a:xfrm>
                                <a:custGeom>
                                  <a:avLst/>
                                  <a:gdLst>
                                    <a:gd name="T0" fmla="*/ 239 w 248"/>
                                    <a:gd name="T1" fmla="*/ 42 h 166"/>
                                    <a:gd name="T2" fmla="*/ 216 w 248"/>
                                    <a:gd name="T3" fmla="*/ 42 h 166"/>
                                    <a:gd name="T4" fmla="*/ 207 w 248"/>
                                    <a:gd name="T5" fmla="*/ 32 h 166"/>
                                    <a:gd name="T6" fmla="*/ 207 w 248"/>
                                    <a:gd name="T7" fmla="*/ 9 h 166"/>
                                    <a:gd name="T8" fmla="*/ 216 w 248"/>
                                    <a:gd name="T9" fmla="*/ 0 h 166"/>
                                    <a:gd name="T10" fmla="*/ 239 w 248"/>
                                    <a:gd name="T11" fmla="*/ 0 h 166"/>
                                    <a:gd name="T12" fmla="*/ 248 w 248"/>
                                    <a:gd name="T13" fmla="*/ 9 h 166"/>
                                    <a:gd name="T14" fmla="*/ 248 w 248"/>
                                    <a:gd name="T15" fmla="*/ 32 h 166"/>
                                    <a:gd name="T16" fmla="*/ 239 w 248"/>
                                    <a:gd name="T17" fmla="*/ 42 h 166"/>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Lst>
                                  <a:rect l="0" t="0" r="r" b="b"/>
                                  <a:pathLst>
                                    <a:path w="248" h="166">
                                      <a:moveTo>
                                        <a:pt x="239" y="42"/>
                                      </a:moveTo>
                                      <a:lnTo>
                                        <a:pt x="216" y="42"/>
                                      </a:lnTo>
                                      <a:lnTo>
                                        <a:pt x="207" y="32"/>
                                      </a:lnTo>
                                      <a:lnTo>
                                        <a:pt x="207" y="9"/>
                                      </a:lnTo>
                                      <a:lnTo>
                                        <a:pt x="216" y="0"/>
                                      </a:lnTo>
                                      <a:lnTo>
                                        <a:pt x="239" y="0"/>
                                      </a:lnTo>
                                      <a:lnTo>
                                        <a:pt x="248" y="9"/>
                                      </a:lnTo>
                                      <a:lnTo>
                                        <a:pt x="248" y="32"/>
                                      </a:lnTo>
                                      <a:lnTo>
                                        <a:pt x="239" y="42"/>
                                      </a:lnTo>
                                      <a:close/>
                                    </a:path>
                                  </a:pathLst>
                                </a:custGeom>
                                <a:grpFill/>
                                <a:ln>
                                  <a:noFill/>
                                </a:ln>
                                <a:extLst>
                                  <a:ext uri="{91240B29-F687-4F45-9708-019B960494DF}">
                                    <a14:hiddenLine xmlns:a14="http://schemas.microsoft.com/office/drawing/2010/main" w="9525">
                                      <a:solidFill>
                                        <a:srgbClr val="000000"/>
                                      </a:solidFill>
                                      <a:round/>
                                      <a:headEnd/>
                                      <a:tailEnd/>
                                    </a14:hiddenLine>
                                  </a:ext>
                                </a:extLst>
                              </wps:spPr>
                              <wps:bodyPr rot="0" vert="horz" wrap="square" lIns="91440" tIns="45720" rIns="91440" bIns="45720" anchor="t" anchorCtr="0" upright="1">
                                <a:noAutofit/>
                              </wps:bodyPr>
                            </wps:wsp>
                            <wps:wsp>
                              <wps:cNvPr id="60" name="Freeform 74"/>
                              <wps:cNvSpPr>
                                <a:spLocks/>
                              </wps:cNvSpPr>
                              <wps:spPr bwMode="auto">
                                <a:xfrm>
                                  <a:off x="0" y="0"/>
                                  <a:ext cx="248" cy="166"/>
                                </a:xfrm>
                                <a:custGeom>
                                  <a:avLst/>
                                  <a:gdLst>
                                    <a:gd name="T0" fmla="*/ 123 w 248"/>
                                    <a:gd name="T1" fmla="*/ 105 h 166"/>
                                    <a:gd name="T2" fmla="*/ 9 w 248"/>
                                    <a:gd name="T3" fmla="*/ 105 h 166"/>
                                    <a:gd name="T4" fmla="*/ 0 w 248"/>
                                    <a:gd name="T5" fmla="*/ 95 h 166"/>
                                    <a:gd name="T6" fmla="*/ 0 w 248"/>
                                    <a:gd name="T7" fmla="*/ 72 h 166"/>
                                    <a:gd name="T8" fmla="*/ 8 w 248"/>
                                    <a:gd name="T9" fmla="*/ 63 h 166"/>
                                    <a:gd name="T10" fmla="*/ 227 w 248"/>
                                    <a:gd name="T11" fmla="*/ 63 h 166"/>
                                    <a:gd name="T12" fmla="*/ 239 w 248"/>
                                    <a:gd name="T13" fmla="*/ 63 h 166"/>
                                    <a:gd name="T14" fmla="*/ 248 w 248"/>
                                    <a:gd name="T15" fmla="*/ 72 h 166"/>
                                    <a:gd name="T16" fmla="*/ 248 w 248"/>
                                    <a:gd name="T17" fmla="*/ 95 h 166"/>
                                    <a:gd name="T18" fmla="*/ 240 w 248"/>
                                    <a:gd name="T19" fmla="*/ 104 h 166"/>
                                    <a:gd name="T20" fmla="*/ 123 w 248"/>
                                    <a:gd name="T21" fmla="*/ 104 h 166"/>
                                    <a:gd name="T22" fmla="*/ 123 w 248"/>
                                    <a:gd name="T23" fmla="*/ 105 h 166"/>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Lst>
                                  <a:rect l="0" t="0" r="r" b="b"/>
                                  <a:pathLst>
                                    <a:path w="248" h="166">
                                      <a:moveTo>
                                        <a:pt x="123" y="105"/>
                                      </a:moveTo>
                                      <a:lnTo>
                                        <a:pt x="9" y="105"/>
                                      </a:lnTo>
                                      <a:lnTo>
                                        <a:pt x="0" y="95"/>
                                      </a:lnTo>
                                      <a:lnTo>
                                        <a:pt x="0" y="72"/>
                                      </a:lnTo>
                                      <a:lnTo>
                                        <a:pt x="8" y="63"/>
                                      </a:lnTo>
                                      <a:lnTo>
                                        <a:pt x="227" y="63"/>
                                      </a:lnTo>
                                      <a:lnTo>
                                        <a:pt x="239" y="63"/>
                                      </a:lnTo>
                                      <a:lnTo>
                                        <a:pt x="248" y="72"/>
                                      </a:lnTo>
                                      <a:lnTo>
                                        <a:pt x="248" y="95"/>
                                      </a:lnTo>
                                      <a:lnTo>
                                        <a:pt x="240" y="104"/>
                                      </a:lnTo>
                                      <a:lnTo>
                                        <a:pt x="123" y="104"/>
                                      </a:lnTo>
                                      <a:lnTo>
                                        <a:pt x="123" y="105"/>
                                      </a:lnTo>
                                      <a:close/>
                                    </a:path>
                                  </a:pathLst>
                                </a:custGeom>
                                <a:grpFill/>
                                <a:ln>
                                  <a:noFill/>
                                </a:ln>
                                <a:extLst>
                                  <a:ext uri="{91240B29-F687-4F45-9708-019B960494DF}">
                                    <a14:hiddenLine xmlns:a14="http://schemas.microsoft.com/office/drawing/2010/main" w="9525">
                                      <a:solidFill>
                                        <a:srgbClr val="000000"/>
                                      </a:solidFill>
                                      <a:round/>
                                      <a:headEnd/>
                                      <a:tailEnd/>
                                    </a14:hiddenLine>
                                  </a:ext>
                                </a:extLst>
                              </wps:spPr>
                              <wps:bodyPr rot="0" vert="horz" wrap="square" lIns="91440" tIns="45720" rIns="91440" bIns="45720" anchor="t" anchorCtr="0" upright="1">
                                <a:noAutofit/>
                              </wps:bodyPr>
                            </wps:wsp>
                            <wps:wsp>
                              <wps:cNvPr id="61" name="Freeform 75"/>
                              <wps:cNvSpPr>
                                <a:spLocks/>
                              </wps:cNvSpPr>
                              <wps:spPr bwMode="auto">
                                <a:xfrm>
                                  <a:off x="0" y="0"/>
                                  <a:ext cx="248" cy="166"/>
                                </a:xfrm>
                                <a:custGeom>
                                  <a:avLst/>
                                  <a:gdLst>
                                    <a:gd name="T0" fmla="*/ 240 w 248"/>
                                    <a:gd name="T1" fmla="*/ 105 h 166"/>
                                    <a:gd name="T2" fmla="*/ 124 w 248"/>
                                    <a:gd name="T3" fmla="*/ 105 h 166"/>
                                    <a:gd name="T4" fmla="*/ 123 w 248"/>
                                    <a:gd name="T5" fmla="*/ 104 h 166"/>
                                    <a:gd name="T6" fmla="*/ 240 w 248"/>
                                    <a:gd name="T7" fmla="*/ 104 h 166"/>
                                    <a:gd name="T8" fmla="*/ 240 w 248"/>
                                    <a:gd name="T9" fmla="*/ 105 h 166"/>
                                  </a:gdLst>
                                  <a:ahLst/>
                                  <a:cxnLst>
                                    <a:cxn ang="0">
                                      <a:pos x="T0" y="T1"/>
                                    </a:cxn>
                                    <a:cxn ang="0">
                                      <a:pos x="T2" y="T3"/>
                                    </a:cxn>
                                    <a:cxn ang="0">
                                      <a:pos x="T4" y="T5"/>
                                    </a:cxn>
                                    <a:cxn ang="0">
                                      <a:pos x="T6" y="T7"/>
                                    </a:cxn>
                                    <a:cxn ang="0">
                                      <a:pos x="T8" y="T9"/>
                                    </a:cxn>
                                  </a:cxnLst>
                                  <a:rect l="0" t="0" r="r" b="b"/>
                                  <a:pathLst>
                                    <a:path w="248" h="166">
                                      <a:moveTo>
                                        <a:pt x="240" y="105"/>
                                      </a:moveTo>
                                      <a:lnTo>
                                        <a:pt x="124" y="105"/>
                                      </a:lnTo>
                                      <a:lnTo>
                                        <a:pt x="123" y="104"/>
                                      </a:lnTo>
                                      <a:lnTo>
                                        <a:pt x="240" y="104"/>
                                      </a:lnTo>
                                      <a:lnTo>
                                        <a:pt x="240" y="105"/>
                                      </a:lnTo>
                                      <a:close/>
                                    </a:path>
                                  </a:pathLst>
                                </a:custGeom>
                                <a:grpFill/>
                                <a:ln>
                                  <a:noFill/>
                                </a:ln>
                                <a:extLst>
                                  <a:ext uri="{91240B29-F687-4F45-9708-019B960494DF}">
                                    <a14:hiddenLine xmlns:a14="http://schemas.microsoft.com/office/drawing/2010/main" w="9525">
                                      <a:solidFill>
                                        <a:srgbClr val="000000"/>
                                      </a:solidFill>
                                      <a:round/>
                                      <a:headEnd/>
                                      <a:tailEnd/>
                                    </a14:hiddenLine>
                                  </a:ext>
                                </a:extLst>
                              </wps:spPr>
                              <wps:bodyPr rot="0" vert="horz" wrap="square" lIns="91440" tIns="45720" rIns="91440" bIns="45720" anchor="t" anchorCtr="0" upright="1">
                                <a:noAutofit/>
                              </wps:bodyPr>
                            </wps:wsp>
                            <wps:wsp>
                              <wps:cNvPr id="62" name="Freeform 76"/>
                              <wps:cNvSpPr>
                                <a:spLocks/>
                              </wps:cNvSpPr>
                              <wps:spPr bwMode="auto">
                                <a:xfrm>
                                  <a:off x="0" y="0"/>
                                  <a:ext cx="248" cy="166"/>
                                </a:xfrm>
                                <a:custGeom>
                                  <a:avLst/>
                                  <a:gdLst>
                                    <a:gd name="T0" fmla="*/ 165 w 248"/>
                                    <a:gd name="T1" fmla="*/ 166 h 166"/>
                                    <a:gd name="T2" fmla="*/ 84 w 248"/>
                                    <a:gd name="T3" fmla="*/ 166 h 166"/>
                                    <a:gd name="T4" fmla="*/ 123 w 248"/>
                                    <a:gd name="T5" fmla="*/ 105 h 166"/>
                                    <a:gd name="T6" fmla="*/ 124 w 248"/>
                                    <a:gd name="T7" fmla="*/ 105 h 166"/>
                                    <a:gd name="T8" fmla="*/ 165 w 248"/>
                                    <a:gd name="T9" fmla="*/ 166 h 166"/>
                                  </a:gdLst>
                                  <a:ahLst/>
                                  <a:cxnLst>
                                    <a:cxn ang="0">
                                      <a:pos x="T0" y="T1"/>
                                    </a:cxn>
                                    <a:cxn ang="0">
                                      <a:pos x="T2" y="T3"/>
                                    </a:cxn>
                                    <a:cxn ang="0">
                                      <a:pos x="T4" y="T5"/>
                                    </a:cxn>
                                    <a:cxn ang="0">
                                      <a:pos x="T6" y="T7"/>
                                    </a:cxn>
                                    <a:cxn ang="0">
                                      <a:pos x="T8" y="T9"/>
                                    </a:cxn>
                                  </a:cxnLst>
                                  <a:rect l="0" t="0" r="r" b="b"/>
                                  <a:pathLst>
                                    <a:path w="248" h="166">
                                      <a:moveTo>
                                        <a:pt x="165" y="166"/>
                                      </a:moveTo>
                                      <a:lnTo>
                                        <a:pt x="84" y="166"/>
                                      </a:lnTo>
                                      <a:lnTo>
                                        <a:pt x="123" y="105"/>
                                      </a:lnTo>
                                      <a:lnTo>
                                        <a:pt x="124" y="105"/>
                                      </a:lnTo>
                                      <a:lnTo>
                                        <a:pt x="165" y="166"/>
                                      </a:lnTo>
                                      <a:close/>
                                    </a:path>
                                  </a:pathLst>
                                </a:custGeom>
                                <a:grpFill/>
                                <a:ln>
                                  <a:noFill/>
                                </a:ln>
                                <a:extLst>
                                  <a:ext uri="{91240B29-F687-4F45-9708-019B960494DF}">
                                    <a14:hiddenLine xmlns:a14="http://schemas.microsoft.com/office/drawing/2010/main" w="9525">
                                      <a:solidFill>
                                        <a:srgbClr val="000000"/>
                                      </a:solidFill>
                                      <a:round/>
                                      <a:headEnd/>
                                      <a:tailEnd/>
                                    </a14:hiddenLine>
                                  </a:ext>
                                </a:extLst>
                              </wps:spPr>
                              <wps:bodyPr rot="0" vert="horz" wrap="square" lIns="91440" tIns="45720" rIns="91440" bIns="45720" anchor="t" anchorCtr="0" upright="1">
                                <a:noAutofit/>
                              </wps:bodyPr>
                            </wps:wsp>
                          </wpg:wgp>
                        </a:graphicData>
                      </a:graphic>
                    </wp:inline>
                  </w:drawing>
                </mc:Choice>
                <mc:Fallback>
                  <w:pict>
                    <v:group w14:anchorId="6FA4A2F2" id="Group 57" o:spid="_x0000_s1026" style="width:12.25pt;height:8.05pt;mso-position-horizontal-relative:char;mso-position-vertical-relative:line" coordsize="248,166"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">
                      <v:shape id="Freeform 72" o:spid="_x0000_s1027" style="position:absolute;width:248;height:166;visibility:visible;mso-wrap-style:square;v-text-anchor:top" coordsize="248,166"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" path="m32,42l9,42,,32,,9,9,,32,,42,9r,23l32,42xe" filled="f" stroked="f">
                        <v:path arrowok="t" o:connecttype="custom" o:connectlocs="32,42;9,42;0,32;0,9;9,0;32,0;42,9;42,32;32,42" o:connectangles="0,0,0,0,0,0,0,0,0"/>
                      </v:shape>
                      <v:shape id="Freeform 73" o:spid="_x0000_s1028" style="position:absolute;width:248;height:166;visibility:visible;mso-wrap-style:square;v-text-anchor:top" coordsize="248,166"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" path="m239,42r-23,l207,32r,-23l216,r23,l248,9r,23l239,42xe" filled="f" stroked="f">
                        <v:path arrowok="t" o:connecttype="custom" o:connectlocs="239,42;216,42;207,32;207,9;216,0;239,0;248,9;248,32;239,42" o:connectangles="0,0,0,0,0,0,0,0,0"/>
                      </v:shape>
                      <v:shape id="Freeform 74" o:spid="_x0000_s1029" style="position:absolute;width:248;height:166;visibility:visible;mso-wrap-style:square;v-text-anchor:top" coordsize="248,166"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" path="m123,105l9,105,,95,,72,8,63r219,l239,63r9,9l248,95r-8,9l123,104r,1xe" filled="f" stroked="f">
                        <v:path arrowok="t" o:connecttype="custom" o:connectlocs="123,105;9,105;0,95;0,72;8,63;227,63;239,63;248,72;248,95;240,104;123,104;123,105" o:connectangles="0,0,0,0,0,0,0,0,0,0,0,0"/>
                      </v:shape>
                      <v:shape id="Freeform 75" o:spid="_x0000_s1030" style="position:absolute;width:248;height:166;visibility:visible;mso-wrap-style:square;v-text-anchor:top" coordsize="248,166"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" path="m240,105r-116,l123,104r117,l240,105xe" filled="f" stroked="f">
                        <v:path arrowok="t" o:connecttype="custom" o:connectlocs="240,105;124,105;123,104;240,104;240,105" o:connectangles="0,0,0,0,0"/>
                      </v:shape>
                      <v:shape id="Freeform 76" o:spid="_x0000_s1031" style="position:absolute;width:248;height:166;visibility:visible;mso-wrap-style:square;v-text-anchor:top" coordsize="248,166"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" path="m165,166r-81,l123,105r1,l165,166xe" filled="f" stroked="f">
                        <v:path arrowok="t" o:connecttype="custom" o:connectlocs="165,166;84,166;123,105;124,105;165,166" o:connectangles="0,0,0,0,0"/>
                      </v:shape>
                      <w10:anchorlock/>
                    </v:group>
                  </w:pict>
                </mc:Fallback>
              </mc:AlternateContent>
            </w:r>
            <w:r w:rsidR="00273B17" w:rsidRPr="009B5FD0">
              <w:rPr>
                <w:noProof/>
              </w:rPr>
              <w:t xml:space="preserve"> </w:t>
            </w:r>
            <w:r w:rsidRPr="009B5FD0">
              <w:rPr>
                <w:rFonts w:cs="Arial"/>
                <w:noProof/>
                <w:lang w:eastAsia="zh-TW"/>
              </w:rPr>
              <mc:AlternateContent>
                <mc:Choice Requires="wpg">
                  <w:drawing>
                    <wp:inline distT="0" distB="0" distL="0" distR="0" wp14:anchorId="5E8E5B7C" wp14:editId="16588874">
                      <wp:extent cx="140677" cy="133584"/>
                      <wp:effectExtent l="0" t="0" r="12065" b="0"/>
                      <wp:docPr id="92" name="Group 92"/>
                      <wp:cNvGraphicFramePr>
                        <a:graphicFrameLocks xmlns:a="http://schemas.openxmlformats.org/drawingml/2006/main" noChangeAspect="1"/>
                      </wp:cNvGraphicFramePr>
                      <a:graphic xmlns:a="http://schemas.openxmlformats.org/drawingml/2006/main">
                        <a:graphicData uri="http://schemas.microsoft.com/office/word/2010/wordprocessingGroup">
                          <wpg:wgp>
                            <wpg:cNvGrpSpPr>
                              <a:grpSpLocks noChangeAspect="1"/>
                            </wpg:cNvGrpSpPr>
                            <wpg:grpSpPr bwMode="auto">
                              <a:xfrm>
                                <a:off x="0" y="0"/>
                                <a:ext cx="140677" cy="133584"/>
                                <a:chOff x="0" y="0"/>
                                <a:chExt cx="243" cy="242"/>
                              </a:xfrm>
                              <a:solidFill>
                                <a:srgbClr val="DB3F30"/>
                              </a:solidFill>
                            </wpg:grpSpPr>
                            <wps:wsp>
                              <wps:cNvPr id="105" name="Freeform 10"/>
                              <wps:cNvSpPr>
                                <a:spLocks/>
                              </wps:cNvSpPr>
                              <wps:spPr bwMode="auto">
                                <a:xfrm>
                                  <a:off x="0" y="0"/>
                                  <a:ext cx="243" cy="242"/>
                                </a:xfrm>
                                <a:custGeom>
                                  <a:avLst/>
                                  <a:gdLst>
                                    <a:gd name="T0" fmla="*/ 133 w 243"/>
                                    <a:gd name="T1" fmla="*/ 242 h 242"/>
                                    <a:gd name="T2" fmla="*/ 121 w 243"/>
                                    <a:gd name="T3" fmla="*/ 242 h 242"/>
                                    <a:gd name="T4" fmla="*/ 99 w 243"/>
                                    <a:gd name="T5" fmla="*/ 240 h 242"/>
                                    <a:gd name="T6" fmla="*/ 78 w 243"/>
                                    <a:gd name="T7" fmla="*/ 234 h 242"/>
                                    <a:gd name="T8" fmla="*/ 59 w 243"/>
                                    <a:gd name="T9" fmla="*/ 225 h 242"/>
                                    <a:gd name="T10" fmla="*/ 42 w 243"/>
                                    <a:gd name="T11" fmla="*/ 212 h 242"/>
                                    <a:gd name="T12" fmla="*/ 28 w 243"/>
                                    <a:gd name="T13" fmla="*/ 197 h 242"/>
                                    <a:gd name="T14" fmla="*/ 16 w 243"/>
                                    <a:gd name="T15" fmla="*/ 178 h 242"/>
                                    <a:gd name="T16" fmla="*/ 7 w 243"/>
                                    <a:gd name="T17" fmla="*/ 158 h 242"/>
                                    <a:gd name="T18" fmla="*/ 1 w 243"/>
                                    <a:gd name="T19" fmla="*/ 135 h 242"/>
                                    <a:gd name="T20" fmla="*/ 0 w 243"/>
                                    <a:gd name="T21" fmla="*/ 110 h 242"/>
                                    <a:gd name="T22" fmla="*/ 3 w 243"/>
                                    <a:gd name="T23" fmla="*/ 90 h 242"/>
                                    <a:gd name="T24" fmla="*/ 10 w 243"/>
                                    <a:gd name="T25" fmla="*/ 71 h 242"/>
                                    <a:gd name="T26" fmla="*/ 20 w 243"/>
                                    <a:gd name="T27" fmla="*/ 53 h 242"/>
                                    <a:gd name="T28" fmla="*/ 34 w 243"/>
                                    <a:gd name="T29" fmla="*/ 38 h 242"/>
                                    <a:gd name="T30" fmla="*/ 50 w 243"/>
                                    <a:gd name="T31" fmla="*/ 24 h 242"/>
                                    <a:gd name="T32" fmla="*/ 69 w 243"/>
                                    <a:gd name="T33" fmla="*/ 13 h 242"/>
                                    <a:gd name="T34" fmla="*/ 91 w 243"/>
                                    <a:gd name="T35" fmla="*/ 6 h 242"/>
                                    <a:gd name="T36" fmla="*/ 116 w 243"/>
                                    <a:gd name="T37" fmla="*/ 1 h 242"/>
                                    <a:gd name="T38" fmla="*/ 142 w 243"/>
                                    <a:gd name="T39" fmla="*/ 0 h 242"/>
                                    <a:gd name="T40" fmla="*/ 164 w 243"/>
                                    <a:gd name="T41" fmla="*/ 5 h 242"/>
                                    <a:gd name="T42" fmla="*/ 183 w 243"/>
                                    <a:gd name="T43" fmla="*/ 14 h 242"/>
                                    <a:gd name="T44" fmla="*/ 201 w 243"/>
                                    <a:gd name="T45" fmla="*/ 26 h 242"/>
                                    <a:gd name="T46" fmla="*/ 213 w 243"/>
                                    <a:gd name="T47" fmla="*/ 39 h 242"/>
                                    <a:gd name="T48" fmla="*/ 112 w 243"/>
                                    <a:gd name="T49" fmla="*/ 39 h 242"/>
                                    <a:gd name="T50" fmla="*/ 93 w 243"/>
                                    <a:gd name="T51" fmla="*/ 44 h 242"/>
                                    <a:gd name="T52" fmla="*/ 76 w 243"/>
                                    <a:gd name="T53" fmla="*/ 54 h 242"/>
                                    <a:gd name="T54" fmla="*/ 61 w 243"/>
                                    <a:gd name="T55" fmla="*/ 69 h 242"/>
                                    <a:gd name="T56" fmla="*/ 51 w 243"/>
                                    <a:gd name="T57" fmla="*/ 87 h 242"/>
                                    <a:gd name="T58" fmla="*/ 44 w 243"/>
                                    <a:gd name="T59" fmla="*/ 110 h 242"/>
                                    <a:gd name="T60" fmla="*/ 42 w 243"/>
                                    <a:gd name="T61" fmla="*/ 137 h 242"/>
                                    <a:gd name="T62" fmla="*/ 50 w 243"/>
                                    <a:gd name="T63" fmla="*/ 158 h 242"/>
                                    <a:gd name="T64" fmla="*/ 62 w 243"/>
                                    <a:gd name="T65" fmla="*/ 175 h 242"/>
                                    <a:gd name="T66" fmla="*/ 79 w 243"/>
                                    <a:gd name="T67" fmla="*/ 189 h 242"/>
                                    <a:gd name="T68" fmla="*/ 100 w 243"/>
                                    <a:gd name="T69" fmla="*/ 198 h 242"/>
                                    <a:gd name="T70" fmla="*/ 122 w 243"/>
                                    <a:gd name="T71" fmla="*/ 201 h 242"/>
                                    <a:gd name="T72" fmla="*/ 134 w 243"/>
                                    <a:gd name="T73" fmla="*/ 201 h 242"/>
                                    <a:gd name="T74" fmla="*/ 143 w 243"/>
                                    <a:gd name="T75" fmla="*/ 210 h 242"/>
                                    <a:gd name="T76" fmla="*/ 142 w 243"/>
                                    <a:gd name="T77" fmla="*/ 221 h 242"/>
                                    <a:gd name="T78" fmla="*/ 142 w 243"/>
                                    <a:gd name="T79" fmla="*/ 233 h 242"/>
                                    <a:gd name="T80" fmla="*/ 133 w 243"/>
                                    <a:gd name="T81" fmla="*/ 242 h 242"/>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 ang="0">
                                      <a:pos x="T30" y="T31"/>
                                    </a:cxn>
                                    <a:cxn ang="0">
                                      <a:pos x="T32" y="T33"/>
                                    </a:cxn>
                                    <a:cxn ang="0">
                                      <a:pos x="T34" y="T35"/>
                                    </a:cxn>
                                    <a:cxn ang="0">
                                      <a:pos x="T36" y="T37"/>
                                    </a:cxn>
                                    <a:cxn ang="0">
                                      <a:pos x="T38" y="T39"/>
                                    </a:cxn>
                                    <a:cxn ang="0">
                                      <a:pos x="T40" y="T41"/>
                                    </a:cxn>
                                    <a:cxn ang="0">
                                      <a:pos x="T42" y="T43"/>
                                    </a:cxn>
                                    <a:cxn ang="0">
                                      <a:pos x="T44" y="T45"/>
                                    </a:cxn>
                                    <a:cxn ang="0">
                                      <a:pos x="T46" y="T47"/>
                                    </a:cxn>
                                    <a:cxn ang="0">
                                      <a:pos x="T48" y="T49"/>
                                    </a:cxn>
                                    <a:cxn ang="0">
                                      <a:pos x="T50" y="T51"/>
                                    </a:cxn>
                                    <a:cxn ang="0">
                                      <a:pos x="T52" y="T53"/>
                                    </a:cxn>
                                    <a:cxn ang="0">
                                      <a:pos x="T54" y="T55"/>
                                    </a:cxn>
                                    <a:cxn ang="0">
                                      <a:pos x="T56" y="T57"/>
                                    </a:cxn>
                                    <a:cxn ang="0">
                                      <a:pos x="T58" y="T59"/>
                                    </a:cxn>
                                    <a:cxn ang="0">
                                      <a:pos x="T60" y="T61"/>
                                    </a:cxn>
                                    <a:cxn ang="0">
                                      <a:pos x="T62" y="T63"/>
                                    </a:cxn>
                                    <a:cxn ang="0">
                                      <a:pos x="T64" y="T65"/>
                                    </a:cxn>
                                    <a:cxn ang="0">
                                      <a:pos x="T66" y="T67"/>
                                    </a:cxn>
                                    <a:cxn ang="0">
                                      <a:pos x="T68" y="T69"/>
                                    </a:cxn>
                                    <a:cxn ang="0">
                                      <a:pos x="T70" y="T71"/>
                                    </a:cxn>
                                    <a:cxn ang="0">
                                      <a:pos x="T72" y="T73"/>
                                    </a:cxn>
                                    <a:cxn ang="0">
                                      <a:pos x="T74" y="T75"/>
                                    </a:cxn>
                                    <a:cxn ang="0">
                                      <a:pos x="T76" y="T77"/>
                                    </a:cxn>
                                    <a:cxn ang="0">
                                      <a:pos x="T78" y="T79"/>
                                    </a:cxn>
                                    <a:cxn ang="0">
                                      <a:pos x="T80" y="T81"/>
                                    </a:cxn>
                                  </a:cxnLst>
                                  <a:rect l="0" t="0" r="r" b="b"/>
                                  <a:pathLst>
                                    <a:path w="243" h="242">
                                      <a:moveTo>
                                        <a:pt x="133" y="242"/>
                                      </a:moveTo>
                                      <a:lnTo>
                                        <a:pt x="121" y="242"/>
                                      </a:lnTo>
                                      <a:lnTo>
                                        <a:pt x="99" y="240"/>
                                      </a:lnTo>
                                      <a:lnTo>
                                        <a:pt x="78" y="234"/>
                                      </a:lnTo>
                                      <a:lnTo>
                                        <a:pt x="59" y="225"/>
                                      </a:lnTo>
                                      <a:lnTo>
                                        <a:pt x="42" y="212"/>
                                      </a:lnTo>
                                      <a:lnTo>
                                        <a:pt x="28" y="197"/>
                                      </a:lnTo>
                                      <a:lnTo>
                                        <a:pt x="16" y="178"/>
                                      </a:lnTo>
                                      <a:lnTo>
                                        <a:pt x="7" y="158"/>
                                      </a:lnTo>
                                      <a:lnTo>
                                        <a:pt x="1" y="135"/>
                                      </a:lnTo>
                                      <a:lnTo>
                                        <a:pt x="0" y="110"/>
                                      </a:lnTo>
                                      <a:lnTo>
                                        <a:pt x="3" y="90"/>
                                      </a:lnTo>
                                      <a:lnTo>
                                        <a:pt x="10" y="71"/>
                                      </a:lnTo>
                                      <a:lnTo>
                                        <a:pt x="20" y="53"/>
                                      </a:lnTo>
                                      <a:lnTo>
                                        <a:pt x="34" y="38"/>
                                      </a:lnTo>
                                      <a:lnTo>
                                        <a:pt x="50" y="24"/>
                                      </a:lnTo>
                                      <a:lnTo>
                                        <a:pt x="69" y="13"/>
                                      </a:lnTo>
                                      <a:lnTo>
                                        <a:pt x="91" y="6"/>
                                      </a:lnTo>
                                      <a:lnTo>
                                        <a:pt x="116" y="1"/>
                                      </a:lnTo>
                                      <a:lnTo>
                                        <a:pt x="142" y="0"/>
                                      </a:lnTo>
                                      <a:lnTo>
                                        <a:pt x="164" y="5"/>
                                      </a:lnTo>
                                      <a:lnTo>
                                        <a:pt x="183" y="14"/>
                                      </a:lnTo>
                                      <a:lnTo>
                                        <a:pt x="201" y="26"/>
                                      </a:lnTo>
                                      <a:lnTo>
                                        <a:pt x="213" y="39"/>
                                      </a:lnTo>
                                      <a:lnTo>
                                        <a:pt x="112" y="39"/>
                                      </a:lnTo>
                                      <a:lnTo>
                                        <a:pt x="93" y="44"/>
                                      </a:lnTo>
                                      <a:lnTo>
                                        <a:pt x="76" y="54"/>
                                      </a:lnTo>
                                      <a:lnTo>
                                        <a:pt x="61" y="69"/>
                                      </a:lnTo>
                                      <a:lnTo>
                                        <a:pt x="51" y="87"/>
                                      </a:lnTo>
                                      <a:lnTo>
                                        <a:pt x="44" y="110"/>
                                      </a:lnTo>
                                      <a:lnTo>
                                        <a:pt x="42" y="137"/>
                                      </a:lnTo>
                                      <a:lnTo>
                                        <a:pt x="50" y="158"/>
                                      </a:lnTo>
                                      <a:lnTo>
                                        <a:pt x="62" y="175"/>
                                      </a:lnTo>
                                      <a:lnTo>
                                        <a:pt x="79" y="189"/>
                                      </a:lnTo>
                                      <a:lnTo>
                                        <a:pt x="100" y="198"/>
                                      </a:lnTo>
                                      <a:lnTo>
                                        <a:pt x="122" y="201"/>
                                      </a:lnTo>
                                      <a:lnTo>
                                        <a:pt x="134" y="201"/>
                                      </a:lnTo>
                                      <a:lnTo>
                                        <a:pt x="143" y="210"/>
                                      </a:lnTo>
                                      <a:lnTo>
                                        <a:pt x="142" y="221"/>
                                      </a:lnTo>
                                      <a:lnTo>
                                        <a:pt x="142" y="233"/>
                                      </a:lnTo>
                                      <a:lnTo>
                                        <a:pt x="133" y="242"/>
                                      </a:lnTo>
                                      <a:close/>
                                    </a:path>
                                  </a:pathLst>
                                </a:custGeom>
                                <a:grpFill/>
                                <a:ln>
                                  <a:noFill/>
                                </a:ln>
                                <a:extLst>
                                  <a:ext uri="{91240B29-F687-4F45-9708-019B960494DF}">
                                    <a14:hiddenLine xmlns:a14="http://schemas.microsoft.com/office/drawing/2010/main" w="9525">
                                      <a:solidFill>
                                        <a:srgbClr val="000000"/>
                                      </a:solidFill>
                                      <a:round/>
                                      <a:headEnd/>
                                      <a:tailEnd/>
                                    </a14:hiddenLine>
                                  </a:ext>
                                </a:extLst>
                              </wps:spPr>
                              <wps:bodyPr rot="0" vert="horz" wrap="square" lIns="91440" tIns="45720" rIns="91440" bIns="45720" anchor="t" anchorCtr="0" upright="1">
                                <a:noAutofit/>
                              </wps:bodyPr>
                            </wps:wsp>
                            <wps:wsp>
                              <wps:cNvPr id="106" name="Freeform 11"/>
                              <wps:cNvSpPr>
                                <a:spLocks/>
                              </wps:cNvSpPr>
                              <wps:spPr bwMode="auto">
                                <a:xfrm>
                                  <a:off x="0" y="0"/>
                                  <a:ext cx="243" cy="242"/>
                                </a:xfrm>
                                <a:custGeom>
                                  <a:avLst/>
                                  <a:gdLst>
                                    <a:gd name="T0" fmla="*/ 243 w 243"/>
                                    <a:gd name="T1" fmla="*/ 100 h 242"/>
                                    <a:gd name="T2" fmla="*/ 198 w 243"/>
                                    <a:gd name="T3" fmla="*/ 92 h 242"/>
                                    <a:gd name="T4" fmla="*/ 189 w 243"/>
                                    <a:gd name="T5" fmla="*/ 75 h 242"/>
                                    <a:gd name="T6" fmla="*/ 176 w 243"/>
                                    <a:gd name="T7" fmla="*/ 60 h 242"/>
                                    <a:gd name="T8" fmla="*/ 159 w 243"/>
                                    <a:gd name="T9" fmla="*/ 48 h 242"/>
                                    <a:gd name="T10" fmla="*/ 137 w 243"/>
                                    <a:gd name="T11" fmla="*/ 41 h 242"/>
                                    <a:gd name="T12" fmla="*/ 112 w 243"/>
                                    <a:gd name="T13" fmla="*/ 39 h 242"/>
                                    <a:gd name="T14" fmla="*/ 213 w 243"/>
                                    <a:gd name="T15" fmla="*/ 39 h 242"/>
                                    <a:gd name="T16" fmla="*/ 216 w 243"/>
                                    <a:gd name="T17" fmla="*/ 42 h 242"/>
                                    <a:gd name="T18" fmla="*/ 228 w 243"/>
                                    <a:gd name="T19" fmla="*/ 59 h 242"/>
                                    <a:gd name="T20" fmla="*/ 237 w 243"/>
                                    <a:gd name="T21" fmla="*/ 79 h 242"/>
                                    <a:gd name="T22" fmla="*/ 243 w 243"/>
                                    <a:gd name="T23" fmla="*/ 100 h 242"/>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Lst>
                                  <a:rect l="0" t="0" r="r" b="b"/>
                                  <a:pathLst>
                                    <a:path w="243" h="242">
                                      <a:moveTo>
                                        <a:pt x="243" y="100"/>
                                      </a:moveTo>
                                      <a:lnTo>
                                        <a:pt x="198" y="92"/>
                                      </a:lnTo>
                                      <a:lnTo>
                                        <a:pt x="189" y="75"/>
                                      </a:lnTo>
                                      <a:lnTo>
                                        <a:pt x="176" y="60"/>
                                      </a:lnTo>
                                      <a:lnTo>
                                        <a:pt x="159" y="48"/>
                                      </a:lnTo>
                                      <a:lnTo>
                                        <a:pt x="137" y="41"/>
                                      </a:lnTo>
                                      <a:lnTo>
                                        <a:pt x="112" y="39"/>
                                      </a:lnTo>
                                      <a:lnTo>
                                        <a:pt x="213" y="39"/>
                                      </a:lnTo>
                                      <a:lnTo>
                                        <a:pt x="216" y="42"/>
                                      </a:lnTo>
                                      <a:lnTo>
                                        <a:pt x="228" y="59"/>
                                      </a:lnTo>
                                      <a:lnTo>
                                        <a:pt x="237" y="79"/>
                                      </a:lnTo>
                                      <a:lnTo>
                                        <a:pt x="243" y="100"/>
                                      </a:lnTo>
                                      <a:close/>
                                    </a:path>
                                  </a:pathLst>
                                </a:custGeom>
                                <a:grpFill/>
                                <a:ln>
                                  <a:noFill/>
                                </a:ln>
                                <a:extLst>
                                  <a:ext uri="{91240B29-F687-4F45-9708-019B960494DF}">
                                    <a14:hiddenLine xmlns:a14="http://schemas.microsoft.com/office/drawing/2010/main" w="9525">
                                      <a:solidFill>
                                        <a:srgbClr val="000000"/>
                                      </a:solidFill>
                                      <a:round/>
                                      <a:headEnd/>
                                      <a:tailEnd/>
                                    </a14:hiddenLine>
                                  </a:ext>
                                </a:extLst>
                              </wps:spPr>
                              <wps:bodyPr rot="0" vert="horz" wrap="square" lIns="91440" tIns="45720" rIns="91440" bIns="45720" anchor="t" anchorCtr="0" upright="1">
                                <a:noAutofit/>
                              </wps:bodyPr>
                            </wps:wsp>
                            <wps:wsp>
                              <wps:cNvPr id="107" name="Freeform 12"/>
                              <wps:cNvSpPr>
                                <a:spLocks/>
                              </wps:cNvSpPr>
                              <wps:spPr bwMode="auto">
                                <a:xfrm>
                                  <a:off x="0" y="0"/>
                                  <a:ext cx="243" cy="242"/>
                                </a:xfrm>
                                <a:custGeom>
                                  <a:avLst/>
                                  <a:gdLst>
                                    <a:gd name="T0" fmla="*/ 134 w 243"/>
                                    <a:gd name="T1" fmla="*/ 181 h 242"/>
                                    <a:gd name="T2" fmla="*/ 122 w 243"/>
                                    <a:gd name="T3" fmla="*/ 181 h 242"/>
                                    <a:gd name="T4" fmla="*/ 103 w 243"/>
                                    <a:gd name="T5" fmla="*/ 178 h 242"/>
                                    <a:gd name="T6" fmla="*/ 86 w 243"/>
                                    <a:gd name="T7" fmla="*/ 168 h 242"/>
                                    <a:gd name="T8" fmla="*/ 73 w 243"/>
                                    <a:gd name="T9" fmla="*/ 153 h 242"/>
                                    <a:gd name="T10" fmla="*/ 65 w 243"/>
                                    <a:gd name="T11" fmla="*/ 131 h 242"/>
                                    <a:gd name="T12" fmla="*/ 63 w 243"/>
                                    <a:gd name="T13" fmla="*/ 104 h 242"/>
                                    <a:gd name="T14" fmla="*/ 72 w 243"/>
                                    <a:gd name="T15" fmla="*/ 86 h 242"/>
                                    <a:gd name="T16" fmla="*/ 87 w 243"/>
                                    <a:gd name="T17" fmla="*/ 72 h 242"/>
                                    <a:gd name="T18" fmla="*/ 108 w 243"/>
                                    <a:gd name="T19" fmla="*/ 63 h 242"/>
                                    <a:gd name="T20" fmla="*/ 134 w 243"/>
                                    <a:gd name="T21" fmla="*/ 60 h 242"/>
                                    <a:gd name="T22" fmla="*/ 154 w 243"/>
                                    <a:gd name="T23" fmla="*/ 68 h 242"/>
                                    <a:gd name="T24" fmla="*/ 170 w 243"/>
                                    <a:gd name="T25" fmla="*/ 82 h 242"/>
                                    <a:gd name="T26" fmla="*/ 180 w 243"/>
                                    <a:gd name="T27" fmla="*/ 100 h 242"/>
                                    <a:gd name="T28" fmla="*/ 111 w 243"/>
                                    <a:gd name="T29" fmla="*/ 100 h 242"/>
                                    <a:gd name="T30" fmla="*/ 102 w 243"/>
                                    <a:gd name="T31" fmla="*/ 109 h 242"/>
                                    <a:gd name="T32" fmla="*/ 102 w 243"/>
                                    <a:gd name="T33" fmla="*/ 131 h 242"/>
                                    <a:gd name="T34" fmla="*/ 111 w 243"/>
                                    <a:gd name="T35" fmla="*/ 140 h 242"/>
                                    <a:gd name="T36" fmla="*/ 123 w 243"/>
                                    <a:gd name="T37" fmla="*/ 140 h 242"/>
                                    <a:gd name="T38" fmla="*/ 134 w 243"/>
                                    <a:gd name="T39" fmla="*/ 141 h 242"/>
                                    <a:gd name="T40" fmla="*/ 143 w 243"/>
                                    <a:gd name="T41" fmla="*/ 149 h 242"/>
                                    <a:gd name="T42" fmla="*/ 143 w 243"/>
                                    <a:gd name="T43" fmla="*/ 172 h 242"/>
                                    <a:gd name="T44" fmla="*/ 134 w 243"/>
                                    <a:gd name="T45" fmla="*/ 181 h 242"/>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 ang="0">
                                      <a:pos x="T30" y="T31"/>
                                    </a:cxn>
                                    <a:cxn ang="0">
                                      <a:pos x="T32" y="T33"/>
                                    </a:cxn>
                                    <a:cxn ang="0">
                                      <a:pos x="T34" y="T35"/>
                                    </a:cxn>
                                    <a:cxn ang="0">
                                      <a:pos x="T36" y="T37"/>
                                    </a:cxn>
                                    <a:cxn ang="0">
                                      <a:pos x="T38" y="T39"/>
                                    </a:cxn>
                                    <a:cxn ang="0">
                                      <a:pos x="T40" y="T41"/>
                                    </a:cxn>
                                    <a:cxn ang="0">
                                      <a:pos x="T42" y="T43"/>
                                    </a:cxn>
                                    <a:cxn ang="0">
                                      <a:pos x="T44" y="T45"/>
                                    </a:cxn>
                                  </a:cxnLst>
                                  <a:rect l="0" t="0" r="r" b="b"/>
                                  <a:pathLst>
                                    <a:path w="243" h="242">
                                      <a:moveTo>
                                        <a:pt x="134" y="181"/>
                                      </a:moveTo>
                                      <a:lnTo>
                                        <a:pt x="122" y="181"/>
                                      </a:lnTo>
                                      <a:lnTo>
                                        <a:pt x="103" y="178"/>
                                      </a:lnTo>
                                      <a:lnTo>
                                        <a:pt x="86" y="168"/>
                                      </a:lnTo>
                                      <a:lnTo>
                                        <a:pt x="73" y="153"/>
                                      </a:lnTo>
                                      <a:lnTo>
                                        <a:pt x="65" y="131"/>
                                      </a:lnTo>
                                      <a:lnTo>
                                        <a:pt x="63" y="104"/>
                                      </a:lnTo>
                                      <a:lnTo>
                                        <a:pt x="72" y="86"/>
                                      </a:lnTo>
                                      <a:lnTo>
                                        <a:pt x="87" y="72"/>
                                      </a:lnTo>
                                      <a:lnTo>
                                        <a:pt x="108" y="63"/>
                                      </a:lnTo>
                                      <a:lnTo>
                                        <a:pt x="134" y="60"/>
                                      </a:lnTo>
                                      <a:lnTo>
                                        <a:pt x="154" y="68"/>
                                      </a:lnTo>
                                      <a:lnTo>
                                        <a:pt x="170" y="82"/>
                                      </a:lnTo>
                                      <a:lnTo>
                                        <a:pt x="180" y="100"/>
                                      </a:lnTo>
                                      <a:lnTo>
                                        <a:pt x="111" y="100"/>
                                      </a:lnTo>
                                      <a:lnTo>
                                        <a:pt x="102" y="109"/>
                                      </a:lnTo>
                                      <a:lnTo>
                                        <a:pt x="102" y="131"/>
                                      </a:lnTo>
                                      <a:lnTo>
                                        <a:pt x="111" y="140"/>
                                      </a:lnTo>
                                      <a:lnTo>
                                        <a:pt x="123" y="140"/>
                                      </a:lnTo>
                                      <a:lnTo>
                                        <a:pt x="134" y="141"/>
                                      </a:lnTo>
                                      <a:lnTo>
                                        <a:pt x="143" y="149"/>
                                      </a:lnTo>
                                      <a:lnTo>
                                        <a:pt x="143" y="172"/>
                                      </a:lnTo>
                                      <a:lnTo>
                                        <a:pt x="134" y="181"/>
                                      </a:lnTo>
                                      <a:close/>
                                    </a:path>
                                  </a:pathLst>
                                </a:custGeom>
                                <a:grpFill/>
                                <a:ln>
                                  <a:noFill/>
                                </a:ln>
                                <a:extLst>
                                  <a:ext uri="{91240B29-F687-4F45-9708-019B960494DF}">
                                    <a14:hiddenLine xmlns:a14="http://schemas.microsoft.com/office/drawing/2010/main" w="9525">
                                      <a:solidFill>
                                        <a:srgbClr val="000000"/>
                                      </a:solidFill>
                                      <a:round/>
                                      <a:headEnd/>
                                      <a:tailEnd/>
                                    </a14:hiddenLine>
                                  </a:ext>
                                </a:extLst>
                              </wps:spPr>
                              <wps:bodyPr rot="0" vert="horz" wrap="square" lIns="91440" tIns="45720" rIns="91440" bIns="45720" anchor="t" anchorCtr="0" upright="1">
                                <a:noAutofit/>
                              </wps:bodyPr>
                            </wps:wsp>
                            <wps:wsp>
                              <wps:cNvPr id="108" name="Freeform 13"/>
                              <wps:cNvSpPr>
                                <a:spLocks/>
                              </wps:cNvSpPr>
                              <wps:spPr bwMode="auto">
                                <a:xfrm>
                                  <a:off x="0" y="0"/>
                                  <a:ext cx="243" cy="242"/>
                                </a:xfrm>
                                <a:custGeom>
                                  <a:avLst/>
                                  <a:gdLst>
                                    <a:gd name="T0" fmla="*/ 195 w 243"/>
                                    <a:gd name="T1" fmla="*/ 181 h 242"/>
                                    <a:gd name="T2" fmla="*/ 172 w 243"/>
                                    <a:gd name="T3" fmla="*/ 181 h 242"/>
                                    <a:gd name="T4" fmla="*/ 163 w 243"/>
                                    <a:gd name="T5" fmla="*/ 172 h 242"/>
                                    <a:gd name="T6" fmla="*/ 163 w 243"/>
                                    <a:gd name="T7" fmla="*/ 149 h 242"/>
                                    <a:gd name="T8" fmla="*/ 172 w 243"/>
                                    <a:gd name="T9" fmla="*/ 140 h 242"/>
                                    <a:gd name="T10" fmla="*/ 195 w 243"/>
                                    <a:gd name="T11" fmla="*/ 140 h 242"/>
                                    <a:gd name="T12" fmla="*/ 204 w 243"/>
                                    <a:gd name="T13" fmla="*/ 149 h 242"/>
                                    <a:gd name="T14" fmla="*/ 204 w 243"/>
                                    <a:gd name="T15" fmla="*/ 172 h 242"/>
                                    <a:gd name="T16" fmla="*/ 195 w 243"/>
                                    <a:gd name="T17" fmla="*/ 181 h 242"/>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Lst>
                                  <a:rect l="0" t="0" r="r" b="b"/>
                                  <a:pathLst>
                                    <a:path w="243" h="242">
                                      <a:moveTo>
                                        <a:pt x="195" y="181"/>
                                      </a:moveTo>
                                      <a:lnTo>
                                        <a:pt x="172" y="181"/>
                                      </a:lnTo>
                                      <a:lnTo>
                                        <a:pt x="163" y="172"/>
                                      </a:lnTo>
                                      <a:lnTo>
                                        <a:pt x="163" y="149"/>
                                      </a:lnTo>
                                      <a:lnTo>
                                        <a:pt x="172" y="140"/>
                                      </a:lnTo>
                                      <a:lnTo>
                                        <a:pt x="195" y="140"/>
                                      </a:lnTo>
                                      <a:lnTo>
                                        <a:pt x="204" y="149"/>
                                      </a:lnTo>
                                      <a:lnTo>
                                        <a:pt x="204" y="172"/>
                                      </a:lnTo>
                                      <a:lnTo>
                                        <a:pt x="195" y="181"/>
                                      </a:lnTo>
                                      <a:close/>
                                    </a:path>
                                  </a:pathLst>
                                </a:custGeom>
                                <a:grpFill/>
                                <a:ln>
                                  <a:noFill/>
                                </a:ln>
                                <a:extLst>
                                  <a:ext uri="{91240B29-F687-4F45-9708-019B960494DF}">
                                    <a14:hiddenLine xmlns:a14="http://schemas.microsoft.com/office/drawing/2010/main" w="9525">
                                      <a:solidFill>
                                        <a:srgbClr val="000000"/>
                                      </a:solidFill>
                                      <a:round/>
                                      <a:headEnd/>
                                      <a:tailEnd/>
                                    </a14:hiddenLine>
                                  </a:ext>
                                </a:extLst>
                              </wps:spPr>
                              <wps:bodyPr rot="0" vert="horz" wrap="square" lIns="91440" tIns="45720" rIns="91440" bIns="45720" anchor="t" anchorCtr="0" upright="1">
                                <a:noAutofit/>
                              </wps:bodyPr>
                            </wps:wsp>
                            <wps:wsp>
                              <wps:cNvPr id="109" name="Freeform 14"/>
                              <wps:cNvSpPr>
                                <a:spLocks/>
                              </wps:cNvSpPr>
                              <wps:spPr bwMode="auto">
                                <a:xfrm>
                                  <a:off x="0" y="0"/>
                                  <a:ext cx="243" cy="242"/>
                                </a:xfrm>
                                <a:custGeom>
                                  <a:avLst/>
                                  <a:gdLst>
                                    <a:gd name="T0" fmla="*/ 195 w 243"/>
                                    <a:gd name="T1" fmla="*/ 242 h 242"/>
                                    <a:gd name="T2" fmla="*/ 172 w 243"/>
                                    <a:gd name="T3" fmla="*/ 242 h 242"/>
                                    <a:gd name="T4" fmla="*/ 163 w 243"/>
                                    <a:gd name="T5" fmla="*/ 232 h 242"/>
                                    <a:gd name="T6" fmla="*/ 163 w 243"/>
                                    <a:gd name="T7" fmla="*/ 210 h 242"/>
                                    <a:gd name="T8" fmla="*/ 172 w 243"/>
                                    <a:gd name="T9" fmla="*/ 201 h 242"/>
                                    <a:gd name="T10" fmla="*/ 195 w 243"/>
                                    <a:gd name="T11" fmla="*/ 201 h 242"/>
                                    <a:gd name="T12" fmla="*/ 204 w 243"/>
                                    <a:gd name="T13" fmla="*/ 210 h 242"/>
                                    <a:gd name="T14" fmla="*/ 204 w 243"/>
                                    <a:gd name="T15" fmla="*/ 232 h 242"/>
                                    <a:gd name="T16" fmla="*/ 195 w 243"/>
                                    <a:gd name="T17" fmla="*/ 242 h 242"/>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Lst>
                                  <a:rect l="0" t="0" r="r" b="b"/>
                                  <a:pathLst>
                                    <a:path w="243" h="242">
                                      <a:moveTo>
                                        <a:pt x="195" y="242"/>
                                      </a:moveTo>
                                      <a:lnTo>
                                        <a:pt x="172" y="242"/>
                                      </a:lnTo>
                                      <a:lnTo>
                                        <a:pt x="163" y="232"/>
                                      </a:lnTo>
                                      <a:lnTo>
                                        <a:pt x="163" y="210"/>
                                      </a:lnTo>
                                      <a:lnTo>
                                        <a:pt x="172" y="201"/>
                                      </a:lnTo>
                                      <a:lnTo>
                                        <a:pt x="195" y="201"/>
                                      </a:lnTo>
                                      <a:lnTo>
                                        <a:pt x="204" y="210"/>
                                      </a:lnTo>
                                      <a:lnTo>
                                        <a:pt x="204" y="232"/>
                                      </a:lnTo>
                                      <a:lnTo>
                                        <a:pt x="195" y="242"/>
                                      </a:lnTo>
                                      <a:close/>
                                    </a:path>
                                  </a:pathLst>
                                </a:custGeom>
                                <a:grpFill/>
                                <a:ln>
                                  <a:noFill/>
                                </a:ln>
                                <a:extLst>
                                  <a:ext uri="{91240B29-F687-4F45-9708-019B960494DF}">
                                    <a14:hiddenLine xmlns:a14="http://schemas.microsoft.com/office/drawing/2010/main" w="9525">
                                      <a:solidFill>
                                        <a:srgbClr val="000000"/>
                                      </a:solidFill>
                                      <a:round/>
                                      <a:headEnd/>
                                      <a:tailEnd/>
                                    </a14:hiddenLine>
                                  </a:ext>
                                </a:extLst>
                              </wps:spPr>
                              <wps:bodyPr rot="0" vert="horz" wrap="square" lIns="91440" tIns="45720" rIns="91440" bIns="45720" anchor="t" anchorCtr="0" upright="1">
                                <a:noAutofit/>
                              </wps:bodyPr>
                            </wps:wsp>
                          </wpg:wgp>
                        </a:graphicData>
                      </a:graphic>
                    </wp:inline>
                  </w:drawing>
                </mc:Choice>
                <mc:Fallback>
                  <w:pict>
                    <v:group w14:anchorId="2DB585B5" id="Group 92" o:spid="_x0000_s1026" style="width:11.1pt;height:10.5pt;mso-position-horizontal-relative:char;mso-position-vertical-relative:line" coordsize="243,242"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">
                      <o:lock v:ext="edit" aspectratio="t"/>
                      <v:shape id="Freeform 10" o:spid="_x0000_s1027" style="position:absolute;width:243;height:242;visibility:visible;mso-wrap-style:square;v-text-anchor:top" coordsize="243,242"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" path="m133,242r-12,l99,240,78,234,59,225,42,212,28,197,16,178,7,158,1,135,,110,3,90,10,71,20,53,34,38,50,24,69,13,91,6,116,1,142,r22,5l183,14r18,12l213,39r-101,l93,44,76,54,61,69,51,87r-7,23l42,137r8,21l62,175r17,14l100,198r22,3l134,201r9,9l142,221r,12l133,242xe" filled="f" stroked="f">
                        <v:path arrowok="t" o:connecttype="custom" o:connectlocs="133,242;121,242;99,240;78,234;59,225;42,212;28,197;16,178;7,158;1,135;0,110;3,90;10,71;20,53;34,38;50,24;69,13;91,6;116,1;142,0;164,5;183,14;201,26;213,39;112,39;93,44;76,54;61,69;51,87;44,110;42,137;50,158;62,175;79,189;100,198;122,201;134,201;143,210;142,221;142,233;133,242" o:connectangles="0,0,0,0,0,0,0,0,0,0,0,0,0,0,0,0,0,0,0,0,0,0,0,0,0,0,0,0,0,0,0,0,0,0,0,0,0,0,0,0,0"/>
                      </v:shape>
                      <v:shape id="Freeform 11" o:spid="_x0000_s1028" style="position:absolute;width:243;height:242;visibility:visible;mso-wrap-style:square;v-text-anchor:top" coordsize="243,242"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" path="m243,100l198,92,189,75,176,60,159,48,137,41,112,39r101,l216,42r12,17l237,79r6,21xe" filled="f" stroked="f">
                        <v:path arrowok="t" o:connecttype="custom" o:connectlocs="243,100;198,92;189,75;176,60;159,48;137,41;112,39;213,39;216,42;228,59;237,79;243,100" o:connectangles="0,0,0,0,0,0,0,0,0,0,0,0"/>
                      </v:shape>
                      <v:shape id="Freeform 12" o:spid="_x0000_s1029" style="position:absolute;width:243;height:242;visibility:visible;mso-wrap-style:square;v-text-anchor:top" coordsize="243,242"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" path="m134,181r-12,l103,178,86,168,73,153,65,131,63,104,72,86,87,72r21,-9l134,60r20,8l170,82r10,18l111,100r-9,9l102,131r9,9l123,140r11,1l143,149r,23l134,181xe" filled="f" stroked="f">
                        <v:path arrowok="t" o:connecttype="custom" o:connectlocs="134,181;122,181;103,178;86,168;73,153;65,131;63,104;72,86;87,72;108,63;134,60;154,68;170,82;180,100;111,100;102,109;102,131;111,140;123,140;134,141;143,149;143,172;134,181" o:connectangles="0,0,0,0,0,0,0,0,0,0,0,0,0,0,0,0,0,0,0,0,0,0,0"/>
                      </v:shape>
                      <v:shape id="Freeform 13" o:spid="_x0000_s1030" style="position:absolute;width:243;height:242;visibility:visible;mso-wrap-style:square;v-text-anchor:top" coordsize="243,242"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" path="m195,181r-23,l163,172r,-23l172,140r23,l204,149r,23l195,181xe" filled="f" stroked="f">
                        <v:path arrowok="t" o:connecttype="custom" o:connectlocs="195,181;172,181;163,172;163,149;172,140;195,140;204,149;204,172;195,181" o:connectangles="0,0,0,0,0,0,0,0,0"/>
                      </v:shape>
                      <v:shape id="Freeform 14" o:spid="_x0000_s1031" style="position:absolute;width:243;height:242;visibility:visible;mso-wrap-style:square;v-text-anchor:top" coordsize="243,242"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" path="m195,242r-23,l163,232r,-22l172,201r23,l204,210r,22l195,242xe" filled="f" stroked="f">
                        <v:path arrowok="t" o:connecttype="custom" o:connectlocs="195,242;172,242;163,232;163,210;172,201;195,201;204,210;204,232;195,242" o:connectangles="0,0,0,0,0,0,0,0,0"/>
                      </v:shape>
                      <w10:anchorlock/>
                    </v:group>
                  </w:pict>
                </mc:Fallback>
              </mc:AlternateContent>
            </w:r>
            <w:r w:rsidR="00273B17" w:rsidRPr="009B5FD0">
              <w:rPr>
                <w:noProof/>
              </w:rPr>
              <w:t xml:space="preserve"> </w:t>
            </w:r>
            <w:r w:rsidRPr="009B5FD0">
              <w:rPr>
                <w:rFonts w:cs="Arial"/>
                <w:noProof/>
                <w:lang w:eastAsia="zh-TW"/>
              </w:rPr>
              <mc:AlternateContent>
                <mc:Choice Requires="wpg">
                  <w:drawing>
                    <wp:inline distT="0" distB="0" distL="0" distR="0" wp14:anchorId="5D778CE6" wp14:editId="4E654DB0">
                      <wp:extent cx="137625" cy="134282"/>
                      <wp:effectExtent l="0" t="0" r="0" b="0"/>
                      <wp:docPr id="1180" name="Group 1180"/>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bwMode="auto">
                              <a:xfrm flipH="1">
                                <a:off x="0" y="0"/>
                                <a:ext cx="137625" cy="134282"/>
                                <a:chOff x="0" y="0"/>
                                <a:chExt cx="237" cy="241"/>
                              </a:xfrm>
                              <a:solidFill>
                                <a:srgbClr val="DB3F30"/>
                              </a:solidFill>
                            </wpg:grpSpPr>
                            <wps:wsp>
                              <wps:cNvPr id="1181" name="Freeform 79"/>
                              <wps:cNvSpPr>
                                <a:spLocks/>
                              </wps:cNvSpPr>
                              <wps:spPr bwMode="auto">
                                <a:xfrm>
                                  <a:off x="0" y="0"/>
                                  <a:ext cx="237" cy="241"/>
                                </a:xfrm>
                                <a:custGeom>
                                  <a:avLst/>
                                  <a:gdLst>
                                    <a:gd name="T0" fmla="*/ 135 w 237"/>
                                    <a:gd name="T1" fmla="*/ 154 h 241"/>
                                    <a:gd name="T2" fmla="*/ 104 w 237"/>
                                    <a:gd name="T3" fmla="*/ 154 h 241"/>
                                    <a:gd name="T4" fmla="*/ 102 w 237"/>
                                    <a:gd name="T5" fmla="*/ 151 h 241"/>
                                    <a:gd name="T6" fmla="*/ 95 w 237"/>
                                    <a:gd name="T7" fmla="*/ 140 h 241"/>
                                    <a:gd name="T8" fmla="*/ 90 w 237"/>
                                    <a:gd name="T9" fmla="*/ 125 h 241"/>
                                    <a:gd name="T10" fmla="*/ 88 w 237"/>
                                    <a:gd name="T11" fmla="*/ 107 h 241"/>
                                    <a:gd name="T12" fmla="*/ 89 w 237"/>
                                    <a:gd name="T13" fmla="*/ 85 h 241"/>
                                    <a:gd name="T14" fmla="*/ 97 w 237"/>
                                    <a:gd name="T15" fmla="*/ 57 h 241"/>
                                    <a:gd name="T16" fmla="*/ 100 w 237"/>
                                    <a:gd name="T17" fmla="*/ 46 h 241"/>
                                    <a:gd name="T18" fmla="*/ 103 w 237"/>
                                    <a:gd name="T19" fmla="*/ 40 h 241"/>
                                    <a:gd name="T20" fmla="*/ 105 w 237"/>
                                    <a:gd name="T21" fmla="*/ 35 h 241"/>
                                    <a:gd name="T22" fmla="*/ 109 w 237"/>
                                    <a:gd name="T23" fmla="*/ 29 h 241"/>
                                    <a:gd name="T24" fmla="*/ 114 w 237"/>
                                    <a:gd name="T25" fmla="*/ 18 h 241"/>
                                    <a:gd name="T26" fmla="*/ 122 w 237"/>
                                    <a:gd name="T27" fmla="*/ 0 h 241"/>
                                    <a:gd name="T28" fmla="*/ 127 w 237"/>
                                    <a:gd name="T29" fmla="*/ 12 h 241"/>
                                    <a:gd name="T30" fmla="*/ 135 w 237"/>
                                    <a:gd name="T31" fmla="*/ 32 h 241"/>
                                    <a:gd name="T32" fmla="*/ 143 w 237"/>
                                    <a:gd name="T33" fmla="*/ 57 h 241"/>
                                    <a:gd name="T34" fmla="*/ 148 w 237"/>
                                    <a:gd name="T35" fmla="*/ 81 h 241"/>
                                    <a:gd name="T36" fmla="*/ 148 w 237"/>
                                    <a:gd name="T37" fmla="*/ 104 h 241"/>
                                    <a:gd name="T38" fmla="*/ 144 w 237"/>
                                    <a:gd name="T39" fmla="*/ 125 h 241"/>
                                    <a:gd name="T40" fmla="*/ 138 w 237"/>
                                    <a:gd name="T41" fmla="*/ 145 h 241"/>
                                    <a:gd name="T42" fmla="*/ 135 w 237"/>
                                    <a:gd name="T43" fmla="*/ 154 h 241"/>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 ang="0">
                                      <a:pos x="T30" y="T31"/>
                                    </a:cxn>
                                    <a:cxn ang="0">
                                      <a:pos x="T32" y="T33"/>
                                    </a:cxn>
                                    <a:cxn ang="0">
                                      <a:pos x="T34" y="T35"/>
                                    </a:cxn>
                                    <a:cxn ang="0">
                                      <a:pos x="T36" y="T37"/>
                                    </a:cxn>
                                    <a:cxn ang="0">
                                      <a:pos x="T38" y="T39"/>
                                    </a:cxn>
                                    <a:cxn ang="0">
                                      <a:pos x="T40" y="T41"/>
                                    </a:cxn>
                                    <a:cxn ang="0">
                                      <a:pos x="T42" y="T43"/>
                                    </a:cxn>
                                  </a:cxnLst>
                                  <a:rect l="0" t="0" r="r" b="b"/>
                                  <a:pathLst>
                                    <a:path w="237" h="241">
                                      <a:moveTo>
                                        <a:pt x="135" y="154"/>
                                      </a:moveTo>
                                      <a:lnTo>
                                        <a:pt x="104" y="154"/>
                                      </a:lnTo>
                                      <a:lnTo>
                                        <a:pt x="102" y="151"/>
                                      </a:lnTo>
                                      <a:lnTo>
                                        <a:pt x="95" y="140"/>
                                      </a:lnTo>
                                      <a:lnTo>
                                        <a:pt x="90" y="125"/>
                                      </a:lnTo>
                                      <a:lnTo>
                                        <a:pt x="88" y="107"/>
                                      </a:lnTo>
                                      <a:lnTo>
                                        <a:pt x="89" y="85"/>
                                      </a:lnTo>
                                      <a:lnTo>
                                        <a:pt x="97" y="57"/>
                                      </a:lnTo>
                                      <a:lnTo>
                                        <a:pt x="100" y="46"/>
                                      </a:lnTo>
                                      <a:lnTo>
                                        <a:pt x="103" y="40"/>
                                      </a:lnTo>
                                      <a:lnTo>
                                        <a:pt x="105" y="35"/>
                                      </a:lnTo>
                                      <a:lnTo>
                                        <a:pt x="109" y="29"/>
                                      </a:lnTo>
                                      <a:lnTo>
                                        <a:pt x="114" y="18"/>
                                      </a:lnTo>
                                      <a:lnTo>
                                        <a:pt x="122" y="0"/>
                                      </a:lnTo>
                                      <a:lnTo>
                                        <a:pt x="127" y="12"/>
                                      </a:lnTo>
                                      <a:lnTo>
                                        <a:pt x="135" y="32"/>
                                      </a:lnTo>
                                      <a:lnTo>
                                        <a:pt x="143" y="57"/>
                                      </a:lnTo>
                                      <a:lnTo>
                                        <a:pt x="148" y="81"/>
                                      </a:lnTo>
                                      <a:lnTo>
                                        <a:pt x="148" y="104"/>
                                      </a:lnTo>
                                      <a:lnTo>
                                        <a:pt x="144" y="125"/>
                                      </a:lnTo>
                                      <a:lnTo>
                                        <a:pt x="138" y="145"/>
                                      </a:lnTo>
                                      <a:lnTo>
                                        <a:pt x="135" y="154"/>
                                      </a:lnTo>
                                      <a:close/>
                                    </a:path>
                                  </a:pathLst>
                                </a:custGeom>
                                <a:grpFill/>
                                <a:ln>
                                  <a:noFill/>
                                </a:ln>
                                <a:extLst>
                                  <a:ext uri="{91240B29-F687-4F45-9708-019B960494DF}">
                                    <a14:hiddenLine xmlns:a14="http://schemas.microsoft.com/office/drawing/2010/main" w="9525">
                                      <a:solidFill>
                                        <a:srgbClr val="000000"/>
                                      </a:solidFill>
                                      <a:round/>
                                      <a:headEnd/>
                                      <a:tailEnd/>
                                    </a14:hiddenLine>
                                  </a:ext>
                                </a:extLst>
                              </wps:spPr>
                              <wps:bodyPr rot="0" vert="horz" wrap="square" lIns="91440" tIns="45720" rIns="91440" bIns="45720" anchor="t" anchorCtr="0" upright="1">
                                <a:noAutofit/>
                              </wps:bodyPr>
                            </wps:wsp>
                            <wps:wsp>
                              <wps:cNvPr id="1182" name="Freeform 80"/>
                              <wps:cNvSpPr>
                                <a:spLocks/>
                              </wps:cNvSpPr>
                              <wps:spPr bwMode="auto">
                                <a:xfrm>
                                  <a:off x="0" y="0"/>
                                  <a:ext cx="237" cy="241"/>
                                </a:xfrm>
                                <a:custGeom>
                                  <a:avLst/>
                                  <a:gdLst>
                                    <a:gd name="T0" fmla="*/ 135 w 237"/>
                                    <a:gd name="T1" fmla="*/ 241 h 241"/>
                                    <a:gd name="T2" fmla="*/ 119 w 237"/>
                                    <a:gd name="T3" fmla="*/ 222 h 241"/>
                                    <a:gd name="T4" fmla="*/ 119 w 237"/>
                                    <a:gd name="T5" fmla="*/ 197 h 241"/>
                                    <a:gd name="T6" fmla="*/ 116 w 237"/>
                                    <a:gd name="T7" fmla="*/ 179 h 241"/>
                                    <a:gd name="T8" fmla="*/ 113 w 237"/>
                                    <a:gd name="T9" fmla="*/ 171 h 241"/>
                                    <a:gd name="T10" fmla="*/ 103 w 237"/>
                                    <a:gd name="T11" fmla="*/ 170 h 241"/>
                                    <a:gd name="T12" fmla="*/ 82 w 237"/>
                                    <a:gd name="T13" fmla="*/ 166 h 241"/>
                                    <a:gd name="T14" fmla="*/ 48 w 237"/>
                                    <a:gd name="T15" fmla="*/ 159 h 241"/>
                                    <a:gd name="T16" fmla="*/ 27 w 237"/>
                                    <a:gd name="T17" fmla="*/ 144 h 241"/>
                                    <a:gd name="T18" fmla="*/ 11 w 237"/>
                                    <a:gd name="T19" fmla="*/ 127 h 241"/>
                                    <a:gd name="T20" fmla="*/ 1 w 237"/>
                                    <a:gd name="T21" fmla="*/ 112 h 241"/>
                                    <a:gd name="T22" fmla="*/ 0 w 237"/>
                                    <a:gd name="T23" fmla="*/ 105 h 241"/>
                                    <a:gd name="T24" fmla="*/ 23 w 237"/>
                                    <a:gd name="T25" fmla="*/ 106 h 241"/>
                                    <a:gd name="T26" fmla="*/ 45 w 237"/>
                                    <a:gd name="T27" fmla="*/ 112 h 241"/>
                                    <a:gd name="T28" fmla="*/ 64 w 237"/>
                                    <a:gd name="T29" fmla="*/ 120 h 241"/>
                                    <a:gd name="T30" fmla="*/ 80 w 237"/>
                                    <a:gd name="T31" fmla="*/ 131 h 241"/>
                                    <a:gd name="T32" fmla="*/ 93 w 237"/>
                                    <a:gd name="T33" fmla="*/ 143 h 241"/>
                                    <a:gd name="T34" fmla="*/ 104 w 237"/>
                                    <a:gd name="T35" fmla="*/ 154 h 241"/>
                                    <a:gd name="T36" fmla="*/ 135 w 237"/>
                                    <a:gd name="T37" fmla="*/ 154 h 241"/>
                                    <a:gd name="T38" fmla="*/ 132 w 237"/>
                                    <a:gd name="T39" fmla="*/ 161 h 241"/>
                                    <a:gd name="T40" fmla="*/ 200 w 237"/>
                                    <a:gd name="T41" fmla="*/ 161 h 241"/>
                                    <a:gd name="T42" fmla="*/ 196 w 237"/>
                                    <a:gd name="T43" fmla="*/ 164 h 241"/>
                                    <a:gd name="T44" fmla="*/ 178 w 237"/>
                                    <a:gd name="T45" fmla="*/ 168 h 241"/>
                                    <a:gd name="T46" fmla="*/ 155 w 237"/>
                                    <a:gd name="T47" fmla="*/ 171 h 241"/>
                                    <a:gd name="T48" fmla="*/ 135 w 237"/>
                                    <a:gd name="T49" fmla="*/ 173 h 241"/>
                                    <a:gd name="T50" fmla="*/ 135 w 237"/>
                                    <a:gd name="T51" fmla="*/ 241 h 241"/>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 ang="0">
                                      <a:pos x="T30" y="T31"/>
                                    </a:cxn>
                                    <a:cxn ang="0">
                                      <a:pos x="T32" y="T33"/>
                                    </a:cxn>
                                    <a:cxn ang="0">
                                      <a:pos x="T34" y="T35"/>
                                    </a:cxn>
                                    <a:cxn ang="0">
                                      <a:pos x="T36" y="T37"/>
                                    </a:cxn>
                                    <a:cxn ang="0">
                                      <a:pos x="T38" y="T39"/>
                                    </a:cxn>
                                    <a:cxn ang="0">
                                      <a:pos x="T40" y="T41"/>
                                    </a:cxn>
                                    <a:cxn ang="0">
                                      <a:pos x="T42" y="T43"/>
                                    </a:cxn>
                                    <a:cxn ang="0">
                                      <a:pos x="T44" y="T45"/>
                                    </a:cxn>
                                    <a:cxn ang="0">
                                      <a:pos x="T46" y="T47"/>
                                    </a:cxn>
                                    <a:cxn ang="0">
                                      <a:pos x="T48" y="T49"/>
                                    </a:cxn>
                                    <a:cxn ang="0">
                                      <a:pos x="T50" y="T51"/>
                                    </a:cxn>
                                  </a:cxnLst>
                                  <a:rect l="0" t="0" r="r" b="b"/>
                                  <a:pathLst>
                                    <a:path w="237" h="241">
                                      <a:moveTo>
                                        <a:pt x="135" y="241"/>
                                      </a:moveTo>
                                      <a:lnTo>
                                        <a:pt x="119" y="222"/>
                                      </a:lnTo>
                                      <a:lnTo>
                                        <a:pt x="119" y="197"/>
                                      </a:lnTo>
                                      <a:lnTo>
                                        <a:pt x="116" y="179"/>
                                      </a:lnTo>
                                      <a:lnTo>
                                        <a:pt x="113" y="171"/>
                                      </a:lnTo>
                                      <a:lnTo>
                                        <a:pt x="103" y="170"/>
                                      </a:lnTo>
                                      <a:lnTo>
                                        <a:pt x="82" y="166"/>
                                      </a:lnTo>
                                      <a:lnTo>
                                        <a:pt x="48" y="159"/>
                                      </a:lnTo>
                                      <a:lnTo>
                                        <a:pt x="27" y="144"/>
                                      </a:lnTo>
                                      <a:lnTo>
                                        <a:pt x="11" y="127"/>
                                      </a:lnTo>
                                      <a:lnTo>
                                        <a:pt x="1" y="112"/>
                                      </a:lnTo>
                                      <a:lnTo>
                                        <a:pt x="0" y="105"/>
                                      </a:lnTo>
                                      <a:lnTo>
                                        <a:pt x="23" y="106"/>
                                      </a:lnTo>
                                      <a:lnTo>
                                        <a:pt x="45" y="112"/>
                                      </a:lnTo>
                                      <a:lnTo>
                                        <a:pt x="64" y="120"/>
                                      </a:lnTo>
                                      <a:lnTo>
                                        <a:pt x="80" y="131"/>
                                      </a:lnTo>
                                      <a:lnTo>
                                        <a:pt x="93" y="143"/>
                                      </a:lnTo>
                                      <a:lnTo>
                                        <a:pt x="104" y="154"/>
                                      </a:lnTo>
                                      <a:lnTo>
                                        <a:pt x="135" y="154"/>
                                      </a:lnTo>
                                      <a:lnTo>
                                        <a:pt x="132" y="161"/>
                                      </a:lnTo>
                                      <a:lnTo>
                                        <a:pt x="200" y="161"/>
                                      </a:lnTo>
                                      <a:lnTo>
                                        <a:pt x="196" y="164"/>
                                      </a:lnTo>
                                      <a:lnTo>
                                        <a:pt x="178" y="168"/>
                                      </a:lnTo>
                                      <a:lnTo>
                                        <a:pt x="155" y="171"/>
                                      </a:lnTo>
                                      <a:lnTo>
                                        <a:pt x="135" y="173"/>
                                      </a:lnTo>
                                      <a:lnTo>
                                        <a:pt x="135" y="241"/>
                                      </a:lnTo>
                                      <a:close/>
                                    </a:path>
                                  </a:pathLst>
                                </a:custGeom>
                                <a:grpFill/>
                                <a:ln>
                                  <a:noFill/>
                                </a:ln>
                                <a:extLst>
                                  <a:ext uri="{91240B29-F687-4F45-9708-019B960494DF}">
                                    <a14:hiddenLine xmlns:a14="http://schemas.microsoft.com/office/drawing/2010/main" w="9525">
                                      <a:solidFill>
                                        <a:srgbClr val="000000"/>
                                      </a:solidFill>
                                      <a:round/>
                                      <a:headEnd/>
                                      <a:tailEnd/>
                                    </a14:hiddenLine>
                                  </a:ext>
                                </a:extLst>
                              </wps:spPr>
                              <wps:bodyPr rot="0" vert="horz" wrap="square" lIns="91440" tIns="45720" rIns="91440" bIns="45720" anchor="t" anchorCtr="0" upright="1">
                                <a:noAutofit/>
                              </wps:bodyPr>
                            </wps:wsp>
                            <wps:wsp>
                              <wps:cNvPr id="1183" name="Freeform 81"/>
                              <wps:cNvSpPr>
                                <a:spLocks/>
                              </wps:cNvSpPr>
                              <wps:spPr bwMode="auto">
                                <a:xfrm>
                                  <a:off x="0" y="0"/>
                                  <a:ext cx="237" cy="241"/>
                                </a:xfrm>
                                <a:custGeom>
                                  <a:avLst/>
                                  <a:gdLst>
                                    <a:gd name="T0" fmla="*/ 200 w 237"/>
                                    <a:gd name="T1" fmla="*/ 161 h 241"/>
                                    <a:gd name="T2" fmla="*/ 132 w 237"/>
                                    <a:gd name="T3" fmla="*/ 161 h 241"/>
                                    <a:gd name="T4" fmla="*/ 141 w 237"/>
                                    <a:gd name="T5" fmla="*/ 153 h 241"/>
                                    <a:gd name="T6" fmla="*/ 153 w 237"/>
                                    <a:gd name="T7" fmla="*/ 144 h 241"/>
                                    <a:gd name="T8" fmla="*/ 169 w 237"/>
                                    <a:gd name="T9" fmla="*/ 136 h 241"/>
                                    <a:gd name="T10" fmla="*/ 188 w 237"/>
                                    <a:gd name="T11" fmla="*/ 130 h 241"/>
                                    <a:gd name="T12" fmla="*/ 211 w 237"/>
                                    <a:gd name="T13" fmla="*/ 128 h 241"/>
                                    <a:gd name="T14" fmla="*/ 237 w 237"/>
                                    <a:gd name="T15" fmla="*/ 132 h 241"/>
                                    <a:gd name="T16" fmla="*/ 222 w 237"/>
                                    <a:gd name="T17" fmla="*/ 147 h 241"/>
                                    <a:gd name="T18" fmla="*/ 200 w 237"/>
                                    <a:gd name="T19" fmla="*/ 161 h 241"/>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Lst>
                                  <a:rect l="0" t="0" r="r" b="b"/>
                                  <a:pathLst>
                                    <a:path w="237" h="241">
                                      <a:moveTo>
                                        <a:pt x="200" y="161"/>
                                      </a:moveTo>
                                      <a:lnTo>
                                        <a:pt x="132" y="161"/>
                                      </a:lnTo>
                                      <a:lnTo>
                                        <a:pt x="141" y="153"/>
                                      </a:lnTo>
                                      <a:lnTo>
                                        <a:pt x="153" y="144"/>
                                      </a:lnTo>
                                      <a:lnTo>
                                        <a:pt x="169" y="136"/>
                                      </a:lnTo>
                                      <a:lnTo>
                                        <a:pt x="188" y="130"/>
                                      </a:lnTo>
                                      <a:lnTo>
                                        <a:pt x="211" y="128"/>
                                      </a:lnTo>
                                      <a:lnTo>
                                        <a:pt x="237" y="132"/>
                                      </a:lnTo>
                                      <a:lnTo>
                                        <a:pt x="222" y="147"/>
                                      </a:lnTo>
                                      <a:lnTo>
                                        <a:pt x="200" y="161"/>
                                      </a:lnTo>
                                      <a:close/>
                                    </a:path>
                                  </a:pathLst>
                                </a:custGeom>
                                <a:grpFill/>
                                <a:ln>
                                  <a:noFill/>
                                </a:ln>
                                <a:extLst>
                                  <a:ext uri="{91240B29-F687-4F45-9708-019B960494DF}">
                                    <a14:hiddenLine xmlns:a14="http://schemas.microsoft.com/office/drawing/2010/main" w="9525">
                                      <a:solidFill>
                                        <a:srgbClr val="000000"/>
                                      </a:solidFill>
                                      <a:round/>
                                      <a:headEnd/>
                                      <a:tailEnd/>
                                    </a14:hiddenLine>
                                  </a:ext>
                                </a:extLst>
                              </wps:spPr>
                              <wps:bodyPr rot="0" vert="horz" wrap="square" lIns="91440" tIns="45720" rIns="91440" bIns="45720" anchor="t" anchorCtr="0" upright="1">
                                <a:noAutofit/>
                              </wps:bodyPr>
                            </wps:wsp>
                          </wpg:wgp>
                        </a:graphicData>
                      </a:graphic>
                    </wp:inline>
                  </w:drawing>
                </mc:Choice>
                <mc:Fallback>
                  <w:pict>
                    <v:group w14:anchorId="78F99BD2" id="Group 1180" o:spid="_x0000_s1026" style="width:10.85pt;height:10.55pt;flip:x;mso-position-horizontal-relative:char;mso-position-vertical-relative:line" coordsize="237,241"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">
                      <v:shape id="Freeform 79" o:spid="_x0000_s1027" style="position:absolute;width:237;height:241;visibility:visible;mso-wrap-style:square;v-text-anchor:top" coordsize="237,241"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" path="m135,154r-31,l102,151,95,140,90,125,88,107,89,85,97,57r3,-11l103,40r2,-5l109,29r5,-11l122,r5,12l135,32r8,25l148,81r,23l144,125r-6,20l135,154xe" filled="f" stroked="f">
                        <v:path arrowok="t" o:connecttype="custom" o:connectlocs="135,154;104,154;102,151;95,140;90,125;88,107;89,85;97,57;100,46;103,40;105,35;109,29;114,18;122,0;127,12;135,32;143,57;148,81;148,104;144,125;138,145;135,154" o:connectangles="0,0,0,0,0,0,0,0,0,0,0,0,0,0,0,0,0,0,0,0,0,0"/>
                      </v:shape>
                      <v:shape id="Freeform 80" o:spid="_x0000_s1028" style="position:absolute;width:237;height:241;visibility:visible;mso-wrap-style:square;v-text-anchor:top" coordsize="237,241"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" path="m135,241l119,222r,-25l116,179r-3,-8l103,170,82,166,48,159,27,144,11,127,1,112,,105r23,1l45,112r19,8l80,131r13,12l104,154r31,l132,161r68,l196,164r-18,4l155,171r-20,2l135,241xe" filled="f" stroked="f">
                        <v:path arrowok="t" o:connecttype="custom" o:connectlocs="135,241;119,222;119,197;116,179;113,171;103,170;82,166;48,159;27,144;11,127;1,112;0,105;23,106;45,112;64,120;80,131;93,143;104,154;135,154;132,161;200,161;196,164;178,168;155,171;135,173;135,241" o:connectangles="0,0,0,0,0,0,0,0,0,0,0,0,0,0,0,0,0,0,0,0,0,0,0,0,0,0"/>
                      </v:shape>
                      <v:shape id="Freeform 81" o:spid="_x0000_s1029" style="position:absolute;width:237;height:241;visibility:visible;mso-wrap-style:square;v-text-anchor:top" coordsize="237,241"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" path="m200,161r-68,l141,153r12,-9l169,136r19,-6l211,128r26,4l222,147r-22,14xe" filled="f" stroked="f">
                        <v:path arrowok="t" o:connecttype="custom" o:connectlocs="200,161;132,161;141,153;153,144;169,136;188,130;211,128;237,132;222,147;200,161" o:connectangles="0,0,0,0,0,0,0,0,0,0"/>
                      </v:shape>
                      <w10:anchorlock/>
                    </v:group>
                  </w:pict>
                </mc:Fallback>
              </mc:AlternateContent>
            </w:r>
          </w:p>
        </w:tc>
      </w:tr>
    </w:tbl>
    <w:p w14:paraId="2CF4B9DE" w14:textId="6AE52D50" w:rsidR="00FA1871" w:rsidRPr="00BA295C" w:rsidRDefault="00FA1871" w:rsidP="00BA295C">
      <w:pPr>
        <w:pStyle w:val="Bodytext95pt0spacesingle"/>
        <w:rPr>
          <w:sz w:val="12"/>
        </w:rPr>
      </w:pPr>
    </w:p>
    <w:tbl>
      <w:tblPr>
        <w:tblStyle w:val="TableGrid1"/>
        <w:tblW w:w="15137" w:type="dxa"/>
        <w:tblBorders>
          <w:top w:val="single" w:sz="4" w:space="0" w:color="002060"/>
          <w:left w:val="single" w:sz="4" w:space="0" w:color="002060"/>
          <w:bottom w:val="single" w:sz="4" w:space="0" w:color="002060"/>
          <w:right w:val="single" w:sz="4" w:space="0" w:color="002060"/>
          <w:insideH w:val="single" w:sz="4" w:space="0" w:color="002060"/>
          <w:insideV w:val="single" w:sz="4" w:space="0" w:color="002060"/>
        </w:tblBorders>
        <w:tblLayout w:type="fixed"/>
        <w:tblCellMar>
          <w:top w:w="28" w:type="dxa"/>
          <w:left w:w="28" w:type="dxa"/>
          <w:bottom w:w="28" w:type="dxa"/>
          <w:right w:w="28" w:type="dxa"/>
        </w:tblCellMar>
        <w:tblLook w:val="04A0" w:firstRow="1" w:lastRow="0" w:firstColumn="1" w:lastColumn="0" w:noHBand="0" w:noVBand="1"/>
      </w:tblPr>
      <w:tblGrid>
        <w:gridCol w:w="567"/>
        <w:gridCol w:w="4478"/>
        <w:gridCol w:w="567"/>
        <w:gridCol w:w="4479"/>
        <w:gridCol w:w="567"/>
        <w:gridCol w:w="4479"/>
      </w:tblGrid>
      <w:tr w:rsidR="00BA295C" w:rsidRPr="00105779" w14:paraId="63364BF8" w14:textId="77777777" w:rsidTr="00DF4C5E">
        <w:trPr>
          <w:cantSplit/>
        </w:trPr>
        <w:tc>
          <w:tcPr>
            <w:tcW w:w="10091" w:type="dxa"/>
            <w:gridSpan w:val="4"/>
            <w:tcBorders>
              <w:top w:val="nil"/>
              <w:left w:val="nil"/>
              <w:bottom w:val="nil"/>
              <w:right w:val="nil"/>
            </w:tcBorders>
            <w:shd w:val="clear" w:color="auto" w:fill="F2F2F2" w:themeFill="background1" w:themeFillShade="F2"/>
            <w:tcMar>
              <w:left w:w="57" w:type="dxa"/>
              <w:right w:w="57" w:type="dxa"/>
            </w:tcMar>
          </w:tcPr>
          <w:p w14:paraId="0C6A25F5" w14:textId="77777777" w:rsidR="00BA295C" w:rsidRPr="00105779" w:rsidRDefault="00BA295C" w:rsidP="00DF4C5E">
            <w:pPr>
              <w:tabs>
                <w:tab w:val="left" w:pos="458"/>
                <w:tab w:val="left" w:pos="511"/>
              </w:tabs>
              <w:spacing w:after="0" w:line="240" w:lineRule="auto"/>
              <w:rPr>
                <w:rFonts w:eastAsia="SimSun" w:cs="Arial"/>
                <w:b/>
                <w:color w:val="000000"/>
                <w:sz w:val="18"/>
                <w:szCs w:val="18"/>
                <w:lang w:eastAsia="en-US"/>
              </w:rPr>
            </w:pPr>
            <w:r w:rsidRPr="00105779">
              <w:rPr>
                <w:rFonts w:eastAsia="SimSun" w:cs="Arial"/>
                <w:b/>
                <w:color w:val="000000"/>
                <w:sz w:val="18"/>
                <w:szCs w:val="18"/>
                <w:lang w:eastAsia="en-US"/>
              </w:rPr>
              <w:t>Key</w:t>
            </w:r>
          </w:p>
          <w:p w14:paraId="5F3ED52F" w14:textId="77777777" w:rsidR="00BA295C" w:rsidRPr="00105779" w:rsidRDefault="00BA295C" w:rsidP="00DF4C5E">
            <w:pPr>
              <w:tabs>
                <w:tab w:val="left" w:pos="458"/>
                <w:tab w:val="left" w:pos="511"/>
              </w:tabs>
              <w:spacing w:after="0" w:line="240" w:lineRule="auto"/>
              <w:rPr>
                <w:rFonts w:eastAsia="SimSun" w:cs="Arial"/>
                <w:color w:val="000000"/>
                <w:sz w:val="15"/>
                <w:szCs w:val="15"/>
                <w:lang w:eastAsia="en-US"/>
              </w:rPr>
            </w:pPr>
            <w:r w:rsidRPr="00105779">
              <w:rPr>
                <w:rFonts w:eastAsia="SimSun" w:cs="Arial"/>
                <w:i/>
                <w:color w:val="000000"/>
                <w:sz w:val="16"/>
                <w:szCs w:val="15"/>
                <w:lang w:eastAsia="en-US"/>
              </w:rPr>
              <w:t>General capabilities</w:t>
            </w:r>
          </w:p>
        </w:tc>
        <w:tc>
          <w:tcPr>
            <w:tcW w:w="5046" w:type="dxa"/>
            <w:gridSpan w:val="2"/>
            <w:tcBorders>
              <w:top w:val="nil"/>
              <w:left w:val="nil"/>
              <w:bottom w:val="nil"/>
              <w:right w:val="nil"/>
            </w:tcBorders>
            <w:shd w:val="clear" w:color="auto" w:fill="F2F2F2" w:themeFill="background1" w:themeFillShade="F2"/>
            <w:tcMar>
              <w:left w:w="57" w:type="dxa"/>
              <w:right w:w="57" w:type="dxa"/>
            </w:tcMar>
          </w:tcPr>
          <w:p w14:paraId="08855A39" w14:textId="77777777" w:rsidR="00BA295C" w:rsidRPr="00105779" w:rsidRDefault="00BA295C" w:rsidP="00DF4C5E">
            <w:pPr>
              <w:spacing w:after="0" w:line="240" w:lineRule="auto"/>
              <w:rPr>
                <w:rFonts w:eastAsia="SimSun" w:cs="Arial"/>
                <w:b/>
                <w:color w:val="000000"/>
                <w:sz w:val="18"/>
                <w:szCs w:val="18"/>
                <w:lang w:eastAsia="en-US"/>
              </w:rPr>
            </w:pPr>
          </w:p>
          <w:p w14:paraId="7EE2F0A1" w14:textId="77777777" w:rsidR="00BA295C" w:rsidRPr="00105779" w:rsidRDefault="00BA295C" w:rsidP="00DF4C5E">
            <w:pPr>
              <w:spacing w:after="0" w:line="240" w:lineRule="auto"/>
              <w:rPr>
                <w:rFonts w:eastAsia="SimSun" w:cs="Arial"/>
                <w:b/>
                <w:color w:val="000000"/>
                <w:sz w:val="18"/>
                <w:szCs w:val="18"/>
                <w:lang w:eastAsia="en-US"/>
              </w:rPr>
            </w:pPr>
            <w:r w:rsidRPr="00105779">
              <w:rPr>
                <w:rFonts w:eastAsia="SimSun" w:cs="Arial"/>
                <w:i/>
                <w:color w:val="000000"/>
                <w:sz w:val="16"/>
                <w:szCs w:val="15"/>
                <w:lang w:eastAsia="en-US"/>
              </w:rPr>
              <w:t>Cross-curriculum priorities</w:t>
            </w:r>
          </w:p>
        </w:tc>
      </w:tr>
      <w:tr w:rsidR="00BA295C" w:rsidRPr="00105779" w14:paraId="78EFDCC4" w14:textId="77777777" w:rsidTr="00DF4C5E">
        <w:trPr>
          <w:cantSplit/>
          <w:trHeight w:val="284"/>
        </w:trPr>
        <w:tc>
          <w:tcPr>
            <w:tcW w:w="567" w:type="dxa"/>
            <w:tcBorders>
              <w:top w:val="nil"/>
              <w:left w:val="nil"/>
              <w:bottom w:val="nil"/>
              <w:right w:val="nil"/>
            </w:tcBorders>
            <w:shd w:val="clear" w:color="auto" w:fill="F2F2F2" w:themeFill="background1" w:themeFillShade="F2"/>
            <w:tcMar>
              <w:left w:w="57" w:type="dxa"/>
              <w:right w:w="57" w:type="dxa"/>
            </w:tcMar>
            <w:vAlign w:val="center"/>
          </w:tcPr>
          <w:p w14:paraId="350D501F" w14:textId="77777777" w:rsidR="00BA295C" w:rsidRPr="00105779" w:rsidRDefault="00BA295C" w:rsidP="00DF4C5E">
            <w:pPr>
              <w:tabs>
                <w:tab w:val="left" w:pos="284"/>
              </w:tabs>
              <w:spacing w:before="30" w:after="30" w:line="240" w:lineRule="auto"/>
              <w:rPr>
                <w:rFonts w:eastAsia="SimSun" w:cs="Arial"/>
                <w:color w:val="000000"/>
                <w:sz w:val="15"/>
                <w:szCs w:val="15"/>
                <w:lang w:eastAsia="en-US"/>
              </w:rPr>
            </w:pPr>
            <w:r w:rsidRPr="00105779">
              <w:rPr>
                <w:rFonts w:cs="Arial"/>
                <w:noProof/>
                <w:sz w:val="15"/>
                <w:szCs w:val="15"/>
                <w:lang w:eastAsia="zh-TW"/>
              </w:rPr>
              <mc:AlternateContent>
                <mc:Choice Requires="wpg">
                  <w:drawing>
                    <wp:inline distT="0" distB="0" distL="0" distR="0" wp14:anchorId="1CFC78A6" wp14:editId="1CAD2B1C">
                      <wp:extent cx="97487" cy="108000"/>
                      <wp:effectExtent l="0" t="0" r="4445" b="0"/>
                      <wp:docPr id="16" name="Group 16"/>
                      <wp:cNvGraphicFramePr>
                        <a:graphicFrameLocks xmlns:a="http://schemas.openxmlformats.org/drawingml/2006/main" noChangeAspect="1"/>
                      </wp:cNvGraphicFramePr>
                      <a:graphic xmlns:a="http://schemas.openxmlformats.org/drawingml/2006/main">
                        <a:graphicData uri="http://schemas.microsoft.com/office/word/2010/wordprocessingGroup">
                          <wpg:wgp>
                            <wpg:cNvGrpSpPr>
                              <a:grpSpLocks noChangeAspect="1"/>
                            </wpg:cNvGrpSpPr>
                            <wpg:grpSpPr bwMode="auto">
                              <a:xfrm>
                                <a:off x="0" y="0"/>
                                <a:ext cx="97487" cy="108000"/>
                                <a:chOff x="0" y="0"/>
                                <a:chExt cx="199" cy="231"/>
                              </a:xfrm>
                              <a:solidFill>
                                <a:srgbClr val="DB3F30"/>
                              </a:solidFill>
                            </wpg:grpSpPr>
                            <wps:wsp>
                              <wps:cNvPr id="20" name="Freeform 3"/>
                              <wps:cNvSpPr>
                                <a:spLocks/>
                              </wps:cNvSpPr>
                              <wps:spPr bwMode="auto">
                                <a:xfrm>
                                  <a:off x="0" y="0"/>
                                  <a:ext cx="199" cy="231"/>
                                </a:xfrm>
                                <a:custGeom>
                                  <a:avLst/>
                                  <a:gdLst>
                                    <a:gd name="T0" fmla="*/ 191 w 199"/>
                                    <a:gd name="T1" fmla="*/ 231 h 231"/>
                                    <a:gd name="T2" fmla="*/ 7 w 199"/>
                                    <a:gd name="T3" fmla="*/ 231 h 231"/>
                                    <a:gd name="T4" fmla="*/ 0 w 199"/>
                                    <a:gd name="T5" fmla="*/ 224 h 231"/>
                                    <a:gd name="T6" fmla="*/ 0 w 199"/>
                                    <a:gd name="T7" fmla="*/ 7 h 231"/>
                                    <a:gd name="T8" fmla="*/ 7 w 199"/>
                                    <a:gd name="T9" fmla="*/ 0 h 231"/>
                                    <a:gd name="T10" fmla="*/ 191 w 199"/>
                                    <a:gd name="T11" fmla="*/ 0 h 231"/>
                                    <a:gd name="T12" fmla="*/ 199 w 199"/>
                                    <a:gd name="T13" fmla="*/ 7 h 231"/>
                                    <a:gd name="T14" fmla="*/ 198 w 199"/>
                                    <a:gd name="T15" fmla="*/ 16 h 231"/>
                                    <a:gd name="T16" fmla="*/ 16 w 199"/>
                                    <a:gd name="T17" fmla="*/ 16 h 231"/>
                                    <a:gd name="T18" fmla="*/ 16 w 199"/>
                                    <a:gd name="T19" fmla="*/ 215 h 231"/>
                                    <a:gd name="T20" fmla="*/ 198 w 199"/>
                                    <a:gd name="T21" fmla="*/ 215 h 231"/>
                                    <a:gd name="T22" fmla="*/ 198 w 199"/>
                                    <a:gd name="T23" fmla="*/ 224 h 231"/>
                                    <a:gd name="T24" fmla="*/ 191 w 199"/>
                                    <a:gd name="T25" fmla="*/ 231 h 231"/>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Lst>
                                  <a:rect l="0" t="0" r="r" b="b"/>
                                  <a:pathLst>
                                    <a:path w="199" h="231">
                                      <a:moveTo>
                                        <a:pt x="191" y="231"/>
                                      </a:moveTo>
                                      <a:lnTo>
                                        <a:pt x="7" y="231"/>
                                      </a:lnTo>
                                      <a:lnTo>
                                        <a:pt x="0" y="224"/>
                                      </a:lnTo>
                                      <a:lnTo>
                                        <a:pt x="0" y="7"/>
                                      </a:lnTo>
                                      <a:lnTo>
                                        <a:pt x="7" y="0"/>
                                      </a:lnTo>
                                      <a:lnTo>
                                        <a:pt x="191" y="0"/>
                                      </a:lnTo>
                                      <a:lnTo>
                                        <a:pt x="199" y="7"/>
                                      </a:lnTo>
                                      <a:lnTo>
                                        <a:pt x="198" y="16"/>
                                      </a:lnTo>
                                      <a:lnTo>
                                        <a:pt x="16" y="16"/>
                                      </a:lnTo>
                                      <a:lnTo>
                                        <a:pt x="16" y="215"/>
                                      </a:lnTo>
                                      <a:lnTo>
                                        <a:pt x="198" y="215"/>
                                      </a:lnTo>
                                      <a:lnTo>
                                        <a:pt x="198" y="224"/>
                                      </a:lnTo>
                                      <a:lnTo>
                                        <a:pt x="191" y="231"/>
                                      </a:lnTo>
                                      <a:close/>
                                    </a:path>
                                  </a:pathLst>
                                </a:custGeom>
                                <a:grpFill/>
                                <a:ln>
                                  <a:noFill/>
                                </a:ln>
                                <a:extLst>
                                  <a:ext uri="{91240B29-F687-4F45-9708-019B960494DF}">
                                    <a14:hiddenLine xmlns:a14="http://schemas.microsoft.com/office/drawing/2010/main" w="9525">
                                      <a:solidFill>
                                        <a:srgbClr val="000000"/>
                                      </a:solidFill>
                                      <a:round/>
                                      <a:headEnd/>
                                      <a:tailEnd/>
                                    </a14:hiddenLine>
                                  </a:ext>
                                </a:extLst>
                              </wps:spPr>
                              <wps:bodyPr rot="0" vert="horz" wrap="square" lIns="91440" tIns="45720" rIns="91440" bIns="45720" anchor="t" anchorCtr="0" upright="1">
                                <a:noAutofit/>
                              </wps:bodyPr>
                            </wps:wsp>
                            <wps:wsp>
                              <wps:cNvPr id="27" name="Freeform 4"/>
                              <wps:cNvSpPr>
                                <a:spLocks/>
                              </wps:cNvSpPr>
                              <wps:spPr bwMode="auto">
                                <a:xfrm>
                                  <a:off x="0" y="0"/>
                                  <a:ext cx="199" cy="231"/>
                                </a:xfrm>
                                <a:custGeom>
                                  <a:avLst/>
                                  <a:gdLst>
                                    <a:gd name="T0" fmla="*/ 198 w 199"/>
                                    <a:gd name="T1" fmla="*/ 215 h 231"/>
                                    <a:gd name="T2" fmla="*/ 182 w 199"/>
                                    <a:gd name="T3" fmla="*/ 215 h 231"/>
                                    <a:gd name="T4" fmla="*/ 182 w 199"/>
                                    <a:gd name="T5" fmla="*/ 32 h 231"/>
                                    <a:gd name="T6" fmla="*/ 182 w 199"/>
                                    <a:gd name="T7" fmla="*/ 16 h 231"/>
                                    <a:gd name="T8" fmla="*/ 198 w 199"/>
                                    <a:gd name="T9" fmla="*/ 16 h 231"/>
                                    <a:gd name="T10" fmla="*/ 198 w 199"/>
                                    <a:gd name="T11" fmla="*/ 215 h 231"/>
                                  </a:gdLst>
                                  <a:ahLst/>
                                  <a:cxnLst>
                                    <a:cxn ang="0">
                                      <a:pos x="T0" y="T1"/>
                                    </a:cxn>
                                    <a:cxn ang="0">
                                      <a:pos x="T2" y="T3"/>
                                    </a:cxn>
                                    <a:cxn ang="0">
                                      <a:pos x="T4" y="T5"/>
                                    </a:cxn>
                                    <a:cxn ang="0">
                                      <a:pos x="T6" y="T7"/>
                                    </a:cxn>
                                    <a:cxn ang="0">
                                      <a:pos x="T8" y="T9"/>
                                    </a:cxn>
                                    <a:cxn ang="0">
                                      <a:pos x="T10" y="T11"/>
                                    </a:cxn>
                                  </a:cxnLst>
                                  <a:rect l="0" t="0" r="r" b="b"/>
                                  <a:pathLst>
                                    <a:path w="199" h="231">
                                      <a:moveTo>
                                        <a:pt x="198" y="215"/>
                                      </a:moveTo>
                                      <a:lnTo>
                                        <a:pt x="182" y="215"/>
                                      </a:lnTo>
                                      <a:lnTo>
                                        <a:pt x="182" y="32"/>
                                      </a:lnTo>
                                      <a:lnTo>
                                        <a:pt x="182" y="16"/>
                                      </a:lnTo>
                                      <a:lnTo>
                                        <a:pt x="198" y="16"/>
                                      </a:lnTo>
                                      <a:lnTo>
                                        <a:pt x="198" y="215"/>
                                      </a:lnTo>
                                      <a:close/>
                                    </a:path>
                                  </a:pathLst>
                                </a:custGeom>
                                <a:grpFill/>
                                <a:ln>
                                  <a:noFill/>
                                </a:ln>
                                <a:extLst>
                                  <a:ext uri="{91240B29-F687-4F45-9708-019B960494DF}">
                                    <a14:hiddenLine xmlns:a14="http://schemas.microsoft.com/office/drawing/2010/main" w="9525">
                                      <a:solidFill>
                                        <a:srgbClr val="000000"/>
                                      </a:solidFill>
                                      <a:round/>
                                      <a:headEnd/>
                                      <a:tailEnd/>
                                    </a14:hiddenLine>
                                  </a:ext>
                                </a:extLst>
                              </wps:spPr>
                              <wps:bodyPr rot="0" vert="horz" wrap="square" lIns="91440" tIns="45720" rIns="91440" bIns="45720" anchor="t" anchorCtr="0" upright="1">
                                <a:noAutofit/>
                              </wps:bodyPr>
                            </wps:wsp>
                            <wps:wsp>
                              <wps:cNvPr id="38" name="Freeform 5"/>
                              <wps:cNvSpPr>
                                <a:spLocks/>
                              </wps:cNvSpPr>
                              <wps:spPr bwMode="auto">
                                <a:xfrm>
                                  <a:off x="0" y="0"/>
                                  <a:ext cx="199" cy="231"/>
                                </a:xfrm>
                                <a:custGeom>
                                  <a:avLst/>
                                  <a:gdLst>
                                    <a:gd name="T0" fmla="*/ 162 w 199"/>
                                    <a:gd name="T1" fmla="*/ 99 h 231"/>
                                    <a:gd name="T2" fmla="*/ 37 w 199"/>
                                    <a:gd name="T3" fmla="*/ 99 h 231"/>
                                    <a:gd name="T4" fmla="*/ 33 w 199"/>
                                    <a:gd name="T5" fmla="*/ 95 h 231"/>
                                    <a:gd name="T6" fmla="*/ 33 w 199"/>
                                    <a:gd name="T7" fmla="*/ 86 h 231"/>
                                    <a:gd name="T8" fmla="*/ 37 w 199"/>
                                    <a:gd name="T9" fmla="*/ 83 h 231"/>
                                    <a:gd name="T10" fmla="*/ 162 w 199"/>
                                    <a:gd name="T11" fmla="*/ 83 h 231"/>
                                    <a:gd name="T12" fmla="*/ 166 w 199"/>
                                    <a:gd name="T13" fmla="*/ 86 h 231"/>
                                    <a:gd name="T14" fmla="*/ 166 w 199"/>
                                    <a:gd name="T15" fmla="*/ 95 h 231"/>
                                    <a:gd name="T16" fmla="*/ 162 w 199"/>
                                    <a:gd name="T17" fmla="*/ 99 h 231"/>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Lst>
                                  <a:rect l="0" t="0" r="r" b="b"/>
                                  <a:pathLst>
                                    <a:path w="199" h="231">
                                      <a:moveTo>
                                        <a:pt x="162" y="99"/>
                                      </a:moveTo>
                                      <a:lnTo>
                                        <a:pt x="37" y="99"/>
                                      </a:lnTo>
                                      <a:lnTo>
                                        <a:pt x="33" y="95"/>
                                      </a:lnTo>
                                      <a:lnTo>
                                        <a:pt x="33" y="86"/>
                                      </a:lnTo>
                                      <a:lnTo>
                                        <a:pt x="37" y="83"/>
                                      </a:lnTo>
                                      <a:lnTo>
                                        <a:pt x="162" y="83"/>
                                      </a:lnTo>
                                      <a:lnTo>
                                        <a:pt x="166" y="86"/>
                                      </a:lnTo>
                                      <a:lnTo>
                                        <a:pt x="166" y="95"/>
                                      </a:lnTo>
                                      <a:lnTo>
                                        <a:pt x="162" y="99"/>
                                      </a:lnTo>
                                      <a:close/>
                                    </a:path>
                                  </a:pathLst>
                                </a:custGeom>
                                <a:grpFill/>
                                <a:ln>
                                  <a:noFill/>
                                </a:ln>
                                <a:extLst>
                                  <a:ext uri="{91240B29-F687-4F45-9708-019B960494DF}">
                                    <a14:hiddenLine xmlns:a14="http://schemas.microsoft.com/office/drawing/2010/main" w="9525">
                                      <a:solidFill>
                                        <a:srgbClr val="000000"/>
                                      </a:solidFill>
                                      <a:round/>
                                      <a:headEnd/>
                                      <a:tailEnd/>
                                    </a14:hiddenLine>
                                  </a:ext>
                                </a:extLst>
                              </wps:spPr>
                              <wps:bodyPr rot="0" vert="horz" wrap="square" lIns="91440" tIns="45720" rIns="91440" bIns="45720" anchor="t" anchorCtr="0" upright="1">
                                <a:noAutofit/>
                              </wps:bodyPr>
                            </wps:wsp>
                            <wps:wsp>
                              <wps:cNvPr id="39" name="Freeform 6"/>
                              <wps:cNvSpPr>
                                <a:spLocks/>
                              </wps:cNvSpPr>
                              <wps:spPr bwMode="auto">
                                <a:xfrm>
                                  <a:off x="0" y="0"/>
                                  <a:ext cx="199" cy="231"/>
                                </a:xfrm>
                                <a:custGeom>
                                  <a:avLst/>
                                  <a:gdLst>
                                    <a:gd name="T0" fmla="*/ 162 w 199"/>
                                    <a:gd name="T1" fmla="*/ 132 h 231"/>
                                    <a:gd name="T2" fmla="*/ 37 w 199"/>
                                    <a:gd name="T3" fmla="*/ 132 h 231"/>
                                    <a:gd name="T4" fmla="*/ 33 w 199"/>
                                    <a:gd name="T5" fmla="*/ 129 h 231"/>
                                    <a:gd name="T6" fmla="*/ 33 w 199"/>
                                    <a:gd name="T7" fmla="*/ 120 h 231"/>
                                    <a:gd name="T8" fmla="*/ 36 w 199"/>
                                    <a:gd name="T9" fmla="*/ 116 h 231"/>
                                    <a:gd name="T10" fmla="*/ 162 w 199"/>
                                    <a:gd name="T11" fmla="*/ 116 h 231"/>
                                    <a:gd name="T12" fmla="*/ 166 w 199"/>
                                    <a:gd name="T13" fmla="*/ 120 h 231"/>
                                    <a:gd name="T14" fmla="*/ 166 w 199"/>
                                    <a:gd name="T15" fmla="*/ 129 h 231"/>
                                    <a:gd name="T16" fmla="*/ 162 w 199"/>
                                    <a:gd name="T17" fmla="*/ 132 h 231"/>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Lst>
                                  <a:rect l="0" t="0" r="r" b="b"/>
                                  <a:pathLst>
                                    <a:path w="199" h="231">
                                      <a:moveTo>
                                        <a:pt x="162" y="132"/>
                                      </a:moveTo>
                                      <a:lnTo>
                                        <a:pt x="37" y="132"/>
                                      </a:lnTo>
                                      <a:lnTo>
                                        <a:pt x="33" y="129"/>
                                      </a:lnTo>
                                      <a:lnTo>
                                        <a:pt x="33" y="120"/>
                                      </a:lnTo>
                                      <a:lnTo>
                                        <a:pt x="36" y="116"/>
                                      </a:lnTo>
                                      <a:lnTo>
                                        <a:pt x="162" y="116"/>
                                      </a:lnTo>
                                      <a:lnTo>
                                        <a:pt x="166" y="120"/>
                                      </a:lnTo>
                                      <a:lnTo>
                                        <a:pt x="166" y="129"/>
                                      </a:lnTo>
                                      <a:lnTo>
                                        <a:pt x="162" y="132"/>
                                      </a:lnTo>
                                      <a:close/>
                                    </a:path>
                                  </a:pathLst>
                                </a:custGeom>
                                <a:grpFill/>
                                <a:ln>
                                  <a:noFill/>
                                </a:ln>
                                <a:extLst>
                                  <a:ext uri="{91240B29-F687-4F45-9708-019B960494DF}">
                                    <a14:hiddenLine xmlns:a14="http://schemas.microsoft.com/office/drawing/2010/main" w="9525">
                                      <a:solidFill>
                                        <a:srgbClr val="000000"/>
                                      </a:solidFill>
                                      <a:round/>
                                      <a:headEnd/>
                                      <a:tailEnd/>
                                    </a14:hiddenLine>
                                  </a:ext>
                                </a:extLst>
                              </wps:spPr>
                              <wps:bodyPr rot="0" vert="horz" wrap="square" lIns="91440" tIns="45720" rIns="91440" bIns="45720" anchor="t" anchorCtr="0" upright="1">
                                <a:noAutofit/>
                              </wps:bodyPr>
                            </wps:wsp>
                            <wps:wsp>
                              <wps:cNvPr id="40" name="Freeform 7"/>
                              <wps:cNvSpPr>
                                <a:spLocks/>
                              </wps:cNvSpPr>
                              <wps:spPr bwMode="auto">
                                <a:xfrm>
                                  <a:off x="0" y="0"/>
                                  <a:ext cx="199" cy="231"/>
                                </a:xfrm>
                                <a:custGeom>
                                  <a:avLst/>
                                  <a:gdLst>
                                    <a:gd name="T0" fmla="*/ 162 w 199"/>
                                    <a:gd name="T1" fmla="*/ 165 h 231"/>
                                    <a:gd name="T2" fmla="*/ 37 w 199"/>
                                    <a:gd name="T3" fmla="*/ 165 h 231"/>
                                    <a:gd name="T4" fmla="*/ 33 w 199"/>
                                    <a:gd name="T5" fmla="*/ 161 h 231"/>
                                    <a:gd name="T6" fmla="*/ 33 w 199"/>
                                    <a:gd name="T7" fmla="*/ 152 h 231"/>
                                    <a:gd name="T8" fmla="*/ 37 w 199"/>
                                    <a:gd name="T9" fmla="*/ 149 h 231"/>
                                    <a:gd name="T10" fmla="*/ 162 w 199"/>
                                    <a:gd name="T11" fmla="*/ 149 h 231"/>
                                    <a:gd name="T12" fmla="*/ 166 w 199"/>
                                    <a:gd name="T13" fmla="*/ 152 h 231"/>
                                    <a:gd name="T14" fmla="*/ 166 w 199"/>
                                    <a:gd name="T15" fmla="*/ 161 h 231"/>
                                    <a:gd name="T16" fmla="*/ 162 w 199"/>
                                    <a:gd name="T17" fmla="*/ 165 h 231"/>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Lst>
                                  <a:rect l="0" t="0" r="r" b="b"/>
                                  <a:pathLst>
                                    <a:path w="199" h="231">
                                      <a:moveTo>
                                        <a:pt x="162" y="165"/>
                                      </a:moveTo>
                                      <a:lnTo>
                                        <a:pt x="37" y="165"/>
                                      </a:lnTo>
                                      <a:lnTo>
                                        <a:pt x="33" y="161"/>
                                      </a:lnTo>
                                      <a:lnTo>
                                        <a:pt x="33" y="152"/>
                                      </a:lnTo>
                                      <a:lnTo>
                                        <a:pt x="37" y="149"/>
                                      </a:lnTo>
                                      <a:lnTo>
                                        <a:pt x="162" y="149"/>
                                      </a:lnTo>
                                      <a:lnTo>
                                        <a:pt x="166" y="152"/>
                                      </a:lnTo>
                                      <a:lnTo>
                                        <a:pt x="166" y="161"/>
                                      </a:lnTo>
                                      <a:lnTo>
                                        <a:pt x="162" y="165"/>
                                      </a:lnTo>
                                      <a:close/>
                                    </a:path>
                                  </a:pathLst>
                                </a:custGeom>
                                <a:grpFill/>
                                <a:ln>
                                  <a:noFill/>
                                </a:ln>
                                <a:extLst>
                                  <a:ext uri="{91240B29-F687-4F45-9708-019B960494DF}">
                                    <a14:hiddenLine xmlns:a14="http://schemas.microsoft.com/office/drawing/2010/main" w="9525">
                                      <a:solidFill>
                                        <a:srgbClr val="000000"/>
                                      </a:solidFill>
                                      <a:round/>
                                      <a:headEnd/>
                                      <a:tailEnd/>
                                    </a14:hiddenLine>
                                  </a:ext>
                                </a:extLst>
                              </wps:spPr>
                              <wps:bodyPr rot="0" vert="horz" wrap="square" lIns="91440" tIns="45720" rIns="91440" bIns="45720" anchor="t" anchorCtr="0" upright="1">
                                <a:noAutofit/>
                              </wps:bodyPr>
                            </wps:wsp>
                            <wps:wsp>
                              <wps:cNvPr id="41" name="Freeform 8"/>
                              <wps:cNvSpPr>
                                <a:spLocks/>
                              </wps:cNvSpPr>
                              <wps:spPr bwMode="auto">
                                <a:xfrm>
                                  <a:off x="0" y="0"/>
                                  <a:ext cx="199" cy="231"/>
                                </a:xfrm>
                                <a:custGeom>
                                  <a:avLst/>
                                  <a:gdLst>
                                    <a:gd name="T0" fmla="*/ 162 w 199"/>
                                    <a:gd name="T1" fmla="*/ 199 h 231"/>
                                    <a:gd name="T2" fmla="*/ 37 w 199"/>
                                    <a:gd name="T3" fmla="*/ 199 h 231"/>
                                    <a:gd name="T4" fmla="*/ 33 w 199"/>
                                    <a:gd name="T5" fmla="*/ 195 h 231"/>
                                    <a:gd name="T6" fmla="*/ 33 w 199"/>
                                    <a:gd name="T7" fmla="*/ 186 h 231"/>
                                    <a:gd name="T8" fmla="*/ 37 w 199"/>
                                    <a:gd name="T9" fmla="*/ 182 h 231"/>
                                    <a:gd name="T10" fmla="*/ 162 w 199"/>
                                    <a:gd name="T11" fmla="*/ 182 h 231"/>
                                    <a:gd name="T12" fmla="*/ 166 w 199"/>
                                    <a:gd name="T13" fmla="*/ 186 h 231"/>
                                    <a:gd name="T14" fmla="*/ 166 w 199"/>
                                    <a:gd name="T15" fmla="*/ 195 h 231"/>
                                    <a:gd name="T16" fmla="*/ 162 w 199"/>
                                    <a:gd name="T17" fmla="*/ 199 h 231"/>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Lst>
                                  <a:rect l="0" t="0" r="r" b="b"/>
                                  <a:pathLst>
                                    <a:path w="199" h="231">
                                      <a:moveTo>
                                        <a:pt x="162" y="199"/>
                                      </a:moveTo>
                                      <a:lnTo>
                                        <a:pt x="37" y="199"/>
                                      </a:lnTo>
                                      <a:lnTo>
                                        <a:pt x="33" y="195"/>
                                      </a:lnTo>
                                      <a:lnTo>
                                        <a:pt x="33" y="186"/>
                                      </a:lnTo>
                                      <a:lnTo>
                                        <a:pt x="37" y="182"/>
                                      </a:lnTo>
                                      <a:lnTo>
                                        <a:pt x="162" y="182"/>
                                      </a:lnTo>
                                      <a:lnTo>
                                        <a:pt x="166" y="186"/>
                                      </a:lnTo>
                                      <a:lnTo>
                                        <a:pt x="166" y="195"/>
                                      </a:lnTo>
                                      <a:lnTo>
                                        <a:pt x="162" y="199"/>
                                      </a:lnTo>
                                      <a:close/>
                                    </a:path>
                                  </a:pathLst>
                                </a:custGeom>
                                <a:grpFill/>
                                <a:ln>
                                  <a:noFill/>
                                </a:ln>
                                <a:extLst>
                                  <a:ext uri="{91240B29-F687-4F45-9708-019B960494DF}">
                                    <a14:hiddenLine xmlns:a14="http://schemas.microsoft.com/office/drawing/2010/main" w="9525">
                                      <a:solidFill>
                                        <a:srgbClr val="000000"/>
                                      </a:solidFill>
                                      <a:round/>
                                      <a:headEnd/>
                                      <a:tailEnd/>
                                    </a14:hiddenLine>
                                  </a:ext>
                                </a:extLst>
                              </wps:spPr>
                              <wps:bodyPr rot="0" vert="horz" wrap="square" lIns="91440" tIns="45720" rIns="91440" bIns="45720" anchor="t" anchorCtr="0" upright="1">
                                <a:noAutofit/>
                              </wps:bodyPr>
                            </wps:wsp>
                          </wpg:wgp>
                        </a:graphicData>
                      </a:graphic>
                    </wp:inline>
                  </w:drawing>
                </mc:Choice>
                <mc:Fallback>
                  <w:pict>
                    <v:group w14:anchorId="5A4FFA4A" id="Group 16" o:spid="_x0000_s1026" style="width:7.7pt;height:8.5pt;mso-position-horizontal-relative:char;mso-position-vertical-relative:line" coordsize="199,231"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">
                      <o:lock v:ext="edit" aspectratio="t"/>
                      <v:shape id="Freeform 3" o:spid="_x0000_s1027" style="position:absolute;width:199;height:231;visibility:visible;mso-wrap-style:square;v-text-anchor:top" coordsize="199,231"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" path="m191,231l7,231,,224,,7,7,,191,r8,7l198,16,16,16r,199l198,215r,9l191,231xe" filled="f" stroked="f">
                        <v:path arrowok="t" o:connecttype="custom" o:connectlocs="191,231;7,231;0,224;0,7;7,0;191,0;199,7;198,16;16,16;16,215;198,215;198,224;191,231" o:connectangles="0,0,0,0,0,0,0,0,0,0,0,0,0"/>
                      </v:shape>
                      <v:shape id="Freeform 4" o:spid="_x0000_s1028" style="position:absolute;width:199;height:231;visibility:visible;mso-wrap-style:square;v-text-anchor:top" coordsize="199,231"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" path="m198,215r-16,l182,32r,-16l198,16r,199xe" filled="f" stroked="f">
                        <v:path arrowok="t" o:connecttype="custom" o:connectlocs="198,215;182,215;182,32;182,16;198,16;198,215" o:connectangles="0,0,0,0,0,0"/>
                      </v:shape>
                      <v:shape id="Freeform 5" o:spid="_x0000_s1029" style="position:absolute;width:199;height:231;visibility:visible;mso-wrap-style:square;v-text-anchor:top" coordsize="199,231"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" path="m162,99l37,99,33,95r,-9l37,83r125,l166,86r,9l162,99xe" filled="f" stroked="f">
                        <v:path arrowok="t" o:connecttype="custom" o:connectlocs="162,99;37,99;33,95;33,86;37,83;162,83;166,86;166,95;162,99" o:connectangles="0,0,0,0,0,0,0,0,0"/>
                      </v:shape>
                      <v:shape id="Freeform 6" o:spid="_x0000_s1030" style="position:absolute;width:199;height:231;visibility:visible;mso-wrap-style:square;v-text-anchor:top" coordsize="199,231"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" path="m162,132r-125,l33,129r,-9l36,116r126,l166,120r,9l162,132xe" filled="f" stroked="f">
                        <v:path arrowok="t" o:connecttype="custom" o:connectlocs="162,132;37,132;33,129;33,120;36,116;162,116;166,120;166,129;162,132" o:connectangles="0,0,0,0,0,0,0,0,0"/>
                      </v:shape>
                      <v:shape id="Freeform 7" o:spid="_x0000_s1031" style="position:absolute;width:199;height:231;visibility:visible;mso-wrap-style:square;v-text-anchor:top" coordsize="199,231"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" path="m162,165r-125,l33,161r,-9l37,149r125,l166,152r,9l162,165xe" filled="f" stroked="f">
                        <v:path arrowok="t" o:connecttype="custom" o:connectlocs="162,165;37,165;33,161;33,152;37,149;162,149;166,152;166,161;162,165" o:connectangles="0,0,0,0,0,0,0,0,0"/>
                      </v:shape>
                      <v:shape id="Freeform 8" o:spid="_x0000_s1032" style="position:absolute;width:199;height:231;visibility:visible;mso-wrap-style:square;v-text-anchor:top" coordsize="199,231"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" path="m162,199r-125,l33,195r,-9l37,182r125,l166,186r,9l162,199xe" filled="f" stroked="f">
                        <v:path arrowok="t" o:connecttype="custom" o:connectlocs="162,199;37,199;33,195;33,186;37,182;162,182;166,186;166,195;162,199" o:connectangles="0,0,0,0,0,0,0,0,0"/>
                      </v:shape>
                      <w10:anchorlock/>
                    </v:group>
                  </w:pict>
                </mc:Fallback>
              </mc:AlternateContent>
            </w:r>
          </w:p>
        </w:tc>
        <w:tc>
          <w:tcPr>
            <w:tcW w:w="4478" w:type="dxa"/>
            <w:tcBorders>
              <w:top w:val="nil"/>
              <w:left w:val="nil"/>
              <w:bottom w:val="nil"/>
              <w:right w:val="nil"/>
            </w:tcBorders>
            <w:shd w:val="clear" w:color="auto" w:fill="F2F2F2" w:themeFill="background1" w:themeFillShade="F2"/>
            <w:vAlign w:val="center"/>
          </w:tcPr>
          <w:p w14:paraId="5AC785BC" w14:textId="77777777" w:rsidR="00BA295C" w:rsidRPr="00105779" w:rsidRDefault="00BA295C" w:rsidP="00DF4C5E">
            <w:pPr>
              <w:spacing w:after="0" w:line="240" w:lineRule="auto"/>
              <w:rPr>
                <w:rFonts w:eastAsia="SimSun" w:cs="Arial"/>
                <w:color w:val="000000"/>
                <w:sz w:val="15"/>
                <w:szCs w:val="15"/>
                <w:lang w:eastAsia="en-US"/>
              </w:rPr>
            </w:pPr>
            <w:r w:rsidRPr="00105779">
              <w:rPr>
                <w:rFonts w:eastAsia="SimSun" w:cs="Arial"/>
                <w:color w:val="000000"/>
                <w:sz w:val="15"/>
                <w:szCs w:val="15"/>
                <w:lang w:eastAsia="en-US"/>
              </w:rPr>
              <w:t>Literacy</w:t>
            </w:r>
          </w:p>
        </w:tc>
        <w:tc>
          <w:tcPr>
            <w:tcW w:w="567" w:type="dxa"/>
            <w:tcBorders>
              <w:top w:val="nil"/>
              <w:left w:val="nil"/>
              <w:bottom w:val="nil"/>
              <w:right w:val="nil"/>
            </w:tcBorders>
            <w:shd w:val="clear" w:color="auto" w:fill="F2F2F2" w:themeFill="background1" w:themeFillShade="F2"/>
            <w:vAlign w:val="center"/>
          </w:tcPr>
          <w:p w14:paraId="33625A49" w14:textId="77777777" w:rsidR="00BA295C" w:rsidRPr="00105779" w:rsidRDefault="00BA295C" w:rsidP="00DF4C5E">
            <w:pPr>
              <w:tabs>
                <w:tab w:val="left" w:pos="284"/>
              </w:tabs>
              <w:spacing w:before="30" w:after="30" w:line="240" w:lineRule="auto"/>
              <w:rPr>
                <w:rFonts w:eastAsia="SimSun" w:cs="Arial"/>
                <w:color w:val="000000"/>
                <w:sz w:val="15"/>
                <w:szCs w:val="15"/>
                <w:lang w:eastAsia="en-US"/>
              </w:rPr>
            </w:pPr>
            <w:r w:rsidRPr="00105779">
              <w:rPr>
                <w:rFonts w:cs="Arial"/>
                <w:noProof/>
                <w:sz w:val="15"/>
                <w:szCs w:val="15"/>
                <w:lang w:eastAsia="zh-TW"/>
              </w:rPr>
              <mc:AlternateContent>
                <mc:Choice Requires="wpg">
                  <w:drawing>
                    <wp:inline distT="0" distB="0" distL="0" distR="0" wp14:anchorId="3A5B8A7E" wp14:editId="64DCDBE3">
                      <wp:extent cx="124726" cy="108000"/>
                      <wp:effectExtent l="0" t="0" r="2540" b="0"/>
                      <wp:docPr id="3220" name="Group 3220"/>
                      <wp:cNvGraphicFramePr>
                        <a:graphicFrameLocks xmlns:a="http://schemas.openxmlformats.org/drawingml/2006/main" noChangeAspect="1"/>
                      </wp:cNvGraphicFramePr>
                      <a:graphic xmlns:a="http://schemas.openxmlformats.org/drawingml/2006/main">
                        <a:graphicData uri="http://schemas.microsoft.com/office/word/2010/wordprocessingGroup">
                          <wpg:wgp>
                            <wpg:cNvGrpSpPr>
                              <a:grpSpLocks noChangeAspect="1"/>
                            </wpg:cNvGrpSpPr>
                            <wpg:grpSpPr bwMode="auto">
                              <a:xfrm>
                                <a:off x="0" y="0"/>
                                <a:ext cx="124726" cy="108000"/>
                                <a:chOff x="0" y="0"/>
                                <a:chExt cx="248" cy="207"/>
                              </a:xfrm>
                              <a:solidFill>
                                <a:srgbClr val="DB3F30"/>
                              </a:solidFill>
                            </wpg:grpSpPr>
                            <wps:wsp>
                              <wps:cNvPr id="3221" name="Freeform 16"/>
                              <wps:cNvSpPr>
                                <a:spLocks/>
                              </wps:cNvSpPr>
                              <wps:spPr bwMode="auto">
                                <a:xfrm>
                                  <a:off x="0" y="0"/>
                                  <a:ext cx="248" cy="207"/>
                                </a:xfrm>
                                <a:custGeom>
                                  <a:avLst/>
                                  <a:gdLst>
                                    <a:gd name="T0" fmla="*/ 176 w 248"/>
                                    <a:gd name="T1" fmla="*/ 42 h 207"/>
                                    <a:gd name="T2" fmla="*/ 153 w 248"/>
                                    <a:gd name="T3" fmla="*/ 42 h 207"/>
                                    <a:gd name="T4" fmla="*/ 144 w 248"/>
                                    <a:gd name="T5" fmla="*/ 32 h 207"/>
                                    <a:gd name="T6" fmla="*/ 144 w 248"/>
                                    <a:gd name="T7" fmla="*/ 9 h 207"/>
                                    <a:gd name="T8" fmla="*/ 153 w 248"/>
                                    <a:gd name="T9" fmla="*/ 0 h 207"/>
                                    <a:gd name="T10" fmla="*/ 176 w 248"/>
                                    <a:gd name="T11" fmla="*/ 0 h 207"/>
                                    <a:gd name="T12" fmla="*/ 185 w 248"/>
                                    <a:gd name="T13" fmla="*/ 9 h 207"/>
                                    <a:gd name="T14" fmla="*/ 185 w 248"/>
                                    <a:gd name="T15" fmla="*/ 32 h 207"/>
                                    <a:gd name="T16" fmla="*/ 176 w 248"/>
                                    <a:gd name="T17" fmla="*/ 42 h 207"/>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Lst>
                                  <a:rect l="0" t="0" r="r" b="b"/>
                                  <a:pathLst>
                                    <a:path w="248" h="207">
                                      <a:moveTo>
                                        <a:pt x="176" y="42"/>
                                      </a:moveTo>
                                      <a:lnTo>
                                        <a:pt x="153" y="42"/>
                                      </a:lnTo>
                                      <a:lnTo>
                                        <a:pt x="144" y="32"/>
                                      </a:lnTo>
                                      <a:lnTo>
                                        <a:pt x="144" y="9"/>
                                      </a:lnTo>
                                      <a:lnTo>
                                        <a:pt x="153" y="0"/>
                                      </a:lnTo>
                                      <a:lnTo>
                                        <a:pt x="176" y="0"/>
                                      </a:lnTo>
                                      <a:lnTo>
                                        <a:pt x="185" y="9"/>
                                      </a:lnTo>
                                      <a:lnTo>
                                        <a:pt x="185" y="32"/>
                                      </a:lnTo>
                                      <a:lnTo>
                                        <a:pt x="176" y="42"/>
                                      </a:lnTo>
                                      <a:close/>
                                    </a:path>
                                  </a:pathLst>
                                </a:custGeom>
                                <a:grpFill/>
                                <a:ln>
                                  <a:noFill/>
                                </a:ln>
                                <a:extLst>
                                  <a:ext uri="{91240B29-F687-4F45-9708-019B960494DF}">
                                    <a14:hiddenLine xmlns:a14="http://schemas.microsoft.com/office/drawing/2010/main" w="9525">
                                      <a:solidFill>
                                        <a:srgbClr val="000000"/>
                                      </a:solidFill>
                                      <a:round/>
                                      <a:headEnd/>
                                      <a:tailEnd/>
                                    </a14:hiddenLine>
                                  </a:ext>
                                </a:extLst>
                              </wps:spPr>
                              <wps:bodyPr rot="0" vert="horz" wrap="square" lIns="91440" tIns="45720" rIns="91440" bIns="45720" anchor="t" anchorCtr="0" upright="1">
                                <a:noAutofit/>
                              </wps:bodyPr>
                            </wps:wsp>
                            <wps:wsp>
                              <wps:cNvPr id="3222" name="Freeform 17"/>
                              <wps:cNvSpPr>
                                <a:spLocks/>
                              </wps:cNvSpPr>
                              <wps:spPr bwMode="auto">
                                <a:xfrm>
                                  <a:off x="0" y="0"/>
                                  <a:ext cx="248" cy="207"/>
                                </a:xfrm>
                                <a:custGeom>
                                  <a:avLst/>
                                  <a:gdLst>
                                    <a:gd name="T0" fmla="*/ 94 w 248"/>
                                    <a:gd name="T1" fmla="*/ 42 h 207"/>
                                    <a:gd name="T2" fmla="*/ 71 w 248"/>
                                    <a:gd name="T3" fmla="*/ 42 h 207"/>
                                    <a:gd name="T4" fmla="*/ 62 w 248"/>
                                    <a:gd name="T5" fmla="*/ 33 h 207"/>
                                    <a:gd name="T6" fmla="*/ 62 w 248"/>
                                    <a:gd name="T7" fmla="*/ 10 h 207"/>
                                    <a:gd name="T8" fmla="*/ 71 w 248"/>
                                    <a:gd name="T9" fmla="*/ 0 h 207"/>
                                    <a:gd name="T10" fmla="*/ 94 w 248"/>
                                    <a:gd name="T11" fmla="*/ 0 h 207"/>
                                    <a:gd name="T12" fmla="*/ 104 w 248"/>
                                    <a:gd name="T13" fmla="*/ 10 h 207"/>
                                    <a:gd name="T14" fmla="*/ 104 w 248"/>
                                    <a:gd name="T15" fmla="*/ 33 h 207"/>
                                    <a:gd name="T16" fmla="*/ 94 w 248"/>
                                    <a:gd name="T17" fmla="*/ 42 h 207"/>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Lst>
                                  <a:rect l="0" t="0" r="r" b="b"/>
                                  <a:pathLst>
                                    <a:path w="248" h="207">
                                      <a:moveTo>
                                        <a:pt x="94" y="42"/>
                                      </a:moveTo>
                                      <a:lnTo>
                                        <a:pt x="71" y="42"/>
                                      </a:lnTo>
                                      <a:lnTo>
                                        <a:pt x="62" y="33"/>
                                      </a:lnTo>
                                      <a:lnTo>
                                        <a:pt x="62" y="10"/>
                                      </a:lnTo>
                                      <a:lnTo>
                                        <a:pt x="71" y="0"/>
                                      </a:lnTo>
                                      <a:lnTo>
                                        <a:pt x="94" y="0"/>
                                      </a:lnTo>
                                      <a:lnTo>
                                        <a:pt x="104" y="10"/>
                                      </a:lnTo>
                                      <a:lnTo>
                                        <a:pt x="104" y="33"/>
                                      </a:lnTo>
                                      <a:lnTo>
                                        <a:pt x="94" y="42"/>
                                      </a:lnTo>
                                      <a:close/>
                                    </a:path>
                                  </a:pathLst>
                                </a:custGeom>
                                <a:grpFill/>
                                <a:ln>
                                  <a:noFill/>
                                </a:ln>
                                <a:extLst>
                                  <a:ext uri="{91240B29-F687-4F45-9708-019B960494DF}">
                                    <a14:hiddenLine xmlns:a14="http://schemas.microsoft.com/office/drawing/2010/main" w="9525">
                                      <a:solidFill>
                                        <a:srgbClr val="000000"/>
                                      </a:solidFill>
                                      <a:round/>
                                      <a:headEnd/>
                                      <a:tailEnd/>
                                    </a14:hiddenLine>
                                  </a:ext>
                                </a:extLst>
                              </wps:spPr>
                              <wps:bodyPr rot="0" vert="horz" wrap="square" lIns="91440" tIns="45720" rIns="91440" bIns="45720" anchor="t" anchorCtr="0" upright="1">
                                <a:noAutofit/>
                              </wps:bodyPr>
                            </wps:wsp>
                            <wps:wsp>
                              <wps:cNvPr id="3223" name="Freeform 18"/>
                              <wps:cNvSpPr>
                                <a:spLocks/>
                              </wps:cNvSpPr>
                              <wps:spPr bwMode="auto">
                                <a:xfrm>
                                  <a:off x="0" y="0"/>
                                  <a:ext cx="248" cy="207"/>
                                </a:xfrm>
                                <a:custGeom>
                                  <a:avLst/>
                                  <a:gdLst>
                                    <a:gd name="T0" fmla="*/ 52 w 248"/>
                                    <a:gd name="T1" fmla="*/ 83 h 207"/>
                                    <a:gd name="T2" fmla="*/ 29 w 248"/>
                                    <a:gd name="T3" fmla="*/ 83 h 207"/>
                                    <a:gd name="T4" fmla="*/ 20 w 248"/>
                                    <a:gd name="T5" fmla="*/ 74 h 207"/>
                                    <a:gd name="T6" fmla="*/ 20 w 248"/>
                                    <a:gd name="T7" fmla="*/ 51 h 207"/>
                                    <a:gd name="T8" fmla="*/ 29 w 248"/>
                                    <a:gd name="T9" fmla="*/ 42 h 207"/>
                                    <a:gd name="T10" fmla="*/ 52 w 248"/>
                                    <a:gd name="T11" fmla="*/ 42 h 207"/>
                                    <a:gd name="T12" fmla="*/ 62 w 248"/>
                                    <a:gd name="T13" fmla="*/ 51 h 207"/>
                                    <a:gd name="T14" fmla="*/ 62 w 248"/>
                                    <a:gd name="T15" fmla="*/ 74 h 207"/>
                                    <a:gd name="T16" fmla="*/ 52 w 248"/>
                                    <a:gd name="T17" fmla="*/ 83 h 207"/>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Lst>
                                  <a:rect l="0" t="0" r="r" b="b"/>
                                  <a:pathLst>
                                    <a:path w="248" h="207">
                                      <a:moveTo>
                                        <a:pt x="52" y="83"/>
                                      </a:moveTo>
                                      <a:lnTo>
                                        <a:pt x="29" y="83"/>
                                      </a:lnTo>
                                      <a:lnTo>
                                        <a:pt x="20" y="74"/>
                                      </a:lnTo>
                                      <a:lnTo>
                                        <a:pt x="20" y="51"/>
                                      </a:lnTo>
                                      <a:lnTo>
                                        <a:pt x="29" y="42"/>
                                      </a:lnTo>
                                      <a:lnTo>
                                        <a:pt x="52" y="42"/>
                                      </a:lnTo>
                                      <a:lnTo>
                                        <a:pt x="62" y="51"/>
                                      </a:lnTo>
                                      <a:lnTo>
                                        <a:pt x="62" y="74"/>
                                      </a:lnTo>
                                      <a:lnTo>
                                        <a:pt x="52" y="83"/>
                                      </a:lnTo>
                                      <a:close/>
                                    </a:path>
                                  </a:pathLst>
                                </a:custGeom>
                                <a:grpFill/>
                                <a:ln>
                                  <a:noFill/>
                                </a:ln>
                                <a:extLst>
                                  <a:ext uri="{91240B29-F687-4F45-9708-019B960494DF}">
                                    <a14:hiddenLine xmlns:a14="http://schemas.microsoft.com/office/drawing/2010/main" w="9525">
                                      <a:solidFill>
                                        <a:srgbClr val="000000"/>
                                      </a:solidFill>
                                      <a:round/>
                                      <a:headEnd/>
                                      <a:tailEnd/>
                                    </a14:hiddenLine>
                                  </a:ext>
                                </a:extLst>
                              </wps:spPr>
                              <wps:bodyPr rot="0" vert="horz" wrap="square" lIns="91440" tIns="45720" rIns="91440" bIns="45720" anchor="t" anchorCtr="0" upright="1">
                                <a:noAutofit/>
                              </wps:bodyPr>
                            </wps:wsp>
                            <wps:wsp>
                              <wps:cNvPr id="3224" name="Freeform 19"/>
                              <wps:cNvSpPr>
                                <a:spLocks/>
                              </wps:cNvSpPr>
                              <wps:spPr bwMode="auto">
                                <a:xfrm>
                                  <a:off x="0" y="0"/>
                                  <a:ext cx="248" cy="207"/>
                                </a:xfrm>
                                <a:custGeom>
                                  <a:avLst/>
                                  <a:gdLst>
                                    <a:gd name="T0" fmla="*/ 218 w 248"/>
                                    <a:gd name="T1" fmla="*/ 83 h 207"/>
                                    <a:gd name="T2" fmla="*/ 195 w 248"/>
                                    <a:gd name="T3" fmla="*/ 83 h 207"/>
                                    <a:gd name="T4" fmla="*/ 185 w 248"/>
                                    <a:gd name="T5" fmla="*/ 74 h 207"/>
                                    <a:gd name="T6" fmla="*/ 185 w 248"/>
                                    <a:gd name="T7" fmla="*/ 51 h 207"/>
                                    <a:gd name="T8" fmla="*/ 195 w 248"/>
                                    <a:gd name="T9" fmla="*/ 42 h 207"/>
                                    <a:gd name="T10" fmla="*/ 218 w 248"/>
                                    <a:gd name="T11" fmla="*/ 42 h 207"/>
                                    <a:gd name="T12" fmla="*/ 227 w 248"/>
                                    <a:gd name="T13" fmla="*/ 51 h 207"/>
                                    <a:gd name="T14" fmla="*/ 227 w 248"/>
                                    <a:gd name="T15" fmla="*/ 74 h 207"/>
                                    <a:gd name="T16" fmla="*/ 218 w 248"/>
                                    <a:gd name="T17" fmla="*/ 83 h 207"/>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Lst>
                                  <a:rect l="0" t="0" r="r" b="b"/>
                                  <a:pathLst>
                                    <a:path w="248" h="207">
                                      <a:moveTo>
                                        <a:pt x="218" y="83"/>
                                      </a:moveTo>
                                      <a:lnTo>
                                        <a:pt x="195" y="83"/>
                                      </a:lnTo>
                                      <a:lnTo>
                                        <a:pt x="185" y="74"/>
                                      </a:lnTo>
                                      <a:lnTo>
                                        <a:pt x="185" y="51"/>
                                      </a:lnTo>
                                      <a:lnTo>
                                        <a:pt x="195" y="42"/>
                                      </a:lnTo>
                                      <a:lnTo>
                                        <a:pt x="218" y="42"/>
                                      </a:lnTo>
                                      <a:lnTo>
                                        <a:pt x="227" y="51"/>
                                      </a:lnTo>
                                      <a:lnTo>
                                        <a:pt x="227" y="74"/>
                                      </a:lnTo>
                                      <a:lnTo>
                                        <a:pt x="218" y="83"/>
                                      </a:lnTo>
                                      <a:close/>
                                    </a:path>
                                  </a:pathLst>
                                </a:custGeom>
                                <a:grpFill/>
                                <a:ln>
                                  <a:noFill/>
                                </a:ln>
                                <a:extLst>
                                  <a:ext uri="{91240B29-F687-4F45-9708-019B960494DF}">
                                    <a14:hiddenLine xmlns:a14="http://schemas.microsoft.com/office/drawing/2010/main" w="9525">
                                      <a:solidFill>
                                        <a:srgbClr val="000000"/>
                                      </a:solidFill>
                                      <a:round/>
                                      <a:headEnd/>
                                      <a:tailEnd/>
                                    </a14:hiddenLine>
                                  </a:ext>
                                </a:extLst>
                              </wps:spPr>
                              <wps:bodyPr rot="0" vert="horz" wrap="square" lIns="91440" tIns="45720" rIns="91440" bIns="45720" anchor="t" anchorCtr="0" upright="1">
                                <a:noAutofit/>
                              </wps:bodyPr>
                            </wps:wsp>
                            <wps:wsp>
                              <wps:cNvPr id="3225" name="Freeform 20"/>
                              <wps:cNvSpPr>
                                <a:spLocks/>
                              </wps:cNvSpPr>
                              <wps:spPr bwMode="auto">
                                <a:xfrm>
                                  <a:off x="0" y="0"/>
                                  <a:ext cx="248" cy="207"/>
                                </a:xfrm>
                                <a:custGeom>
                                  <a:avLst/>
                                  <a:gdLst>
                                    <a:gd name="T0" fmla="*/ 135 w 248"/>
                                    <a:gd name="T1" fmla="*/ 104 h 207"/>
                                    <a:gd name="T2" fmla="*/ 112 w 248"/>
                                    <a:gd name="T3" fmla="*/ 104 h 207"/>
                                    <a:gd name="T4" fmla="*/ 102 w 248"/>
                                    <a:gd name="T5" fmla="*/ 94 h 207"/>
                                    <a:gd name="T6" fmla="*/ 102 w 248"/>
                                    <a:gd name="T7" fmla="*/ 71 h 207"/>
                                    <a:gd name="T8" fmla="*/ 112 w 248"/>
                                    <a:gd name="T9" fmla="*/ 62 h 207"/>
                                    <a:gd name="T10" fmla="*/ 135 w 248"/>
                                    <a:gd name="T11" fmla="*/ 62 h 207"/>
                                    <a:gd name="T12" fmla="*/ 144 w 248"/>
                                    <a:gd name="T13" fmla="*/ 71 h 207"/>
                                    <a:gd name="T14" fmla="*/ 144 w 248"/>
                                    <a:gd name="T15" fmla="*/ 94 h 207"/>
                                    <a:gd name="T16" fmla="*/ 135 w 248"/>
                                    <a:gd name="T17" fmla="*/ 104 h 207"/>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Lst>
                                  <a:rect l="0" t="0" r="r" b="b"/>
                                  <a:pathLst>
                                    <a:path w="248" h="207">
                                      <a:moveTo>
                                        <a:pt x="135" y="104"/>
                                      </a:moveTo>
                                      <a:lnTo>
                                        <a:pt x="112" y="104"/>
                                      </a:lnTo>
                                      <a:lnTo>
                                        <a:pt x="102" y="94"/>
                                      </a:lnTo>
                                      <a:lnTo>
                                        <a:pt x="102" y="71"/>
                                      </a:lnTo>
                                      <a:lnTo>
                                        <a:pt x="112" y="62"/>
                                      </a:lnTo>
                                      <a:lnTo>
                                        <a:pt x="135" y="62"/>
                                      </a:lnTo>
                                      <a:lnTo>
                                        <a:pt x="144" y="71"/>
                                      </a:lnTo>
                                      <a:lnTo>
                                        <a:pt x="144" y="94"/>
                                      </a:lnTo>
                                      <a:lnTo>
                                        <a:pt x="135" y="104"/>
                                      </a:lnTo>
                                      <a:close/>
                                    </a:path>
                                  </a:pathLst>
                                </a:custGeom>
                                <a:grpFill/>
                                <a:ln>
                                  <a:noFill/>
                                </a:ln>
                                <a:extLst>
                                  <a:ext uri="{91240B29-F687-4F45-9708-019B960494DF}">
                                    <a14:hiddenLine xmlns:a14="http://schemas.microsoft.com/office/drawing/2010/main" w="9525">
                                      <a:solidFill>
                                        <a:srgbClr val="000000"/>
                                      </a:solidFill>
                                      <a:round/>
                                      <a:headEnd/>
                                      <a:tailEnd/>
                                    </a14:hiddenLine>
                                  </a:ext>
                                </a:extLst>
                              </wps:spPr>
                              <wps:bodyPr rot="0" vert="horz" wrap="square" lIns="91440" tIns="45720" rIns="91440" bIns="45720" anchor="t" anchorCtr="0" upright="1">
                                <a:noAutofit/>
                              </wps:bodyPr>
                            </wps:wsp>
                            <wps:wsp>
                              <wps:cNvPr id="3226" name="Freeform 21"/>
                              <wps:cNvSpPr>
                                <a:spLocks/>
                              </wps:cNvSpPr>
                              <wps:spPr bwMode="auto">
                                <a:xfrm>
                                  <a:off x="0" y="0"/>
                                  <a:ext cx="248" cy="207"/>
                                </a:xfrm>
                                <a:custGeom>
                                  <a:avLst/>
                                  <a:gdLst>
                                    <a:gd name="T0" fmla="*/ 82 w 248"/>
                                    <a:gd name="T1" fmla="*/ 166 h 207"/>
                                    <a:gd name="T2" fmla="*/ 0 w 248"/>
                                    <a:gd name="T3" fmla="*/ 166 h 207"/>
                                    <a:gd name="T4" fmla="*/ 0 w 248"/>
                                    <a:gd name="T5" fmla="*/ 113 h 207"/>
                                    <a:gd name="T6" fmla="*/ 9 w 248"/>
                                    <a:gd name="T7" fmla="*/ 104 h 207"/>
                                    <a:gd name="T8" fmla="*/ 73 w 248"/>
                                    <a:gd name="T9" fmla="*/ 104 h 207"/>
                                    <a:gd name="T10" fmla="*/ 82 w 248"/>
                                    <a:gd name="T11" fmla="*/ 113 h 207"/>
                                    <a:gd name="T12" fmla="*/ 83 w 248"/>
                                    <a:gd name="T13" fmla="*/ 124 h 207"/>
                                    <a:gd name="T14" fmla="*/ 83 w 248"/>
                                    <a:gd name="T15" fmla="*/ 132 h 207"/>
                                    <a:gd name="T16" fmla="*/ 82 w 248"/>
                                    <a:gd name="T17" fmla="*/ 133 h 207"/>
                                    <a:gd name="T18" fmla="*/ 82 w 248"/>
                                    <a:gd name="T19" fmla="*/ 166 h 207"/>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Lst>
                                  <a:rect l="0" t="0" r="r" b="b"/>
                                  <a:pathLst>
                                    <a:path w="248" h="207">
                                      <a:moveTo>
                                        <a:pt x="82" y="166"/>
                                      </a:moveTo>
                                      <a:lnTo>
                                        <a:pt x="0" y="166"/>
                                      </a:lnTo>
                                      <a:lnTo>
                                        <a:pt x="0" y="113"/>
                                      </a:lnTo>
                                      <a:lnTo>
                                        <a:pt x="9" y="104"/>
                                      </a:lnTo>
                                      <a:lnTo>
                                        <a:pt x="73" y="104"/>
                                      </a:lnTo>
                                      <a:lnTo>
                                        <a:pt x="82" y="113"/>
                                      </a:lnTo>
                                      <a:lnTo>
                                        <a:pt x="83" y="124"/>
                                      </a:lnTo>
                                      <a:lnTo>
                                        <a:pt x="83" y="132"/>
                                      </a:lnTo>
                                      <a:lnTo>
                                        <a:pt x="82" y="133"/>
                                      </a:lnTo>
                                      <a:lnTo>
                                        <a:pt x="82" y="166"/>
                                      </a:lnTo>
                                      <a:close/>
                                    </a:path>
                                  </a:pathLst>
                                </a:custGeom>
                                <a:grpFill/>
                                <a:ln>
                                  <a:noFill/>
                                </a:ln>
                                <a:extLst>
                                  <a:ext uri="{91240B29-F687-4F45-9708-019B960494DF}">
                                    <a14:hiddenLine xmlns:a14="http://schemas.microsoft.com/office/drawing/2010/main" w="9525">
                                      <a:solidFill>
                                        <a:srgbClr val="000000"/>
                                      </a:solidFill>
                                      <a:round/>
                                      <a:headEnd/>
                                      <a:tailEnd/>
                                    </a14:hiddenLine>
                                  </a:ext>
                                </a:extLst>
                              </wps:spPr>
                              <wps:bodyPr rot="0" vert="horz" wrap="square" lIns="91440" tIns="45720" rIns="91440" bIns="45720" anchor="t" anchorCtr="0" upright="1">
                                <a:noAutofit/>
                              </wps:bodyPr>
                            </wps:wsp>
                            <wps:wsp>
                              <wps:cNvPr id="3227" name="Freeform 22"/>
                              <wps:cNvSpPr>
                                <a:spLocks/>
                              </wps:cNvSpPr>
                              <wps:spPr bwMode="auto">
                                <a:xfrm>
                                  <a:off x="0" y="0"/>
                                  <a:ext cx="248" cy="207"/>
                                </a:xfrm>
                                <a:custGeom>
                                  <a:avLst/>
                                  <a:gdLst>
                                    <a:gd name="T0" fmla="*/ 248 w 248"/>
                                    <a:gd name="T1" fmla="*/ 166 h 207"/>
                                    <a:gd name="T2" fmla="*/ 165 w 248"/>
                                    <a:gd name="T3" fmla="*/ 166 h 207"/>
                                    <a:gd name="T4" fmla="*/ 165 w 248"/>
                                    <a:gd name="T5" fmla="*/ 145 h 207"/>
                                    <a:gd name="T6" fmla="*/ 165 w 248"/>
                                    <a:gd name="T7" fmla="*/ 134 h 207"/>
                                    <a:gd name="T8" fmla="*/ 165 w 248"/>
                                    <a:gd name="T9" fmla="*/ 113 h 207"/>
                                    <a:gd name="T10" fmla="*/ 174 w 248"/>
                                    <a:gd name="T11" fmla="*/ 104 h 207"/>
                                    <a:gd name="T12" fmla="*/ 238 w 248"/>
                                    <a:gd name="T13" fmla="*/ 104 h 207"/>
                                    <a:gd name="T14" fmla="*/ 248 w 248"/>
                                    <a:gd name="T15" fmla="*/ 113 h 207"/>
                                    <a:gd name="T16" fmla="*/ 248 w 248"/>
                                    <a:gd name="T17" fmla="*/ 166 h 207"/>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Lst>
                                  <a:rect l="0" t="0" r="r" b="b"/>
                                  <a:pathLst>
                                    <a:path w="248" h="207">
                                      <a:moveTo>
                                        <a:pt x="248" y="166"/>
                                      </a:moveTo>
                                      <a:lnTo>
                                        <a:pt x="165" y="166"/>
                                      </a:lnTo>
                                      <a:lnTo>
                                        <a:pt x="165" y="145"/>
                                      </a:lnTo>
                                      <a:lnTo>
                                        <a:pt x="165" y="134"/>
                                      </a:lnTo>
                                      <a:lnTo>
                                        <a:pt x="165" y="113"/>
                                      </a:lnTo>
                                      <a:lnTo>
                                        <a:pt x="174" y="104"/>
                                      </a:lnTo>
                                      <a:lnTo>
                                        <a:pt x="238" y="104"/>
                                      </a:lnTo>
                                      <a:lnTo>
                                        <a:pt x="248" y="113"/>
                                      </a:lnTo>
                                      <a:lnTo>
                                        <a:pt x="248" y="166"/>
                                      </a:lnTo>
                                      <a:close/>
                                    </a:path>
                                  </a:pathLst>
                                </a:custGeom>
                                <a:grpFill/>
                                <a:ln>
                                  <a:noFill/>
                                </a:ln>
                                <a:extLst>
                                  <a:ext uri="{91240B29-F687-4F45-9708-019B960494DF}">
                                    <a14:hiddenLine xmlns:a14="http://schemas.microsoft.com/office/drawing/2010/main" w="9525">
                                      <a:solidFill>
                                        <a:srgbClr val="000000"/>
                                      </a:solidFill>
                                      <a:round/>
                                      <a:headEnd/>
                                      <a:tailEnd/>
                                    </a14:hiddenLine>
                                  </a:ext>
                                </a:extLst>
                              </wps:spPr>
                              <wps:bodyPr rot="0" vert="horz" wrap="square" lIns="91440" tIns="45720" rIns="91440" bIns="45720" anchor="t" anchorCtr="0" upright="1">
                                <a:noAutofit/>
                              </wps:bodyPr>
                            </wps:wsp>
                            <wps:wsp>
                              <wps:cNvPr id="3228" name="Freeform 23"/>
                              <wps:cNvSpPr>
                                <a:spLocks/>
                              </wps:cNvSpPr>
                              <wps:spPr bwMode="auto">
                                <a:xfrm>
                                  <a:off x="0" y="0"/>
                                  <a:ext cx="248" cy="207"/>
                                </a:xfrm>
                                <a:custGeom>
                                  <a:avLst/>
                                  <a:gdLst>
                                    <a:gd name="T0" fmla="*/ 165 w 248"/>
                                    <a:gd name="T1" fmla="*/ 166 h 207"/>
                                    <a:gd name="T2" fmla="*/ 83 w 248"/>
                                    <a:gd name="T3" fmla="*/ 166 h 207"/>
                                    <a:gd name="T4" fmla="*/ 83 w 248"/>
                                    <a:gd name="T5" fmla="*/ 132 h 207"/>
                                    <a:gd name="T6" fmla="*/ 92 w 248"/>
                                    <a:gd name="T7" fmla="*/ 124 h 207"/>
                                    <a:gd name="T8" fmla="*/ 155 w 248"/>
                                    <a:gd name="T9" fmla="*/ 124 h 207"/>
                                    <a:gd name="T10" fmla="*/ 165 w 248"/>
                                    <a:gd name="T11" fmla="*/ 134 h 207"/>
                                    <a:gd name="T12" fmla="*/ 165 w 248"/>
                                    <a:gd name="T13" fmla="*/ 166 h 207"/>
                                  </a:gdLst>
                                  <a:ahLst/>
                                  <a:cxnLst>
                                    <a:cxn ang="0">
                                      <a:pos x="T0" y="T1"/>
                                    </a:cxn>
                                    <a:cxn ang="0">
                                      <a:pos x="T2" y="T3"/>
                                    </a:cxn>
                                    <a:cxn ang="0">
                                      <a:pos x="T4" y="T5"/>
                                    </a:cxn>
                                    <a:cxn ang="0">
                                      <a:pos x="T6" y="T7"/>
                                    </a:cxn>
                                    <a:cxn ang="0">
                                      <a:pos x="T8" y="T9"/>
                                    </a:cxn>
                                    <a:cxn ang="0">
                                      <a:pos x="T10" y="T11"/>
                                    </a:cxn>
                                    <a:cxn ang="0">
                                      <a:pos x="T12" y="T13"/>
                                    </a:cxn>
                                  </a:cxnLst>
                                  <a:rect l="0" t="0" r="r" b="b"/>
                                  <a:pathLst>
                                    <a:path w="248" h="207">
                                      <a:moveTo>
                                        <a:pt x="165" y="166"/>
                                      </a:moveTo>
                                      <a:lnTo>
                                        <a:pt x="83" y="166"/>
                                      </a:lnTo>
                                      <a:lnTo>
                                        <a:pt x="83" y="132"/>
                                      </a:lnTo>
                                      <a:lnTo>
                                        <a:pt x="92" y="124"/>
                                      </a:lnTo>
                                      <a:lnTo>
                                        <a:pt x="155" y="124"/>
                                      </a:lnTo>
                                      <a:lnTo>
                                        <a:pt x="165" y="134"/>
                                      </a:lnTo>
                                      <a:lnTo>
                                        <a:pt x="165" y="166"/>
                                      </a:lnTo>
                                      <a:close/>
                                    </a:path>
                                  </a:pathLst>
                                </a:custGeom>
                                <a:grpFill/>
                                <a:ln>
                                  <a:noFill/>
                                </a:ln>
                                <a:extLst>
                                  <a:ext uri="{91240B29-F687-4F45-9708-019B960494DF}">
                                    <a14:hiddenLine xmlns:a14="http://schemas.microsoft.com/office/drawing/2010/main" w="9525">
                                      <a:solidFill>
                                        <a:srgbClr val="000000"/>
                                      </a:solidFill>
                                      <a:round/>
                                      <a:headEnd/>
                                      <a:tailEnd/>
                                    </a14:hiddenLine>
                                  </a:ext>
                                </a:extLst>
                              </wps:spPr>
                              <wps:bodyPr rot="0" vert="horz" wrap="square" lIns="91440" tIns="45720" rIns="91440" bIns="45720" anchor="t" anchorCtr="0" upright="1">
                                <a:noAutofit/>
                              </wps:bodyPr>
                            </wps:wsp>
                            <wps:wsp>
                              <wps:cNvPr id="3229" name="Freeform 24"/>
                              <wps:cNvSpPr>
                                <a:spLocks/>
                              </wps:cNvSpPr>
                              <wps:spPr bwMode="auto">
                                <a:xfrm>
                                  <a:off x="0" y="0"/>
                                  <a:ext cx="248" cy="207"/>
                                </a:xfrm>
                                <a:custGeom>
                                  <a:avLst/>
                                  <a:gdLst>
                                    <a:gd name="T0" fmla="*/ 165 w 248"/>
                                    <a:gd name="T1" fmla="*/ 207 h 207"/>
                                    <a:gd name="T2" fmla="*/ 82 w 248"/>
                                    <a:gd name="T3" fmla="*/ 207 h 207"/>
                                    <a:gd name="T4" fmla="*/ 82 w 248"/>
                                    <a:gd name="T5" fmla="*/ 133 h 207"/>
                                    <a:gd name="T6" fmla="*/ 83 w 248"/>
                                    <a:gd name="T7" fmla="*/ 132 h 207"/>
                                    <a:gd name="T8" fmla="*/ 83 w 248"/>
                                    <a:gd name="T9" fmla="*/ 166 h 207"/>
                                    <a:gd name="T10" fmla="*/ 165 w 248"/>
                                    <a:gd name="T11" fmla="*/ 166 h 207"/>
                                    <a:gd name="T12" fmla="*/ 165 w 248"/>
                                    <a:gd name="T13" fmla="*/ 207 h 207"/>
                                  </a:gdLst>
                                  <a:ahLst/>
                                  <a:cxnLst>
                                    <a:cxn ang="0">
                                      <a:pos x="T0" y="T1"/>
                                    </a:cxn>
                                    <a:cxn ang="0">
                                      <a:pos x="T2" y="T3"/>
                                    </a:cxn>
                                    <a:cxn ang="0">
                                      <a:pos x="T4" y="T5"/>
                                    </a:cxn>
                                    <a:cxn ang="0">
                                      <a:pos x="T6" y="T7"/>
                                    </a:cxn>
                                    <a:cxn ang="0">
                                      <a:pos x="T8" y="T9"/>
                                    </a:cxn>
                                    <a:cxn ang="0">
                                      <a:pos x="T10" y="T11"/>
                                    </a:cxn>
                                    <a:cxn ang="0">
                                      <a:pos x="T12" y="T13"/>
                                    </a:cxn>
                                  </a:cxnLst>
                                  <a:rect l="0" t="0" r="r" b="b"/>
                                  <a:pathLst>
                                    <a:path w="248" h="207">
                                      <a:moveTo>
                                        <a:pt x="165" y="207"/>
                                      </a:moveTo>
                                      <a:lnTo>
                                        <a:pt x="82" y="207"/>
                                      </a:lnTo>
                                      <a:lnTo>
                                        <a:pt x="82" y="133"/>
                                      </a:lnTo>
                                      <a:lnTo>
                                        <a:pt x="83" y="132"/>
                                      </a:lnTo>
                                      <a:lnTo>
                                        <a:pt x="83" y="166"/>
                                      </a:lnTo>
                                      <a:lnTo>
                                        <a:pt x="165" y="166"/>
                                      </a:lnTo>
                                      <a:lnTo>
                                        <a:pt x="165" y="207"/>
                                      </a:lnTo>
                                      <a:close/>
                                    </a:path>
                                  </a:pathLst>
                                </a:custGeom>
                                <a:grpFill/>
                                <a:ln>
                                  <a:noFill/>
                                </a:ln>
                                <a:extLst>
                                  <a:ext uri="{91240B29-F687-4F45-9708-019B960494DF}">
                                    <a14:hiddenLine xmlns:a14="http://schemas.microsoft.com/office/drawing/2010/main" w="9525">
                                      <a:solidFill>
                                        <a:srgbClr val="000000"/>
                                      </a:solidFill>
                                      <a:round/>
                                      <a:headEnd/>
                                      <a:tailEnd/>
                                    </a14:hiddenLine>
                                  </a:ext>
                                </a:extLst>
                              </wps:spPr>
                              <wps:bodyPr rot="0" vert="horz" wrap="square" lIns="91440" tIns="45720" rIns="91440" bIns="45720" anchor="t" anchorCtr="0" upright="1">
                                <a:noAutofit/>
                              </wps:bodyPr>
                            </wps:wsp>
                            <wps:wsp>
                              <wps:cNvPr id="3230" name="Freeform 25"/>
                              <wps:cNvSpPr>
                                <a:spLocks/>
                              </wps:cNvSpPr>
                              <wps:spPr bwMode="auto">
                                <a:xfrm>
                                  <a:off x="0" y="0"/>
                                  <a:ext cx="248" cy="207"/>
                                </a:xfrm>
                                <a:custGeom>
                                  <a:avLst/>
                                  <a:gdLst>
                                    <a:gd name="T0" fmla="*/ 165 w 248"/>
                                    <a:gd name="T1" fmla="*/ 166 h 207"/>
                                    <a:gd name="T2" fmla="*/ 165 w 248"/>
                                    <a:gd name="T3" fmla="*/ 166 h 207"/>
                                    <a:gd name="T4" fmla="*/ 165 w 248"/>
                                    <a:gd name="T5" fmla="*/ 134 h 207"/>
                                    <a:gd name="T6" fmla="*/ 165 w 248"/>
                                    <a:gd name="T7" fmla="*/ 145 h 207"/>
                                    <a:gd name="T8" fmla="*/ 165 w 248"/>
                                    <a:gd name="T9" fmla="*/ 166 h 207"/>
                                  </a:gdLst>
                                  <a:ahLst/>
                                  <a:cxnLst>
                                    <a:cxn ang="0">
                                      <a:pos x="T0" y="T1"/>
                                    </a:cxn>
                                    <a:cxn ang="0">
                                      <a:pos x="T2" y="T3"/>
                                    </a:cxn>
                                    <a:cxn ang="0">
                                      <a:pos x="T4" y="T5"/>
                                    </a:cxn>
                                    <a:cxn ang="0">
                                      <a:pos x="T6" y="T7"/>
                                    </a:cxn>
                                    <a:cxn ang="0">
                                      <a:pos x="T8" y="T9"/>
                                    </a:cxn>
                                  </a:cxnLst>
                                  <a:rect l="0" t="0" r="r" b="b"/>
                                  <a:pathLst>
                                    <a:path w="248" h="207">
                                      <a:moveTo>
                                        <a:pt x="165" y="166"/>
                                      </a:moveTo>
                                      <a:lnTo>
                                        <a:pt x="165" y="166"/>
                                      </a:lnTo>
                                      <a:lnTo>
                                        <a:pt x="165" y="134"/>
                                      </a:lnTo>
                                      <a:lnTo>
                                        <a:pt x="165" y="145"/>
                                      </a:lnTo>
                                      <a:lnTo>
                                        <a:pt x="165" y="166"/>
                                      </a:lnTo>
                                      <a:close/>
                                    </a:path>
                                  </a:pathLst>
                                </a:custGeom>
                                <a:grpFill/>
                                <a:ln>
                                  <a:noFill/>
                                </a:ln>
                                <a:extLst>
                                  <a:ext uri="{91240B29-F687-4F45-9708-019B960494DF}">
                                    <a14:hiddenLine xmlns:a14="http://schemas.microsoft.com/office/drawing/2010/main" w="9525">
                                      <a:solidFill>
                                        <a:srgbClr val="000000"/>
                                      </a:solidFill>
                                      <a:round/>
                                      <a:headEnd/>
                                      <a:tailEnd/>
                                    </a14:hiddenLine>
                                  </a:ext>
                                </a:extLst>
                              </wps:spPr>
                              <wps:bodyPr rot="0" vert="horz" wrap="square" lIns="91440" tIns="45720" rIns="91440" bIns="45720" anchor="t" anchorCtr="0" upright="1">
                                <a:noAutofit/>
                              </wps:bodyPr>
                            </wps:wsp>
                          </wpg:wgp>
                        </a:graphicData>
                      </a:graphic>
                    </wp:inline>
                  </w:drawing>
                </mc:Choice>
                <mc:Fallback>
                  <w:pict>
                    <v:group w14:anchorId="1467A04C" id="Group 3220" o:spid="_x0000_s1026" style="width:9.8pt;height:8.5pt;mso-position-horizontal-relative:char;mso-position-vertical-relative:line" coordsize="248,207"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">
                      <o:lock v:ext="edit" aspectratio="t"/>
                      <v:shape id="Freeform 16" o:spid="_x0000_s1027" style="position:absolute;width:248;height:207;visibility:visible;mso-wrap-style:square;v-text-anchor:top" coordsize="248,207"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" path="m176,42r-23,l144,32r,-23l153,r23,l185,9r,23l176,42xe" filled="f" stroked="f">
                        <v:path arrowok="t" o:connecttype="custom" o:connectlocs="176,42;153,42;144,32;144,9;153,0;176,0;185,9;185,32;176,42" o:connectangles="0,0,0,0,0,0,0,0,0"/>
                      </v:shape>
                      <v:shape id="Freeform 17" o:spid="_x0000_s1028" style="position:absolute;width:248;height:207;visibility:visible;mso-wrap-style:square;v-text-anchor:top" coordsize="248,207"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" path="m94,42r-23,l62,33r,-23l71,,94,r10,10l104,33,94,42xe" filled="f" stroked="f">
                        <v:path arrowok="t" o:connecttype="custom" o:connectlocs="94,42;71,42;62,33;62,10;71,0;94,0;104,10;104,33;94,42" o:connectangles="0,0,0,0,0,0,0,0,0"/>
                      </v:shape>
                      <v:shape id="Freeform 18" o:spid="_x0000_s1029" style="position:absolute;width:248;height:207;visibility:visible;mso-wrap-style:square;v-text-anchor:top" coordsize="248,207"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" path="m52,83r-23,l20,74r,-23l29,42r23,l62,51r,23l52,83xe" filled="f" stroked="f">
                        <v:path arrowok="t" o:connecttype="custom" o:connectlocs="52,83;29,83;20,74;20,51;29,42;52,42;62,51;62,74;52,83" o:connectangles="0,0,0,0,0,0,0,0,0"/>
                      </v:shape>
                      <v:shape id="Freeform 19" o:spid="_x0000_s1030" style="position:absolute;width:248;height:207;visibility:visible;mso-wrap-style:square;v-text-anchor:top" coordsize="248,207"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" path="m218,83r-23,l185,74r,-23l195,42r23,l227,51r,23l218,83xe" filled="f" stroked="f">
                        <v:path arrowok="t" o:connecttype="custom" o:connectlocs="218,83;195,83;185,74;185,51;195,42;218,42;227,51;227,74;218,83" o:connectangles="0,0,0,0,0,0,0,0,0"/>
                      </v:shape>
                      <v:shape id="Freeform 20" o:spid="_x0000_s1031" style="position:absolute;width:248;height:207;visibility:visible;mso-wrap-style:square;v-text-anchor:top" coordsize="248,207"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" path="m135,104r-23,l102,94r,-23l112,62r23,l144,71r,23l135,104xe" filled="f" stroked="f">
                        <v:path arrowok="t" o:connecttype="custom" o:connectlocs="135,104;112,104;102,94;102,71;112,62;135,62;144,71;144,94;135,104" o:connectangles="0,0,0,0,0,0,0,0,0"/>
                      </v:shape>
                      <v:shape id="Freeform 21" o:spid="_x0000_s1032" style="position:absolute;width:248;height:207;visibility:visible;mso-wrap-style:square;v-text-anchor:top" coordsize="248,207"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" path="m82,166l,166,,113r9,-9l73,104r9,9l83,124r,8l82,133r,33xe" filled="f" stroked="f">
                        <v:path arrowok="t" o:connecttype="custom" o:connectlocs="82,166;0,166;0,113;9,104;73,104;82,113;83,124;83,132;82,133;82,166" o:connectangles="0,0,0,0,0,0,0,0,0,0"/>
                      </v:shape>
                      <v:shape id="Freeform 22" o:spid="_x0000_s1033" style="position:absolute;width:248;height:207;visibility:visible;mso-wrap-style:square;v-text-anchor:top" coordsize="248,207"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" path="m248,166r-83,l165,145r,-11l165,113r9,-9l238,104r10,9l248,166xe" filled="f" stroked="f">
                        <v:path arrowok="t" o:connecttype="custom" o:connectlocs="248,166;165,166;165,145;165,134;165,113;174,104;238,104;248,113;248,166" o:connectangles="0,0,0,0,0,0,0,0,0"/>
                      </v:shape>
                      <v:shape id="Freeform 23" o:spid="_x0000_s1034" style="position:absolute;width:248;height:207;visibility:visible;mso-wrap-style:square;v-text-anchor:top" coordsize="248,207"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" path="m165,166r-82,l83,132r9,-8l155,124r10,10l165,166xe" filled="f" stroked="f">
                        <v:path arrowok="t" o:connecttype="custom" o:connectlocs="165,166;83,166;83,132;92,124;155,124;165,134;165,166" o:connectangles="0,0,0,0,0,0,0"/>
                      </v:shape>
                      <v:shape id="Freeform 24" o:spid="_x0000_s1035" style="position:absolute;width:248;height:207;visibility:visible;mso-wrap-style:square;v-text-anchor:top" coordsize="248,207"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" path="m165,207r-83,l82,133r1,-1l83,166r82,l165,207xe" filled="f" stroked="f">
                        <v:path arrowok="t" o:connecttype="custom" o:connectlocs="165,207;82,207;82,133;83,132;83,166;165,166;165,207" o:connectangles="0,0,0,0,0,0,0"/>
                      </v:shape>
                      <v:shape id="Freeform 25" o:spid="_x0000_s1036" style="position:absolute;width:248;height:207;visibility:visible;mso-wrap-style:square;v-text-anchor:top" coordsize="248,207"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" path="m165,166r,l165,134r,11l165,166xe" filled="f" stroked="f">
                        <v:path arrowok="t" o:connecttype="custom" o:connectlocs="165,166;165,166;165,134;165,145;165,166" o:connectangles="0,0,0,0,0"/>
                      </v:shape>
                      <w10:anchorlock/>
                    </v:group>
                  </w:pict>
                </mc:Fallback>
              </mc:AlternateContent>
            </w:r>
          </w:p>
        </w:tc>
        <w:tc>
          <w:tcPr>
            <w:tcW w:w="4479" w:type="dxa"/>
            <w:tcBorders>
              <w:top w:val="nil"/>
              <w:left w:val="nil"/>
              <w:bottom w:val="nil"/>
              <w:right w:val="nil"/>
            </w:tcBorders>
            <w:shd w:val="clear" w:color="auto" w:fill="F2F2F2" w:themeFill="background1" w:themeFillShade="F2"/>
            <w:vAlign w:val="center"/>
          </w:tcPr>
          <w:p w14:paraId="5F2E65F4" w14:textId="77777777" w:rsidR="00BA295C" w:rsidRPr="00105779" w:rsidRDefault="00BA295C" w:rsidP="00DF4C5E">
            <w:pPr>
              <w:spacing w:after="0" w:line="240" w:lineRule="auto"/>
              <w:rPr>
                <w:rFonts w:eastAsia="SimSun" w:cs="Arial"/>
                <w:color w:val="000000"/>
                <w:sz w:val="15"/>
                <w:szCs w:val="15"/>
                <w:lang w:eastAsia="en-US"/>
              </w:rPr>
            </w:pPr>
            <w:r w:rsidRPr="00105779">
              <w:rPr>
                <w:rFonts w:eastAsia="SimSun" w:cs="Arial"/>
                <w:color w:val="000000"/>
                <w:sz w:val="15"/>
                <w:szCs w:val="15"/>
                <w:lang w:eastAsia="en-US"/>
              </w:rPr>
              <w:t>Personal and social capability</w:t>
            </w:r>
          </w:p>
        </w:tc>
        <w:tc>
          <w:tcPr>
            <w:tcW w:w="567" w:type="dxa"/>
            <w:tcBorders>
              <w:top w:val="nil"/>
              <w:left w:val="nil"/>
              <w:bottom w:val="nil"/>
              <w:right w:val="nil"/>
            </w:tcBorders>
            <w:shd w:val="clear" w:color="auto" w:fill="F2F2F2" w:themeFill="background1" w:themeFillShade="F2"/>
            <w:tcMar>
              <w:left w:w="57" w:type="dxa"/>
              <w:right w:w="57" w:type="dxa"/>
            </w:tcMar>
            <w:vAlign w:val="center"/>
          </w:tcPr>
          <w:p w14:paraId="120A2DC4" w14:textId="77777777" w:rsidR="00BA295C" w:rsidRPr="00105779" w:rsidRDefault="00BA295C" w:rsidP="00DF4C5E">
            <w:pPr>
              <w:tabs>
                <w:tab w:val="left" w:pos="284"/>
              </w:tabs>
              <w:spacing w:after="0" w:line="240" w:lineRule="auto"/>
              <w:rPr>
                <w:rFonts w:eastAsia="SimSun" w:cs="Arial"/>
                <w:i/>
                <w:color w:val="000000"/>
                <w:sz w:val="15"/>
                <w:szCs w:val="15"/>
                <w:lang w:eastAsia="en-AU"/>
              </w:rPr>
            </w:pPr>
            <w:r w:rsidRPr="00105779">
              <w:rPr>
                <w:rFonts w:cs="Arial"/>
                <w:noProof/>
                <w:sz w:val="15"/>
                <w:szCs w:val="15"/>
                <w:lang w:eastAsia="zh-TW"/>
              </w:rPr>
              <mc:AlternateContent>
                <mc:Choice Requires="wpg">
                  <w:drawing>
                    <wp:inline distT="0" distB="0" distL="0" distR="0" wp14:anchorId="07EC84AF" wp14:editId="17AAF2A9">
                      <wp:extent cx="122975" cy="108000"/>
                      <wp:effectExtent l="0" t="0" r="4445" b="0"/>
                      <wp:docPr id="3246" name="Group 3246"/>
                      <wp:cNvGraphicFramePr>
                        <a:graphicFrameLocks xmlns:a="http://schemas.openxmlformats.org/drawingml/2006/main" noChangeAspect="1"/>
                      </wp:cNvGraphicFramePr>
                      <a:graphic xmlns:a="http://schemas.openxmlformats.org/drawingml/2006/main">
                        <a:graphicData uri="http://schemas.microsoft.com/office/word/2010/wordprocessingGroup">
                          <wpg:wgp>
                            <wpg:cNvGrpSpPr>
                              <a:grpSpLocks noChangeAspect="1"/>
                            </wpg:cNvGrpSpPr>
                            <wpg:grpSpPr bwMode="auto">
                              <a:xfrm>
                                <a:off x="0" y="0"/>
                                <a:ext cx="122975" cy="108000"/>
                                <a:chOff x="0" y="0"/>
                                <a:chExt cx="254" cy="228"/>
                              </a:xfrm>
                              <a:solidFill>
                                <a:srgbClr val="DB3F30"/>
                              </a:solidFill>
                            </wpg:grpSpPr>
                            <wps:wsp>
                              <wps:cNvPr id="3247" name="Freeform 53"/>
                              <wps:cNvSpPr>
                                <a:spLocks/>
                              </wps:cNvSpPr>
                              <wps:spPr bwMode="auto">
                                <a:xfrm>
                                  <a:off x="0" y="0"/>
                                  <a:ext cx="254" cy="228"/>
                                </a:xfrm>
                                <a:custGeom>
                                  <a:avLst/>
                                  <a:gdLst>
                                    <a:gd name="T0" fmla="*/ 152 w 254"/>
                                    <a:gd name="T1" fmla="*/ 105 h 228"/>
                                    <a:gd name="T2" fmla="*/ 126 w 254"/>
                                    <a:gd name="T3" fmla="*/ 105 h 228"/>
                                    <a:gd name="T4" fmla="*/ 129 w 254"/>
                                    <a:gd name="T5" fmla="*/ 104 h 228"/>
                                    <a:gd name="T6" fmla="*/ 135 w 254"/>
                                    <a:gd name="T7" fmla="*/ 98 h 228"/>
                                    <a:gd name="T8" fmla="*/ 142 w 254"/>
                                    <a:gd name="T9" fmla="*/ 69 h 228"/>
                                    <a:gd name="T10" fmla="*/ 144 w 254"/>
                                    <a:gd name="T11" fmla="*/ 62 h 228"/>
                                    <a:gd name="T12" fmla="*/ 145 w 254"/>
                                    <a:gd name="T13" fmla="*/ 57 h 228"/>
                                    <a:gd name="T14" fmla="*/ 148 w 254"/>
                                    <a:gd name="T15" fmla="*/ 51 h 228"/>
                                    <a:gd name="T16" fmla="*/ 154 w 254"/>
                                    <a:gd name="T17" fmla="*/ 32 h 228"/>
                                    <a:gd name="T18" fmla="*/ 158 w 254"/>
                                    <a:gd name="T19" fmla="*/ 13 h 228"/>
                                    <a:gd name="T20" fmla="*/ 176 w 254"/>
                                    <a:gd name="T21" fmla="*/ 0 h 228"/>
                                    <a:gd name="T22" fmla="*/ 179 w 254"/>
                                    <a:gd name="T23" fmla="*/ 6 h 228"/>
                                    <a:gd name="T24" fmla="*/ 180 w 254"/>
                                    <a:gd name="T25" fmla="*/ 12 h 228"/>
                                    <a:gd name="T26" fmla="*/ 181 w 254"/>
                                    <a:gd name="T27" fmla="*/ 17 h 228"/>
                                    <a:gd name="T28" fmla="*/ 172 w 254"/>
                                    <a:gd name="T29" fmla="*/ 37 h 228"/>
                                    <a:gd name="T30" fmla="*/ 170 w 254"/>
                                    <a:gd name="T31" fmla="*/ 42 h 228"/>
                                    <a:gd name="T32" fmla="*/ 166 w 254"/>
                                    <a:gd name="T33" fmla="*/ 60 h 228"/>
                                    <a:gd name="T34" fmla="*/ 159 w 254"/>
                                    <a:gd name="T35" fmla="*/ 82 h 228"/>
                                    <a:gd name="T36" fmla="*/ 155 w 254"/>
                                    <a:gd name="T37" fmla="*/ 93 h 228"/>
                                    <a:gd name="T38" fmla="*/ 152 w 254"/>
                                    <a:gd name="T39" fmla="*/ 105 h 228"/>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 ang="0">
                                      <a:pos x="T30" y="T31"/>
                                    </a:cxn>
                                    <a:cxn ang="0">
                                      <a:pos x="T32" y="T33"/>
                                    </a:cxn>
                                    <a:cxn ang="0">
                                      <a:pos x="T34" y="T35"/>
                                    </a:cxn>
                                    <a:cxn ang="0">
                                      <a:pos x="T36" y="T37"/>
                                    </a:cxn>
                                    <a:cxn ang="0">
                                      <a:pos x="T38" y="T39"/>
                                    </a:cxn>
                                  </a:cxnLst>
                                  <a:rect l="0" t="0" r="r" b="b"/>
                                  <a:pathLst>
                                    <a:path w="254" h="228">
                                      <a:moveTo>
                                        <a:pt x="152" y="105"/>
                                      </a:moveTo>
                                      <a:lnTo>
                                        <a:pt x="126" y="105"/>
                                      </a:lnTo>
                                      <a:lnTo>
                                        <a:pt x="129" y="104"/>
                                      </a:lnTo>
                                      <a:lnTo>
                                        <a:pt x="135" y="98"/>
                                      </a:lnTo>
                                      <a:lnTo>
                                        <a:pt x="142" y="69"/>
                                      </a:lnTo>
                                      <a:lnTo>
                                        <a:pt x="144" y="62"/>
                                      </a:lnTo>
                                      <a:lnTo>
                                        <a:pt x="145" y="57"/>
                                      </a:lnTo>
                                      <a:lnTo>
                                        <a:pt x="148" y="51"/>
                                      </a:lnTo>
                                      <a:lnTo>
                                        <a:pt x="154" y="32"/>
                                      </a:lnTo>
                                      <a:lnTo>
                                        <a:pt x="158" y="13"/>
                                      </a:lnTo>
                                      <a:lnTo>
                                        <a:pt x="176" y="0"/>
                                      </a:lnTo>
                                      <a:lnTo>
                                        <a:pt x="179" y="6"/>
                                      </a:lnTo>
                                      <a:lnTo>
                                        <a:pt x="180" y="12"/>
                                      </a:lnTo>
                                      <a:lnTo>
                                        <a:pt x="181" y="17"/>
                                      </a:lnTo>
                                      <a:lnTo>
                                        <a:pt x="172" y="37"/>
                                      </a:lnTo>
                                      <a:lnTo>
                                        <a:pt x="170" y="42"/>
                                      </a:lnTo>
                                      <a:lnTo>
                                        <a:pt x="166" y="60"/>
                                      </a:lnTo>
                                      <a:lnTo>
                                        <a:pt x="159" y="82"/>
                                      </a:lnTo>
                                      <a:lnTo>
                                        <a:pt x="155" y="93"/>
                                      </a:lnTo>
                                      <a:lnTo>
                                        <a:pt x="152" y="105"/>
                                      </a:lnTo>
                                      <a:close/>
                                    </a:path>
                                  </a:pathLst>
                                </a:custGeom>
                                <a:grpFill/>
                                <a:ln>
                                  <a:noFill/>
                                </a:ln>
                                <a:extLst>
                                  <a:ext uri="{91240B29-F687-4F45-9708-019B960494DF}">
                                    <a14:hiddenLine xmlns:a14="http://schemas.microsoft.com/office/drawing/2010/main" w="9525">
                                      <a:solidFill>
                                        <a:srgbClr val="000000"/>
                                      </a:solidFill>
                                      <a:round/>
                                      <a:headEnd/>
                                      <a:tailEnd/>
                                    </a14:hiddenLine>
                                  </a:ext>
                                </a:extLst>
                              </wps:spPr>
                              <wps:bodyPr rot="0" vert="horz" wrap="square" lIns="91440" tIns="45720" rIns="91440" bIns="45720" anchor="t" anchorCtr="0" upright="1">
                                <a:noAutofit/>
                              </wps:bodyPr>
                            </wps:wsp>
                            <wps:wsp>
                              <wps:cNvPr id="3248" name="Freeform 54"/>
                              <wps:cNvSpPr>
                                <a:spLocks/>
                              </wps:cNvSpPr>
                              <wps:spPr bwMode="auto">
                                <a:xfrm>
                                  <a:off x="0" y="0"/>
                                  <a:ext cx="254" cy="228"/>
                                </a:xfrm>
                                <a:custGeom>
                                  <a:avLst/>
                                  <a:gdLst>
                                    <a:gd name="T0" fmla="*/ 114 w 254"/>
                                    <a:gd name="T1" fmla="*/ 145 h 228"/>
                                    <a:gd name="T2" fmla="*/ 92 w 254"/>
                                    <a:gd name="T3" fmla="*/ 145 h 228"/>
                                    <a:gd name="T4" fmla="*/ 95 w 254"/>
                                    <a:gd name="T5" fmla="*/ 140 h 228"/>
                                    <a:gd name="T6" fmla="*/ 95 w 254"/>
                                    <a:gd name="T7" fmla="*/ 126 h 228"/>
                                    <a:gd name="T8" fmla="*/ 96 w 254"/>
                                    <a:gd name="T9" fmla="*/ 108 h 228"/>
                                    <a:gd name="T10" fmla="*/ 104 w 254"/>
                                    <a:gd name="T11" fmla="*/ 101 h 228"/>
                                    <a:gd name="T12" fmla="*/ 103 w 254"/>
                                    <a:gd name="T13" fmla="*/ 96 h 228"/>
                                    <a:gd name="T14" fmla="*/ 102 w 254"/>
                                    <a:gd name="T15" fmla="*/ 92 h 228"/>
                                    <a:gd name="T16" fmla="*/ 105 w 254"/>
                                    <a:gd name="T17" fmla="*/ 77 h 228"/>
                                    <a:gd name="T18" fmla="*/ 105 w 254"/>
                                    <a:gd name="T19" fmla="*/ 66 h 228"/>
                                    <a:gd name="T20" fmla="*/ 107 w 254"/>
                                    <a:gd name="T21" fmla="*/ 25 h 228"/>
                                    <a:gd name="T22" fmla="*/ 109 w 254"/>
                                    <a:gd name="T23" fmla="*/ 13 h 228"/>
                                    <a:gd name="T24" fmla="*/ 114 w 254"/>
                                    <a:gd name="T25" fmla="*/ 10 h 228"/>
                                    <a:gd name="T26" fmla="*/ 118 w 254"/>
                                    <a:gd name="T27" fmla="*/ 9 h 228"/>
                                    <a:gd name="T28" fmla="*/ 129 w 254"/>
                                    <a:gd name="T29" fmla="*/ 6 h 228"/>
                                    <a:gd name="T30" fmla="*/ 129 w 254"/>
                                    <a:gd name="T31" fmla="*/ 17 h 228"/>
                                    <a:gd name="T32" fmla="*/ 129 w 254"/>
                                    <a:gd name="T33" fmla="*/ 28 h 228"/>
                                    <a:gd name="T34" fmla="*/ 127 w 254"/>
                                    <a:gd name="T35" fmla="*/ 47 h 228"/>
                                    <a:gd name="T36" fmla="*/ 125 w 254"/>
                                    <a:gd name="T37" fmla="*/ 69 h 228"/>
                                    <a:gd name="T38" fmla="*/ 125 w 254"/>
                                    <a:gd name="T39" fmla="*/ 77 h 228"/>
                                    <a:gd name="T40" fmla="*/ 121 w 254"/>
                                    <a:gd name="T41" fmla="*/ 94 h 228"/>
                                    <a:gd name="T42" fmla="*/ 123 w 254"/>
                                    <a:gd name="T43" fmla="*/ 99 h 228"/>
                                    <a:gd name="T44" fmla="*/ 126 w 254"/>
                                    <a:gd name="T45" fmla="*/ 105 h 228"/>
                                    <a:gd name="T46" fmla="*/ 152 w 254"/>
                                    <a:gd name="T47" fmla="*/ 105 h 228"/>
                                    <a:gd name="T48" fmla="*/ 152 w 254"/>
                                    <a:gd name="T49" fmla="*/ 105 h 228"/>
                                    <a:gd name="T50" fmla="*/ 153 w 254"/>
                                    <a:gd name="T51" fmla="*/ 108 h 228"/>
                                    <a:gd name="T52" fmla="*/ 154 w 254"/>
                                    <a:gd name="T53" fmla="*/ 111 h 228"/>
                                    <a:gd name="T54" fmla="*/ 126 w 254"/>
                                    <a:gd name="T55" fmla="*/ 111 h 228"/>
                                    <a:gd name="T56" fmla="*/ 125 w 254"/>
                                    <a:gd name="T57" fmla="*/ 112 h 228"/>
                                    <a:gd name="T58" fmla="*/ 114 w 254"/>
                                    <a:gd name="T59" fmla="*/ 145 h 228"/>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 ang="0">
                                      <a:pos x="T30" y="T31"/>
                                    </a:cxn>
                                    <a:cxn ang="0">
                                      <a:pos x="T32" y="T33"/>
                                    </a:cxn>
                                    <a:cxn ang="0">
                                      <a:pos x="T34" y="T35"/>
                                    </a:cxn>
                                    <a:cxn ang="0">
                                      <a:pos x="T36" y="T37"/>
                                    </a:cxn>
                                    <a:cxn ang="0">
                                      <a:pos x="T38" y="T39"/>
                                    </a:cxn>
                                    <a:cxn ang="0">
                                      <a:pos x="T40" y="T41"/>
                                    </a:cxn>
                                    <a:cxn ang="0">
                                      <a:pos x="T42" y="T43"/>
                                    </a:cxn>
                                    <a:cxn ang="0">
                                      <a:pos x="T44" y="T45"/>
                                    </a:cxn>
                                    <a:cxn ang="0">
                                      <a:pos x="T46" y="T47"/>
                                    </a:cxn>
                                    <a:cxn ang="0">
                                      <a:pos x="T48" y="T49"/>
                                    </a:cxn>
                                    <a:cxn ang="0">
                                      <a:pos x="T50" y="T51"/>
                                    </a:cxn>
                                    <a:cxn ang="0">
                                      <a:pos x="T52" y="T53"/>
                                    </a:cxn>
                                    <a:cxn ang="0">
                                      <a:pos x="T54" y="T55"/>
                                    </a:cxn>
                                    <a:cxn ang="0">
                                      <a:pos x="T56" y="T57"/>
                                    </a:cxn>
                                    <a:cxn ang="0">
                                      <a:pos x="T58" y="T59"/>
                                    </a:cxn>
                                  </a:cxnLst>
                                  <a:rect l="0" t="0" r="r" b="b"/>
                                  <a:pathLst>
                                    <a:path w="254" h="228">
                                      <a:moveTo>
                                        <a:pt x="114" y="145"/>
                                      </a:moveTo>
                                      <a:lnTo>
                                        <a:pt x="92" y="145"/>
                                      </a:lnTo>
                                      <a:lnTo>
                                        <a:pt x="95" y="140"/>
                                      </a:lnTo>
                                      <a:lnTo>
                                        <a:pt x="95" y="126"/>
                                      </a:lnTo>
                                      <a:lnTo>
                                        <a:pt x="96" y="108"/>
                                      </a:lnTo>
                                      <a:lnTo>
                                        <a:pt x="104" y="101"/>
                                      </a:lnTo>
                                      <a:lnTo>
                                        <a:pt x="103" y="96"/>
                                      </a:lnTo>
                                      <a:lnTo>
                                        <a:pt x="102" y="92"/>
                                      </a:lnTo>
                                      <a:lnTo>
                                        <a:pt x="105" y="77"/>
                                      </a:lnTo>
                                      <a:lnTo>
                                        <a:pt x="105" y="66"/>
                                      </a:lnTo>
                                      <a:lnTo>
                                        <a:pt x="107" y="25"/>
                                      </a:lnTo>
                                      <a:lnTo>
                                        <a:pt x="109" y="13"/>
                                      </a:lnTo>
                                      <a:lnTo>
                                        <a:pt x="114" y="10"/>
                                      </a:lnTo>
                                      <a:lnTo>
                                        <a:pt x="118" y="9"/>
                                      </a:lnTo>
                                      <a:lnTo>
                                        <a:pt x="129" y="6"/>
                                      </a:lnTo>
                                      <a:lnTo>
                                        <a:pt x="129" y="17"/>
                                      </a:lnTo>
                                      <a:lnTo>
                                        <a:pt x="129" y="28"/>
                                      </a:lnTo>
                                      <a:lnTo>
                                        <a:pt x="127" y="47"/>
                                      </a:lnTo>
                                      <a:lnTo>
                                        <a:pt x="125" y="69"/>
                                      </a:lnTo>
                                      <a:lnTo>
                                        <a:pt x="125" y="77"/>
                                      </a:lnTo>
                                      <a:lnTo>
                                        <a:pt x="121" y="94"/>
                                      </a:lnTo>
                                      <a:lnTo>
                                        <a:pt x="123" y="99"/>
                                      </a:lnTo>
                                      <a:lnTo>
                                        <a:pt x="126" y="105"/>
                                      </a:lnTo>
                                      <a:lnTo>
                                        <a:pt x="152" y="105"/>
                                      </a:lnTo>
                                      <a:lnTo>
                                        <a:pt x="152" y="105"/>
                                      </a:lnTo>
                                      <a:lnTo>
                                        <a:pt x="153" y="108"/>
                                      </a:lnTo>
                                      <a:lnTo>
                                        <a:pt x="154" y="111"/>
                                      </a:lnTo>
                                      <a:lnTo>
                                        <a:pt x="126" y="111"/>
                                      </a:lnTo>
                                      <a:lnTo>
                                        <a:pt x="125" y="112"/>
                                      </a:lnTo>
                                      <a:lnTo>
                                        <a:pt x="114" y="145"/>
                                      </a:lnTo>
                                      <a:close/>
                                    </a:path>
                                  </a:pathLst>
                                </a:custGeom>
                                <a:grpFill/>
                                <a:ln>
                                  <a:noFill/>
                                </a:ln>
                                <a:extLst>
                                  <a:ext uri="{91240B29-F687-4F45-9708-019B960494DF}">
                                    <a14:hiddenLine xmlns:a14="http://schemas.microsoft.com/office/drawing/2010/main" w="9525">
                                      <a:solidFill>
                                        <a:srgbClr val="000000"/>
                                      </a:solidFill>
                                      <a:round/>
                                      <a:headEnd/>
                                      <a:tailEnd/>
                                    </a14:hiddenLine>
                                  </a:ext>
                                </a:extLst>
                              </wps:spPr>
                              <wps:bodyPr rot="0" vert="horz" wrap="square" lIns="91440" tIns="45720" rIns="91440" bIns="45720" anchor="t" anchorCtr="0" upright="1">
                                <a:noAutofit/>
                              </wps:bodyPr>
                            </wps:wsp>
                            <wps:wsp>
                              <wps:cNvPr id="3249" name="Freeform 55"/>
                              <wps:cNvSpPr>
                                <a:spLocks/>
                              </wps:cNvSpPr>
                              <wps:spPr bwMode="auto">
                                <a:xfrm>
                                  <a:off x="0" y="0"/>
                                  <a:ext cx="254" cy="228"/>
                                </a:xfrm>
                                <a:custGeom>
                                  <a:avLst/>
                                  <a:gdLst>
                                    <a:gd name="T0" fmla="*/ 189 w 254"/>
                                    <a:gd name="T1" fmla="*/ 111 h 228"/>
                                    <a:gd name="T2" fmla="*/ 155 w 254"/>
                                    <a:gd name="T3" fmla="*/ 111 h 228"/>
                                    <a:gd name="T4" fmla="*/ 159 w 254"/>
                                    <a:gd name="T5" fmla="*/ 111 h 228"/>
                                    <a:gd name="T6" fmla="*/ 165 w 254"/>
                                    <a:gd name="T7" fmla="*/ 111 h 228"/>
                                    <a:gd name="T8" fmla="*/ 179 w 254"/>
                                    <a:gd name="T9" fmla="*/ 94 h 228"/>
                                    <a:gd name="T10" fmla="*/ 181 w 254"/>
                                    <a:gd name="T11" fmla="*/ 90 h 228"/>
                                    <a:gd name="T12" fmla="*/ 184 w 254"/>
                                    <a:gd name="T13" fmla="*/ 85 h 228"/>
                                    <a:gd name="T14" fmla="*/ 192 w 254"/>
                                    <a:gd name="T15" fmla="*/ 69 h 228"/>
                                    <a:gd name="T16" fmla="*/ 200 w 254"/>
                                    <a:gd name="T17" fmla="*/ 53 h 228"/>
                                    <a:gd name="T18" fmla="*/ 212 w 254"/>
                                    <a:gd name="T19" fmla="*/ 38 h 228"/>
                                    <a:gd name="T20" fmla="*/ 222 w 254"/>
                                    <a:gd name="T21" fmla="*/ 43 h 228"/>
                                    <a:gd name="T22" fmla="*/ 230 w 254"/>
                                    <a:gd name="T23" fmla="*/ 47 h 228"/>
                                    <a:gd name="T24" fmla="*/ 226 w 254"/>
                                    <a:gd name="T25" fmla="*/ 58 h 228"/>
                                    <a:gd name="T26" fmla="*/ 221 w 254"/>
                                    <a:gd name="T27" fmla="*/ 66 h 228"/>
                                    <a:gd name="T28" fmla="*/ 215 w 254"/>
                                    <a:gd name="T29" fmla="*/ 73 h 228"/>
                                    <a:gd name="T30" fmla="*/ 205 w 254"/>
                                    <a:gd name="T31" fmla="*/ 87 h 228"/>
                                    <a:gd name="T32" fmla="*/ 201 w 254"/>
                                    <a:gd name="T33" fmla="*/ 92 h 228"/>
                                    <a:gd name="T34" fmla="*/ 197 w 254"/>
                                    <a:gd name="T35" fmla="*/ 99 h 228"/>
                                    <a:gd name="T36" fmla="*/ 190 w 254"/>
                                    <a:gd name="T37" fmla="*/ 109 h 228"/>
                                    <a:gd name="T38" fmla="*/ 189 w 254"/>
                                    <a:gd name="T39" fmla="*/ 111 h 228"/>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 ang="0">
                                      <a:pos x="T30" y="T31"/>
                                    </a:cxn>
                                    <a:cxn ang="0">
                                      <a:pos x="T32" y="T33"/>
                                    </a:cxn>
                                    <a:cxn ang="0">
                                      <a:pos x="T34" y="T35"/>
                                    </a:cxn>
                                    <a:cxn ang="0">
                                      <a:pos x="T36" y="T37"/>
                                    </a:cxn>
                                    <a:cxn ang="0">
                                      <a:pos x="T38" y="T39"/>
                                    </a:cxn>
                                  </a:cxnLst>
                                  <a:rect l="0" t="0" r="r" b="b"/>
                                  <a:pathLst>
                                    <a:path w="254" h="228">
                                      <a:moveTo>
                                        <a:pt x="189" y="111"/>
                                      </a:moveTo>
                                      <a:lnTo>
                                        <a:pt x="155" y="111"/>
                                      </a:lnTo>
                                      <a:lnTo>
                                        <a:pt x="159" y="111"/>
                                      </a:lnTo>
                                      <a:lnTo>
                                        <a:pt x="165" y="111"/>
                                      </a:lnTo>
                                      <a:lnTo>
                                        <a:pt x="179" y="94"/>
                                      </a:lnTo>
                                      <a:lnTo>
                                        <a:pt x="181" y="90"/>
                                      </a:lnTo>
                                      <a:lnTo>
                                        <a:pt x="184" y="85"/>
                                      </a:lnTo>
                                      <a:lnTo>
                                        <a:pt x="192" y="69"/>
                                      </a:lnTo>
                                      <a:lnTo>
                                        <a:pt x="200" y="53"/>
                                      </a:lnTo>
                                      <a:lnTo>
                                        <a:pt x="212" y="38"/>
                                      </a:lnTo>
                                      <a:lnTo>
                                        <a:pt x="222" y="43"/>
                                      </a:lnTo>
                                      <a:lnTo>
                                        <a:pt x="230" y="47"/>
                                      </a:lnTo>
                                      <a:lnTo>
                                        <a:pt x="226" y="58"/>
                                      </a:lnTo>
                                      <a:lnTo>
                                        <a:pt x="221" y="66"/>
                                      </a:lnTo>
                                      <a:lnTo>
                                        <a:pt x="215" y="73"/>
                                      </a:lnTo>
                                      <a:lnTo>
                                        <a:pt x="205" y="87"/>
                                      </a:lnTo>
                                      <a:lnTo>
                                        <a:pt x="201" y="92"/>
                                      </a:lnTo>
                                      <a:lnTo>
                                        <a:pt x="197" y="99"/>
                                      </a:lnTo>
                                      <a:lnTo>
                                        <a:pt x="190" y="109"/>
                                      </a:lnTo>
                                      <a:lnTo>
                                        <a:pt x="189" y="111"/>
                                      </a:lnTo>
                                      <a:close/>
                                    </a:path>
                                  </a:pathLst>
                                </a:custGeom>
                                <a:grpFill/>
                                <a:ln>
                                  <a:noFill/>
                                </a:ln>
                                <a:extLst>
                                  <a:ext uri="{91240B29-F687-4F45-9708-019B960494DF}">
                                    <a14:hiddenLine xmlns:a14="http://schemas.microsoft.com/office/drawing/2010/main" w="9525">
                                      <a:solidFill>
                                        <a:srgbClr val="000000"/>
                                      </a:solidFill>
                                      <a:round/>
                                      <a:headEnd/>
                                      <a:tailEnd/>
                                    </a14:hiddenLine>
                                  </a:ext>
                                </a:extLst>
                              </wps:spPr>
                              <wps:bodyPr rot="0" vert="horz" wrap="square" lIns="91440" tIns="45720" rIns="91440" bIns="45720" anchor="t" anchorCtr="0" upright="1">
                                <a:noAutofit/>
                              </wps:bodyPr>
                            </wps:wsp>
                            <wps:wsp>
                              <wps:cNvPr id="3250" name="Freeform 56"/>
                              <wps:cNvSpPr>
                                <a:spLocks/>
                              </wps:cNvSpPr>
                              <wps:spPr bwMode="auto">
                                <a:xfrm>
                                  <a:off x="0" y="0"/>
                                  <a:ext cx="254" cy="228"/>
                                </a:xfrm>
                                <a:custGeom>
                                  <a:avLst/>
                                  <a:gdLst>
                                    <a:gd name="T0" fmla="*/ 225 w 254"/>
                                    <a:gd name="T1" fmla="*/ 139 h 228"/>
                                    <a:gd name="T2" fmla="*/ 192 w 254"/>
                                    <a:gd name="T3" fmla="*/ 139 h 228"/>
                                    <a:gd name="T4" fmla="*/ 212 w 254"/>
                                    <a:gd name="T5" fmla="*/ 129 h 228"/>
                                    <a:gd name="T6" fmla="*/ 219 w 254"/>
                                    <a:gd name="T7" fmla="*/ 122 h 228"/>
                                    <a:gd name="T8" fmla="*/ 237 w 254"/>
                                    <a:gd name="T9" fmla="*/ 103 h 228"/>
                                    <a:gd name="T10" fmla="*/ 246 w 254"/>
                                    <a:gd name="T11" fmla="*/ 97 h 228"/>
                                    <a:gd name="T12" fmla="*/ 254 w 254"/>
                                    <a:gd name="T13" fmla="*/ 104 h 228"/>
                                    <a:gd name="T14" fmla="*/ 252 w 254"/>
                                    <a:gd name="T15" fmla="*/ 112 h 228"/>
                                    <a:gd name="T16" fmla="*/ 249 w 254"/>
                                    <a:gd name="T17" fmla="*/ 126 h 228"/>
                                    <a:gd name="T18" fmla="*/ 233 w 254"/>
                                    <a:gd name="T19" fmla="*/ 130 h 228"/>
                                    <a:gd name="T20" fmla="*/ 227 w 254"/>
                                    <a:gd name="T21" fmla="*/ 137 h 228"/>
                                    <a:gd name="T22" fmla="*/ 225 w 254"/>
                                    <a:gd name="T23" fmla="*/ 139 h 228"/>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Lst>
                                  <a:rect l="0" t="0" r="r" b="b"/>
                                  <a:pathLst>
                                    <a:path w="254" h="228">
                                      <a:moveTo>
                                        <a:pt x="225" y="139"/>
                                      </a:moveTo>
                                      <a:lnTo>
                                        <a:pt x="192" y="139"/>
                                      </a:lnTo>
                                      <a:lnTo>
                                        <a:pt x="212" y="129"/>
                                      </a:lnTo>
                                      <a:lnTo>
                                        <a:pt x="219" y="122"/>
                                      </a:lnTo>
                                      <a:lnTo>
                                        <a:pt x="237" y="103"/>
                                      </a:lnTo>
                                      <a:lnTo>
                                        <a:pt x="246" y="97"/>
                                      </a:lnTo>
                                      <a:lnTo>
                                        <a:pt x="254" y="104"/>
                                      </a:lnTo>
                                      <a:lnTo>
                                        <a:pt x="252" y="112"/>
                                      </a:lnTo>
                                      <a:lnTo>
                                        <a:pt x="249" y="126"/>
                                      </a:lnTo>
                                      <a:lnTo>
                                        <a:pt x="233" y="130"/>
                                      </a:lnTo>
                                      <a:lnTo>
                                        <a:pt x="227" y="137"/>
                                      </a:lnTo>
                                      <a:lnTo>
                                        <a:pt x="225" y="139"/>
                                      </a:lnTo>
                                      <a:close/>
                                    </a:path>
                                  </a:pathLst>
                                </a:custGeom>
                                <a:grpFill/>
                                <a:ln>
                                  <a:noFill/>
                                </a:ln>
                                <a:extLst>
                                  <a:ext uri="{91240B29-F687-4F45-9708-019B960494DF}">
                                    <a14:hiddenLine xmlns:a14="http://schemas.microsoft.com/office/drawing/2010/main" w="9525">
                                      <a:solidFill>
                                        <a:srgbClr val="000000"/>
                                      </a:solidFill>
                                      <a:round/>
                                      <a:headEnd/>
                                      <a:tailEnd/>
                                    </a14:hiddenLine>
                                  </a:ext>
                                </a:extLst>
                              </wps:spPr>
                              <wps:bodyPr rot="0" vert="horz" wrap="square" lIns="91440" tIns="45720" rIns="91440" bIns="45720" anchor="t" anchorCtr="0" upright="1">
                                <a:noAutofit/>
                              </wps:bodyPr>
                            </wps:wsp>
                            <wps:wsp>
                              <wps:cNvPr id="3251" name="Freeform 57"/>
                              <wps:cNvSpPr>
                                <a:spLocks/>
                              </wps:cNvSpPr>
                              <wps:spPr bwMode="auto">
                                <a:xfrm>
                                  <a:off x="0" y="0"/>
                                  <a:ext cx="254" cy="228"/>
                                </a:xfrm>
                                <a:custGeom>
                                  <a:avLst/>
                                  <a:gdLst>
                                    <a:gd name="T0" fmla="*/ 176 w 254"/>
                                    <a:gd name="T1" fmla="*/ 203 h 228"/>
                                    <a:gd name="T2" fmla="*/ 155 w 254"/>
                                    <a:gd name="T3" fmla="*/ 203 h 228"/>
                                    <a:gd name="T4" fmla="*/ 144 w 254"/>
                                    <a:gd name="T5" fmla="*/ 167 h 228"/>
                                    <a:gd name="T6" fmla="*/ 174 w 254"/>
                                    <a:gd name="T7" fmla="*/ 146 h 228"/>
                                    <a:gd name="T8" fmla="*/ 137 w 254"/>
                                    <a:gd name="T9" fmla="*/ 146 h 228"/>
                                    <a:gd name="T10" fmla="*/ 126 w 254"/>
                                    <a:gd name="T11" fmla="*/ 111 h 228"/>
                                    <a:gd name="T12" fmla="*/ 154 w 254"/>
                                    <a:gd name="T13" fmla="*/ 111 h 228"/>
                                    <a:gd name="T14" fmla="*/ 155 w 254"/>
                                    <a:gd name="T15" fmla="*/ 111 h 228"/>
                                    <a:gd name="T16" fmla="*/ 189 w 254"/>
                                    <a:gd name="T17" fmla="*/ 111 h 228"/>
                                    <a:gd name="T18" fmla="*/ 180 w 254"/>
                                    <a:gd name="T19" fmla="*/ 129 h 228"/>
                                    <a:gd name="T20" fmla="*/ 192 w 254"/>
                                    <a:gd name="T21" fmla="*/ 139 h 228"/>
                                    <a:gd name="T22" fmla="*/ 225 w 254"/>
                                    <a:gd name="T23" fmla="*/ 139 h 228"/>
                                    <a:gd name="T24" fmla="*/ 219 w 254"/>
                                    <a:gd name="T25" fmla="*/ 147 h 228"/>
                                    <a:gd name="T26" fmla="*/ 203 w 254"/>
                                    <a:gd name="T27" fmla="*/ 156 h 228"/>
                                    <a:gd name="T28" fmla="*/ 201 w 254"/>
                                    <a:gd name="T29" fmla="*/ 158 h 228"/>
                                    <a:gd name="T30" fmla="*/ 197 w 254"/>
                                    <a:gd name="T31" fmla="*/ 168 h 228"/>
                                    <a:gd name="T32" fmla="*/ 186 w 254"/>
                                    <a:gd name="T33" fmla="*/ 174 h 228"/>
                                    <a:gd name="T34" fmla="*/ 187 w 254"/>
                                    <a:gd name="T35" fmla="*/ 175 h 228"/>
                                    <a:gd name="T36" fmla="*/ 186 w 254"/>
                                    <a:gd name="T37" fmla="*/ 183 h 228"/>
                                    <a:gd name="T38" fmla="*/ 176 w 254"/>
                                    <a:gd name="T39" fmla="*/ 203 h 228"/>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 ang="0">
                                      <a:pos x="T30" y="T31"/>
                                    </a:cxn>
                                    <a:cxn ang="0">
                                      <a:pos x="T32" y="T33"/>
                                    </a:cxn>
                                    <a:cxn ang="0">
                                      <a:pos x="T34" y="T35"/>
                                    </a:cxn>
                                    <a:cxn ang="0">
                                      <a:pos x="T36" y="T37"/>
                                    </a:cxn>
                                    <a:cxn ang="0">
                                      <a:pos x="T38" y="T39"/>
                                    </a:cxn>
                                  </a:cxnLst>
                                  <a:rect l="0" t="0" r="r" b="b"/>
                                  <a:pathLst>
                                    <a:path w="254" h="228">
                                      <a:moveTo>
                                        <a:pt x="176" y="203"/>
                                      </a:moveTo>
                                      <a:lnTo>
                                        <a:pt x="155" y="203"/>
                                      </a:lnTo>
                                      <a:lnTo>
                                        <a:pt x="144" y="167"/>
                                      </a:lnTo>
                                      <a:lnTo>
                                        <a:pt x="174" y="146"/>
                                      </a:lnTo>
                                      <a:lnTo>
                                        <a:pt x="137" y="146"/>
                                      </a:lnTo>
                                      <a:lnTo>
                                        <a:pt x="126" y="111"/>
                                      </a:lnTo>
                                      <a:lnTo>
                                        <a:pt x="154" y="111"/>
                                      </a:lnTo>
                                      <a:lnTo>
                                        <a:pt x="155" y="111"/>
                                      </a:lnTo>
                                      <a:lnTo>
                                        <a:pt x="189" y="111"/>
                                      </a:lnTo>
                                      <a:lnTo>
                                        <a:pt x="180" y="129"/>
                                      </a:lnTo>
                                      <a:lnTo>
                                        <a:pt x="192" y="139"/>
                                      </a:lnTo>
                                      <a:lnTo>
                                        <a:pt x="225" y="139"/>
                                      </a:lnTo>
                                      <a:lnTo>
                                        <a:pt x="219" y="147"/>
                                      </a:lnTo>
                                      <a:lnTo>
                                        <a:pt x="203" y="156"/>
                                      </a:lnTo>
                                      <a:lnTo>
                                        <a:pt x="201" y="158"/>
                                      </a:lnTo>
                                      <a:lnTo>
                                        <a:pt x="197" y="168"/>
                                      </a:lnTo>
                                      <a:lnTo>
                                        <a:pt x="186" y="174"/>
                                      </a:lnTo>
                                      <a:lnTo>
                                        <a:pt x="187" y="175"/>
                                      </a:lnTo>
                                      <a:lnTo>
                                        <a:pt x="186" y="183"/>
                                      </a:lnTo>
                                      <a:lnTo>
                                        <a:pt x="176" y="203"/>
                                      </a:lnTo>
                                      <a:close/>
                                    </a:path>
                                  </a:pathLst>
                                </a:custGeom>
                                <a:grpFill/>
                                <a:ln>
                                  <a:noFill/>
                                </a:ln>
                                <a:extLst>
                                  <a:ext uri="{91240B29-F687-4F45-9708-019B960494DF}">
                                    <a14:hiddenLine xmlns:a14="http://schemas.microsoft.com/office/drawing/2010/main" w="9525">
                                      <a:solidFill>
                                        <a:srgbClr val="000000"/>
                                      </a:solidFill>
                                      <a:round/>
                                      <a:headEnd/>
                                      <a:tailEnd/>
                                    </a14:hiddenLine>
                                  </a:ext>
                                </a:extLst>
                              </wps:spPr>
                              <wps:bodyPr rot="0" vert="horz" wrap="square" lIns="91440" tIns="45720" rIns="91440" bIns="45720" anchor="t" anchorCtr="0" upright="1">
                                <a:noAutofit/>
                              </wps:bodyPr>
                            </wps:wsp>
                            <wps:wsp>
                              <wps:cNvPr id="3252" name="Freeform 58"/>
                              <wps:cNvSpPr>
                                <a:spLocks/>
                              </wps:cNvSpPr>
                              <wps:spPr bwMode="auto">
                                <a:xfrm>
                                  <a:off x="0" y="0"/>
                                  <a:ext cx="254" cy="228"/>
                                </a:xfrm>
                                <a:custGeom>
                                  <a:avLst/>
                                  <a:gdLst>
                                    <a:gd name="T0" fmla="*/ 107 w 254"/>
                                    <a:gd name="T1" fmla="*/ 220 h 228"/>
                                    <a:gd name="T2" fmla="*/ 92 w 254"/>
                                    <a:gd name="T3" fmla="*/ 218 h 228"/>
                                    <a:gd name="T4" fmla="*/ 75 w 254"/>
                                    <a:gd name="T5" fmla="*/ 208 h 228"/>
                                    <a:gd name="T6" fmla="*/ 59 w 254"/>
                                    <a:gd name="T7" fmla="*/ 191 h 228"/>
                                    <a:gd name="T8" fmla="*/ 47 w 254"/>
                                    <a:gd name="T9" fmla="*/ 178 h 228"/>
                                    <a:gd name="T10" fmla="*/ 37 w 254"/>
                                    <a:gd name="T11" fmla="*/ 172 h 228"/>
                                    <a:gd name="T12" fmla="*/ 30 w 254"/>
                                    <a:gd name="T13" fmla="*/ 167 h 228"/>
                                    <a:gd name="T14" fmla="*/ 18 w 254"/>
                                    <a:gd name="T15" fmla="*/ 165 h 228"/>
                                    <a:gd name="T16" fmla="*/ 6 w 254"/>
                                    <a:gd name="T17" fmla="*/ 162 h 228"/>
                                    <a:gd name="T18" fmla="*/ 0 w 254"/>
                                    <a:gd name="T19" fmla="*/ 156 h 228"/>
                                    <a:gd name="T20" fmla="*/ 1 w 254"/>
                                    <a:gd name="T21" fmla="*/ 147 h 228"/>
                                    <a:gd name="T22" fmla="*/ 2 w 254"/>
                                    <a:gd name="T23" fmla="*/ 137 h 228"/>
                                    <a:gd name="T24" fmla="*/ 12 w 254"/>
                                    <a:gd name="T25" fmla="*/ 137 h 228"/>
                                    <a:gd name="T26" fmla="*/ 47 w 254"/>
                                    <a:gd name="T27" fmla="*/ 149 h 228"/>
                                    <a:gd name="T28" fmla="*/ 47 w 254"/>
                                    <a:gd name="T29" fmla="*/ 156 h 228"/>
                                    <a:gd name="T30" fmla="*/ 64 w 254"/>
                                    <a:gd name="T31" fmla="*/ 167 h 228"/>
                                    <a:gd name="T32" fmla="*/ 105 w 254"/>
                                    <a:gd name="T33" fmla="*/ 167 h 228"/>
                                    <a:gd name="T34" fmla="*/ 106 w 254"/>
                                    <a:gd name="T35" fmla="*/ 167 h 228"/>
                                    <a:gd name="T36" fmla="*/ 95 w 254"/>
                                    <a:gd name="T37" fmla="*/ 203 h 228"/>
                                    <a:gd name="T38" fmla="*/ 176 w 254"/>
                                    <a:gd name="T39" fmla="*/ 203 h 228"/>
                                    <a:gd name="T40" fmla="*/ 176 w 254"/>
                                    <a:gd name="T41" fmla="*/ 203 h 228"/>
                                    <a:gd name="T42" fmla="*/ 164 w 254"/>
                                    <a:gd name="T43" fmla="*/ 217 h 228"/>
                                    <a:gd name="T44" fmla="*/ 122 w 254"/>
                                    <a:gd name="T45" fmla="*/ 217 h 228"/>
                                    <a:gd name="T46" fmla="*/ 107 w 254"/>
                                    <a:gd name="T47" fmla="*/ 220 h 228"/>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 ang="0">
                                      <a:pos x="T30" y="T31"/>
                                    </a:cxn>
                                    <a:cxn ang="0">
                                      <a:pos x="T32" y="T33"/>
                                    </a:cxn>
                                    <a:cxn ang="0">
                                      <a:pos x="T34" y="T35"/>
                                    </a:cxn>
                                    <a:cxn ang="0">
                                      <a:pos x="T36" y="T37"/>
                                    </a:cxn>
                                    <a:cxn ang="0">
                                      <a:pos x="T38" y="T39"/>
                                    </a:cxn>
                                    <a:cxn ang="0">
                                      <a:pos x="T40" y="T41"/>
                                    </a:cxn>
                                    <a:cxn ang="0">
                                      <a:pos x="T42" y="T43"/>
                                    </a:cxn>
                                    <a:cxn ang="0">
                                      <a:pos x="T44" y="T45"/>
                                    </a:cxn>
                                    <a:cxn ang="0">
                                      <a:pos x="T46" y="T47"/>
                                    </a:cxn>
                                  </a:cxnLst>
                                  <a:rect l="0" t="0" r="r" b="b"/>
                                  <a:pathLst>
                                    <a:path w="254" h="228">
                                      <a:moveTo>
                                        <a:pt x="107" y="220"/>
                                      </a:moveTo>
                                      <a:lnTo>
                                        <a:pt x="92" y="218"/>
                                      </a:lnTo>
                                      <a:lnTo>
                                        <a:pt x="75" y="208"/>
                                      </a:lnTo>
                                      <a:lnTo>
                                        <a:pt x="59" y="191"/>
                                      </a:lnTo>
                                      <a:lnTo>
                                        <a:pt x="47" y="178"/>
                                      </a:lnTo>
                                      <a:lnTo>
                                        <a:pt x="37" y="172"/>
                                      </a:lnTo>
                                      <a:lnTo>
                                        <a:pt x="30" y="167"/>
                                      </a:lnTo>
                                      <a:lnTo>
                                        <a:pt x="18" y="165"/>
                                      </a:lnTo>
                                      <a:lnTo>
                                        <a:pt x="6" y="162"/>
                                      </a:lnTo>
                                      <a:lnTo>
                                        <a:pt x="0" y="156"/>
                                      </a:lnTo>
                                      <a:lnTo>
                                        <a:pt x="1" y="147"/>
                                      </a:lnTo>
                                      <a:lnTo>
                                        <a:pt x="2" y="137"/>
                                      </a:lnTo>
                                      <a:lnTo>
                                        <a:pt x="12" y="137"/>
                                      </a:lnTo>
                                      <a:lnTo>
                                        <a:pt x="47" y="149"/>
                                      </a:lnTo>
                                      <a:lnTo>
                                        <a:pt x="47" y="156"/>
                                      </a:lnTo>
                                      <a:lnTo>
                                        <a:pt x="64" y="167"/>
                                      </a:lnTo>
                                      <a:lnTo>
                                        <a:pt x="105" y="167"/>
                                      </a:lnTo>
                                      <a:lnTo>
                                        <a:pt x="106" y="167"/>
                                      </a:lnTo>
                                      <a:lnTo>
                                        <a:pt x="95" y="203"/>
                                      </a:lnTo>
                                      <a:lnTo>
                                        <a:pt x="176" y="203"/>
                                      </a:lnTo>
                                      <a:lnTo>
                                        <a:pt x="176" y="203"/>
                                      </a:lnTo>
                                      <a:lnTo>
                                        <a:pt x="164" y="217"/>
                                      </a:lnTo>
                                      <a:lnTo>
                                        <a:pt x="122" y="217"/>
                                      </a:lnTo>
                                      <a:lnTo>
                                        <a:pt x="107" y="220"/>
                                      </a:lnTo>
                                      <a:close/>
                                    </a:path>
                                  </a:pathLst>
                                </a:custGeom>
                                <a:grpFill/>
                                <a:ln>
                                  <a:noFill/>
                                </a:ln>
                                <a:extLst>
                                  <a:ext uri="{91240B29-F687-4F45-9708-019B960494DF}">
                                    <a14:hiddenLine xmlns:a14="http://schemas.microsoft.com/office/drawing/2010/main" w="9525">
                                      <a:solidFill>
                                        <a:srgbClr val="000000"/>
                                      </a:solidFill>
                                      <a:round/>
                                      <a:headEnd/>
                                      <a:tailEnd/>
                                    </a14:hiddenLine>
                                  </a:ext>
                                </a:extLst>
                              </wps:spPr>
                              <wps:bodyPr rot="0" vert="horz" wrap="square" lIns="91440" tIns="45720" rIns="91440" bIns="45720" anchor="t" anchorCtr="0" upright="1">
                                <a:noAutofit/>
                              </wps:bodyPr>
                            </wps:wsp>
                            <wps:wsp>
                              <wps:cNvPr id="3253" name="Freeform 59"/>
                              <wps:cNvSpPr>
                                <a:spLocks/>
                              </wps:cNvSpPr>
                              <wps:spPr bwMode="auto">
                                <a:xfrm>
                                  <a:off x="0" y="0"/>
                                  <a:ext cx="254" cy="228"/>
                                </a:xfrm>
                                <a:custGeom>
                                  <a:avLst/>
                                  <a:gdLst>
                                    <a:gd name="T0" fmla="*/ 105 w 254"/>
                                    <a:gd name="T1" fmla="*/ 167 h 228"/>
                                    <a:gd name="T2" fmla="*/ 64 w 254"/>
                                    <a:gd name="T3" fmla="*/ 167 h 228"/>
                                    <a:gd name="T4" fmla="*/ 71 w 254"/>
                                    <a:gd name="T5" fmla="*/ 164 h 228"/>
                                    <a:gd name="T6" fmla="*/ 78 w 254"/>
                                    <a:gd name="T7" fmla="*/ 159 h 228"/>
                                    <a:gd name="T8" fmla="*/ 84 w 254"/>
                                    <a:gd name="T9" fmla="*/ 155 h 228"/>
                                    <a:gd name="T10" fmla="*/ 85 w 254"/>
                                    <a:gd name="T11" fmla="*/ 152 h 228"/>
                                    <a:gd name="T12" fmla="*/ 105 w 254"/>
                                    <a:gd name="T13" fmla="*/ 167 h 228"/>
                                  </a:gdLst>
                                  <a:ahLst/>
                                  <a:cxnLst>
                                    <a:cxn ang="0">
                                      <a:pos x="T0" y="T1"/>
                                    </a:cxn>
                                    <a:cxn ang="0">
                                      <a:pos x="T2" y="T3"/>
                                    </a:cxn>
                                    <a:cxn ang="0">
                                      <a:pos x="T4" y="T5"/>
                                    </a:cxn>
                                    <a:cxn ang="0">
                                      <a:pos x="T6" y="T7"/>
                                    </a:cxn>
                                    <a:cxn ang="0">
                                      <a:pos x="T8" y="T9"/>
                                    </a:cxn>
                                    <a:cxn ang="0">
                                      <a:pos x="T10" y="T11"/>
                                    </a:cxn>
                                    <a:cxn ang="0">
                                      <a:pos x="T12" y="T13"/>
                                    </a:cxn>
                                  </a:cxnLst>
                                  <a:rect l="0" t="0" r="r" b="b"/>
                                  <a:pathLst>
                                    <a:path w="254" h="228">
                                      <a:moveTo>
                                        <a:pt x="105" y="167"/>
                                      </a:moveTo>
                                      <a:lnTo>
                                        <a:pt x="64" y="167"/>
                                      </a:lnTo>
                                      <a:lnTo>
                                        <a:pt x="71" y="164"/>
                                      </a:lnTo>
                                      <a:lnTo>
                                        <a:pt x="78" y="159"/>
                                      </a:lnTo>
                                      <a:lnTo>
                                        <a:pt x="84" y="155"/>
                                      </a:lnTo>
                                      <a:lnTo>
                                        <a:pt x="85" y="152"/>
                                      </a:lnTo>
                                      <a:lnTo>
                                        <a:pt x="105" y="167"/>
                                      </a:lnTo>
                                      <a:close/>
                                    </a:path>
                                  </a:pathLst>
                                </a:custGeom>
                                <a:grpFill/>
                                <a:ln>
                                  <a:noFill/>
                                </a:ln>
                                <a:extLst>
                                  <a:ext uri="{91240B29-F687-4F45-9708-019B960494DF}">
                                    <a14:hiddenLine xmlns:a14="http://schemas.microsoft.com/office/drawing/2010/main" w="9525">
                                      <a:solidFill>
                                        <a:srgbClr val="000000"/>
                                      </a:solidFill>
                                      <a:round/>
                                      <a:headEnd/>
                                      <a:tailEnd/>
                                    </a14:hiddenLine>
                                  </a:ext>
                                </a:extLst>
                              </wps:spPr>
                              <wps:bodyPr rot="0" vert="horz" wrap="square" lIns="91440" tIns="45720" rIns="91440" bIns="45720" anchor="t" anchorCtr="0" upright="1">
                                <a:noAutofit/>
                              </wps:bodyPr>
                            </wps:wsp>
                            <wps:wsp>
                              <wps:cNvPr id="3254" name="Freeform 60"/>
                              <wps:cNvSpPr>
                                <a:spLocks/>
                              </wps:cNvSpPr>
                              <wps:spPr bwMode="auto">
                                <a:xfrm>
                                  <a:off x="0" y="0"/>
                                  <a:ext cx="254" cy="228"/>
                                </a:xfrm>
                                <a:custGeom>
                                  <a:avLst/>
                                  <a:gdLst>
                                    <a:gd name="T0" fmla="*/ 155 w 254"/>
                                    <a:gd name="T1" fmla="*/ 203 h 228"/>
                                    <a:gd name="T2" fmla="*/ 95 w 254"/>
                                    <a:gd name="T3" fmla="*/ 203 h 228"/>
                                    <a:gd name="T4" fmla="*/ 125 w 254"/>
                                    <a:gd name="T5" fmla="*/ 181 h 228"/>
                                    <a:gd name="T6" fmla="*/ 155 w 254"/>
                                    <a:gd name="T7" fmla="*/ 203 h 228"/>
                                  </a:gdLst>
                                  <a:ahLst/>
                                  <a:cxnLst>
                                    <a:cxn ang="0">
                                      <a:pos x="T0" y="T1"/>
                                    </a:cxn>
                                    <a:cxn ang="0">
                                      <a:pos x="T2" y="T3"/>
                                    </a:cxn>
                                    <a:cxn ang="0">
                                      <a:pos x="T4" y="T5"/>
                                    </a:cxn>
                                    <a:cxn ang="0">
                                      <a:pos x="T6" y="T7"/>
                                    </a:cxn>
                                  </a:cxnLst>
                                  <a:rect l="0" t="0" r="r" b="b"/>
                                  <a:pathLst>
                                    <a:path w="254" h="228">
                                      <a:moveTo>
                                        <a:pt x="155" y="203"/>
                                      </a:moveTo>
                                      <a:lnTo>
                                        <a:pt x="95" y="203"/>
                                      </a:lnTo>
                                      <a:lnTo>
                                        <a:pt x="125" y="181"/>
                                      </a:lnTo>
                                      <a:lnTo>
                                        <a:pt x="155" y="203"/>
                                      </a:lnTo>
                                      <a:close/>
                                    </a:path>
                                  </a:pathLst>
                                </a:custGeom>
                                <a:grpFill/>
                                <a:ln>
                                  <a:noFill/>
                                </a:ln>
                                <a:extLst>
                                  <a:ext uri="{91240B29-F687-4F45-9708-019B960494DF}">
                                    <a14:hiddenLine xmlns:a14="http://schemas.microsoft.com/office/drawing/2010/main" w="9525">
                                      <a:solidFill>
                                        <a:srgbClr val="000000"/>
                                      </a:solidFill>
                                      <a:round/>
                                      <a:headEnd/>
                                      <a:tailEnd/>
                                    </a14:hiddenLine>
                                  </a:ext>
                                </a:extLst>
                              </wps:spPr>
                              <wps:bodyPr rot="0" vert="horz" wrap="square" lIns="91440" tIns="45720" rIns="91440" bIns="45720" anchor="t" anchorCtr="0" upright="1">
                                <a:noAutofit/>
                              </wps:bodyPr>
                            </wps:wsp>
                            <wps:wsp>
                              <wps:cNvPr id="3255" name="Freeform 61"/>
                              <wps:cNvSpPr>
                                <a:spLocks/>
                              </wps:cNvSpPr>
                              <wps:spPr bwMode="auto">
                                <a:xfrm>
                                  <a:off x="0" y="0"/>
                                  <a:ext cx="254" cy="228"/>
                                </a:xfrm>
                                <a:custGeom>
                                  <a:avLst/>
                                  <a:gdLst>
                                    <a:gd name="T0" fmla="*/ 146 w 254"/>
                                    <a:gd name="T1" fmla="*/ 228 h 228"/>
                                    <a:gd name="T2" fmla="*/ 136 w 254"/>
                                    <a:gd name="T3" fmla="*/ 228 h 228"/>
                                    <a:gd name="T4" fmla="*/ 122 w 254"/>
                                    <a:gd name="T5" fmla="*/ 217 h 228"/>
                                    <a:gd name="T6" fmla="*/ 164 w 254"/>
                                    <a:gd name="T7" fmla="*/ 217 h 228"/>
                                    <a:gd name="T8" fmla="*/ 161 w 254"/>
                                    <a:gd name="T9" fmla="*/ 220 h 228"/>
                                    <a:gd name="T10" fmla="*/ 146 w 254"/>
                                    <a:gd name="T11" fmla="*/ 228 h 228"/>
                                  </a:gdLst>
                                  <a:ahLst/>
                                  <a:cxnLst>
                                    <a:cxn ang="0">
                                      <a:pos x="T0" y="T1"/>
                                    </a:cxn>
                                    <a:cxn ang="0">
                                      <a:pos x="T2" y="T3"/>
                                    </a:cxn>
                                    <a:cxn ang="0">
                                      <a:pos x="T4" y="T5"/>
                                    </a:cxn>
                                    <a:cxn ang="0">
                                      <a:pos x="T6" y="T7"/>
                                    </a:cxn>
                                    <a:cxn ang="0">
                                      <a:pos x="T8" y="T9"/>
                                    </a:cxn>
                                    <a:cxn ang="0">
                                      <a:pos x="T10" y="T11"/>
                                    </a:cxn>
                                  </a:cxnLst>
                                  <a:rect l="0" t="0" r="r" b="b"/>
                                  <a:pathLst>
                                    <a:path w="254" h="228">
                                      <a:moveTo>
                                        <a:pt x="146" y="228"/>
                                      </a:moveTo>
                                      <a:lnTo>
                                        <a:pt x="136" y="228"/>
                                      </a:lnTo>
                                      <a:lnTo>
                                        <a:pt x="122" y="217"/>
                                      </a:lnTo>
                                      <a:lnTo>
                                        <a:pt x="164" y="217"/>
                                      </a:lnTo>
                                      <a:lnTo>
                                        <a:pt x="161" y="220"/>
                                      </a:lnTo>
                                      <a:lnTo>
                                        <a:pt x="146" y="228"/>
                                      </a:lnTo>
                                      <a:close/>
                                    </a:path>
                                  </a:pathLst>
                                </a:custGeom>
                                <a:grpFill/>
                                <a:ln>
                                  <a:noFill/>
                                </a:ln>
                                <a:extLst>
                                  <a:ext uri="{91240B29-F687-4F45-9708-019B960494DF}">
                                    <a14:hiddenLine xmlns:a14="http://schemas.microsoft.com/office/drawing/2010/main" w="9525">
                                      <a:solidFill>
                                        <a:srgbClr val="000000"/>
                                      </a:solidFill>
                                      <a:round/>
                                      <a:headEnd/>
                                      <a:tailEnd/>
                                    </a14:hiddenLine>
                                  </a:ext>
                                </a:extLst>
                              </wps:spPr>
                              <wps:bodyPr rot="0" vert="horz" wrap="square" lIns="91440" tIns="45720" rIns="91440" bIns="45720" anchor="t" anchorCtr="0" upright="1">
                                <a:noAutofit/>
                              </wps:bodyPr>
                            </wps:wsp>
                          </wpg:wgp>
                        </a:graphicData>
                      </a:graphic>
                    </wp:inline>
                  </w:drawing>
                </mc:Choice>
                <mc:Fallback>
                  <w:pict>
                    <v:group w14:anchorId="5CEDF5DB" id="Group 3246" o:spid="_x0000_s1026" style="width:9.7pt;height:8.5pt;mso-position-horizontal-relative:char;mso-position-vertical-relative:line" coordsize="254,228"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">
                      <o:lock v:ext="edit" aspectratio="t"/>
                      <v:shape id="Freeform 53" o:spid="_x0000_s1027" style="position:absolute;width:254;height:228;visibility:visible;mso-wrap-style:square;v-text-anchor:top" coordsize="254,228"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" path="m152,105r-26,l129,104r6,-6l142,69r2,-7l145,57r3,-6l154,32r4,-19l176,r3,6l180,12r1,5l172,37r-2,5l166,60r-7,22l155,93r-3,12xe" filled="f" stroked="f">
                        <v:path arrowok="t" o:connecttype="custom" o:connectlocs="152,105;126,105;129,104;135,98;142,69;144,62;145,57;148,51;154,32;158,13;176,0;179,6;180,12;181,17;172,37;170,42;166,60;159,82;155,93;152,105" o:connectangles="0,0,0,0,0,0,0,0,0,0,0,0,0,0,0,0,0,0,0,0"/>
                      </v:shape>
                      <v:shape id="Freeform 54" o:spid="_x0000_s1028" style="position:absolute;width:254;height:228;visibility:visible;mso-wrap-style:square;v-text-anchor:top" coordsize="254,228"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" path="m114,145r-22,l95,140r,-14l96,108r8,-7l103,96r-1,-4l105,77r,-11l107,25r2,-12l114,10r4,-1l129,6r,11l129,28r-2,19l125,69r,8l121,94r2,5l126,105r26,l152,105r1,3l154,111r-28,l125,112r-11,33xe" filled="f" stroked="f">
                        <v:path arrowok="t" o:connecttype="custom" o:connectlocs="114,145;92,145;95,140;95,126;96,108;104,101;103,96;102,92;105,77;105,66;107,25;109,13;114,10;118,9;129,6;129,17;129,28;127,47;125,69;125,77;121,94;123,99;126,105;152,105;152,105;153,108;154,111;126,111;125,112;114,145" o:connectangles="0,0,0,0,0,0,0,0,0,0,0,0,0,0,0,0,0,0,0,0,0,0,0,0,0,0,0,0,0,0"/>
                      </v:shape>
                      <v:shape id="Freeform 55" o:spid="_x0000_s1029" style="position:absolute;width:254;height:228;visibility:visible;mso-wrap-style:square;v-text-anchor:top" coordsize="254,228"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" path="m189,111r-34,l159,111r6,l179,94r2,-4l184,85r8,-16l200,53,212,38r10,5l230,47r-4,11l221,66r-6,7l205,87r-4,5l197,99r-7,10l189,111xe" filled="f" stroked="f">
                        <v:path arrowok="t" o:connecttype="custom" o:connectlocs="189,111;155,111;159,111;165,111;179,94;181,90;184,85;192,69;200,53;212,38;222,43;230,47;226,58;221,66;215,73;205,87;201,92;197,99;190,109;189,111" o:connectangles="0,0,0,0,0,0,0,0,0,0,0,0,0,0,0,0,0,0,0,0"/>
                      </v:shape>
                      <v:shape id="Freeform 56" o:spid="_x0000_s1030" style="position:absolute;width:254;height:228;visibility:visible;mso-wrap-style:square;v-text-anchor:top" coordsize="254,228"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" path="m225,139r-33,l212,129r7,-7l237,103r9,-6l254,104r-2,8l249,126r-16,4l227,137r-2,2xe" filled="f" stroked="f">
                        <v:path arrowok="t" o:connecttype="custom" o:connectlocs="225,139;192,139;212,129;219,122;237,103;246,97;254,104;252,112;249,126;233,130;227,137;225,139" o:connectangles="0,0,0,0,0,0,0,0,0,0,0,0"/>
                      </v:shape>
                      <v:shape id="Freeform 57" o:spid="_x0000_s1031" style="position:absolute;width:254;height:228;visibility:visible;mso-wrap-style:square;v-text-anchor:top" coordsize="254,228"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" path="m176,203r-21,l144,167r30,-21l137,146,126,111r28,l155,111r34,l180,129r12,10l225,139r-6,8l203,156r-2,2l197,168r-11,6l187,175r-1,8l176,203xe" filled="f" stroked="f">
                        <v:path arrowok="t" o:connecttype="custom" o:connectlocs="176,203;155,203;144,167;174,146;137,146;126,111;154,111;155,111;189,111;180,129;192,139;225,139;219,147;203,156;201,158;197,168;186,174;187,175;186,183;176,203" o:connectangles="0,0,0,0,0,0,0,0,0,0,0,0,0,0,0,0,0,0,0,0"/>
                      </v:shape>
                      <v:shape id="Freeform 58" o:spid="_x0000_s1032" style="position:absolute;width:254;height:228;visibility:visible;mso-wrap-style:square;v-text-anchor:top" coordsize="254,228"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" path="m107,220l92,218,75,208,59,191,47,178,37,172r-7,-5l18,165,6,162,,156r1,-9l2,137r10,l47,149r,7l64,167r41,l106,167,95,203r81,l176,203r-12,14l122,217r-15,3xe" filled="f" stroked="f">
                        <v:path arrowok="t" o:connecttype="custom" o:connectlocs="107,220;92,218;75,208;59,191;47,178;37,172;30,167;18,165;6,162;0,156;1,147;2,137;12,137;47,149;47,156;64,167;105,167;106,167;95,203;176,203;176,203;164,217;122,217;107,220" o:connectangles="0,0,0,0,0,0,0,0,0,0,0,0,0,0,0,0,0,0,0,0,0,0,0,0"/>
                      </v:shape>
                      <v:shape id="Freeform 59" o:spid="_x0000_s1033" style="position:absolute;width:254;height:228;visibility:visible;mso-wrap-style:square;v-text-anchor:top" coordsize="254,228"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" path="m105,167r-41,l71,164r7,-5l84,155r1,-3l105,167xe" filled="f" stroked="f">
                        <v:path arrowok="t" o:connecttype="custom" o:connectlocs="105,167;64,167;71,164;78,159;84,155;85,152;105,167" o:connectangles="0,0,0,0,0,0,0"/>
                      </v:shape>
                      <v:shape id="Freeform 60" o:spid="_x0000_s1034" style="position:absolute;width:254;height:228;visibility:visible;mso-wrap-style:square;v-text-anchor:top" coordsize="254,228"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" path="m155,203r-60,l125,181r30,22xe" filled="f" stroked="f">
                        <v:path arrowok="t" o:connecttype="custom" o:connectlocs="155,203;95,203;125,181;155,203" o:connectangles="0,0,0,0"/>
                      </v:shape>
                      <v:shape id="Freeform 61" o:spid="_x0000_s1035" style="position:absolute;width:254;height:228;visibility:visible;mso-wrap-style:square;v-text-anchor:top" coordsize="254,228"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" path="m146,228r-10,l122,217r42,l161,220r-15,8xe" filled="f" stroked="f">
                        <v:path arrowok="t" o:connecttype="custom" o:connectlocs="146,228;136,228;122,217;164,217;161,220;146,228" o:connectangles="0,0,0,0,0,0"/>
                      </v:shape>
                      <w10:anchorlock/>
                    </v:group>
                  </w:pict>
                </mc:Fallback>
              </mc:AlternateContent>
            </w:r>
          </w:p>
        </w:tc>
        <w:tc>
          <w:tcPr>
            <w:tcW w:w="4479" w:type="dxa"/>
            <w:tcBorders>
              <w:top w:val="nil"/>
              <w:left w:val="nil"/>
              <w:bottom w:val="nil"/>
              <w:right w:val="nil"/>
            </w:tcBorders>
            <w:shd w:val="clear" w:color="auto" w:fill="F2F2F2" w:themeFill="background1" w:themeFillShade="F2"/>
            <w:vAlign w:val="center"/>
          </w:tcPr>
          <w:p w14:paraId="2B8A6FCD" w14:textId="77777777" w:rsidR="00BA295C" w:rsidRPr="00105779" w:rsidRDefault="00BA295C" w:rsidP="00DF4C5E">
            <w:pPr>
              <w:spacing w:after="0" w:line="240" w:lineRule="auto"/>
              <w:rPr>
                <w:rFonts w:eastAsia="SimSun" w:cs="Arial"/>
                <w:i/>
                <w:color w:val="000000"/>
                <w:sz w:val="15"/>
                <w:szCs w:val="15"/>
                <w:lang w:eastAsia="en-AU"/>
              </w:rPr>
            </w:pPr>
            <w:r w:rsidRPr="00105779">
              <w:rPr>
                <w:rFonts w:eastAsia="SimSun" w:cs="Arial"/>
                <w:color w:val="000000"/>
                <w:sz w:val="15"/>
                <w:szCs w:val="15"/>
                <w:lang w:eastAsia="en-AU"/>
              </w:rPr>
              <w:t>Aboriginal and Torres Strait Islander histories and cultures</w:t>
            </w:r>
          </w:p>
        </w:tc>
      </w:tr>
      <w:tr w:rsidR="00BA295C" w:rsidRPr="00105779" w14:paraId="5EFF4C37" w14:textId="77777777" w:rsidTr="00DF4C5E">
        <w:trPr>
          <w:cantSplit/>
          <w:trHeight w:val="284"/>
        </w:trPr>
        <w:tc>
          <w:tcPr>
            <w:tcW w:w="567" w:type="dxa"/>
            <w:tcBorders>
              <w:top w:val="nil"/>
              <w:left w:val="nil"/>
              <w:bottom w:val="nil"/>
              <w:right w:val="nil"/>
            </w:tcBorders>
            <w:shd w:val="clear" w:color="auto" w:fill="F2F2F2" w:themeFill="background1" w:themeFillShade="F2"/>
            <w:tcMar>
              <w:left w:w="57" w:type="dxa"/>
              <w:right w:w="57" w:type="dxa"/>
            </w:tcMar>
            <w:vAlign w:val="center"/>
          </w:tcPr>
          <w:p w14:paraId="24F54E7B" w14:textId="77777777" w:rsidR="00BA295C" w:rsidRPr="00105779" w:rsidRDefault="00BA295C" w:rsidP="00DF4C5E">
            <w:pPr>
              <w:tabs>
                <w:tab w:val="left" w:pos="284"/>
              </w:tabs>
              <w:spacing w:before="30" w:after="30" w:line="240" w:lineRule="auto"/>
              <w:rPr>
                <w:rFonts w:eastAsia="SimSun" w:cs="Arial"/>
                <w:color w:val="000000"/>
                <w:sz w:val="15"/>
                <w:szCs w:val="15"/>
                <w:lang w:eastAsia="en-US"/>
              </w:rPr>
            </w:pPr>
            <w:r w:rsidRPr="00105779">
              <w:rPr>
                <w:rFonts w:cs="Arial"/>
                <w:noProof/>
                <w:sz w:val="15"/>
                <w:szCs w:val="15"/>
                <w:lang w:eastAsia="zh-TW"/>
              </w:rPr>
              <mc:AlternateContent>
                <mc:Choice Requires="wpg">
                  <w:drawing>
                    <wp:inline distT="0" distB="0" distL="0" distR="0" wp14:anchorId="142C0302" wp14:editId="777C0D62">
                      <wp:extent cx="108000" cy="108000"/>
                      <wp:effectExtent l="0" t="0" r="0" b="0"/>
                      <wp:docPr id="1" name="Group 1"/>
                      <wp:cNvGraphicFramePr>
                        <a:graphicFrameLocks xmlns:a="http://schemas.openxmlformats.org/drawingml/2006/main" noChangeAspect="1"/>
                      </wp:cNvGraphicFramePr>
                      <a:graphic xmlns:a="http://schemas.openxmlformats.org/drawingml/2006/main">
                        <a:graphicData uri="http://schemas.microsoft.com/office/word/2010/wordprocessingGroup">
                          <wpg:wgp>
                            <wpg:cNvGrpSpPr>
                              <a:grpSpLocks noChangeAspect="1"/>
                            </wpg:cNvGrpSpPr>
                            <wpg:grpSpPr bwMode="auto">
                              <a:xfrm>
                                <a:off x="0" y="0"/>
                                <a:ext cx="108000" cy="108000"/>
                                <a:chOff x="0" y="0"/>
                                <a:chExt cx="247" cy="246"/>
                              </a:xfrm>
                              <a:solidFill>
                                <a:srgbClr val="DB3F30"/>
                              </a:solidFill>
                            </wpg:grpSpPr>
                            <wps:wsp>
                              <wps:cNvPr id="63" name="Freeform 63"/>
                              <wps:cNvSpPr>
                                <a:spLocks/>
                              </wps:cNvSpPr>
                              <wps:spPr bwMode="auto">
                                <a:xfrm>
                                  <a:off x="0" y="0"/>
                                  <a:ext cx="247" cy="246"/>
                                </a:xfrm>
                                <a:custGeom>
                                  <a:avLst/>
                                  <a:gdLst>
                                    <a:gd name="T0" fmla="*/ 123 w 247"/>
                                    <a:gd name="T1" fmla="*/ 123 h 246"/>
                                    <a:gd name="T2" fmla="*/ 0 w 247"/>
                                    <a:gd name="T3" fmla="*/ 123 h 246"/>
                                    <a:gd name="T4" fmla="*/ 0 w 247"/>
                                    <a:gd name="T5" fmla="*/ 0 h 246"/>
                                    <a:gd name="T6" fmla="*/ 123 w 247"/>
                                    <a:gd name="T7" fmla="*/ 0 h 246"/>
                                    <a:gd name="T8" fmla="*/ 123 w 247"/>
                                    <a:gd name="T9" fmla="*/ 25 h 246"/>
                                    <a:gd name="T10" fmla="*/ 57 w 247"/>
                                    <a:gd name="T11" fmla="*/ 25 h 246"/>
                                    <a:gd name="T12" fmla="*/ 53 w 247"/>
                                    <a:gd name="T13" fmla="*/ 28 h 246"/>
                                    <a:gd name="T14" fmla="*/ 53 w 247"/>
                                    <a:gd name="T15" fmla="*/ 56 h 246"/>
                                    <a:gd name="T16" fmla="*/ 26 w 247"/>
                                    <a:gd name="T17" fmla="*/ 56 h 246"/>
                                    <a:gd name="T18" fmla="*/ 22 w 247"/>
                                    <a:gd name="T19" fmla="*/ 59 h 246"/>
                                    <a:gd name="T20" fmla="*/ 22 w 247"/>
                                    <a:gd name="T21" fmla="*/ 67 h 246"/>
                                    <a:gd name="T22" fmla="*/ 25 w 247"/>
                                    <a:gd name="T23" fmla="*/ 71 h 246"/>
                                    <a:gd name="T24" fmla="*/ 54 w 247"/>
                                    <a:gd name="T25" fmla="*/ 71 h 246"/>
                                    <a:gd name="T26" fmla="*/ 54 w 247"/>
                                    <a:gd name="T27" fmla="*/ 98 h 246"/>
                                    <a:gd name="T28" fmla="*/ 57 w 247"/>
                                    <a:gd name="T29" fmla="*/ 102 h 246"/>
                                    <a:gd name="T30" fmla="*/ 123 w 247"/>
                                    <a:gd name="T31" fmla="*/ 102 h 246"/>
                                    <a:gd name="T32" fmla="*/ 123 w 247"/>
                                    <a:gd name="T33" fmla="*/ 123 h 246"/>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 ang="0">
                                      <a:pos x="T30" y="T31"/>
                                    </a:cxn>
                                    <a:cxn ang="0">
                                      <a:pos x="T32" y="T33"/>
                                    </a:cxn>
                                  </a:cxnLst>
                                  <a:rect l="0" t="0" r="r" b="b"/>
                                  <a:pathLst>
                                    <a:path w="247" h="246">
                                      <a:moveTo>
                                        <a:pt x="123" y="123"/>
                                      </a:moveTo>
                                      <a:lnTo>
                                        <a:pt x="0" y="123"/>
                                      </a:lnTo>
                                      <a:lnTo>
                                        <a:pt x="0" y="0"/>
                                      </a:lnTo>
                                      <a:lnTo>
                                        <a:pt x="123" y="0"/>
                                      </a:lnTo>
                                      <a:lnTo>
                                        <a:pt x="123" y="25"/>
                                      </a:lnTo>
                                      <a:lnTo>
                                        <a:pt x="57" y="25"/>
                                      </a:lnTo>
                                      <a:lnTo>
                                        <a:pt x="53" y="28"/>
                                      </a:lnTo>
                                      <a:lnTo>
                                        <a:pt x="53" y="56"/>
                                      </a:lnTo>
                                      <a:lnTo>
                                        <a:pt x="26" y="56"/>
                                      </a:lnTo>
                                      <a:lnTo>
                                        <a:pt x="22" y="59"/>
                                      </a:lnTo>
                                      <a:lnTo>
                                        <a:pt x="22" y="67"/>
                                      </a:lnTo>
                                      <a:lnTo>
                                        <a:pt x="25" y="71"/>
                                      </a:lnTo>
                                      <a:lnTo>
                                        <a:pt x="54" y="71"/>
                                      </a:lnTo>
                                      <a:lnTo>
                                        <a:pt x="54" y="98"/>
                                      </a:lnTo>
                                      <a:lnTo>
                                        <a:pt x="57" y="102"/>
                                      </a:lnTo>
                                      <a:lnTo>
                                        <a:pt x="123" y="102"/>
                                      </a:lnTo>
                                      <a:lnTo>
                                        <a:pt x="123" y="123"/>
                                      </a:lnTo>
                                      <a:close/>
                                    </a:path>
                                  </a:pathLst>
                                </a:custGeom>
                                <a:grpFill/>
                                <a:ln>
                                  <a:noFill/>
                                </a:ln>
                                <a:extLst>
                                  <a:ext uri="{91240B29-F687-4F45-9708-019B960494DF}">
                                    <a14:hiddenLine xmlns:a14="http://schemas.microsoft.com/office/drawing/2010/main" w="9525">
                                      <a:solidFill>
                                        <a:srgbClr val="000000"/>
                                      </a:solidFill>
                                      <a:round/>
                                      <a:headEnd/>
                                      <a:tailEnd/>
                                    </a14:hiddenLine>
                                  </a:ext>
                                </a:extLst>
                              </wps:spPr>
                              <wps:bodyPr rot="0" vert="horz" wrap="square" lIns="91440" tIns="45720" rIns="91440" bIns="45720" anchor="t" anchorCtr="0" upright="1">
                                <a:noAutofit/>
                              </wps:bodyPr>
                            </wps:wsp>
                            <wps:wsp>
                              <wps:cNvPr id="85" name="Freeform 37"/>
                              <wps:cNvSpPr>
                                <a:spLocks/>
                              </wps:cNvSpPr>
                              <wps:spPr bwMode="auto">
                                <a:xfrm>
                                  <a:off x="0" y="0"/>
                                  <a:ext cx="247" cy="246"/>
                                </a:xfrm>
                                <a:custGeom>
                                  <a:avLst/>
                                  <a:gdLst>
                                    <a:gd name="T0" fmla="*/ 123 w 247"/>
                                    <a:gd name="T1" fmla="*/ 102 h 246"/>
                                    <a:gd name="T2" fmla="*/ 65 w 247"/>
                                    <a:gd name="T3" fmla="*/ 102 h 246"/>
                                    <a:gd name="T4" fmla="*/ 69 w 247"/>
                                    <a:gd name="T5" fmla="*/ 99 h 246"/>
                                    <a:gd name="T6" fmla="*/ 69 w 247"/>
                                    <a:gd name="T7" fmla="*/ 71 h 246"/>
                                    <a:gd name="T8" fmla="*/ 96 w 247"/>
                                    <a:gd name="T9" fmla="*/ 71 h 246"/>
                                    <a:gd name="T10" fmla="*/ 99 w 247"/>
                                    <a:gd name="T11" fmla="*/ 68 h 246"/>
                                    <a:gd name="T12" fmla="*/ 99 w 247"/>
                                    <a:gd name="T13" fmla="*/ 63 h 246"/>
                                    <a:gd name="T14" fmla="*/ 99 w 247"/>
                                    <a:gd name="T15" fmla="*/ 60 h 246"/>
                                    <a:gd name="T16" fmla="*/ 96 w 247"/>
                                    <a:gd name="T17" fmla="*/ 56 h 246"/>
                                    <a:gd name="T18" fmla="*/ 68 w 247"/>
                                    <a:gd name="T19" fmla="*/ 56 h 246"/>
                                    <a:gd name="T20" fmla="*/ 68 w 247"/>
                                    <a:gd name="T21" fmla="*/ 29 h 246"/>
                                    <a:gd name="T22" fmla="*/ 65 w 247"/>
                                    <a:gd name="T23" fmla="*/ 25 h 246"/>
                                    <a:gd name="T24" fmla="*/ 123 w 247"/>
                                    <a:gd name="T25" fmla="*/ 25 h 246"/>
                                    <a:gd name="T26" fmla="*/ 123 w 247"/>
                                    <a:gd name="T27" fmla="*/ 102 h 246"/>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Lst>
                                  <a:rect l="0" t="0" r="r" b="b"/>
                                  <a:pathLst>
                                    <a:path w="247" h="246">
                                      <a:moveTo>
                                        <a:pt x="123" y="102"/>
                                      </a:moveTo>
                                      <a:lnTo>
                                        <a:pt x="65" y="102"/>
                                      </a:lnTo>
                                      <a:lnTo>
                                        <a:pt x="69" y="99"/>
                                      </a:lnTo>
                                      <a:lnTo>
                                        <a:pt x="69" y="71"/>
                                      </a:lnTo>
                                      <a:lnTo>
                                        <a:pt x="96" y="71"/>
                                      </a:lnTo>
                                      <a:lnTo>
                                        <a:pt x="99" y="68"/>
                                      </a:lnTo>
                                      <a:lnTo>
                                        <a:pt x="99" y="63"/>
                                      </a:lnTo>
                                      <a:lnTo>
                                        <a:pt x="99" y="60"/>
                                      </a:lnTo>
                                      <a:lnTo>
                                        <a:pt x="96" y="56"/>
                                      </a:lnTo>
                                      <a:lnTo>
                                        <a:pt x="68" y="56"/>
                                      </a:lnTo>
                                      <a:lnTo>
                                        <a:pt x="68" y="29"/>
                                      </a:lnTo>
                                      <a:lnTo>
                                        <a:pt x="65" y="25"/>
                                      </a:lnTo>
                                      <a:lnTo>
                                        <a:pt x="123" y="25"/>
                                      </a:lnTo>
                                      <a:lnTo>
                                        <a:pt x="123" y="102"/>
                                      </a:lnTo>
                                      <a:close/>
                                    </a:path>
                                  </a:pathLst>
                                </a:custGeom>
                                <a:grpFill/>
                                <a:ln>
                                  <a:noFill/>
                                </a:ln>
                                <a:extLst>
                                  <a:ext uri="{91240B29-F687-4F45-9708-019B960494DF}">
                                    <a14:hiddenLine xmlns:a14="http://schemas.microsoft.com/office/drawing/2010/main" w="9525">
                                      <a:solidFill>
                                        <a:srgbClr val="000000"/>
                                      </a:solidFill>
                                      <a:round/>
                                      <a:headEnd/>
                                      <a:tailEnd/>
                                    </a14:hiddenLine>
                                  </a:ext>
                                </a:extLst>
                              </wps:spPr>
                              <wps:bodyPr rot="0" vert="horz" wrap="square" lIns="91440" tIns="45720" rIns="91440" bIns="45720" anchor="t" anchorCtr="0" upright="1">
                                <a:noAutofit/>
                              </wps:bodyPr>
                            </wps:wsp>
                            <wps:wsp>
                              <wps:cNvPr id="86" name="Freeform 38"/>
                              <wps:cNvSpPr>
                                <a:spLocks/>
                              </wps:cNvSpPr>
                              <wps:spPr bwMode="auto">
                                <a:xfrm>
                                  <a:off x="0" y="0"/>
                                  <a:ext cx="247" cy="246"/>
                                </a:xfrm>
                                <a:custGeom>
                                  <a:avLst/>
                                  <a:gdLst>
                                    <a:gd name="T0" fmla="*/ 220 w 247"/>
                                    <a:gd name="T1" fmla="*/ 69 h 246"/>
                                    <a:gd name="T2" fmla="*/ 150 w 247"/>
                                    <a:gd name="T3" fmla="*/ 69 h 246"/>
                                    <a:gd name="T4" fmla="*/ 147 w 247"/>
                                    <a:gd name="T5" fmla="*/ 66 h 246"/>
                                    <a:gd name="T6" fmla="*/ 147 w 247"/>
                                    <a:gd name="T7" fmla="*/ 58 h 246"/>
                                    <a:gd name="T8" fmla="*/ 150 w 247"/>
                                    <a:gd name="T9" fmla="*/ 54 h 246"/>
                                    <a:gd name="T10" fmla="*/ 220 w 247"/>
                                    <a:gd name="T11" fmla="*/ 54 h 246"/>
                                    <a:gd name="T12" fmla="*/ 223 w 247"/>
                                    <a:gd name="T13" fmla="*/ 58 h 246"/>
                                    <a:gd name="T14" fmla="*/ 223 w 247"/>
                                    <a:gd name="T15" fmla="*/ 66 h 246"/>
                                    <a:gd name="T16" fmla="*/ 220 w 247"/>
                                    <a:gd name="T17" fmla="*/ 69 h 246"/>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Lst>
                                  <a:rect l="0" t="0" r="r" b="b"/>
                                  <a:pathLst>
                                    <a:path w="247" h="246">
                                      <a:moveTo>
                                        <a:pt x="220" y="69"/>
                                      </a:moveTo>
                                      <a:lnTo>
                                        <a:pt x="150" y="69"/>
                                      </a:lnTo>
                                      <a:lnTo>
                                        <a:pt x="147" y="66"/>
                                      </a:lnTo>
                                      <a:lnTo>
                                        <a:pt x="147" y="58"/>
                                      </a:lnTo>
                                      <a:lnTo>
                                        <a:pt x="150" y="54"/>
                                      </a:lnTo>
                                      <a:lnTo>
                                        <a:pt x="220" y="54"/>
                                      </a:lnTo>
                                      <a:lnTo>
                                        <a:pt x="223" y="58"/>
                                      </a:lnTo>
                                      <a:lnTo>
                                        <a:pt x="223" y="66"/>
                                      </a:lnTo>
                                      <a:lnTo>
                                        <a:pt x="220" y="69"/>
                                      </a:lnTo>
                                      <a:close/>
                                    </a:path>
                                  </a:pathLst>
                                </a:custGeom>
                                <a:grpFill/>
                                <a:ln>
                                  <a:noFill/>
                                </a:ln>
                                <a:extLst>
                                  <a:ext uri="{91240B29-F687-4F45-9708-019B960494DF}">
                                    <a14:hiddenLine xmlns:a14="http://schemas.microsoft.com/office/drawing/2010/main" w="9525">
                                      <a:solidFill>
                                        <a:srgbClr val="000000"/>
                                      </a:solidFill>
                                      <a:round/>
                                      <a:headEnd/>
                                      <a:tailEnd/>
                                    </a14:hiddenLine>
                                  </a:ext>
                                </a:extLst>
                              </wps:spPr>
                              <wps:bodyPr rot="0" vert="horz" wrap="square" lIns="91440" tIns="45720" rIns="91440" bIns="45720" anchor="t" anchorCtr="0" upright="1">
                                <a:noAutofit/>
                              </wps:bodyPr>
                            </wps:wsp>
                            <wps:wsp>
                              <wps:cNvPr id="87" name="Freeform 39"/>
                              <wps:cNvSpPr>
                                <a:spLocks/>
                              </wps:cNvSpPr>
                              <wps:spPr bwMode="auto">
                                <a:xfrm>
                                  <a:off x="0" y="0"/>
                                  <a:ext cx="247" cy="246"/>
                                </a:xfrm>
                                <a:custGeom>
                                  <a:avLst/>
                                  <a:gdLst>
                                    <a:gd name="T0" fmla="*/ 247 w 247"/>
                                    <a:gd name="T1" fmla="*/ 246 h 246"/>
                                    <a:gd name="T2" fmla="*/ 123 w 247"/>
                                    <a:gd name="T3" fmla="*/ 246 h 246"/>
                                    <a:gd name="T4" fmla="*/ 123 w 247"/>
                                    <a:gd name="T5" fmla="*/ 123 h 246"/>
                                    <a:gd name="T6" fmla="*/ 247 w 247"/>
                                    <a:gd name="T7" fmla="*/ 123 h 246"/>
                                    <a:gd name="T8" fmla="*/ 247 w 247"/>
                                    <a:gd name="T9" fmla="*/ 146 h 246"/>
                                    <a:gd name="T10" fmla="*/ 182 w 247"/>
                                    <a:gd name="T11" fmla="*/ 146 h 246"/>
                                    <a:gd name="T12" fmla="*/ 179 w 247"/>
                                    <a:gd name="T13" fmla="*/ 150 h 246"/>
                                    <a:gd name="T14" fmla="*/ 180 w 247"/>
                                    <a:gd name="T15" fmla="*/ 153 h 246"/>
                                    <a:gd name="T16" fmla="*/ 180 w 247"/>
                                    <a:gd name="T17" fmla="*/ 157 h 246"/>
                                    <a:gd name="T18" fmla="*/ 183 w 247"/>
                                    <a:gd name="T19" fmla="*/ 161 h 246"/>
                                    <a:gd name="T20" fmla="*/ 247 w 247"/>
                                    <a:gd name="T21" fmla="*/ 161 h 246"/>
                                    <a:gd name="T22" fmla="*/ 247 w 247"/>
                                    <a:gd name="T23" fmla="*/ 177 h 246"/>
                                    <a:gd name="T24" fmla="*/ 152 w 247"/>
                                    <a:gd name="T25" fmla="*/ 177 h 246"/>
                                    <a:gd name="T26" fmla="*/ 149 w 247"/>
                                    <a:gd name="T27" fmla="*/ 180 h 246"/>
                                    <a:gd name="T28" fmla="*/ 149 w 247"/>
                                    <a:gd name="T29" fmla="*/ 188 h 246"/>
                                    <a:gd name="T30" fmla="*/ 152 w 247"/>
                                    <a:gd name="T31" fmla="*/ 192 h 246"/>
                                    <a:gd name="T32" fmla="*/ 247 w 247"/>
                                    <a:gd name="T33" fmla="*/ 192 h 246"/>
                                    <a:gd name="T34" fmla="*/ 247 w 247"/>
                                    <a:gd name="T35" fmla="*/ 208 h 246"/>
                                    <a:gd name="T36" fmla="*/ 183 w 247"/>
                                    <a:gd name="T37" fmla="*/ 208 h 246"/>
                                    <a:gd name="T38" fmla="*/ 180 w 247"/>
                                    <a:gd name="T39" fmla="*/ 211 h 246"/>
                                    <a:gd name="T40" fmla="*/ 180 w 247"/>
                                    <a:gd name="T41" fmla="*/ 219 h 246"/>
                                    <a:gd name="T42" fmla="*/ 182 w 247"/>
                                    <a:gd name="T43" fmla="*/ 223 h 246"/>
                                    <a:gd name="T44" fmla="*/ 247 w 247"/>
                                    <a:gd name="T45" fmla="*/ 223 h 246"/>
                                    <a:gd name="T46" fmla="*/ 247 w 247"/>
                                    <a:gd name="T47" fmla="*/ 246 h 246"/>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 ang="0">
                                      <a:pos x="T30" y="T31"/>
                                    </a:cxn>
                                    <a:cxn ang="0">
                                      <a:pos x="T32" y="T33"/>
                                    </a:cxn>
                                    <a:cxn ang="0">
                                      <a:pos x="T34" y="T35"/>
                                    </a:cxn>
                                    <a:cxn ang="0">
                                      <a:pos x="T36" y="T37"/>
                                    </a:cxn>
                                    <a:cxn ang="0">
                                      <a:pos x="T38" y="T39"/>
                                    </a:cxn>
                                    <a:cxn ang="0">
                                      <a:pos x="T40" y="T41"/>
                                    </a:cxn>
                                    <a:cxn ang="0">
                                      <a:pos x="T42" y="T43"/>
                                    </a:cxn>
                                    <a:cxn ang="0">
                                      <a:pos x="T44" y="T45"/>
                                    </a:cxn>
                                    <a:cxn ang="0">
                                      <a:pos x="T46" y="T47"/>
                                    </a:cxn>
                                  </a:cxnLst>
                                  <a:rect l="0" t="0" r="r" b="b"/>
                                  <a:pathLst>
                                    <a:path w="247" h="246">
                                      <a:moveTo>
                                        <a:pt x="247" y="246"/>
                                      </a:moveTo>
                                      <a:lnTo>
                                        <a:pt x="123" y="246"/>
                                      </a:lnTo>
                                      <a:lnTo>
                                        <a:pt x="123" y="123"/>
                                      </a:lnTo>
                                      <a:lnTo>
                                        <a:pt x="247" y="123"/>
                                      </a:lnTo>
                                      <a:lnTo>
                                        <a:pt x="247" y="146"/>
                                      </a:lnTo>
                                      <a:lnTo>
                                        <a:pt x="182" y="146"/>
                                      </a:lnTo>
                                      <a:lnTo>
                                        <a:pt x="179" y="150"/>
                                      </a:lnTo>
                                      <a:lnTo>
                                        <a:pt x="180" y="153"/>
                                      </a:lnTo>
                                      <a:lnTo>
                                        <a:pt x="180" y="157"/>
                                      </a:lnTo>
                                      <a:lnTo>
                                        <a:pt x="183" y="161"/>
                                      </a:lnTo>
                                      <a:lnTo>
                                        <a:pt x="247" y="161"/>
                                      </a:lnTo>
                                      <a:lnTo>
                                        <a:pt x="247" y="177"/>
                                      </a:lnTo>
                                      <a:lnTo>
                                        <a:pt x="152" y="177"/>
                                      </a:lnTo>
                                      <a:lnTo>
                                        <a:pt x="149" y="180"/>
                                      </a:lnTo>
                                      <a:lnTo>
                                        <a:pt x="149" y="188"/>
                                      </a:lnTo>
                                      <a:lnTo>
                                        <a:pt x="152" y="192"/>
                                      </a:lnTo>
                                      <a:lnTo>
                                        <a:pt x="247" y="192"/>
                                      </a:lnTo>
                                      <a:lnTo>
                                        <a:pt x="247" y="208"/>
                                      </a:lnTo>
                                      <a:lnTo>
                                        <a:pt x="183" y="208"/>
                                      </a:lnTo>
                                      <a:lnTo>
                                        <a:pt x="180" y="211"/>
                                      </a:lnTo>
                                      <a:lnTo>
                                        <a:pt x="180" y="219"/>
                                      </a:lnTo>
                                      <a:lnTo>
                                        <a:pt x="182" y="223"/>
                                      </a:lnTo>
                                      <a:lnTo>
                                        <a:pt x="247" y="223"/>
                                      </a:lnTo>
                                      <a:lnTo>
                                        <a:pt x="247" y="246"/>
                                      </a:lnTo>
                                      <a:close/>
                                    </a:path>
                                  </a:pathLst>
                                </a:custGeom>
                                <a:grpFill/>
                                <a:ln>
                                  <a:noFill/>
                                </a:ln>
                                <a:extLst>
                                  <a:ext uri="{91240B29-F687-4F45-9708-019B960494DF}">
                                    <a14:hiddenLine xmlns:a14="http://schemas.microsoft.com/office/drawing/2010/main" w="9525">
                                      <a:solidFill>
                                        <a:srgbClr val="000000"/>
                                      </a:solidFill>
                                      <a:round/>
                                      <a:headEnd/>
                                      <a:tailEnd/>
                                    </a14:hiddenLine>
                                  </a:ext>
                                </a:extLst>
                              </wps:spPr>
                              <wps:bodyPr rot="0" vert="horz" wrap="square" lIns="91440" tIns="45720" rIns="91440" bIns="45720" anchor="t" anchorCtr="0" upright="1">
                                <a:noAutofit/>
                              </wps:bodyPr>
                            </wps:wsp>
                            <wps:wsp>
                              <wps:cNvPr id="88" name="Freeform 40"/>
                              <wps:cNvSpPr>
                                <a:spLocks/>
                              </wps:cNvSpPr>
                              <wps:spPr bwMode="auto">
                                <a:xfrm>
                                  <a:off x="0" y="0"/>
                                  <a:ext cx="247" cy="246"/>
                                </a:xfrm>
                                <a:custGeom>
                                  <a:avLst/>
                                  <a:gdLst>
                                    <a:gd name="T0" fmla="*/ 247 w 247"/>
                                    <a:gd name="T1" fmla="*/ 161 h 246"/>
                                    <a:gd name="T2" fmla="*/ 191 w 247"/>
                                    <a:gd name="T3" fmla="*/ 161 h 246"/>
                                    <a:gd name="T4" fmla="*/ 195 w 247"/>
                                    <a:gd name="T5" fmla="*/ 158 h 246"/>
                                    <a:gd name="T6" fmla="*/ 195 w 247"/>
                                    <a:gd name="T7" fmla="*/ 150 h 246"/>
                                    <a:gd name="T8" fmla="*/ 192 w 247"/>
                                    <a:gd name="T9" fmla="*/ 146 h 246"/>
                                    <a:gd name="T10" fmla="*/ 247 w 247"/>
                                    <a:gd name="T11" fmla="*/ 146 h 246"/>
                                    <a:gd name="T12" fmla="*/ 247 w 247"/>
                                    <a:gd name="T13" fmla="*/ 161 h 246"/>
                                  </a:gdLst>
                                  <a:ahLst/>
                                  <a:cxnLst>
                                    <a:cxn ang="0">
                                      <a:pos x="T0" y="T1"/>
                                    </a:cxn>
                                    <a:cxn ang="0">
                                      <a:pos x="T2" y="T3"/>
                                    </a:cxn>
                                    <a:cxn ang="0">
                                      <a:pos x="T4" y="T5"/>
                                    </a:cxn>
                                    <a:cxn ang="0">
                                      <a:pos x="T6" y="T7"/>
                                    </a:cxn>
                                    <a:cxn ang="0">
                                      <a:pos x="T8" y="T9"/>
                                    </a:cxn>
                                    <a:cxn ang="0">
                                      <a:pos x="T10" y="T11"/>
                                    </a:cxn>
                                    <a:cxn ang="0">
                                      <a:pos x="T12" y="T13"/>
                                    </a:cxn>
                                  </a:cxnLst>
                                  <a:rect l="0" t="0" r="r" b="b"/>
                                  <a:pathLst>
                                    <a:path w="247" h="246">
                                      <a:moveTo>
                                        <a:pt x="247" y="161"/>
                                      </a:moveTo>
                                      <a:lnTo>
                                        <a:pt x="191" y="161"/>
                                      </a:lnTo>
                                      <a:lnTo>
                                        <a:pt x="195" y="158"/>
                                      </a:lnTo>
                                      <a:lnTo>
                                        <a:pt x="195" y="150"/>
                                      </a:lnTo>
                                      <a:lnTo>
                                        <a:pt x="192" y="146"/>
                                      </a:lnTo>
                                      <a:lnTo>
                                        <a:pt x="247" y="146"/>
                                      </a:lnTo>
                                      <a:lnTo>
                                        <a:pt x="247" y="161"/>
                                      </a:lnTo>
                                      <a:close/>
                                    </a:path>
                                  </a:pathLst>
                                </a:custGeom>
                                <a:grpFill/>
                                <a:ln>
                                  <a:noFill/>
                                </a:ln>
                                <a:extLst>
                                  <a:ext uri="{91240B29-F687-4F45-9708-019B960494DF}">
                                    <a14:hiddenLine xmlns:a14="http://schemas.microsoft.com/office/drawing/2010/main" w="9525">
                                      <a:solidFill>
                                        <a:srgbClr val="000000"/>
                                      </a:solidFill>
                                      <a:round/>
                                      <a:headEnd/>
                                      <a:tailEnd/>
                                    </a14:hiddenLine>
                                  </a:ext>
                                </a:extLst>
                              </wps:spPr>
                              <wps:bodyPr rot="0" vert="horz" wrap="square" lIns="91440" tIns="45720" rIns="91440" bIns="45720" anchor="t" anchorCtr="0" upright="1">
                                <a:noAutofit/>
                              </wps:bodyPr>
                            </wps:wsp>
                            <wps:wsp>
                              <wps:cNvPr id="89" name="Freeform 41"/>
                              <wps:cNvSpPr>
                                <a:spLocks/>
                              </wps:cNvSpPr>
                              <wps:spPr bwMode="auto">
                                <a:xfrm>
                                  <a:off x="0" y="0"/>
                                  <a:ext cx="247" cy="246"/>
                                </a:xfrm>
                                <a:custGeom>
                                  <a:avLst/>
                                  <a:gdLst>
                                    <a:gd name="T0" fmla="*/ 35 w 247"/>
                                    <a:gd name="T1" fmla="*/ 219 h 246"/>
                                    <a:gd name="T2" fmla="*/ 32 w 247"/>
                                    <a:gd name="T3" fmla="*/ 219 h 246"/>
                                    <a:gd name="T4" fmla="*/ 30 w 247"/>
                                    <a:gd name="T5" fmla="*/ 218 h 246"/>
                                    <a:gd name="T6" fmla="*/ 25 w 247"/>
                                    <a:gd name="T7" fmla="*/ 213 h 246"/>
                                    <a:gd name="T8" fmla="*/ 25 w 247"/>
                                    <a:gd name="T9" fmla="*/ 208 h 246"/>
                                    <a:gd name="T10" fmla="*/ 28 w 247"/>
                                    <a:gd name="T11" fmla="*/ 205 h 246"/>
                                    <a:gd name="T12" fmla="*/ 50 w 247"/>
                                    <a:gd name="T13" fmla="*/ 183 h 246"/>
                                    <a:gd name="T14" fmla="*/ 28 w 247"/>
                                    <a:gd name="T15" fmla="*/ 162 h 246"/>
                                    <a:gd name="T16" fmla="*/ 25 w 247"/>
                                    <a:gd name="T17" fmla="*/ 159 h 246"/>
                                    <a:gd name="T18" fmla="*/ 25 w 247"/>
                                    <a:gd name="T19" fmla="*/ 153 h 246"/>
                                    <a:gd name="T20" fmla="*/ 28 w 247"/>
                                    <a:gd name="T21" fmla="*/ 150 h 246"/>
                                    <a:gd name="T22" fmla="*/ 31 w 247"/>
                                    <a:gd name="T23" fmla="*/ 147 h 246"/>
                                    <a:gd name="T24" fmla="*/ 36 w 247"/>
                                    <a:gd name="T25" fmla="*/ 147 h 246"/>
                                    <a:gd name="T26" fmla="*/ 39 w 247"/>
                                    <a:gd name="T27" fmla="*/ 150 h 246"/>
                                    <a:gd name="T28" fmla="*/ 61 w 247"/>
                                    <a:gd name="T29" fmla="*/ 172 h 246"/>
                                    <a:gd name="T30" fmla="*/ 84 w 247"/>
                                    <a:gd name="T31" fmla="*/ 172 h 246"/>
                                    <a:gd name="T32" fmla="*/ 72 w 247"/>
                                    <a:gd name="T33" fmla="*/ 183 h 246"/>
                                    <a:gd name="T34" fmla="*/ 83 w 247"/>
                                    <a:gd name="T35" fmla="*/ 195 h 246"/>
                                    <a:gd name="T36" fmla="*/ 60 w 247"/>
                                    <a:gd name="T37" fmla="*/ 195 h 246"/>
                                    <a:gd name="T38" fmla="*/ 39 w 247"/>
                                    <a:gd name="T39" fmla="*/ 216 h 246"/>
                                    <a:gd name="T40" fmla="*/ 37 w 247"/>
                                    <a:gd name="T41" fmla="*/ 218 h 246"/>
                                    <a:gd name="T42" fmla="*/ 35 w 247"/>
                                    <a:gd name="T43" fmla="*/ 219 h 246"/>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 ang="0">
                                      <a:pos x="T30" y="T31"/>
                                    </a:cxn>
                                    <a:cxn ang="0">
                                      <a:pos x="T32" y="T33"/>
                                    </a:cxn>
                                    <a:cxn ang="0">
                                      <a:pos x="T34" y="T35"/>
                                    </a:cxn>
                                    <a:cxn ang="0">
                                      <a:pos x="T36" y="T37"/>
                                    </a:cxn>
                                    <a:cxn ang="0">
                                      <a:pos x="T38" y="T39"/>
                                    </a:cxn>
                                    <a:cxn ang="0">
                                      <a:pos x="T40" y="T41"/>
                                    </a:cxn>
                                    <a:cxn ang="0">
                                      <a:pos x="T42" y="T43"/>
                                    </a:cxn>
                                  </a:cxnLst>
                                  <a:rect l="0" t="0" r="r" b="b"/>
                                  <a:pathLst>
                                    <a:path w="247" h="246">
                                      <a:moveTo>
                                        <a:pt x="35" y="219"/>
                                      </a:moveTo>
                                      <a:lnTo>
                                        <a:pt x="32" y="219"/>
                                      </a:lnTo>
                                      <a:lnTo>
                                        <a:pt x="30" y="218"/>
                                      </a:lnTo>
                                      <a:lnTo>
                                        <a:pt x="25" y="213"/>
                                      </a:lnTo>
                                      <a:lnTo>
                                        <a:pt x="25" y="208"/>
                                      </a:lnTo>
                                      <a:lnTo>
                                        <a:pt x="28" y="205"/>
                                      </a:lnTo>
                                      <a:lnTo>
                                        <a:pt x="50" y="183"/>
                                      </a:lnTo>
                                      <a:lnTo>
                                        <a:pt x="28" y="162"/>
                                      </a:lnTo>
                                      <a:lnTo>
                                        <a:pt x="25" y="159"/>
                                      </a:lnTo>
                                      <a:lnTo>
                                        <a:pt x="25" y="153"/>
                                      </a:lnTo>
                                      <a:lnTo>
                                        <a:pt x="28" y="150"/>
                                      </a:lnTo>
                                      <a:lnTo>
                                        <a:pt x="31" y="147"/>
                                      </a:lnTo>
                                      <a:lnTo>
                                        <a:pt x="36" y="147"/>
                                      </a:lnTo>
                                      <a:lnTo>
                                        <a:pt x="39" y="150"/>
                                      </a:lnTo>
                                      <a:lnTo>
                                        <a:pt x="61" y="172"/>
                                      </a:lnTo>
                                      <a:lnTo>
                                        <a:pt x="84" y="172"/>
                                      </a:lnTo>
                                      <a:lnTo>
                                        <a:pt x="72" y="183"/>
                                      </a:lnTo>
                                      <a:lnTo>
                                        <a:pt x="83" y="195"/>
                                      </a:lnTo>
                                      <a:lnTo>
                                        <a:pt x="60" y="195"/>
                                      </a:lnTo>
                                      <a:lnTo>
                                        <a:pt x="39" y="216"/>
                                      </a:lnTo>
                                      <a:lnTo>
                                        <a:pt x="37" y="218"/>
                                      </a:lnTo>
                                      <a:lnTo>
                                        <a:pt x="35" y="219"/>
                                      </a:lnTo>
                                      <a:close/>
                                    </a:path>
                                  </a:pathLst>
                                </a:custGeom>
                                <a:grpFill/>
                                <a:ln>
                                  <a:noFill/>
                                </a:ln>
                                <a:extLst>
                                  <a:ext uri="{91240B29-F687-4F45-9708-019B960494DF}">
                                    <a14:hiddenLine xmlns:a14="http://schemas.microsoft.com/office/drawing/2010/main" w="9525">
                                      <a:solidFill>
                                        <a:srgbClr val="000000"/>
                                      </a:solidFill>
                                      <a:round/>
                                      <a:headEnd/>
                                      <a:tailEnd/>
                                    </a14:hiddenLine>
                                  </a:ext>
                                </a:extLst>
                              </wps:spPr>
                              <wps:bodyPr rot="0" vert="horz" wrap="square" lIns="91440" tIns="45720" rIns="91440" bIns="45720" anchor="t" anchorCtr="0" upright="1">
                                <a:noAutofit/>
                              </wps:bodyPr>
                            </wps:wsp>
                            <wps:wsp>
                              <wps:cNvPr id="90" name="Freeform 42"/>
                              <wps:cNvSpPr>
                                <a:spLocks/>
                              </wps:cNvSpPr>
                              <wps:spPr bwMode="auto">
                                <a:xfrm>
                                  <a:off x="0" y="0"/>
                                  <a:ext cx="247" cy="246"/>
                                </a:xfrm>
                                <a:custGeom>
                                  <a:avLst/>
                                  <a:gdLst>
                                    <a:gd name="T0" fmla="*/ 84 w 247"/>
                                    <a:gd name="T1" fmla="*/ 172 h 246"/>
                                    <a:gd name="T2" fmla="*/ 61 w 247"/>
                                    <a:gd name="T3" fmla="*/ 172 h 246"/>
                                    <a:gd name="T4" fmla="*/ 86 w 247"/>
                                    <a:gd name="T5" fmla="*/ 147 h 246"/>
                                    <a:gd name="T6" fmla="*/ 91 w 247"/>
                                    <a:gd name="T7" fmla="*/ 147 h 246"/>
                                    <a:gd name="T8" fmla="*/ 97 w 247"/>
                                    <a:gd name="T9" fmla="*/ 153 h 246"/>
                                    <a:gd name="T10" fmla="*/ 97 w 247"/>
                                    <a:gd name="T11" fmla="*/ 159 h 246"/>
                                    <a:gd name="T12" fmla="*/ 84 w 247"/>
                                    <a:gd name="T13" fmla="*/ 172 h 246"/>
                                  </a:gdLst>
                                  <a:ahLst/>
                                  <a:cxnLst>
                                    <a:cxn ang="0">
                                      <a:pos x="T0" y="T1"/>
                                    </a:cxn>
                                    <a:cxn ang="0">
                                      <a:pos x="T2" y="T3"/>
                                    </a:cxn>
                                    <a:cxn ang="0">
                                      <a:pos x="T4" y="T5"/>
                                    </a:cxn>
                                    <a:cxn ang="0">
                                      <a:pos x="T6" y="T7"/>
                                    </a:cxn>
                                    <a:cxn ang="0">
                                      <a:pos x="T8" y="T9"/>
                                    </a:cxn>
                                    <a:cxn ang="0">
                                      <a:pos x="T10" y="T11"/>
                                    </a:cxn>
                                    <a:cxn ang="0">
                                      <a:pos x="T12" y="T13"/>
                                    </a:cxn>
                                  </a:cxnLst>
                                  <a:rect l="0" t="0" r="r" b="b"/>
                                  <a:pathLst>
                                    <a:path w="247" h="246">
                                      <a:moveTo>
                                        <a:pt x="84" y="172"/>
                                      </a:moveTo>
                                      <a:lnTo>
                                        <a:pt x="61" y="172"/>
                                      </a:lnTo>
                                      <a:lnTo>
                                        <a:pt x="86" y="147"/>
                                      </a:lnTo>
                                      <a:lnTo>
                                        <a:pt x="91" y="147"/>
                                      </a:lnTo>
                                      <a:lnTo>
                                        <a:pt x="97" y="153"/>
                                      </a:lnTo>
                                      <a:lnTo>
                                        <a:pt x="97" y="159"/>
                                      </a:lnTo>
                                      <a:lnTo>
                                        <a:pt x="84" y="172"/>
                                      </a:lnTo>
                                      <a:close/>
                                    </a:path>
                                  </a:pathLst>
                                </a:custGeom>
                                <a:grpFill/>
                                <a:ln>
                                  <a:noFill/>
                                </a:ln>
                                <a:extLst>
                                  <a:ext uri="{91240B29-F687-4F45-9708-019B960494DF}">
                                    <a14:hiddenLine xmlns:a14="http://schemas.microsoft.com/office/drawing/2010/main" w="9525">
                                      <a:solidFill>
                                        <a:srgbClr val="000000"/>
                                      </a:solidFill>
                                      <a:round/>
                                      <a:headEnd/>
                                      <a:tailEnd/>
                                    </a14:hiddenLine>
                                  </a:ext>
                                </a:extLst>
                              </wps:spPr>
                              <wps:bodyPr rot="0" vert="horz" wrap="square" lIns="91440" tIns="45720" rIns="91440" bIns="45720" anchor="t" anchorCtr="0" upright="1">
                                <a:noAutofit/>
                              </wps:bodyPr>
                            </wps:wsp>
                            <wps:wsp>
                              <wps:cNvPr id="91" name="Freeform 43"/>
                              <wps:cNvSpPr>
                                <a:spLocks/>
                              </wps:cNvSpPr>
                              <wps:spPr bwMode="auto">
                                <a:xfrm>
                                  <a:off x="0" y="0"/>
                                  <a:ext cx="247" cy="246"/>
                                </a:xfrm>
                                <a:custGeom>
                                  <a:avLst/>
                                  <a:gdLst>
                                    <a:gd name="T0" fmla="*/ 247 w 247"/>
                                    <a:gd name="T1" fmla="*/ 192 h 246"/>
                                    <a:gd name="T2" fmla="*/ 222 w 247"/>
                                    <a:gd name="T3" fmla="*/ 192 h 246"/>
                                    <a:gd name="T4" fmla="*/ 225 w 247"/>
                                    <a:gd name="T5" fmla="*/ 189 h 246"/>
                                    <a:gd name="T6" fmla="*/ 225 w 247"/>
                                    <a:gd name="T7" fmla="*/ 180 h 246"/>
                                    <a:gd name="T8" fmla="*/ 222 w 247"/>
                                    <a:gd name="T9" fmla="*/ 177 h 246"/>
                                    <a:gd name="T10" fmla="*/ 247 w 247"/>
                                    <a:gd name="T11" fmla="*/ 177 h 246"/>
                                    <a:gd name="T12" fmla="*/ 247 w 247"/>
                                    <a:gd name="T13" fmla="*/ 192 h 246"/>
                                  </a:gdLst>
                                  <a:ahLst/>
                                  <a:cxnLst>
                                    <a:cxn ang="0">
                                      <a:pos x="T0" y="T1"/>
                                    </a:cxn>
                                    <a:cxn ang="0">
                                      <a:pos x="T2" y="T3"/>
                                    </a:cxn>
                                    <a:cxn ang="0">
                                      <a:pos x="T4" y="T5"/>
                                    </a:cxn>
                                    <a:cxn ang="0">
                                      <a:pos x="T6" y="T7"/>
                                    </a:cxn>
                                    <a:cxn ang="0">
                                      <a:pos x="T8" y="T9"/>
                                    </a:cxn>
                                    <a:cxn ang="0">
                                      <a:pos x="T10" y="T11"/>
                                    </a:cxn>
                                    <a:cxn ang="0">
                                      <a:pos x="T12" y="T13"/>
                                    </a:cxn>
                                  </a:cxnLst>
                                  <a:rect l="0" t="0" r="r" b="b"/>
                                  <a:pathLst>
                                    <a:path w="247" h="246">
                                      <a:moveTo>
                                        <a:pt x="247" y="192"/>
                                      </a:moveTo>
                                      <a:lnTo>
                                        <a:pt x="222" y="192"/>
                                      </a:lnTo>
                                      <a:lnTo>
                                        <a:pt x="225" y="189"/>
                                      </a:lnTo>
                                      <a:lnTo>
                                        <a:pt x="225" y="180"/>
                                      </a:lnTo>
                                      <a:lnTo>
                                        <a:pt x="222" y="177"/>
                                      </a:lnTo>
                                      <a:lnTo>
                                        <a:pt x="247" y="177"/>
                                      </a:lnTo>
                                      <a:lnTo>
                                        <a:pt x="247" y="192"/>
                                      </a:lnTo>
                                      <a:close/>
                                    </a:path>
                                  </a:pathLst>
                                </a:custGeom>
                                <a:grpFill/>
                                <a:ln>
                                  <a:noFill/>
                                </a:ln>
                                <a:extLst>
                                  <a:ext uri="{91240B29-F687-4F45-9708-019B960494DF}">
                                    <a14:hiddenLine xmlns:a14="http://schemas.microsoft.com/office/drawing/2010/main" w="9525">
                                      <a:solidFill>
                                        <a:srgbClr val="000000"/>
                                      </a:solidFill>
                                      <a:round/>
                                      <a:headEnd/>
                                      <a:tailEnd/>
                                    </a14:hiddenLine>
                                  </a:ext>
                                </a:extLst>
                              </wps:spPr>
                              <wps:bodyPr rot="0" vert="horz" wrap="square" lIns="91440" tIns="45720" rIns="91440" bIns="45720" anchor="t" anchorCtr="0" upright="1">
                                <a:noAutofit/>
                              </wps:bodyPr>
                            </wps:wsp>
                            <wps:wsp>
                              <wps:cNvPr id="117" name="Freeform 44"/>
                              <wps:cNvSpPr>
                                <a:spLocks/>
                              </wps:cNvSpPr>
                              <wps:spPr bwMode="auto">
                                <a:xfrm>
                                  <a:off x="0" y="0"/>
                                  <a:ext cx="247" cy="246"/>
                                </a:xfrm>
                                <a:custGeom>
                                  <a:avLst/>
                                  <a:gdLst>
                                    <a:gd name="T0" fmla="*/ 90 w 247"/>
                                    <a:gd name="T1" fmla="*/ 219 h 246"/>
                                    <a:gd name="T2" fmla="*/ 86 w 247"/>
                                    <a:gd name="T3" fmla="*/ 219 h 246"/>
                                    <a:gd name="T4" fmla="*/ 84 w 247"/>
                                    <a:gd name="T5" fmla="*/ 218 h 246"/>
                                    <a:gd name="T6" fmla="*/ 82 w 247"/>
                                    <a:gd name="T7" fmla="*/ 216 h 246"/>
                                    <a:gd name="T8" fmla="*/ 60 w 247"/>
                                    <a:gd name="T9" fmla="*/ 195 h 246"/>
                                    <a:gd name="T10" fmla="*/ 83 w 247"/>
                                    <a:gd name="T11" fmla="*/ 195 h 246"/>
                                    <a:gd name="T12" fmla="*/ 92 w 247"/>
                                    <a:gd name="T13" fmla="*/ 205 h 246"/>
                                    <a:gd name="T14" fmla="*/ 96 w 247"/>
                                    <a:gd name="T15" fmla="*/ 208 h 246"/>
                                    <a:gd name="T16" fmla="*/ 96 w 247"/>
                                    <a:gd name="T17" fmla="*/ 213 h 246"/>
                                    <a:gd name="T18" fmla="*/ 91 w 247"/>
                                    <a:gd name="T19" fmla="*/ 218 h 246"/>
                                    <a:gd name="T20" fmla="*/ 90 w 247"/>
                                    <a:gd name="T21" fmla="*/ 219 h 246"/>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Lst>
                                  <a:rect l="0" t="0" r="r" b="b"/>
                                  <a:pathLst>
                                    <a:path w="247" h="246">
                                      <a:moveTo>
                                        <a:pt x="90" y="219"/>
                                      </a:moveTo>
                                      <a:lnTo>
                                        <a:pt x="86" y="219"/>
                                      </a:lnTo>
                                      <a:lnTo>
                                        <a:pt x="84" y="218"/>
                                      </a:lnTo>
                                      <a:lnTo>
                                        <a:pt x="82" y="216"/>
                                      </a:lnTo>
                                      <a:lnTo>
                                        <a:pt x="60" y="195"/>
                                      </a:lnTo>
                                      <a:lnTo>
                                        <a:pt x="83" y="195"/>
                                      </a:lnTo>
                                      <a:lnTo>
                                        <a:pt x="92" y="205"/>
                                      </a:lnTo>
                                      <a:lnTo>
                                        <a:pt x="96" y="208"/>
                                      </a:lnTo>
                                      <a:lnTo>
                                        <a:pt x="96" y="213"/>
                                      </a:lnTo>
                                      <a:lnTo>
                                        <a:pt x="91" y="218"/>
                                      </a:lnTo>
                                      <a:lnTo>
                                        <a:pt x="90" y="219"/>
                                      </a:lnTo>
                                      <a:close/>
                                    </a:path>
                                  </a:pathLst>
                                </a:custGeom>
                                <a:grpFill/>
                                <a:ln>
                                  <a:noFill/>
                                </a:ln>
                                <a:extLst>
                                  <a:ext uri="{91240B29-F687-4F45-9708-019B960494DF}">
                                    <a14:hiddenLine xmlns:a14="http://schemas.microsoft.com/office/drawing/2010/main" w="9525">
                                      <a:solidFill>
                                        <a:srgbClr val="000000"/>
                                      </a:solidFill>
                                      <a:round/>
                                      <a:headEnd/>
                                      <a:tailEnd/>
                                    </a14:hiddenLine>
                                  </a:ext>
                                </a:extLst>
                              </wps:spPr>
                              <wps:bodyPr rot="0" vert="horz" wrap="square" lIns="91440" tIns="45720" rIns="91440" bIns="45720" anchor="t" anchorCtr="0" upright="1">
                                <a:noAutofit/>
                              </wps:bodyPr>
                            </wps:wsp>
                            <wps:wsp>
                              <wps:cNvPr id="118" name="Freeform 45"/>
                              <wps:cNvSpPr>
                                <a:spLocks/>
                              </wps:cNvSpPr>
                              <wps:spPr bwMode="auto">
                                <a:xfrm>
                                  <a:off x="0" y="0"/>
                                  <a:ext cx="247" cy="246"/>
                                </a:xfrm>
                                <a:custGeom>
                                  <a:avLst/>
                                  <a:gdLst>
                                    <a:gd name="T0" fmla="*/ 247 w 247"/>
                                    <a:gd name="T1" fmla="*/ 223 h 246"/>
                                    <a:gd name="T2" fmla="*/ 191 w 247"/>
                                    <a:gd name="T3" fmla="*/ 223 h 246"/>
                                    <a:gd name="T4" fmla="*/ 195 w 247"/>
                                    <a:gd name="T5" fmla="*/ 219 h 246"/>
                                    <a:gd name="T6" fmla="*/ 195 w 247"/>
                                    <a:gd name="T7" fmla="*/ 212 h 246"/>
                                    <a:gd name="T8" fmla="*/ 191 w 247"/>
                                    <a:gd name="T9" fmla="*/ 208 h 246"/>
                                    <a:gd name="T10" fmla="*/ 247 w 247"/>
                                    <a:gd name="T11" fmla="*/ 208 h 246"/>
                                    <a:gd name="T12" fmla="*/ 247 w 247"/>
                                    <a:gd name="T13" fmla="*/ 223 h 246"/>
                                  </a:gdLst>
                                  <a:ahLst/>
                                  <a:cxnLst>
                                    <a:cxn ang="0">
                                      <a:pos x="T0" y="T1"/>
                                    </a:cxn>
                                    <a:cxn ang="0">
                                      <a:pos x="T2" y="T3"/>
                                    </a:cxn>
                                    <a:cxn ang="0">
                                      <a:pos x="T4" y="T5"/>
                                    </a:cxn>
                                    <a:cxn ang="0">
                                      <a:pos x="T6" y="T7"/>
                                    </a:cxn>
                                    <a:cxn ang="0">
                                      <a:pos x="T8" y="T9"/>
                                    </a:cxn>
                                    <a:cxn ang="0">
                                      <a:pos x="T10" y="T11"/>
                                    </a:cxn>
                                    <a:cxn ang="0">
                                      <a:pos x="T12" y="T13"/>
                                    </a:cxn>
                                  </a:cxnLst>
                                  <a:rect l="0" t="0" r="r" b="b"/>
                                  <a:pathLst>
                                    <a:path w="247" h="246">
                                      <a:moveTo>
                                        <a:pt x="247" y="223"/>
                                      </a:moveTo>
                                      <a:lnTo>
                                        <a:pt x="191" y="223"/>
                                      </a:lnTo>
                                      <a:lnTo>
                                        <a:pt x="195" y="219"/>
                                      </a:lnTo>
                                      <a:lnTo>
                                        <a:pt x="195" y="212"/>
                                      </a:lnTo>
                                      <a:lnTo>
                                        <a:pt x="191" y="208"/>
                                      </a:lnTo>
                                      <a:lnTo>
                                        <a:pt x="247" y="208"/>
                                      </a:lnTo>
                                      <a:lnTo>
                                        <a:pt x="247" y="223"/>
                                      </a:lnTo>
                                      <a:close/>
                                    </a:path>
                                  </a:pathLst>
                                </a:custGeom>
                                <a:grpFill/>
                                <a:ln>
                                  <a:noFill/>
                                </a:ln>
                                <a:extLst>
                                  <a:ext uri="{91240B29-F687-4F45-9708-019B960494DF}">
                                    <a14:hiddenLine xmlns:a14="http://schemas.microsoft.com/office/drawing/2010/main" w="9525">
                                      <a:solidFill>
                                        <a:srgbClr val="000000"/>
                                      </a:solidFill>
                                      <a:round/>
                                      <a:headEnd/>
                                      <a:tailEnd/>
                                    </a14:hiddenLine>
                                  </a:ext>
                                </a:extLst>
                              </wps:spPr>
                              <wps:bodyPr rot="0" vert="horz" wrap="square" lIns="91440" tIns="45720" rIns="91440" bIns="45720" anchor="t" anchorCtr="0" upright="1">
                                <a:noAutofit/>
                              </wps:bodyPr>
                            </wps:wsp>
                          </wpg:wgp>
                        </a:graphicData>
                      </a:graphic>
                    </wp:inline>
                  </w:drawing>
                </mc:Choice>
                <mc:Fallback>
                  <w:pict>
                    <v:group w14:anchorId="68F350AE" id="Group 1" o:spid="_x0000_s1026" style="width:8.5pt;height:8.5pt;mso-position-horizontal-relative:char;mso-position-vertical-relative:line" coordsize="247,246"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">
                      <o:lock v:ext="edit" aspectratio="t"/>
                      <v:shape id="Freeform 63" o:spid="_x0000_s1027" style="position:absolute;width:247;height:246;visibility:visible;mso-wrap-style:square;v-text-anchor:top" coordsize="247,246"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" path="m123,123l,123,,,123,r,25l57,25r-4,3l53,56r-27,l22,59r,8l25,71r29,l54,98r3,4l123,102r,21xe" filled="f" stroked="f">
                        <v:path arrowok="t" o:connecttype="custom" o:connectlocs="123,123;0,123;0,0;123,0;123,25;57,25;53,28;53,56;26,56;22,59;22,67;25,71;54,71;54,98;57,102;123,102;123,123" o:connectangles="0,0,0,0,0,0,0,0,0,0,0,0,0,0,0,0,0"/>
                      </v:shape>
                      <v:shape id="Freeform 37" o:spid="_x0000_s1028" style="position:absolute;width:247;height:246;visibility:visible;mso-wrap-style:square;v-text-anchor:top" coordsize="247,246"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" path="m123,102r-58,l69,99r,-28l96,71r3,-3l99,63r,-3l96,56r-28,l68,29,65,25r58,l123,102xe" filled="f" stroked="f">
                        <v:path arrowok="t" o:connecttype="custom" o:connectlocs="123,102;65,102;69,99;69,71;96,71;99,68;99,63;99,60;96,56;68,56;68,29;65,25;123,25;123,102" o:connectangles="0,0,0,0,0,0,0,0,0,0,0,0,0,0"/>
                      </v:shape>
                      <v:shape id="Freeform 38" o:spid="_x0000_s1029" style="position:absolute;width:247;height:246;visibility:visible;mso-wrap-style:square;v-text-anchor:top" coordsize="247,246"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" path="m220,69r-70,l147,66r,-8l150,54r70,l223,58r,8l220,69xe" filled="f" stroked="f">
                        <v:path arrowok="t" o:connecttype="custom" o:connectlocs="220,69;150,69;147,66;147,58;150,54;220,54;223,58;223,66;220,69" o:connectangles="0,0,0,0,0,0,0,0,0"/>
                      </v:shape>
                      <v:shape id="Freeform 39" o:spid="_x0000_s1030" style="position:absolute;width:247;height:246;visibility:visible;mso-wrap-style:square;v-text-anchor:top" coordsize="247,246"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" path="m247,246r-124,l123,123r124,l247,146r-65,l179,150r1,3l180,157r3,4l247,161r,16l152,177r-3,3l149,188r3,4l247,192r,16l183,208r-3,3l180,219r2,4l247,223r,23xe" filled="f" stroked="f">
                        <v:path arrowok="t" o:connecttype="custom" o:connectlocs="247,246;123,246;123,123;247,123;247,146;182,146;179,150;180,153;180,157;183,161;247,161;247,177;152,177;149,180;149,188;152,192;247,192;247,208;183,208;180,211;180,219;182,223;247,223;247,246" o:connectangles="0,0,0,0,0,0,0,0,0,0,0,0,0,0,0,0,0,0,0,0,0,0,0,0"/>
                      </v:shape>
                      <v:shape id="Freeform 40" o:spid="_x0000_s1031" style="position:absolute;width:247;height:246;visibility:visible;mso-wrap-style:square;v-text-anchor:top" coordsize="247,246"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" path="m247,161r-56,l195,158r,-8l192,146r55,l247,161xe" filled="f" stroked="f">
                        <v:path arrowok="t" o:connecttype="custom" o:connectlocs="247,161;191,161;195,158;195,150;192,146;247,146;247,161" o:connectangles="0,0,0,0,0,0,0"/>
                      </v:shape>
                      <v:shape id="Freeform 41" o:spid="_x0000_s1032" style="position:absolute;width:247;height:246;visibility:visible;mso-wrap-style:square;v-text-anchor:top" coordsize="247,246"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" path="m35,219r-3,l30,218r-5,-5l25,208r3,-3l50,183,28,162r-3,-3l25,153r3,-3l31,147r5,l39,150r22,22l84,172,72,183r11,12l60,195,39,216r-2,2l35,219xe" filled="f" stroked="f">
                        <v:path arrowok="t" o:connecttype="custom" o:connectlocs="35,219;32,219;30,218;25,213;25,208;28,205;50,183;28,162;25,159;25,153;28,150;31,147;36,147;39,150;61,172;84,172;72,183;83,195;60,195;39,216;37,218;35,219" o:connectangles="0,0,0,0,0,0,0,0,0,0,0,0,0,0,0,0,0,0,0,0,0,0"/>
                      </v:shape>
                      <v:shape id="Freeform 42" o:spid="_x0000_s1033" style="position:absolute;width:247;height:246;visibility:visible;mso-wrap-style:square;v-text-anchor:top" coordsize="247,246"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" path="m84,172r-23,l86,147r5,l97,153r,6l84,172xe" filled="f" stroked="f">
                        <v:path arrowok="t" o:connecttype="custom" o:connectlocs="84,172;61,172;86,147;91,147;97,153;97,159;84,172" o:connectangles="0,0,0,0,0,0,0"/>
                      </v:shape>
                      <v:shape id="Freeform 43" o:spid="_x0000_s1034" style="position:absolute;width:247;height:246;visibility:visible;mso-wrap-style:square;v-text-anchor:top" coordsize="247,246"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" path="m247,192r-25,l225,189r,-9l222,177r25,l247,192xe" filled="f" stroked="f">
                        <v:path arrowok="t" o:connecttype="custom" o:connectlocs="247,192;222,192;225,189;225,180;222,177;247,177;247,192" o:connectangles="0,0,0,0,0,0,0"/>
                      </v:shape>
                      <v:shape id="Freeform 44" o:spid="_x0000_s1035" style="position:absolute;width:247;height:246;visibility:visible;mso-wrap-style:square;v-text-anchor:top" coordsize="247,246"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" path="m90,219r-4,l84,218r-2,-2l60,195r23,l92,205r4,3l96,213r-5,5l90,219xe" filled="f" stroked="f">
                        <v:path arrowok="t" o:connecttype="custom" o:connectlocs="90,219;86,219;84,218;82,216;60,195;83,195;92,205;96,208;96,213;91,218;90,219" o:connectangles="0,0,0,0,0,0,0,0,0,0,0"/>
                      </v:shape>
                      <v:shape id="Freeform 45" o:spid="_x0000_s1036" style="position:absolute;width:247;height:246;visibility:visible;mso-wrap-style:square;v-text-anchor:top" coordsize="247,246"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" path="m247,223r-56,l195,219r,-7l191,208r56,l247,223xe" filled="f" stroked="f">
                        <v:path arrowok="t" o:connecttype="custom" o:connectlocs="247,223;191,223;195,219;195,212;191,208;247,208;247,223" o:connectangles="0,0,0,0,0,0,0"/>
                      </v:shape>
                      <w10:anchorlock/>
                    </v:group>
                  </w:pict>
                </mc:Fallback>
              </mc:AlternateContent>
            </w:r>
          </w:p>
        </w:tc>
        <w:tc>
          <w:tcPr>
            <w:tcW w:w="4478" w:type="dxa"/>
            <w:tcBorders>
              <w:top w:val="nil"/>
              <w:left w:val="nil"/>
              <w:bottom w:val="nil"/>
              <w:right w:val="nil"/>
            </w:tcBorders>
            <w:shd w:val="clear" w:color="auto" w:fill="F2F2F2" w:themeFill="background1" w:themeFillShade="F2"/>
            <w:vAlign w:val="center"/>
          </w:tcPr>
          <w:p w14:paraId="71D08126" w14:textId="77777777" w:rsidR="00BA295C" w:rsidRPr="00105779" w:rsidRDefault="00BA295C" w:rsidP="00DF4C5E">
            <w:pPr>
              <w:spacing w:after="0" w:line="240" w:lineRule="auto"/>
              <w:rPr>
                <w:rFonts w:eastAsia="SimSun" w:cs="Arial"/>
                <w:color w:val="000000"/>
                <w:sz w:val="15"/>
                <w:szCs w:val="15"/>
                <w:lang w:eastAsia="en-US"/>
              </w:rPr>
            </w:pPr>
            <w:r w:rsidRPr="00105779">
              <w:rPr>
                <w:rFonts w:eastAsia="SimSun" w:cs="Arial"/>
                <w:color w:val="000000"/>
                <w:sz w:val="15"/>
                <w:szCs w:val="15"/>
                <w:lang w:eastAsia="en-US"/>
              </w:rPr>
              <w:t>Numeracy</w:t>
            </w:r>
          </w:p>
        </w:tc>
        <w:tc>
          <w:tcPr>
            <w:tcW w:w="567" w:type="dxa"/>
            <w:tcBorders>
              <w:top w:val="nil"/>
              <w:left w:val="nil"/>
              <w:bottom w:val="nil"/>
              <w:right w:val="nil"/>
            </w:tcBorders>
            <w:shd w:val="clear" w:color="auto" w:fill="F2F2F2" w:themeFill="background1" w:themeFillShade="F2"/>
            <w:vAlign w:val="center"/>
          </w:tcPr>
          <w:p w14:paraId="66F77F0C" w14:textId="77777777" w:rsidR="00BA295C" w:rsidRPr="00105779" w:rsidRDefault="00BA295C" w:rsidP="00DF4C5E">
            <w:pPr>
              <w:tabs>
                <w:tab w:val="left" w:pos="284"/>
              </w:tabs>
              <w:spacing w:before="30" w:after="30" w:line="240" w:lineRule="auto"/>
              <w:rPr>
                <w:rFonts w:eastAsia="SimSun" w:cs="Arial"/>
                <w:color w:val="000000"/>
                <w:sz w:val="15"/>
                <w:szCs w:val="15"/>
                <w:lang w:eastAsia="en-US"/>
              </w:rPr>
            </w:pPr>
            <w:r w:rsidRPr="00105779">
              <w:rPr>
                <w:rFonts w:cs="Arial"/>
                <w:noProof/>
                <w:sz w:val="15"/>
                <w:szCs w:val="15"/>
                <w:lang w:eastAsia="zh-TW"/>
              </w:rPr>
              <mc:AlternateContent>
                <mc:Choice Requires="wpg">
                  <w:drawing>
                    <wp:inline distT="0" distB="0" distL="0" distR="0" wp14:anchorId="6D1A6880" wp14:editId="2927F91A">
                      <wp:extent cx="109319" cy="72000"/>
                      <wp:effectExtent l="0" t="0" r="0" b="4445"/>
                      <wp:docPr id="3231" name="Group 3231"/>
                      <wp:cNvGraphicFramePr>
                        <a:graphicFrameLocks xmlns:a="http://schemas.openxmlformats.org/drawingml/2006/main" noChangeAspect="1"/>
                      </wp:cNvGraphicFramePr>
                      <a:graphic xmlns:a="http://schemas.openxmlformats.org/drawingml/2006/main">
                        <a:graphicData uri="http://schemas.microsoft.com/office/word/2010/wordprocessingGroup">
                          <wpg:wgp>
                            <wpg:cNvGrpSpPr>
                              <a:grpSpLocks noChangeAspect="1"/>
                            </wpg:cNvGrpSpPr>
                            <wpg:grpSpPr bwMode="auto">
                              <a:xfrm>
                                <a:off x="0" y="0"/>
                                <a:ext cx="109319" cy="72000"/>
                                <a:chOff x="0" y="0"/>
                                <a:chExt cx="248" cy="166"/>
                              </a:xfrm>
                              <a:solidFill>
                                <a:srgbClr val="DB3F30"/>
                              </a:solidFill>
                            </wpg:grpSpPr>
                            <wps:wsp>
                              <wps:cNvPr id="3232" name="Freeform 72"/>
                              <wps:cNvSpPr>
                                <a:spLocks/>
                              </wps:cNvSpPr>
                              <wps:spPr bwMode="auto">
                                <a:xfrm>
                                  <a:off x="0" y="0"/>
                                  <a:ext cx="248" cy="166"/>
                                </a:xfrm>
                                <a:custGeom>
                                  <a:avLst/>
                                  <a:gdLst>
                                    <a:gd name="T0" fmla="*/ 32 w 248"/>
                                    <a:gd name="T1" fmla="*/ 42 h 166"/>
                                    <a:gd name="T2" fmla="*/ 9 w 248"/>
                                    <a:gd name="T3" fmla="*/ 42 h 166"/>
                                    <a:gd name="T4" fmla="*/ 0 w 248"/>
                                    <a:gd name="T5" fmla="*/ 32 h 166"/>
                                    <a:gd name="T6" fmla="*/ 0 w 248"/>
                                    <a:gd name="T7" fmla="*/ 9 h 166"/>
                                    <a:gd name="T8" fmla="*/ 9 w 248"/>
                                    <a:gd name="T9" fmla="*/ 0 h 166"/>
                                    <a:gd name="T10" fmla="*/ 32 w 248"/>
                                    <a:gd name="T11" fmla="*/ 0 h 166"/>
                                    <a:gd name="T12" fmla="*/ 42 w 248"/>
                                    <a:gd name="T13" fmla="*/ 9 h 166"/>
                                    <a:gd name="T14" fmla="*/ 42 w 248"/>
                                    <a:gd name="T15" fmla="*/ 32 h 166"/>
                                    <a:gd name="T16" fmla="*/ 32 w 248"/>
                                    <a:gd name="T17" fmla="*/ 42 h 166"/>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Lst>
                                  <a:rect l="0" t="0" r="r" b="b"/>
                                  <a:pathLst>
                                    <a:path w="248" h="166">
                                      <a:moveTo>
                                        <a:pt x="32" y="42"/>
                                      </a:moveTo>
                                      <a:lnTo>
                                        <a:pt x="9" y="42"/>
                                      </a:lnTo>
                                      <a:lnTo>
                                        <a:pt x="0" y="32"/>
                                      </a:lnTo>
                                      <a:lnTo>
                                        <a:pt x="0" y="9"/>
                                      </a:lnTo>
                                      <a:lnTo>
                                        <a:pt x="9" y="0"/>
                                      </a:lnTo>
                                      <a:lnTo>
                                        <a:pt x="32" y="0"/>
                                      </a:lnTo>
                                      <a:lnTo>
                                        <a:pt x="42" y="9"/>
                                      </a:lnTo>
                                      <a:lnTo>
                                        <a:pt x="42" y="32"/>
                                      </a:lnTo>
                                      <a:lnTo>
                                        <a:pt x="32" y="42"/>
                                      </a:lnTo>
                                      <a:close/>
                                    </a:path>
                                  </a:pathLst>
                                </a:custGeom>
                                <a:grpFill/>
                                <a:ln>
                                  <a:noFill/>
                                </a:ln>
                                <a:extLst>
                                  <a:ext uri="{91240B29-F687-4F45-9708-019B960494DF}">
                                    <a14:hiddenLine xmlns:a14="http://schemas.microsoft.com/office/drawing/2010/main" w="9525">
                                      <a:solidFill>
                                        <a:srgbClr val="000000"/>
                                      </a:solidFill>
                                      <a:round/>
                                      <a:headEnd/>
                                      <a:tailEnd/>
                                    </a14:hiddenLine>
                                  </a:ext>
                                </a:extLst>
                              </wps:spPr>
                              <wps:bodyPr rot="0" vert="horz" wrap="square" lIns="91440" tIns="45720" rIns="91440" bIns="45720" anchor="t" anchorCtr="0" upright="1">
                                <a:noAutofit/>
                              </wps:bodyPr>
                            </wps:wsp>
                            <wps:wsp>
                              <wps:cNvPr id="3233" name="Freeform 73"/>
                              <wps:cNvSpPr>
                                <a:spLocks/>
                              </wps:cNvSpPr>
                              <wps:spPr bwMode="auto">
                                <a:xfrm>
                                  <a:off x="0" y="0"/>
                                  <a:ext cx="248" cy="166"/>
                                </a:xfrm>
                                <a:custGeom>
                                  <a:avLst/>
                                  <a:gdLst>
                                    <a:gd name="T0" fmla="*/ 239 w 248"/>
                                    <a:gd name="T1" fmla="*/ 42 h 166"/>
                                    <a:gd name="T2" fmla="*/ 216 w 248"/>
                                    <a:gd name="T3" fmla="*/ 42 h 166"/>
                                    <a:gd name="T4" fmla="*/ 207 w 248"/>
                                    <a:gd name="T5" fmla="*/ 32 h 166"/>
                                    <a:gd name="T6" fmla="*/ 207 w 248"/>
                                    <a:gd name="T7" fmla="*/ 9 h 166"/>
                                    <a:gd name="T8" fmla="*/ 216 w 248"/>
                                    <a:gd name="T9" fmla="*/ 0 h 166"/>
                                    <a:gd name="T10" fmla="*/ 239 w 248"/>
                                    <a:gd name="T11" fmla="*/ 0 h 166"/>
                                    <a:gd name="T12" fmla="*/ 248 w 248"/>
                                    <a:gd name="T13" fmla="*/ 9 h 166"/>
                                    <a:gd name="T14" fmla="*/ 248 w 248"/>
                                    <a:gd name="T15" fmla="*/ 32 h 166"/>
                                    <a:gd name="T16" fmla="*/ 239 w 248"/>
                                    <a:gd name="T17" fmla="*/ 42 h 166"/>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Lst>
                                  <a:rect l="0" t="0" r="r" b="b"/>
                                  <a:pathLst>
                                    <a:path w="248" h="166">
                                      <a:moveTo>
                                        <a:pt x="239" y="42"/>
                                      </a:moveTo>
                                      <a:lnTo>
                                        <a:pt x="216" y="42"/>
                                      </a:lnTo>
                                      <a:lnTo>
                                        <a:pt x="207" y="32"/>
                                      </a:lnTo>
                                      <a:lnTo>
                                        <a:pt x="207" y="9"/>
                                      </a:lnTo>
                                      <a:lnTo>
                                        <a:pt x="216" y="0"/>
                                      </a:lnTo>
                                      <a:lnTo>
                                        <a:pt x="239" y="0"/>
                                      </a:lnTo>
                                      <a:lnTo>
                                        <a:pt x="248" y="9"/>
                                      </a:lnTo>
                                      <a:lnTo>
                                        <a:pt x="248" y="32"/>
                                      </a:lnTo>
                                      <a:lnTo>
                                        <a:pt x="239" y="42"/>
                                      </a:lnTo>
                                      <a:close/>
                                    </a:path>
                                  </a:pathLst>
                                </a:custGeom>
                                <a:grpFill/>
                                <a:ln>
                                  <a:noFill/>
                                </a:ln>
                                <a:extLst>
                                  <a:ext uri="{91240B29-F687-4F45-9708-019B960494DF}">
                                    <a14:hiddenLine xmlns:a14="http://schemas.microsoft.com/office/drawing/2010/main" w="9525">
                                      <a:solidFill>
                                        <a:srgbClr val="000000"/>
                                      </a:solidFill>
                                      <a:round/>
                                      <a:headEnd/>
                                      <a:tailEnd/>
                                    </a14:hiddenLine>
                                  </a:ext>
                                </a:extLst>
                              </wps:spPr>
                              <wps:bodyPr rot="0" vert="horz" wrap="square" lIns="91440" tIns="45720" rIns="91440" bIns="45720" anchor="t" anchorCtr="0" upright="1">
                                <a:noAutofit/>
                              </wps:bodyPr>
                            </wps:wsp>
                            <wps:wsp>
                              <wps:cNvPr id="3234" name="Freeform 74"/>
                              <wps:cNvSpPr>
                                <a:spLocks/>
                              </wps:cNvSpPr>
                              <wps:spPr bwMode="auto">
                                <a:xfrm>
                                  <a:off x="0" y="0"/>
                                  <a:ext cx="248" cy="166"/>
                                </a:xfrm>
                                <a:custGeom>
                                  <a:avLst/>
                                  <a:gdLst>
                                    <a:gd name="T0" fmla="*/ 123 w 248"/>
                                    <a:gd name="T1" fmla="*/ 105 h 166"/>
                                    <a:gd name="T2" fmla="*/ 9 w 248"/>
                                    <a:gd name="T3" fmla="*/ 105 h 166"/>
                                    <a:gd name="T4" fmla="*/ 0 w 248"/>
                                    <a:gd name="T5" fmla="*/ 95 h 166"/>
                                    <a:gd name="T6" fmla="*/ 0 w 248"/>
                                    <a:gd name="T7" fmla="*/ 72 h 166"/>
                                    <a:gd name="T8" fmla="*/ 8 w 248"/>
                                    <a:gd name="T9" fmla="*/ 63 h 166"/>
                                    <a:gd name="T10" fmla="*/ 227 w 248"/>
                                    <a:gd name="T11" fmla="*/ 63 h 166"/>
                                    <a:gd name="T12" fmla="*/ 239 w 248"/>
                                    <a:gd name="T13" fmla="*/ 63 h 166"/>
                                    <a:gd name="T14" fmla="*/ 248 w 248"/>
                                    <a:gd name="T15" fmla="*/ 72 h 166"/>
                                    <a:gd name="T16" fmla="*/ 248 w 248"/>
                                    <a:gd name="T17" fmla="*/ 95 h 166"/>
                                    <a:gd name="T18" fmla="*/ 240 w 248"/>
                                    <a:gd name="T19" fmla="*/ 104 h 166"/>
                                    <a:gd name="T20" fmla="*/ 123 w 248"/>
                                    <a:gd name="T21" fmla="*/ 104 h 166"/>
                                    <a:gd name="T22" fmla="*/ 123 w 248"/>
                                    <a:gd name="T23" fmla="*/ 105 h 166"/>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Lst>
                                  <a:rect l="0" t="0" r="r" b="b"/>
                                  <a:pathLst>
                                    <a:path w="248" h="166">
                                      <a:moveTo>
                                        <a:pt x="123" y="105"/>
                                      </a:moveTo>
                                      <a:lnTo>
                                        <a:pt x="9" y="105"/>
                                      </a:lnTo>
                                      <a:lnTo>
                                        <a:pt x="0" y="95"/>
                                      </a:lnTo>
                                      <a:lnTo>
                                        <a:pt x="0" y="72"/>
                                      </a:lnTo>
                                      <a:lnTo>
                                        <a:pt x="8" y="63"/>
                                      </a:lnTo>
                                      <a:lnTo>
                                        <a:pt x="227" y="63"/>
                                      </a:lnTo>
                                      <a:lnTo>
                                        <a:pt x="239" y="63"/>
                                      </a:lnTo>
                                      <a:lnTo>
                                        <a:pt x="248" y="72"/>
                                      </a:lnTo>
                                      <a:lnTo>
                                        <a:pt x="248" y="95"/>
                                      </a:lnTo>
                                      <a:lnTo>
                                        <a:pt x="240" y="104"/>
                                      </a:lnTo>
                                      <a:lnTo>
                                        <a:pt x="123" y="104"/>
                                      </a:lnTo>
                                      <a:lnTo>
                                        <a:pt x="123" y="105"/>
                                      </a:lnTo>
                                      <a:close/>
                                    </a:path>
                                  </a:pathLst>
                                </a:custGeom>
                                <a:grpFill/>
                                <a:ln>
                                  <a:noFill/>
                                </a:ln>
                                <a:extLst>
                                  <a:ext uri="{91240B29-F687-4F45-9708-019B960494DF}">
                                    <a14:hiddenLine xmlns:a14="http://schemas.microsoft.com/office/drawing/2010/main" w="9525">
                                      <a:solidFill>
                                        <a:srgbClr val="000000"/>
                                      </a:solidFill>
                                      <a:round/>
                                      <a:headEnd/>
                                      <a:tailEnd/>
                                    </a14:hiddenLine>
                                  </a:ext>
                                </a:extLst>
                              </wps:spPr>
                              <wps:bodyPr rot="0" vert="horz" wrap="square" lIns="91440" tIns="45720" rIns="91440" bIns="45720" anchor="t" anchorCtr="0" upright="1">
                                <a:noAutofit/>
                              </wps:bodyPr>
                            </wps:wsp>
                            <wps:wsp>
                              <wps:cNvPr id="3235" name="Freeform 75"/>
                              <wps:cNvSpPr>
                                <a:spLocks/>
                              </wps:cNvSpPr>
                              <wps:spPr bwMode="auto">
                                <a:xfrm>
                                  <a:off x="0" y="0"/>
                                  <a:ext cx="248" cy="166"/>
                                </a:xfrm>
                                <a:custGeom>
                                  <a:avLst/>
                                  <a:gdLst>
                                    <a:gd name="T0" fmla="*/ 240 w 248"/>
                                    <a:gd name="T1" fmla="*/ 105 h 166"/>
                                    <a:gd name="T2" fmla="*/ 124 w 248"/>
                                    <a:gd name="T3" fmla="*/ 105 h 166"/>
                                    <a:gd name="T4" fmla="*/ 123 w 248"/>
                                    <a:gd name="T5" fmla="*/ 104 h 166"/>
                                    <a:gd name="T6" fmla="*/ 240 w 248"/>
                                    <a:gd name="T7" fmla="*/ 104 h 166"/>
                                    <a:gd name="T8" fmla="*/ 240 w 248"/>
                                    <a:gd name="T9" fmla="*/ 105 h 166"/>
                                  </a:gdLst>
                                  <a:ahLst/>
                                  <a:cxnLst>
                                    <a:cxn ang="0">
                                      <a:pos x="T0" y="T1"/>
                                    </a:cxn>
                                    <a:cxn ang="0">
                                      <a:pos x="T2" y="T3"/>
                                    </a:cxn>
                                    <a:cxn ang="0">
                                      <a:pos x="T4" y="T5"/>
                                    </a:cxn>
                                    <a:cxn ang="0">
                                      <a:pos x="T6" y="T7"/>
                                    </a:cxn>
                                    <a:cxn ang="0">
                                      <a:pos x="T8" y="T9"/>
                                    </a:cxn>
                                  </a:cxnLst>
                                  <a:rect l="0" t="0" r="r" b="b"/>
                                  <a:pathLst>
                                    <a:path w="248" h="166">
                                      <a:moveTo>
                                        <a:pt x="240" y="105"/>
                                      </a:moveTo>
                                      <a:lnTo>
                                        <a:pt x="124" y="105"/>
                                      </a:lnTo>
                                      <a:lnTo>
                                        <a:pt x="123" y="104"/>
                                      </a:lnTo>
                                      <a:lnTo>
                                        <a:pt x="240" y="104"/>
                                      </a:lnTo>
                                      <a:lnTo>
                                        <a:pt x="240" y="105"/>
                                      </a:lnTo>
                                      <a:close/>
                                    </a:path>
                                  </a:pathLst>
                                </a:custGeom>
                                <a:grpFill/>
                                <a:ln>
                                  <a:noFill/>
                                </a:ln>
                                <a:extLst>
                                  <a:ext uri="{91240B29-F687-4F45-9708-019B960494DF}">
                                    <a14:hiddenLine xmlns:a14="http://schemas.microsoft.com/office/drawing/2010/main" w="9525">
                                      <a:solidFill>
                                        <a:srgbClr val="000000"/>
                                      </a:solidFill>
                                      <a:round/>
                                      <a:headEnd/>
                                      <a:tailEnd/>
                                    </a14:hiddenLine>
                                  </a:ext>
                                </a:extLst>
                              </wps:spPr>
                              <wps:bodyPr rot="0" vert="horz" wrap="square" lIns="91440" tIns="45720" rIns="91440" bIns="45720" anchor="t" anchorCtr="0" upright="1">
                                <a:noAutofit/>
                              </wps:bodyPr>
                            </wps:wsp>
                            <wps:wsp>
                              <wps:cNvPr id="3236" name="Freeform 76"/>
                              <wps:cNvSpPr>
                                <a:spLocks/>
                              </wps:cNvSpPr>
                              <wps:spPr bwMode="auto">
                                <a:xfrm>
                                  <a:off x="0" y="0"/>
                                  <a:ext cx="248" cy="166"/>
                                </a:xfrm>
                                <a:custGeom>
                                  <a:avLst/>
                                  <a:gdLst>
                                    <a:gd name="T0" fmla="*/ 165 w 248"/>
                                    <a:gd name="T1" fmla="*/ 166 h 166"/>
                                    <a:gd name="T2" fmla="*/ 84 w 248"/>
                                    <a:gd name="T3" fmla="*/ 166 h 166"/>
                                    <a:gd name="T4" fmla="*/ 123 w 248"/>
                                    <a:gd name="T5" fmla="*/ 105 h 166"/>
                                    <a:gd name="T6" fmla="*/ 124 w 248"/>
                                    <a:gd name="T7" fmla="*/ 105 h 166"/>
                                    <a:gd name="T8" fmla="*/ 165 w 248"/>
                                    <a:gd name="T9" fmla="*/ 166 h 166"/>
                                  </a:gdLst>
                                  <a:ahLst/>
                                  <a:cxnLst>
                                    <a:cxn ang="0">
                                      <a:pos x="T0" y="T1"/>
                                    </a:cxn>
                                    <a:cxn ang="0">
                                      <a:pos x="T2" y="T3"/>
                                    </a:cxn>
                                    <a:cxn ang="0">
                                      <a:pos x="T4" y="T5"/>
                                    </a:cxn>
                                    <a:cxn ang="0">
                                      <a:pos x="T6" y="T7"/>
                                    </a:cxn>
                                    <a:cxn ang="0">
                                      <a:pos x="T8" y="T9"/>
                                    </a:cxn>
                                  </a:cxnLst>
                                  <a:rect l="0" t="0" r="r" b="b"/>
                                  <a:pathLst>
                                    <a:path w="248" h="166">
                                      <a:moveTo>
                                        <a:pt x="165" y="166"/>
                                      </a:moveTo>
                                      <a:lnTo>
                                        <a:pt x="84" y="166"/>
                                      </a:lnTo>
                                      <a:lnTo>
                                        <a:pt x="123" y="105"/>
                                      </a:lnTo>
                                      <a:lnTo>
                                        <a:pt x="124" y="105"/>
                                      </a:lnTo>
                                      <a:lnTo>
                                        <a:pt x="165" y="166"/>
                                      </a:lnTo>
                                      <a:close/>
                                    </a:path>
                                  </a:pathLst>
                                </a:custGeom>
                                <a:grpFill/>
                                <a:ln>
                                  <a:noFill/>
                                </a:ln>
                                <a:extLst>
                                  <a:ext uri="{91240B29-F687-4F45-9708-019B960494DF}">
                                    <a14:hiddenLine xmlns:a14="http://schemas.microsoft.com/office/drawing/2010/main" w="9525">
                                      <a:solidFill>
                                        <a:srgbClr val="000000"/>
                                      </a:solidFill>
                                      <a:round/>
                                      <a:headEnd/>
                                      <a:tailEnd/>
                                    </a14:hiddenLine>
                                  </a:ext>
                                </a:extLst>
                              </wps:spPr>
                              <wps:bodyPr rot="0" vert="horz" wrap="square" lIns="91440" tIns="45720" rIns="91440" bIns="45720" anchor="t" anchorCtr="0" upright="1">
                                <a:noAutofit/>
                              </wps:bodyPr>
                            </wps:wsp>
                          </wpg:wgp>
                        </a:graphicData>
                      </a:graphic>
                    </wp:inline>
                  </w:drawing>
                </mc:Choice>
                <mc:Fallback>
                  <w:pict>
                    <v:group w14:anchorId="3094CC9A" id="Group 3231" o:spid="_x0000_s1026" style="width:8.6pt;height:5.65pt;mso-position-horizontal-relative:char;mso-position-vertical-relative:line" coordsize="248,166"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">
                      <o:lock v:ext="edit" aspectratio="t"/>
                      <v:shape id="Freeform 72" o:spid="_x0000_s1027" style="position:absolute;width:248;height:166;visibility:visible;mso-wrap-style:square;v-text-anchor:top" coordsize="248,166"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" path="m32,42l9,42,,32,,9,9,,32,,42,9r,23l32,42xe" filled="f" stroked="f">
                        <v:path arrowok="t" o:connecttype="custom" o:connectlocs="32,42;9,42;0,32;0,9;9,0;32,0;42,9;42,32;32,42" o:connectangles="0,0,0,0,0,0,0,0,0"/>
                      </v:shape>
                      <v:shape id="Freeform 73" o:spid="_x0000_s1028" style="position:absolute;width:248;height:166;visibility:visible;mso-wrap-style:square;v-text-anchor:top" coordsize="248,166"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" path="m239,42r-23,l207,32r,-23l216,r23,l248,9r,23l239,42xe" filled="f" stroked="f">
                        <v:path arrowok="t" o:connecttype="custom" o:connectlocs="239,42;216,42;207,32;207,9;216,0;239,0;248,9;248,32;239,42" o:connectangles="0,0,0,0,0,0,0,0,0"/>
                      </v:shape>
                      <v:shape id="Freeform 74" o:spid="_x0000_s1029" style="position:absolute;width:248;height:166;visibility:visible;mso-wrap-style:square;v-text-anchor:top" coordsize="248,166"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" path="m123,105l9,105,,95,,72,8,63r219,l239,63r9,9l248,95r-8,9l123,104r,1xe" filled="f" stroked="f">
                        <v:path arrowok="t" o:connecttype="custom" o:connectlocs="123,105;9,105;0,95;0,72;8,63;227,63;239,63;248,72;248,95;240,104;123,104;123,105" o:connectangles="0,0,0,0,0,0,0,0,0,0,0,0"/>
                      </v:shape>
                      <v:shape id="Freeform 75" o:spid="_x0000_s1030" style="position:absolute;width:248;height:166;visibility:visible;mso-wrap-style:square;v-text-anchor:top" coordsize="248,166"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" path="m240,105r-116,l123,104r117,l240,105xe" filled="f" stroked="f">
                        <v:path arrowok="t" o:connecttype="custom" o:connectlocs="240,105;124,105;123,104;240,104;240,105" o:connectangles="0,0,0,0,0"/>
                      </v:shape>
                      <v:shape id="Freeform 76" o:spid="_x0000_s1031" style="position:absolute;width:248;height:166;visibility:visible;mso-wrap-style:square;v-text-anchor:top" coordsize="248,166"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" path="m165,166r-81,l123,105r1,l165,166xe" filled="f" stroked="f">
                        <v:path arrowok="t" o:connecttype="custom" o:connectlocs="165,166;84,166;123,105;124,105;165,166" o:connectangles="0,0,0,0,0"/>
                      </v:shape>
                      <w10:anchorlock/>
                    </v:group>
                  </w:pict>
                </mc:Fallback>
              </mc:AlternateContent>
            </w:r>
          </w:p>
        </w:tc>
        <w:tc>
          <w:tcPr>
            <w:tcW w:w="4479" w:type="dxa"/>
            <w:tcBorders>
              <w:top w:val="nil"/>
              <w:left w:val="nil"/>
              <w:bottom w:val="nil"/>
              <w:right w:val="nil"/>
            </w:tcBorders>
            <w:shd w:val="clear" w:color="auto" w:fill="F2F2F2" w:themeFill="background1" w:themeFillShade="F2"/>
            <w:vAlign w:val="center"/>
          </w:tcPr>
          <w:p w14:paraId="3FD1CD18" w14:textId="77777777" w:rsidR="00BA295C" w:rsidRPr="00105779" w:rsidRDefault="00BA295C" w:rsidP="00DF4C5E">
            <w:pPr>
              <w:tabs>
                <w:tab w:val="left" w:pos="284"/>
              </w:tabs>
              <w:spacing w:after="0" w:line="240" w:lineRule="auto"/>
              <w:rPr>
                <w:rFonts w:eastAsia="SimSun" w:cs="Arial"/>
                <w:color w:val="000000"/>
                <w:sz w:val="15"/>
                <w:szCs w:val="15"/>
                <w:lang w:eastAsia="en-US"/>
              </w:rPr>
            </w:pPr>
            <w:r w:rsidRPr="00105779">
              <w:rPr>
                <w:rFonts w:eastAsia="SimSun" w:cs="Arial"/>
                <w:color w:val="000000"/>
                <w:sz w:val="15"/>
                <w:szCs w:val="15"/>
                <w:lang w:eastAsia="en-US"/>
              </w:rPr>
              <w:t>Ethical understanding</w:t>
            </w:r>
          </w:p>
        </w:tc>
        <w:tc>
          <w:tcPr>
            <w:tcW w:w="567" w:type="dxa"/>
            <w:tcBorders>
              <w:top w:val="nil"/>
              <w:left w:val="nil"/>
              <w:bottom w:val="nil"/>
              <w:right w:val="nil"/>
            </w:tcBorders>
            <w:shd w:val="clear" w:color="auto" w:fill="F2F2F2" w:themeFill="background1" w:themeFillShade="F2"/>
            <w:tcMar>
              <w:left w:w="57" w:type="dxa"/>
              <w:right w:w="57" w:type="dxa"/>
            </w:tcMar>
            <w:vAlign w:val="center"/>
          </w:tcPr>
          <w:p w14:paraId="6EB5F479" w14:textId="77777777" w:rsidR="00BA295C" w:rsidRPr="00105779" w:rsidRDefault="00BA295C" w:rsidP="00DF4C5E">
            <w:pPr>
              <w:tabs>
                <w:tab w:val="left" w:pos="284"/>
              </w:tabs>
              <w:spacing w:after="0" w:line="240" w:lineRule="auto"/>
              <w:rPr>
                <w:rFonts w:eastAsia="SimSun" w:cs="Arial"/>
                <w:i/>
                <w:color w:val="000000"/>
                <w:sz w:val="15"/>
                <w:szCs w:val="15"/>
                <w:lang w:eastAsia="en-AU"/>
              </w:rPr>
            </w:pPr>
            <w:r w:rsidRPr="00105779">
              <w:rPr>
                <w:rFonts w:cs="Arial"/>
                <w:noProof/>
                <w:sz w:val="15"/>
                <w:szCs w:val="15"/>
                <w:lang w:eastAsia="zh-TW"/>
              </w:rPr>
              <mc:AlternateContent>
                <mc:Choice Requires="wpg">
                  <w:drawing>
                    <wp:inline distT="0" distB="0" distL="0" distR="0" wp14:anchorId="7D8C24FF" wp14:editId="04744094">
                      <wp:extent cx="102911" cy="72000"/>
                      <wp:effectExtent l="0" t="0" r="0" b="4445"/>
                      <wp:docPr id="3256" name="Group 3256"/>
                      <wp:cNvGraphicFramePr>
                        <a:graphicFrameLocks xmlns:a="http://schemas.openxmlformats.org/drawingml/2006/main" noChangeAspect="1"/>
                      </wp:cNvGraphicFramePr>
                      <a:graphic xmlns:a="http://schemas.openxmlformats.org/drawingml/2006/main">
                        <a:graphicData uri="http://schemas.microsoft.com/office/word/2010/wordprocessingGroup">
                          <wpg:wgp>
                            <wpg:cNvGrpSpPr>
                              <a:grpSpLocks noChangeAspect="1"/>
                            </wpg:cNvGrpSpPr>
                            <wpg:grpSpPr bwMode="auto">
                              <a:xfrm>
                                <a:off x="0" y="0"/>
                                <a:ext cx="102911" cy="72000"/>
                                <a:chOff x="0" y="0"/>
                                <a:chExt cx="255" cy="182"/>
                              </a:xfrm>
                              <a:solidFill>
                                <a:srgbClr val="DB3F30"/>
                              </a:solidFill>
                            </wpg:grpSpPr>
                            <wps:wsp>
                              <wps:cNvPr id="3257" name="Freeform 63"/>
                              <wps:cNvSpPr>
                                <a:spLocks/>
                              </wps:cNvSpPr>
                              <wps:spPr bwMode="auto">
                                <a:xfrm>
                                  <a:off x="0" y="0"/>
                                  <a:ext cx="255" cy="182"/>
                                </a:xfrm>
                                <a:custGeom>
                                  <a:avLst/>
                                  <a:gdLst>
                                    <a:gd name="T0" fmla="*/ 25 w 255"/>
                                    <a:gd name="T1" fmla="*/ 181 h 182"/>
                                    <a:gd name="T2" fmla="*/ 5 w 255"/>
                                    <a:gd name="T3" fmla="*/ 175 h 182"/>
                                    <a:gd name="T4" fmla="*/ 0 w 255"/>
                                    <a:gd name="T5" fmla="*/ 165 h 182"/>
                                    <a:gd name="T6" fmla="*/ 2 w 255"/>
                                    <a:gd name="T7" fmla="*/ 155 h 182"/>
                                    <a:gd name="T8" fmla="*/ 45 w 255"/>
                                    <a:gd name="T9" fmla="*/ 13 h 182"/>
                                    <a:gd name="T10" fmla="*/ 47 w 255"/>
                                    <a:gd name="T11" fmla="*/ 5 h 182"/>
                                    <a:gd name="T12" fmla="*/ 55 w 255"/>
                                    <a:gd name="T13" fmla="*/ 0 h 182"/>
                                    <a:gd name="T14" fmla="*/ 72 w 255"/>
                                    <a:gd name="T15" fmla="*/ 0 h 182"/>
                                    <a:gd name="T16" fmla="*/ 79 w 255"/>
                                    <a:gd name="T17" fmla="*/ 5 h 182"/>
                                    <a:gd name="T18" fmla="*/ 81 w 255"/>
                                    <a:gd name="T19" fmla="*/ 12 h 182"/>
                                    <a:gd name="T20" fmla="*/ 103 w 255"/>
                                    <a:gd name="T21" fmla="*/ 82 h 182"/>
                                    <a:gd name="T22" fmla="*/ 64 w 255"/>
                                    <a:gd name="T23" fmla="*/ 82 h 182"/>
                                    <a:gd name="T24" fmla="*/ 39 w 255"/>
                                    <a:gd name="T25" fmla="*/ 165 h 182"/>
                                    <a:gd name="T26" fmla="*/ 35 w 255"/>
                                    <a:gd name="T27" fmla="*/ 175 h 182"/>
                                    <a:gd name="T28" fmla="*/ 25 w 255"/>
                                    <a:gd name="T29" fmla="*/ 181 h 182"/>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Lst>
                                  <a:rect l="0" t="0" r="r" b="b"/>
                                  <a:pathLst>
                                    <a:path w="255" h="182">
                                      <a:moveTo>
                                        <a:pt x="25" y="181"/>
                                      </a:moveTo>
                                      <a:lnTo>
                                        <a:pt x="5" y="175"/>
                                      </a:lnTo>
                                      <a:lnTo>
                                        <a:pt x="0" y="165"/>
                                      </a:lnTo>
                                      <a:lnTo>
                                        <a:pt x="2" y="155"/>
                                      </a:lnTo>
                                      <a:lnTo>
                                        <a:pt x="45" y="13"/>
                                      </a:lnTo>
                                      <a:lnTo>
                                        <a:pt x="47" y="5"/>
                                      </a:lnTo>
                                      <a:lnTo>
                                        <a:pt x="55" y="0"/>
                                      </a:lnTo>
                                      <a:lnTo>
                                        <a:pt x="72" y="0"/>
                                      </a:lnTo>
                                      <a:lnTo>
                                        <a:pt x="79" y="5"/>
                                      </a:lnTo>
                                      <a:lnTo>
                                        <a:pt x="81" y="12"/>
                                      </a:lnTo>
                                      <a:lnTo>
                                        <a:pt x="103" y="82"/>
                                      </a:lnTo>
                                      <a:lnTo>
                                        <a:pt x="64" y="82"/>
                                      </a:lnTo>
                                      <a:lnTo>
                                        <a:pt x="39" y="165"/>
                                      </a:lnTo>
                                      <a:lnTo>
                                        <a:pt x="35" y="175"/>
                                      </a:lnTo>
                                      <a:lnTo>
                                        <a:pt x="25" y="181"/>
                                      </a:lnTo>
                                      <a:close/>
                                    </a:path>
                                  </a:pathLst>
                                </a:custGeom>
                                <a:grpFill/>
                                <a:ln>
                                  <a:noFill/>
                                </a:ln>
                                <a:extLst>
                                  <a:ext uri="{91240B29-F687-4F45-9708-019B960494DF}">
                                    <a14:hiddenLine xmlns:a14="http://schemas.microsoft.com/office/drawing/2010/main" w="9525">
                                      <a:solidFill>
                                        <a:srgbClr val="000000"/>
                                      </a:solidFill>
                                      <a:round/>
                                      <a:headEnd/>
                                      <a:tailEnd/>
                                    </a14:hiddenLine>
                                  </a:ext>
                                </a:extLst>
                              </wps:spPr>
                              <wps:bodyPr rot="0" vert="horz" wrap="square" lIns="91440" tIns="45720" rIns="91440" bIns="45720" anchor="t" anchorCtr="0" upright="1">
                                <a:noAutofit/>
                              </wps:bodyPr>
                            </wps:wsp>
                            <wps:wsp>
                              <wps:cNvPr id="3258" name="Freeform 64"/>
                              <wps:cNvSpPr>
                                <a:spLocks/>
                              </wps:cNvSpPr>
                              <wps:spPr bwMode="auto">
                                <a:xfrm>
                                  <a:off x="0" y="0"/>
                                  <a:ext cx="255" cy="182"/>
                                </a:xfrm>
                                <a:custGeom>
                                  <a:avLst/>
                                  <a:gdLst>
                                    <a:gd name="T0" fmla="*/ 151 w 255"/>
                                    <a:gd name="T1" fmla="*/ 182 h 182"/>
                                    <a:gd name="T2" fmla="*/ 132 w 255"/>
                                    <a:gd name="T3" fmla="*/ 176 h 182"/>
                                    <a:gd name="T4" fmla="*/ 127 w 255"/>
                                    <a:gd name="T5" fmla="*/ 168 h 182"/>
                                    <a:gd name="T6" fmla="*/ 129 w 255"/>
                                    <a:gd name="T7" fmla="*/ 163 h 182"/>
                                    <a:gd name="T8" fmla="*/ 128 w 255"/>
                                    <a:gd name="T9" fmla="*/ 158 h 182"/>
                                    <a:gd name="T10" fmla="*/ 129 w 255"/>
                                    <a:gd name="T11" fmla="*/ 156 h 182"/>
                                    <a:gd name="T12" fmla="*/ 171 w 255"/>
                                    <a:gd name="T13" fmla="*/ 15 h 182"/>
                                    <a:gd name="T14" fmla="*/ 174 w 255"/>
                                    <a:gd name="T15" fmla="*/ 6 h 182"/>
                                    <a:gd name="T16" fmla="*/ 181 w 255"/>
                                    <a:gd name="T17" fmla="*/ 1 h 182"/>
                                    <a:gd name="T18" fmla="*/ 197 w 255"/>
                                    <a:gd name="T19" fmla="*/ 1 h 182"/>
                                    <a:gd name="T20" fmla="*/ 205 w 255"/>
                                    <a:gd name="T21" fmla="*/ 6 h 182"/>
                                    <a:gd name="T22" fmla="*/ 207 w 255"/>
                                    <a:gd name="T23" fmla="*/ 14 h 182"/>
                                    <a:gd name="T24" fmla="*/ 229 w 255"/>
                                    <a:gd name="T25" fmla="*/ 83 h 182"/>
                                    <a:gd name="T26" fmla="*/ 189 w 255"/>
                                    <a:gd name="T27" fmla="*/ 83 h 182"/>
                                    <a:gd name="T28" fmla="*/ 165 w 255"/>
                                    <a:gd name="T29" fmla="*/ 166 h 182"/>
                                    <a:gd name="T30" fmla="*/ 162 w 255"/>
                                    <a:gd name="T31" fmla="*/ 176 h 182"/>
                                    <a:gd name="T32" fmla="*/ 151 w 255"/>
                                    <a:gd name="T33" fmla="*/ 182 h 182"/>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 ang="0">
                                      <a:pos x="T30" y="T31"/>
                                    </a:cxn>
                                    <a:cxn ang="0">
                                      <a:pos x="T32" y="T33"/>
                                    </a:cxn>
                                  </a:cxnLst>
                                  <a:rect l="0" t="0" r="r" b="b"/>
                                  <a:pathLst>
                                    <a:path w="255" h="182">
                                      <a:moveTo>
                                        <a:pt x="151" y="182"/>
                                      </a:moveTo>
                                      <a:lnTo>
                                        <a:pt x="132" y="176"/>
                                      </a:lnTo>
                                      <a:lnTo>
                                        <a:pt x="127" y="168"/>
                                      </a:lnTo>
                                      <a:lnTo>
                                        <a:pt x="129" y="163"/>
                                      </a:lnTo>
                                      <a:lnTo>
                                        <a:pt x="128" y="158"/>
                                      </a:lnTo>
                                      <a:lnTo>
                                        <a:pt x="129" y="156"/>
                                      </a:lnTo>
                                      <a:lnTo>
                                        <a:pt x="171" y="15"/>
                                      </a:lnTo>
                                      <a:lnTo>
                                        <a:pt x="174" y="6"/>
                                      </a:lnTo>
                                      <a:lnTo>
                                        <a:pt x="181" y="1"/>
                                      </a:lnTo>
                                      <a:lnTo>
                                        <a:pt x="197" y="1"/>
                                      </a:lnTo>
                                      <a:lnTo>
                                        <a:pt x="205" y="6"/>
                                      </a:lnTo>
                                      <a:lnTo>
                                        <a:pt x="207" y="14"/>
                                      </a:lnTo>
                                      <a:lnTo>
                                        <a:pt x="229" y="83"/>
                                      </a:lnTo>
                                      <a:lnTo>
                                        <a:pt x="189" y="83"/>
                                      </a:lnTo>
                                      <a:lnTo>
                                        <a:pt x="165" y="166"/>
                                      </a:lnTo>
                                      <a:lnTo>
                                        <a:pt x="162" y="176"/>
                                      </a:lnTo>
                                      <a:lnTo>
                                        <a:pt x="151" y="182"/>
                                      </a:lnTo>
                                      <a:close/>
                                    </a:path>
                                  </a:pathLst>
                                </a:custGeom>
                                <a:grpFill/>
                                <a:ln>
                                  <a:noFill/>
                                </a:ln>
                                <a:extLst>
                                  <a:ext uri="{91240B29-F687-4F45-9708-019B960494DF}">
                                    <a14:hiddenLine xmlns:a14="http://schemas.microsoft.com/office/drawing/2010/main" w="9525">
                                      <a:solidFill>
                                        <a:srgbClr val="000000"/>
                                      </a:solidFill>
                                      <a:round/>
                                      <a:headEnd/>
                                      <a:tailEnd/>
                                    </a14:hiddenLine>
                                  </a:ext>
                                </a:extLst>
                              </wps:spPr>
                              <wps:bodyPr rot="0" vert="horz" wrap="square" lIns="91440" tIns="45720" rIns="91440" bIns="45720" anchor="t" anchorCtr="0" upright="1">
                                <a:noAutofit/>
                              </wps:bodyPr>
                            </wps:wsp>
                            <wps:wsp>
                              <wps:cNvPr id="3259" name="Freeform 65"/>
                              <wps:cNvSpPr>
                                <a:spLocks/>
                              </wps:cNvSpPr>
                              <wps:spPr bwMode="auto">
                                <a:xfrm>
                                  <a:off x="0" y="0"/>
                                  <a:ext cx="255" cy="182"/>
                                </a:xfrm>
                                <a:custGeom>
                                  <a:avLst/>
                                  <a:gdLst>
                                    <a:gd name="T0" fmla="*/ 110 w 255"/>
                                    <a:gd name="T1" fmla="*/ 179 h 182"/>
                                    <a:gd name="T2" fmla="*/ 100 w 255"/>
                                    <a:gd name="T3" fmla="*/ 179 h 182"/>
                                    <a:gd name="T4" fmla="*/ 93 w 255"/>
                                    <a:gd name="T5" fmla="*/ 174 h 182"/>
                                    <a:gd name="T6" fmla="*/ 90 w 255"/>
                                    <a:gd name="T7" fmla="*/ 166 h 182"/>
                                    <a:gd name="T8" fmla="*/ 64 w 255"/>
                                    <a:gd name="T9" fmla="*/ 82 h 182"/>
                                    <a:gd name="T10" fmla="*/ 103 w 255"/>
                                    <a:gd name="T11" fmla="*/ 82 h 182"/>
                                    <a:gd name="T12" fmla="*/ 126 w 255"/>
                                    <a:gd name="T13" fmla="*/ 153 h 182"/>
                                    <a:gd name="T14" fmla="*/ 128 w 255"/>
                                    <a:gd name="T15" fmla="*/ 158 h 182"/>
                                    <a:gd name="T16" fmla="*/ 125 w 255"/>
                                    <a:gd name="T17" fmla="*/ 165 h 182"/>
                                    <a:gd name="T18" fmla="*/ 127 w 255"/>
                                    <a:gd name="T19" fmla="*/ 168 h 182"/>
                                    <a:gd name="T20" fmla="*/ 124 w 255"/>
                                    <a:gd name="T21" fmla="*/ 174 h 182"/>
                                    <a:gd name="T22" fmla="*/ 114 w 255"/>
                                    <a:gd name="T23" fmla="*/ 177 h 182"/>
                                    <a:gd name="T24" fmla="*/ 110 w 255"/>
                                    <a:gd name="T25" fmla="*/ 179 h 182"/>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Lst>
                                  <a:rect l="0" t="0" r="r" b="b"/>
                                  <a:pathLst>
                                    <a:path w="255" h="182">
                                      <a:moveTo>
                                        <a:pt x="110" y="179"/>
                                      </a:moveTo>
                                      <a:lnTo>
                                        <a:pt x="100" y="179"/>
                                      </a:lnTo>
                                      <a:lnTo>
                                        <a:pt x="93" y="174"/>
                                      </a:lnTo>
                                      <a:lnTo>
                                        <a:pt x="90" y="166"/>
                                      </a:lnTo>
                                      <a:lnTo>
                                        <a:pt x="64" y="82"/>
                                      </a:lnTo>
                                      <a:lnTo>
                                        <a:pt x="103" y="82"/>
                                      </a:lnTo>
                                      <a:lnTo>
                                        <a:pt x="126" y="153"/>
                                      </a:lnTo>
                                      <a:lnTo>
                                        <a:pt x="128" y="158"/>
                                      </a:lnTo>
                                      <a:lnTo>
                                        <a:pt x="125" y="165"/>
                                      </a:lnTo>
                                      <a:lnTo>
                                        <a:pt x="127" y="168"/>
                                      </a:lnTo>
                                      <a:lnTo>
                                        <a:pt x="124" y="174"/>
                                      </a:lnTo>
                                      <a:lnTo>
                                        <a:pt x="114" y="177"/>
                                      </a:lnTo>
                                      <a:lnTo>
                                        <a:pt x="110" y="179"/>
                                      </a:lnTo>
                                      <a:close/>
                                    </a:path>
                                  </a:pathLst>
                                </a:custGeom>
                                <a:grpFill/>
                                <a:ln>
                                  <a:noFill/>
                                </a:ln>
                                <a:extLst>
                                  <a:ext uri="{91240B29-F687-4F45-9708-019B960494DF}">
                                    <a14:hiddenLine xmlns:a14="http://schemas.microsoft.com/office/drawing/2010/main" w="9525">
                                      <a:solidFill>
                                        <a:srgbClr val="000000"/>
                                      </a:solidFill>
                                      <a:round/>
                                      <a:headEnd/>
                                      <a:tailEnd/>
                                    </a14:hiddenLine>
                                  </a:ext>
                                </a:extLst>
                              </wps:spPr>
                              <wps:bodyPr rot="0" vert="horz" wrap="square" lIns="91440" tIns="45720" rIns="91440" bIns="45720" anchor="t" anchorCtr="0" upright="1">
                                <a:noAutofit/>
                              </wps:bodyPr>
                            </wps:wsp>
                            <wps:wsp>
                              <wps:cNvPr id="3260" name="Freeform 66"/>
                              <wps:cNvSpPr>
                                <a:spLocks/>
                              </wps:cNvSpPr>
                              <wps:spPr bwMode="auto">
                                <a:xfrm>
                                  <a:off x="0" y="0"/>
                                  <a:ext cx="255" cy="182"/>
                                </a:xfrm>
                                <a:custGeom>
                                  <a:avLst/>
                                  <a:gdLst>
                                    <a:gd name="T0" fmla="*/ 235 w 255"/>
                                    <a:gd name="T1" fmla="*/ 179 h 182"/>
                                    <a:gd name="T2" fmla="*/ 225 w 255"/>
                                    <a:gd name="T3" fmla="*/ 179 h 182"/>
                                    <a:gd name="T4" fmla="*/ 219 w 255"/>
                                    <a:gd name="T5" fmla="*/ 174 h 182"/>
                                    <a:gd name="T6" fmla="*/ 215 w 255"/>
                                    <a:gd name="T7" fmla="*/ 166 h 182"/>
                                    <a:gd name="T8" fmla="*/ 189 w 255"/>
                                    <a:gd name="T9" fmla="*/ 83 h 182"/>
                                    <a:gd name="T10" fmla="*/ 229 w 255"/>
                                    <a:gd name="T11" fmla="*/ 83 h 182"/>
                                    <a:gd name="T12" fmla="*/ 252 w 255"/>
                                    <a:gd name="T13" fmla="*/ 155 h 182"/>
                                    <a:gd name="T14" fmla="*/ 255 w 255"/>
                                    <a:gd name="T15" fmla="*/ 165 h 182"/>
                                    <a:gd name="T16" fmla="*/ 250 w 255"/>
                                    <a:gd name="T17" fmla="*/ 175 h 182"/>
                                    <a:gd name="T18" fmla="*/ 242 w 255"/>
                                    <a:gd name="T19" fmla="*/ 178 h 182"/>
                                    <a:gd name="T20" fmla="*/ 237 w 255"/>
                                    <a:gd name="T21" fmla="*/ 178 h 182"/>
                                    <a:gd name="T22" fmla="*/ 235 w 255"/>
                                    <a:gd name="T23" fmla="*/ 179 h 182"/>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Lst>
                                  <a:rect l="0" t="0" r="r" b="b"/>
                                  <a:pathLst>
                                    <a:path w="255" h="182">
                                      <a:moveTo>
                                        <a:pt x="235" y="179"/>
                                      </a:moveTo>
                                      <a:lnTo>
                                        <a:pt x="225" y="179"/>
                                      </a:lnTo>
                                      <a:lnTo>
                                        <a:pt x="219" y="174"/>
                                      </a:lnTo>
                                      <a:lnTo>
                                        <a:pt x="215" y="166"/>
                                      </a:lnTo>
                                      <a:lnTo>
                                        <a:pt x="189" y="83"/>
                                      </a:lnTo>
                                      <a:lnTo>
                                        <a:pt x="229" y="83"/>
                                      </a:lnTo>
                                      <a:lnTo>
                                        <a:pt x="252" y="155"/>
                                      </a:lnTo>
                                      <a:lnTo>
                                        <a:pt x="255" y="165"/>
                                      </a:lnTo>
                                      <a:lnTo>
                                        <a:pt x="250" y="175"/>
                                      </a:lnTo>
                                      <a:lnTo>
                                        <a:pt x="242" y="178"/>
                                      </a:lnTo>
                                      <a:lnTo>
                                        <a:pt x="237" y="178"/>
                                      </a:lnTo>
                                      <a:lnTo>
                                        <a:pt x="235" y="179"/>
                                      </a:lnTo>
                                      <a:close/>
                                    </a:path>
                                  </a:pathLst>
                                </a:custGeom>
                                <a:grpFill/>
                                <a:ln>
                                  <a:noFill/>
                                </a:ln>
                                <a:extLst>
                                  <a:ext uri="{91240B29-F687-4F45-9708-019B960494DF}">
                                    <a14:hiddenLine xmlns:a14="http://schemas.microsoft.com/office/drawing/2010/main" w="9525">
                                      <a:solidFill>
                                        <a:srgbClr val="000000"/>
                                      </a:solidFill>
                                      <a:round/>
                                      <a:headEnd/>
                                      <a:tailEnd/>
                                    </a14:hiddenLine>
                                  </a:ext>
                                </a:extLst>
                              </wps:spPr>
                              <wps:bodyPr rot="0" vert="horz" wrap="square" lIns="91440" tIns="45720" rIns="91440" bIns="45720" anchor="t" anchorCtr="0" upright="1">
                                <a:noAutofit/>
                              </wps:bodyPr>
                            </wps:wsp>
                            <wps:wsp>
                              <wps:cNvPr id="3261" name="Freeform 67"/>
                              <wps:cNvSpPr>
                                <a:spLocks/>
                              </wps:cNvSpPr>
                              <wps:spPr bwMode="auto">
                                <a:xfrm>
                                  <a:off x="0" y="0"/>
                                  <a:ext cx="255" cy="182"/>
                                </a:xfrm>
                                <a:custGeom>
                                  <a:avLst/>
                                  <a:gdLst>
                                    <a:gd name="T0" fmla="*/ 75 w 255"/>
                                    <a:gd name="T1" fmla="*/ 179 h 182"/>
                                    <a:gd name="T2" fmla="*/ 54 w 255"/>
                                    <a:gd name="T3" fmla="*/ 179 h 182"/>
                                    <a:gd name="T4" fmla="*/ 46 w 255"/>
                                    <a:gd name="T5" fmla="*/ 170 h 182"/>
                                    <a:gd name="T6" fmla="*/ 46 w 255"/>
                                    <a:gd name="T7" fmla="*/ 150 h 182"/>
                                    <a:gd name="T8" fmla="*/ 54 w 255"/>
                                    <a:gd name="T9" fmla="*/ 141 h 182"/>
                                    <a:gd name="T10" fmla="*/ 75 w 255"/>
                                    <a:gd name="T11" fmla="*/ 141 h 182"/>
                                    <a:gd name="T12" fmla="*/ 84 w 255"/>
                                    <a:gd name="T13" fmla="*/ 150 h 182"/>
                                    <a:gd name="T14" fmla="*/ 84 w 255"/>
                                    <a:gd name="T15" fmla="*/ 170 h 182"/>
                                    <a:gd name="T16" fmla="*/ 75 w 255"/>
                                    <a:gd name="T17" fmla="*/ 179 h 182"/>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Lst>
                                  <a:rect l="0" t="0" r="r" b="b"/>
                                  <a:pathLst>
                                    <a:path w="255" h="182">
                                      <a:moveTo>
                                        <a:pt x="75" y="179"/>
                                      </a:moveTo>
                                      <a:lnTo>
                                        <a:pt x="54" y="179"/>
                                      </a:lnTo>
                                      <a:lnTo>
                                        <a:pt x="46" y="170"/>
                                      </a:lnTo>
                                      <a:lnTo>
                                        <a:pt x="46" y="150"/>
                                      </a:lnTo>
                                      <a:lnTo>
                                        <a:pt x="54" y="141"/>
                                      </a:lnTo>
                                      <a:lnTo>
                                        <a:pt x="75" y="141"/>
                                      </a:lnTo>
                                      <a:lnTo>
                                        <a:pt x="84" y="150"/>
                                      </a:lnTo>
                                      <a:lnTo>
                                        <a:pt x="84" y="170"/>
                                      </a:lnTo>
                                      <a:lnTo>
                                        <a:pt x="75" y="179"/>
                                      </a:lnTo>
                                      <a:close/>
                                    </a:path>
                                  </a:pathLst>
                                </a:custGeom>
                                <a:grpFill/>
                                <a:ln>
                                  <a:noFill/>
                                </a:ln>
                                <a:extLst>
                                  <a:ext uri="{91240B29-F687-4F45-9708-019B960494DF}">
                                    <a14:hiddenLine xmlns:a14="http://schemas.microsoft.com/office/drawing/2010/main" w="9525">
                                      <a:solidFill>
                                        <a:srgbClr val="000000"/>
                                      </a:solidFill>
                                      <a:round/>
                                      <a:headEnd/>
                                      <a:tailEnd/>
                                    </a14:hiddenLine>
                                  </a:ext>
                                </a:extLst>
                              </wps:spPr>
                              <wps:bodyPr rot="0" vert="horz" wrap="square" lIns="91440" tIns="45720" rIns="91440" bIns="45720" anchor="t" anchorCtr="0" upright="1">
                                <a:noAutofit/>
                              </wps:bodyPr>
                            </wps:wsp>
                            <wps:wsp>
                              <wps:cNvPr id="3262" name="Freeform 68"/>
                              <wps:cNvSpPr>
                                <a:spLocks/>
                              </wps:cNvSpPr>
                              <wps:spPr bwMode="auto">
                                <a:xfrm>
                                  <a:off x="0" y="0"/>
                                  <a:ext cx="255" cy="182"/>
                                </a:xfrm>
                                <a:custGeom>
                                  <a:avLst/>
                                  <a:gdLst>
                                    <a:gd name="T0" fmla="*/ 200 w 255"/>
                                    <a:gd name="T1" fmla="*/ 179 h 182"/>
                                    <a:gd name="T2" fmla="*/ 179 w 255"/>
                                    <a:gd name="T3" fmla="*/ 179 h 182"/>
                                    <a:gd name="T4" fmla="*/ 170 w 255"/>
                                    <a:gd name="T5" fmla="*/ 170 h 182"/>
                                    <a:gd name="T6" fmla="*/ 170 w 255"/>
                                    <a:gd name="T7" fmla="*/ 150 h 182"/>
                                    <a:gd name="T8" fmla="*/ 179 w 255"/>
                                    <a:gd name="T9" fmla="*/ 141 h 182"/>
                                    <a:gd name="T10" fmla="*/ 200 w 255"/>
                                    <a:gd name="T11" fmla="*/ 141 h 182"/>
                                    <a:gd name="T12" fmla="*/ 208 w 255"/>
                                    <a:gd name="T13" fmla="*/ 150 h 182"/>
                                    <a:gd name="T14" fmla="*/ 208 w 255"/>
                                    <a:gd name="T15" fmla="*/ 170 h 182"/>
                                    <a:gd name="T16" fmla="*/ 200 w 255"/>
                                    <a:gd name="T17" fmla="*/ 179 h 182"/>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Lst>
                                  <a:rect l="0" t="0" r="r" b="b"/>
                                  <a:pathLst>
                                    <a:path w="255" h="182">
                                      <a:moveTo>
                                        <a:pt x="200" y="179"/>
                                      </a:moveTo>
                                      <a:lnTo>
                                        <a:pt x="179" y="179"/>
                                      </a:lnTo>
                                      <a:lnTo>
                                        <a:pt x="170" y="170"/>
                                      </a:lnTo>
                                      <a:lnTo>
                                        <a:pt x="170" y="150"/>
                                      </a:lnTo>
                                      <a:lnTo>
                                        <a:pt x="179" y="141"/>
                                      </a:lnTo>
                                      <a:lnTo>
                                        <a:pt x="200" y="141"/>
                                      </a:lnTo>
                                      <a:lnTo>
                                        <a:pt x="208" y="150"/>
                                      </a:lnTo>
                                      <a:lnTo>
                                        <a:pt x="208" y="170"/>
                                      </a:lnTo>
                                      <a:lnTo>
                                        <a:pt x="200" y="179"/>
                                      </a:lnTo>
                                      <a:close/>
                                    </a:path>
                                  </a:pathLst>
                                </a:custGeom>
                                <a:grpFill/>
                                <a:ln>
                                  <a:noFill/>
                                </a:ln>
                                <a:extLst>
                                  <a:ext uri="{91240B29-F687-4F45-9708-019B960494DF}">
                                    <a14:hiddenLine xmlns:a14="http://schemas.microsoft.com/office/drawing/2010/main" w="9525">
                                      <a:solidFill>
                                        <a:srgbClr val="000000"/>
                                      </a:solidFill>
                                      <a:round/>
                                      <a:headEnd/>
                                      <a:tailEnd/>
                                    </a14:hiddenLine>
                                  </a:ext>
                                </a:extLst>
                              </wps:spPr>
                              <wps:bodyPr rot="0" vert="horz" wrap="square" lIns="91440" tIns="45720" rIns="91440" bIns="45720" anchor="t" anchorCtr="0" upright="1">
                                <a:noAutofit/>
                              </wps:bodyPr>
                            </wps:wsp>
                            <wps:wsp>
                              <wps:cNvPr id="3263" name="Freeform 69"/>
                              <wps:cNvSpPr>
                                <a:spLocks/>
                              </wps:cNvSpPr>
                              <wps:spPr bwMode="auto">
                                <a:xfrm>
                                  <a:off x="0" y="0"/>
                                  <a:ext cx="255" cy="182"/>
                                </a:xfrm>
                                <a:custGeom>
                                  <a:avLst/>
                                  <a:gdLst>
                                    <a:gd name="T0" fmla="*/ 127 w 255"/>
                                    <a:gd name="T1" fmla="*/ 168 h 182"/>
                                    <a:gd name="T2" fmla="*/ 125 w 255"/>
                                    <a:gd name="T3" fmla="*/ 165 h 182"/>
                                    <a:gd name="T4" fmla="*/ 128 w 255"/>
                                    <a:gd name="T5" fmla="*/ 158 h 182"/>
                                    <a:gd name="T6" fmla="*/ 129 w 255"/>
                                    <a:gd name="T7" fmla="*/ 163 h 182"/>
                                    <a:gd name="T8" fmla="*/ 127 w 255"/>
                                    <a:gd name="T9" fmla="*/ 168 h 182"/>
                                  </a:gdLst>
                                  <a:ahLst/>
                                  <a:cxnLst>
                                    <a:cxn ang="0">
                                      <a:pos x="T0" y="T1"/>
                                    </a:cxn>
                                    <a:cxn ang="0">
                                      <a:pos x="T2" y="T3"/>
                                    </a:cxn>
                                    <a:cxn ang="0">
                                      <a:pos x="T4" y="T5"/>
                                    </a:cxn>
                                    <a:cxn ang="0">
                                      <a:pos x="T6" y="T7"/>
                                    </a:cxn>
                                    <a:cxn ang="0">
                                      <a:pos x="T8" y="T9"/>
                                    </a:cxn>
                                  </a:cxnLst>
                                  <a:rect l="0" t="0" r="r" b="b"/>
                                  <a:pathLst>
                                    <a:path w="255" h="182">
                                      <a:moveTo>
                                        <a:pt x="127" y="168"/>
                                      </a:moveTo>
                                      <a:lnTo>
                                        <a:pt x="125" y="165"/>
                                      </a:lnTo>
                                      <a:lnTo>
                                        <a:pt x="128" y="158"/>
                                      </a:lnTo>
                                      <a:lnTo>
                                        <a:pt x="129" y="163"/>
                                      </a:lnTo>
                                      <a:lnTo>
                                        <a:pt x="127" y="168"/>
                                      </a:lnTo>
                                      <a:close/>
                                    </a:path>
                                  </a:pathLst>
                                </a:custGeom>
                                <a:grpFill/>
                                <a:ln>
                                  <a:noFill/>
                                </a:ln>
                                <a:extLst>
                                  <a:ext uri="{91240B29-F687-4F45-9708-019B960494DF}">
                                    <a14:hiddenLine xmlns:a14="http://schemas.microsoft.com/office/drawing/2010/main" w="9525">
                                      <a:solidFill>
                                        <a:srgbClr val="000000"/>
                                      </a:solidFill>
                                      <a:round/>
                                      <a:headEnd/>
                                      <a:tailEnd/>
                                    </a14:hiddenLine>
                                  </a:ext>
                                </a:extLst>
                              </wps:spPr>
                              <wps:bodyPr rot="0" vert="horz" wrap="square" lIns="91440" tIns="45720" rIns="91440" bIns="45720" anchor="t" anchorCtr="0" upright="1">
                                <a:noAutofit/>
                              </wps:bodyPr>
                            </wps:wsp>
                            <wps:wsp>
                              <wps:cNvPr id="3264" name="Freeform 70"/>
                              <wps:cNvSpPr>
                                <a:spLocks/>
                              </wps:cNvSpPr>
                              <wps:spPr bwMode="auto">
                                <a:xfrm>
                                  <a:off x="0" y="0"/>
                                  <a:ext cx="255" cy="182"/>
                                </a:xfrm>
                                <a:custGeom>
                                  <a:avLst/>
                                  <a:gdLst>
                                    <a:gd name="T0" fmla="*/ 240 w 255"/>
                                    <a:gd name="T1" fmla="*/ 179 h 182"/>
                                    <a:gd name="T2" fmla="*/ 237 w 255"/>
                                    <a:gd name="T3" fmla="*/ 178 h 182"/>
                                    <a:gd name="T4" fmla="*/ 242 w 255"/>
                                    <a:gd name="T5" fmla="*/ 178 h 182"/>
                                    <a:gd name="T6" fmla="*/ 240 w 255"/>
                                    <a:gd name="T7" fmla="*/ 179 h 182"/>
                                  </a:gdLst>
                                  <a:ahLst/>
                                  <a:cxnLst>
                                    <a:cxn ang="0">
                                      <a:pos x="T0" y="T1"/>
                                    </a:cxn>
                                    <a:cxn ang="0">
                                      <a:pos x="T2" y="T3"/>
                                    </a:cxn>
                                    <a:cxn ang="0">
                                      <a:pos x="T4" y="T5"/>
                                    </a:cxn>
                                    <a:cxn ang="0">
                                      <a:pos x="T6" y="T7"/>
                                    </a:cxn>
                                  </a:cxnLst>
                                  <a:rect l="0" t="0" r="r" b="b"/>
                                  <a:pathLst>
                                    <a:path w="255" h="182">
                                      <a:moveTo>
                                        <a:pt x="240" y="179"/>
                                      </a:moveTo>
                                      <a:lnTo>
                                        <a:pt x="237" y="178"/>
                                      </a:lnTo>
                                      <a:lnTo>
                                        <a:pt x="242" y="178"/>
                                      </a:lnTo>
                                      <a:lnTo>
                                        <a:pt x="240" y="179"/>
                                      </a:lnTo>
                                      <a:close/>
                                    </a:path>
                                  </a:pathLst>
                                </a:custGeom>
                                <a:grpFill/>
                                <a:ln>
                                  <a:noFill/>
                                </a:ln>
                                <a:extLst>
                                  <a:ext uri="{91240B29-F687-4F45-9708-019B960494DF}">
                                    <a14:hiddenLine xmlns:a14="http://schemas.microsoft.com/office/drawing/2010/main" w="9525">
                                      <a:solidFill>
                                        <a:srgbClr val="000000"/>
                                      </a:solidFill>
                                      <a:round/>
                                      <a:headEnd/>
                                      <a:tailEnd/>
                                    </a14:hiddenLine>
                                  </a:ext>
                                </a:extLst>
                              </wps:spPr>
                              <wps:bodyPr rot="0" vert="horz" wrap="square" lIns="91440" tIns="45720" rIns="91440" bIns="45720" anchor="t" anchorCtr="0" upright="1">
                                <a:noAutofit/>
                              </wps:bodyPr>
                            </wps:wsp>
                          </wpg:wgp>
                        </a:graphicData>
                      </a:graphic>
                    </wp:inline>
                  </w:drawing>
                </mc:Choice>
                <mc:Fallback>
                  <w:pict>
                    <v:group w14:anchorId="7DED77D4" id="Group 3256" o:spid="_x0000_s1026" style="width:8.1pt;height:5.65pt;mso-position-horizontal-relative:char;mso-position-vertical-relative:line" coordsize="255,182"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">
                      <o:lock v:ext="edit" aspectratio="t"/>
                      <v:shape id="Freeform 63" o:spid="_x0000_s1027" style="position:absolute;width:255;height:182;visibility:visible;mso-wrap-style:square;v-text-anchor:top" coordsize="255,182"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" path="m25,181l5,175,,165,2,155,45,13,47,5,55,,72,r7,5l81,12r22,70l64,82,39,165r-4,10l25,181xe" filled="f" stroked="f">
                        <v:path arrowok="t" o:connecttype="custom" o:connectlocs="25,181;5,175;0,165;2,155;45,13;47,5;55,0;72,0;79,5;81,12;103,82;64,82;39,165;35,175;25,181" o:connectangles="0,0,0,0,0,0,0,0,0,0,0,0,0,0,0"/>
                      </v:shape>
                      <v:shape id="Freeform 64" o:spid="_x0000_s1028" style="position:absolute;width:255;height:182;visibility:visible;mso-wrap-style:square;v-text-anchor:top" coordsize="255,182"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" path="m151,182r-19,-6l127,168r2,-5l128,158r1,-2l171,15r3,-9l181,1r16,l205,6r2,8l229,83r-40,l165,166r-3,10l151,182xe" filled="f" stroked="f">
                        <v:path arrowok="t" o:connecttype="custom" o:connectlocs="151,182;132,176;127,168;129,163;128,158;129,156;171,15;174,6;181,1;197,1;205,6;207,14;229,83;189,83;165,166;162,176;151,182" o:connectangles="0,0,0,0,0,0,0,0,0,0,0,0,0,0,0,0,0"/>
                      </v:shape>
                      <v:shape id="Freeform 65" o:spid="_x0000_s1029" style="position:absolute;width:255;height:182;visibility:visible;mso-wrap-style:square;v-text-anchor:top" coordsize="255,182"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" path="m110,179r-10,l93,174r-3,-8l64,82r39,l126,153r2,5l125,165r2,3l124,174r-10,3l110,179xe" filled="f" stroked="f">
                        <v:path arrowok="t" o:connecttype="custom" o:connectlocs="110,179;100,179;93,174;90,166;64,82;103,82;126,153;128,158;125,165;127,168;124,174;114,177;110,179" o:connectangles="0,0,0,0,0,0,0,0,0,0,0,0,0"/>
                      </v:shape>
                      <v:shape id="Freeform 66" o:spid="_x0000_s1030" style="position:absolute;width:255;height:182;visibility:visible;mso-wrap-style:square;v-text-anchor:top" coordsize="255,182"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" path="m235,179r-10,l219,174r-4,-8l189,83r40,l252,155r3,10l250,175r-8,3l237,178r-2,1xe" filled="f" stroked="f">
                        <v:path arrowok="t" o:connecttype="custom" o:connectlocs="235,179;225,179;219,174;215,166;189,83;229,83;252,155;255,165;250,175;242,178;237,178;235,179" o:connectangles="0,0,0,0,0,0,0,0,0,0,0,0"/>
                      </v:shape>
                      <v:shape id="Freeform 67" o:spid="_x0000_s1031" style="position:absolute;width:255;height:182;visibility:visible;mso-wrap-style:square;v-text-anchor:top" coordsize="255,182"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" path="m75,179r-21,l46,170r,-20l54,141r21,l84,150r,20l75,179xe" filled="f" stroked="f">
                        <v:path arrowok="t" o:connecttype="custom" o:connectlocs="75,179;54,179;46,170;46,150;54,141;75,141;84,150;84,170;75,179" o:connectangles="0,0,0,0,0,0,0,0,0"/>
                      </v:shape>
                      <v:shape id="Freeform 68" o:spid="_x0000_s1032" style="position:absolute;width:255;height:182;visibility:visible;mso-wrap-style:square;v-text-anchor:top" coordsize="255,182"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" path="m200,179r-21,l170,170r,-20l179,141r21,l208,150r,20l200,179xe" filled="f" stroked="f">
                        <v:path arrowok="t" o:connecttype="custom" o:connectlocs="200,179;179,179;170,170;170,150;179,141;200,141;208,150;208,170;200,179" o:connectangles="0,0,0,0,0,0,0,0,0"/>
                      </v:shape>
                      <v:shape id="Freeform 69" o:spid="_x0000_s1033" style="position:absolute;width:255;height:182;visibility:visible;mso-wrap-style:square;v-text-anchor:top" coordsize="255,182"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" path="m127,168r-2,-3l128,158r1,5l127,168xe" filled="f" stroked="f">
                        <v:path arrowok="t" o:connecttype="custom" o:connectlocs="127,168;125,165;128,158;129,163;127,168" o:connectangles="0,0,0,0,0"/>
                      </v:shape>
                      <v:shape id="Freeform 70" o:spid="_x0000_s1034" style="position:absolute;width:255;height:182;visibility:visible;mso-wrap-style:square;v-text-anchor:top" coordsize="255,182"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" path="m240,179r-3,-1l242,178r-2,1xe" filled="f" stroked="f">
                        <v:path arrowok="t" o:connecttype="custom" o:connectlocs="240,179;237,178;242,178;240,179" o:connectangles="0,0,0,0"/>
                      </v:shape>
                      <w10:anchorlock/>
                    </v:group>
                  </w:pict>
                </mc:Fallback>
              </mc:AlternateContent>
            </w:r>
          </w:p>
        </w:tc>
        <w:tc>
          <w:tcPr>
            <w:tcW w:w="4479" w:type="dxa"/>
            <w:tcBorders>
              <w:top w:val="nil"/>
              <w:left w:val="nil"/>
              <w:bottom w:val="nil"/>
              <w:right w:val="nil"/>
            </w:tcBorders>
            <w:shd w:val="clear" w:color="auto" w:fill="F2F2F2" w:themeFill="background1" w:themeFillShade="F2"/>
            <w:vAlign w:val="center"/>
          </w:tcPr>
          <w:p w14:paraId="5570AF3B" w14:textId="77777777" w:rsidR="00BA295C" w:rsidRPr="00105779" w:rsidRDefault="00BA295C" w:rsidP="00DF4C5E">
            <w:pPr>
              <w:spacing w:after="0" w:line="240" w:lineRule="auto"/>
              <w:rPr>
                <w:rFonts w:eastAsia="SimSun" w:cs="Arial"/>
                <w:i/>
                <w:color w:val="000000"/>
                <w:sz w:val="15"/>
                <w:szCs w:val="15"/>
                <w:lang w:eastAsia="en-AU"/>
              </w:rPr>
            </w:pPr>
            <w:r w:rsidRPr="00105779">
              <w:rPr>
                <w:rFonts w:eastAsia="SimSun" w:cs="Arial"/>
                <w:color w:val="000000"/>
                <w:sz w:val="15"/>
                <w:szCs w:val="15"/>
                <w:lang w:eastAsia="en-AU"/>
              </w:rPr>
              <w:t>Asia and Australia’s engagement with Asia</w:t>
            </w:r>
          </w:p>
        </w:tc>
      </w:tr>
      <w:tr w:rsidR="00BA295C" w:rsidRPr="00105779" w14:paraId="4CF42965" w14:textId="77777777" w:rsidTr="00DF4C5E">
        <w:trPr>
          <w:cantSplit/>
          <w:trHeight w:val="284"/>
        </w:trPr>
        <w:tc>
          <w:tcPr>
            <w:tcW w:w="567" w:type="dxa"/>
            <w:tcBorders>
              <w:top w:val="nil"/>
              <w:left w:val="nil"/>
              <w:bottom w:val="nil"/>
              <w:right w:val="nil"/>
            </w:tcBorders>
            <w:shd w:val="clear" w:color="auto" w:fill="F2F2F2" w:themeFill="background1" w:themeFillShade="F2"/>
            <w:tcMar>
              <w:left w:w="57" w:type="dxa"/>
              <w:right w:w="57" w:type="dxa"/>
            </w:tcMar>
            <w:vAlign w:val="center"/>
          </w:tcPr>
          <w:p w14:paraId="031BB566" w14:textId="77777777" w:rsidR="00BA295C" w:rsidRPr="00105779" w:rsidRDefault="00BA295C" w:rsidP="00DF4C5E">
            <w:pPr>
              <w:tabs>
                <w:tab w:val="left" w:pos="284"/>
              </w:tabs>
              <w:spacing w:before="30" w:after="30" w:line="240" w:lineRule="auto"/>
              <w:rPr>
                <w:rFonts w:eastAsia="SimSun" w:cs="Arial"/>
                <w:color w:val="000000"/>
                <w:sz w:val="15"/>
                <w:szCs w:val="15"/>
                <w:lang w:eastAsia="en-US"/>
              </w:rPr>
            </w:pPr>
            <w:r w:rsidRPr="00105779">
              <w:rPr>
                <w:rFonts w:cs="Arial"/>
                <w:noProof/>
                <w:sz w:val="15"/>
                <w:szCs w:val="15"/>
                <w:lang w:eastAsia="zh-TW"/>
              </w:rPr>
              <mc:AlternateContent>
                <mc:Choice Requires="wpg">
                  <w:drawing>
                    <wp:inline distT="0" distB="0" distL="0" distR="0" wp14:anchorId="7ADE1DA4" wp14:editId="36241F67">
                      <wp:extent cx="102744" cy="108000"/>
                      <wp:effectExtent l="0" t="0" r="0" b="0"/>
                      <wp:docPr id="73" name="Group 73"/>
                      <wp:cNvGraphicFramePr>
                        <a:graphicFrameLocks xmlns:a="http://schemas.openxmlformats.org/drawingml/2006/main" noChangeAspect="1"/>
                      </wp:cNvGraphicFramePr>
                      <a:graphic xmlns:a="http://schemas.openxmlformats.org/drawingml/2006/main">
                        <a:graphicData uri="http://schemas.microsoft.com/office/word/2010/wordprocessingGroup">
                          <wpg:wgp>
                            <wpg:cNvGrpSpPr>
                              <a:grpSpLocks noChangeAspect="1"/>
                            </wpg:cNvGrpSpPr>
                            <wpg:grpSpPr bwMode="auto">
                              <a:xfrm>
                                <a:off x="0" y="0"/>
                                <a:ext cx="102744" cy="108000"/>
                                <a:chOff x="0" y="0"/>
                                <a:chExt cx="247" cy="251"/>
                              </a:xfrm>
                              <a:solidFill>
                                <a:srgbClr val="DB3F30"/>
                              </a:solidFill>
                            </wpg:grpSpPr>
                            <wps:wsp>
                              <wps:cNvPr id="74" name="Freeform 47"/>
                              <wps:cNvSpPr>
                                <a:spLocks/>
                              </wps:cNvSpPr>
                              <wps:spPr bwMode="auto">
                                <a:xfrm>
                                  <a:off x="0" y="0"/>
                                  <a:ext cx="247" cy="251"/>
                                </a:xfrm>
                                <a:custGeom>
                                  <a:avLst/>
                                  <a:gdLst>
                                    <a:gd name="T0" fmla="*/ 36 w 247"/>
                                    <a:gd name="T1" fmla="*/ 230 h 251"/>
                                    <a:gd name="T2" fmla="*/ 10 w 247"/>
                                    <a:gd name="T3" fmla="*/ 230 h 251"/>
                                    <a:gd name="T4" fmla="*/ 0 w 247"/>
                                    <a:gd name="T5" fmla="*/ 220 h 251"/>
                                    <a:gd name="T6" fmla="*/ 0 w 247"/>
                                    <a:gd name="T7" fmla="*/ 194 h 251"/>
                                    <a:gd name="T8" fmla="*/ 10 w 247"/>
                                    <a:gd name="T9" fmla="*/ 184 h 251"/>
                                    <a:gd name="T10" fmla="*/ 36 w 247"/>
                                    <a:gd name="T11" fmla="*/ 184 h 251"/>
                                    <a:gd name="T12" fmla="*/ 46 w 247"/>
                                    <a:gd name="T13" fmla="*/ 194 h 251"/>
                                    <a:gd name="T14" fmla="*/ 46 w 247"/>
                                    <a:gd name="T15" fmla="*/ 220 h 251"/>
                                    <a:gd name="T16" fmla="*/ 36 w 247"/>
                                    <a:gd name="T17" fmla="*/ 230 h 251"/>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Lst>
                                  <a:rect l="0" t="0" r="r" b="b"/>
                                  <a:pathLst>
                                    <a:path w="247" h="251">
                                      <a:moveTo>
                                        <a:pt x="36" y="230"/>
                                      </a:moveTo>
                                      <a:lnTo>
                                        <a:pt x="10" y="230"/>
                                      </a:lnTo>
                                      <a:lnTo>
                                        <a:pt x="0" y="220"/>
                                      </a:lnTo>
                                      <a:lnTo>
                                        <a:pt x="0" y="194"/>
                                      </a:lnTo>
                                      <a:lnTo>
                                        <a:pt x="10" y="184"/>
                                      </a:lnTo>
                                      <a:lnTo>
                                        <a:pt x="36" y="184"/>
                                      </a:lnTo>
                                      <a:lnTo>
                                        <a:pt x="46" y="194"/>
                                      </a:lnTo>
                                      <a:lnTo>
                                        <a:pt x="46" y="220"/>
                                      </a:lnTo>
                                      <a:lnTo>
                                        <a:pt x="36" y="230"/>
                                      </a:lnTo>
                                      <a:close/>
                                    </a:path>
                                  </a:pathLst>
                                </a:custGeom>
                                <a:grpFill/>
                                <a:ln>
                                  <a:noFill/>
                                </a:ln>
                                <a:extLst>
                                  <a:ext uri="{91240B29-F687-4F45-9708-019B960494DF}">
                                    <a14:hiddenLine xmlns:a14="http://schemas.microsoft.com/office/drawing/2010/main" w="9525">
                                      <a:solidFill>
                                        <a:srgbClr val="000000"/>
                                      </a:solidFill>
                                      <a:round/>
                                      <a:headEnd/>
                                      <a:tailEnd/>
                                    </a14:hiddenLine>
                                  </a:ext>
                                </a:extLst>
                              </wps:spPr>
                              <wps:bodyPr rot="0" vert="horz" wrap="square" lIns="91440" tIns="45720" rIns="91440" bIns="45720" anchor="t" anchorCtr="0" upright="1">
                                <a:noAutofit/>
                              </wps:bodyPr>
                            </wps:wsp>
                            <wps:wsp>
                              <wps:cNvPr id="75" name="Freeform 48"/>
                              <wps:cNvSpPr>
                                <a:spLocks/>
                              </wps:cNvSpPr>
                              <wps:spPr bwMode="auto">
                                <a:xfrm>
                                  <a:off x="0" y="0"/>
                                  <a:ext cx="247" cy="251"/>
                                </a:xfrm>
                                <a:custGeom>
                                  <a:avLst/>
                                  <a:gdLst>
                                    <a:gd name="T0" fmla="*/ 219 w 247"/>
                                    <a:gd name="T1" fmla="*/ 49 h 251"/>
                                    <a:gd name="T2" fmla="*/ 194 w 247"/>
                                    <a:gd name="T3" fmla="*/ 49 h 251"/>
                                    <a:gd name="T4" fmla="*/ 183 w 247"/>
                                    <a:gd name="T5" fmla="*/ 39 h 251"/>
                                    <a:gd name="T6" fmla="*/ 183 w 247"/>
                                    <a:gd name="T7" fmla="*/ 13 h 251"/>
                                    <a:gd name="T8" fmla="*/ 194 w 247"/>
                                    <a:gd name="T9" fmla="*/ 2 h 251"/>
                                    <a:gd name="T10" fmla="*/ 219 w 247"/>
                                    <a:gd name="T11" fmla="*/ 2 h 251"/>
                                    <a:gd name="T12" fmla="*/ 230 w 247"/>
                                    <a:gd name="T13" fmla="*/ 13 h 251"/>
                                    <a:gd name="T14" fmla="*/ 230 w 247"/>
                                    <a:gd name="T15" fmla="*/ 39 h 251"/>
                                    <a:gd name="T16" fmla="*/ 219 w 247"/>
                                    <a:gd name="T17" fmla="*/ 49 h 251"/>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Lst>
                                  <a:rect l="0" t="0" r="r" b="b"/>
                                  <a:pathLst>
                                    <a:path w="247" h="251">
                                      <a:moveTo>
                                        <a:pt x="219" y="49"/>
                                      </a:moveTo>
                                      <a:lnTo>
                                        <a:pt x="194" y="49"/>
                                      </a:lnTo>
                                      <a:lnTo>
                                        <a:pt x="183" y="39"/>
                                      </a:lnTo>
                                      <a:lnTo>
                                        <a:pt x="183" y="13"/>
                                      </a:lnTo>
                                      <a:lnTo>
                                        <a:pt x="194" y="2"/>
                                      </a:lnTo>
                                      <a:lnTo>
                                        <a:pt x="219" y="2"/>
                                      </a:lnTo>
                                      <a:lnTo>
                                        <a:pt x="230" y="13"/>
                                      </a:lnTo>
                                      <a:lnTo>
                                        <a:pt x="230" y="39"/>
                                      </a:lnTo>
                                      <a:lnTo>
                                        <a:pt x="219" y="49"/>
                                      </a:lnTo>
                                      <a:close/>
                                    </a:path>
                                  </a:pathLst>
                                </a:custGeom>
                                <a:grpFill/>
                                <a:ln>
                                  <a:noFill/>
                                </a:ln>
                                <a:extLst>
                                  <a:ext uri="{91240B29-F687-4F45-9708-019B960494DF}">
                                    <a14:hiddenLine xmlns:a14="http://schemas.microsoft.com/office/drawing/2010/main" w="9525">
                                      <a:solidFill>
                                        <a:srgbClr val="000000"/>
                                      </a:solidFill>
                                      <a:round/>
                                      <a:headEnd/>
                                      <a:tailEnd/>
                                    </a14:hiddenLine>
                                  </a:ext>
                                </a:extLst>
                              </wps:spPr>
                              <wps:bodyPr rot="0" vert="horz" wrap="square" lIns="91440" tIns="45720" rIns="91440" bIns="45720" anchor="t" anchorCtr="0" upright="1">
                                <a:noAutofit/>
                              </wps:bodyPr>
                            </wps:wsp>
                            <wps:wsp>
                              <wps:cNvPr id="76" name="Freeform 49"/>
                              <wps:cNvSpPr>
                                <a:spLocks/>
                              </wps:cNvSpPr>
                              <wps:spPr bwMode="auto">
                                <a:xfrm>
                                  <a:off x="0" y="0"/>
                                  <a:ext cx="247" cy="251"/>
                                </a:xfrm>
                                <a:custGeom>
                                  <a:avLst/>
                                  <a:gdLst>
                                    <a:gd name="T0" fmla="*/ 36 w 247"/>
                                    <a:gd name="T1" fmla="*/ 46 h 251"/>
                                    <a:gd name="T2" fmla="*/ 10 w 247"/>
                                    <a:gd name="T3" fmla="*/ 46 h 251"/>
                                    <a:gd name="T4" fmla="*/ 0 w 247"/>
                                    <a:gd name="T5" fmla="*/ 36 h 251"/>
                                    <a:gd name="T6" fmla="*/ 0 w 247"/>
                                    <a:gd name="T7" fmla="*/ 10 h 251"/>
                                    <a:gd name="T8" fmla="*/ 10 w 247"/>
                                    <a:gd name="T9" fmla="*/ 0 h 251"/>
                                    <a:gd name="T10" fmla="*/ 36 w 247"/>
                                    <a:gd name="T11" fmla="*/ 0 h 251"/>
                                    <a:gd name="T12" fmla="*/ 46 w 247"/>
                                    <a:gd name="T13" fmla="*/ 10 h 251"/>
                                    <a:gd name="T14" fmla="*/ 46 w 247"/>
                                    <a:gd name="T15" fmla="*/ 36 h 251"/>
                                    <a:gd name="T16" fmla="*/ 36 w 247"/>
                                    <a:gd name="T17" fmla="*/ 46 h 251"/>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Lst>
                                  <a:rect l="0" t="0" r="r" b="b"/>
                                  <a:pathLst>
                                    <a:path w="247" h="251">
                                      <a:moveTo>
                                        <a:pt x="36" y="46"/>
                                      </a:moveTo>
                                      <a:lnTo>
                                        <a:pt x="10" y="46"/>
                                      </a:lnTo>
                                      <a:lnTo>
                                        <a:pt x="0" y="36"/>
                                      </a:lnTo>
                                      <a:lnTo>
                                        <a:pt x="0" y="10"/>
                                      </a:lnTo>
                                      <a:lnTo>
                                        <a:pt x="10" y="0"/>
                                      </a:lnTo>
                                      <a:lnTo>
                                        <a:pt x="36" y="0"/>
                                      </a:lnTo>
                                      <a:lnTo>
                                        <a:pt x="46" y="10"/>
                                      </a:lnTo>
                                      <a:lnTo>
                                        <a:pt x="46" y="36"/>
                                      </a:lnTo>
                                      <a:lnTo>
                                        <a:pt x="36" y="46"/>
                                      </a:lnTo>
                                      <a:close/>
                                    </a:path>
                                  </a:pathLst>
                                </a:custGeom>
                                <a:grpFill/>
                                <a:ln>
                                  <a:noFill/>
                                </a:ln>
                                <a:extLst>
                                  <a:ext uri="{91240B29-F687-4F45-9708-019B960494DF}">
                                    <a14:hiddenLine xmlns:a14="http://schemas.microsoft.com/office/drawing/2010/main" w="9525">
                                      <a:solidFill>
                                        <a:srgbClr val="000000"/>
                                      </a:solidFill>
                                      <a:round/>
                                      <a:headEnd/>
                                      <a:tailEnd/>
                                    </a14:hiddenLine>
                                  </a:ext>
                                </a:extLst>
                              </wps:spPr>
                              <wps:bodyPr rot="0" vert="horz" wrap="square" lIns="91440" tIns="45720" rIns="91440" bIns="45720" anchor="t" anchorCtr="0" upright="1">
                                <a:noAutofit/>
                              </wps:bodyPr>
                            </wps:wsp>
                            <wps:wsp>
                              <wps:cNvPr id="77" name="Freeform 50"/>
                              <wps:cNvSpPr>
                                <a:spLocks/>
                              </wps:cNvSpPr>
                              <wps:spPr bwMode="auto">
                                <a:xfrm>
                                  <a:off x="0" y="0"/>
                                  <a:ext cx="247" cy="251"/>
                                </a:xfrm>
                                <a:custGeom>
                                  <a:avLst/>
                                  <a:gdLst>
                                    <a:gd name="T0" fmla="*/ 113 w 247"/>
                                    <a:gd name="T1" fmla="*/ 230 h 251"/>
                                    <a:gd name="T2" fmla="*/ 113 w 247"/>
                                    <a:gd name="T3" fmla="*/ 117 h 251"/>
                                    <a:gd name="T4" fmla="*/ 230 w 247"/>
                                    <a:gd name="T5" fmla="*/ 117 h 251"/>
                                    <a:gd name="T6" fmla="*/ 187 w 247"/>
                                    <a:gd name="T7" fmla="*/ 158 h 251"/>
                                    <a:gd name="T8" fmla="*/ 219 w 247"/>
                                    <a:gd name="T9" fmla="*/ 191 h 251"/>
                                    <a:gd name="T10" fmla="*/ 154 w 247"/>
                                    <a:gd name="T11" fmla="*/ 191 h 251"/>
                                    <a:gd name="T12" fmla="*/ 113 w 247"/>
                                    <a:gd name="T13" fmla="*/ 230 h 251"/>
                                  </a:gdLst>
                                  <a:ahLst/>
                                  <a:cxnLst>
                                    <a:cxn ang="0">
                                      <a:pos x="T0" y="T1"/>
                                    </a:cxn>
                                    <a:cxn ang="0">
                                      <a:pos x="T2" y="T3"/>
                                    </a:cxn>
                                    <a:cxn ang="0">
                                      <a:pos x="T4" y="T5"/>
                                    </a:cxn>
                                    <a:cxn ang="0">
                                      <a:pos x="T6" y="T7"/>
                                    </a:cxn>
                                    <a:cxn ang="0">
                                      <a:pos x="T8" y="T9"/>
                                    </a:cxn>
                                    <a:cxn ang="0">
                                      <a:pos x="T10" y="T11"/>
                                    </a:cxn>
                                    <a:cxn ang="0">
                                      <a:pos x="T12" y="T13"/>
                                    </a:cxn>
                                  </a:cxnLst>
                                  <a:rect l="0" t="0" r="r" b="b"/>
                                  <a:pathLst>
                                    <a:path w="247" h="251">
                                      <a:moveTo>
                                        <a:pt x="113" y="230"/>
                                      </a:moveTo>
                                      <a:lnTo>
                                        <a:pt x="113" y="117"/>
                                      </a:lnTo>
                                      <a:lnTo>
                                        <a:pt x="230" y="117"/>
                                      </a:lnTo>
                                      <a:lnTo>
                                        <a:pt x="187" y="158"/>
                                      </a:lnTo>
                                      <a:lnTo>
                                        <a:pt x="219" y="191"/>
                                      </a:lnTo>
                                      <a:lnTo>
                                        <a:pt x="154" y="191"/>
                                      </a:lnTo>
                                      <a:lnTo>
                                        <a:pt x="113" y="230"/>
                                      </a:lnTo>
                                      <a:close/>
                                    </a:path>
                                  </a:pathLst>
                                </a:custGeom>
                                <a:grpFill/>
                                <a:ln>
                                  <a:noFill/>
                                </a:ln>
                                <a:extLst>
                                  <a:ext uri="{91240B29-F687-4F45-9708-019B960494DF}">
                                    <a14:hiddenLine xmlns:a14="http://schemas.microsoft.com/office/drawing/2010/main" w="9525">
                                      <a:solidFill>
                                        <a:srgbClr val="000000"/>
                                      </a:solidFill>
                                      <a:round/>
                                      <a:headEnd/>
                                      <a:tailEnd/>
                                    </a14:hiddenLine>
                                  </a:ext>
                                </a:extLst>
                              </wps:spPr>
                              <wps:bodyPr rot="0" vert="horz" wrap="square" lIns="91440" tIns="45720" rIns="91440" bIns="45720" anchor="t" anchorCtr="0" upright="1">
                                <a:noAutofit/>
                              </wps:bodyPr>
                            </wps:wsp>
                            <wps:wsp>
                              <wps:cNvPr id="78" name="Freeform 51"/>
                              <wps:cNvSpPr>
                                <a:spLocks/>
                              </wps:cNvSpPr>
                              <wps:spPr bwMode="auto">
                                <a:xfrm>
                                  <a:off x="0" y="0"/>
                                  <a:ext cx="247" cy="251"/>
                                </a:xfrm>
                                <a:custGeom>
                                  <a:avLst/>
                                  <a:gdLst>
                                    <a:gd name="T0" fmla="*/ 237 w 247"/>
                                    <a:gd name="T1" fmla="*/ 251 h 251"/>
                                    <a:gd name="T2" fmla="*/ 218 w 247"/>
                                    <a:gd name="T3" fmla="*/ 251 h 251"/>
                                    <a:gd name="T4" fmla="*/ 212 w 247"/>
                                    <a:gd name="T5" fmla="*/ 248 h 251"/>
                                    <a:gd name="T6" fmla="*/ 154 w 247"/>
                                    <a:gd name="T7" fmla="*/ 191 h 251"/>
                                    <a:gd name="T8" fmla="*/ 219 w 247"/>
                                    <a:gd name="T9" fmla="*/ 191 h 251"/>
                                    <a:gd name="T10" fmla="*/ 240 w 247"/>
                                    <a:gd name="T11" fmla="*/ 212 h 251"/>
                                    <a:gd name="T12" fmla="*/ 244 w 247"/>
                                    <a:gd name="T13" fmla="*/ 216 h 251"/>
                                    <a:gd name="T14" fmla="*/ 247 w 247"/>
                                    <a:gd name="T15" fmla="*/ 221 h 251"/>
                                    <a:gd name="T16" fmla="*/ 247 w 247"/>
                                    <a:gd name="T17" fmla="*/ 240 h 251"/>
                                    <a:gd name="T18" fmla="*/ 237 w 247"/>
                                    <a:gd name="T19" fmla="*/ 251 h 251"/>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Lst>
                                  <a:rect l="0" t="0" r="r" b="b"/>
                                  <a:pathLst>
                                    <a:path w="247" h="251">
                                      <a:moveTo>
                                        <a:pt x="237" y="251"/>
                                      </a:moveTo>
                                      <a:lnTo>
                                        <a:pt x="218" y="251"/>
                                      </a:lnTo>
                                      <a:lnTo>
                                        <a:pt x="212" y="248"/>
                                      </a:lnTo>
                                      <a:lnTo>
                                        <a:pt x="154" y="191"/>
                                      </a:lnTo>
                                      <a:lnTo>
                                        <a:pt x="219" y="191"/>
                                      </a:lnTo>
                                      <a:lnTo>
                                        <a:pt x="240" y="212"/>
                                      </a:lnTo>
                                      <a:lnTo>
                                        <a:pt x="244" y="216"/>
                                      </a:lnTo>
                                      <a:lnTo>
                                        <a:pt x="247" y="221"/>
                                      </a:lnTo>
                                      <a:lnTo>
                                        <a:pt x="247" y="240"/>
                                      </a:lnTo>
                                      <a:lnTo>
                                        <a:pt x="237" y="251"/>
                                      </a:lnTo>
                                      <a:close/>
                                    </a:path>
                                  </a:pathLst>
                                </a:custGeom>
                                <a:grpFill/>
                                <a:ln>
                                  <a:noFill/>
                                </a:ln>
                                <a:extLst>
                                  <a:ext uri="{91240B29-F687-4F45-9708-019B960494DF}">
                                    <a14:hiddenLine xmlns:a14="http://schemas.microsoft.com/office/drawing/2010/main" w="9525">
                                      <a:solidFill>
                                        <a:srgbClr val="000000"/>
                                      </a:solidFill>
                                      <a:round/>
                                      <a:headEnd/>
                                      <a:tailEnd/>
                                    </a14:hiddenLine>
                                  </a:ext>
                                </a:extLst>
                              </wps:spPr>
                              <wps:bodyPr rot="0" vert="horz" wrap="square" lIns="91440" tIns="45720" rIns="91440" bIns="45720" anchor="t" anchorCtr="0" upright="1">
                                <a:noAutofit/>
                              </wps:bodyPr>
                            </wps:wsp>
                          </wpg:wgp>
                        </a:graphicData>
                      </a:graphic>
                    </wp:inline>
                  </w:drawing>
                </mc:Choice>
                <mc:Fallback>
                  <w:pict>
                    <v:group w14:anchorId="76BC51E5" id="Group 73" o:spid="_x0000_s1026" style="width:8.1pt;height:8.5pt;mso-position-horizontal-relative:char;mso-position-vertical-relative:line" coordsize="247,251"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">
                      <o:lock v:ext="edit" aspectratio="t"/>
                      <v:shape id="Freeform 47" o:spid="_x0000_s1027" style="position:absolute;width:247;height:251;visibility:visible;mso-wrap-style:square;v-text-anchor:top" coordsize="247,251"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" path="m36,230r-26,l,220,,194,10,184r26,l46,194r,26l36,230xe" filled="f" stroked="f">
                        <v:path arrowok="t" o:connecttype="custom" o:connectlocs="36,230;10,230;0,220;0,194;10,184;36,184;46,194;46,220;36,230" o:connectangles="0,0,0,0,0,0,0,0,0"/>
                      </v:shape>
                      <v:shape id="Freeform 48" o:spid="_x0000_s1028" style="position:absolute;width:247;height:251;visibility:visible;mso-wrap-style:square;v-text-anchor:top" coordsize="247,251"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" path="m219,49r-25,l183,39r,-26l194,2r25,l230,13r,26l219,49xe" filled="f" stroked="f">
                        <v:path arrowok="t" o:connecttype="custom" o:connectlocs="219,49;194,49;183,39;183,13;194,2;219,2;230,13;230,39;219,49" o:connectangles="0,0,0,0,0,0,0,0,0"/>
                      </v:shape>
                      <v:shape id="Freeform 49" o:spid="_x0000_s1029" style="position:absolute;width:247;height:251;visibility:visible;mso-wrap-style:square;v-text-anchor:top" coordsize="247,251"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" path="m36,46r-26,l,36,,10,10,,36,,46,10r,26l36,46xe" filled="f" stroked="f">
                        <v:path arrowok="t" o:connecttype="custom" o:connectlocs="36,46;10,46;0,36;0,10;10,0;36,0;46,10;46,36;36,46" o:connectangles="0,0,0,0,0,0,0,0,0"/>
                      </v:shape>
                      <v:shape id="Freeform 50" o:spid="_x0000_s1030" style="position:absolute;width:247;height:251;visibility:visible;mso-wrap-style:square;v-text-anchor:top" coordsize="247,251"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" path="m113,230r,-113l230,117r-43,41l219,191r-65,l113,230xe" filled="f" stroked="f">
                        <v:path arrowok="t" o:connecttype="custom" o:connectlocs="113,230;113,117;230,117;187,158;219,191;154,191;113,230" o:connectangles="0,0,0,0,0,0,0"/>
                      </v:shape>
                      <v:shape id="Freeform 51" o:spid="_x0000_s1031" style="position:absolute;width:247;height:251;visibility:visible;mso-wrap-style:square;v-text-anchor:top" coordsize="247,251"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" path="m237,251r-19,l212,248,154,191r65,l240,212r4,4l247,221r,19l237,251xe" filled="f" stroked="f">
                        <v:path arrowok="t" o:connecttype="custom" o:connectlocs="237,251;218,251;212,248;154,191;219,191;240,212;244,216;247,221;247,240;237,251" o:connectangles="0,0,0,0,0,0,0,0,0,0"/>
                      </v:shape>
                      <w10:anchorlock/>
                    </v:group>
                  </w:pict>
                </mc:Fallback>
              </mc:AlternateContent>
            </w:r>
          </w:p>
        </w:tc>
        <w:tc>
          <w:tcPr>
            <w:tcW w:w="4478" w:type="dxa"/>
            <w:vMerge w:val="restart"/>
            <w:tcBorders>
              <w:top w:val="nil"/>
              <w:left w:val="nil"/>
              <w:bottom w:val="nil"/>
              <w:right w:val="nil"/>
            </w:tcBorders>
            <w:shd w:val="clear" w:color="auto" w:fill="F2F2F2" w:themeFill="background1" w:themeFillShade="F2"/>
          </w:tcPr>
          <w:p w14:paraId="590AAE3E" w14:textId="77777777" w:rsidR="00BA295C" w:rsidRPr="00105779" w:rsidRDefault="00BA295C" w:rsidP="00DF4C5E">
            <w:pPr>
              <w:spacing w:before="30" w:after="0" w:line="240" w:lineRule="auto"/>
              <w:rPr>
                <w:rFonts w:eastAsia="SimSun" w:cs="Arial"/>
                <w:sz w:val="15"/>
                <w:szCs w:val="15"/>
                <w:lang w:eastAsia="en-US"/>
              </w:rPr>
            </w:pPr>
            <w:r w:rsidRPr="00105779">
              <w:rPr>
                <w:rFonts w:eastAsia="SimSun" w:cs="Arial"/>
                <w:sz w:val="15"/>
                <w:szCs w:val="15"/>
                <w:lang w:eastAsia="en-US"/>
              </w:rPr>
              <w:t xml:space="preserve">Information and communication technology </w:t>
            </w:r>
            <w:r w:rsidRPr="00105779">
              <w:rPr>
                <w:rFonts w:eastAsia="SimSun" w:cs="Arial"/>
                <w:sz w:val="15"/>
                <w:szCs w:val="15"/>
                <w:lang w:eastAsia="en-US"/>
              </w:rPr>
              <w:br/>
              <w:t>(ICT) capability</w:t>
            </w:r>
          </w:p>
        </w:tc>
        <w:tc>
          <w:tcPr>
            <w:tcW w:w="567" w:type="dxa"/>
            <w:tcBorders>
              <w:top w:val="nil"/>
              <w:left w:val="nil"/>
              <w:bottom w:val="nil"/>
              <w:right w:val="nil"/>
            </w:tcBorders>
            <w:shd w:val="clear" w:color="auto" w:fill="F2F2F2" w:themeFill="background1" w:themeFillShade="F2"/>
            <w:vAlign w:val="center"/>
          </w:tcPr>
          <w:p w14:paraId="09CB7677" w14:textId="77777777" w:rsidR="00BA295C" w:rsidRPr="00105779" w:rsidRDefault="00BA295C" w:rsidP="00DF4C5E">
            <w:pPr>
              <w:tabs>
                <w:tab w:val="left" w:pos="284"/>
              </w:tabs>
              <w:spacing w:before="30" w:after="30" w:line="240" w:lineRule="auto"/>
              <w:rPr>
                <w:rFonts w:eastAsia="SimSun" w:cs="Arial"/>
                <w:color w:val="000000"/>
                <w:sz w:val="15"/>
                <w:szCs w:val="15"/>
                <w:lang w:eastAsia="en-US"/>
              </w:rPr>
            </w:pPr>
            <w:r w:rsidRPr="00105779">
              <w:rPr>
                <w:rFonts w:cs="Arial"/>
                <w:noProof/>
                <w:sz w:val="15"/>
                <w:szCs w:val="15"/>
                <w:lang w:eastAsia="zh-TW"/>
              </w:rPr>
              <mc:AlternateContent>
                <mc:Choice Requires="wpg">
                  <w:drawing>
                    <wp:inline distT="0" distB="0" distL="0" distR="0" wp14:anchorId="22D591F4" wp14:editId="764D07D1">
                      <wp:extent cx="102145" cy="108000"/>
                      <wp:effectExtent l="0" t="0" r="0" b="0"/>
                      <wp:docPr id="3237" name="Group 3237"/>
                      <wp:cNvGraphicFramePr>
                        <a:graphicFrameLocks xmlns:a="http://schemas.openxmlformats.org/drawingml/2006/main" noChangeAspect="1"/>
                      </wp:cNvGraphicFramePr>
                      <a:graphic xmlns:a="http://schemas.openxmlformats.org/drawingml/2006/main">
                        <a:graphicData uri="http://schemas.microsoft.com/office/word/2010/wordprocessingGroup">
                          <wpg:wgp>
                            <wpg:cNvGrpSpPr>
                              <a:grpSpLocks noChangeAspect="1"/>
                            </wpg:cNvGrpSpPr>
                            <wpg:grpSpPr bwMode="auto">
                              <a:xfrm>
                                <a:off x="0" y="0"/>
                                <a:ext cx="102145" cy="108000"/>
                                <a:chOff x="0" y="0"/>
                                <a:chExt cx="246" cy="246"/>
                              </a:xfrm>
                              <a:solidFill>
                                <a:srgbClr val="DB3F30"/>
                              </a:solidFill>
                            </wpg:grpSpPr>
                            <wps:wsp>
                              <wps:cNvPr id="3238" name="Freeform 27"/>
                              <wps:cNvSpPr>
                                <a:spLocks/>
                              </wps:cNvSpPr>
                              <wps:spPr bwMode="auto">
                                <a:xfrm>
                                  <a:off x="0" y="0"/>
                                  <a:ext cx="246" cy="246"/>
                                </a:xfrm>
                                <a:custGeom>
                                  <a:avLst/>
                                  <a:gdLst>
                                    <a:gd name="T0" fmla="*/ 86 w 246"/>
                                    <a:gd name="T1" fmla="*/ 154 h 246"/>
                                    <a:gd name="T2" fmla="*/ 58 w 246"/>
                                    <a:gd name="T3" fmla="*/ 154 h 246"/>
                                    <a:gd name="T4" fmla="*/ 39 w 246"/>
                                    <a:gd name="T5" fmla="*/ 146 h 246"/>
                                    <a:gd name="T6" fmla="*/ 22 w 246"/>
                                    <a:gd name="T7" fmla="*/ 133 h 246"/>
                                    <a:gd name="T8" fmla="*/ 10 w 246"/>
                                    <a:gd name="T9" fmla="*/ 115 h 246"/>
                                    <a:gd name="T10" fmla="*/ 2 w 246"/>
                                    <a:gd name="T11" fmla="*/ 93 h 246"/>
                                    <a:gd name="T12" fmla="*/ 0 w 246"/>
                                    <a:gd name="T13" fmla="*/ 68 h 246"/>
                                    <a:gd name="T14" fmla="*/ 4 w 246"/>
                                    <a:gd name="T15" fmla="*/ 49 h 246"/>
                                    <a:gd name="T16" fmla="*/ 14 w 246"/>
                                    <a:gd name="T17" fmla="*/ 32 h 246"/>
                                    <a:gd name="T18" fmla="*/ 28 w 246"/>
                                    <a:gd name="T19" fmla="*/ 18 h 246"/>
                                    <a:gd name="T20" fmla="*/ 46 w 246"/>
                                    <a:gd name="T21" fmla="*/ 7 h 246"/>
                                    <a:gd name="T22" fmla="*/ 70 w 246"/>
                                    <a:gd name="T23" fmla="*/ 1 h 246"/>
                                    <a:gd name="T24" fmla="*/ 97 w 246"/>
                                    <a:gd name="T25" fmla="*/ 0 h 246"/>
                                    <a:gd name="T26" fmla="*/ 116 w 246"/>
                                    <a:gd name="T27" fmla="*/ 7 h 246"/>
                                    <a:gd name="T28" fmla="*/ 132 w 246"/>
                                    <a:gd name="T29" fmla="*/ 18 h 246"/>
                                    <a:gd name="T30" fmla="*/ 133 w 246"/>
                                    <a:gd name="T31" fmla="*/ 19 h 246"/>
                                    <a:gd name="T32" fmla="*/ 133 w 246"/>
                                    <a:gd name="T33" fmla="*/ 20 h 246"/>
                                    <a:gd name="T34" fmla="*/ 137 w 246"/>
                                    <a:gd name="T35" fmla="*/ 23 h 246"/>
                                    <a:gd name="T36" fmla="*/ 139 w 246"/>
                                    <a:gd name="T37" fmla="*/ 27 h 246"/>
                                    <a:gd name="T38" fmla="*/ 139 w 246"/>
                                    <a:gd name="T39" fmla="*/ 32 h 246"/>
                                    <a:gd name="T40" fmla="*/ 79 w 246"/>
                                    <a:gd name="T41" fmla="*/ 32 h 246"/>
                                    <a:gd name="T42" fmla="*/ 73 w 246"/>
                                    <a:gd name="T43" fmla="*/ 33 h 246"/>
                                    <a:gd name="T44" fmla="*/ 54 w 246"/>
                                    <a:gd name="T45" fmla="*/ 41 h 246"/>
                                    <a:gd name="T46" fmla="*/ 40 w 246"/>
                                    <a:gd name="T47" fmla="*/ 58 h 246"/>
                                    <a:gd name="T48" fmla="*/ 35 w 246"/>
                                    <a:gd name="T49" fmla="*/ 80 h 246"/>
                                    <a:gd name="T50" fmla="*/ 42 w 246"/>
                                    <a:gd name="T51" fmla="*/ 101 h 246"/>
                                    <a:gd name="T52" fmla="*/ 58 w 246"/>
                                    <a:gd name="T53" fmla="*/ 116 h 246"/>
                                    <a:gd name="T54" fmla="*/ 79 w 246"/>
                                    <a:gd name="T55" fmla="*/ 122 h 246"/>
                                    <a:gd name="T56" fmla="*/ 107 w 246"/>
                                    <a:gd name="T57" fmla="*/ 122 h 246"/>
                                    <a:gd name="T58" fmla="*/ 120 w 246"/>
                                    <a:gd name="T59" fmla="*/ 145 h 246"/>
                                    <a:gd name="T60" fmla="*/ 106 w 246"/>
                                    <a:gd name="T61" fmla="*/ 151 h 246"/>
                                    <a:gd name="T62" fmla="*/ 86 w 246"/>
                                    <a:gd name="T63" fmla="*/ 154 h 246"/>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 ang="0">
                                      <a:pos x="T30" y="T31"/>
                                    </a:cxn>
                                    <a:cxn ang="0">
                                      <a:pos x="T32" y="T33"/>
                                    </a:cxn>
                                    <a:cxn ang="0">
                                      <a:pos x="T34" y="T35"/>
                                    </a:cxn>
                                    <a:cxn ang="0">
                                      <a:pos x="T36" y="T37"/>
                                    </a:cxn>
                                    <a:cxn ang="0">
                                      <a:pos x="T38" y="T39"/>
                                    </a:cxn>
                                    <a:cxn ang="0">
                                      <a:pos x="T40" y="T41"/>
                                    </a:cxn>
                                    <a:cxn ang="0">
                                      <a:pos x="T42" y="T43"/>
                                    </a:cxn>
                                    <a:cxn ang="0">
                                      <a:pos x="T44" y="T45"/>
                                    </a:cxn>
                                    <a:cxn ang="0">
                                      <a:pos x="T46" y="T47"/>
                                    </a:cxn>
                                    <a:cxn ang="0">
                                      <a:pos x="T48" y="T49"/>
                                    </a:cxn>
                                    <a:cxn ang="0">
                                      <a:pos x="T50" y="T51"/>
                                    </a:cxn>
                                    <a:cxn ang="0">
                                      <a:pos x="T52" y="T53"/>
                                    </a:cxn>
                                    <a:cxn ang="0">
                                      <a:pos x="T54" y="T55"/>
                                    </a:cxn>
                                    <a:cxn ang="0">
                                      <a:pos x="T56" y="T57"/>
                                    </a:cxn>
                                    <a:cxn ang="0">
                                      <a:pos x="T58" y="T59"/>
                                    </a:cxn>
                                    <a:cxn ang="0">
                                      <a:pos x="T60" y="T61"/>
                                    </a:cxn>
                                    <a:cxn ang="0">
                                      <a:pos x="T62" y="T63"/>
                                    </a:cxn>
                                  </a:cxnLst>
                                  <a:rect l="0" t="0" r="r" b="b"/>
                                  <a:pathLst>
                                    <a:path w="246" h="246">
                                      <a:moveTo>
                                        <a:pt x="86" y="154"/>
                                      </a:moveTo>
                                      <a:lnTo>
                                        <a:pt x="58" y="154"/>
                                      </a:lnTo>
                                      <a:lnTo>
                                        <a:pt x="39" y="146"/>
                                      </a:lnTo>
                                      <a:lnTo>
                                        <a:pt x="22" y="133"/>
                                      </a:lnTo>
                                      <a:lnTo>
                                        <a:pt x="10" y="115"/>
                                      </a:lnTo>
                                      <a:lnTo>
                                        <a:pt x="2" y="93"/>
                                      </a:lnTo>
                                      <a:lnTo>
                                        <a:pt x="0" y="68"/>
                                      </a:lnTo>
                                      <a:lnTo>
                                        <a:pt x="4" y="49"/>
                                      </a:lnTo>
                                      <a:lnTo>
                                        <a:pt x="14" y="32"/>
                                      </a:lnTo>
                                      <a:lnTo>
                                        <a:pt x="28" y="18"/>
                                      </a:lnTo>
                                      <a:lnTo>
                                        <a:pt x="46" y="7"/>
                                      </a:lnTo>
                                      <a:lnTo>
                                        <a:pt x="70" y="1"/>
                                      </a:lnTo>
                                      <a:lnTo>
                                        <a:pt x="97" y="0"/>
                                      </a:lnTo>
                                      <a:lnTo>
                                        <a:pt x="116" y="7"/>
                                      </a:lnTo>
                                      <a:lnTo>
                                        <a:pt x="132" y="18"/>
                                      </a:lnTo>
                                      <a:lnTo>
                                        <a:pt x="133" y="19"/>
                                      </a:lnTo>
                                      <a:lnTo>
                                        <a:pt x="133" y="20"/>
                                      </a:lnTo>
                                      <a:lnTo>
                                        <a:pt x="137" y="23"/>
                                      </a:lnTo>
                                      <a:lnTo>
                                        <a:pt x="139" y="27"/>
                                      </a:lnTo>
                                      <a:lnTo>
                                        <a:pt x="139" y="32"/>
                                      </a:lnTo>
                                      <a:lnTo>
                                        <a:pt x="79" y="32"/>
                                      </a:lnTo>
                                      <a:lnTo>
                                        <a:pt x="73" y="33"/>
                                      </a:lnTo>
                                      <a:lnTo>
                                        <a:pt x="54" y="41"/>
                                      </a:lnTo>
                                      <a:lnTo>
                                        <a:pt x="40" y="58"/>
                                      </a:lnTo>
                                      <a:lnTo>
                                        <a:pt x="35" y="80"/>
                                      </a:lnTo>
                                      <a:lnTo>
                                        <a:pt x="42" y="101"/>
                                      </a:lnTo>
                                      <a:lnTo>
                                        <a:pt x="58" y="116"/>
                                      </a:lnTo>
                                      <a:lnTo>
                                        <a:pt x="79" y="122"/>
                                      </a:lnTo>
                                      <a:lnTo>
                                        <a:pt x="107" y="122"/>
                                      </a:lnTo>
                                      <a:lnTo>
                                        <a:pt x="120" y="145"/>
                                      </a:lnTo>
                                      <a:lnTo>
                                        <a:pt x="106" y="151"/>
                                      </a:lnTo>
                                      <a:lnTo>
                                        <a:pt x="86" y="154"/>
                                      </a:lnTo>
                                      <a:close/>
                                    </a:path>
                                  </a:pathLst>
                                </a:custGeom>
                                <a:grpFill/>
                                <a:ln>
                                  <a:noFill/>
                                </a:ln>
                                <a:extLst>
                                  <a:ext uri="{91240B29-F687-4F45-9708-019B960494DF}">
                                    <a14:hiddenLine xmlns:a14="http://schemas.microsoft.com/office/drawing/2010/main" w="9525">
                                      <a:solidFill>
                                        <a:srgbClr val="000000"/>
                                      </a:solidFill>
                                      <a:round/>
                                      <a:headEnd/>
                                      <a:tailEnd/>
                                    </a14:hiddenLine>
                                  </a:ext>
                                </a:extLst>
                              </wps:spPr>
                              <wps:bodyPr rot="0" vert="horz" wrap="square" lIns="91440" tIns="45720" rIns="91440" bIns="45720" anchor="t" anchorCtr="0" upright="1">
                                <a:noAutofit/>
                              </wps:bodyPr>
                            </wps:wsp>
                            <wps:wsp>
                              <wps:cNvPr id="3239" name="Freeform 28"/>
                              <wps:cNvSpPr>
                                <a:spLocks/>
                              </wps:cNvSpPr>
                              <wps:spPr bwMode="auto">
                                <a:xfrm>
                                  <a:off x="0" y="0"/>
                                  <a:ext cx="246" cy="246"/>
                                </a:xfrm>
                                <a:custGeom>
                                  <a:avLst/>
                                  <a:gdLst>
                                    <a:gd name="T0" fmla="*/ 130 w 246"/>
                                    <a:gd name="T1" fmla="*/ 50 h 246"/>
                                    <a:gd name="T2" fmla="*/ 116 w 246"/>
                                    <a:gd name="T3" fmla="*/ 50 h 246"/>
                                    <a:gd name="T4" fmla="*/ 112 w 246"/>
                                    <a:gd name="T5" fmla="*/ 47 h 246"/>
                                    <a:gd name="T6" fmla="*/ 109 w 246"/>
                                    <a:gd name="T7" fmla="*/ 45 h 246"/>
                                    <a:gd name="T8" fmla="*/ 102 w 246"/>
                                    <a:gd name="T9" fmla="*/ 38 h 246"/>
                                    <a:gd name="T10" fmla="*/ 91 w 246"/>
                                    <a:gd name="T11" fmla="*/ 32 h 246"/>
                                    <a:gd name="T12" fmla="*/ 139 w 246"/>
                                    <a:gd name="T13" fmla="*/ 32 h 246"/>
                                    <a:gd name="T14" fmla="*/ 139 w 246"/>
                                    <a:gd name="T15" fmla="*/ 41 h 246"/>
                                    <a:gd name="T16" fmla="*/ 130 w 246"/>
                                    <a:gd name="T17" fmla="*/ 50 h 246"/>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Lst>
                                  <a:rect l="0" t="0" r="r" b="b"/>
                                  <a:pathLst>
                                    <a:path w="246" h="246">
                                      <a:moveTo>
                                        <a:pt x="130" y="50"/>
                                      </a:moveTo>
                                      <a:lnTo>
                                        <a:pt x="116" y="50"/>
                                      </a:lnTo>
                                      <a:lnTo>
                                        <a:pt x="112" y="47"/>
                                      </a:lnTo>
                                      <a:lnTo>
                                        <a:pt x="109" y="45"/>
                                      </a:lnTo>
                                      <a:lnTo>
                                        <a:pt x="102" y="38"/>
                                      </a:lnTo>
                                      <a:lnTo>
                                        <a:pt x="91" y="32"/>
                                      </a:lnTo>
                                      <a:lnTo>
                                        <a:pt x="139" y="32"/>
                                      </a:lnTo>
                                      <a:lnTo>
                                        <a:pt x="139" y="41"/>
                                      </a:lnTo>
                                      <a:lnTo>
                                        <a:pt x="130" y="50"/>
                                      </a:lnTo>
                                      <a:close/>
                                    </a:path>
                                  </a:pathLst>
                                </a:custGeom>
                                <a:grpFill/>
                                <a:ln>
                                  <a:noFill/>
                                </a:ln>
                                <a:extLst>
                                  <a:ext uri="{91240B29-F687-4F45-9708-019B960494DF}">
                                    <a14:hiddenLine xmlns:a14="http://schemas.microsoft.com/office/drawing/2010/main" w="9525">
                                      <a:solidFill>
                                        <a:srgbClr val="000000"/>
                                      </a:solidFill>
                                      <a:round/>
                                      <a:headEnd/>
                                      <a:tailEnd/>
                                    </a14:hiddenLine>
                                  </a:ext>
                                </a:extLst>
                              </wps:spPr>
                              <wps:bodyPr rot="0" vert="horz" wrap="square" lIns="91440" tIns="45720" rIns="91440" bIns="45720" anchor="t" anchorCtr="0" upright="1">
                                <a:noAutofit/>
                              </wps:bodyPr>
                            </wps:wsp>
                            <wps:wsp>
                              <wps:cNvPr id="3240" name="Freeform 29"/>
                              <wps:cNvSpPr>
                                <a:spLocks/>
                              </wps:cNvSpPr>
                              <wps:spPr bwMode="auto">
                                <a:xfrm>
                                  <a:off x="0" y="0"/>
                                  <a:ext cx="246" cy="246"/>
                                </a:xfrm>
                                <a:custGeom>
                                  <a:avLst/>
                                  <a:gdLst>
                                    <a:gd name="T0" fmla="*/ 88 w 246"/>
                                    <a:gd name="T1" fmla="*/ 95 h 246"/>
                                    <a:gd name="T2" fmla="*/ 68 w 246"/>
                                    <a:gd name="T3" fmla="*/ 95 h 246"/>
                                    <a:gd name="T4" fmla="*/ 60 w 246"/>
                                    <a:gd name="T5" fmla="*/ 87 h 246"/>
                                    <a:gd name="T6" fmla="*/ 60 w 246"/>
                                    <a:gd name="T7" fmla="*/ 67 h 246"/>
                                    <a:gd name="T8" fmla="*/ 68 w 246"/>
                                    <a:gd name="T9" fmla="*/ 59 h 246"/>
                                    <a:gd name="T10" fmla="*/ 88 w 246"/>
                                    <a:gd name="T11" fmla="*/ 59 h 246"/>
                                    <a:gd name="T12" fmla="*/ 96 w 246"/>
                                    <a:gd name="T13" fmla="*/ 67 h 246"/>
                                    <a:gd name="T14" fmla="*/ 96 w 246"/>
                                    <a:gd name="T15" fmla="*/ 87 h 246"/>
                                    <a:gd name="T16" fmla="*/ 88 w 246"/>
                                    <a:gd name="T17" fmla="*/ 95 h 246"/>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Lst>
                                  <a:rect l="0" t="0" r="r" b="b"/>
                                  <a:pathLst>
                                    <a:path w="246" h="246">
                                      <a:moveTo>
                                        <a:pt x="88" y="95"/>
                                      </a:moveTo>
                                      <a:lnTo>
                                        <a:pt x="68" y="95"/>
                                      </a:lnTo>
                                      <a:lnTo>
                                        <a:pt x="60" y="87"/>
                                      </a:lnTo>
                                      <a:lnTo>
                                        <a:pt x="60" y="67"/>
                                      </a:lnTo>
                                      <a:lnTo>
                                        <a:pt x="68" y="59"/>
                                      </a:lnTo>
                                      <a:lnTo>
                                        <a:pt x="88" y="59"/>
                                      </a:lnTo>
                                      <a:lnTo>
                                        <a:pt x="96" y="67"/>
                                      </a:lnTo>
                                      <a:lnTo>
                                        <a:pt x="96" y="87"/>
                                      </a:lnTo>
                                      <a:lnTo>
                                        <a:pt x="88" y="95"/>
                                      </a:lnTo>
                                      <a:close/>
                                    </a:path>
                                  </a:pathLst>
                                </a:custGeom>
                                <a:grpFill/>
                                <a:ln>
                                  <a:noFill/>
                                </a:ln>
                                <a:extLst>
                                  <a:ext uri="{91240B29-F687-4F45-9708-019B960494DF}">
                                    <a14:hiddenLine xmlns:a14="http://schemas.microsoft.com/office/drawing/2010/main" w="9525">
                                      <a:solidFill>
                                        <a:srgbClr val="000000"/>
                                      </a:solidFill>
                                      <a:round/>
                                      <a:headEnd/>
                                      <a:tailEnd/>
                                    </a14:hiddenLine>
                                  </a:ext>
                                </a:extLst>
                              </wps:spPr>
                              <wps:bodyPr rot="0" vert="horz" wrap="square" lIns="91440" tIns="45720" rIns="91440" bIns="45720" anchor="t" anchorCtr="0" upright="1">
                                <a:noAutofit/>
                              </wps:bodyPr>
                            </wps:wsp>
                            <wps:wsp>
                              <wps:cNvPr id="3241" name="Freeform 30"/>
                              <wps:cNvSpPr>
                                <a:spLocks/>
                              </wps:cNvSpPr>
                              <wps:spPr bwMode="auto">
                                <a:xfrm>
                                  <a:off x="0" y="0"/>
                                  <a:ext cx="246" cy="246"/>
                                </a:xfrm>
                                <a:custGeom>
                                  <a:avLst/>
                                  <a:gdLst>
                                    <a:gd name="T0" fmla="*/ 143 w 246"/>
                                    <a:gd name="T1" fmla="*/ 129 h 246"/>
                                    <a:gd name="T2" fmla="*/ 128 w 246"/>
                                    <a:gd name="T3" fmla="*/ 96 h 246"/>
                                    <a:gd name="T4" fmla="*/ 146 w 246"/>
                                    <a:gd name="T5" fmla="*/ 89 h 246"/>
                                    <a:gd name="T6" fmla="*/ 167 w 246"/>
                                    <a:gd name="T7" fmla="*/ 86 h 246"/>
                                    <a:gd name="T8" fmla="*/ 174 w 246"/>
                                    <a:gd name="T9" fmla="*/ 86 h 246"/>
                                    <a:gd name="T10" fmla="*/ 193 w 246"/>
                                    <a:gd name="T11" fmla="*/ 90 h 246"/>
                                    <a:gd name="T12" fmla="*/ 211 w 246"/>
                                    <a:gd name="T13" fmla="*/ 100 h 246"/>
                                    <a:gd name="T14" fmla="*/ 226 w 246"/>
                                    <a:gd name="T15" fmla="*/ 114 h 246"/>
                                    <a:gd name="T16" fmla="*/ 230 w 246"/>
                                    <a:gd name="T17" fmla="*/ 122 h 246"/>
                                    <a:gd name="T18" fmla="*/ 158 w 246"/>
                                    <a:gd name="T19" fmla="*/ 122 h 246"/>
                                    <a:gd name="T20" fmla="*/ 150 w 246"/>
                                    <a:gd name="T21" fmla="*/ 125 h 246"/>
                                    <a:gd name="T22" fmla="*/ 143 w 246"/>
                                    <a:gd name="T23" fmla="*/ 129 h 246"/>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Lst>
                                  <a:rect l="0" t="0" r="r" b="b"/>
                                  <a:pathLst>
                                    <a:path w="246" h="246">
                                      <a:moveTo>
                                        <a:pt x="143" y="129"/>
                                      </a:moveTo>
                                      <a:lnTo>
                                        <a:pt x="128" y="96"/>
                                      </a:lnTo>
                                      <a:lnTo>
                                        <a:pt x="146" y="89"/>
                                      </a:lnTo>
                                      <a:lnTo>
                                        <a:pt x="167" y="86"/>
                                      </a:lnTo>
                                      <a:lnTo>
                                        <a:pt x="174" y="86"/>
                                      </a:lnTo>
                                      <a:lnTo>
                                        <a:pt x="193" y="90"/>
                                      </a:lnTo>
                                      <a:lnTo>
                                        <a:pt x="211" y="100"/>
                                      </a:lnTo>
                                      <a:lnTo>
                                        <a:pt x="226" y="114"/>
                                      </a:lnTo>
                                      <a:lnTo>
                                        <a:pt x="230" y="122"/>
                                      </a:lnTo>
                                      <a:lnTo>
                                        <a:pt x="158" y="122"/>
                                      </a:lnTo>
                                      <a:lnTo>
                                        <a:pt x="150" y="125"/>
                                      </a:lnTo>
                                      <a:lnTo>
                                        <a:pt x="143" y="129"/>
                                      </a:lnTo>
                                      <a:close/>
                                    </a:path>
                                  </a:pathLst>
                                </a:custGeom>
                                <a:grpFill/>
                                <a:ln>
                                  <a:noFill/>
                                </a:ln>
                                <a:extLst>
                                  <a:ext uri="{91240B29-F687-4F45-9708-019B960494DF}">
                                    <a14:hiddenLine xmlns:a14="http://schemas.microsoft.com/office/drawing/2010/main" w="9525">
                                      <a:solidFill>
                                        <a:srgbClr val="000000"/>
                                      </a:solidFill>
                                      <a:round/>
                                      <a:headEnd/>
                                      <a:tailEnd/>
                                    </a14:hiddenLine>
                                  </a:ext>
                                </a:extLst>
                              </wps:spPr>
                              <wps:bodyPr rot="0" vert="horz" wrap="square" lIns="91440" tIns="45720" rIns="91440" bIns="45720" anchor="t" anchorCtr="0" upright="1">
                                <a:noAutofit/>
                              </wps:bodyPr>
                            </wps:wsp>
                            <wps:wsp>
                              <wps:cNvPr id="3242" name="Freeform 31"/>
                              <wps:cNvSpPr>
                                <a:spLocks/>
                              </wps:cNvSpPr>
                              <wps:spPr bwMode="auto">
                                <a:xfrm>
                                  <a:off x="0" y="0"/>
                                  <a:ext cx="246" cy="246"/>
                                </a:xfrm>
                                <a:custGeom>
                                  <a:avLst/>
                                  <a:gdLst>
                                    <a:gd name="T0" fmla="*/ 107 w 246"/>
                                    <a:gd name="T1" fmla="*/ 122 h 246"/>
                                    <a:gd name="T2" fmla="*/ 88 w 246"/>
                                    <a:gd name="T3" fmla="*/ 122 h 246"/>
                                    <a:gd name="T4" fmla="*/ 97 w 246"/>
                                    <a:gd name="T5" fmla="*/ 119 h 246"/>
                                    <a:gd name="T6" fmla="*/ 103 w 246"/>
                                    <a:gd name="T7" fmla="*/ 114 h 246"/>
                                    <a:gd name="T8" fmla="*/ 107 w 246"/>
                                    <a:gd name="T9" fmla="*/ 122 h 246"/>
                                  </a:gdLst>
                                  <a:ahLst/>
                                  <a:cxnLst>
                                    <a:cxn ang="0">
                                      <a:pos x="T0" y="T1"/>
                                    </a:cxn>
                                    <a:cxn ang="0">
                                      <a:pos x="T2" y="T3"/>
                                    </a:cxn>
                                    <a:cxn ang="0">
                                      <a:pos x="T4" y="T5"/>
                                    </a:cxn>
                                    <a:cxn ang="0">
                                      <a:pos x="T6" y="T7"/>
                                    </a:cxn>
                                    <a:cxn ang="0">
                                      <a:pos x="T8" y="T9"/>
                                    </a:cxn>
                                  </a:cxnLst>
                                  <a:rect l="0" t="0" r="r" b="b"/>
                                  <a:pathLst>
                                    <a:path w="246" h="246">
                                      <a:moveTo>
                                        <a:pt x="107" y="122"/>
                                      </a:moveTo>
                                      <a:lnTo>
                                        <a:pt x="88" y="122"/>
                                      </a:lnTo>
                                      <a:lnTo>
                                        <a:pt x="97" y="119"/>
                                      </a:lnTo>
                                      <a:lnTo>
                                        <a:pt x="103" y="114"/>
                                      </a:lnTo>
                                      <a:lnTo>
                                        <a:pt x="107" y="122"/>
                                      </a:lnTo>
                                      <a:close/>
                                    </a:path>
                                  </a:pathLst>
                                </a:custGeom>
                                <a:grpFill/>
                                <a:ln>
                                  <a:noFill/>
                                </a:ln>
                                <a:extLst>
                                  <a:ext uri="{91240B29-F687-4F45-9708-019B960494DF}">
                                    <a14:hiddenLine xmlns:a14="http://schemas.microsoft.com/office/drawing/2010/main" w="9525">
                                      <a:solidFill>
                                        <a:srgbClr val="000000"/>
                                      </a:solidFill>
                                      <a:round/>
                                      <a:headEnd/>
                                      <a:tailEnd/>
                                    </a14:hiddenLine>
                                  </a:ext>
                                </a:extLst>
                              </wps:spPr>
                              <wps:bodyPr rot="0" vert="horz" wrap="square" lIns="91440" tIns="45720" rIns="91440" bIns="45720" anchor="t" anchorCtr="0" upright="1">
                                <a:noAutofit/>
                              </wps:bodyPr>
                            </wps:wsp>
                            <wps:wsp>
                              <wps:cNvPr id="3243" name="Freeform 32"/>
                              <wps:cNvSpPr>
                                <a:spLocks/>
                              </wps:cNvSpPr>
                              <wps:spPr bwMode="auto">
                                <a:xfrm>
                                  <a:off x="0" y="0"/>
                                  <a:ext cx="246" cy="246"/>
                                </a:xfrm>
                                <a:custGeom>
                                  <a:avLst/>
                                  <a:gdLst>
                                    <a:gd name="T0" fmla="*/ 233 w 246"/>
                                    <a:gd name="T1" fmla="*/ 210 h 246"/>
                                    <a:gd name="T2" fmla="*/ 155 w 246"/>
                                    <a:gd name="T3" fmla="*/ 210 h 246"/>
                                    <a:gd name="T4" fmla="*/ 172 w 246"/>
                                    <a:gd name="T5" fmla="*/ 210 h 246"/>
                                    <a:gd name="T6" fmla="*/ 192 w 246"/>
                                    <a:gd name="T7" fmla="*/ 202 h 246"/>
                                    <a:gd name="T8" fmla="*/ 206 w 246"/>
                                    <a:gd name="T9" fmla="*/ 186 h 246"/>
                                    <a:gd name="T10" fmla="*/ 211 w 246"/>
                                    <a:gd name="T11" fmla="*/ 163 h 246"/>
                                    <a:gd name="T12" fmla="*/ 204 w 246"/>
                                    <a:gd name="T13" fmla="*/ 142 h 246"/>
                                    <a:gd name="T14" fmla="*/ 189 w 246"/>
                                    <a:gd name="T15" fmla="*/ 127 h 246"/>
                                    <a:gd name="T16" fmla="*/ 167 w 246"/>
                                    <a:gd name="T17" fmla="*/ 122 h 246"/>
                                    <a:gd name="T18" fmla="*/ 230 w 246"/>
                                    <a:gd name="T19" fmla="*/ 122 h 246"/>
                                    <a:gd name="T20" fmla="*/ 237 w 246"/>
                                    <a:gd name="T21" fmla="*/ 132 h 246"/>
                                    <a:gd name="T22" fmla="*/ 244 w 246"/>
                                    <a:gd name="T23" fmla="*/ 155 h 246"/>
                                    <a:gd name="T24" fmla="*/ 246 w 246"/>
                                    <a:gd name="T25" fmla="*/ 182 h 246"/>
                                    <a:gd name="T26" fmla="*/ 238 w 246"/>
                                    <a:gd name="T27" fmla="*/ 203 h 246"/>
                                    <a:gd name="T28" fmla="*/ 233 w 246"/>
                                    <a:gd name="T29" fmla="*/ 210 h 246"/>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Lst>
                                  <a:rect l="0" t="0" r="r" b="b"/>
                                  <a:pathLst>
                                    <a:path w="246" h="246">
                                      <a:moveTo>
                                        <a:pt x="233" y="210"/>
                                      </a:moveTo>
                                      <a:lnTo>
                                        <a:pt x="155" y="210"/>
                                      </a:lnTo>
                                      <a:lnTo>
                                        <a:pt x="172" y="210"/>
                                      </a:lnTo>
                                      <a:lnTo>
                                        <a:pt x="192" y="202"/>
                                      </a:lnTo>
                                      <a:lnTo>
                                        <a:pt x="206" y="186"/>
                                      </a:lnTo>
                                      <a:lnTo>
                                        <a:pt x="211" y="163"/>
                                      </a:lnTo>
                                      <a:lnTo>
                                        <a:pt x="204" y="142"/>
                                      </a:lnTo>
                                      <a:lnTo>
                                        <a:pt x="189" y="127"/>
                                      </a:lnTo>
                                      <a:lnTo>
                                        <a:pt x="167" y="122"/>
                                      </a:lnTo>
                                      <a:lnTo>
                                        <a:pt x="230" y="122"/>
                                      </a:lnTo>
                                      <a:lnTo>
                                        <a:pt x="237" y="132"/>
                                      </a:lnTo>
                                      <a:lnTo>
                                        <a:pt x="244" y="155"/>
                                      </a:lnTo>
                                      <a:lnTo>
                                        <a:pt x="246" y="182"/>
                                      </a:lnTo>
                                      <a:lnTo>
                                        <a:pt x="238" y="203"/>
                                      </a:lnTo>
                                      <a:lnTo>
                                        <a:pt x="233" y="210"/>
                                      </a:lnTo>
                                      <a:close/>
                                    </a:path>
                                  </a:pathLst>
                                </a:custGeom>
                                <a:grpFill/>
                                <a:ln>
                                  <a:noFill/>
                                </a:ln>
                                <a:extLst>
                                  <a:ext uri="{91240B29-F687-4F45-9708-019B960494DF}">
                                    <a14:hiddenLine xmlns:a14="http://schemas.microsoft.com/office/drawing/2010/main" w="9525">
                                      <a:solidFill>
                                        <a:srgbClr val="000000"/>
                                      </a:solidFill>
                                      <a:round/>
                                      <a:headEnd/>
                                      <a:tailEnd/>
                                    </a14:hiddenLine>
                                  </a:ext>
                                </a:extLst>
                              </wps:spPr>
                              <wps:bodyPr rot="0" vert="horz" wrap="square" lIns="91440" tIns="45720" rIns="91440" bIns="45720" anchor="t" anchorCtr="0" upright="1">
                                <a:noAutofit/>
                              </wps:bodyPr>
                            </wps:wsp>
                            <wps:wsp>
                              <wps:cNvPr id="3244" name="Freeform 33"/>
                              <wps:cNvSpPr>
                                <a:spLocks/>
                              </wps:cNvSpPr>
                              <wps:spPr bwMode="auto">
                                <a:xfrm>
                                  <a:off x="0" y="0"/>
                                  <a:ext cx="246" cy="246"/>
                                </a:xfrm>
                                <a:custGeom>
                                  <a:avLst/>
                                  <a:gdLst>
                                    <a:gd name="T0" fmla="*/ 177 w 246"/>
                                    <a:gd name="T1" fmla="*/ 184 h 246"/>
                                    <a:gd name="T2" fmla="*/ 157 w 246"/>
                                    <a:gd name="T3" fmla="*/ 184 h 246"/>
                                    <a:gd name="T4" fmla="*/ 149 w 246"/>
                                    <a:gd name="T5" fmla="*/ 176 h 246"/>
                                    <a:gd name="T6" fmla="*/ 149 w 246"/>
                                    <a:gd name="T7" fmla="*/ 156 h 246"/>
                                    <a:gd name="T8" fmla="*/ 157 w 246"/>
                                    <a:gd name="T9" fmla="*/ 148 h 246"/>
                                    <a:gd name="T10" fmla="*/ 177 w 246"/>
                                    <a:gd name="T11" fmla="*/ 148 h 246"/>
                                    <a:gd name="T12" fmla="*/ 185 w 246"/>
                                    <a:gd name="T13" fmla="*/ 156 h 246"/>
                                    <a:gd name="T14" fmla="*/ 185 w 246"/>
                                    <a:gd name="T15" fmla="*/ 176 h 246"/>
                                    <a:gd name="T16" fmla="*/ 177 w 246"/>
                                    <a:gd name="T17" fmla="*/ 184 h 246"/>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Lst>
                                  <a:rect l="0" t="0" r="r" b="b"/>
                                  <a:pathLst>
                                    <a:path w="246" h="246">
                                      <a:moveTo>
                                        <a:pt x="177" y="184"/>
                                      </a:moveTo>
                                      <a:lnTo>
                                        <a:pt x="157" y="184"/>
                                      </a:lnTo>
                                      <a:lnTo>
                                        <a:pt x="149" y="176"/>
                                      </a:lnTo>
                                      <a:lnTo>
                                        <a:pt x="149" y="156"/>
                                      </a:lnTo>
                                      <a:lnTo>
                                        <a:pt x="157" y="148"/>
                                      </a:lnTo>
                                      <a:lnTo>
                                        <a:pt x="177" y="148"/>
                                      </a:lnTo>
                                      <a:lnTo>
                                        <a:pt x="185" y="156"/>
                                      </a:lnTo>
                                      <a:lnTo>
                                        <a:pt x="185" y="176"/>
                                      </a:lnTo>
                                      <a:lnTo>
                                        <a:pt x="177" y="184"/>
                                      </a:lnTo>
                                      <a:close/>
                                    </a:path>
                                  </a:pathLst>
                                </a:custGeom>
                                <a:grpFill/>
                                <a:ln>
                                  <a:noFill/>
                                </a:ln>
                                <a:extLst>
                                  <a:ext uri="{91240B29-F687-4F45-9708-019B960494DF}">
                                    <a14:hiddenLine xmlns:a14="http://schemas.microsoft.com/office/drawing/2010/main" w="9525">
                                      <a:solidFill>
                                        <a:srgbClr val="000000"/>
                                      </a:solidFill>
                                      <a:round/>
                                      <a:headEnd/>
                                      <a:tailEnd/>
                                    </a14:hiddenLine>
                                  </a:ext>
                                </a:extLst>
                              </wps:spPr>
                              <wps:bodyPr rot="0" vert="horz" wrap="square" lIns="91440" tIns="45720" rIns="91440" bIns="45720" anchor="t" anchorCtr="0" upright="1">
                                <a:noAutofit/>
                              </wps:bodyPr>
                            </wps:wsp>
                            <wps:wsp>
                              <wps:cNvPr id="3245" name="Freeform 34"/>
                              <wps:cNvSpPr>
                                <a:spLocks/>
                              </wps:cNvSpPr>
                              <wps:spPr bwMode="auto">
                                <a:xfrm>
                                  <a:off x="0" y="0"/>
                                  <a:ext cx="246" cy="246"/>
                                </a:xfrm>
                                <a:custGeom>
                                  <a:avLst/>
                                  <a:gdLst>
                                    <a:gd name="T0" fmla="*/ 166 w 246"/>
                                    <a:gd name="T1" fmla="*/ 246 h 246"/>
                                    <a:gd name="T2" fmla="*/ 145 w 246"/>
                                    <a:gd name="T3" fmla="*/ 243 h 246"/>
                                    <a:gd name="T4" fmla="*/ 127 w 246"/>
                                    <a:gd name="T5" fmla="*/ 235 h 246"/>
                                    <a:gd name="T6" fmla="*/ 111 w 246"/>
                                    <a:gd name="T7" fmla="*/ 223 h 246"/>
                                    <a:gd name="T8" fmla="*/ 108 w 246"/>
                                    <a:gd name="T9" fmla="*/ 220 h 246"/>
                                    <a:gd name="T10" fmla="*/ 106 w 246"/>
                                    <a:gd name="T11" fmla="*/ 215 h 246"/>
                                    <a:gd name="T12" fmla="*/ 106 w 246"/>
                                    <a:gd name="T13" fmla="*/ 200 h 246"/>
                                    <a:gd name="T14" fmla="*/ 114 w 246"/>
                                    <a:gd name="T15" fmla="*/ 192 h 246"/>
                                    <a:gd name="T16" fmla="*/ 129 w 246"/>
                                    <a:gd name="T17" fmla="*/ 192 h 246"/>
                                    <a:gd name="T18" fmla="*/ 133 w 246"/>
                                    <a:gd name="T19" fmla="*/ 194 h 246"/>
                                    <a:gd name="T20" fmla="*/ 136 w 246"/>
                                    <a:gd name="T21" fmla="*/ 197 h 246"/>
                                    <a:gd name="T22" fmla="*/ 144 w 246"/>
                                    <a:gd name="T23" fmla="*/ 206 h 246"/>
                                    <a:gd name="T24" fmla="*/ 155 w 246"/>
                                    <a:gd name="T25" fmla="*/ 210 h 246"/>
                                    <a:gd name="T26" fmla="*/ 233 w 246"/>
                                    <a:gd name="T27" fmla="*/ 210 h 246"/>
                                    <a:gd name="T28" fmla="*/ 226 w 246"/>
                                    <a:gd name="T29" fmla="*/ 220 h 246"/>
                                    <a:gd name="T30" fmla="*/ 209 w 246"/>
                                    <a:gd name="T31" fmla="*/ 234 h 246"/>
                                    <a:gd name="T32" fmla="*/ 189 w 246"/>
                                    <a:gd name="T33" fmla="*/ 243 h 246"/>
                                    <a:gd name="T34" fmla="*/ 166 w 246"/>
                                    <a:gd name="T35" fmla="*/ 246 h 246"/>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 ang="0">
                                      <a:pos x="T30" y="T31"/>
                                    </a:cxn>
                                    <a:cxn ang="0">
                                      <a:pos x="T32" y="T33"/>
                                    </a:cxn>
                                    <a:cxn ang="0">
                                      <a:pos x="T34" y="T35"/>
                                    </a:cxn>
                                  </a:cxnLst>
                                  <a:rect l="0" t="0" r="r" b="b"/>
                                  <a:pathLst>
                                    <a:path w="246" h="246">
                                      <a:moveTo>
                                        <a:pt x="166" y="246"/>
                                      </a:moveTo>
                                      <a:lnTo>
                                        <a:pt x="145" y="243"/>
                                      </a:lnTo>
                                      <a:lnTo>
                                        <a:pt x="127" y="235"/>
                                      </a:lnTo>
                                      <a:lnTo>
                                        <a:pt x="111" y="223"/>
                                      </a:lnTo>
                                      <a:lnTo>
                                        <a:pt x="108" y="220"/>
                                      </a:lnTo>
                                      <a:lnTo>
                                        <a:pt x="106" y="215"/>
                                      </a:lnTo>
                                      <a:lnTo>
                                        <a:pt x="106" y="200"/>
                                      </a:lnTo>
                                      <a:lnTo>
                                        <a:pt x="114" y="192"/>
                                      </a:lnTo>
                                      <a:lnTo>
                                        <a:pt x="129" y="192"/>
                                      </a:lnTo>
                                      <a:lnTo>
                                        <a:pt x="133" y="194"/>
                                      </a:lnTo>
                                      <a:lnTo>
                                        <a:pt x="136" y="197"/>
                                      </a:lnTo>
                                      <a:lnTo>
                                        <a:pt x="144" y="206"/>
                                      </a:lnTo>
                                      <a:lnTo>
                                        <a:pt x="155" y="210"/>
                                      </a:lnTo>
                                      <a:lnTo>
                                        <a:pt x="233" y="210"/>
                                      </a:lnTo>
                                      <a:lnTo>
                                        <a:pt x="226" y="220"/>
                                      </a:lnTo>
                                      <a:lnTo>
                                        <a:pt x="209" y="234"/>
                                      </a:lnTo>
                                      <a:lnTo>
                                        <a:pt x="189" y="243"/>
                                      </a:lnTo>
                                      <a:lnTo>
                                        <a:pt x="166" y="246"/>
                                      </a:lnTo>
                                      <a:close/>
                                    </a:path>
                                  </a:pathLst>
                                </a:custGeom>
                                <a:grpFill/>
                                <a:ln>
                                  <a:noFill/>
                                </a:ln>
                                <a:extLst>
                                  <a:ext uri="{91240B29-F687-4F45-9708-019B960494DF}">
                                    <a14:hiddenLine xmlns:a14="http://schemas.microsoft.com/office/drawing/2010/main" w="9525">
                                      <a:solidFill>
                                        <a:srgbClr val="000000"/>
                                      </a:solidFill>
                                      <a:round/>
                                      <a:headEnd/>
                                      <a:tailEnd/>
                                    </a14:hiddenLine>
                                  </a:ext>
                                </a:extLst>
                              </wps:spPr>
                              <wps:bodyPr rot="0" vert="horz" wrap="square" lIns="91440" tIns="45720" rIns="91440" bIns="45720" anchor="t" anchorCtr="0" upright="1">
                                <a:noAutofit/>
                              </wps:bodyPr>
                            </wps:wsp>
                          </wpg:wgp>
                        </a:graphicData>
                      </a:graphic>
                    </wp:inline>
                  </w:drawing>
                </mc:Choice>
                <mc:Fallback>
                  <w:pict>
                    <v:group w14:anchorId="6C679503" id="Group 3237" o:spid="_x0000_s1026" style="width:8.05pt;height:8.5pt;mso-position-horizontal-relative:char;mso-position-vertical-relative:line" coordsize="246,246"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">
                      <o:lock v:ext="edit" aspectratio="t"/>
                      <v:shape id="Freeform 27" o:spid="_x0000_s1027" style="position:absolute;width:246;height:246;visibility:visible;mso-wrap-style:square;v-text-anchor:top" coordsize="246,246"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" path="m86,154r-28,l39,146,22,133,10,115,2,93,,68,4,49,14,32,28,18,46,7,70,1,97,r19,7l132,18r1,1l133,20r4,3l139,27r,5l79,32r-6,1l54,41,40,58,35,80r7,21l58,116r21,6l107,122r13,23l106,151r-20,3xe" filled="f" stroked="f">
                        <v:path arrowok="t" o:connecttype="custom" o:connectlocs="86,154;58,154;39,146;22,133;10,115;2,93;0,68;4,49;14,32;28,18;46,7;70,1;97,0;116,7;132,18;133,19;133,20;137,23;139,27;139,32;79,32;73,33;54,41;40,58;35,80;42,101;58,116;79,122;107,122;120,145;106,151;86,154" o:connectangles="0,0,0,0,0,0,0,0,0,0,0,0,0,0,0,0,0,0,0,0,0,0,0,0,0,0,0,0,0,0,0,0"/>
                      </v:shape>
                      <v:shape id="Freeform 28" o:spid="_x0000_s1028" style="position:absolute;width:246;height:246;visibility:visible;mso-wrap-style:square;v-text-anchor:top" coordsize="246,246"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" path="m130,50r-14,l112,47r-3,-2l102,38,91,32r48,l139,41r-9,9xe" filled="f" stroked="f">
                        <v:path arrowok="t" o:connecttype="custom" o:connectlocs="130,50;116,50;112,47;109,45;102,38;91,32;139,32;139,41;130,50" o:connectangles="0,0,0,0,0,0,0,0,0"/>
                      </v:shape>
                      <v:shape id="Freeform 29" o:spid="_x0000_s1029" style="position:absolute;width:246;height:246;visibility:visible;mso-wrap-style:square;v-text-anchor:top" coordsize="246,246"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" path="m88,95r-20,l60,87r,-20l68,59r20,l96,67r,20l88,95xe" filled="f" stroked="f">
                        <v:path arrowok="t" o:connecttype="custom" o:connectlocs="88,95;68,95;60,87;60,67;68,59;88,59;96,67;96,87;88,95" o:connectangles="0,0,0,0,0,0,0,0,0"/>
                      </v:shape>
                      <v:shape id="Freeform 30" o:spid="_x0000_s1030" style="position:absolute;width:246;height:246;visibility:visible;mso-wrap-style:square;v-text-anchor:top" coordsize="246,246"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" path="m143,129l128,96r18,-7l167,86r7,l193,90r18,10l226,114r4,8l158,122r-8,3l143,129xe" filled="f" stroked="f">
                        <v:path arrowok="t" o:connecttype="custom" o:connectlocs="143,129;128,96;146,89;167,86;174,86;193,90;211,100;226,114;230,122;158,122;150,125;143,129" o:connectangles="0,0,0,0,0,0,0,0,0,0,0,0"/>
                      </v:shape>
                      <v:shape id="Freeform 31" o:spid="_x0000_s1031" style="position:absolute;width:246;height:246;visibility:visible;mso-wrap-style:square;v-text-anchor:top" coordsize="246,246"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" path="m107,122r-19,l97,119r6,-5l107,122xe" filled="f" stroked="f">
                        <v:path arrowok="t" o:connecttype="custom" o:connectlocs="107,122;88,122;97,119;103,114;107,122" o:connectangles="0,0,0,0,0"/>
                      </v:shape>
                      <v:shape id="Freeform 32" o:spid="_x0000_s1032" style="position:absolute;width:246;height:246;visibility:visible;mso-wrap-style:square;v-text-anchor:top" coordsize="246,246"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" path="m233,210r-78,l172,210r20,-8l206,186r5,-23l204,142,189,127r-22,-5l230,122r7,10l244,155r2,27l238,203r-5,7xe" filled="f" stroked="f">
                        <v:path arrowok="t" o:connecttype="custom" o:connectlocs="233,210;155,210;172,210;192,202;206,186;211,163;204,142;189,127;167,122;230,122;237,132;244,155;246,182;238,203;233,210" o:connectangles="0,0,0,0,0,0,0,0,0,0,0,0,0,0,0"/>
                      </v:shape>
                      <v:shape id="Freeform 33" o:spid="_x0000_s1033" style="position:absolute;width:246;height:246;visibility:visible;mso-wrap-style:square;v-text-anchor:top" coordsize="246,246"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" path="m177,184r-20,l149,176r,-20l157,148r20,l185,156r,20l177,184xe" filled="f" stroked="f">
                        <v:path arrowok="t" o:connecttype="custom" o:connectlocs="177,184;157,184;149,176;149,156;157,148;177,148;185,156;185,176;177,184" o:connectangles="0,0,0,0,0,0,0,0,0"/>
                      </v:shape>
                      <v:shape id="Freeform 34" o:spid="_x0000_s1034" style="position:absolute;width:246;height:246;visibility:visible;mso-wrap-style:square;v-text-anchor:top" coordsize="246,246"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" path="m166,246r-21,-3l127,235,111,223r-3,-3l106,215r,-15l114,192r15,l133,194r3,3l144,206r11,4l233,210r-7,10l209,234r-20,9l166,246xe" filled="f" stroked="f">
                        <v:path arrowok="t" o:connecttype="custom" o:connectlocs="166,246;145,243;127,235;111,223;108,220;106,215;106,200;114,192;129,192;133,194;136,197;144,206;155,210;233,210;226,220;209,234;189,243;166,246" o:connectangles="0,0,0,0,0,0,0,0,0,0,0,0,0,0,0,0,0,0"/>
                      </v:shape>
                      <w10:anchorlock/>
                    </v:group>
                  </w:pict>
                </mc:Fallback>
              </mc:AlternateContent>
            </w:r>
          </w:p>
        </w:tc>
        <w:tc>
          <w:tcPr>
            <w:tcW w:w="4479" w:type="dxa"/>
            <w:tcBorders>
              <w:top w:val="nil"/>
              <w:left w:val="nil"/>
              <w:bottom w:val="nil"/>
              <w:right w:val="nil"/>
            </w:tcBorders>
            <w:shd w:val="clear" w:color="auto" w:fill="F2F2F2" w:themeFill="background1" w:themeFillShade="F2"/>
            <w:vAlign w:val="center"/>
          </w:tcPr>
          <w:p w14:paraId="5D8C79F6" w14:textId="77777777" w:rsidR="00BA295C" w:rsidRPr="00105779" w:rsidRDefault="00BA295C" w:rsidP="00DF4C5E">
            <w:pPr>
              <w:tabs>
                <w:tab w:val="left" w:pos="284"/>
              </w:tabs>
              <w:spacing w:after="0" w:line="240" w:lineRule="auto"/>
              <w:rPr>
                <w:rFonts w:eastAsia="SimSun" w:cs="Arial"/>
                <w:color w:val="000000"/>
                <w:sz w:val="15"/>
                <w:szCs w:val="15"/>
                <w:lang w:eastAsia="en-US"/>
              </w:rPr>
            </w:pPr>
            <w:r w:rsidRPr="00105779">
              <w:rPr>
                <w:rFonts w:eastAsia="SimSun" w:cs="Arial"/>
                <w:color w:val="000000"/>
                <w:sz w:val="15"/>
                <w:szCs w:val="15"/>
                <w:lang w:eastAsia="en-US"/>
              </w:rPr>
              <w:t>Intercultural understanding</w:t>
            </w:r>
          </w:p>
        </w:tc>
        <w:tc>
          <w:tcPr>
            <w:tcW w:w="567" w:type="dxa"/>
            <w:tcBorders>
              <w:top w:val="nil"/>
              <w:left w:val="nil"/>
              <w:bottom w:val="nil"/>
              <w:right w:val="nil"/>
            </w:tcBorders>
            <w:shd w:val="clear" w:color="auto" w:fill="F2F2F2" w:themeFill="background1" w:themeFillShade="F2"/>
            <w:tcMar>
              <w:left w:w="57" w:type="dxa"/>
              <w:right w:w="57" w:type="dxa"/>
            </w:tcMar>
            <w:vAlign w:val="center"/>
          </w:tcPr>
          <w:p w14:paraId="712FBE30" w14:textId="77777777" w:rsidR="00BA295C" w:rsidRPr="00105779" w:rsidRDefault="00BA295C" w:rsidP="00DF4C5E">
            <w:pPr>
              <w:tabs>
                <w:tab w:val="left" w:pos="284"/>
              </w:tabs>
              <w:spacing w:after="0" w:line="240" w:lineRule="auto"/>
              <w:rPr>
                <w:rFonts w:eastAsia="SimSun" w:cs="Arial"/>
                <w:i/>
                <w:color w:val="000000"/>
                <w:sz w:val="15"/>
                <w:szCs w:val="15"/>
                <w:lang w:eastAsia="en-AU"/>
              </w:rPr>
            </w:pPr>
            <w:r w:rsidRPr="00105779">
              <w:rPr>
                <w:rFonts w:cs="Arial"/>
                <w:noProof/>
                <w:sz w:val="15"/>
                <w:szCs w:val="15"/>
                <w:lang w:eastAsia="zh-TW"/>
              </w:rPr>
              <mc:AlternateContent>
                <mc:Choice Requires="wpg">
                  <w:drawing>
                    <wp:inline distT="0" distB="0" distL="0" distR="0" wp14:anchorId="0431D663" wp14:editId="06FA5861">
                      <wp:extent cx="110689" cy="108000"/>
                      <wp:effectExtent l="0" t="0" r="0" b="0"/>
                      <wp:docPr id="3265" name="Group 3265"/>
                      <wp:cNvGraphicFramePr>
                        <a:graphicFrameLocks xmlns:a="http://schemas.openxmlformats.org/drawingml/2006/main" noChangeAspect="1"/>
                      </wp:cNvGraphicFramePr>
                      <a:graphic xmlns:a="http://schemas.openxmlformats.org/drawingml/2006/main">
                        <a:graphicData uri="http://schemas.microsoft.com/office/word/2010/wordprocessingGroup">
                          <wpg:wgp>
                            <wpg:cNvGrpSpPr>
                              <a:grpSpLocks noChangeAspect="1"/>
                            </wpg:cNvGrpSpPr>
                            <wpg:grpSpPr bwMode="auto">
                              <a:xfrm flipH="1">
                                <a:off x="0" y="0"/>
                                <a:ext cx="110689" cy="108000"/>
                                <a:chOff x="0" y="0"/>
                                <a:chExt cx="237" cy="241"/>
                              </a:xfrm>
                              <a:solidFill>
                                <a:srgbClr val="DB3F30"/>
                              </a:solidFill>
                            </wpg:grpSpPr>
                            <wps:wsp>
                              <wps:cNvPr id="3266" name="Freeform 79"/>
                              <wps:cNvSpPr>
                                <a:spLocks/>
                              </wps:cNvSpPr>
                              <wps:spPr bwMode="auto">
                                <a:xfrm>
                                  <a:off x="0" y="0"/>
                                  <a:ext cx="237" cy="241"/>
                                </a:xfrm>
                                <a:custGeom>
                                  <a:avLst/>
                                  <a:gdLst>
                                    <a:gd name="T0" fmla="*/ 135 w 237"/>
                                    <a:gd name="T1" fmla="*/ 154 h 241"/>
                                    <a:gd name="T2" fmla="*/ 104 w 237"/>
                                    <a:gd name="T3" fmla="*/ 154 h 241"/>
                                    <a:gd name="T4" fmla="*/ 102 w 237"/>
                                    <a:gd name="T5" fmla="*/ 151 h 241"/>
                                    <a:gd name="T6" fmla="*/ 95 w 237"/>
                                    <a:gd name="T7" fmla="*/ 140 h 241"/>
                                    <a:gd name="T8" fmla="*/ 90 w 237"/>
                                    <a:gd name="T9" fmla="*/ 125 h 241"/>
                                    <a:gd name="T10" fmla="*/ 88 w 237"/>
                                    <a:gd name="T11" fmla="*/ 107 h 241"/>
                                    <a:gd name="T12" fmla="*/ 89 w 237"/>
                                    <a:gd name="T13" fmla="*/ 85 h 241"/>
                                    <a:gd name="T14" fmla="*/ 97 w 237"/>
                                    <a:gd name="T15" fmla="*/ 57 h 241"/>
                                    <a:gd name="T16" fmla="*/ 100 w 237"/>
                                    <a:gd name="T17" fmla="*/ 46 h 241"/>
                                    <a:gd name="T18" fmla="*/ 103 w 237"/>
                                    <a:gd name="T19" fmla="*/ 40 h 241"/>
                                    <a:gd name="T20" fmla="*/ 105 w 237"/>
                                    <a:gd name="T21" fmla="*/ 35 h 241"/>
                                    <a:gd name="T22" fmla="*/ 109 w 237"/>
                                    <a:gd name="T23" fmla="*/ 29 h 241"/>
                                    <a:gd name="T24" fmla="*/ 114 w 237"/>
                                    <a:gd name="T25" fmla="*/ 18 h 241"/>
                                    <a:gd name="T26" fmla="*/ 122 w 237"/>
                                    <a:gd name="T27" fmla="*/ 0 h 241"/>
                                    <a:gd name="T28" fmla="*/ 127 w 237"/>
                                    <a:gd name="T29" fmla="*/ 12 h 241"/>
                                    <a:gd name="T30" fmla="*/ 135 w 237"/>
                                    <a:gd name="T31" fmla="*/ 32 h 241"/>
                                    <a:gd name="T32" fmla="*/ 143 w 237"/>
                                    <a:gd name="T33" fmla="*/ 57 h 241"/>
                                    <a:gd name="T34" fmla="*/ 148 w 237"/>
                                    <a:gd name="T35" fmla="*/ 81 h 241"/>
                                    <a:gd name="T36" fmla="*/ 148 w 237"/>
                                    <a:gd name="T37" fmla="*/ 104 h 241"/>
                                    <a:gd name="T38" fmla="*/ 144 w 237"/>
                                    <a:gd name="T39" fmla="*/ 125 h 241"/>
                                    <a:gd name="T40" fmla="*/ 138 w 237"/>
                                    <a:gd name="T41" fmla="*/ 145 h 241"/>
                                    <a:gd name="T42" fmla="*/ 135 w 237"/>
                                    <a:gd name="T43" fmla="*/ 154 h 241"/>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 ang="0">
                                      <a:pos x="T30" y="T31"/>
                                    </a:cxn>
                                    <a:cxn ang="0">
                                      <a:pos x="T32" y="T33"/>
                                    </a:cxn>
                                    <a:cxn ang="0">
                                      <a:pos x="T34" y="T35"/>
                                    </a:cxn>
                                    <a:cxn ang="0">
                                      <a:pos x="T36" y="T37"/>
                                    </a:cxn>
                                    <a:cxn ang="0">
                                      <a:pos x="T38" y="T39"/>
                                    </a:cxn>
                                    <a:cxn ang="0">
                                      <a:pos x="T40" y="T41"/>
                                    </a:cxn>
                                    <a:cxn ang="0">
                                      <a:pos x="T42" y="T43"/>
                                    </a:cxn>
                                  </a:cxnLst>
                                  <a:rect l="0" t="0" r="r" b="b"/>
                                  <a:pathLst>
                                    <a:path w="237" h="241">
                                      <a:moveTo>
                                        <a:pt x="135" y="154"/>
                                      </a:moveTo>
                                      <a:lnTo>
                                        <a:pt x="104" y="154"/>
                                      </a:lnTo>
                                      <a:lnTo>
                                        <a:pt x="102" y="151"/>
                                      </a:lnTo>
                                      <a:lnTo>
                                        <a:pt x="95" y="140"/>
                                      </a:lnTo>
                                      <a:lnTo>
                                        <a:pt x="90" y="125"/>
                                      </a:lnTo>
                                      <a:lnTo>
                                        <a:pt x="88" y="107"/>
                                      </a:lnTo>
                                      <a:lnTo>
                                        <a:pt x="89" y="85"/>
                                      </a:lnTo>
                                      <a:lnTo>
                                        <a:pt x="97" y="57"/>
                                      </a:lnTo>
                                      <a:lnTo>
                                        <a:pt x="100" y="46"/>
                                      </a:lnTo>
                                      <a:lnTo>
                                        <a:pt x="103" y="40"/>
                                      </a:lnTo>
                                      <a:lnTo>
                                        <a:pt x="105" y="35"/>
                                      </a:lnTo>
                                      <a:lnTo>
                                        <a:pt x="109" y="29"/>
                                      </a:lnTo>
                                      <a:lnTo>
                                        <a:pt x="114" y="18"/>
                                      </a:lnTo>
                                      <a:lnTo>
                                        <a:pt x="122" y="0"/>
                                      </a:lnTo>
                                      <a:lnTo>
                                        <a:pt x="127" y="12"/>
                                      </a:lnTo>
                                      <a:lnTo>
                                        <a:pt x="135" y="32"/>
                                      </a:lnTo>
                                      <a:lnTo>
                                        <a:pt x="143" y="57"/>
                                      </a:lnTo>
                                      <a:lnTo>
                                        <a:pt x="148" y="81"/>
                                      </a:lnTo>
                                      <a:lnTo>
                                        <a:pt x="148" y="104"/>
                                      </a:lnTo>
                                      <a:lnTo>
                                        <a:pt x="144" y="125"/>
                                      </a:lnTo>
                                      <a:lnTo>
                                        <a:pt x="138" y="145"/>
                                      </a:lnTo>
                                      <a:lnTo>
                                        <a:pt x="135" y="154"/>
                                      </a:lnTo>
                                      <a:close/>
                                    </a:path>
                                  </a:pathLst>
                                </a:custGeom>
                                <a:grpFill/>
                                <a:ln>
                                  <a:noFill/>
                                </a:ln>
                                <a:extLst>
                                  <a:ext uri="{91240B29-F687-4F45-9708-019B960494DF}">
                                    <a14:hiddenLine xmlns:a14="http://schemas.microsoft.com/office/drawing/2010/main" w="9525">
                                      <a:solidFill>
                                        <a:srgbClr val="000000"/>
                                      </a:solidFill>
                                      <a:round/>
                                      <a:headEnd/>
                                      <a:tailEnd/>
                                    </a14:hiddenLine>
                                  </a:ext>
                                </a:extLst>
                              </wps:spPr>
                              <wps:bodyPr rot="0" vert="horz" wrap="square" lIns="91440" tIns="45720" rIns="91440" bIns="45720" anchor="t" anchorCtr="0" upright="1">
                                <a:noAutofit/>
                              </wps:bodyPr>
                            </wps:wsp>
                            <wps:wsp>
                              <wps:cNvPr id="3267" name="Freeform 80"/>
                              <wps:cNvSpPr>
                                <a:spLocks/>
                              </wps:cNvSpPr>
                              <wps:spPr bwMode="auto">
                                <a:xfrm>
                                  <a:off x="0" y="0"/>
                                  <a:ext cx="237" cy="241"/>
                                </a:xfrm>
                                <a:custGeom>
                                  <a:avLst/>
                                  <a:gdLst>
                                    <a:gd name="T0" fmla="*/ 135 w 237"/>
                                    <a:gd name="T1" fmla="*/ 241 h 241"/>
                                    <a:gd name="T2" fmla="*/ 119 w 237"/>
                                    <a:gd name="T3" fmla="*/ 222 h 241"/>
                                    <a:gd name="T4" fmla="*/ 119 w 237"/>
                                    <a:gd name="T5" fmla="*/ 197 h 241"/>
                                    <a:gd name="T6" fmla="*/ 116 w 237"/>
                                    <a:gd name="T7" fmla="*/ 179 h 241"/>
                                    <a:gd name="T8" fmla="*/ 113 w 237"/>
                                    <a:gd name="T9" fmla="*/ 171 h 241"/>
                                    <a:gd name="T10" fmla="*/ 103 w 237"/>
                                    <a:gd name="T11" fmla="*/ 170 h 241"/>
                                    <a:gd name="T12" fmla="*/ 82 w 237"/>
                                    <a:gd name="T13" fmla="*/ 166 h 241"/>
                                    <a:gd name="T14" fmla="*/ 48 w 237"/>
                                    <a:gd name="T15" fmla="*/ 159 h 241"/>
                                    <a:gd name="T16" fmla="*/ 27 w 237"/>
                                    <a:gd name="T17" fmla="*/ 144 h 241"/>
                                    <a:gd name="T18" fmla="*/ 11 w 237"/>
                                    <a:gd name="T19" fmla="*/ 127 h 241"/>
                                    <a:gd name="T20" fmla="*/ 1 w 237"/>
                                    <a:gd name="T21" fmla="*/ 112 h 241"/>
                                    <a:gd name="T22" fmla="*/ 0 w 237"/>
                                    <a:gd name="T23" fmla="*/ 105 h 241"/>
                                    <a:gd name="T24" fmla="*/ 23 w 237"/>
                                    <a:gd name="T25" fmla="*/ 106 h 241"/>
                                    <a:gd name="T26" fmla="*/ 45 w 237"/>
                                    <a:gd name="T27" fmla="*/ 112 h 241"/>
                                    <a:gd name="T28" fmla="*/ 64 w 237"/>
                                    <a:gd name="T29" fmla="*/ 120 h 241"/>
                                    <a:gd name="T30" fmla="*/ 80 w 237"/>
                                    <a:gd name="T31" fmla="*/ 131 h 241"/>
                                    <a:gd name="T32" fmla="*/ 93 w 237"/>
                                    <a:gd name="T33" fmla="*/ 143 h 241"/>
                                    <a:gd name="T34" fmla="*/ 104 w 237"/>
                                    <a:gd name="T35" fmla="*/ 154 h 241"/>
                                    <a:gd name="T36" fmla="*/ 135 w 237"/>
                                    <a:gd name="T37" fmla="*/ 154 h 241"/>
                                    <a:gd name="T38" fmla="*/ 132 w 237"/>
                                    <a:gd name="T39" fmla="*/ 161 h 241"/>
                                    <a:gd name="T40" fmla="*/ 200 w 237"/>
                                    <a:gd name="T41" fmla="*/ 161 h 241"/>
                                    <a:gd name="T42" fmla="*/ 196 w 237"/>
                                    <a:gd name="T43" fmla="*/ 164 h 241"/>
                                    <a:gd name="T44" fmla="*/ 178 w 237"/>
                                    <a:gd name="T45" fmla="*/ 168 h 241"/>
                                    <a:gd name="T46" fmla="*/ 155 w 237"/>
                                    <a:gd name="T47" fmla="*/ 171 h 241"/>
                                    <a:gd name="T48" fmla="*/ 135 w 237"/>
                                    <a:gd name="T49" fmla="*/ 173 h 241"/>
                                    <a:gd name="T50" fmla="*/ 135 w 237"/>
                                    <a:gd name="T51" fmla="*/ 241 h 241"/>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 ang="0">
                                      <a:pos x="T30" y="T31"/>
                                    </a:cxn>
                                    <a:cxn ang="0">
                                      <a:pos x="T32" y="T33"/>
                                    </a:cxn>
                                    <a:cxn ang="0">
                                      <a:pos x="T34" y="T35"/>
                                    </a:cxn>
                                    <a:cxn ang="0">
                                      <a:pos x="T36" y="T37"/>
                                    </a:cxn>
                                    <a:cxn ang="0">
                                      <a:pos x="T38" y="T39"/>
                                    </a:cxn>
                                    <a:cxn ang="0">
                                      <a:pos x="T40" y="T41"/>
                                    </a:cxn>
                                    <a:cxn ang="0">
                                      <a:pos x="T42" y="T43"/>
                                    </a:cxn>
                                    <a:cxn ang="0">
                                      <a:pos x="T44" y="T45"/>
                                    </a:cxn>
                                    <a:cxn ang="0">
                                      <a:pos x="T46" y="T47"/>
                                    </a:cxn>
                                    <a:cxn ang="0">
                                      <a:pos x="T48" y="T49"/>
                                    </a:cxn>
                                    <a:cxn ang="0">
                                      <a:pos x="T50" y="T51"/>
                                    </a:cxn>
                                  </a:cxnLst>
                                  <a:rect l="0" t="0" r="r" b="b"/>
                                  <a:pathLst>
                                    <a:path w="237" h="241">
                                      <a:moveTo>
                                        <a:pt x="135" y="241"/>
                                      </a:moveTo>
                                      <a:lnTo>
                                        <a:pt x="119" y="222"/>
                                      </a:lnTo>
                                      <a:lnTo>
                                        <a:pt x="119" y="197"/>
                                      </a:lnTo>
                                      <a:lnTo>
                                        <a:pt x="116" y="179"/>
                                      </a:lnTo>
                                      <a:lnTo>
                                        <a:pt x="113" y="171"/>
                                      </a:lnTo>
                                      <a:lnTo>
                                        <a:pt x="103" y="170"/>
                                      </a:lnTo>
                                      <a:lnTo>
                                        <a:pt x="82" y="166"/>
                                      </a:lnTo>
                                      <a:lnTo>
                                        <a:pt x="48" y="159"/>
                                      </a:lnTo>
                                      <a:lnTo>
                                        <a:pt x="27" y="144"/>
                                      </a:lnTo>
                                      <a:lnTo>
                                        <a:pt x="11" y="127"/>
                                      </a:lnTo>
                                      <a:lnTo>
                                        <a:pt x="1" y="112"/>
                                      </a:lnTo>
                                      <a:lnTo>
                                        <a:pt x="0" y="105"/>
                                      </a:lnTo>
                                      <a:lnTo>
                                        <a:pt x="23" y="106"/>
                                      </a:lnTo>
                                      <a:lnTo>
                                        <a:pt x="45" y="112"/>
                                      </a:lnTo>
                                      <a:lnTo>
                                        <a:pt x="64" y="120"/>
                                      </a:lnTo>
                                      <a:lnTo>
                                        <a:pt x="80" y="131"/>
                                      </a:lnTo>
                                      <a:lnTo>
                                        <a:pt x="93" y="143"/>
                                      </a:lnTo>
                                      <a:lnTo>
                                        <a:pt x="104" y="154"/>
                                      </a:lnTo>
                                      <a:lnTo>
                                        <a:pt x="135" y="154"/>
                                      </a:lnTo>
                                      <a:lnTo>
                                        <a:pt x="132" y="161"/>
                                      </a:lnTo>
                                      <a:lnTo>
                                        <a:pt x="200" y="161"/>
                                      </a:lnTo>
                                      <a:lnTo>
                                        <a:pt x="196" y="164"/>
                                      </a:lnTo>
                                      <a:lnTo>
                                        <a:pt x="178" y="168"/>
                                      </a:lnTo>
                                      <a:lnTo>
                                        <a:pt x="155" y="171"/>
                                      </a:lnTo>
                                      <a:lnTo>
                                        <a:pt x="135" y="173"/>
                                      </a:lnTo>
                                      <a:lnTo>
                                        <a:pt x="135" y="241"/>
                                      </a:lnTo>
                                      <a:close/>
                                    </a:path>
                                  </a:pathLst>
                                </a:custGeom>
                                <a:grpFill/>
                                <a:ln>
                                  <a:noFill/>
                                </a:ln>
                                <a:extLst>
                                  <a:ext uri="{91240B29-F687-4F45-9708-019B960494DF}">
                                    <a14:hiddenLine xmlns:a14="http://schemas.microsoft.com/office/drawing/2010/main" w="9525">
                                      <a:solidFill>
                                        <a:srgbClr val="000000"/>
                                      </a:solidFill>
                                      <a:round/>
                                      <a:headEnd/>
                                      <a:tailEnd/>
                                    </a14:hiddenLine>
                                  </a:ext>
                                </a:extLst>
                              </wps:spPr>
                              <wps:bodyPr rot="0" vert="horz" wrap="square" lIns="91440" tIns="45720" rIns="91440" bIns="45720" anchor="t" anchorCtr="0" upright="1">
                                <a:noAutofit/>
                              </wps:bodyPr>
                            </wps:wsp>
                            <wps:wsp>
                              <wps:cNvPr id="3268" name="Freeform 81"/>
                              <wps:cNvSpPr>
                                <a:spLocks/>
                              </wps:cNvSpPr>
                              <wps:spPr bwMode="auto">
                                <a:xfrm>
                                  <a:off x="0" y="0"/>
                                  <a:ext cx="237" cy="241"/>
                                </a:xfrm>
                                <a:custGeom>
                                  <a:avLst/>
                                  <a:gdLst>
                                    <a:gd name="T0" fmla="*/ 200 w 237"/>
                                    <a:gd name="T1" fmla="*/ 161 h 241"/>
                                    <a:gd name="T2" fmla="*/ 132 w 237"/>
                                    <a:gd name="T3" fmla="*/ 161 h 241"/>
                                    <a:gd name="T4" fmla="*/ 141 w 237"/>
                                    <a:gd name="T5" fmla="*/ 153 h 241"/>
                                    <a:gd name="T6" fmla="*/ 153 w 237"/>
                                    <a:gd name="T7" fmla="*/ 144 h 241"/>
                                    <a:gd name="T8" fmla="*/ 169 w 237"/>
                                    <a:gd name="T9" fmla="*/ 136 h 241"/>
                                    <a:gd name="T10" fmla="*/ 188 w 237"/>
                                    <a:gd name="T11" fmla="*/ 130 h 241"/>
                                    <a:gd name="T12" fmla="*/ 211 w 237"/>
                                    <a:gd name="T13" fmla="*/ 128 h 241"/>
                                    <a:gd name="T14" fmla="*/ 237 w 237"/>
                                    <a:gd name="T15" fmla="*/ 132 h 241"/>
                                    <a:gd name="T16" fmla="*/ 222 w 237"/>
                                    <a:gd name="T17" fmla="*/ 147 h 241"/>
                                    <a:gd name="T18" fmla="*/ 200 w 237"/>
                                    <a:gd name="T19" fmla="*/ 161 h 241"/>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Lst>
                                  <a:rect l="0" t="0" r="r" b="b"/>
                                  <a:pathLst>
                                    <a:path w="237" h="241">
                                      <a:moveTo>
                                        <a:pt x="200" y="161"/>
                                      </a:moveTo>
                                      <a:lnTo>
                                        <a:pt x="132" y="161"/>
                                      </a:lnTo>
                                      <a:lnTo>
                                        <a:pt x="141" y="153"/>
                                      </a:lnTo>
                                      <a:lnTo>
                                        <a:pt x="153" y="144"/>
                                      </a:lnTo>
                                      <a:lnTo>
                                        <a:pt x="169" y="136"/>
                                      </a:lnTo>
                                      <a:lnTo>
                                        <a:pt x="188" y="130"/>
                                      </a:lnTo>
                                      <a:lnTo>
                                        <a:pt x="211" y="128"/>
                                      </a:lnTo>
                                      <a:lnTo>
                                        <a:pt x="237" y="132"/>
                                      </a:lnTo>
                                      <a:lnTo>
                                        <a:pt x="222" y="147"/>
                                      </a:lnTo>
                                      <a:lnTo>
                                        <a:pt x="200" y="161"/>
                                      </a:lnTo>
                                      <a:close/>
                                    </a:path>
                                  </a:pathLst>
                                </a:custGeom>
                                <a:grpFill/>
                                <a:ln>
                                  <a:noFill/>
                                </a:ln>
                                <a:extLst>
                                  <a:ext uri="{91240B29-F687-4F45-9708-019B960494DF}">
                                    <a14:hiddenLine xmlns:a14="http://schemas.microsoft.com/office/drawing/2010/main" w="9525">
                                      <a:solidFill>
                                        <a:srgbClr val="000000"/>
                                      </a:solidFill>
                                      <a:round/>
                                      <a:headEnd/>
                                      <a:tailEnd/>
                                    </a14:hiddenLine>
                                  </a:ext>
                                </a:extLst>
                              </wps:spPr>
                              <wps:bodyPr rot="0" vert="horz" wrap="square" lIns="91440" tIns="45720" rIns="91440" bIns="45720" anchor="t" anchorCtr="0" upright="1">
                                <a:noAutofit/>
                              </wps:bodyPr>
                            </wps:wsp>
                          </wpg:wgp>
                        </a:graphicData>
                      </a:graphic>
                    </wp:inline>
                  </w:drawing>
                </mc:Choice>
                <mc:Fallback>
                  <w:pict>
                    <v:group w14:anchorId="6A0FA38A" id="Group 3265" o:spid="_x0000_s1026" style="width:8.7pt;height:8.5pt;flip:x;mso-position-horizontal-relative:char;mso-position-vertical-relative:line" coordsize="237,241"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">
                      <o:lock v:ext="edit" aspectratio="t"/>
                      <v:shape id="Freeform 79" o:spid="_x0000_s1027" style="position:absolute;width:237;height:241;visibility:visible;mso-wrap-style:square;v-text-anchor:top" coordsize="237,241"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" path="m135,154r-31,l102,151,95,140,90,125,88,107,89,85,97,57r3,-11l103,40r2,-5l109,29r5,-11l122,r5,12l135,32r8,25l148,81r,23l144,125r-6,20l135,154xe" filled="f" stroked="f">
                        <v:path arrowok="t" o:connecttype="custom" o:connectlocs="135,154;104,154;102,151;95,140;90,125;88,107;89,85;97,57;100,46;103,40;105,35;109,29;114,18;122,0;127,12;135,32;143,57;148,81;148,104;144,125;138,145;135,154" o:connectangles="0,0,0,0,0,0,0,0,0,0,0,0,0,0,0,0,0,0,0,0,0,0"/>
                      </v:shape>
                      <v:shape id="Freeform 80" o:spid="_x0000_s1028" style="position:absolute;width:237;height:241;visibility:visible;mso-wrap-style:square;v-text-anchor:top" coordsize="237,241"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" path="m135,241l119,222r,-25l116,179r-3,-8l103,170,82,166,48,159,27,144,11,127,1,112,,105r23,1l45,112r19,8l80,131r13,12l104,154r31,l132,161r68,l196,164r-18,4l155,171r-20,2l135,241xe" filled="f" stroked="f">
                        <v:path arrowok="t" o:connecttype="custom" o:connectlocs="135,241;119,222;119,197;116,179;113,171;103,170;82,166;48,159;27,144;11,127;1,112;0,105;23,106;45,112;64,120;80,131;93,143;104,154;135,154;132,161;200,161;196,164;178,168;155,171;135,173;135,241" o:connectangles="0,0,0,0,0,0,0,0,0,0,0,0,0,0,0,0,0,0,0,0,0,0,0,0,0,0"/>
                      </v:shape>
                      <v:shape id="Freeform 81" o:spid="_x0000_s1029" style="position:absolute;width:237;height:241;visibility:visible;mso-wrap-style:square;v-text-anchor:top" coordsize="237,241"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" path="m200,161r-68,l141,153r12,-9l169,136r19,-6l211,128r26,4l222,147r-22,14xe" filled="f" stroked="f">
                        <v:path arrowok="t" o:connecttype="custom" o:connectlocs="200,161;132,161;141,153;153,144;169,136;188,130;211,128;237,132;222,147;200,161" o:connectangles="0,0,0,0,0,0,0,0,0,0"/>
                      </v:shape>
                      <w10:anchorlock/>
                    </v:group>
                  </w:pict>
                </mc:Fallback>
              </mc:AlternateContent>
            </w:r>
          </w:p>
        </w:tc>
        <w:tc>
          <w:tcPr>
            <w:tcW w:w="4479" w:type="dxa"/>
            <w:tcBorders>
              <w:top w:val="nil"/>
              <w:left w:val="nil"/>
              <w:bottom w:val="nil"/>
              <w:right w:val="nil"/>
            </w:tcBorders>
            <w:shd w:val="clear" w:color="auto" w:fill="F2F2F2" w:themeFill="background1" w:themeFillShade="F2"/>
            <w:vAlign w:val="center"/>
          </w:tcPr>
          <w:p w14:paraId="4FA01FE3" w14:textId="77777777" w:rsidR="00BA295C" w:rsidRPr="00105779" w:rsidRDefault="00BA295C" w:rsidP="00DF4C5E">
            <w:pPr>
              <w:spacing w:after="0" w:line="240" w:lineRule="auto"/>
              <w:rPr>
                <w:rFonts w:eastAsia="SimSun" w:cs="Arial"/>
                <w:color w:val="000000"/>
                <w:sz w:val="15"/>
                <w:szCs w:val="15"/>
                <w:lang w:eastAsia="en-US"/>
              </w:rPr>
            </w:pPr>
            <w:r w:rsidRPr="00105779">
              <w:rPr>
                <w:rFonts w:eastAsia="SimSun" w:cs="Arial"/>
                <w:color w:val="000000"/>
                <w:sz w:val="15"/>
                <w:szCs w:val="15"/>
                <w:lang w:eastAsia="en-US"/>
              </w:rPr>
              <w:t>Sustainability</w:t>
            </w:r>
          </w:p>
        </w:tc>
      </w:tr>
      <w:tr w:rsidR="00BA295C" w:rsidRPr="00105779" w14:paraId="4FDAEE80" w14:textId="77777777" w:rsidTr="00DF4C5E">
        <w:trPr>
          <w:cantSplit/>
          <w:trHeight w:val="284"/>
        </w:trPr>
        <w:tc>
          <w:tcPr>
            <w:tcW w:w="567" w:type="dxa"/>
            <w:tcBorders>
              <w:top w:val="nil"/>
              <w:left w:val="nil"/>
              <w:bottom w:val="nil"/>
              <w:right w:val="nil"/>
            </w:tcBorders>
            <w:shd w:val="clear" w:color="auto" w:fill="F2F2F2" w:themeFill="background1" w:themeFillShade="F2"/>
            <w:tcMar>
              <w:left w:w="57" w:type="dxa"/>
              <w:right w:w="57" w:type="dxa"/>
            </w:tcMar>
            <w:vAlign w:val="center"/>
          </w:tcPr>
          <w:p w14:paraId="4DE4F10A" w14:textId="77777777" w:rsidR="00BA295C" w:rsidRPr="00105779" w:rsidRDefault="00BA295C" w:rsidP="00DF4C5E">
            <w:pPr>
              <w:tabs>
                <w:tab w:val="left" w:pos="284"/>
              </w:tabs>
              <w:spacing w:before="30" w:after="30" w:line="240" w:lineRule="auto"/>
              <w:rPr>
                <w:rFonts w:eastAsia="SimSun" w:cs="Arial"/>
                <w:color w:val="000000"/>
                <w:sz w:val="15"/>
                <w:szCs w:val="15"/>
                <w:lang w:eastAsia="en-US"/>
              </w:rPr>
            </w:pPr>
          </w:p>
        </w:tc>
        <w:tc>
          <w:tcPr>
            <w:tcW w:w="4478" w:type="dxa"/>
            <w:vMerge/>
            <w:tcBorders>
              <w:top w:val="nil"/>
              <w:left w:val="nil"/>
              <w:bottom w:val="nil"/>
              <w:right w:val="nil"/>
            </w:tcBorders>
            <w:shd w:val="clear" w:color="auto" w:fill="F2F2F2" w:themeFill="background1" w:themeFillShade="F2"/>
            <w:vAlign w:val="center"/>
          </w:tcPr>
          <w:p w14:paraId="62FFF54E" w14:textId="77777777" w:rsidR="00BA295C" w:rsidRPr="00105779" w:rsidRDefault="00BA295C" w:rsidP="00DF4C5E">
            <w:pPr>
              <w:tabs>
                <w:tab w:val="left" w:pos="284"/>
              </w:tabs>
              <w:spacing w:before="30" w:after="30" w:line="240" w:lineRule="auto"/>
              <w:rPr>
                <w:rFonts w:eastAsia="SimSun" w:cs="Arial"/>
                <w:color w:val="000000"/>
                <w:sz w:val="15"/>
                <w:szCs w:val="15"/>
                <w:lang w:eastAsia="en-US"/>
              </w:rPr>
            </w:pPr>
          </w:p>
        </w:tc>
        <w:tc>
          <w:tcPr>
            <w:tcW w:w="567" w:type="dxa"/>
            <w:tcBorders>
              <w:top w:val="nil"/>
              <w:left w:val="nil"/>
              <w:bottom w:val="nil"/>
              <w:right w:val="nil"/>
            </w:tcBorders>
            <w:shd w:val="clear" w:color="auto" w:fill="F2F2F2" w:themeFill="background1" w:themeFillShade="F2"/>
            <w:vAlign w:val="center"/>
          </w:tcPr>
          <w:p w14:paraId="1072A807" w14:textId="77777777" w:rsidR="00BA295C" w:rsidRPr="00105779" w:rsidRDefault="00BA295C" w:rsidP="00DF4C5E">
            <w:pPr>
              <w:tabs>
                <w:tab w:val="left" w:pos="284"/>
              </w:tabs>
              <w:spacing w:before="30" w:after="30" w:line="240" w:lineRule="auto"/>
              <w:rPr>
                <w:rFonts w:eastAsia="SimSun" w:cs="Arial"/>
                <w:color w:val="000000"/>
                <w:sz w:val="15"/>
                <w:szCs w:val="15"/>
                <w:lang w:eastAsia="en-US"/>
              </w:rPr>
            </w:pPr>
            <w:r w:rsidRPr="00105779">
              <w:rPr>
                <w:rFonts w:cs="Arial"/>
                <w:noProof/>
                <w:sz w:val="15"/>
                <w:szCs w:val="15"/>
                <w:lang w:eastAsia="zh-TW"/>
              </w:rPr>
              <mc:AlternateContent>
                <mc:Choice Requires="wpg">
                  <w:drawing>
                    <wp:inline distT="0" distB="0" distL="0" distR="0" wp14:anchorId="4D1D2E7F" wp14:editId="738D8CE2">
                      <wp:extent cx="113735" cy="108000"/>
                      <wp:effectExtent l="0" t="0" r="0" b="0"/>
                      <wp:docPr id="79" name="Group 79"/>
                      <wp:cNvGraphicFramePr>
                        <a:graphicFrameLocks xmlns:a="http://schemas.openxmlformats.org/drawingml/2006/main" noChangeAspect="1"/>
                      </wp:cNvGraphicFramePr>
                      <a:graphic xmlns:a="http://schemas.openxmlformats.org/drawingml/2006/main">
                        <a:graphicData uri="http://schemas.microsoft.com/office/word/2010/wordprocessingGroup">
                          <wpg:wgp>
                            <wpg:cNvGrpSpPr>
                              <a:grpSpLocks noChangeAspect="1"/>
                            </wpg:cNvGrpSpPr>
                            <wpg:grpSpPr bwMode="auto">
                              <a:xfrm>
                                <a:off x="0" y="0"/>
                                <a:ext cx="113735" cy="108000"/>
                                <a:chOff x="0" y="0"/>
                                <a:chExt cx="243" cy="242"/>
                              </a:xfrm>
                              <a:solidFill>
                                <a:srgbClr val="DB3F30"/>
                              </a:solidFill>
                            </wpg:grpSpPr>
                            <wps:wsp>
                              <wps:cNvPr id="80" name="Freeform 10"/>
                              <wps:cNvSpPr>
                                <a:spLocks/>
                              </wps:cNvSpPr>
                              <wps:spPr bwMode="auto">
                                <a:xfrm>
                                  <a:off x="0" y="0"/>
                                  <a:ext cx="243" cy="242"/>
                                </a:xfrm>
                                <a:custGeom>
                                  <a:avLst/>
                                  <a:gdLst>
                                    <a:gd name="T0" fmla="*/ 133 w 243"/>
                                    <a:gd name="T1" fmla="*/ 242 h 242"/>
                                    <a:gd name="T2" fmla="*/ 121 w 243"/>
                                    <a:gd name="T3" fmla="*/ 242 h 242"/>
                                    <a:gd name="T4" fmla="*/ 99 w 243"/>
                                    <a:gd name="T5" fmla="*/ 240 h 242"/>
                                    <a:gd name="T6" fmla="*/ 78 w 243"/>
                                    <a:gd name="T7" fmla="*/ 234 h 242"/>
                                    <a:gd name="T8" fmla="*/ 59 w 243"/>
                                    <a:gd name="T9" fmla="*/ 225 h 242"/>
                                    <a:gd name="T10" fmla="*/ 42 w 243"/>
                                    <a:gd name="T11" fmla="*/ 212 h 242"/>
                                    <a:gd name="T12" fmla="*/ 28 w 243"/>
                                    <a:gd name="T13" fmla="*/ 197 h 242"/>
                                    <a:gd name="T14" fmla="*/ 16 w 243"/>
                                    <a:gd name="T15" fmla="*/ 178 h 242"/>
                                    <a:gd name="T16" fmla="*/ 7 w 243"/>
                                    <a:gd name="T17" fmla="*/ 158 h 242"/>
                                    <a:gd name="T18" fmla="*/ 1 w 243"/>
                                    <a:gd name="T19" fmla="*/ 135 h 242"/>
                                    <a:gd name="T20" fmla="*/ 0 w 243"/>
                                    <a:gd name="T21" fmla="*/ 110 h 242"/>
                                    <a:gd name="T22" fmla="*/ 3 w 243"/>
                                    <a:gd name="T23" fmla="*/ 90 h 242"/>
                                    <a:gd name="T24" fmla="*/ 10 w 243"/>
                                    <a:gd name="T25" fmla="*/ 71 h 242"/>
                                    <a:gd name="T26" fmla="*/ 20 w 243"/>
                                    <a:gd name="T27" fmla="*/ 53 h 242"/>
                                    <a:gd name="T28" fmla="*/ 34 w 243"/>
                                    <a:gd name="T29" fmla="*/ 38 h 242"/>
                                    <a:gd name="T30" fmla="*/ 50 w 243"/>
                                    <a:gd name="T31" fmla="*/ 24 h 242"/>
                                    <a:gd name="T32" fmla="*/ 69 w 243"/>
                                    <a:gd name="T33" fmla="*/ 13 h 242"/>
                                    <a:gd name="T34" fmla="*/ 91 w 243"/>
                                    <a:gd name="T35" fmla="*/ 6 h 242"/>
                                    <a:gd name="T36" fmla="*/ 116 w 243"/>
                                    <a:gd name="T37" fmla="*/ 1 h 242"/>
                                    <a:gd name="T38" fmla="*/ 142 w 243"/>
                                    <a:gd name="T39" fmla="*/ 0 h 242"/>
                                    <a:gd name="T40" fmla="*/ 164 w 243"/>
                                    <a:gd name="T41" fmla="*/ 5 h 242"/>
                                    <a:gd name="T42" fmla="*/ 183 w 243"/>
                                    <a:gd name="T43" fmla="*/ 14 h 242"/>
                                    <a:gd name="T44" fmla="*/ 201 w 243"/>
                                    <a:gd name="T45" fmla="*/ 26 h 242"/>
                                    <a:gd name="T46" fmla="*/ 213 w 243"/>
                                    <a:gd name="T47" fmla="*/ 39 h 242"/>
                                    <a:gd name="T48" fmla="*/ 112 w 243"/>
                                    <a:gd name="T49" fmla="*/ 39 h 242"/>
                                    <a:gd name="T50" fmla="*/ 93 w 243"/>
                                    <a:gd name="T51" fmla="*/ 44 h 242"/>
                                    <a:gd name="T52" fmla="*/ 76 w 243"/>
                                    <a:gd name="T53" fmla="*/ 54 h 242"/>
                                    <a:gd name="T54" fmla="*/ 61 w 243"/>
                                    <a:gd name="T55" fmla="*/ 69 h 242"/>
                                    <a:gd name="T56" fmla="*/ 51 w 243"/>
                                    <a:gd name="T57" fmla="*/ 87 h 242"/>
                                    <a:gd name="T58" fmla="*/ 44 w 243"/>
                                    <a:gd name="T59" fmla="*/ 110 h 242"/>
                                    <a:gd name="T60" fmla="*/ 42 w 243"/>
                                    <a:gd name="T61" fmla="*/ 137 h 242"/>
                                    <a:gd name="T62" fmla="*/ 50 w 243"/>
                                    <a:gd name="T63" fmla="*/ 158 h 242"/>
                                    <a:gd name="T64" fmla="*/ 62 w 243"/>
                                    <a:gd name="T65" fmla="*/ 175 h 242"/>
                                    <a:gd name="T66" fmla="*/ 79 w 243"/>
                                    <a:gd name="T67" fmla="*/ 189 h 242"/>
                                    <a:gd name="T68" fmla="*/ 100 w 243"/>
                                    <a:gd name="T69" fmla="*/ 198 h 242"/>
                                    <a:gd name="T70" fmla="*/ 122 w 243"/>
                                    <a:gd name="T71" fmla="*/ 201 h 242"/>
                                    <a:gd name="T72" fmla="*/ 134 w 243"/>
                                    <a:gd name="T73" fmla="*/ 201 h 242"/>
                                    <a:gd name="T74" fmla="*/ 143 w 243"/>
                                    <a:gd name="T75" fmla="*/ 210 h 242"/>
                                    <a:gd name="T76" fmla="*/ 142 w 243"/>
                                    <a:gd name="T77" fmla="*/ 221 h 242"/>
                                    <a:gd name="T78" fmla="*/ 142 w 243"/>
                                    <a:gd name="T79" fmla="*/ 233 h 242"/>
                                    <a:gd name="T80" fmla="*/ 133 w 243"/>
                                    <a:gd name="T81" fmla="*/ 242 h 242"/>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 ang="0">
                                      <a:pos x="T30" y="T31"/>
                                    </a:cxn>
                                    <a:cxn ang="0">
                                      <a:pos x="T32" y="T33"/>
                                    </a:cxn>
                                    <a:cxn ang="0">
                                      <a:pos x="T34" y="T35"/>
                                    </a:cxn>
                                    <a:cxn ang="0">
                                      <a:pos x="T36" y="T37"/>
                                    </a:cxn>
                                    <a:cxn ang="0">
                                      <a:pos x="T38" y="T39"/>
                                    </a:cxn>
                                    <a:cxn ang="0">
                                      <a:pos x="T40" y="T41"/>
                                    </a:cxn>
                                    <a:cxn ang="0">
                                      <a:pos x="T42" y="T43"/>
                                    </a:cxn>
                                    <a:cxn ang="0">
                                      <a:pos x="T44" y="T45"/>
                                    </a:cxn>
                                    <a:cxn ang="0">
                                      <a:pos x="T46" y="T47"/>
                                    </a:cxn>
                                    <a:cxn ang="0">
                                      <a:pos x="T48" y="T49"/>
                                    </a:cxn>
                                    <a:cxn ang="0">
                                      <a:pos x="T50" y="T51"/>
                                    </a:cxn>
                                    <a:cxn ang="0">
                                      <a:pos x="T52" y="T53"/>
                                    </a:cxn>
                                    <a:cxn ang="0">
                                      <a:pos x="T54" y="T55"/>
                                    </a:cxn>
                                    <a:cxn ang="0">
                                      <a:pos x="T56" y="T57"/>
                                    </a:cxn>
                                    <a:cxn ang="0">
                                      <a:pos x="T58" y="T59"/>
                                    </a:cxn>
                                    <a:cxn ang="0">
                                      <a:pos x="T60" y="T61"/>
                                    </a:cxn>
                                    <a:cxn ang="0">
                                      <a:pos x="T62" y="T63"/>
                                    </a:cxn>
                                    <a:cxn ang="0">
                                      <a:pos x="T64" y="T65"/>
                                    </a:cxn>
                                    <a:cxn ang="0">
                                      <a:pos x="T66" y="T67"/>
                                    </a:cxn>
                                    <a:cxn ang="0">
                                      <a:pos x="T68" y="T69"/>
                                    </a:cxn>
                                    <a:cxn ang="0">
                                      <a:pos x="T70" y="T71"/>
                                    </a:cxn>
                                    <a:cxn ang="0">
                                      <a:pos x="T72" y="T73"/>
                                    </a:cxn>
                                    <a:cxn ang="0">
                                      <a:pos x="T74" y="T75"/>
                                    </a:cxn>
                                    <a:cxn ang="0">
                                      <a:pos x="T76" y="T77"/>
                                    </a:cxn>
                                    <a:cxn ang="0">
                                      <a:pos x="T78" y="T79"/>
                                    </a:cxn>
                                    <a:cxn ang="0">
                                      <a:pos x="T80" y="T81"/>
                                    </a:cxn>
                                  </a:cxnLst>
                                  <a:rect l="0" t="0" r="r" b="b"/>
                                  <a:pathLst>
                                    <a:path w="243" h="242">
                                      <a:moveTo>
                                        <a:pt x="133" y="242"/>
                                      </a:moveTo>
                                      <a:lnTo>
                                        <a:pt x="121" y="242"/>
                                      </a:lnTo>
                                      <a:lnTo>
                                        <a:pt x="99" y="240"/>
                                      </a:lnTo>
                                      <a:lnTo>
                                        <a:pt x="78" y="234"/>
                                      </a:lnTo>
                                      <a:lnTo>
                                        <a:pt x="59" y="225"/>
                                      </a:lnTo>
                                      <a:lnTo>
                                        <a:pt x="42" y="212"/>
                                      </a:lnTo>
                                      <a:lnTo>
                                        <a:pt x="28" y="197"/>
                                      </a:lnTo>
                                      <a:lnTo>
                                        <a:pt x="16" y="178"/>
                                      </a:lnTo>
                                      <a:lnTo>
                                        <a:pt x="7" y="158"/>
                                      </a:lnTo>
                                      <a:lnTo>
                                        <a:pt x="1" y="135"/>
                                      </a:lnTo>
                                      <a:lnTo>
                                        <a:pt x="0" y="110"/>
                                      </a:lnTo>
                                      <a:lnTo>
                                        <a:pt x="3" y="90"/>
                                      </a:lnTo>
                                      <a:lnTo>
                                        <a:pt x="10" y="71"/>
                                      </a:lnTo>
                                      <a:lnTo>
                                        <a:pt x="20" y="53"/>
                                      </a:lnTo>
                                      <a:lnTo>
                                        <a:pt x="34" y="38"/>
                                      </a:lnTo>
                                      <a:lnTo>
                                        <a:pt x="50" y="24"/>
                                      </a:lnTo>
                                      <a:lnTo>
                                        <a:pt x="69" y="13"/>
                                      </a:lnTo>
                                      <a:lnTo>
                                        <a:pt x="91" y="6"/>
                                      </a:lnTo>
                                      <a:lnTo>
                                        <a:pt x="116" y="1"/>
                                      </a:lnTo>
                                      <a:lnTo>
                                        <a:pt x="142" y="0"/>
                                      </a:lnTo>
                                      <a:lnTo>
                                        <a:pt x="164" y="5"/>
                                      </a:lnTo>
                                      <a:lnTo>
                                        <a:pt x="183" y="14"/>
                                      </a:lnTo>
                                      <a:lnTo>
                                        <a:pt x="201" y="26"/>
                                      </a:lnTo>
                                      <a:lnTo>
                                        <a:pt x="213" y="39"/>
                                      </a:lnTo>
                                      <a:lnTo>
                                        <a:pt x="112" y="39"/>
                                      </a:lnTo>
                                      <a:lnTo>
                                        <a:pt x="93" y="44"/>
                                      </a:lnTo>
                                      <a:lnTo>
                                        <a:pt x="76" y="54"/>
                                      </a:lnTo>
                                      <a:lnTo>
                                        <a:pt x="61" y="69"/>
                                      </a:lnTo>
                                      <a:lnTo>
                                        <a:pt x="51" y="87"/>
                                      </a:lnTo>
                                      <a:lnTo>
                                        <a:pt x="44" y="110"/>
                                      </a:lnTo>
                                      <a:lnTo>
                                        <a:pt x="42" y="137"/>
                                      </a:lnTo>
                                      <a:lnTo>
                                        <a:pt x="50" y="158"/>
                                      </a:lnTo>
                                      <a:lnTo>
                                        <a:pt x="62" y="175"/>
                                      </a:lnTo>
                                      <a:lnTo>
                                        <a:pt x="79" y="189"/>
                                      </a:lnTo>
                                      <a:lnTo>
                                        <a:pt x="100" y="198"/>
                                      </a:lnTo>
                                      <a:lnTo>
                                        <a:pt x="122" y="201"/>
                                      </a:lnTo>
                                      <a:lnTo>
                                        <a:pt x="134" y="201"/>
                                      </a:lnTo>
                                      <a:lnTo>
                                        <a:pt x="143" y="210"/>
                                      </a:lnTo>
                                      <a:lnTo>
                                        <a:pt x="142" y="221"/>
                                      </a:lnTo>
                                      <a:lnTo>
                                        <a:pt x="142" y="233"/>
                                      </a:lnTo>
                                      <a:lnTo>
                                        <a:pt x="133" y="242"/>
                                      </a:lnTo>
                                      <a:close/>
                                    </a:path>
                                  </a:pathLst>
                                </a:custGeom>
                                <a:grpFill/>
                                <a:ln>
                                  <a:noFill/>
                                </a:ln>
                                <a:extLst>
                                  <a:ext uri="{91240B29-F687-4F45-9708-019B960494DF}">
                                    <a14:hiddenLine xmlns:a14="http://schemas.microsoft.com/office/drawing/2010/main" w="9525">
                                      <a:solidFill>
                                        <a:srgbClr val="000000"/>
                                      </a:solidFill>
                                      <a:round/>
                                      <a:headEnd/>
                                      <a:tailEnd/>
                                    </a14:hiddenLine>
                                  </a:ext>
                                </a:extLst>
                              </wps:spPr>
                              <wps:bodyPr rot="0" vert="horz" wrap="square" lIns="91440" tIns="45720" rIns="91440" bIns="45720" anchor="t" anchorCtr="0" upright="1">
                                <a:noAutofit/>
                              </wps:bodyPr>
                            </wps:wsp>
                            <wps:wsp>
                              <wps:cNvPr id="81" name="Freeform 11"/>
                              <wps:cNvSpPr>
                                <a:spLocks/>
                              </wps:cNvSpPr>
                              <wps:spPr bwMode="auto">
                                <a:xfrm>
                                  <a:off x="0" y="0"/>
                                  <a:ext cx="243" cy="242"/>
                                </a:xfrm>
                                <a:custGeom>
                                  <a:avLst/>
                                  <a:gdLst>
                                    <a:gd name="T0" fmla="*/ 243 w 243"/>
                                    <a:gd name="T1" fmla="*/ 100 h 242"/>
                                    <a:gd name="T2" fmla="*/ 198 w 243"/>
                                    <a:gd name="T3" fmla="*/ 92 h 242"/>
                                    <a:gd name="T4" fmla="*/ 189 w 243"/>
                                    <a:gd name="T5" fmla="*/ 75 h 242"/>
                                    <a:gd name="T6" fmla="*/ 176 w 243"/>
                                    <a:gd name="T7" fmla="*/ 60 h 242"/>
                                    <a:gd name="T8" fmla="*/ 159 w 243"/>
                                    <a:gd name="T9" fmla="*/ 48 h 242"/>
                                    <a:gd name="T10" fmla="*/ 137 w 243"/>
                                    <a:gd name="T11" fmla="*/ 41 h 242"/>
                                    <a:gd name="T12" fmla="*/ 112 w 243"/>
                                    <a:gd name="T13" fmla="*/ 39 h 242"/>
                                    <a:gd name="T14" fmla="*/ 213 w 243"/>
                                    <a:gd name="T15" fmla="*/ 39 h 242"/>
                                    <a:gd name="T16" fmla="*/ 216 w 243"/>
                                    <a:gd name="T17" fmla="*/ 42 h 242"/>
                                    <a:gd name="T18" fmla="*/ 228 w 243"/>
                                    <a:gd name="T19" fmla="*/ 59 h 242"/>
                                    <a:gd name="T20" fmla="*/ 237 w 243"/>
                                    <a:gd name="T21" fmla="*/ 79 h 242"/>
                                    <a:gd name="T22" fmla="*/ 243 w 243"/>
                                    <a:gd name="T23" fmla="*/ 100 h 242"/>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Lst>
                                  <a:rect l="0" t="0" r="r" b="b"/>
                                  <a:pathLst>
                                    <a:path w="243" h="242">
                                      <a:moveTo>
                                        <a:pt x="243" y="100"/>
                                      </a:moveTo>
                                      <a:lnTo>
                                        <a:pt x="198" y="92"/>
                                      </a:lnTo>
                                      <a:lnTo>
                                        <a:pt x="189" y="75"/>
                                      </a:lnTo>
                                      <a:lnTo>
                                        <a:pt x="176" y="60"/>
                                      </a:lnTo>
                                      <a:lnTo>
                                        <a:pt x="159" y="48"/>
                                      </a:lnTo>
                                      <a:lnTo>
                                        <a:pt x="137" y="41"/>
                                      </a:lnTo>
                                      <a:lnTo>
                                        <a:pt x="112" y="39"/>
                                      </a:lnTo>
                                      <a:lnTo>
                                        <a:pt x="213" y="39"/>
                                      </a:lnTo>
                                      <a:lnTo>
                                        <a:pt x="216" y="42"/>
                                      </a:lnTo>
                                      <a:lnTo>
                                        <a:pt x="228" y="59"/>
                                      </a:lnTo>
                                      <a:lnTo>
                                        <a:pt x="237" y="79"/>
                                      </a:lnTo>
                                      <a:lnTo>
                                        <a:pt x="243" y="100"/>
                                      </a:lnTo>
                                      <a:close/>
                                    </a:path>
                                  </a:pathLst>
                                </a:custGeom>
                                <a:grpFill/>
                                <a:ln>
                                  <a:noFill/>
                                </a:ln>
                                <a:extLst>
                                  <a:ext uri="{91240B29-F687-4F45-9708-019B960494DF}">
                                    <a14:hiddenLine xmlns:a14="http://schemas.microsoft.com/office/drawing/2010/main" w="9525">
                                      <a:solidFill>
                                        <a:srgbClr val="000000"/>
                                      </a:solidFill>
                                      <a:round/>
                                      <a:headEnd/>
                                      <a:tailEnd/>
                                    </a14:hiddenLine>
                                  </a:ext>
                                </a:extLst>
                              </wps:spPr>
                              <wps:bodyPr rot="0" vert="horz" wrap="square" lIns="91440" tIns="45720" rIns="91440" bIns="45720" anchor="t" anchorCtr="0" upright="1">
                                <a:noAutofit/>
                              </wps:bodyPr>
                            </wps:wsp>
                            <wps:wsp>
                              <wps:cNvPr id="82" name="Freeform 12"/>
                              <wps:cNvSpPr>
                                <a:spLocks/>
                              </wps:cNvSpPr>
                              <wps:spPr bwMode="auto">
                                <a:xfrm>
                                  <a:off x="0" y="0"/>
                                  <a:ext cx="243" cy="242"/>
                                </a:xfrm>
                                <a:custGeom>
                                  <a:avLst/>
                                  <a:gdLst>
                                    <a:gd name="T0" fmla="*/ 134 w 243"/>
                                    <a:gd name="T1" fmla="*/ 181 h 242"/>
                                    <a:gd name="T2" fmla="*/ 122 w 243"/>
                                    <a:gd name="T3" fmla="*/ 181 h 242"/>
                                    <a:gd name="T4" fmla="*/ 103 w 243"/>
                                    <a:gd name="T5" fmla="*/ 178 h 242"/>
                                    <a:gd name="T6" fmla="*/ 86 w 243"/>
                                    <a:gd name="T7" fmla="*/ 168 h 242"/>
                                    <a:gd name="T8" fmla="*/ 73 w 243"/>
                                    <a:gd name="T9" fmla="*/ 153 h 242"/>
                                    <a:gd name="T10" fmla="*/ 65 w 243"/>
                                    <a:gd name="T11" fmla="*/ 131 h 242"/>
                                    <a:gd name="T12" fmla="*/ 63 w 243"/>
                                    <a:gd name="T13" fmla="*/ 104 h 242"/>
                                    <a:gd name="T14" fmla="*/ 72 w 243"/>
                                    <a:gd name="T15" fmla="*/ 86 h 242"/>
                                    <a:gd name="T16" fmla="*/ 87 w 243"/>
                                    <a:gd name="T17" fmla="*/ 72 h 242"/>
                                    <a:gd name="T18" fmla="*/ 108 w 243"/>
                                    <a:gd name="T19" fmla="*/ 63 h 242"/>
                                    <a:gd name="T20" fmla="*/ 134 w 243"/>
                                    <a:gd name="T21" fmla="*/ 60 h 242"/>
                                    <a:gd name="T22" fmla="*/ 154 w 243"/>
                                    <a:gd name="T23" fmla="*/ 68 h 242"/>
                                    <a:gd name="T24" fmla="*/ 170 w 243"/>
                                    <a:gd name="T25" fmla="*/ 82 h 242"/>
                                    <a:gd name="T26" fmla="*/ 180 w 243"/>
                                    <a:gd name="T27" fmla="*/ 100 h 242"/>
                                    <a:gd name="T28" fmla="*/ 111 w 243"/>
                                    <a:gd name="T29" fmla="*/ 100 h 242"/>
                                    <a:gd name="T30" fmla="*/ 102 w 243"/>
                                    <a:gd name="T31" fmla="*/ 109 h 242"/>
                                    <a:gd name="T32" fmla="*/ 102 w 243"/>
                                    <a:gd name="T33" fmla="*/ 131 h 242"/>
                                    <a:gd name="T34" fmla="*/ 111 w 243"/>
                                    <a:gd name="T35" fmla="*/ 140 h 242"/>
                                    <a:gd name="T36" fmla="*/ 123 w 243"/>
                                    <a:gd name="T37" fmla="*/ 140 h 242"/>
                                    <a:gd name="T38" fmla="*/ 134 w 243"/>
                                    <a:gd name="T39" fmla="*/ 141 h 242"/>
                                    <a:gd name="T40" fmla="*/ 143 w 243"/>
                                    <a:gd name="T41" fmla="*/ 149 h 242"/>
                                    <a:gd name="T42" fmla="*/ 143 w 243"/>
                                    <a:gd name="T43" fmla="*/ 172 h 242"/>
                                    <a:gd name="T44" fmla="*/ 134 w 243"/>
                                    <a:gd name="T45" fmla="*/ 181 h 242"/>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 ang="0">
                                      <a:pos x="T30" y="T31"/>
                                    </a:cxn>
                                    <a:cxn ang="0">
                                      <a:pos x="T32" y="T33"/>
                                    </a:cxn>
                                    <a:cxn ang="0">
                                      <a:pos x="T34" y="T35"/>
                                    </a:cxn>
                                    <a:cxn ang="0">
                                      <a:pos x="T36" y="T37"/>
                                    </a:cxn>
                                    <a:cxn ang="0">
                                      <a:pos x="T38" y="T39"/>
                                    </a:cxn>
                                    <a:cxn ang="0">
                                      <a:pos x="T40" y="T41"/>
                                    </a:cxn>
                                    <a:cxn ang="0">
                                      <a:pos x="T42" y="T43"/>
                                    </a:cxn>
                                    <a:cxn ang="0">
                                      <a:pos x="T44" y="T45"/>
                                    </a:cxn>
                                  </a:cxnLst>
                                  <a:rect l="0" t="0" r="r" b="b"/>
                                  <a:pathLst>
                                    <a:path w="243" h="242">
                                      <a:moveTo>
                                        <a:pt x="134" y="181"/>
                                      </a:moveTo>
                                      <a:lnTo>
                                        <a:pt x="122" y="181"/>
                                      </a:lnTo>
                                      <a:lnTo>
                                        <a:pt x="103" y="178"/>
                                      </a:lnTo>
                                      <a:lnTo>
                                        <a:pt x="86" y="168"/>
                                      </a:lnTo>
                                      <a:lnTo>
                                        <a:pt x="73" y="153"/>
                                      </a:lnTo>
                                      <a:lnTo>
                                        <a:pt x="65" y="131"/>
                                      </a:lnTo>
                                      <a:lnTo>
                                        <a:pt x="63" y="104"/>
                                      </a:lnTo>
                                      <a:lnTo>
                                        <a:pt x="72" y="86"/>
                                      </a:lnTo>
                                      <a:lnTo>
                                        <a:pt x="87" y="72"/>
                                      </a:lnTo>
                                      <a:lnTo>
                                        <a:pt x="108" y="63"/>
                                      </a:lnTo>
                                      <a:lnTo>
                                        <a:pt x="134" y="60"/>
                                      </a:lnTo>
                                      <a:lnTo>
                                        <a:pt x="154" y="68"/>
                                      </a:lnTo>
                                      <a:lnTo>
                                        <a:pt x="170" y="82"/>
                                      </a:lnTo>
                                      <a:lnTo>
                                        <a:pt x="180" y="100"/>
                                      </a:lnTo>
                                      <a:lnTo>
                                        <a:pt x="111" y="100"/>
                                      </a:lnTo>
                                      <a:lnTo>
                                        <a:pt x="102" y="109"/>
                                      </a:lnTo>
                                      <a:lnTo>
                                        <a:pt x="102" y="131"/>
                                      </a:lnTo>
                                      <a:lnTo>
                                        <a:pt x="111" y="140"/>
                                      </a:lnTo>
                                      <a:lnTo>
                                        <a:pt x="123" y="140"/>
                                      </a:lnTo>
                                      <a:lnTo>
                                        <a:pt x="134" y="141"/>
                                      </a:lnTo>
                                      <a:lnTo>
                                        <a:pt x="143" y="149"/>
                                      </a:lnTo>
                                      <a:lnTo>
                                        <a:pt x="143" y="172"/>
                                      </a:lnTo>
                                      <a:lnTo>
                                        <a:pt x="134" y="181"/>
                                      </a:lnTo>
                                      <a:close/>
                                    </a:path>
                                  </a:pathLst>
                                </a:custGeom>
                                <a:grpFill/>
                                <a:ln>
                                  <a:noFill/>
                                </a:ln>
                                <a:extLst>
                                  <a:ext uri="{91240B29-F687-4F45-9708-019B960494DF}">
                                    <a14:hiddenLine xmlns:a14="http://schemas.microsoft.com/office/drawing/2010/main" w="9525">
                                      <a:solidFill>
                                        <a:srgbClr val="000000"/>
                                      </a:solidFill>
                                      <a:round/>
                                      <a:headEnd/>
                                      <a:tailEnd/>
                                    </a14:hiddenLine>
                                  </a:ext>
                                </a:extLst>
                              </wps:spPr>
                              <wps:bodyPr rot="0" vert="horz" wrap="square" lIns="91440" tIns="45720" rIns="91440" bIns="45720" anchor="t" anchorCtr="0" upright="1">
                                <a:noAutofit/>
                              </wps:bodyPr>
                            </wps:wsp>
                            <wps:wsp>
                              <wps:cNvPr id="83" name="Freeform 13"/>
                              <wps:cNvSpPr>
                                <a:spLocks/>
                              </wps:cNvSpPr>
                              <wps:spPr bwMode="auto">
                                <a:xfrm>
                                  <a:off x="0" y="0"/>
                                  <a:ext cx="243" cy="242"/>
                                </a:xfrm>
                                <a:custGeom>
                                  <a:avLst/>
                                  <a:gdLst>
                                    <a:gd name="T0" fmla="*/ 195 w 243"/>
                                    <a:gd name="T1" fmla="*/ 181 h 242"/>
                                    <a:gd name="T2" fmla="*/ 172 w 243"/>
                                    <a:gd name="T3" fmla="*/ 181 h 242"/>
                                    <a:gd name="T4" fmla="*/ 163 w 243"/>
                                    <a:gd name="T5" fmla="*/ 172 h 242"/>
                                    <a:gd name="T6" fmla="*/ 163 w 243"/>
                                    <a:gd name="T7" fmla="*/ 149 h 242"/>
                                    <a:gd name="T8" fmla="*/ 172 w 243"/>
                                    <a:gd name="T9" fmla="*/ 140 h 242"/>
                                    <a:gd name="T10" fmla="*/ 195 w 243"/>
                                    <a:gd name="T11" fmla="*/ 140 h 242"/>
                                    <a:gd name="T12" fmla="*/ 204 w 243"/>
                                    <a:gd name="T13" fmla="*/ 149 h 242"/>
                                    <a:gd name="T14" fmla="*/ 204 w 243"/>
                                    <a:gd name="T15" fmla="*/ 172 h 242"/>
                                    <a:gd name="T16" fmla="*/ 195 w 243"/>
                                    <a:gd name="T17" fmla="*/ 181 h 242"/>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Lst>
                                  <a:rect l="0" t="0" r="r" b="b"/>
                                  <a:pathLst>
                                    <a:path w="243" h="242">
                                      <a:moveTo>
                                        <a:pt x="195" y="181"/>
                                      </a:moveTo>
                                      <a:lnTo>
                                        <a:pt x="172" y="181"/>
                                      </a:lnTo>
                                      <a:lnTo>
                                        <a:pt x="163" y="172"/>
                                      </a:lnTo>
                                      <a:lnTo>
                                        <a:pt x="163" y="149"/>
                                      </a:lnTo>
                                      <a:lnTo>
                                        <a:pt x="172" y="140"/>
                                      </a:lnTo>
                                      <a:lnTo>
                                        <a:pt x="195" y="140"/>
                                      </a:lnTo>
                                      <a:lnTo>
                                        <a:pt x="204" y="149"/>
                                      </a:lnTo>
                                      <a:lnTo>
                                        <a:pt x="204" y="172"/>
                                      </a:lnTo>
                                      <a:lnTo>
                                        <a:pt x="195" y="181"/>
                                      </a:lnTo>
                                      <a:close/>
                                    </a:path>
                                  </a:pathLst>
                                </a:custGeom>
                                <a:grpFill/>
                                <a:ln>
                                  <a:noFill/>
                                </a:ln>
                                <a:extLst>
                                  <a:ext uri="{91240B29-F687-4F45-9708-019B960494DF}">
                                    <a14:hiddenLine xmlns:a14="http://schemas.microsoft.com/office/drawing/2010/main" w="9525">
                                      <a:solidFill>
                                        <a:srgbClr val="000000"/>
                                      </a:solidFill>
                                      <a:round/>
                                      <a:headEnd/>
                                      <a:tailEnd/>
                                    </a14:hiddenLine>
                                  </a:ext>
                                </a:extLst>
                              </wps:spPr>
                              <wps:bodyPr rot="0" vert="horz" wrap="square" lIns="91440" tIns="45720" rIns="91440" bIns="45720" anchor="t" anchorCtr="0" upright="1">
                                <a:noAutofit/>
                              </wps:bodyPr>
                            </wps:wsp>
                            <wps:wsp>
                              <wps:cNvPr id="84" name="Freeform 14"/>
                              <wps:cNvSpPr>
                                <a:spLocks/>
                              </wps:cNvSpPr>
                              <wps:spPr bwMode="auto">
                                <a:xfrm>
                                  <a:off x="0" y="0"/>
                                  <a:ext cx="243" cy="242"/>
                                </a:xfrm>
                                <a:custGeom>
                                  <a:avLst/>
                                  <a:gdLst>
                                    <a:gd name="T0" fmla="*/ 195 w 243"/>
                                    <a:gd name="T1" fmla="*/ 242 h 242"/>
                                    <a:gd name="T2" fmla="*/ 172 w 243"/>
                                    <a:gd name="T3" fmla="*/ 242 h 242"/>
                                    <a:gd name="T4" fmla="*/ 163 w 243"/>
                                    <a:gd name="T5" fmla="*/ 232 h 242"/>
                                    <a:gd name="T6" fmla="*/ 163 w 243"/>
                                    <a:gd name="T7" fmla="*/ 210 h 242"/>
                                    <a:gd name="T8" fmla="*/ 172 w 243"/>
                                    <a:gd name="T9" fmla="*/ 201 h 242"/>
                                    <a:gd name="T10" fmla="*/ 195 w 243"/>
                                    <a:gd name="T11" fmla="*/ 201 h 242"/>
                                    <a:gd name="T12" fmla="*/ 204 w 243"/>
                                    <a:gd name="T13" fmla="*/ 210 h 242"/>
                                    <a:gd name="T14" fmla="*/ 204 w 243"/>
                                    <a:gd name="T15" fmla="*/ 232 h 242"/>
                                    <a:gd name="T16" fmla="*/ 195 w 243"/>
                                    <a:gd name="T17" fmla="*/ 242 h 242"/>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Lst>
                                  <a:rect l="0" t="0" r="r" b="b"/>
                                  <a:pathLst>
                                    <a:path w="243" h="242">
                                      <a:moveTo>
                                        <a:pt x="195" y="242"/>
                                      </a:moveTo>
                                      <a:lnTo>
                                        <a:pt x="172" y="242"/>
                                      </a:lnTo>
                                      <a:lnTo>
                                        <a:pt x="163" y="232"/>
                                      </a:lnTo>
                                      <a:lnTo>
                                        <a:pt x="163" y="210"/>
                                      </a:lnTo>
                                      <a:lnTo>
                                        <a:pt x="172" y="201"/>
                                      </a:lnTo>
                                      <a:lnTo>
                                        <a:pt x="195" y="201"/>
                                      </a:lnTo>
                                      <a:lnTo>
                                        <a:pt x="204" y="210"/>
                                      </a:lnTo>
                                      <a:lnTo>
                                        <a:pt x="204" y="232"/>
                                      </a:lnTo>
                                      <a:lnTo>
                                        <a:pt x="195" y="242"/>
                                      </a:lnTo>
                                      <a:close/>
                                    </a:path>
                                  </a:pathLst>
                                </a:custGeom>
                                <a:grpFill/>
                                <a:ln>
                                  <a:noFill/>
                                </a:ln>
                                <a:extLst>
                                  <a:ext uri="{91240B29-F687-4F45-9708-019B960494DF}">
                                    <a14:hiddenLine xmlns:a14="http://schemas.microsoft.com/office/drawing/2010/main" w="9525">
                                      <a:solidFill>
                                        <a:srgbClr val="000000"/>
                                      </a:solidFill>
                                      <a:round/>
                                      <a:headEnd/>
                                      <a:tailEnd/>
                                    </a14:hiddenLine>
                                  </a:ext>
                                </a:extLst>
                              </wps:spPr>
                              <wps:bodyPr rot="0" vert="horz" wrap="square" lIns="91440" tIns="45720" rIns="91440" bIns="45720" anchor="t" anchorCtr="0" upright="1">
                                <a:noAutofit/>
                              </wps:bodyPr>
                            </wps:wsp>
                          </wpg:wgp>
                        </a:graphicData>
                      </a:graphic>
                    </wp:inline>
                  </w:drawing>
                </mc:Choice>
                <mc:Fallback>
                  <w:pict>
                    <v:group w14:anchorId="6DF98FCD" id="Group 79" o:spid="_x0000_s1026" style="width:8.95pt;height:8.5pt;mso-position-horizontal-relative:char;mso-position-vertical-relative:line" coordsize="243,242"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">
                      <o:lock v:ext="edit" aspectratio="t"/>
                      <v:shape id="Freeform 10" o:spid="_x0000_s1027" style="position:absolute;width:243;height:242;visibility:visible;mso-wrap-style:square;v-text-anchor:top" coordsize="243,242"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" path="m133,242r-12,l99,240,78,234,59,225,42,212,28,197,16,178,7,158,1,135,,110,3,90,10,71,20,53,34,38,50,24,69,13,91,6,116,1,142,r22,5l183,14r18,12l213,39r-101,l93,44,76,54,61,69,51,87r-7,23l42,137r8,21l62,175r17,14l100,198r22,3l134,201r9,9l142,221r,12l133,242xe" filled="f" stroked="f">
                        <v:path arrowok="t" o:connecttype="custom" o:connectlocs="133,242;121,242;99,240;78,234;59,225;42,212;28,197;16,178;7,158;1,135;0,110;3,90;10,71;20,53;34,38;50,24;69,13;91,6;116,1;142,0;164,5;183,14;201,26;213,39;112,39;93,44;76,54;61,69;51,87;44,110;42,137;50,158;62,175;79,189;100,198;122,201;134,201;143,210;142,221;142,233;133,242" o:connectangles="0,0,0,0,0,0,0,0,0,0,0,0,0,0,0,0,0,0,0,0,0,0,0,0,0,0,0,0,0,0,0,0,0,0,0,0,0,0,0,0,0"/>
                      </v:shape>
                      <v:shape id="Freeform 11" o:spid="_x0000_s1028" style="position:absolute;width:243;height:242;visibility:visible;mso-wrap-style:square;v-text-anchor:top" coordsize="243,242"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" path="m243,100l198,92,189,75,176,60,159,48,137,41,112,39r101,l216,42r12,17l237,79r6,21xe" filled="f" stroked="f">
                        <v:path arrowok="t" o:connecttype="custom" o:connectlocs="243,100;198,92;189,75;176,60;159,48;137,41;112,39;213,39;216,42;228,59;237,79;243,100" o:connectangles="0,0,0,0,0,0,0,0,0,0,0,0"/>
                      </v:shape>
                      <v:shape id="Freeform 12" o:spid="_x0000_s1029" style="position:absolute;width:243;height:242;visibility:visible;mso-wrap-style:square;v-text-anchor:top" coordsize="243,242"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" path="m134,181r-12,l103,178,86,168,73,153,65,131,63,104,72,86,87,72r21,-9l134,60r20,8l170,82r10,18l111,100r-9,9l102,131r9,9l123,140r11,1l143,149r,23l134,181xe" filled="f" stroked="f">
                        <v:path arrowok="t" o:connecttype="custom" o:connectlocs="134,181;122,181;103,178;86,168;73,153;65,131;63,104;72,86;87,72;108,63;134,60;154,68;170,82;180,100;111,100;102,109;102,131;111,140;123,140;134,141;143,149;143,172;134,181" o:connectangles="0,0,0,0,0,0,0,0,0,0,0,0,0,0,0,0,0,0,0,0,0,0,0"/>
                      </v:shape>
                      <v:shape id="Freeform 13" o:spid="_x0000_s1030" style="position:absolute;width:243;height:242;visibility:visible;mso-wrap-style:square;v-text-anchor:top" coordsize="243,242"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" path="m195,181r-23,l163,172r,-23l172,140r23,l204,149r,23l195,181xe" filled="f" stroked="f">
                        <v:path arrowok="t" o:connecttype="custom" o:connectlocs="195,181;172,181;163,172;163,149;172,140;195,140;204,149;204,172;195,181" o:connectangles="0,0,0,0,0,0,0,0,0"/>
                      </v:shape>
                      <v:shape id="Freeform 14" o:spid="_x0000_s1031" style="position:absolute;width:243;height:242;visibility:visible;mso-wrap-style:square;v-text-anchor:top" coordsize="243,242"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" path="m195,242r-23,l163,232r,-22l172,201r23,l204,210r,22l195,242xe" filled="f" stroked="f">
                        <v:path arrowok="t" o:connecttype="custom" o:connectlocs="195,242;172,242;163,232;163,210;172,201;195,201;204,210;204,232;195,242" o:connectangles="0,0,0,0,0,0,0,0,0"/>
                      </v:shape>
                      <w10:anchorlock/>
                    </v:group>
                  </w:pict>
                </mc:Fallback>
              </mc:AlternateContent>
            </w:r>
          </w:p>
        </w:tc>
        <w:tc>
          <w:tcPr>
            <w:tcW w:w="4479" w:type="dxa"/>
            <w:tcBorders>
              <w:top w:val="nil"/>
              <w:left w:val="nil"/>
              <w:bottom w:val="nil"/>
              <w:right w:val="nil"/>
            </w:tcBorders>
            <w:shd w:val="clear" w:color="auto" w:fill="F2F2F2" w:themeFill="background1" w:themeFillShade="F2"/>
            <w:vAlign w:val="center"/>
          </w:tcPr>
          <w:p w14:paraId="19A4BD3B" w14:textId="77777777" w:rsidR="00BA295C" w:rsidRPr="00105779" w:rsidRDefault="00BA295C" w:rsidP="00DF4C5E">
            <w:pPr>
              <w:tabs>
                <w:tab w:val="left" w:pos="284"/>
              </w:tabs>
              <w:spacing w:after="0" w:line="240" w:lineRule="auto"/>
              <w:rPr>
                <w:rFonts w:eastAsia="SimSun" w:cs="Arial"/>
                <w:color w:val="000000"/>
                <w:sz w:val="15"/>
                <w:szCs w:val="15"/>
                <w:lang w:eastAsia="en-US"/>
              </w:rPr>
            </w:pPr>
            <w:r w:rsidRPr="00105779">
              <w:rPr>
                <w:rFonts w:eastAsia="SimSun" w:cs="Arial"/>
                <w:color w:val="000000"/>
                <w:sz w:val="15"/>
                <w:szCs w:val="15"/>
                <w:lang w:eastAsia="en-US"/>
              </w:rPr>
              <w:t>Critical and creative thinking</w:t>
            </w:r>
          </w:p>
        </w:tc>
        <w:tc>
          <w:tcPr>
            <w:tcW w:w="567" w:type="dxa"/>
            <w:tcBorders>
              <w:top w:val="nil"/>
              <w:left w:val="nil"/>
              <w:bottom w:val="nil"/>
              <w:right w:val="nil"/>
            </w:tcBorders>
            <w:shd w:val="clear" w:color="auto" w:fill="F2F2F2" w:themeFill="background1" w:themeFillShade="F2"/>
            <w:tcMar>
              <w:left w:w="57" w:type="dxa"/>
              <w:right w:w="57" w:type="dxa"/>
            </w:tcMar>
            <w:vAlign w:val="center"/>
          </w:tcPr>
          <w:p w14:paraId="5FFC4C1C" w14:textId="77777777" w:rsidR="00BA295C" w:rsidRPr="00105779" w:rsidRDefault="00BA295C" w:rsidP="00DF4C5E">
            <w:pPr>
              <w:tabs>
                <w:tab w:val="left" w:pos="284"/>
              </w:tabs>
              <w:spacing w:after="0" w:line="240" w:lineRule="auto"/>
              <w:rPr>
                <w:rFonts w:eastAsia="SimSun" w:cs="Arial"/>
                <w:i/>
                <w:color w:val="000000"/>
                <w:sz w:val="15"/>
                <w:szCs w:val="15"/>
                <w:lang w:eastAsia="en-AU"/>
              </w:rPr>
            </w:pPr>
          </w:p>
        </w:tc>
        <w:tc>
          <w:tcPr>
            <w:tcW w:w="4479" w:type="dxa"/>
            <w:tcBorders>
              <w:top w:val="nil"/>
              <w:left w:val="nil"/>
              <w:bottom w:val="nil"/>
              <w:right w:val="nil"/>
            </w:tcBorders>
            <w:shd w:val="clear" w:color="auto" w:fill="F2F2F2" w:themeFill="background1" w:themeFillShade="F2"/>
            <w:vAlign w:val="center"/>
          </w:tcPr>
          <w:p w14:paraId="6D00B98B" w14:textId="77777777" w:rsidR="00BA295C" w:rsidRPr="00105779" w:rsidRDefault="00BA295C" w:rsidP="00DF4C5E">
            <w:pPr>
              <w:spacing w:after="0" w:line="240" w:lineRule="auto"/>
              <w:rPr>
                <w:rFonts w:eastAsia="SimSun" w:cs="Arial"/>
                <w:i/>
                <w:color w:val="000000"/>
                <w:sz w:val="15"/>
                <w:szCs w:val="15"/>
                <w:lang w:eastAsia="en-AU"/>
              </w:rPr>
            </w:pPr>
          </w:p>
        </w:tc>
      </w:tr>
    </w:tbl>
    <w:p w14:paraId="2A30FAA7" w14:textId="77777777" w:rsidR="00603C1B" w:rsidRPr="00BA295C" w:rsidRDefault="00603C1B" w:rsidP="00BA295C">
      <w:pPr>
        <w:pStyle w:val="Bodytext95pt0spacesingle"/>
        <w:rPr>
          <w:sz w:val="16"/>
          <w:szCs w:val="16"/>
        </w:rPr>
      </w:pPr>
      <w:r w:rsidRPr="00BA295C">
        <w:rPr>
          <w:sz w:val="16"/>
          <w:szCs w:val="16"/>
        </w:rPr>
        <w:br w:type="page"/>
      </w:r>
    </w:p>
    <w:tbl>
      <w:tblPr>
        <w:tblStyle w:val="TableGrid2"/>
        <w:tblW w:w="15168" w:type="dxa"/>
        <w:tblInd w:w="-5" w:type="dxa"/>
        <w:tblLayout w:type="fixed"/>
        <w:tblCellMar>
          <w:top w:w="102" w:type="dxa"/>
          <w:left w:w="102" w:type="dxa"/>
          <w:bottom w:w="102" w:type="dxa"/>
          <w:right w:w="102" w:type="dxa"/>
        </w:tblCellMar>
        <w:tblLook w:val="04A0" w:firstRow="1" w:lastRow="0" w:firstColumn="1" w:lastColumn="0" w:noHBand="0" w:noVBand="1"/>
      </w:tblPr>
      <w:tblGrid>
        <w:gridCol w:w="1417"/>
        <w:gridCol w:w="2750"/>
        <w:gridCol w:w="2750"/>
        <w:gridCol w:w="2750"/>
        <w:gridCol w:w="2750"/>
        <w:gridCol w:w="2751"/>
      </w:tblGrid>
      <w:tr w:rsidR="003024E6" w:rsidRPr="009B5FD0" w14:paraId="59160D4A" w14:textId="77777777" w:rsidTr="00BA295C">
        <w:trPr>
          <w:trHeight w:val="567"/>
        </w:trPr>
        <w:tc>
          <w:tcPr>
            <w:tcW w:w="1417" w:type="dxa"/>
            <w:vMerge w:val="restart"/>
            <w:shd w:val="clear" w:color="auto" w:fill="FDC7B9"/>
          </w:tcPr>
          <w:p w14:paraId="340C96DC" w14:textId="77777777" w:rsidR="003024E6" w:rsidRPr="009B5FD0" w:rsidRDefault="003024E6" w:rsidP="00273B17">
            <w:pPr>
              <w:pStyle w:val="Bodytext95pt3spaceatleast12"/>
              <w:rPr>
                <w:rStyle w:val="BodytextBold"/>
                <w:rFonts w:ascii="Arial Bold" w:hAnsi="Arial Bold" w:hint="eastAsia"/>
                <w:spacing w:val="4"/>
              </w:rPr>
            </w:pPr>
            <w:r w:rsidRPr="009B5FD0">
              <w:rPr>
                <w:rStyle w:val="BodytextBold"/>
                <w:rFonts w:ascii="Arial Bold" w:hAnsi="Arial Bold"/>
                <w:spacing w:val="4"/>
              </w:rPr>
              <w:lastRenderedPageBreak/>
              <w:t>Assessment</w:t>
            </w:r>
          </w:p>
        </w:tc>
        <w:tc>
          <w:tcPr>
            <w:tcW w:w="13751" w:type="dxa"/>
            <w:gridSpan w:val="5"/>
            <w:tcBorders>
              <w:bottom w:val="single" w:sz="4" w:space="0" w:color="auto"/>
            </w:tcBorders>
          </w:tcPr>
          <w:p w14:paraId="6204469E" w14:textId="77777777" w:rsidR="003024E6" w:rsidRPr="009B5FD0" w:rsidRDefault="003024E6" w:rsidP="00273B17">
            <w:pPr>
              <w:pStyle w:val="Bodytext95pt3spaceatleast12"/>
              <w:spacing w:after="0"/>
            </w:pPr>
            <w:r w:rsidRPr="009B5FD0">
              <w:t>Student responses to summative assessment tasks contribute to their assessment folio. It provides evidence of their learning and represents their achievements over reporting period. The assessment folio should include a range and balance of assessments to make valid judgments about whether the student has met the achievement standard.</w:t>
            </w:r>
          </w:p>
        </w:tc>
      </w:tr>
      <w:tr w:rsidR="003024E6" w:rsidRPr="009B5FD0" w14:paraId="74DF4300" w14:textId="77777777" w:rsidTr="00BA295C">
        <w:trPr>
          <w:trHeight w:hRule="exact" w:val="624"/>
        </w:trPr>
        <w:tc>
          <w:tcPr>
            <w:tcW w:w="1417" w:type="dxa"/>
            <w:vMerge/>
            <w:shd w:val="clear" w:color="auto" w:fill="FDC7B9"/>
          </w:tcPr>
          <w:p w14:paraId="3E08AD52" w14:textId="77777777" w:rsidR="003024E6" w:rsidRPr="009B5FD0" w:rsidRDefault="003024E6" w:rsidP="00273B17">
            <w:pPr>
              <w:pStyle w:val="Bodytext95pt3spaceatleast12"/>
              <w:rPr>
                <w:rStyle w:val="BodytextBold"/>
                <w:rFonts w:ascii="Arial Bold" w:hAnsi="Arial Bold" w:hint="eastAsia"/>
                <w:spacing w:val="4"/>
              </w:rPr>
            </w:pPr>
          </w:p>
        </w:tc>
        <w:tc>
          <w:tcPr>
            <w:tcW w:w="2750" w:type="dxa"/>
            <w:shd w:val="clear" w:color="auto" w:fill="FFEEE7"/>
            <w:vAlign w:val="center"/>
          </w:tcPr>
          <w:p w14:paraId="6DEDE9AB" w14:textId="77777777" w:rsidR="003024E6" w:rsidRPr="009B5FD0" w:rsidRDefault="003024E6" w:rsidP="00273B17">
            <w:pPr>
              <w:pStyle w:val="Bodytext95pt0spacesingle"/>
              <w:jc w:val="center"/>
              <w:rPr>
                <w:rStyle w:val="BodytextBold"/>
                <w:rFonts w:ascii="Arial Bold" w:hAnsi="Arial Bold" w:hint="eastAsia"/>
                <w:spacing w:val="4"/>
              </w:rPr>
            </w:pPr>
            <w:r w:rsidRPr="009B5FD0">
              <w:rPr>
                <w:rStyle w:val="BodytextBold"/>
                <w:rFonts w:ascii="Arial Bold" w:hAnsi="Arial Bold"/>
                <w:spacing w:val="4"/>
              </w:rPr>
              <w:t>Unit 1: Australia in the past</w:t>
            </w:r>
          </w:p>
        </w:tc>
        <w:tc>
          <w:tcPr>
            <w:tcW w:w="2750" w:type="dxa"/>
            <w:shd w:val="clear" w:color="auto" w:fill="FFEEE7"/>
            <w:vAlign w:val="center"/>
          </w:tcPr>
          <w:p w14:paraId="5B2A3EE1" w14:textId="77777777" w:rsidR="003024E6" w:rsidRPr="009B5FD0" w:rsidRDefault="003024E6" w:rsidP="00273B17">
            <w:pPr>
              <w:pStyle w:val="Bodytext95pt0spacesingle"/>
              <w:jc w:val="center"/>
              <w:rPr>
                <w:rStyle w:val="BodytextBold"/>
                <w:rFonts w:ascii="Arial Bold" w:hAnsi="Arial Bold" w:hint="eastAsia"/>
                <w:spacing w:val="4"/>
              </w:rPr>
            </w:pPr>
            <w:r w:rsidRPr="009B5FD0">
              <w:rPr>
                <w:rStyle w:val="BodytextBold"/>
                <w:rFonts w:ascii="Arial Bold" w:hAnsi="Arial Bold"/>
                <w:spacing w:val="4"/>
              </w:rPr>
              <w:t xml:space="preserve">Unit 2: Australians as </w:t>
            </w:r>
            <w:r w:rsidR="0009076E">
              <w:rPr>
                <w:rStyle w:val="BodytextBold"/>
                <w:rFonts w:ascii="Arial Bold" w:hAnsi="Arial Bold"/>
                <w:spacing w:val="4"/>
              </w:rPr>
              <w:t xml:space="preserve">global </w:t>
            </w:r>
            <w:r w:rsidRPr="009B5FD0">
              <w:rPr>
                <w:rStyle w:val="BodytextBold"/>
                <w:rFonts w:ascii="Arial Bold" w:hAnsi="Arial Bold"/>
                <w:spacing w:val="4"/>
              </w:rPr>
              <w:t>citizens</w:t>
            </w:r>
          </w:p>
        </w:tc>
        <w:tc>
          <w:tcPr>
            <w:tcW w:w="2750" w:type="dxa"/>
            <w:shd w:val="clear" w:color="auto" w:fill="FFEEE7"/>
            <w:vAlign w:val="center"/>
          </w:tcPr>
          <w:p w14:paraId="7EBB1E05" w14:textId="77777777" w:rsidR="003024E6" w:rsidRPr="009B5FD0" w:rsidRDefault="003024E6" w:rsidP="00273B17">
            <w:pPr>
              <w:pStyle w:val="Bodytext95pt0spacesingle"/>
              <w:jc w:val="center"/>
              <w:rPr>
                <w:rStyle w:val="BodytextBold"/>
                <w:rFonts w:ascii="Arial Bold" w:hAnsi="Arial Bold" w:hint="eastAsia"/>
                <w:spacing w:val="4"/>
              </w:rPr>
            </w:pPr>
            <w:r w:rsidRPr="009B5FD0">
              <w:rPr>
                <w:rStyle w:val="BodytextBold"/>
                <w:rFonts w:ascii="Arial Bold" w:hAnsi="Arial Bold"/>
                <w:spacing w:val="4"/>
              </w:rPr>
              <w:t>Unit 3: Australia in a diverse world</w:t>
            </w:r>
          </w:p>
        </w:tc>
        <w:tc>
          <w:tcPr>
            <w:tcW w:w="2750" w:type="dxa"/>
            <w:shd w:val="clear" w:color="auto" w:fill="FFEEE7"/>
            <w:vAlign w:val="center"/>
          </w:tcPr>
          <w:p w14:paraId="6B7B8F50" w14:textId="77777777" w:rsidR="003024E6" w:rsidRPr="009B5FD0" w:rsidRDefault="003024E6" w:rsidP="00273B17">
            <w:pPr>
              <w:pStyle w:val="Bodytext95pt0spacesingle"/>
              <w:jc w:val="center"/>
              <w:rPr>
                <w:rStyle w:val="BodytextBold"/>
                <w:rFonts w:ascii="Arial Bold" w:hAnsi="Arial Bold" w:hint="eastAsia"/>
                <w:spacing w:val="4"/>
              </w:rPr>
            </w:pPr>
            <w:r w:rsidRPr="009B5FD0">
              <w:rPr>
                <w:rStyle w:val="BodytextBold"/>
                <w:rFonts w:ascii="Arial Bold" w:hAnsi="Arial Bold"/>
                <w:spacing w:val="4"/>
              </w:rPr>
              <w:t>Unit 4: Australia’s global connections</w:t>
            </w:r>
          </w:p>
        </w:tc>
        <w:tc>
          <w:tcPr>
            <w:tcW w:w="2751" w:type="dxa"/>
            <w:shd w:val="clear" w:color="auto" w:fill="FFEEE7"/>
            <w:vAlign w:val="center"/>
          </w:tcPr>
          <w:p w14:paraId="7E35E6AC" w14:textId="77777777" w:rsidR="003024E6" w:rsidRPr="009B5FD0" w:rsidRDefault="003024E6" w:rsidP="00273B17">
            <w:pPr>
              <w:pStyle w:val="Bodytext95pt0spacesingle"/>
              <w:jc w:val="center"/>
              <w:rPr>
                <w:rStyle w:val="BodytextBold"/>
                <w:rFonts w:ascii="Arial Bold" w:hAnsi="Arial Bold" w:hint="eastAsia"/>
                <w:spacing w:val="4"/>
              </w:rPr>
            </w:pPr>
            <w:r w:rsidRPr="009B5FD0">
              <w:rPr>
                <w:rStyle w:val="BodytextBold"/>
                <w:rFonts w:ascii="Arial Bold" w:hAnsi="Arial Bold"/>
                <w:spacing w:val="4"/>
              </w:rPr>
              <w:t>Unit 5: Making decisions to benefit my community</w:t>
            </w:r>
          </w:p>
        </w:tc>
      </w:tr>
      <w:tr w:rsidR="003024E6" w:rsidRPr="009B5FD0" w14:paraId="36E3506A" w14:textId="77777777" w:rsidTr="00BA295C">
        <w:trPr>
          <w:trHeight w:val="1473"/>
        </w:trPr>
        <w:tc>
          <w:tcPr>
            <w:tcW w:w="1417" w:type="dxa"/>
            <w:vMerge/>
            <w:shd w:val="clear" w:color="auto" w:fill="FDC7B9"/>
            <w:vAlign w:val="center"/>
          </w:tcPr>
          <w:p w14:paraId="341A5435" w14:textId="77777777" w:rsidR="003024E6" w:rsidRPr="009B5FD0" w:rsidRDefault="003024E6" w:rsidP="00273B17">
            <w:pPr>
              <w:pStyle w:val="Bodytext95pt3spaceatleast12"/>
              <w:rPr>
                <w:rStyle w:val="BodytextBold"/>
                <w:rFonts w:ascii="Arial Bold" w:hAnsi="Arial Bold" w:hint="eastAsia"/>
                <w:spacing w:val="4"/>
              </w:rPr>
            </w:pPr>
          </w:p>
        </w:tc>
        <w:tc>
          <w:tcPr>
            <w:tcW w:w="2750" w:type="dxa"/>
            <w:tcBorders>
              <w:bottom w:val="single" w:sz="4" w:space="0" w:color="auto"/>
            </w:tcBorders>
          </w:tcPr>
          <w:p w14:paraId="711D3CCF" w14:textId="6F08609C" w:rsidR="00083248" w:rsidRPr="00AF5FC4" w:rsidRDefault="00083248" w:rsidP="003024E6">
            <w:pPr>
              <w:pStyle w:val="Bodytext95pt3spaceatleast12"/>
              <w:rPr>
                <w:b/>
              </w:rPr>
            </w:pPr>
            <w:r w:rsidRPr="00AF5FC4">
              <w:rPr>
                <w:b/>
              </w:rPr>
              <w:t>Assignment/Project</w:t>
            </w:r>
          </w:p>
          <w:p w14:paraId="09B2BCF3" w14:textId="77777777" w:rsidR="003024E6" w:rsidRPr="009B5FD0" w:rsidRDefault="00523B83" w:rsidP="003024E6">
            <w:pPr>
              <w:pStyle w:val="Bodytext95pt3spaceatleast12"/>
            </w:pPr>
            <w:r>
              <w:t>Students</w:t>
            </w:r>
            <w:r w:rsidR="003024E6" w:rsidRPr="009B5FD0">
              <w:t xml:space="preserve"> explain the significance of key people, events, institutions and processes to the development of the Australian nation.</w:t>
            </w:r>
          </w:p>
          <w:p w14:paraId="2907718C" w14:textId="77777777" w:rsidR="003024E6" w:rsidRPr="009B5FD0" w:rsidRDefault="003024E6" w:rsidP="003024E6">
            <w:pPr>
              <w:pStyle w:val="Bodytext95pt3spaceatleast12"/>
              <w:spacing w:after="40"/>
            </w:pPr>
            <w:r w:rsidRPr="009B5FD0">
              <w:t>The assessment will gather evidence of the student’s ability to:</w:t>
            </w:r>
          </w:p>
          <w:p w14:paraId="1D9BD556" w14:textId="77777777" w:rsidR="00B91C0E" w:rsidRPr="009B5FD0" w:rsidRDefault="003024E6" w:rsidP="003024E6">
            <w:pPr>
              <w:pStyle w:val="Bullet3space95ptatleast12"/>
              <w:spacing w:after="40"/>
            </w:pPr>
            <w:r w:rsidRPr="009B5FD0">
              <w:t xml:space="preserve">explain the significance of </w:t>
            </w:r>
            <w:r w:rsidR="00B91C0E" w:rsidRPr="009B5FD0">
              <w:t>an event/development, an individual</w:t>
            </w:r>
          </w:p>
          <w:p w14:paraId="7E541709" w14:textId="77777777" w:rsidR="00B91C0E" w:rsidRPr="009B5FD0" w:rsidRDefault="00B91C0E" w:rsidP="003024E6">
            <w:pPr>
              <w:pStyle w:val="Bullet3space95ptatleast12"/>
              <w:spacing w:after="40"/>
            </w:pPr>
            <w:r w:rsidRPr="009B5FD0">
              <w:t>escribe the causes and effects of change on society</w:t>
            </w:r>
          </w:p>
          <w:p w14:paraId="7B04A974" w14:textId="77777777" w:rsidR="00B91C0E" w:rsidRPr="009B5FD0" w:rsidRDefault="00B91C0E" w:rsidP="003024E6">
            <w:pPr>
              <w:pStyle w:val="Bullet3space95ptatleast12"/>
              <w:spacing w:after="40"/>
            </w:pPr>
            <w:r w:rsidRPr="009B5FD0">
              <w:t>explain the importance of people, institutions and processes to Australia’s democracy and legal system</w:t>
            </w:r>
          </w:p>
          <w:p w14:paraId="7CE5CAA3" w14:textId="77777777" w:rsidR="003024E6" w:rsidRPr="009B5FD0" w:rsidRDefault="003024E6" w:rsidP="003024E6">
            <w:pPr>
              <w:pStyle w:val="Bullet3space95ptatleast12"/>
              <w:spacing w:after="40"/>
            </w:pPr>
            <w:r w:rsidRPr="009B5FD0">
              <w:t>locate and collect useful data and information from primary and secondary sources</w:t>
            </w:r>
          </w:p>
          <w:p w14:paraId="169BC707" w14:textId="77777777" w:rsidR="00B91C0E" w:rsidRPr="009B5FD0" w:rsidRDefault="00B91C0E" w:rsidP="00B91C0E">
            <w:pPr>
              <w:pStyle w:val="Bullet3space95ptatleast12"/>
              <w:spacing w:after="40"/>
            </w:pPr>
            <w:r w:rsidRPr="009B5FD0">
              <w:t>sequence information about events, the lives of individuals in chronological order</w:t>
            </w:r>
          </w:p>
          <w:p w14:paraId="712F1C1A" w14:textId="77777777" w:rsidR="00B91C0E" w:rsidRPr="009B5FD0" w:rsidRDefault="00B91C0E" w:rsidP="00B91C0E">
            <w:pPr>
              <w:pStyle w:val="Bullet3space95ptatleast12"/>
              <w:spacing w:after="40"/>
            </w:pPr>
            <w:r w:rsidRPr="009B5FD0">
              <w:t xml:space="preserve">collaboratively generate alternative responses to </w:t>
            </w:r>
            <w:r w:rsidRPr="009B5FD0">
              <w:lastRenderedPageBreak/>
              <w:t>an issue, use criteria to make decisions and identify the advantages and disadvantages of preferring one decision over others</w:t>
            </w:r>
          </w:p>
          <w:p w14:paraId="3755F301" w14:textId="77777777" w:rsidR="00B91C0E" w:rsidRPr="009B5FD0" w:rsidRDefault="00B91C0E" w:rsidP="00B91C0E">
            <w:pPr>
              <w:pStyle w:val="Bullet3space95ptatleast12"/>
              <w:spacing w:after="40"/>
            </w:pPr>
            <w:r w:rsidRPr="009B5FD0">
              <w:t>reflect on learning to propose personal and/or collective action in response to an issue, and predict the probable effects</w:t>
            </w:r>
          </w:p>
          <w:p w14:paraId="77583405" w14:textId="77777777" w:rsidR="003024E6" w:rsidRPr="009B5FD0" w:rsidRDefault="003024E6" w:rsidP="00B91C0E">
            <w:pPr>
              <w:pStyle w:val="Bullet3space95ptatleast12"/>
              <w:spacing w:after="0"/>
            </w:pPr>
            <w:r w:rsidRPr="009B5FD0">
              <w:t xml:space="preserve">present ideas, </w:t>
            </w:r>
            <w:r w:rsidR="00B91C0E" w:rsidRPr="009B5FD0">
              <w:t>viewpoints</w:t>
            </w:r>
            <w:r w:rsidRPr="009B5FD0">
              <w:t xml:space="preserve"> and conclusions that incorporate source materials, communication conventions and discipline-specific terms.</w:t>
            </w:r>
          </w:p>
        </w:tc>
        <w:tc>
          <w:tcPr>
            <w:tcW w:w="2750" w:type="dxa"/>
            <w:tcBorders>
              <w:bottom w:val="single" w:sz="4" w:space="0" w:color="auto"/>
            </w:tcBorders>
          </w:tcPr>
          <w:p w14:paraId="0DD088AC" w14:textId="5F5E3C8F" w:rsidR="00083248" w:rsidRPr="00AF5FC4" w:rsidRDefault="00083248" w:rsidP="003024E6">
            <w:pPr>
              <w:pStyle w:val="Bodytext95pt3spaceatleast12"/>
              <w:rPr>
                <w:b/>
              </w:rPr>
            </w:pPr>
            <w:r w:rsidRPr="00AF5FC4">
              <w:rPr>
                <w:b/>
              </w:rPr>
              <w:lastRenderedPageBreak/>
              <w:t>Exam/Test</w:t>
            </w:r>
          </w:p>
          <w:p w14:paraId="1417F4D8" w14:textId="77777777" w:rsidR="003024E6" w:rsidRPr="009B5FD0" w:rsidRDefault="00523B83" w:rsidP="003024E6">
            <w:pPr>
              <w:pStyle w:val="Bodytext95pt3spaceatleast12"/>
            </w:pPr>
            <w:r>
              <w:t>Students</w:t>
            </w:r>
            <w:r w:rsidR="003024E6" w:rsidRPr="009B5FD0">
              <w:t xml:space="preserve"> investigate the rights and responsibilities of Australian citizens today and the experiences of Australian democracy and citizenship for different groups in the past.</w:t>
            </w:r>
          </w:p>
          <w:p w14:paraId="7618CB72" w14:textId="77777777" w:rsidR="003024E6" w:rsidRPr="009B5FD0" w:rsidRDefault="003024E6" w:rsidP="003024E6">
            <w:pPr>
              <w:pStyle w:val="Bodytext95pt3spaceatleast12"/>
              <w:spacing w:after="40"/>
            </w:pPr>
            <w:r w:rsidRPr="009B5FD0">
              <w:t>The assessment will gather evidence of the student’s ability to:</w:t>
            </w:r>
          </w:p>
          <w:p w14:paraId="3041D178" w14:textId="77777777" w:rsidR="003024E6" w:rsidRPr="009B5FD0" w:rsidRDefault="003024E6" w:rsidP="003024E6">
            <w:pPr>
              <w:pStyle w:val="Bullet3space95ptatleast12"/>
              <w:spacing w:after="40"/>
            </w:pPr>
            <w:r w:rsidRPr="009B5FD0">
              <w:t>identify and describe continuities and changes for different groups in the past</w:t>
            </w:r>
            <w:r w:rsidR="00B91C0E" w:rsidRPr="009B5FD0">
              <w:t xml:space="preserve"> and present</w:t>
            </w:r>
          </w:p>
          <w:p w14:paraId="680DC893" w14:textId="77777777" w:rsidR="00B91C0E" w:rsidRPr="009B5FD0" w:rsidRDefault="00B91C0E" w:rsidP="003024E6">
            <w:pPr>
              <w:pStyle w:val="Bullet3space95ptatleast12"/>
              <w:spacing w:after="40"/>
            </w:pPr>
            <w:r w:rsidRPr="009B5FD0">
              <w:t>describe the causes and effects of change on society</w:t>
            </w:r>
          </w:p>
          <w:p w14:paraId="73D4A363" w14:textId="77777777" w:rsidR="003024E6" w:rsidRPr="009B5FD0" w:rsidRDefault="003024E6" w:rsidP="003024E6">
            <w:pPr>
              <w:pStyle w:val="Bullet3space95ptatleast12"/>
              <w:spacing w:after="40"/>
            </w:pPr>
            <w:r w:rsidRPr="009B5FD0">
              <w:t>compare the experiences of different people in the past</w:t>
            </w:r>
          </w:p>
          <w:p w14:paraId="3F8D1410" w14:textId="77777777" w:rsidR="003024E6" w:rsidRPr="009B5FD0" w:rsidRDefault="003024E6" w:rsidP="003024E6">
            <w:pPr>
              <w:pStyle w:val="Bullet3space95ptatleast12"/>
              <w:spacing w:after="40"/>
            </w:pPr>
            <w:r w:rsidRPr="009B5FD0">
              <w:t>describe the rights and responsibilities of Australian citizens and the obligations they may have as global citizens</w:t>
            </w:r>
          </w:p>
          <w:p w14:paraId="22477079" w14:textId="77777777" w:rsidR="00C7538F" w:rsidRPr="009B5FD0" w:rsidRDefault="00C7538F" w:rsidP="003024E6">
            <w:pPr>
              <w:pStyle w:val="Bullet3space95ptatleast12"/>
              <w:spacing w:after="40"/>
            </w:pPr>
            <w:r w:rsidRPr="009B5FD0">
              <w:t>sequence information about events and represent time by creating timelines</w:t>
            </w:r>
          </w:p>
          <w:p w14:paraId="29B29073" w14:textId="77777777" w:rsidR="003024E6" w:rsidRPr="009B5FD0" w:rsidRDefault="003024E6" w:rsidP="003024E6">
            <w:pPr>
              <w:pStyle w:val="Bullet3space95ptatleast12"/>
              <w:spacing w:after="40"/>
            </w:pPr>
            <w:r w:rsidRPr="009B5FD0">
              <w:lastRenderedPageBreak/>
              <w:t>e</w:t>
            </w:r>
            <w:r w:rsidR="00C7538F" w:rsidRPr="009B5FD0">
              <w:t>xamine sources to determine their origin and purpose and to identify different perspectives in the past and present</w:t>
            </w:r>
          </w:p>
          <w:p w14:paraId="425C51FC" w14:textId="77777777" w:rsidR="003024E6" w:rsidRPr="009B5FD0" w:rsidRDefault="003024E6" w:rsidP="003024E6">
            <w:pPr>
              <w:pStyle w:val="Bullet3space95ptatleast12"/>
              <w:spacing w:after="0"/>
            </w:pPr>
            <w:r w:rsidRPr="009B5FD0">
              <w:t>present ideas, findings, viewpoints and conclusions in a range of communication forms that incorporate source materials, communication conventions and discipline-specific terms.</w:t>
            </w:r>
          </w:p>
        </w:tc>
        <w:tc>
          <w:tcPr>
            <w:tcW w:w="2750" w:type="dxa"/>
            <w:tcBorders>
              <w:bottom w:val="single" w:sz="4" w:space="0" w:color="auto"/>
            </w:tcBorders>
          </w:tcPr>
          <w:p w14:paraId="6AC211F4" w14:textId="26DAF4A2" w:rsidR="0009076E" w:rsidRPr="00AF5FC4" w:rsidRDefault="0009076E" w:rsidP="003024E6">
            <w:pPr>
              <w:pStyle w:val="Bodytext95pt3spaceatleast12"/>
              <w:rPr>
                <w:b/>
              </w:rPr>
            </w:pPr>
            <w:r w:rsidRPr="00AF5FC4">
              <w:rPr>
                <w:b/>
              </w:rPr>
              <w:lastRenderedPageBreak/>
              <w:t>Assignment/Project</w:t>
            </w:r>
          </w:p>
          <w:p w14:paraId="32379C93" w14:textId="77777777" w:rsidR="003024E6" w:rsidRPr="009B5FD0" w:rsidRDefault="00523B83" w:rsidP="003024E6">
            <w:pPr>
              <w:pStyle w:val="Bodytext95pt3spaceatleast12"/>
            </w:pPr>
            <w:r>
              <w:t>Students</w:t>
            </w:r>
            <w:r w:rsidR="003024E6" w:rsidRPr="009B5FD0">
              <w:t xml:space="preserve"> demonstrate an understanding of the diversity of places by representing and interpreting data and information in a variety of forms.</w:t>
            </w:r>
          </w:p>
          <w:p w14:paraId="1A7E9290" w14:textId="77777777" w:rsidR="003024E6" w:rsidRPr="009B5FD0" w:rsidRDefault="003024E6" w:rsidP="003024E6">
            <w:pPr>
              <w:pStyle w:val="Bodytext95pt3spaceatleast12"/>
              <w:spacing w:after="40"/>
            </w:pPr>
            <w:r w:rsidRPr="009B5FD0">
              <w:t>The assessment will gather evidence of the student’s ability to:</w:t>
            </w:r>
          </w:p>
          <w:p w14:paraId="04C96C04" w14:textId="77777777" w:rsidR="003024E6" w:rsidRPr="009B5FD0" w:rsidRDefault="003024E6" w:rsidP="003024E6">
            <w:pPr>
              <w:pStyle w:val="Bullet3space95ptatleast12"/>
              <w:spacing w:after="40"/>
            </w:pPr>
            <w:r w:rsidRPr="009B5FD0">
              <w:t>describe, compare and explain the diverse characteristics of different places in different locations from local to global scales</w:t>
            </w:r>
          </w:p>
          <w:p w14:paraId="3E4196CB" w14:textId="77777777" w:rsidR="003024E6" w:rsidRPr="009B5FD0" w:rsidRDefault="003024E6" w:rsidP="003024E6">
            <w:pPr>
              <w:pStyle w:val="Bullet3space95ptatleast12"/>
              <w:spacing w:after="40"/>
            </w:pPr>
            <w:r w:rsidRPr="009B5FD0">
              <w:t>describe how people, places, communities and environments are diverse</w:t>
            </w:r>
          </w:p>
          <w:p w14:paraId="7542AC34" w14:textId="77777777" w:rsidR="00C7538F" w:rsidRPr="009B5FD0" w:rsidRDefault="00C7538F" w:rsidP="00C7538F">
            <w:pPr>
              <w:pStyle w:val="Bullet3space95ptatleast12"/>
              <w:spacing w:after="40"/>
            </w:pPr>
            <w:r w:rsidRPr="009B5FD0">
              <w:t>organise and represent data in a range of formats, including large- and small-scale maps, using appropriate conventions</w:t>
            </w:r>
          </w:p>
          <w:p w14:paraId="19D54B84" w14:textId="77777777" w:rsidR="003024E6" w:rsidRPr="009B5FD0" w:rsidRDefault="003024E6" w:rsidP="003024E6">
            <w:pPr>
              <w:pStyle w:val="Bullet3space95ptatleast12"/>
              <w:spacing w:after="40"/>
            </w:pPr>
            <w:r w:rsidRPr="009B5FD0">
              <w:t>i</w:t>
            </w:r>
            <w:r w:rsidR="00C7538F" w:rsidRPr="009B5FD0">
              <w:t>nterpret data to identify, describe and compare distributions and trends, and to infer relationships, and evaluate evidence to draw conclusions</w:t>
            </w:r>
          </w:p>
          <w:p w14:paraId="26BECDE9" w14:textId="77777777" w:rsidR="003024E6" w:rsidRPr="009B5FD0" w:rsidRDefault="003024E6" w:rsidP="00C7538F">
            <w:pPr>
              <w:pStyle w:val="Bullet3space95ptatleast12"/>
              <w:spacing w:after="0"/>
              <w:rPr>
                <w:rStyle w:val="BodytextBold"/>
              </w:rPr>
            </w:pPr>
            <w:r w:rsidRPr="009B5FD0">
              <w:lastRenderedPageBreak/>
              <w:t>p</w:t>
            </w:r>
            <w:r w:rsidR="00C7538F" w:rsidRPr="009B5FD0">
              <w:t xml:space="preserve">resent ideas, findings </w:t>
            </w:r>
            <w:r w:rsidRPr="009B5FD0">
              <w:t>and conclusions in a range of communication forms that incorporate source materials, mapping, communication conventions and discipline-specific terms.</w:t>
            </w:r>
          </w:p>
        </w:tc>
        <w:tc>
          <w:tcPr>
            <w:tcW w:w="2750" w:type="dxa"/>
            <w:tcBorders>
              <w:bottom w:val="single" w:sz="4" w:space="0" w:color="auto"/>
            </w:tcBorders>
          </w:tcPr>
          <w:p w14:paraId="00EE3E03" w14:textId="77777777" w:rsidR="0009076E" w:rsidRPr="0009076E" w:rsidRDefault="0009076E" w:rsidP="003024E6">
            <w:pPr>
              <w:pStyle w:val="Bodytext95pt3spaceatleast12"/>
              <w:rPr>
                <w:b/>
              </w:rPr>
            </w:pPr>
            <w:r w:rsidRPr="0009076E">
              <w:rPr>
                <w:b/>
              </w:rPr>
              <w:lastRenderedPageBreak/>
              <w:t>Collection of work</w:t>
            </w:r>
          </w:p>
          <w:p w14:paraId="4ECDAED0" w14:textId="77777777" w:rsidR="003024E6" w:rsidRPr="009B5FD0" w:rsidRDefault="00523B83" w:rsidP="003024E6">
            <w:pPr>
              <w:pStyle w:val="Bodytext95pt3spaceatleast12"/>
            </w:pPr>
            <w:r>
              <w:t>Students</w:t>
            </w:r>
            <w:r w:rsidR="003024E6" w:rsidRPr="009B5FD0">
              <w:t xml:space="preserve"> investigate the effects of trade connections between Australia and Asia.</w:t>
            </w:r>
          </w:p>
          <w:p w14:paraId="43B84478" w14:textId="77777777" w:rsidR="003024E6" w:rsidRPr="009B5FD0" w:rsidRDefault="003024E6" w:rsidP="003024E6">
            <w:pPr>
              <w:pStyle w:val="Bodytext95pt3spaceatleast12"/>
              <w:spacing w:after="40"/>
            </w:pPr>
            <w:r w:rsidRPr="009B5FD0">
              <w:t>The assessment will gather evidence of the student’s ability to:</w:t>
            </w:r>
          </w:p>
          <w:p w14:paraId="0F278BE9" w14:textId="77777777" w:rsidR="003024E6" w:rsidRPr="009B5FD0" w:rsidRDefault="003024E6" w:rsidP="003024E6">
            <w:pPr>
              <w:pStyle w:val="Bullet3space95ptatleast12"/>
              <w:spacing w:after="40"/>
            </w:pPr>
            <w:r w:rsidRPr="009B5FD0">
              <w:t>d</w:t>
            </w:r>
            <w:r w:rsidR="00C7538F" w:rsidRPr="009B5FD0">
              <w:t>escribe how people, places, communities and environments are globally interconnected and identify the effects of these interconnections over time</w:t>
            </w:r>
          </w:p>
          <w:p w14:paraId="7B2F14BA" w14:textId="77777777" w:rsidR="003024E6" w:rsidRPr="009B5FD0" w:rsidRDefault="003024E6" w:rsidP="003024E6">
            <w:pPr>
              <w:pStyle w:val="Bullet3space95ptatleast12"/>
              <w:spacing w:after="40"/>
            </w:pPr>
            <w:r w:rsidRPr="009B5FD0">
              <w:t>develop appropriate questions to frame an investigation</w:t>
            </w:r>
          </w:p>
          <w:p w14:paraId="583B0E6B" w14:textId="77777777" w:rsidR="003024E6" w:rsidRPr="009B5FD0" w:rsidRDefault="003024E6" w:rsidP="003024E6">
            <w:pPr>
              <w:pStyle w:val="Bullet3space95ptatleast12"/>
              <w:spacing w:after="40"/>
            </w:pPr>
            <w:r w:rsidRPr="009B5FD0">
              <w:t>locate and collect useful data and information from primary and secondary sources</w:t>
            </w:r>
          </w:p>
          <w:p w14:paraId="6CA4F99B" w14:textId="77777777" w:rsidR="00C7538F" w:rsidRPr="009B5FD0" w:rsidRDefault="00C7538F" w:rsidP="003024E6">
            <w:pPr>
              <w:pStyle w:val="Bullet3space95ptatleast12"/>
              <w:spacing w:after="40"/>
            </w:pPr>
            <w:r w:rsidRPr="009B5FD0">
              <w:t>organise and represent data in a range of formats, using appropriate conventions</w:t>
            </w:r>
          </w:p>
          <w:p w14:paraId="1008AE3E" w14:textId="77777777" w:rsidR="003024E6" w:rsidRPr="009B5FD0" w:rsidRDefault="003024E6" w:rsidP="003024E6">
            <w:pPr>
              <w:pStyle w:val="Bullet3space95ptatleast12"/>
              <w:spacing w:after="40"/>
            </w:pPr>
            <w:r w:rsidRPr="009B5FD0">
              <w:t>interpret data to identify, describe and compare patterns and trends and evaluate evidence to draw conclusions</w:t>
            </w:r>
          </w:p>
          <w:p w14:paraId="3811289C" w14:textId="77777777" w:rsidR="00C7538F" w:rsidRPr="009B5FD0" w:rsidRDefault="00C7538F" w:rsidP="00C7538F">
            <w:pPr>
              <w:pStyle w:val="Bullet3space95ptatleast12"/>
              <w:spacing w:after="40"/>
            </w:pPr>
            <w:r w:rsidRPr="009B5FD0">
              <w:lastRenderedPageBreak/>
              <w:t>reflect on learning to propose action in response to an issue or challenge and describe the probable effects of their proposal</w:t>
            </w:r>
          </w:p>
          <w:p w14:paraId="054FC955" w14:textId="77777777" w:rsidR="003024E6" w:rsidRPr="009B5FD0" w:rsidRDefault="003024E6" w:rsidP="003024E6">
            <w:pPr>
              <w:pStyle w:val="Bullet3space95ptatleast12"/>
              <w:spacing w:after="0"/>
              <w:rPr>
                <w:rStyle w:val="BodytextBold"/>
              </w:rPr>
            </w:pPr>
            <w:r w:rsidRPr="009B5FD0">
              <w:t>present ideas, findings, viewpoints and conclusions in a range of communication forms that incorporate source materials, graphing, communication conventions and discipline-specific terms.</w:t>
            </w:r>
          </w:p>
        </w:tc>
        <w:tc>
          <w:tcPr>
            <w:tcW w:w="2751" w:type="dxa"/>
            <w:tcBorders>
              <w:bottom w:val="single" w:sz="4" w:space="0" w:color="auto"/>
            </w:tcBorders>
          </w:tcPr>
          <w:p w14:paraId="60EB817E" w14:textId="77777777" w:rsidR="0009076E" w:rsidRPr="0009076E" w:rsidRDefault="0009076E" w:rsidP="003024E6">
            <w:pPr>
              <w:pStyle w:val="Bodytext95pt3spaceatleast12"/>
              <w:rPr>
                <w:b/>
              </w:rPr>
            </w:pPr>
            <w:r w:rsidRPr="0009076E">
              <w:rPr>
                <w:b/>
              </w:rPr>
              <w:lastRenderedPageBreak/>
              <w:t>Supervised assessment</w:t>
            </w:r>
          </w:p>
          <w:p w14:paraId="45D3A0C8" w14:textId="77777777" w:rsidR="003024E6" w:rsidRPr="009B5FD0" w:rsidRDefault="00523B83" w:rsidP="003024E6">
            <w:pPr>
              <w:pStyle w:val="Bodytext95pt3spaceatleast12"/>
            </w:pPr>
            <w:r>
              <w:t>Students</w:t>
            </w:r>
            <w:r w:rsidR="003024E6" w:rsidRPr="009B5FD0">
              <w:t xml:space="preserve"> explain ways that resources can be used to benefit individuals, the community and the environment.</w:t>
            </w:r>
          </w:p>
          <w:p w14:paraId="62CBE29C" w14:textId="77777777" w:rsidR="003024E6" w:rsidRPr="009B5FD0" w:rsidRDefault="003024E6" w:rsidP="003024E6">
            <w:pPr>
              <w:pStyle w:val="Bodytext95pt3spaceatleast12"/>
              <w:spacing w:after="40"/>
            </w:pPr>
            <w:r w:rsidRPr="009B5FD0">
              <w:t>The assessment will gather evidence of the student’s ability to:</w:t>
            </w:r>
          </w:p>
          <w:p w14:paraId="42C15F3A" w14:textId="77777777" w:rsidR="003024E6" w:rsidRPr="009B5FD0" w:rsidRDefault="003024E6" w:rsidP="003024E6">
            <w:pPr>
              <w:pStyle w:val="Bullet3space95ptatleast12"/>
              <w:spacing w:after="40"/>
            </w:pPr>
            <w:r w:rsidRPr="009B5FD0">
              <w:t>recognise why choices about the allocation of resources involve trade-offs</w:t>
            </w:r>
          </w:p>
          <w:p w14:paraId="0F6F04C5" w14:textId="77777777" w:rsidR="003024E6" w:rsidRPr="009B5FD0" w:rsidRDefault="003024E6" w:rsidP="003024E6">
            <w:pPr>
              <w:pStyle w:val="Bullet3space95ptatleast12"/>
              <w:spacing w:after="40"/>
            </w:pPr>
            <w:r w:rsidRPr="009B5FD0">
              <w:t>explain why it is important to be informed when making consumer and financial decisions</w:t>
            </w:r>
          </w:p>
          <w:p w14:paraId="3116C518" w14:textId="77777777" w:rsidR="003024E6" w:rsidRPr="009B5FD0" w:rsidRDefault="003024E6" w:rsidP="003024E6">
            <w:pPr>
              <w:pStyle w:val="Bullet3space95ptatleast12"/>
              <w:spacing w:after="40"/>
            </w:pPr>
            <w:r w:rsidRPr="009B5FD0">
              <w:t>identify the purpose of business and recognise the different ways that businesses choose to provide goods and services</w:t>
            </w:r>
          </w:p>
          <w:p w14:paraId="51940727" w14:textId="77777777" w:rsidR="003024E6" w:rsidRPr="009B5FD0" w:rsidRDefault="003024E6" w:rsidP="003024E6">
            <w:pPr>
              <w:pStyle w:val="Bullet3space95ptatleast12"/>
              <w:spacing w:after="0"/>
              <w:rPr>
                <w:rStyle w:val="BodytextBold"/>
              </w:rPr>
            </w:pPr>
            <w:r w:rsidRPr="009B5FD0">
              <w:t>p</w:t>
            </w:r>
            <w:r w:rsidR="001E0401" w:rsidRPr="009B5FD0">
              <w:t xml:space="preserve">resent ideas, findings, viewpoints and conclusions in a range of communication forms that incorporate source materials, communication </w:t>
            </w:r>
            <w:r w:rsidR="001E0401" w:rsidRPr="009B5FD0">
              <w:lastRenderedPageBreak/>
              <w:t>conventions and discipline-specific terms</w:t>
            </w:r>
            <w:r w:rsidRPr="009B5FD0">
              <w:t>.</w:t>
            </w:r>
          </w:p>
        </w:tc>
      </w:tr>
      <w:tr w:rsidR="003024E6" w:rsidRPr="009B5FD0" w14:paraId="27222128" w14:textId="77777777" w:rsidTr="00BA295C">
        <w:trPr>
          <w:trHeight w:hRule="exact" w:val="567"/>
        </w:trPr>
        <w:tc>
          <w:tcPr>
            <w:tcW w:w="1417" w:type="dxa"/>
            <w:shd w:val="clear" w:color="auto" w:fill="FDC7B9"/>
          </w:tcPr>
          <w:p w14:paraId="4990C5E7" w14:textId="77777777" w:rsidR="003024E6" w:rsidRPr="009B5FD0" w:rsidRDefault="003024E6" w:rsidP="00273B17">
            <w:pPr>
              <w:pStyle w:val="Bodytext95pt3spaceatleast12"/>
              <w:rPr>
                <w:rStyle w:val="BodytextBold"/>
                <w:rFonts w:ascii="Arial Bold" w:hAnsi="Arial Bold" w:hint="eastAsia"/>
                <w:spacing w:val="4"/>
              </w:rPr>
            </w:pPr>
            <w:r w:rsidRPr="009B5FD0">
              <w:rPr>
                <w:rStyle w:val="BodytextBold"/>
                <w:rFonts w:ascii="Arial Bold" w:hAnsi="Arial Bold"/>
                <w:spacing w:val="4"/>
              </w:rPr>
              <w:lastRenderedPageBreak/>
              <w:t>Moderation</w:t>
            </w:r>
          </w:p>
        </w:tc>
        <w:tc>
          <w:tcPr>
            <w:tcW w:w="13751" w:type="dxa"/>
            <w:gridSpan w:val="5"/>
          </w:tcPr>
          <w:p w14:paraId="52050F20" w14:textId="77777777" w:rsidR="003024E6" w:rsidRPr="009B5FD0" w:rsidRDefault="003024E6" w:rsidP="00273B17">
            <w:pPr>
              <w:pStyle w:val="Bodytext95pt3spaceatleast12"/>
            </w:pPr>
            <w:r w:rsidRPr="009B5FD0">
              <w:t>Teachers use moderation to support consistency of teacher judgments and comparability of reported results against the relevant achievement standards.</w:t>
            </w:r>
          </w:p>
        </w:tc>
      </w:tr>
    </w:tbl>
    <w:p w14:paraId="635ECFE6" w14:textId="77777777" w:rsidR="006511E1" w:rsidRPr="009B5FD0" w:rsidRDefault="006511E1" w:rsidP="00EB78B9">
      <w:pPr>
        <w:pStyle w:val="Bodytext95pt6spaceatleast12"/>
        <w:spacing w:after="0"/>
      </w:pPr>
    </w:p>
    <w:p w14:paraId="475A98A0" w14:textId="77777777" w:rsidR="00E01596" w:rsidRPr="009B5FD0" w:rsidRDefault="00E01596" w:rsidP="00EB78B9">
      <w:pPr>
        <w:pStyle w:val="Bodytext95pt6spaceatleast12"/>
        <w:spacing w:after="0"/>
        <w:sectPr w:rsidR="00E01596" w:rsidRPr="009B5FD0" w:rsidSect="00892C09">
          <w:pgSz w:w="16838" w:h="11906" w:orient="landscape" w:code="9"/>
          <w:pgMar w:top="1021" w:right="851" w:bottom="851" w:left="851" w:header="567" w:footer="567" w:gutter="0"/>
          <w:cols w:space="708"/>
          <w:docGrid w:linePitch="360"/>
        </w:sectPr>
      </w:pPr>
    </w:p>
    <w:p w14:paraId="799E0571" w14:textId="77777777" w:rsidR="00D439F0" w:rsidRPr="009B5FD0" w:rsidRDefault="00D439F0" w:rsidP="00DF4C5E">
      <w:pPr>
        <w:pStyle w:val="Blueheader"/>
        <w:spacing w:before="0" w:after="60"/>
        <w:rPr>
          <w:sz w:val="28"/>
          <w:szCs w:val="28"/>
        </w:rPr>
      </w:pPr>
      <w:r w:rsidRPr="009B5FD0">
        <w:rPr>
          <w:sz w:val="28"/>
          <w:szCs w:val="28"/>
        </w:rPr>
        <w:lastRenderedPageBreak/>
        <w:t>Coverage of a</w:t>
      </w:r>
      <w:r w:rsidR="00F400AE" w:rsidRPr="009B5FD0">
        <w:rPr>
          <w:sz w:val="28"/>
          <w:szCs w:val="28"/>
        </w:rPr>
        <w:t xml:space="preserve">chievement </w:t>
      </w:r>
      <w:r w:rsidR="004E4E23" w:rsidRPr="009B5FD0">
        <w:rPr>
          <w:sz w:val="28"/>
          <w:szCs w:val="28"/>
        </w:rPr>
        <w:t xml:space="preserve">standard in Year </w:t>
      </w:r>
      <w:r w:rsidR="008B4773" w:rsidRPr="009B5FD0">
        <w:rPr>
          <w:sz w:val="28"/>
          <w:szCs w:val="28"/>
        </w:rPr>
        <w:t>6</w:t>
      </w:r>
      <w:r w:rsidR="004E4E23" w:rsidRPr="009B5FD0">
        <w:rPr>
          <w:sz w:val="28"/>
          <w:szCs w:val="28"/>
        </w:rPr>
        <w:t xml:space="preserve"> </w:t>
      </w:r>
      <w:r w:rsidR="00EE3F2A" w:rsidRPr="009B5FD0">
        <w:rPr>
          <w:sz w:val="28"/>
          <w:szCs w:val="28"/>
        </w:rPr>
        <w:t>Humanities and Social Sciences</w:t>
      </w:r>
    </w:p>
    <w:p w14:paraId="3E43BFA7" w14:textId="1DF35FC3" w:rsidR="00D439F0" w:rsidRPr="009B5FD0" w:rsidRDefault="00D439F0" w:rsidP="00EE3F2A">
      <w:pPr>
        <w:pStyle w:val="Bodytext95pt3spaceatleast12"/>
      </w:pPr>
      <w:r w:rsidRPr="009B5FD0">
        <w:t xml:space="preserve">The requirements for assessment are specified in the </w:t>
      </w:r>
      <w:hyperlink r:id="rId11" w:history="1">
        <w:r w:rsidR="00496BF4" w:rsidRPr="00BA295C">
          <w:rPr>
            <w:rStyle w:val="Hyperlink"/>
            <w:sz w:val="19"/>
            <w:szCs w:val="24"/>
          </w:rPr>
          <w:t>P–</w:t>
        </w:r>
        <w:r w:rsidRPr="00BA295C">
          <w:rPr>
            <w:rStyle w:val="Hyperlink"/>
            <w:sz w:val="19"/>
            <w:szCs w:val="24"/>
          </w:rPr>
          <w:t>12 curriculum, assessment and reporting framework</w:t>
        </w:r>
      </w:hyperlink>
      <w:r w:rsidRPr="009B5FD0">
        <w:t xml:space="preserve"> with additional information provided in the </w:t>
      </w:r>
      <w:r w:rsidRPr="009B5FD0">
        <w:rPr>
          <w:rStyle w:val="Bodytextitalic"/>
        </w:rPr>
        <w:t>Providing the Australian Curriculum in Prep to Year 10 in Queensland state schools from 2017</w:t>
      </w:r>
      <w:r w:rsidR="008B3EDC" w:rsidRPr="009B5FD0">
        <w:rPr>
          <w:rStyle w:val="Bodytextitalic"/>
        </w:rPr>
        <w:t>, Determining implementation approaches for provision of the whole Australian Curriculum in Prep to Year 10</w:t>
      </w:r>
      <w:r w:rsidRPr="009B5FD0">
        <w:t xml:space="preserve"> and </w:t>
      </w:r>
      <w:r w:rsidRPr="009B5FD0">
        <w:rPr>
          <w:rStyle w:val="Bodytextitalic"/>
        </w:rPr>
        <w:t xml:space="preserve">Assessment and </w:t>
      </w:r>
      <w:r w:rsidR="00A64D48" w:rsidRPr="009B5FD0">
        <w:rPr>
          <w:rStyle w:val="Bodytextitalic"/>
        </w:rPr>
        <w:t>m</w:t>
      </w:r>
      <w:r w:rsidRPr="009B5FD0">
        <w:rPr>
          <w:rStyle w:val="Bodytextitalic"/>
        </w:rPr>
        <w:t>oderation in Prep to Year 10</w:t>
      </w:r>
      <w:r w:rsidRPr="009B5FD0">
        <w:t>.</w:t>
      </w:r>
    </w:p>
    <w:p w14:paraId="481C5065" w14:textId="77777777" w:rsidR="00D439F0" w:rsidRPr="009B5FD0" w:rsidRDefault="00EE3F2A" w:rsidP="00EE3F2A">
      <w:pPr>
        <w:pStyle w:val="Bodytext95pt3spaceatleast12"/>
      </w:pPr>
      <w:r w:rsidRPr="009B5FD0">
        <w:t>Year</w:t>
      </w:r>
      <w:r w:rsidR="00D439F0" w:rsidRPr="009B5FD0">
        <w:t xml:space="preserve"> plans are mechanisms for ensuring coverage of all aspects of the relevant achievement standards for each learning area and/or subject in Prep to Year 10.</w:t>
      </w:r>
    </w:p>
    <w:p w14:paraId="01450DA9" w14:textId="77777777" w:rsidR="00D439F0" w:rsidRPr="009B5FD0" w:rsidRDefault="00D439F0" w:rsidP="00EE3F2A">
      <w:pPr>
        <w:pStyle w:val="Bodytext95pt3spaceatleast12"/>
        <w:spacing w:after="20"/>
      </w:pPr>
      <w:r w:rsidRPr="009B5FD0">
        <w:t>Summative assessment is planned in the year and/or band plans to show:</w:t>
      </w:r>
    </w:p>
    <w:p w14:paraId="5129AD23" w14:textId="77777777" w:rsidR="00D439F0" w:rsidRPr="009B5FD0" w:rsidRDefault="00D439F0" w:rsidP="00EE3F2A">
      <w:pPr>
        <w:pStyle w:val="Bullet3space95ptatleast12"/>
        <w:spacing w:after="20"/>
      </w:pPr>
      <w:r w:rsidRPr="009B5FD0">
        <w:t>how students will have the opportunity to demonstrate all aspects of the relevant achievement standards for each learning area and/or subject in each year and/or band; and</w:t>
      </w:r>
    </w:p>
    <w:p w14:paraId="46E40004" w14:textId="77777777" w:rsidR="00D439F0" w:rsidRPr="009B5FD0" w:rsidRDefault="00D439F0" w:rsidP="008B3EDC">
      <w:pPr>
        <w:pStyle w:val="Bullet3space95ptatleast12"/>
      </w:pPr>
      <w:r w:rsidRPr="009B5FD0">
        <w:t xml:space="preserve">whether there are multiple opportunities to gather evidence using a range and balance of summative assessment. </w:t>
      </w:r>
      <w:r w:rsidR="008B3EDC" w:rsidRPr="009B5FD0">
        <w:t>This should ensure the assessment conventions (technique, type of text, mode, and conditions) are appropriate to the learning area and/or subject and suitable for equitable access for all students.</w:t>
      </w:r>
    </w:p>
    <w:p w14:paraId="33E178C3" w14:textId="77777777" w:rsidR="003F78E9" w:rsidRPr="009B5FD0" w:rsidRDefault="00EE3F2A" w:rsidP="00010419">
      <w:pPr>
        <w:pStyle w:val="Bodytext95pt3spaceatleast12"/>
      </w:pPr>
      <w:r w:rsidRPr="009B5FD0">
        <w:t>C2C HASS units were written to assess the learning area achievement standards and teach the aligned Humanities and Social Sciences content.</w:t>
      </w:r>
    </w:p>
    <w:p w14:paraId="6BE2AC7A" w14:textId="77777777" w:rsidR="008B3EDC" w:rsidRPr="009B5FD0" w:rsidRDefault="003F78E9" w:rsidP="003F78E9">
      <w:pPr>
        <w:pStyle w:val="Bodytext95pt6spaceatleast12"/>
      </w:pPr>
      <w:r w:rsidRPr="009B5FD0">
        <w:t xml:space="preserve">For further information, visit the </w:t>
      </w:r>
      <w:hyperlink r:id="rId12" w:history="1">
        <w:r w:rsidRPr="009B5FD0">
          <w:rPr>
            <w:rStyle w:val="Hyperlink"/>
            <w:sz w:val="19"/>
            <w:szCs w:val="24"/>
          </w:rPr>
          <w:t>Implement the Australian Curriculum Hub</w:t>
        </w:r>
      </w:hyperlink>
      <w:r w:rsidRPr="009B5FD0">
        <w:t>.</w:t>
      </w:r>
    </w:p>
    <w:tbl>
      <w:tblPr>
        <w:tblStyle w:val="TableGrid"/>
        <w:tblW w:w="10206" w:type="dxa"/>
        <w:tblInd w:w="-5" w:type="dxa"/>
        <w:tblBorders>
          <w:insideH w:val="single" w:sz="6" w:space="0" w:color="auto"/>
          <w:insideV w:val="single" w:sz="6" w:space="0" w:color="auto"/>
        </w:tblBorders>
        <w:tblLayout w:type="fixed"/>
        <w:tblCellMar>
          <w:top w:w="85" w:type="dxa"/>
          <w:left w:w="85" w:type="dxa"/>
          <w:bottom w:w="85" w:type="dxa"/>
          <w:right w:w="85" w:type="dxa"/>
        </w:tblCellMar>
        <w:tblLook w:val="04A0" w:firstRow="1" w:lastRow="0" w:firstColumn="1" w:lastColumn="0" w:noHBand="0" w:noVBand="1"/>
      </w:tblPr>
      <w:tblGrid>
        <w:gridCol w:w="5954"/>
        <w:gridCol w:w="850"/>
        <w:gridCol w:w="850"/>
        <w:gridCol w:w="851"/>
        <w:gridCol w:w="850"/>
        <w:gridCol w:w="851"/>
      </w:tblGrid>
      <w:tr w:rsidR="008B4773" w:rsidRPr="009B5FD0" w14:paraId="2B89C5AF" w14:textId="77777777" w:rsidTr="00DF4C5E">
        <w:trPr>
          <w:trHeight w:hRule="exact" w:val="680"/>
          <w:tblHeader/>
        </w:trPr>
        <w:tc>
          <w:tcPr>
            <w:tcW w:w="5954" w:type="dxa"/>
            <w:tcBorders>
              <w:top w:val="single" w:sz="4" w:space="0" w:color="auto"/>
              <w:bottom w:val="single" w:sz="6" w:space="0" w:color="auto"/>
            </w:tcBorders>
            <w:shd w:val="clear" w:color="auto" w:fill="DB3F30"/>
            <w:vAlign w:val="center"/>
          </w:tcPr>
          <w:p w14:paraId="71FFA3C7" w14:textId="77777777" w:rsidR="008B4773" w:rsidRPr="009B5FD0" w:rsidRDefault="008B4773" w:rsidP="00273B17">
            <w:pPr>
              <w:pStyle w:val="Bodytext95pt0spacesingle"/>
              <w:rPr>
                <w:rStyle w:val="BodytextBold"/>
                <w:rFonts w:ascii="Arial Bold" w:hAnsi="Arial Bold" w:hint="eastAsia"/>
                <w:color w:val="FFFFFF" w:themeColor="background1"/>
                <w:spacing w:val="4"/>
              </w:rPr>
            </w:pPr>
            <w:r w:rsidRPr="009B5FD0">
              <w:rPr>
                <w:rStyle w:val="BodytextBold"/>
                <w:rFonts w:ascii="Arial Bold" w:hAnsi="Arial Bold"/>
                <w:color w:val="FFFFFF" w:themeColor="background1"/>
                <w:spacing w:val="4"/>
              </w:rPr>
              <w:t>Learning area achievement standard</w:t>
            </w:r>
          </w:p>
        </w:tc>
        <w:tc>
          <w:tcPr>
            <w:tcW w:w="4252" w:type="dxa"/>
            <w:gridSpan w:val="5"/>
            <w:tcBorders>
              <w:top w:val="single" w:sz="4" w:space="0" w:color="auto"/>
              <w:bottom w:val="single" w:sz="6" w:space="0" w:color="auto"/>
            </w:tcBorders>
            <w:shd w:val="clear" w:color="auto" w:fill="DB3F30"/>
            <w:vAlign w:val="center"/>
          </w:tcPr>
          <w:p w14:paraId="773AF304" w14:textId="77777777" w:rsidR="008B4773" w:rsidRPr="009B5FD0" w:rsidRDefault="003C1F5A" w:rsidP="00273B17">
            <w:pPr>
              <w:pStyle w:val="Bodytext95pt0spacesingle"/>
              <w:jc w:val="center"/>
              <w:rPr>
                <w:rStyle w:val="BodytextBold"/>
                <w:rFonts w:ascii="Arial Bold" w:hAnsi="Arial Bold" w:hint="eastAsia"/>
                <w:color w:val="FFFFFF" w:themeColor="background1"/>
                <w:spacing w:val="4"/>
              </w:rPr>
            </w:pPr>
            <w:r w:rsidRPr="003C1F5A">
              <w:rPr>
                <w:rFonts w:ascii="Arial Bold" w:eastAsia="SimSun" w:hAnsi="Arial Bold" w:cs="Arial"/>
                <w:b/>
                <w:color w:val="FFFFFF" w:themeColor="background1"/>
                <w:spacing w:val="4"/>
              </w:rPr>
              <w:t>Opportunities to address the learning area achievement standard using C2C units</w:t>
            </w:r>
          </w:p>
        </w:tc>
      </w:tr>
      <w:tr w:rsidR="008B4773" w:rsidRPr="009B5FD0" w14:paraId="219FE6F9" w14:textId="77777777" w:rsidTr="00DF4C5E">
        <w:trPr>
          <w:trHeight w:hRule="exact" w:val="567"/>
          <w:tblHeader/>
        </w:trPr>
        <w:tc>
          <w:tcPr>
            <w:tcW w:w="5954" w:type="dxa"/>
            <w:tcBorders>
              <w:top w:val="single" w:sz="6" w:space="0" w:color="auto"/>
              <w:bottom w:val="single" w:sz="6" w:space="0" w:color="auto"/>
            </w:tcBorders>
            <w:shd w:val="clear" w:color="auto" w:fill="FDC7B9"/>
            <w:vAlign w:val="center"/>
          </w:tcPr>
          <w:p w14:paraId="5F718D55" w14:textId="77777777" w:rsidR="008B4773" w:rsidRPr="009B5FD0" w:rsidRDefault="008B4773" w:rsidP="00D9554A">
            <w:pPr>
              <w:pStyle w:val="Bodytext95pt0spacesingle"/>
              <w:rPr>
                <w:rStyle w:val="BodytextBold"/>
                <w:sz w:val="18"/>
              </w:rPr>
            </w:pPr>
            <w:r w:rsidRPr="009B5FD0">
              <w:rPr>
                <w:rStyle w:val="BodytextBold"/>
                <w:sz w:val="18"/>
              </w:rPr>
              <w:t xml:space="preserve">Aspects of the Year </w:t>
            </w:r>
            <w:r w:rsidR="00D9554A">
              <w:rPr>
                <w:rStyle w:val="BodytextBold"/>
                <w:sz w:val="18"/>
              </w:rPr>
              <w:t>6</w:t>
            </w:r>
            <w:r w:rsidRPr="009B5FD0">
              <w:rPr>
                <w:rStyle w:val="BodytextBold"/>
                <w:sz w:val="18"/>
              </w:rPr>
              <w:t xml:space="preserve"> Humanities and Social Sciences </w:t>
            </w:r>
            <w:r w:rsidRPr="009B5FD0">
              <w:rPr>
                <w:rStyle w:val="BodytextBold"/>
                <w:sz w:val="18"/>
              </w:rPr>
              <w:br/>
              <w:t>achievement standard</w:t>
            </w:r>
          </w:p>
        </w:tc>
        <w:tc>
          <w:tcPr>
            <w:tcW w:w="850" w:type="dxa"/>
            <w:tcBorders>
              <w:top w:val="single" w:sz="6" w:space="0" w:color="auto"/>
              <w:bottom w:val="single" w:sz="6" w:space="0" w:color="auto"/>
            </w:tcBorders>
            <w:shd w:val="clear" w:color="auto" w:fill="FDC7B9"/>
            <w:vAlign w:val="center"/>
          </w:tcPr>
          <w:p w14:paraId="2247F004" w14:textId="77777777" w:rsidR="008B4773" w:rsidRPr="009B5FD0" w:rsidRDefault="008B4773" w:rsidP="00273B17">
            <w:pPr>
              <w:pStyle w:val="Bodytext95pt0spacesingle"/>
              <w:jc w:val="center"/>
              <w:rPr>
                <w:rStyle w:val="BodytextBold"/>
                <w:sz w:val="18"/>
              </w:rPr>
            </w:pPr>
            <w:r w:rsidRPr="009B5FD0">
              <w:rPr>
                <w:rStyle w:val="BodytextBold"/>
                <w:sz w:val="18"/>
              </w:rPr>
              <w:t xml:space="preserve">Unit </w:t>
            </w:r>
            <w:r w:rsidRPr="009B5FD0">
              <w:rPr>
                <w:rStyle w:val="BodytextBold"/>
                <w:sz w:val="18"/>
              </w:rPr>
              <w:br/>
              <w:t>1</w:t>
            </w:r>
          </w:p>
        </w:tc>
        <w:tc>
          <w:tcPr>
            <w:tcW w:w="850" w:type="dxa"/>
            <w:tcBorders>
              <w:top w:val="single" w:sz="6" w:space="0" w:color="auto"/>
              <w:bottom w:val="single" w:sz="6" w:space="0" w:color="auto"/>
            </w:tcBorders>
            <w:shd w:val="clear" w:color="auto" w:fill="FDC7B9"/>
            <w:vAlign w:val="center"/>
          </w:tcPr>
          <w:p w14:paraId="3CCF7FC7" w14:textId="77777777" w:rsidR="008B4773" w:rsidRPr="009B5FD0" w:rsidRDefault="008B4773" w:rsidP="00273B17">
            <w:pPr>
              <w:pStyle w:val="Bodytext95pt0spacesingle"/>
              <w:jc w:val="center"/>
              <w:rPr>
                <w:rStyle w:val="BodytextBold"/>
                <w:sz w:val="18"/>
              </w:rPr>
            </w:pPr>
            <w:r w:rsidRPr="009B5FD0">
              <w:rPr>
                <w:rStyle w:val="BodytextBold"/>
                <w:sz w:val="18"/>
              </w:rPr>
              <w:t xml:space="preserve">Unit </w:t>
            </w:r>
            <w:r w:rsidRPr="009B5FD0">
              <w:rPr>
                <w:rStyle w:val="BodytextBold"/>
                <w:sz w:val="18"/>
              </w:rPr>
              <w:br/>
              <w:t>2</w:t>
            </w:r>
          </w:p>
        </w:tc>
        <w:tc>
          <w:tcPr>
            <w:tcW w:w="851" w:type="dxa"/>
            <w:tcBorders>
              <w:top w:val="single" w:sz="6" w:space="0" w:color="auto"/>
              <w:bottom w:val="single" w:sz="6" w:space="0" w:color="auto"/>
            </w:tcBorders>
            <w:shd w:val="clear" w:color="auto" w:fill="FDC7B9"/>
            <w:vAlign w:val="center"/>
          </w:tcPr>
          <w:p w14:paraId="7F65C337" w14:textId="77777777" w:rsidR="008B4773" w:rsidRPr="009B5FD0" w:rsidRDefault="008B4773" w:rsidP="00273B17">
            <w:pPr>
              <w:pStyle w:val="Bodytext95pt0spacesingle"/>
              <w:jc w:val="center"/>
              <w:rPr>
                <w:rStyle w:val="BodytextBold"/>
                <w:sz w:val="18"/>
              </w:rPr>
            </w:pPr>
            <w:r w:rsidRPr="009B5FD0">
              <w:rPr>
                <w:rStyle w:val="BodytextBold"/>
                <w:sz w:val="18"/>
              </w:rPr>
              <w:t xml:space="preserve">Unit </w:t>
            </w:r>
            <w:r w:rsidRPr="009B5FD0">
              <w:rPr>
                <w:rStyle w:val="BodytextBold"/>
                <w:sz w:val="18"/>
              </w:rPr>
              <w:br/>
              <w:t>3</w:t>
            </w:r>
          </w:p>
        </w:tc>
        <w:tc>
          <w:tcPr>
            <w:tcW w:w="850" w:type="dxa"/>
            <w:tcBorders>
              <w:top w:val="single" w:sz="6" w:space="0" w:color="auto"/>
              <w:bottom w:val="single" w:sz="6" w:space="0" w:color="auto"/>
            </w:tcBorders>
            <w:shd w:val="clear" w:color="auto" w:fill="FDC7B9"/>
            <w:vAlign w:val="center"/>
          </w:tcPr>
          <w:p w14:paraId="7DFF1195" w14:textId="77777777" w:rsidR="008B4773" w:rsidRPr="009B5FD0" w:rsidRDefault="008B4773" w:rsidP="00273B17">
            <w:pPr>
              <w:pStyle w:val="Bodytext95pt0spacesingle"/>
              <w:jc w:val="center"/>
              <w:rPr>
                <w:rStyle w:val="BodytextBold"/>
                <w:sz w:val="18"/>
              </w:rPr>
            </w:pPr>
            <w:r w:rsidRPr="009B5FD0">
              <w:rPr>
                <w:rStyle w:val="BodytextBold"/>
                <w:sz w:val="18"/>
              </w:rPr>
              <w:t xml:space="preserve">Unit </w:t>
            </w:r>
            <w:r w:rsidRPr="009B5FD0">
              <w:rPr>
                <w:rStyle w:val="BodytextBold"/>
                <w:sz w:val="18"/>
              </w:rPr>
              <w:br/>
              <w:t>4</w:t>
            </w:r>
          </w:p>
        </w:tc>
        <w:tc>
          <w:tcPr>
            <w:tcW w:w="851" w:type="dxa"/>
            <w:tcBorders>
              <w:top w:val="single" w:sz="6" w:space="0" w:color="auto"/>
              <w:bottom w:val="single" w:sz="6" w:space="0" w:color="auto"/>
            </w:tcBorders>
            <w:shd w:val="clear" w:color="auto" w:fill="FDC7B9"/>
            <w:vAlign w:val="center"/>
          </w:tcPr>
          <w:p w14:paraId="3D528407" w14:textId="77777777" w:rsidR="008B4773" w:rsidRPr="009B5FD0" w:rsidRDefault="008B4773" w:rsidP="00273B17">
            <w:pPr>
              <w:pStyle w:val="Bodytext95pt0spacesingle"/>
              <w:jc w:val="center"/>
              <w:rPr>
                <w:rStyle w:val="BodytextBold"/>
                <w:sz w:val="18"/>
              </w:rPr>
            </w:pPr>
            <w:r w:rsidRPr="009B5FD0">
              <w:rPr>
                <w:rStyle w:val="BodytextBold"/>
                <w:sz w:val="18"/>
              </w:rPr>
              <w:t xml:space="preserve">Unit </w:t>
            </w:r>
            <w:r w:rsidRPr="009B5FD0">
              <w:rPr>
                <w:rStyle w:val="BodytextBold"/>
                <w:sz w:val="18"/>
              </w:rPr>
              <w:br/>
              <w:t>5</w:t>
            </w:r>
          </w:p>
        </w:tc>
      </w:tr>
      <w:tr w:rsidR="008B4773" w:rsidRPr="009B5FD0" w14:paraId="15C09045" w14:textId="77777777" w:rsidTr="00DF4C5E">
        <w:trPr>
          <w:trHeight w:val="23"/>
        </w:trPr>
        <w:tc>
          <w:tcPr>
            <w:tcW w:w="5954" w:type="dxa"/>
            <w:tcBorders>
              <w:top w:val="single" w:sz="6" w:space="0" w:color="auto"/>
            </w:tcBorders>
            <w:vAlign w:val="center"/>
          </w:tcPr>
          <w:p w14:paraId="0E6C9D8D" w14:textId="77777777" w:rsidR="008B4773" w:rsidRPr="009B5FD0" w:rsidRDefault="008B4773" w:rsidP="008B4773">
            <w:pPr>
              <w:pStyle w:val="Bodytext95pt0spacesingle"/>
              <w:rPr>
                <w:sz w:val="18"/>
              </w:rPr>
            </w:pPr>
            <w:r w:rsidRPr="009B5FD0">
              <w:rPr>
                <w:sz w:val="18"/>
              </w:rPr>
              <w:t>explain the significance of an event/development, an individual and/or group</w:t>
            </w:r>
          </w:p>
        </w:tc>
        <w:tc>
          <w:tcPr>
            <w:tcW w:w="850" w:type="dxa"/>
            <w:tcBorders>
              <w:top w:val="single" w:sz="6" w:space="0" w:color="auto"/>
              <w:bottom w:val="single" w:sz="6" w:space="0" w:color="auto"/>
            </w:tcBorders>
            <w:shd w:val="clear" w:color="auto" w:fill="FFEEE7"/>
            <w:vAlign w:val="center"/>
          </w:tcPr>
          <w:p w14:paraId="77E4DB73" w14:textId="4C8FF52E" w:rsidR="008B4773" w:rsidRPr="009B5FD0" w:rsidRDefault="008B4773" w:rsidP="00273B17">
            <w:pPr>
              <w:pStyle w:val="Bodytext11pt0spacesingle"/>
              <w:jc w:val="center"/>
            </w:pPr>
            <w:r w:rsidRPr="009B5FD0">
              <w:rPr>
                <w:lang w:val="en-GB"/>
              </w:rPr>
              <w:sym w:font="Wingdings" w:char="F0FC"/>
            </w:r>
          </w:p>
        </w:tc>
        <w:tc>
          <w:tcPr>
            <w:tcW w:w="850" w:type="dxa"/>
            <w:tcBorders>
              <w:top w:val="single" w:sz="6" w:space="0" w:color="auto"/>
              <w:bottom w:val="single" w:sz="6" w:space="0" w:color="auto"/>
            </w:tcBorders>
            <w:vAlign w:val="center"/>
          </w:tcPr>
          <w:p w14:paraId="21C3B195" w14:textId="77777777" w:rsidR="008B4773" w:rsidRPr="009B5FD0" w:rsidRDefault="008B4773" w:rsidP="00273B17">
            <w:pPr>
              <w:pStyle w:val="Bodytext11pt0spacesingle"/>
              <w:jc w:val="center"/>
            </w:pPr>
          </w:p>
        </w:tc>
        <w:tc>
          <w:tcPr>
            <w:tcW w:w="851" w:type="dxa"/>
            <w:tcBorders>
              <w:top w:val="single" w:sz="6" w:space="0" w:color="auto"/>
              <w:bottom w:val="single" w:sz="6" w:space="0" w:color="auto"/>
            </w:tcBorders>
            <w:shd w:val="clear" w:color="auto" w:fill="FFEEE7"/>
            <w:vAlign w:val="center"/>
          </w:tcPr>
          <w:p w14:paraId="6B805CB2" w14:textId="77777777" w:rsidR="008B4773" w:rsidRPr="009B5FD0" w:rsidRDefault="008B4773" w:rsidP="00273B17">
            <w:pPr>
              <w:pStyle w:val="Bodytext11pt0spacesingle"/>
              <w:jc w:val="center"/>
            </w:pPr>
          </w:p>
        </w:tc>
        <w:tc>
          <w:tcPr>
            <w:tcW w:w="850" w:type="dxa"/>
            <w:tcBorders>
              <w:top w:val="single" w:sz="6" w:space="0" w:color="auto"/>
              <w:bottom w:val="single" w:sz="6" w:space="0" w:color="auto"/>
            </w:tcBorders>
            <w:vAlign w:val="center"/>
          </w:tcPr>
          <w:p w14:paraId="36710204" w14:textId="77777777" w:rsidR="008B4773" w:rsidRPr="009B5FD0" w:rsidRDefault="008B4773" w:rsidP="00273B17">
            <w:pPr>
              <w:pStyle w:val="Bodytext11pt0spacesingle"/>
              <w:jc w:val="center"/>
            </w:pPr>
          </w:p>
        </w:tc>
        <w:tc>
          <w:tcPr>
            <w:tcW w:w="851" w:type="dxa"/>
            <w:tcBorders>
              <w:top w:val="single" w:sz="6" w:space="0" w:color="auto"/>
              <w:bottom w:val="single" w:sz="6" w:space="0" w:color="auto"/>
            </w:tcBorders>
            <w:shd w:val="clear" w:color="auto" w:fill="FFEEE7"/>
            <w:vAlign w:val="center"/>
          </w:tcPr>
          <w:p w14:paraId="286715EB" w14:textId="77777777" w:rsidR="008B4773" w:rsidRPr="009B5FD0" w:rsidRDefault="008B4773" w:rsidP="00273B17">
            <w:pPr>
              <w:pStyle w:val="Bodytext11pt0spacesingle"/>
              <w:jc w:val="center"/>
            </w:pPr>
          </w:p>
        </w:tc>
      </w:tr>
      <w:tr w:rsidR="008B4773" w:rsidRPr="009B5FD0" w14:paraId="080077AC" w14:textId="77777777" w:rsidTr="00DF4C5E">
        <w:trPr>
          <w:trHeight w:val="23"/>
        </w:trPr>
        <w:tc>
          <w:tcPr>
            <w:tcW w:w="5954" w:type="dxa"/>
            <w:vAlign w:val="center"/>
          </w:tcPr>
          <w:p w14:paraId="176B6DE0" w14:textId="77777777" w:rsidR="008B4773" w:rsidRPr="009B5FD0" w:rsidRDefault="008B4773" w:rsidP="008B4773">
            <w:pPr>
              <w:pStyle w:val="Bodytext95pt0spacesingle"/>
              <w:rPr>
                <w:sz w:val="18"/>
              </w:rPr>
            </w:pPr>
            <w:r w:rsidRPr="009B5FD0">
              <w:rPr>
                <w:sz w:val="18"/>
              </w:rPr>
              <w:t>identify and describe continuities and changes for different groups in the past and present</w:t>
            </w:r>
          </w:p>
        </w:tc>
        <w:tc>
          <w:tcPr>
            <w:tcW w:w="850" w:type="dxa"/>
            <w:tcBorders>
              <w:top w:val="single" w:sz="6" w:space="0" w:color="auto"/>
              <w:bottom w:val="single" w:sz="6" w:space="0" w:color="auto"/>
            </w:tcBorders>
            <w:shd w:val="clear" w:color="auto" w:fill="FFEEE7"/>
            <w:vAlign w:val="center"/>
          </w:tcPr>
          <w:p w14:paraId="0F62F6CE" w14:textId="77777777" w:rsidR="008B4773" w:rsidRPr="009B5FD0" w:rsidRDefault="008B4773" w:rsidP="00273B17">
            <w:pPr>
              <w:pStyle w:val="Bodytext11pt0spacesingle"/>
              <w:jc w:val="center"/>
            </w:pPr>
          </w:p>
        </w:tc>
        <w:tc>
          <w:tcPr>
            <w:tcW w:w="850" w:type="dxa"/>
            <w:tcBorders>
              <w:top w:val="single" w:sz="6" w:space="0" w:color="auto"/>
              <w:bottom w:val="single" w:sz="6" w:space="0" w:color="auto"/>
            </w:tcBorders>
            <w:vAlign w:val="center"/>
          </w:tcPr>
          <w:p w14:paraId="62A2FACD" w14:textId="77777777" w:rsidR="008B4773" w:rsidRPr="009B5FD0" w:rsidRDefault="008B4773" w:rsidP="00273B17">
            <w:pPr>
              <w:pStyle w:val="Bodytext11pt0spacesingle"/>
              <w:jc w:val="center"/>
            </w:pPr>
            <w:r w:rsidRPr="009B5FD0">
              <w:rPr>
                <w:lang w:val="en-GB"/>
              </w:rPr>
              <w:sym w:font="Wingdings" w:char="F0FC"/>
            </w:r>
          </w:p>
        </w:tc>
        <w:tc>
          <w:tcPr>
            <w:tcW w:w="851" w:type="dxa"/>
            <w:tcBorders>
              <w:top w:val="single" w:sz="6" w:space="0" w:color="auto"/>
              <w:bottom w:val="single" w:sz="6" w:space="0" w:color="auto"/>
            </w:tcBorders>
            <w:shd w:val="clear" w:color="auto" w:fill="FFEEE7"/>
            <w:vAlign w:val="center"/>
          </w:tcPr>
          <w:p w14:paraId="217C6CA2" w14:textId="77777777" w:rsidR="008B4773" w:rsidRPr="009B5FD0" w:rsidRDefault="008B4773" w:rsidP="00273B17">
            <w:pPr>
              <w:pStyle w:val="Bodytext11pt0spacesingle"/>
              <w:jc w:val="center"/>
            </w:pPr>
          </w:p>
        </w:tc>
        <w:tc>
          <w:tcPr>
            <w:tcW w:w="850" w:type="dxa"/>
            <w:tcBorders>
              <w:top w:val="single" w:sz="6" w:space="0" w:color="auto"/>
              <w:bottom w:val="single" w:sz="6" w:space="0" w:color="auto"/>
            </w:tcBorders>
            <w:vAlign w:val="center"/>
          </w:tcPr>
          <w:p w14:paraId="3D603461" w14:textId="77777777" w:rsidR="008B4773" w:rsidRPr="009B5FD0" w:rsidRDefault="008B4773" w:rsidP="00273B17">
            <w:pPr>
              <w:pStyle w:val="Bodytext11pt0spacesingle"/>
              <w:jc w:val="center"/>
            </w:pPr>
          </w:p>
        </w:tc>
        <w:tc>
          <w:tcPr>
            <w:tcW w:w="851" w:type="dxa"/>
            <w:tcBorders>
              <w:top w:val="single" w:sz="6" w:space="0" w:color="auto"/>
              <w:bottom w:val="single" w:sz="6" w:space="0" w:color="auto"/>
            </w:tcBorders>
            <w:shd w:val="clear" w:color="auto" w:fill="FFEEE7"/>
            <w:vAlign w:val="center"/>
          </w:tcPr>
          <w:p w14:paraId="2EC6498D" w14:textId="77777777" w:rsidR="008B4773" w:rsidRPr="009B5FD0" w:rsidRDefault="008B4773" w:rsidP="00273B17">
            <w:pPr>
              <w:pStyle w:val="Bodytext11pt0spacesingle"/>
              <w:jc w:val="center"/>
            </w:pPr>
          </w:p>
        </w:tc>
      </w:tr>
      <w:tr w:rsidR="008B4773" w:rsidRPr="009B5FD0" w14:paraId="6AA9B712" w14:textId="77777777" w:rsidTr="00DF4C5E">
        <w:tc>
          <w:tcPr>
            <w:tcW w:w="5954" w:type="dxa"/>
            <w:tcBorders>
              <w:bottom w:val="single" w:sz="6" w:space="0" w:color="auto"/>
            </w:tcBorders>
            <w:vAlign w:val="center"/>
          </w:tcPr>
          <w:p w14:paraId="14FBC5F9" w14:textId="77777777" w:rsidR="008B4773" w:rsidRPr="009B5FD0" w:rsidRDefault="008B4773" w:rsidP="008B4773">
            <w:pPr>
              <w:pStyle w:val="Bodytext95pt0spacesingle"/>
              <w:rPr>
                <w:sz w:val="18"/>
              </w:rPr>
            </w:pPr>
            <w:r w:rsidRPr="009B5FD0">
              <w:rPr>
                <w:sz w:val="18"/>
              </w:rPr>
              <w:t>describe the causes and effects of change on society</w:t>
            </w:r>
          </w:p>
        </w:tc>
        <w:tc>
          <w:tcPr>
            <w:tcW w:w="850" w:type="dxa"/>
            <w:tcBorders>
              <w:top w:val="single" w:sz="6" w:space="0" w:color="auto"/>
              <w:bottom w:val="single" w:sz="6" w:space="0" w:color="auto"/>
            </w:tcBorders>
            <w:shd w:val="clear" w:color="auto" w:fill="FFEEE7"/>
            <w:vAlign w:val="center"/>
          </w:tcPr>
          <w:p w14:paraId="19E695AF" w14:textId="77777777" w:rsidR="008B4773" w:rsidRPr="009B5FD0" w:rsidRDefault="008B4773" w:rsidP="00BE1DA9">
            <w:pPr>
              <w:pStyle w:val="Bodytext11pt0spacesingle"/>
              <w:jc w:val="center"/>
            </w:pPr>
            <w:r w:rsidRPr="009B5FD0">
              <w:rPr>
                <w:lang w:val="en-GB"/>
              </w:rPr>
              <w:sym w:font="Wingdings" w:char="F0FC"/>
            </w:r>
          </w:p>
        </w:tc>
        <w:tc>
          <w:tcPr>
            <w:tcW w:w="850" w:type="dxa"/>
            <w:tcBorders>
              <w:top w:val="single" w:sz="6" w:space="0" w:color="auto"/>
              <w:bottom w:val="single" w:sz="6" w:space="0" w:color="auto"/>
            </w:tcBorders>
            <w:vAlign w:val="center"/>
          </w:tcPr>
          <w:p w14:paraId="3E092534" w14:textId="77777777" w:rsidR="008B4773" w:rsidRPr="009B5FD0" w:rsidRDefault="008B4773" w:rsidP="00273B17">
            <w:pPr>
              <w:pStyle w:val="Bodytext11pt0spacesingle"/>
              <w:jc w:val="center"/>
            </w:pPr>
            <w:r w:rsidRPr="009B5FD0">
              <w:rPr>
                <w:lang w:val="en-GB"/>
              </w:rPr>
              <w:sym w:font="Wingdings" w:char="F0FC"/>
            </w:r>
          </w:p>
        </w:tc>
        <w:tc>
          <w:tcPr>
            <w:tcW w:w="851" w:type="dxa"/>
            <w:tcBorders>
              <w:top w:val="single" w:sz="6" w:space="0" w:color="auto"/>
              <w:bottom w:val="single" w:sz="6" w:space="0" w:color="auto"/>
            </w:tcBorders>
            <w:shd w:val="clear" w:color="auto" w:fill="FFEEE7"/>
            <w:vAlign w:val="center"/>
          </w:tcPr>
          <w:p w14:paraId="7FE5126E" w14:textId="77777777" w:rsidR="008B4773" w:rsidRPr="009B5FD0" w:rsidRDefault="008B4773" w:rsidP="00273B17">
            <w:pPr>
              <w:pStyle w:val="Bodytext11pt0spacesingle"/>
              <w:jc w:val="center"/>
            </w:pPr>
          </w:p>
        </w:tc>
        <w:tc>
          <w:tcPr>
            <w:tcW w:w="850" w:type="dxa"/>
            <w:tcBorders>
              <w:top w:val="single" w:sz="6" w:space="0" w:color="auto"/>
              <w:bottom w:val="single" w:sz="6" w:space="0" w:color="auto"/>
            </w:tcBorders>
            <w:vAlign w:val="center"/>
          </w:tcPr>
          <w:p w14:paraId="1200FE4D" w14:textId="77777777" w:rsidR="008B4773" w:rsidRPr="009B5FD0" w:rsidRDefault="008B4773" w:rsidP="00273B17">
            <w:pPr>
              <w:pStyle w:val="Bodytext11pt0spacesingle"/>
              <w:jc w:val="center"/>
            </w:pPr>
          </w:p>
        </w:tc>
        <w:tc>
          <w:tcPr>
            <w:tcW w:w="851" w:type="dxa"/>
            <w:tcBorders>
              <w:top w:val="single" w:sz="6" w:space="0" w:color="auto"/>
              <w:bottom w:val="single" w:sz="6" w:space="0" w:color="auto"/>
            </w:tcBorders>
            <w:shd w:val="clear" w:color="auto" w:fill="FFEEE7"/>
            <w:vAlign w:val="center"/>
          </w:tcPr>
          <w:p w14:paraId="4B2878A9" w14:textId="77777777" w:rsidR="008B4773" w:rsidRPr="009B5FD0" w:rsidRDefault="008B4773" w:rsidP="00273B17">
            <w:pPr>
              <w:pStyle w:val="Bodytext11pt0spacesingle"/>
              <w:jc w:val="center"/>
            </w:pPr>
          </w:p>
        </w:tc>
      </w:tr>
      <w:tr w:rsidR="008B4773" w:rsidRPr="009B5FD0" w14:paraId="29B508A5" w14:textId="77777777" w:rsidTr="00DF4C5E">
        <w:tc>
          <w:tcPr>
            <w:tcW w:w="5954" w:type="dxa"/>
            <w:tcBorders>
              <w:bottom w:val="single" w:sz="6" w:space="0" w:color="auto"/>
            </w:tcBorders>
            <w:vAlign w:val="center"/>
          </w:tcPr>
          <w:p w14:paraId="0BE118EA" w14:textId="77777777" w:rsidR="008B4773" w:rsidRPr="009B5FD0" w:rsidRDefault="008B4773" w:rsidP="008B4773">
            <w:pPr>
              <w:pStyle w:val="Bodytext95pt0spacesingle"/>
              <w:rPr>
                <w:sz w:val="18"/>
              </w:rPr>
            </w:pPr>
            <w:r w:rsidRPr="009B5FD0">
              <w:rPr>
                <w:sz w:val="18"/>
              </w:rPr>
              <w:t>compare the experiences of different people in the past</w:t>
            </w:r>
          </w:p>
        </w:tc>
        <w:tc>
          <w:tcPr>
            <w:tcW w:w="850" w:type="dxa"/>
            <w:tcBorders>
              <w:top w:val="single" w:sz="6" w:space="0" w:color="auto"/>
              <w:bottom w:val="single" w:sz="6" w:space="0" w:color="auto"/>
            </w:tcBorders>
            <w:shd w:val="clear" w:color="auto" w:fill="FFEEE7"/>
            <w:vAlign w:val="center"/>
          </w:tcPr>
          <w:p w14:paraId="558587A6" w14:textId="77777777" w:rsidR="008B4773" w:rsidRPr="009B5FD0" w:rsidRDefault="008B4773" w:rsidP="00273B17">
            <w:pPr>
              <w:pStyle w:val="Bodytext11pt0spacesingle"/>
              <w:jc w:val="center"/>
            </w:pPr>
          </w:p>
        </w:tc>
        <w:tc>
          <w:tcPr>
            <w:tcW w:w="850" w:type="dxa"/>
            <w:tcBorders>
              <w:top w:val="single" w:sz="6" w:space="0" w:color="auto"/>
              <w:bottom w:val="single" w:sz="6" w:space="0" w:color="auto"/>
            </w:tcBorders>
            <w:vAlign w:val="center"/>
          </w:tcPr>
          <w:p w14:paraId="7EB1BF72" w14:textId="77777777" w:rsidR="008B4773" w:rsidRPr="009B5FD0" w:rsidRDefault="008B4773" w:rsidP="00273B17">
            <w:pPr>
              <w:pStyle w:val="Bodytext11pt0spacesingle"/>
              <w:jc w:val="center"/>
            </w:pPr>
            <w:r w:rsidRPr="009B5FD0">
              <w:rPr>
                <w:lang w:val="en-GB"/>
              </w:rPr>
              <w:sym w:font="Wingdings" w:char="F0FC"/>
            </w:r>
          </w:p>
        </w:tc>
        <w:tc>
          <w:tcPr>
            <w:tcW w:w="851" w:type="dxa"/>
            <w:tcBorders>
              <w:top w:val="single" w:sz="6" w:space="0" w:color="auto"/>
              <w:bottom w:val="single" w:sz="6" w:space="0" w:color="auto"/>
            </w:tcBorders>
            <w:shd w:val="clear" w:color="auto" w:fill="FFEEE7"/>
            <w:vAlign w:val="center"/>
          </w:tcPr>
          <w:p w14:paraId="040A77F2" w14:textId="77777777" w:rsidR="008B4773" w:rsidRPr="009B5FD0" w:rsidRDefault="008B4773" w:rsidP="00273B17">
            <w:pPr>
              <w:pStyle w:val="Bodytext11pt0spacesingle"/>
              <w:jc w:val="center"/>
            </w:pPr>
          </w:p>
        </w:tc>
        <w:tc>
          <w:tcPr>
            <w:tcW w:w="850" w:type="dxa"/>
            <w:tcBorders>
              <w:top w:val="single" w:sz="6" w:space="0" w:color="auto"/>
              <w:bottom w:val="single" w:sz="6" w:space="0" w:color="auto"/>
            </w:tcBorders>
            <w:vAlign w:val="center"/>
          </w:tcPr>
          <w:p w14:paraId="20A83863" w14:textId="77777777" w:rsidR="008B4773" w:rsidRPr="009B5FD0" w:rsidRDefault="008B4773" w:rsidP="00273B17">
            <w:pPr>
              <w:pStyle w:val="Bodytext11pt0spacesingle"/>
              <w:jc w:val="center"/>
            </w:pPr>
          </w:p>
        </w:tc>
        <w:tc>
          <w:tcPr>
            <w:tcW w:w="851" w:type="dxa"/>
            <w:tcBorders>
              <w:top w:val="single" w:sz="6" w:space="0" w:color="auto"/>
              <w:bottom w:val="single" w:sz="6" w:space="0" w:color="auto"/>
            </w:tcBorders>
            <w:shd w:val="clear" w:color="auto" w:fill="FFEEE7"/>
            <w:vAlign w:val="center"/>
          </w:tcPr>
          <w:p w14:paraId="7087EDA7" w14:textId="77777777" w:rsidR="008B4773" w:rsidRPr="009B5FD0" w:rsidRDefault="008B4773" w:rsidP="00273B17">
            <w:pPr>
              <w:pStyle w:val="Bodytext11pt0spacesingle"/>
              <w:jc w:val="center"/>
            </w:pPr>
          </w:p>
        </w:tc>
      </w:tr>
      <w:tr w:rsidR="008B4773" w:rsidRPr="009B5FD0" w14:paraId="673AF5B0" w14:textId="77777777" w:rsidTr="00DF4C5E">
        <w:tc>
          <w:tcPr>
            <w:tcW w:w="5954" w:type="dxa"/>
            <w:tcBorders>
              <w:bottom w:val="single" w:sz="6" w:space="0" w:color="auto"/>
            </w:tcBorders>
            <w:vAlign w:val="center"/>
          </w:tcPr>
          <w:p w14:paraId="211967DA" w14:textId="77777777" w:rsidR="008B4773" w:rsidRPr="009B5FD0" w:rsidRDefault="008B4773" w:rsidP="008B4773">
            <w:pPr>
              <w:pStyle w:val="Bodytext95pt0spacesingle"/>
              <w:rPr>
                <w:sz w:val="18"/>
              </w:rPr>
            </w:pPr>
            <w:r w:rsidRPr="009B5FD0">
              <w:rPr>
                <w:sz w:val="18"/>
              </w:rPr>
              <w:t>describe, compare and explain the diverse characteristics of different places in different locations from local to global scales</w:t>
            </w:r>
          </w:p>
        </w:tc>
        <w:tc>
          <w:tcPr>
            <w:tcW w:w="850" w:type="dxa"/>
            <w:tcBorders>
              <w:top w:val="single" w:sz="6" w:space="0" w:color="auto"/>
              <w:bottom w:val="single" w:sz="6" w:space="0" w:color="auto"/>
            </w:tcBorders>
            <w:shd w:val="clear" w:color="auto" w:fill="FFEEE7"/>
            <w:vAlign w:val="center"/>
          </w:tcPr>
          <w:p w14:paraId="66B1DBBA" w14:textId="77777777" w:rsidR="008B4773" w:rsidRPr="009B5FD0" w:rsidRDefault="008B4773" w:rsidP="00273B17">
            <w:pPr>
              <w:pStyle w:val="Bodytext11pt0spacesingle"/>
              <w:jc w:val="center"/>
            </w:pPr>
          </w:p>
        </w:tc>
        <w:tc>
          <w:tcPr>
            <w:tcW w:w="850" w:type="dxa"/>
            <w:tcBorders>
              <w:top w:val="single" w:sz="6" w:space="0" w:color="auto"/>
              <w:bottom w:val="single" w:sz="6" w:space="0" w:color="auto"/>
            </w:tcBorders>
            <w:vAlign w:val="center"/>
          </w:tcPr>
          <w:p w14:paraId="50475DFD" w14:textId="77777777" w:rsidR="008B4773" w:rsidRPr="009B5FD0" w:rsidRDefault="008B4773" w:rsidP="00273B17">
            <w:pPr>
              <w:pStyle w:val="Bodytext11pt0spacesingle"/>
              <w:jc w:val="center"/>
            </w:pPr>
          </w:p>
        </w:tc>
        <w:tc>
          <w:tcPr>
            <w:tcW w:w="851" w:type="dxa"/>
            <w:tcBorders>
              <w:top w:val="single" w:sz="6" w:space="0" w:color="auto"/>
              <w:bottom w:val="single" w:sz="6" w:space="0" w:color="auto"/>
            </w:tcBorders>
            <w:shd w:val="clear" w:color="auto" w:fill="FFEEE7"/>
            <w:vAlign w:val="center"/>
          </w:tcPr>
          <w:p w14:paraId="5CED9092" w14:textId="77777777" w:rsidR="008B4773" w:rsidRPr="009B5FD0" w:rsidRDefault="008B4773" w:rsidP="00273B17">
            <w:pPr>
              <w:pStyle w:val="Bodytext11pt0spacesingle"/>
              <w:jc w:val="center"/>
            </w:pPr>
            <w:r w:rsidRPr="009B5FD0">
              <w:rPr>
                <w:lang w:val="en-GB"/>
              </w:rPr>
              <w:sym w:font="Wingdings" w:char="F0FC"/>
            </w:r>
          </w:p>
        </w:tc>
        <w:tc>
          <w:tcPr>
            <w:tcW w:w="850" w:type="dxa"/>
            <w:tcBorders>
              <w:top w:val="single" w:sz="6" w:space="0" w:color="auto"/>
              <w:bottom w:val="single" w:sz="6" w:space="0" w:color="auto"/>
            </w:tcBorders>
            <w:vAlign w:val="center"/>
          </w:tcPr>
          <w:p w14:paraId="20D00CD4" w14:textId="77777777" w:rsidR="008B4773" w:rsidRPr="009B5FD0" w:rsidRDefault="008B4773" w:rsidP="00273B17">
            <w:pPr>
              <w:pStyle w:val="Bodytext11pt0spacesingle"/>
              <w:jc w:val="center"/>
            </w:pPr>
          </w:p>
        </w:tc>
        <w:tc>
          <w:tcPr>
            <w:tcW w:w="851" w:type="dxa"/>
            <w:tcBorders>
              <w:top w:val="single" w:sz="6" w:space="0" w:color="auto"/>
              <w:bottom w:val="single" w:sz="6" w:space="0" w:color="auto"/>
            </w:tcBorders>
            <w:shd w:val="clear" w:color="auto" w:fill="FFEEE7"/>
            <w:vAlign w:val="center"/>
          </w:tcPr>
          <w:p w14:paraId="6888E80C" w14:textId="77777777" w:rsidR="008B4773" w:rsidRPr="009B5FD0" w:rsidRDefault="008B4773" w:rsidP="00273B17">
            <w:pPr>
              <w:pStyle w:val="Bodytext11pt0spacesingle"/>
              <w:jc w:val="center"/>
            </w:pPr>
          </w:p>
        </w:tc>
      </w:tr>
      <w:tr w:rsidR="008B4773" w:rsidRPr="009B5FD0" w14:paraId="17E700E7" w14:textId="77777777" w:rsidTr="00DF4C5E">
        <w:tc>
          <w:tcPr>
            <w:tcW w:w="5954" w:type="dxa"/>
            <w:tcBorders>
              <w:bottom w:val="single" w:sz="6" w:space="0" w:color="auto"/>
            </w:tcBorders>
            <w:vAlign w:val="center"/>
          </w:tcPr>
          <w:p w14:paraId="5BF05F44" w14:textId="77777777" w:rsidR="008B4773" w:rsidRPr="009B5FD0" w:rsidRDefault="008B4773" w:rsidP="00B102DF">
            <w:pPr>
              <w:pStyle w:val="Bodytext95pt0spacesingle"/>
              <w:rPr>
                <w:sz w:val="18"/>
              </w:rPr>
            </w:pPr>
            <w:r w:rsidRPr="009B5FD0">
              <w:rPr>
                <w:sz w:val="18"/>
              </w:rPr>
              <w:t>describe how people, places, communities and environments are diverse and globally interconnected and identif</w:t>
            </w:r>
            <w:r w:rsidR="00B102DF" w:rsidRPr="009B5FD0">
              <w:rPr>
                <w:sz w:val="18"/>
              </w:rPr>
              <w:t>y</w:t>
            </w:r>
            <w:r w:rsidRPr="009B5FD0">
              <w:rPr>
                <w:sz w:val="18"/>
              </w:rPr>
              <w:t xml:space="preserve"> the effects of these interconnections over time</w:t>
            </w:r>
          </w:p>
        </w:tc>
        <w:tc>
          <w:tcPr>
            <w:tcW w:w="850" w:type="dxa"/>
            <w:tcBorders>
              <w:top w:val="single" w:sz="6" w:space="0" w:color="auto"/>
              <w:bottom w:val="single" w:sz="6" w:space="0" w:color="auto"/>
            </w:tcBorders>
            <w:shd w:val="clear" w:color="auto" w:fill="FFEEE7"/>
            <w:vAlign w:val="center"/>
          </w:tcPr>
          <w:p w14:paraId="2F8396FC" w14:textId="77777777" w:rsidR="008B4773" w:rsidRPr="009B5FD0" w:rsidRDefault="008B4773" w:rsidP="00273B17">
            <w:pPr>
              <w:pStyle w:val="Bodytext11pt0spacesingle"/>
              <w:jc w:val="center"/>
            </w:pPr>
          </w:p>
        </w:tc>
        <w:tc>
          <w:tcPr>
            <w:tcW w:w="850" w:type="dxa"/>
            <w:tcBorders>
              <w:top w:val="single" w:sz="6" w:space="0" w:color="auto"/>
              <w:bottom w:val="single" w:sz="6" w:space="0" w:color="auto"/>
            </w:tcBorders>
            <w:vAlign w:val="center"/>
          </w:tcPr>
          <w:p w14:paraId="66440EDF" w14:textId="77777777" w:rsidR="008B4773" w:rsidRPr="009B5FD0" w:rsidRDefault="008B4773" w:rsidP="00273B17">
            <w:pPr>
              <w:pStyle w:val="Bodytext11pt0spacesingle"/>
              <w:jc w:val="center"/>
            </w:pPr>
          </w:p>
        </w:tc>
        <w:tc>
          <w:tcPr>
            <w:tcW w:w="851" w:type="dxa"/>
            <w:tcBorders>
              <w:top w:val="single" w:sz="6" w:space="0" w:color="auto"/>
              <w:bottom w:val="single" w:sz="6" w:space="0" w:color="auto"/>
            </w:tcBorders>
            <w:shd w:val="clear" w:color="auto" w:fill="FFEEE7"/>
            <w:vAlign w:val="center"/>
          </w:tcPr>
          <w:p w14:paraId="5BFB6C3C" w14:textId="77777777" w:rsidR="008B4773" w:rsidRPr="009B5FD0" w:rsidRDefault="006135C8" w:rsidP="006135C8">
            <w:pPr>
              <w:pStyle w:val="Bodytext11pt0spacesingle"/>
              <w:jc w:val="center"/>
            </w:pPr>
            <w:r w:rsidRPr="009B5FD0">
              <w:rPr>
                <w:lang w:val="en-GB"/>
              </w:rPr>
              <w:sym w:font="Wingdings" w:char="F0FC"/>
            </w:r>
            <w:r w:rsidR="008B4773" w:rsidRPr="009B5FD0">
              <w:rPr>
                <w:noProof/>
                <w:lang w:eastAsia="zh-TW"/>
              </w:rPr>
              <w:drawing>
                <wp:inline distT="0" distB="0" distL="0" distR="0" wp14:anchorId="4A109722" wp14:editId="7982BE5A">
                  <wp:extent cx="169545" cy="169545"/>
                  <wp:effectExtent l="0" t="0" r="1905" b="1905"/>
                  <wp:docPr id="3577" name="Picture 3577" descr="Asterix image 1 Scienc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2" descr="Asterix image 1 Science"/>
                          <pic:cNvPicPr>
                            <a:picLocks noChangeAspect="1" noChangeArrowheads="1"/>
                          </pic:cNvPicPr>
                        </pic:nvPicPr>
                        <pic:blipFill>
                          <a:blip r:embed="rId13">
                            <a:extLst>
                              <a:ext uri="{28A0092B-C50C-407E-A947-70E740481C1C}">
                                <a14:useLocalDpi xmlns:a14="http://schemas.microsoft.com/office/drawing/2010/main" val="0"/>
                              </a:ext>
                            </a:extLst>
                          </a:blip>
                          <a:srcRect/>
                          <a:stretch>
                            <a:fillRect/>
                          </a:stretch>
                        </pic:blipFill>
                        <pic:spPr bwMode="auto">
                          <a:xfrm>
                            <a:off x="0" y="0"/>
                            <a:ext cx="169545" cy="169545"/>
                          </a:xfrm>
                          <a:prstGeom prst="rect">
                            <a:avLst/>
                          </a:prstGeom>
                          <a:noFill/>
                          <a:ln>
                            <a:noFill/>
                          </a:ln>
                        </pic:spPr>
                      </pic:pic>
                    </a:graphicData>
                  </a:graphic>
                </wp:inline>
              </w:drawing>
            </w:r>
          </w:p>
        </w:tc>
        <w:tc>
          <w:tcPr>
            <w:tcW w:w="850" w:type="dxa"/>
            <w:tcBorders>
              <w:top w:val="single" w:sz="6" w:space="0" w:color="auto"/>
              <w:bottom w:val="single" w:sz="6" w:space="0" w:color="auto"/>
            </w:tcBorders>
            <w:vAlign w:val="center"/>
          </w:tcPr>
          <w:p w14:paraId="577410DD" w14:textId="77777777" w:rsidR="008B4773" w:rsidRPr="009B5FD0" w:rsidRDefault="00EA5BC0" w:rsidP="00EA5BC0">
            <w:pPr>
              <w:pStyle w:val="Bodytext11pt0spacesingle"/>
              <w:jc w:val="center"/>
            </w:pPr>
            <w:r w:rsidRPr="009B5FD0">
              <w:rPr>
                <w:lang w:val="en-GB"/>
              </w:rPr>
              <w:sym w:font="Wingdings" w:char="F0FC"/>
            </w:r>
            <w:r w:rsidR="008B4773" w:rsidRPr="009B5FD0">
              <w:rPr>
                <w:noProof/>
                <w:lang w:eastAsia="zh-TW"/>
              </w:rPr>
              <w:drawing>
                <wp:inline distT="0" distB="0" distL="0" distR="0" wp14:anchorId="27CD7C15" wp14:editId="111DEF00">
                  <wp:extent cx="169545" cy="169545"/>
                  <wp:effectExtent l="0" t="0" r="1905" b="1905"/>
                  <wp:docPr id="3583" name="Picture 3583" descr="Asterix image 1 Scienc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2" descr="Asterix image 1 Science"/>
                          <pic:cNvPicPr>
                            <a:picLocks noChangeAspect="1" noChangeArrowheads="1"/>
                          </pic:cNvPicPr>
                        </pic:nvPicPr>
                        <pic:blipFill>
                          <a:blip r:embed="rId13">
                            <a:extLst>
                              <a:ext uri="{28A0092B-C50C-407E-A947-70E740481C1C}">
                                <a14:useLocalDpi xmlns:a14="http://schemas.microsoft.com/office/drawing/2010/main" val="0"/>
                              </a:ext>
                            </a:extLst>
                          </a:blip>
                          <a:srcRect/>
                          <a:stretch>
                            <a:fillRect/>
                          </a:stretch>
                        </pic:blipFill>
                        <pic:spPr bwMode="auto">
                          <a:xfrm>
                            <a:off x="0" y="0"/>
                            <a:ext cx="169545" cy="169545"/>
                          </a:xfrm>
                          <a:prstGeom prst="rect">
                            <a:avLst/>
                          </a:prstGeom>
                          <a:noFill/>
                          <a:ln>
                            <a:noFill/>
                          </a:ln>
                        </pic:spPr>
                      </pic:pic>
                    </a:graphicData>
                  </a:graphic>
                </wp:inline>
              </w:drawing>
            </w:r>
          </w:p>
        </w:tc>
        <w:tc>
          <w:tcPr>
            <w:tcW w:w="851" w:type="dxa"/>
            <w:tcBorders>
              <w:top w:val="single" w:sz="6" w:space="0" w:color="auto"/>
              <w:bottom w:val="single" w:sz="6" w:space="0" w:color="auto"/>
            </w:tcBorders>
            <w:shd w:val="clear" w:color="auto" w:fill="FFEEE7"/>
            <w:vAlign w:val="center"/>
          </w:tcPr>
          <w:p w14:paraId="1AB7CAAD" w14:textId="77777777" w:rsidR="008B4773" w:rsidRPr="009B5FD0" w:rsidRDefault="008B4773" w:rsidP="00273B17">
            <w:pPr>
              <w:pStyle w:val="Bodytext11pt0spacesingle"/>
              <w:jc w:val="center"/>
            </w:pPr>
          </w:p>
        </w:tc>
      </w:tr>
      <w:tr w:rsidR="008B4773" w:rsidRPr="009B5FD0" w14:paraId="7BF125D2" w14:textId="77777777" w:rsidTr="00DF4C5E">
        <w:tc>
          <w:tcPr>
            <w:tcW w:w="5954" w:type="dxa"/>
            <w:tcBorders>
              <w:bottom w:val="single" w:sz="6" w:space="0" w:color="auto"/>
            </w:tcBorders>
            <w:vAlign w:val="center"/>
          </w:tcPr>
          <w:p w14:paraId="141A5E49" w14:textId="77777777" w:rsidR="008B4773" w:rsidRPr="009B5FD0" w:rsidRDefault="008B4773" w:rsidP="00B102DF">
            <w:pPr>
              <w:pStyle w:val="Bodytext95pt0spacesingle"/>
              <w:rPr>
                <w:sz w:val="18"/>
              </w:rPr>
            </w:pPr>
            <w:r w:rsidRPr="009B5FD0">
              <w:rPr>
                <w:sz w:val="18"/>
              </w:rPr>
              <w:t>explain the importance of people, institutions and processes to Austral</w:t>
            </w:r>
            <w:r w:rsidR="00B102DF" w:rsidRPr="009B5FD0">
              <w:rPr>
                <w:sz w:val="18"/>
              </w:rPr>
              <w:t>ia’s democracy and legal system</w:t>
            </w:r>
          </w:p>
        </w:tc>
        <w:tc>
          <w:tcPr>
            <w:tcW w:w="850" w:type="dxa"/>
            <w:tcBorders>
              <w:top w:val="single" w:sz="6" w:space="0" w:color="auto"/>
              <w:bottom w:val="single" w:sz="6" w:space="0" w:color="auto"/>
            </w:tcBorders>
            <w:shd w:val="clear" w:color="auto" w:fill="FFEEE7"/>
            <w:vAlign w:val="center"/>
          </w:tcPr>
          <w:p w14:paraId="529FCB1E" w14:textId="77777777" w:rsidR="008B4773" w:rsidRPr="009B5FD0" w:rsidRDefault="008B4773" w:rsidP="00273B17">
            <w:pPr>
              <w:pStyle w:val="Bodytext11pt0spacesingle"/>
              <w:jc w:val="center"/>
            </w:pPr>
            <w:r w:rsidRPr="009B5FD0">
              <w:rPr>
                <w:lang w:val="en-GB"/>
              </w:rPr>
              <w:sym w:font="Wingdings" w:char="F0FC"/>
            </w:r>
          </w:p>
        </w:tc>
        <w:tc>
          <w:tcPr>
            <w:tcW w:w="850" w:type="dxa"/>
            <w:tcBorders>
              <w:top w:val="single" w:sz="6" w:space="0" w:color="auto"/>
              <w:bottom w:val="single" w:sz="6" w:space="0" w:color="auto"/>
            </w:tcBorders>
            <w:vAlign w:val="center"/>
          </w:tcPr>
          <w:p w14:paraId="57402B5E" w14:textId="77777777" w:rsidR="008B4773" w:rsidRPr="009B5FD0" w:rsidRDefault="008B4773" w:rsidP="00273B17">
            <w:pPr>
              <w:pStyle w:val="Bodytext11pt0spacesingle"/>
              <w:jc w:val="center"/>
            </w:pPr>
          </w:p>
        </w:tc>
        <w:tc>
          <w:tcPr>
            <w:tcW w:w="851" w:type="dxa"/>
            <w:tcBorders>
              <w:top w:val="single" w:sz="6" w:space="0" w:color="auto"/>
              <w:bottom w:val="single" w:sz="6" w:space="0" w:color="auto"/>
            </w:tcBorders>
            <w:shd w:val="clear" w:color="auto" w:fill="FFEEE7"/>
            <w:vAlign w:val="center"/>
          </w:tcPr>
          <w:p w14:paraId="53CC9D73" w14:textId="77777777" w:rsidR="008B4773" w:rsidRPr="009B5FD0" w:rsidRDefault="008B4773" w:rsidP="00273B17">
            <w:pPr>
              <w:pStyle w:val="Bodytext11pt0spacesingle"/>
              <w:jc w:val="center"/>
            </w:pPr>
          </w:p>
        </w:tc>
        <w:tc>
          <w:tcPr>
            <w:tcW w:w="850" w:type="dxa"/>
            <w:tcBorders>
              <w:top w:val="single" w:sz="6" w:space="0" w:color="auto"/>
              <w:bottom w:val="single" w:sz="6" w:space="0" w:color="auto"/>
            </w:tcBorders>
            <w:vAlign w:val="center"/>
          </w:tcPr>
          <w:p w14:paraId="6BC1189F" w14:textId="77777777" w:rsidR="008B4773" w:rsidRPr="009B5FD0" w:rsidRDefault="008B4773" w:rsidP="00273B17">
            <w:pPr>
              <w:pStyle w:val="Bodytext11pt0spacesingle"/>
              <w:jc w:val="center"/>
            </w:pPr>
          </w:p>
        </w:tc>
        <w:tc>
          <w:tcPr>
            <w:tcW w:w="851" w:type="dxa"/>
            <w:tcBorders>
              <w:top w:val="single" w:sz="6" w:space="0" w:color="auto"/>
              <w:bottom w:val="single" w:sz="6" w:space="0" w:color="auto"/>
            </w:tcBorders>
            <w:shd w:val="clear" w:color="auto" w:fill="FFEEE7"/>
            <w:vAlign w:val="center"/>
          </w:tcPr>
          <w:p w14:paraId="69DA6F6A" w14:textId="77777777" w:rsidR="008B4773" w:rsidRPr="009B5FD0" w:rsidRDefault="008B4773" w:rsidP="00273B17">
            <w:pPr>
              <w:pStyle w:val="Bodytext11pt0spacesingle"/>
              <w:jc w:val="center"/>
            </w:pPr>
          </w:p>
        </w:tc>
      </w:tr>
      <w:tr w:rsidR="008B4773" w:rsidRPr="009B5FD0" w14:paraId="63BEE8D1" w14:textId="77777777" w:rsidTr="00DF4C5E">
        <w:tc>
          <w:tcPr>
            <w:tcW w:w="5954" w:type="dxa"/>
            <w:tcBorders>
              <w:bottom w:val="single" w:sz="6" w:space="0" w:color="auto"/>
            </w:tcBorders>
            <w:vAlign w:val="center"/>
          </w:tcPr>
          <w:p w14:paraId="6D44F434" w14:textId="77777777" w:rsidR="008B4773" w:rsidRPr="009B5FD0" w:rsidRDefault="008B4773" w:rsidP="008B4773">
            <w:pPr>
              <w:pStyle w:val="Bodytext95pt0spacesingle"/>
              <w:rPr>
                <w:sz w:val="18"/>
              </w:rPr>
            </w:pPr>
            <w:r w:rsidRPr="009B5FD0">
              <w:rPr>
                <w:sz w:val="18"/>
              </w:rPr>
              <w:t>describe the rights and responsibilities of Australian citizens and the obligations they may have as global citizens</w:t>
            </w:r>
          </w:p>
        </w:tc>
        <w:tc>
          <w:tcPr>
            <w:tcW w:w="850" w:type="dxa"/>
            <w:tcBorders>
              <w:top w:val="single" w:sz="6" w:space="0" w:color="auto"/>
              <w:bottom w:val="single" w:sz="6" w:space="0" w:color="auto"/>
            </w:tcBorders>
            <w:shd w:val="clear" w:color="auto" w:fill="FFEEE7"/>
            <w:vAlign w:val="center"/>
          </w:tcPr>
          <w:p w14:paraId="0959661B" w14:textId="77777777" w:rsidR="008B4773" w:rsidRPr="009B5FD0" w:rsidRDefault="008B4773" w:rsidP="00273B17">
            <w:pPr>
              <w:pStyle w:val="Bodytext11pt0spacesingle"/>
              <w:jc w:val="center"/>
            </w:pPr>
          </w:p>
        </w:tc>
        <w:tc>
          <w:tcPr>
            <w:tcW w:w="850" w:type="dxa"/>
            <w:tcBorders>
              <w:top w:val="single" w:sz="6" w:space="0" w:color="auto"/>
              <w:bottom w:val="single" w:sz="6" w:space="0" w:color="auto"/>
            </w:tcBorders>
            <w:vAlign w:val="center"/>
          </w:tcPr>
          <w:p w14:paraId="45AECCFC" w14:textId="77777777" w:rsidR="008B4773" w:rsidRPr="009B5FD0" w:rsidRDefault="008B4773" w:rsidP="00273B17">
            <w:pPr>
              <w:pStyle w:val="Bodytext11pt0spacesingle"/>
              <w:jc w:val="center"/>
            </w:pPr>
            <w:r w:rsidRPr="009B5FD0">
              <w:rPr>
                <w:lang w:val="en-GB"/>
              </w:rPr>
              <w:sym w:font="Wingdings" w:char="F0FC"/>
            </w:r>
          </w:p>
        </w:tc>
        <w:tc>
          <w:tcPr>
            <w:tcW w:w="851" w:type="dxa"/>
            <w:tcBorders>
              <w:top w:val="single" w:sz="6" w:space="0" w:color="auto"/>
              <w:bottom w:val="single" w:sz="6" w:space="0" w:color="auto"/>
            </w:tcBorders>
            <w:shd w:val="clear" w:color="auto" w:fill="FFEEE7"/>
            <w:vAlign w:val="center"/>
          </w:tcPr>
          <w:p w14:paraId="5DFABBB5" w14:textId="77777777" w:rsidR="008B4773" w:rsidRPr="009B5FD0" w:rsidRDefault="008B4773" w:rsidP="00273B17">
            <w:pPr>
              <w:pStyle w:val="Bodytext11pt0spacesingle"/>
              <w:jc w:val="center"/>
            </w:pPr>
          </w:p>
        </w:tc>
        <w:tc>
          <w:tcPr>
            <w:tcW w:w="850" w:type="dxa"/>
            <w:tcBorders>
              <w:top w:val="single" w:sz="6" w:space="0" w:color="auto"/>
              <w:bottom w:val="single" w:sz="6" w:space="0" w:color="auto"/>
            </w:tcBorders>
            <w:vAlign w:val="center"/>
          </w:tcPr>
          <w:p w14:paraId="76FFF8A0" w14:textId="77777777" w:rsidR="008B4773" w:rsidRPr="009B5FD0" w:rsidRDefault="008B4773" w:rsidP="00273B17">
            <w:pPr>
              <w:pStyle w:val="Bodytext11pt0spacesingle"/>
              <w:jc w:val="center"/>
            </w:pPr>
          </w:p>
        </w:tc>
        <w:tc>
          <w:tcPr>
            <w:tcW w:w="851" w:type="dxa"/>
            <w:tcBorders>
              <w:top w:val="single" w:sz="6" w:space="0" w:color="auto"/>
              <w:bottom w:val="single" w:sz="6" w:space="0" w:color="auto"/>
            </w:tcBorders>
            <w:shd w:val="clear" w:color="auto" w:fill="FFEEE7"/>
            <w:vAlign w:val="center"/>
          </w:tcPr>
          <w:p w14:paraId="54F20537" w14:textId="77777777" w:rsidR="008B4773" w:rsidRPr="009B5FD0" w:rsidRDefault="008B4773" w:rsidP="00273B17">
            <w:pPr>
              <w:pStyle w:val="Bodytext11pt0spacesingle"/>
              <w:jc w:val="center"/>
            </w:pPr>
          </w:p>
        </w:tc>
      </w:tr>
      <w:tr w:rsidR="008B4773" w:rsidRPr="009B5FD0" w14:paraId="7D7214B4" w14:textId="77777777" w:rsidTr="00DF4C5E">
        <w:tc>
          <w:tcPr>
            <w:tcW w:w="5954" w:type="dxa"/>
            <w:tcBorders>
              <w:bottom w:val="single" w:sz="6" w:space="0" w:color="auto"/>
            </w:tcBorders>
            <w:vAlign w:val="center"/>
          </w:tcPr>
          <w:p w14:paraId="2DF691F6" w14:textId="77777777" w:rsidR="008B4773" w:rsidRPr="009B5FD0" w:rsidRDefault="008B4773" w:rsidP="008B4773">
            <w:pPr>
              <w:pStyle w:val="Bodytext95pt0spacesingle"/>
              <w:rPr>
                <w:sz w:val="18"/>
              </w:rPr>
            </w:pPr>
            <w:r w:rsidRPr="009B5FD0">
              <w:rPr>
                <w:sz w:val="18"/>
              </w:rPr>
              <w:t>recognise why choices about the allocation of resources involve trade-offs</w:t>
            </w:r>
          </w:p>
        </w:tc>
        <w:tc>
          <w:tcPr>
            <w:tcW w:w="850" w:type="dxa"/>
            <w:tcBorders>
              <w:top w:val="single" w:sz="6" w:space="0" w:color="auto"/>
              <w:bottom w:val="single" w:sz="6" w:space="0" w:color="auto"/>
            </w:tcBorders>
            <w:shd w:val="clear" w:color="auto" w:fill="FFEEE7"/>
            <w:vAlign w:val="center"/>
          </w:tcPr>
          <w:p w14:paraId="674A63C1" w14:textId="77777777" w:rsidR="008B4773" w:rsidRPr="009B5FD0" w:rsidRDefault="008B4773" w:rsidP="00273B17">
            <w:pPr>
              <w:pStyle w:val="Bodytext11pt0spacesingle"/>
              <w:jc w:val="center"/>
            </w:pPr>
          </w:p>
        </w:tc>
        <w:tc>
          <w:tcPr>
            <w:tcW w:w="850" w:type="dxa"/>
            <w:tcBorders>
              <w:top w:val="single" w:sz="6" w:space="0" w:color="auto"/>
              <w:bottom w:val="single" w:sz="6" w:space="0" w:color="auto"/>
            </w:tcBorders>
            <w:vAlign w:val="center"/>
          </w:tcPr>
          <w:p w14:paraId="2BE1D7B4" w14:textId="77777777" w:rsidR="008B4773" w:rsidRPr="009B5FD0" w:rsidRDefault="008B4773" w:rsidP="00273B17">
            <w:pPr>
              <w:pStyle w:val="Bodytext11pt0spacesingle"/>
              <w:jc w:val="center"/>
            </w:pPr>
          </w:p>
        </w:tc>
        <w:tc>
          <w:tcPr>
            <w:tcW w:w="851" w:type="dxa"/>
            <w:tcBorders>
              <w:top w:val="single" w:sz="6" w:space="0" w:color="auto"/>
              <w:bottom w:val="single" w:sz="6" w:space="0" w:color="auto"/>
            </w:tcBorders>
            <w:shd w:val="clear" w:color="auto" w:fill="FFEEE7"/>
            <w:vAlign w:val="center"/>
          </w:tcPr>
          <w:p w14:paraId="121CE025" w14:textId="77777777" w:rsidR="008B4773" w:rsidRPr="009B5FD0" w:rsidRDefault="008B4773" w:rsidP="00273B17">
            <w:pPr>
              <w:pStyle w:val="Bodytext11pt0spacesingle"/>
              <w:jc w:val="center"/>
            </w:pPr>
          </w:p>
        </w:tc>
        <w:tc>
          <w:tcPr>
            <w:tcW w:w="850" w:type="dxa"/>
            <w:tcBorders>
              <w:top w:val="single" w:sz="6" w:space="0" w:color="auto"/>
              <w:bottom w:val="single" w:sz="6" w:space="0" w:color="auto"/>
            </w:tcBorders>
            <w:vAlign w:val="center"/>
          </w:tcPr>
          <w:p w14:paraId="78CFB76A" w14:textId="77777777" w:rsidR="008B4773" w:rsidRPr="009B5FD0" w:rsidRDefault="008B4773" w:rsidP="00273B17">
            <w:pPr>
              <w:pStyle w:val="Bodytext11pt0spacesingle"/>
              <w:jc w:val="center"/>
            </w:pPr>
          </w:p>
        </w:tc>
        <w:tc>
          <w:tcPr>
            <w:tcW w:w="851" w:type="dxa"/>
            <w:tcBorders>
              <w:top w:val="single" w:sz="6" w:space="0" w:color="auto"/>
              <w:bottom w:val="single" w:sz="6" w:space="0" w:color="auto"/>
            </w:tcBorders>
            <w:shd w:val="clear" w:color="auto" w:fill="FFEEE7"/>
            <w:vAlign w:val="center"/>
          </w:tcPr>
          <w:p w14:paraId="53BC64C1" w14:textId="77777777" w:rsidR="008B4773" w:rsidRPr="009B5FD0" w:rsidRDefault="008B4773" w:rsidP="00273B17">
            <w:pPr>
              <w:pStyle w:val="Bodytext11pt0spacesingle"/>
              <w:jc w:val="center"/>
            </w:pPr>
            <w:r w:rsidRPr="009B5FD0">
              <w:rPr>
                <w:lang w:val="en-GB"/>
              </w:rPr>
              <w:sym w:font="Wingdings" w:char="F0FC"/>
            </w:r>
          </w:p>
        </w:tc>
      </w:tr>
      <w:tr w:rsidR="008B4773" w:rsidRPr="009B5FD0" w14:paraId="620551CD" w14:textId="77777777" w:rsidTr="00DF4C5E">
        <w:tc>
          <w:tcPr>
            <w:tcW w:w="5954" w:type="dxa"/>
            <w:tcBorders>
              <w:bottom w:val="single" w:sz="6" w:space="0" w:color="auto"/>
            </w:tcBorders>
            <w:vAlign w:val="center"/>
          </w:tcPr>
          <w:p w14:paraId="1C91405E" w14:textId="77777777" w:rsidR="008B4773" w:rsidRPr="009B5FD0" w:rsidRDefault="008B4773" w:rsidP="008B4773">
            <w:pPr>
              <w:pStyle w:val="Bodytext95pt0spacesingle"/>
              <w:rPr>
                <w:sz w:val="18"/>
              </w:rPr>
            </w:pPr>
            <w:r w:rsidRPr="009B5FD0">
              <w:rPr>
                <w:sz w:val="18"/>
              </w:rPr>
              <w:t>explain why it is important to be informed when making consumer and financial decisions</w:t>
            </w:r>
          </w:p>
        </w:tc>
        <w:tc>
          <w:tcPr>
            <w:tcW w:w="850" w:type="dxa"/>
            <w:tcBorders>
              <w:top w:val="single" w:sz="6" w:space="0" w:color="auto"/>
              <w:bottom w:val="single" w:sz="6" w:space="0" w:color="auto"/>
            </w:tcBorders>
            <w:shd w:val="clear" w:color="auto" w:fill="FFEEE7"/>
            <w:vAlign w:val="center"/>
          </w:tcPr>
          <w:p w14:paraId="0B5F1D1C" w14:textId="77777777" w:rsidR="008B4773" w:rsidRPr="009B5FD0" w:rsidRDefault="008B4773" w:rsidP="00273B17">
            <w:pPr>
              <w:pStyle w:val="Bodytext11pt0spacesingle"/>
              <w:jc w:val="center"/>
            </w:pPr>
          </w:p>
        </w:tc>
        <w:tc>
          <w:tcPr>
            <w:tcW w:w="850" w:type="dxa"/>
            <w:tcBorders>
              <w:top w:val="single" w:sz="6" w:space="0" w:color="auto"/>
              <w:bottom w:val="single" w:sz="6" w:space="0" w:color="auto"/>
            </w:tcBorders>
            <w:vAlign w:val="center"/>
          </w:tcPr>
          <w:p w14:paraId="5AEC6F2C" w14:textId="77777777" w:rsidR="008B4773" w:rsidRPr="009B5FD0" w:rsidRDefault="008B4773" w:rsidP="00273B17">
            <w:pPr>
              <w:pStyle w:val="Bodytext11pt0spacesingle"/>
              <w:jc w:val="center"/>
            </w:pPr>
          </w:p>
        </w:tc>
        <w:tc>
          <w:tcPr>
            <w:tcW w:w="851" w:type="dxa"/>
            <w:tcBorders>
              <w:top w:val="single" w:sz="6" w:space="0" w:color="auto"/>
              <w:bottom w:val="single" w:sz="6" w:space="0" w:color="auto"/>
            </w:tcBorders>
            <w:shd w:val="clear" w:color="auto" w:fill="FFEEE7"/>
            <w:vAlign w:val="center"/>
          </w:tcPr>
          <w:p w14:paraId="3B71C712" w14:textId="77777777" w:rsidR="008B4773" w:rsidRPr="009B5FD0" w:rsidRDefault="008B4773" w:rsidP="00273B17">
            <w:pPr>
              <w:pStyle w:val="Bodytext11pt0spacesingle"/>
              <w:jc w:val="center"/>
            </w:pPr>
          </w:p>
        </w:tc>
        <w:tc>
          <w:tcPr>
            <w:tcW w:w="850" w:type="dxa"/>
            <w:tcBorders>
              <w:top w:val="single" w:sz="6" w:space="0" w:color="auto"/>
              <w:bottom w:val="single" w:sz="6" w:space="0" w:color="auto"/>
            </w:tcBorders>
            <w:vAlign w:val="center"/>
          </w:tcPr>
          <w:p w14:paraId="16EEE072" w14:textId="77777777" w:rsidR="008B4773" w:rsidRPr="009B5FD0" w:rsidRDefault="008B4773" w:rsidP="00273B17">
            <w:pPr>
              <w:pStyle w:val="Bodytext11pt0spacesingle"/>
              <w:jc w:val="center"/>
            </w:pPr>
          </w:p>
        </w:tc>
        <w:tc>
          <w:tcPr>
            <w:tcW w:w="851" w:type="dxa"/>
            <w:tcBorders>
              <w:top w:val="single" w:sz="6" w:space="0" w:color="auto"/>
              <w:bottom w:val="single" w:sz="6" w:space="0" w:color="auto"/>
            </w:tcBorders>
            <w:shd w:val="clear" w:color="auto" w:fill="FFEEE7"/>
            <w:vAlign w:val="center"/>
          </w:tcPr>
          <w:p w14:paraId="65254642" w14:textId="77777777" w:rsidR="008B4773" w:rsidRPr="009B5FD0" w:rsidRDefault="008B4773" w:rsidP="00273B17">
            <w:pPr>
              <w:pStyle w:val="Bodytext11pt0spacesingle"/>
              <w:jc w:val="center"/>
            </w:pPr>
            <w:r w:rsidRPr="009B5FD0">
              <w:rPr>
                <w:lang w:val="en-GB"/>
              </w:rPr>
              <w:sym w:font="Wingdings" w:char="F0FC"/>
            </w:r>
          </w:p>
        </w:tc>
      </w:tr>
      <w:tr w:rsidR="008B4773" w:rsidRPr="009B5FD0" w14:paraId="7F09AB95" w14:textId="77777777" w:rsidTr="00DF4C5E">
        <w:tc>
          <w:tcPr>
            <w:tcW w:w="5954" w:type="dxa"/>
            <w:tcBorders>
              <w:bottom w:val="single" w:sz="6" w:space="0" w:color="auto"/>
            </w:tcBorders>
            <w:vAlign w:val="center"/>
          </w:tcPr>
          <w:p w14:paraId="01202109" w14:textId="77777777" w:rsidR="008B4773" w:rsidRPr="009B5FD0" w:rsidRDefault="008B4773" w:rsidP="00B102DF">
            <w:pPr>
              <w:pStyle w:val="Bodytext95pt0spacesingle"/>
              <w:rPr>
                <w:sz w:val="18"/>
              </w:rPr>
            </w:pPr>
            <w:r w:rsidRPr="009B5FD0">
              <w:rPr>
                <w:sz w:val="18"/>
              </w:rPr>
              <w:t>identify the purpose of business and recognise the different ways that businesses choose to provide goods and services</w:t>
            </w:r>
          </w:p>
        </w:tc>
        <w:tc>
          <w:tcPr>
            <w:tcW w:w="850" w:type="dxa"/>
            <w:tcBorders>
              <w:top w:val="single" w:sz="6" w:space="0" w:color="auto"/>
              <w:bottom w:val="single" w:sz="6" w:space="0" w:color="auto"/>
            </w:tcBorders>
            <w:shd w:val="clear" w:color="auto" w:fill="FFEEE7"/>
            <w:vAlign w:val="center"/>
          </w:tcPr>
          <w:p w14:paraId="489FF78A" w14:textId="77777777" w:rsidR="008B4773" w:rsidRPr="009B5FD0" w:rsidRDefault="008B4773" w:rsidP="00273B17">
            <w:pPr>
              <w:pStyle w:val="Bodytext11pt0spacesingle"/>
              <w:jc w:val="center"/>
            </w:pPr>
          </w:p>
        </w:tc>
        <w:tc>
          <w:tcPr>
            <w:tcW w:w="850" w:type="dxa"/>
            <w:tcBorders>
              <w:top w:val="single" w:sz="6" w:space="0" w:color="auto"/>
              <w:bottom w:val="single" w:sz="6" w:space="0" w:color="auto"/>
            </w:tcBorders>
            <w:vAlign w:val="center"/>
          </w:tcPr>
          <w:p w14:paraId="3BE8357D" w14:textId="77777777" w:rsidR="008B4773" w:rsidRPr="009B5FD0" w:rsidRDefault="008B4773" w:rsidP="00273B17">
            <w:pPr>
              <w:pStyle w:val="Bodytext11pt0spacesingle"/>
              <w:jc w:val="center"/>
            </w:pPr>
          </w:p>
        </w:tc>
        <w:tc>
          <w:tcPr>
            <w:tcW w:w="851" w:type="dxa"/>
            <w:tcBorders>
              <w:top w:val="single" w:sz="6" w:space="0" w:color="auto"/>
              <w:bottom w:val="single" w:sz="6" w:space="0" w:color="auto"/>
            </w:tcBorders>
            <w:shd w:val="clear" w:color="auto" w:fill="FFEEE7"/>
            <w:vAlign w:val="center"/>
          </w:tcPr>
          <w:p w14:paraId="5658BEDF" w14:textId="77777777" w:rsidR="008B4773" w:rsidRPr="009B5FD0" w:rsidRDefault="008B4773" w:rsidP="00273B17">
            <w:pPr>
              <w:pStyle w:val="Bodytext11pt0spacesingle"/>
              <w:jc w:val="center"/>
            </w:pPr>
          </w:p>
        </w:tc>
        <w:tc>
          <w:tcPr>
            <w:tcW w:w="850" w:type="dxa"/>
            <w:tcBorders>
              <w:top w:val="single" w:sz="6" w:space="0" w:color="auto"/>
              <w:bottom w:val="single" w:sz="6" w:space="0" w:color="auto"/>
            </w:tcBorders>
            <w:vAlign w:val="center"/>
          </w:tcPr>
          <w:p w14:paraId="259F4F46" w14:textId="77777777" w:rsidR="008B4773" w:rsidRPr="009B5FD0" w:rsidRDefault="008B4773" w:rsidP="00273B17">
            <w:pPr>
              <w:pStyle w:val="Bodytext11pt0spacesingle"/>
              <w:jc w:val="center"/>
              <w:rPr>
                <w:lang w:val="en-GB"/>
              </w:rPr>
            </w:pPr>
          </w:p>
        </w:tc>
        <w:tc>
          <w:tcPr>
            <w:tcW w:w="851" w:type="dxa"/>
            <w:tcBorders>
              <w:top w:val="single" w:sz="6" w:space="0" w:color="auto"/>
              <w:bottom w:val="single" w:sz="6" w:space="0" w:color="auto"/>
            </w:tcBorders>
            <w:shd w:val="clear" w:color="auto" w:fill="FFEEE7"/>
            <w:vAlign w:val="center"/>
          </w:tcPr>
          <w:p w14:paraId="6BB0F73C" w14:textId="77777777" w:rsidR="008B4773" w:rsidRPr="009B5FD0" w:rsidRDefault="008B4773" w:rsidP="00273B17">
            <w:pPr>
              <w:pStyle w:val="Bodytext11pt0spacesingle"/>
              <w:jc w:val="center"/>
            </w:pPr>
            <w:r w:rsidRPr="009B5FD0">
              <w:rPr>
                <w:lang w:val="en-GB"/>
              </w:rPr>
              <w:sym w:font="Wingdings" w:char="F0FC"/>
            </w:r>
          </w:p>
        </w:tc>
      </w:tr>
      <w:tr w:rsidR="008B4773" w:rsidRPr="009B5FD0" w14:paraId="4FFCC109" w14:textId="77777777" w:rsidTr="00DF4C5E">
        <w:tc>
          <w:tcPr>
            <w:tcW w:w="5954" w:type="dxa"/>
            <w:tcBorders>
              <w:bottom w:val="single" w:sz="6" w:space="0" w:color="auto"/>
            </w:tcBorders>
            <w:vAlign w:val="center"/>
          </w:tcPr>
          <w:p w14:paraId="3F03C1F4" w14:textId="19C5C953" w:rsidR="007854C4" w:rsidRPr="009B5FD0" w:rsidRDefault="008B4773" w:rsidP="008B4773">
            <w:pPr>
              <w:pStyle w:val="Bodytext95pt0spacesingle"/>
              <w:rPr>
                <w:sz w:val="18"/>
              </w:rPr>
            </w:pPr>
            <w:r w:rsidRPr="009B5FD0">
              <w:rPr>
                <w:sz w:val="18"/>
              </w:rPr>
              <w:t>explain different views on how to respond to an issue or challenge</w:t>
            </w:r>
          </w:p>
        </w:tc>
        <w:tc>
          <w:tcPr>
            <w:tcW w:w="850" w:type="dxa"/>
            <w:tcBorders>
              <w:top w:val="single" w:sz="6" w:space="0" w:color="auto"/>
              <w:bottom w:val="single" w:sz="6" w:space="0" w:color="auto"/>
            </w:tcBorders>
            <w:shd w:val="clear" w:color="auto" w:fill="FFEEE7"/>
            <w:vAlign w:val="center"/>
          </w:tcPr>
          <w:p w14:paraId="0E3494F8" w14:textId="77777777" w:rsidR="008B4773" w:rsidRPr="009B5FD0" w:rsidRDefault="008B4773" w:rsidP="00273B17">
            <w:pPr>
              <w:pStyle w:val="Bodytext11pt0spacesingle"/>
              <w:jc w:val="center"/>
            </w:pPr>
          </w:p>
        </w:tc>
        <w:tc>
          <w:tcPr>
            <w:tcW w:w="850" w:type="dxa"/>
            <w:tcBorders>
              <w:top w:val="single" w:sz="6" w:space="0" w:color="auto"/>
              <w:bottom w:val="single" w:sz="6" w:space="0" w:color="auto"/>
            </w:tcBorders>
            <w:vAlign w:val="center"/>
          </w:tcPr>
          <w:p w14:paraId="1243B414" w14:textId="77777777" w:rsidR="008B4773" w:rsidRPr="009B5FD0" w:rsidRDefault="008B4773" w:rsidP="00273B17">
            <w:pPr>
              <w:pStyle w:val="Bodytext11pt0spacesingle"/>
              <w:jc w:val="center"/>
            </w:pPr>
          </w:p>
        </w:tc>
        <w:tc>
          <w:tcPr>
            <w:tcW w:w="851" w:type="dxa"/>
            <w:tcBorders>
              <w:top w:val="single" w:sz="6" w:space="0" w:color="auto"/>
              <w:bottom w:val="single" w:sz="6" w:space="0" w:color="auto"/>
            </w:tcBorders>
            <w:shd w:val="clear" w:color="auto" w:fill="FFEEE7"/>
            <w:vAlign w:val="center"/>
          </w:tcPr>
          <w:p w14:paraId="4A602FC4" w14:textId="77777777" w:rsidR="008B4773" w:rsidRPr="009B5FD0" w:rsidRDefault="008B4773" w:rsidP="00273B17">
            <w:pPr>
              <w:pStyle w:val="Bodytext11pt0spacesingle"/>
              <w:jc w:val="center"/>
            </w:pPr>
          </w:p>
        </w:tc>
        <w:tc>
          <w:tcPr>
            <w:tcW w:w="850" w:type="dxa"/>
            <w:tcBorders>
              <w:top w:val="single" w:sz="6" w:space="0" w:color="auto"/>
              <w:bottom w:val="single" w:sz="6" w:space="0" w:color="auto"/>
            </w:tcBorders>
            <w:vAlign w:val="center"/>
          </w:tcPr>
          <w:p w14:paraId="67155D80" w14:textId="77777777" w:rsidR="008B4773" w:rsidRPr="009B5FD0" w:rsidRDefault="008B4773" w:rsidP="00273B17">
            <w:pPr>
              <w:pStyle w:val="Bodytext11pt0spacesingle"/>
              <w:jc w:val="center"/>
              <w:rPr>
                <w:lang w:val="en-GB"/>
              </w:rPr>
            </w:pPr>
          </w:p>
        </w:tc>
        <w:tc>
          <w:tcPr>
            <w:tcW w:w="851" w:type="dxa"/>
            <w:tcBorders>
              <w:top w:val="single" w:sz="6" w:space="0" w:color="auto"/>
              <w:bottom w:val="single" w:sz="6" w:space="0" w:color="auto"/>
            </w:tcBorders>
            <w:shd w:val="clear" w:color="auto" w:fill="FFEEE7"/>
            <w:vAlign w:val="center"/>
          </w:tcPr>
          <w:p w14:paraId="39B0D589" w14:textId="77777777" w:rsidR="008B4773" w:rsidRPr="009B5FD0" w:rsidRDefault="008B4773" w:rsidP="00273B17">
            <w:pPr>
              <w:pStyle w:val="Bodytext11pt0spacesingle"/>
              <w:jc w:val="center"/>
            </w:pPr>
          </w:p>
        </w:tc>
      </w:tr>
      <w:tr w:rsidR="008B4773" w:rsidRPr="009B5FD0" w14:paraId="1A3F7021" w14:textId="77777777" w:rsidTr="00DF4C5E">
        <w:trPr>
          <w:trHeight w:hRule="exact" w:val="284"/>
        </w:trPr>
        <w:tc>
          <w:tcPr>
            <w:tcW w:w="10206" w:type="dxa"/>
            <w:gridSpan w:val="6"/>
            <w:tcBorders>
              <w:top w:val="single" w:sz="6" w:space="0" w:color="auto"/>
              <w:bottom w:val="single" w:sz="6" w:space="0" w:color="auto"/>
            </w:tcBorders>
            <w:shd w:val="clear" w:color="auto" w:fill="EBEBEB"/>
            <w:vAlign w:val="center"/>
          </w:tcPr>
          <w:p w14:paraId="2E864F10" w14:textId="77777777" w:rsidR="008B4773" w:rsidRDefault="008B4773" w:rsidP="00273B17">
            <w:pPr>
              <w:pStyle w:val="Bodytext95pt0spacesingle"/>
            </w:pPr>
          </w:p>
          <w:p w14:paraId="7193D5A7" w14:textId="77777777" w:rsidR="007854C4" w:rsidRDefault="007854C4" w:rsidP="00273B17">
            <w:pPr>
              <w:pStyle w:val="Bodytext95pt0spacesingle"/>
            </w:pPr>
          </w:p>
          <w:p w14:paraId="4F785463" w14:textId="77777777" w:rsidR="007854C4" w:rsidRDefault="007854C4" w:rsidP="00273B17">
            <w:pPr>
              <w:pStyle w:val="Bodytext95pt0spacesingle"/>
            </w:pPr>
          </w:p>
          <w:p w14:paraId="564A4962" w14:textId="77777777" w:rsidR="007854C4" w:rsidRDefault="007854C4" w:rsidP="00273B17">
            <w:pPr>
              <w:pStyle w:val="Bodytext95pt0spacesingle"/>
            </w:pPr>
          </w:p>
          <w:p w14:paraId="7AEE1242" w14:textId="77777777" w:rsidR="007854C4" w:rsidRPr="009B5FD0" w:rsidRDefault="007854C4" w:rsidP="00273B17">
            <w:pPr>
              <w:pStyle w:val="Bodytext95pt0spacesingle"/>
            </w:pPr>
          </w:p>
        </w:tc>
      </w:tr>
      <w:tr w:rsidR="008B4773" w:rsidRPr="009B5FD0" w14:paraId="23D39935" w14:textId="77777777" w:rsidTr="00DF4C5E">
        <w:tc>
          <w:tcPr>
            <w:tcW w:w="5954" w:type="dxa"/>
            <w:vAlign w:val="center"/>
          </w:tcPr>
          <w:p w14:paraId="0EBD6919" w14:textId="77777777" w:rsidR="008B4773" w:rsidRPr="009B5FD0" w:rsidRDefault="008B4773" w:rsidP="008B4773">
            <w:pPr>
              <w:pStyle w:val="Bodytext95pt0spacesingle"/>
              <w:rPr>
                <w:sz w:val="18"/>
              </w:rPr>
            </w:pPr>
            <w:r w:rsidRPr="009B5FD0">
              <w:rPr>
                <w:sz w:val="18"/>
              </w:rPr>
              <w:t>develop appropriate questions to frame an investigation</w:t>
            </w:r>
          </w:p>
        </w:tc>
        <w:tc>
          <w:tcPr>
            <w:tcW w:w="850" w:type="dxa"/>
            <w:tcBorders>
              <w:top w:val="single" w:sz="6" w:space="0" w:color="auto"/>
              <w:bottom w:val="single" w:sz="6" w:space="0" w:color="auto"/>
            </w:tcBorders>
            <w:shd w:val="clear" w:color="auto" w:fill="FFEEE7"/>
            <w:vAlign w:val="center"/>
          </w:tcPr>
          <w:p w14:paraId="1375A606" w14:textId="77777777" w:rsidR="008B4773" w:rsidRPr="009B5FD0" w:rsidRDefault="008B4773" w:rsidP="00273B17">
            <w:pPr>
              <w:pStyle w:val="Bodytext11pt0spacesingle"/>
              <w:jc w:val="center"/>
            </w:pPr>
          </w:p>
        </w:tc>
        <w:tc>
          <w:tcPr>
            <w:tcW w:w="850" w:type="dxa"/>
            <w:tcBorders>
              <w:top w:val="single" w:sz="6" w:space="0" w:color="auto"/>
              <w:bottom w:val="single" w:sz="6" w:space="0" w:color="auto"/>
            </w:tcBorders>
            <w:vAlign w:val="center"/>
          </w:tcPr>
          <w:p w14:paraId="236EE1AA" w14:textId="77777777" w:rsidR="008B4773" w:rsidRPr="009B5FD0" w:rsidRDefault="008B4773" w:rsidP="00273B17">
            <w:pPr>
              <w:pStyle w:val="Bodytext11pt0spacesingle"/>
              <w:jc w:val="center"/>
            </w:pPr>
          </w:p>
        </w:tc>
        <w:tc>
          <w:tcPr>
            <w:tcW w:w="851" w:type="dxa"/>
            <w:tcBorders>
              <w:top w:val="single" w:sz="6" w:space="0" w:color="auto"/>
              <w:bottom w:val="single" w:sz="6" w:space="0" w:color="auto"/>
            </w:tcBorders>
            <w:shd w:val="clear" w:color="auto" w:fill="FFEEE7"/>
            <w:vAlign w:val="center"/>
          </w:tcPr>
          <w:p w14:paraId="6FD3F40C" w14:textId="77777777" w:rsidR="008B4773" w:rsidRPr="009B5FD0" w:rsidRDefault="008B4773" w:rsidP="00273B17">
            <w:pPr>
              <w:pStyle w:val="Bodytext11pt0spacesingle"/>
              <w:jc w:val="center"/>
            </w:pPr>
          </w:p>
        </w:tc>
        <w:tc>
          <w:tcPr>
            <w:tcW w:w="850" w:type="dxa"/>
            <w:tcBorders>
              <w:top w:val="single" w:sz="6" w:space="0" w:color="auto"/>
              <w:bottom w:val="single" w:sz="6" w:space="0" w:color="auto"/>
            </w:tcBorders>
            <w:vAlign w:val="center"/>
          </w:tcPr>
          <w:p w14:paraId="31466087" w14:textId="77777777" w:rsidR="008B4773" w:rsidRPr="009B5FD0" w:rsidRDefault="008B4773" w:rsidP="00273B17">
            <w:pPr>
              <w:pStyle w:val="Bodytext11pt0spacesingle"/>
              <w:jc w:val="center"/>
            </w:pPr>
            <w:r w:rsidRPr="009B5FD0">
              <w:rPr>
                <w:lang w:val="en-GB"/>
              </w:rPr>
              <w:sym w:font="Wingdings" w:char="F0FC"/>
            </w:r>
          </w:p>
        </w:tc>
        <w:tc>
          <w:tcPr>
            <w:tcW w:w="851" w:type="dxa"/>
            <w:tcBorders>
              <w:top w:val="single" w:sz="6" w:space="0" w:color="auto"/>
              <w:bottom w:val="single" w:sz="6" w:space="0" w:color="auto"/>
            </w:tcBorders>
            <w:shd w:val="clear" w:color="auto" w:fill="FFEEE7"/>
            <w:vAlign w:val="center"/>
          </w:tcPr>
          <w:p w14:paraId="73F1F1BB" w14:textId="77777777" w:rsidR="008B4773" w:rsidRPr="009B5FD0" w:rsidRDefault="008B4773" w:rsidP="00273B17">
            <w:pPr>
              <w:pStyle w:val="Bodytext11pt0spacesingle"/>
              <w:jc w:val="center"/>
            </w:pPr>
          </w:p>
        </w:tc>
      </w:tr>
      <w:tr w:rsidR="008B4773" w:rsidRPr="009B5FD0" w14:paraId="0128C30D" w14:textId="77777777" w:rsidTr="00DF4C5E">
        <w:tc>
          <w:tcPr>
            <w:tcW w:w="5954" w:type="dxa"/>
            <w:vAlign w:val="center"/>
          </w:tcPr>
          <w:p w14:paraId="07A94CEA" w14:textId="77777777" w:rsidR="008B4773" w:rsidRPr="009B5FD0" w:rsidRDefault="008B4773" w:rsidP="008B4773">
            <w:pPr>
              <w:pStyle w:val="Bodytext95pt0spacesingle"/>
              <w:rPr>
                <w:sz w:val="18"/>
              </w:rPr>
            </w:pPr>
            <w:r w:rsidRPr="009B5FD0">
              <w:rPr>
                <w:sz w:val="18"/>
              </w:rPr>
              <w:t>locate and collect useful data and information from primary and secondary sources</w:t>
            </w:r>
          </w:p>
        </w:tc>
        <w:tc>
          <w:tcPr>
            <w:tcW w:w="850" w:type="dxa"/>
            <w:tcBorders>
              <w:top w:val="single" w:sz="6" w:space="0" w:color="auto"/>
              <w:bottom w:val="single" w:sz="6" w:space="0" w:color="auto"/>
            </w:tcBorders>
            <w:shd w:val="clear" w:color="auto" w:fill="FFEEE7"/>
            <w:vAlign w:val="center"/>
          </w:tcPr>
          <w:p w14:paraId="04F86B80" w14:textId="77777777" w:rsidR="008B4773" w:rsidRPr="009B5FD0" w:rsidRDefault="008B4773" w:rsidP="00BE1DA9">
            <w:pPr>
              <w:pStyle w:val="Bodytext11pt0spacesingle"/>
              <w:jc w:val="center"/>
            </w:pPr>
            <w:r w:rsidRPr="009B5FD0">
              <w:rPr>
                <w:lang w:val="en-GB"/>
              </w:rPr>
              <w:sym w:font="Wingdings" w:char="F0FC"/>
            </w:r>
          </w:p>
        </w:tc>
        <w:tc>
          <w:tcPr>
            <w:tcW w:w="850" w:type="dxa"/>
            <w:tcBorders>
              <w:top w:val="single" w:sz="6" w:space="0" w:color="auto"/>
              <w:bottom w:val="single" w:sz="6" w:space="0" w:color="auto"/>
            </w:tcBorders>
            <w:vAlign w:val="center"/>
          </w:tcPr>
          <w:p w14:paraId="4940D3B5" w14:textId="77777777" w:rsidR="008B4773" w:rsidRPr="009B5FD0" w:rsidRDefault="008B4773" w:rsidP="00273B17">
            <w:pPr>
              <w:pStyle w:val="Bodytext11pt0spacesingle"/>
              <w:jc w:val="center"/>
            </w:pPr>
          </w:p>
        </w:tc>
        <w:tc>
          <w:tcPr>
            <w:tcW w:w="851" w:type="dxa"/>
            <w:tcBorders>
              <w:top w:val="single" w:sz="6" w:space="0" w:color="auto"/>
              <w:bottom w:val="single" w:sz="6" w:space="0" w:color="auto"/>
            </w:tcBorders>
            <w:shd w:val="clear" w:color="auto" w:fill="FFEEE7"/>
            <w:vAlign w:val="center"/>
          </w:tcPr>
          <w:p w14:paraId="5706A829" w14:textId="77777777" w:rsidR="008B4773" w:rsidRPr="009B5FD0" w:rsidRDefault="008B4773" w:rsidP="00273B17">
            <w:pPr>
              <w:pStyle w:val="Bodytext11pt0spacesingle"/>
              <w:jc w:val="center"/>
            </w:pPr>
          </w:p>
        </w:tc>
        <w:tc>
          <w:tcPr>
            <w:tcW w:w="850" w:type="dxa"/>
            <w:tcBorders>
              <w:top w:val="single" w:sz="6" w:space="0" w:color="auto"/>
              <w:bottom w:val="single" w:sz="6" w:space="0" w:color="auto"/>
            </w:tcBorders>
            <w:vAlign w:val="center"/>
          </w:tcPr>
          <w:p w14:paraId="356E0BD4" w14:textId="77777777" w:rsidR="008B4773" w:rsidRPr="009B5FD0" w:rsidRDefault="008B4773" w:rsidP="00273B17">
            <w:pPr>
              <w:pStyle w:val="Bodytext11pt0spacesingle"/>
              <w:jc w:val="center"/>
            </w:pPr>
            <w:r w:rsidRPr="009B5FD0">
              <w:rPr>
                <w:lang w:val="en-GB"/>
              </w:rPr>
              <w:sym w:font="Wingdings" w:char="F0FC"/>
            </w:r>
          </w:p>
        </w:tc>
        <w:tc>
          <w:tcPr>
            <w:tcW w:w="851" w:type="dxa"/>
            <w:tcBorders>
              <w:top w:val="single" w:sz="6" w:space="0" w:color="auto"/>
              <w:bottom w:val="single" w:sz="6" w:space="0" w:color="auto"/>
            </w:tcBorders>
            <w:shd w:val="clear" w:color="auto" w:fill="FFEEE7"/>
            <w:vAlign w:val="center"/>
          </w:tcPr>
          <w:p w14:paraId="59C8A32C" w14:textId="77777777" w:rsidR="008B4773" w:rsidRPr="009B5FD0" w:rsidRDefault="008B4773" w:rsidP="00273B17">
            <w:pPr>
              <w:pStyle w:val="Bodytext11pt0spacesingle"/>
              <w:jc w:val="center"/>
            </w:pPr>
          </w:p>
        </w:tc>
      </w:tr>
      <w:tr w:rsidR="008B4773" w:rsidRPr="009B5FD0" w14:paraId="4BBD4201" w14:textId="77777777" w:rsidTr="00DF4C5E">
        <w:tc>
          <w:tcPr>
            <w:tcW w:w="5954" w:type="dxa"/>
            <w:vAlign w:val="center"/>
          </w:tcPr>
          <w:p w14:paraId="13CF8B10" w14:textId="77777777" w:rsidR="008B4773" w:rsidRPr="009B5FD0" w:rsidRDefault="008B4773" w:rsidP="008B4773">
            <w:pPr>
              <w:pStyle w:val="Bodytext95pt0spacesingle"/>
              <w:rPr>
                <w:sz w:val="18"/>
              </w:rPr>
            </w:pPr>
            <w:r w:rsidRPr="009B5FD0">
              <w:rPr>
                <w:sz w:val="18"/>
              </w:rPr>
              <w:lastRenderedPageBreak/>
              <w:t>examine sources to determine their origin and purpose and to identify different perspectives in the past and present</w:t>
            </w:r>
          </w:p>
        </w:tc>
        <w:tc>
          <w:tcPr>
            <w:tcW w:w="850" w:type="dxa"/>
            <w:tcBorders>
              <w:top w:val="single" w:sz="6" w:space="0" w:color="auto"/>
              <w:bottom w:val="single" w:sz="6" w:space="0" w:color="auto"/>
            </w:tcBorders>
            <w:shd w:val="clear" w:color="auto" w:fill="FFEEE7"/>
            <w:vAlign w:val="center"/>
          </w:tcPr>
          <w:p w14:paraId="1C16A747" w14:textId="77777777" w:rsidR="008B4773" w:rsidRPr="009B5FD0" w:rsidRDefault="008B4773" w:rsidP="00273B17">
            <w:pPr>
              <w:pStyle w:val="Bodytext11pt0spacesingle"/>
              <w:jc w:val="center"/>
            </w:pPr>
          </w:p>
        </w:tc>
        <w:tc>
          <w:tcPr>
            <w:tcW w:w="850" w:type="dxa"/>
            <w:tcBorders>
              <w:top w:val="single" w:sz="6" w:space="0" w:color="auto"/>
              <w:bottom w:val="single" w:sz="6" w:space="0" w:color="auto"/>
            </w:tcBorders>
            <w:vAlign w:val="center"/>
          </w:tcPr>
          <w:p w14:paraId="2C1C1231" w14:textId="77777777" w:rsidR="008B4773" w:rsidRPr="00AF5FC4" w:rsidRDefault="00844601" w:rsidP="00273B17">
            <w:pPr>
              <w:pStyle w:val="Bodytext11pt0spacesingle"/>
              <w:jc w:val="center"/>
            </w:pPr>
            <w:r w:rsidRPr="00AF5FC4">
              <w:rPr>
                <w:lang w:val="en-GB"/>
              </w:rPr>
              <w:sym w:font="Wingdings" w:char="F0FC"/>
            </w:r>
          </w:p>
        </w:tc>
        <w:tc>
          <w:tcPr>
            <w:tcW w:w="851" w:type="dxa"/>
            <w:tcBorders>
              <w:top w:val="single" w:sz="6" w:space="0" w:color="auto"/>
              <w:bottom w:val="single" w:sz="6" w:space="0" w:color="auto"/>
            </w:tcBorders>
            <w:shd w:val="clear" w:color="auto" w:fill="FFEEE7"/>
            <w:vAlign w:val="center"/>
          </w:tcPr>
          <w:p w14:paraId="4BF2B742" w14:textId="77777777" w:rsidR="008B4773" w:rsidRPr="009B5FD0" w:rsidRDefault="008B4773" w:rsidP="00273B17">
            <w:pPr>
              <w:pStyle w:val="Bodytext11pt0spacesingle"/>
              <w:jc w:val="center"/>
            </w:pPr>
          </w:p>
        </w:tc>
        <w:tc>
          <w:tcPr>
            <w:tcW w:w="850" w:type="dxa"/>
            <w:tcBorders>
              <w:top w:val="single" w:sz="6" w:space="0" w:color="auto"/>
              <w:bottom w:val="single" w:sz="6" w:space="0" w:color="auto"/>
            </w:tcBorders>
            <w:vAlign w:val="center"/>
          </w:tcPr>
          <w:p w14:paraId="396D2BD1" w14:textId="77777777" w:rsidR="008B4773" w:rsidRPr="009B5FD0" w:rsidRDefault="008B4773" w:rsidP="00273B17">
            <w:pPr>
              <w:pStyle w:val="Bodytext11pt0spacesingle"/>
              <w:jc w:val="center"/>
            </w:pPr>
          </w:p>
        </w:tc>
        <w:tc>
          <w:tcPr>
            <w:tcW w:w="851" w:type="dxa"/>
            <w:tcBorders>
              <w:top w:val="single" w:sz="6" w:space="0" w:color="auto"/>
              <w:bottom w:val="single" w:sz="6" w:space="0" w:color="auto"/>
            </w:tcBorders>
            <w:shd w:val="clear" w:color="auto" w:fill="FFEEE7"/>
            <w:vAlign w:val="center"/>
          </w:tcPr>
          <w:p w14:paraId="2C36C200" w14:textId="77777777" w:rsidR="008B4773" w:rsidRPr="009B5FD0" w:rsidRDefault="008B4773" w:rsidP="00273B17">
            <w:pPr>
              <w:pStyle w:val="Bodytext11pt0spacesingle"/>
              <w:jc w:val="center"/>
            </w:pPr>
          </w:p>
        </w:tc>
      </w:tr>
      <w:tr w:rsidR="008B4773" w:rsidRPr="009B5FD0" w14:paraId="0F44A359" w14:textId="77777777" w:rsidTr="00DF4C5E">
        <w:tc>
          <w:tcPr>
            <w:tcW w:w="5954" w:type="dxa"/>
            <w:vAlign w:val="center"/>
          </w:tcPr>
          <w:p w14:paraId="369A0F8F" w14:textId="77777777" w:rsidR="008B4773" w:rsidRPr="009B5FD0" w:rsidRDefault="008B4773" w:rsidP="008B4773">
            <w:pPr>
              <w:pStyle w:val="Bodytext95pt0spacesingle"/>
              <w:rPr>
                <w:sz w:val="18"/>
              </w:rPr>
            </w:pPr>
            <w:r w:rsidRPr="009B5FD0">
              <w:rPr>
                <w:sz w:val="18"/>
              </w:rPr>
              <w:t>interpret data to identify, describe and compare distributions, patterns and trends, and to infer relationships, and evaluate evidence to draw conclusions</w:t>
            </w:r>
          </w:p>
        </w:tc>
        <w:tc>
          <w:tcPr>
            <w:tcW w:w="850" w:type="dxa"/>
            <w:tcBorders>
              <w:top w:val="single" w:sz="6" w:space="0" w:color="auto"/>
              <w:bottom w:val="single" w:sz="6" w:space="0" w:color="auto"/>
            </w:tcBorders>
            <w:shd w:val="clear" w:color="auto" w:fill="FFEEE7"/>
            <w:vAlign w:val="center"/>
          </w:tcPr>
          <w:p w14:paraId="4F53A9B4" w14:textId="77777777" w:rsidR="008B4773" w:rsidRPr="009B5FD0" w:rsidRDefault="008B4773" w:rsidP="00273B17">
            <w:pPr>
              <w:pStyle w:val="Bodytext11pt0spacesingle"/>
              <w:jc w:val="center"/>
            </w:pPr>
          </w:p>
        </w:tc>
        <w:tc>
          <w:tcPr>
            <w:tcW w:w="850" w:type="dxa"/>
            <w:tcBorders>
              <w:top w:val="single" w:sz="6" w:space="0" w:color="auto"/>
              <w:bottom w:val="single" w:sz="6" w:space="0" w:color="auto"/>
            </w:tcBorders>
            <w:vAlign w:val="center"/>
          </w:tcPr>
          <w:p w14:paraId="57A2468A" w14:textId="2D10EEB9" w:rsidR="008B4773" w:rsidRPr="00AF5FC4" w:rsidRDefault="008B4773" w:rsidP="00273B17">
            <w:pPr>
              <w:pStyle w:val="Bodytext11pt0spacesingle"/>
              <w:jc w:val="center"/>
            </w:pPr>
          </w:p>
        </w:tc>
        <w:tc>
          <w:tcPr>
            <w:tcW w:w="851" w:type="dxa"/>
            <w:tcBorders>
              <w:top w:val="single" w:sz="6" w:space="0" w:color="auto"/>
              <w:bottom w:val="single" w:sz="6" w:space="0" w:color="auto"/>
            </w:tcBorders>
            <w:shd w:val="clear" w:color="auto" w:fill="FFEEE7"/>
            <w:vAlign w:val="center"/>
          </w:tcPr>
          <w:p w14:paraId="07790868" w14:textId="77777777" w:rsidR="008B4773" w:rsidRPr="009B5FD0" w:rsidRDefault="006135C8" w:rsidP="006135C8">
            <w:pPr>
              <w:pStyle w:val="Bodytext11pt0spacesingle"/>
              <w:jc w:val="center"/>
            </w:pPr>
            <w:r w:rsidRPr="009B5FD0">
              <w:rPr>
                <w:lang w:val="en-GB"/>
              </w:rPr>
              <w:sym w:font="Wingdings" w:char="F0FC"/>
            </w:r>
            <w:r w:rsidR="008B4773" w:rsidRPr="009B5FD0">
              <w:rPr>
                <w:noProof/>
                <w:lang w:eastAsia="zh-TW"/>
              </w:rPr>
              <w:drawing>
                <wp:inline distT="0" distB="0" distL="0" distR="0" wp14:anchorId="44667D69" wp14:editId="2AE5F7A4">
                  <wp:extent cx="169545" cy="169545"/>
                  <wp:effectExtent l="0" t="0" r="1905" b="1905"/>
                  <wp:docPr id="3585" name="Picture 3585" descr="Asterix image 1 Scienc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2" descr="Asterix image 1 Science"/>
                          <pic:cNvPicPr>
                            <a:picLocks noChangeAspect="1" noChangeArrowheads="1"/>
                          </pic:cNvPicPr>
                        </pic:nvPicPr>
                        <pic:blipFill>
                          <a:blip r:embed="rId13">
                            <a:extLst>
                              <a:ext uri="{28A0092B-C50C-407E-A947-70E740481C1C}">
                                <a14:useLocalDpi xmlns:a14="http://schemas.microsoft.com/office/drawing/2010/main" val="0"/>
                              </a:ext>
                            </a:extLst>
                          </a:blip>
                          <a:srcRect/>
                          <a:stretch>
                            <a:fillRect/>
                          </a:stretch>
                        </pic:blipFill>
                        <pic:spPr bwMode="auto">
                          <a:xfrm>
                            <a:off x="0" y="0"/>
                            <a:ext cx="169545" cy="169545"/>
                          </a:xfrm>
                          <a:prstGeom prst="rect">
                            <a:avLst/>
                          </a:prstGeom>
                          <a:noFill/>
                          <a:ln>
                            <a:noFill/>
                          </a:ln>
                        </pic:spPr>
                      </pic:pic>
                    </a:graphicData>
                  </a:graphic>
                </wp:inline>
              </w:drawing>
            </w:r>
          </w:p>
        </w:tc>
        <w:tc>
          <w:tcPr>
            <w:tcW w:w="850" w:type="dxa"/>
            <w:tcBorders>
              <w:top w:val="single" w:sz="6" w:space="0" w:color="auto"/>
              <w:bottom w:val="single" w:sz="6" w:space="0" w:color="auto"/>
            </w:tcBorders>
            <w:vAlign w:val="center"/>
          </w:tcPr>
          <w:p w14:paraId="49444351" w14:textId="77777777" w:rsidR="008B4773" w:rsidRPr="009B5FD0" w:rsidRDefault="00EA5BC0" w:rsidP="00EA5BC0">
            <w:pPr>
              <w:pStyle w:val="Bodytext11pt0spacesingle"/>
              <w:jc w:val="center"/>
            </w:pPr>
            <w:r w:rsidRPr="009B5FD0">
              <w:rPr>
                <w:lang w:val="en-GB"/>
              </w:rPr>
              <w:sym w:font="Wingdings" w:char="F0FC"/>
            </w:r>
            <w:r w:rsidR="008B4773" w:rsidRPr="009B5FD0">
              <w:rPr>
                <w:noProof/>
                <w:lang w:eastAsia="zh-TW"/>
              </w:rPr>
              <w:drawing>
                <wp:inline distT="0" distB="0" distL="0" distR="0" wp14:anchorId="535A27E4" wp14:editId="44B94373">
                  <wp:extent cx="169545" cy="169545"/>
                  <wp:effectExtent l="0" t="0" r="1905" b="1905"/>
                  <wp:docPr id="3586" name="Picture 3586" descr="Asterix image 1 Scienc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2" descr="Asterix image 1 Science"/>
                          <pic:cNvPicPr>
                            <a:picLocks noChangeAspect="1" noChangeArrowheads="1"/>
                          </pic:cNvPicPr>
                        </pic:nvPicPr>
                        <pic:blipFill>
                          <a:blip r:embed="rId13">
                            <a:extLst>
                              <a:ext uri="{28A0092B-C50C-407E-A947-70E740481C1C}">
                                <a14:useLocalDpi xmlns:a14="http://schemas.microsoft.com/office/drawing/2010/main" val="0"/>
                              </a:ext>
                            </a:extLst>
                          </a:blip>
                          <a:srcRect/>
                          <a:stretch>
                            <a:fillRect/>
                          </a:stretch>
                        </pic:blipFill>
                        <pic:spPr bwMode="auto">
                          <a:xfrm>
                            <a:off x="0" y="0"/>
                            <a:ext cx="169545" cy="169545"/>
                          </a:xfrm>
                          <a:prstGeom prst="rect">
                            <a:avLst/>
                          </a:prstGeom>
                          <a:noFill/>
                          <a:ln>
                            <a:noFill/>
                          </a:ln>
                        </pic:spPr>
                      </pic:pic>
                    </a:graphicData>
                  </a:graphic>
                </wp:inline>
              </w:drawing>
            </w:r>
          </w:p>
        </w:tc>
        <w:tc>
          <w:tcPr>
            <w:tcW w:w="851" w:type="dxa"/>
            <w:tcBorders>
              <w:top w:val="single" w:sz="6" w:space="0" w:color="auto"/>
              <w:bottom w:val="single" w:sz="6" w:space="0" w:color="auto"/>
            </w:tcBorders>
            <w:shd w:val="clear" w:color="auto" w:fill="FFEEE7"/>
            <w:vAlign w:val="center"/>
          </w:tcPr>
          <w:p w14:paraId="5AD7437B" w14:textId="77777777" w:rsidR="008B4773" w:rsidRPr="009B5FD0" w:rsidRDefault="008B4773" w:rsidP="00273B17">
            <w:pPr>
              <w:pStyle w:val="Bodytext11pt0spacesingle"/>
              <w:jc w:val="center"/>
            </w:pPr>
          </w:p>
        </w:tc>
      </w:tr>
      <w:tr w:rsidR="008B4773" w:rsidRPr="009B5FD0" w14:paraId="74EB1079" w14:textId="77777777" w:rsidTr="00DF4C5E">
        <w:tc>
          <w:tcPr>
            <w:tcW w:w="5954" w:type="dxa"/>
            <w:vAlign w:val="center"/>
          </w:tcPr>
          <w:p w14:paraId="573B42C1" w14:textId="77777777" w:rsidR="008B4773" w:rsidRPr="009B5FD0" w:rsidRDefault="008B4773" w:rsidP="008B4773">
            <w:pPr>
              <w:pStyle w:val="Bodytext95pt0spacesingle"/>
              <w:rPr>
                <w:sz w:val="18"/>
              </w:rPr>
            </w:pPr>
            <w:r w:rsidRPr="009B5FD0">
              <w:rPr>
                <w:sz w:val="18"/>
              </w:rPr>
              <w:t>sequence information about events, the lives of individuals and selected phenomena in chronological order and represent time by creating timelines</w:t>
            </w:r>
          </w:p>
        </w:tc>
        <w:tc>
          <w:tcPr>
            <w:tcW w:w="850" w:type="dxa"/>
            <w:tcBorders>
              <w:top w:val="single" w:sz="6" w:space="0" w:color="auto"/>
              <w:bottom w:val="single" w:sz="6" w:space="0" w:color="auto"/>
            </w:tcBorders>
            <w:shd w:val="clear" w:color="auto" w:fill="FFEEE7"/>
            <w:vAlign w:val="center"/>
          </w:tcPr>
          <w:p w14:paraId="177CD383" w14:textId="77777777" w:rsidR="008B4773" w:rsidRPr="009B5FD0" w:rsidRDefault="00B102DF" w:rsidP="00B102DF">
            <w:pPr>
              <w:pStyle w:val="Bodytext11pt0spacesingle"/>
              <w:jc w:val="center"/>
            </w:pPr>
            <w:r w:rsidRPr="009B5FD0">
              <w:rPr>
                <w:lang w:val="en-GB"/>
              </w:rPr>
              <w:sym w:font="Wingdings" w:char="F0FC"/>
            </w:r>
            <w:r w:rsidR="008B4773" w:rsidRPr="009B5FD0">
              <w:rPr>
                <w:noProof/>
                <w:lang w:eastAsia="zh-TW"/>
              </w:rPr>
              <w:drawing>
                <wp:inline distT="0" distB="0" distL="0" distR="0" wp14:anchorId="7117D683" wp14:editId="3A8D5F0B">
                  <wp:extent cx="169545" cy="169545"/>
                  <wp:effectExtent l="0" t="0" r="1905" b="1905"/>
                  <wp:docPr id="3587" name="Picture 3587" descr="Asterix image 1 Scienc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2" descr="Asterix image 1 Science"/>
                          <pic:cNvPicPr>
                            <a:picLocks noChangeAspect="1" noChangeArrowheads="1"/>
                          </pic:cNvPicPr>
                        </pic:nvPicPr>
                        <pic:blipFill>
                          <a:blip r:embed="rId13">
                            <a:extLst>
                              <a:ext uri="{28A0092B-C50C-407E-A947-70E740481C1C}">
                                <a14:useLocalDpi xmlns:a14="http://schemas.microsoft.com/office/drawing/2010/main" val="0"/>
                              </a:ext>
                            </a:extLst>
                          </a:blip>
                          <a:srcRect/>
                          <a:stretch>
                            <a:fillRect/>
                          </a:stretch>
                        </pic:blipFill>
                        <pic:spPr bwMode="auto">
                          <a:xfrm>
                            <a:off x="0" y="0"/>
                            <a:ext cx="169545" cy="169545"/>
                          </a:xfrm>
                          <a:prstGeom prst="rect">
                            <a:avLst/>
                          </a:prstGeom>
                          <a:noFill/>
                          <a:ln>
                            <a:noFill/>
                          </a:ln>
                        </pic:spPr>
                      </pic:pic>
                    </a:graphicData>
                  </a:graphic>
                </wp:inline>
              </w:drawing>
            </w:r>
          </w:p>
        </w:tc>
        <w:tc>
          <w:tcPr>
            <w:tcW w:w="850" w:type="dxa"/>
            <w:tcBorders>
              <w:top w:val="single" w:sz="6" w:space="0" w:color="auto"/>
              <w:bottom w:val="single" w:sz="6" w:space="0" w:color="auto"/>
            </w:tcBorders>
            <w:vAlign w:val="center"/>
          </w:tcPr>
          <w:p w14:paraId="2ACB038F" w14:textId="77777777" w:rsidR="008B4773" w:rsidRPr="00AF5FC4" w:rsidRDefault="00844601" w:rsidP="00844601">
            <w:pPr>
              <w:pStyle w:val="Bodytext11pt0spacesingle"/>
              <w:jc w:val="center"/>
            </w:pPr>
            <w:r w:rsidRPr="00AF5FC4">
              <w:rPr>
                <w:lang w:val="en-GB"/>
              </w:rPr>
              <w:sym w:font="Wingdings" w:char="F0FC"/>
            </w:r>
          </w:p>
        </w:tc>
        <w:tc>
          <w:tcPr>
            <w:tcW w:w="851" w:type="dxa"/>
            <w:tcBorders>
              <w:top w:val="single" w:sz="6" w:space="0" w:color="auto"/>
              <w:bottom w:val="single" w:sz="6" w:space="0" w:color="auto"/>
            </w:tcBorders>
            <w:shd w:val="clear" w:color="auto" w:fill="FFEEE7"/>
            <w:vAlign w:val="center"/>
          </w:tcPr>
          <w:p w14:paraId="49545CEA" w14:textId="77777777" w:rsidR="008B4773" w:rsidRPr="009B5FD0" w:rsidRDefault="008B4773" w:rsidP="00273B17">
            <w:pPr>
              <w:pStyle w:val="Bodytext11pt0spacesingle"/>
              <w:jc w:val="center"/>
            </w:pPr>
          </w:p>
        </w:tc>
        <w:tc>
          <w:tcPr>
            <w:tcW w:w="850" w:type="dxa"/>
            <w:tcBorders>
              <w:top w:val="single" w:sz="6" w:space="0" w:color="auto"/>
              <w:bottom w:val="single" w:sz="6" w:space="0" w:color="auto"/>
            </w:tcBorders>
            <w:vAlign w:val="center"/>
          </w:tcPr>
          <w:p w14:paraId="447D604A" w14:textId="77777777" w:rsidR="008B4773" w:rsidRPr="009B5FD0" w:rsidRDefault="008B4773" w:rsidP="00273B17">
            <w:pPr>
              <w:pStyle w:val="Bodytext11pt0spacesingle"/>
              <w:jc w:val="center"/>
            </w:pPr>
          </w:p>
        </w:tc>
        <w:tc>
          <w:tcPr>
            <w:tcW w:w="851" w:type="dxa"/>
            <w:tcBorders>
              <w:top w:val="single" w:sz="6" w:space="0" w:color="auto"/>
              <w:bottom w:val="single" w:sz="6" w:space="0" w:color="auto"/>
            </w:tcBorders>
            <w:shd w:val="clear" w:color="auto" w:fill="FFEEE7"/>
            <w:vAlign w:val="center"/>
          </w:tcPr>
          <w:p w14:paraId="18E3C436" w14:textId="77777777" w:rsidR="008B4773" w:rsidRPr="009B5FD0" w:rsidRDefault="008B4773" w:rsidP="00273B17">
            <w:pPr>
              <w:pStyle w:val="Bodytext11pt0spacesingle"/>
              <w:jc w:val="center"/>
            </w:pPr>
          </w:p>
        </w:tc>
      </w:tr>
      <w:tr w:rsidR="008B4773" w:rsidRPr="009B5FD0" w14:paraId="779195B7" w14:textId="77777777" w:rsidTr="00DF4C5E">
        <w:trPr>
          <w:trHeight w:val="27"/>
        </w:trPr>
        <w:tc>
          <w:tcPr>
            <w:tcW w:w="5954" w:type="dxa"/>
            <w:vAlign w:val="center"/>
          </w:tcPr>
          <w:p w14:paraId="78E3EF62" w14:textId="77777777" w:rsidR="008B4773" w:rsidRPr="009B5FD0" w:rsidRDefault="008B4773" w:rsidP="008B4773">
            <w:pPr>
              <w:pStyle w:val="Bodytext95pt0spacesingle"/>
              <w:rPr>
                <w:sz w:val="18"/>
              </w:rPr>
            </w:pPr>
            <w:r w:rsidRPr="009B5FD0">
              <w:rPr>
                <w:sz w:val="18"/>
              </w:rPr>
              <w:t>organise and represent data in a range of formats, including large- and small-scale maps, using appropriate conventions</w:t>
            </w:r>
          </w:p>
        </w:tc>
        <w:tc>
          <w:tcPr>
            <w:tcW w:w="850" w:type="dxa"/>
            <w:tcBorders>
              <w:top w:val="single" w:sz="6" w:space="0" w:color="auto"/>
              <w:bottom w:val="single" w:sz="6" w:space="0" w:color="auto"/>
            </w:tcBorders>
            <w:shd w:val="clear" w:color="auto" w:fill="FFEEE7"/>
            <w:vAlign w:val="center"/>
          </w:tcPr>
          <w:p w14:paraId="5B638580" w14:textId="77777777" w:rsidR="008B4773" w:rsidRPr="009B5FD0" w:rsidRDefault="008B4773" w:rsidP="00273B17">
            <w:pPr>
              <w:pStyle w:val="Bodytext11pt0spacesingle"/>
              <w:jc w:val="center"/>
            </w:pPr>
          </w:p>
        </w:tc>
        <w:tc>
          <w:tcPr>
            <w:tcW w:w="850" w:type="dxa"/>
            <w:tcBorders>
              <w:top w:val="single" w:sz="6" w:space="0" w:color="auto"/>
              <w:bottom w:val="single" w:sz="6" w:space="0" w:color="auto"/>
            </w:tcBorders>
            <w:vAlign w:val="center"/>
          </w:tcPr>
          <w:p w14:paraId="140565EE" w14:textId="77777777" w:rsidR="008B4773" w:rsidRPr="009B5FD0" w:rsidRDefault="008B4773" w:rsidP="00273B17">
            <w:pPr>
              <w:pStyle w:val="Bodytext11pt0spacesingle"/>
              <w:jc w:val="center"/>
            </w:pPr>
          </w:p>
        </w:tc>
        <w:tc>
          <w:tcPr>
            <w:tcW w:w="851" w:type="dxa"/>
            <w:tcBorders>
              <w:top w:val="single" w:sz="6" w:space="0" w:color="auto"/>
              <w:bottom w:val="single" w:sz="6" w:space="0" w:color="auto"/>
            </w:tcBorders>
            <w:shd w:val="clear" w:color="auto" w:fill="FFEEE7"/>
            <w:vAlign w:val="center"/>
          </w:tcPr>
          <w:p w14:paraId="2E241A8D" w14:textId="77777777" w:rsidR="008B4773" w:rsidRPr="009B5FD0" w:rsidRDefault="008B4773" w:rsidP="00273B17">
            <w:pPr>
              <w:pStyle w:val="Bodytext11pt0spacesingle"/>
              <w:jc w:val="center"/>
            </w:pPr>
            <w:r w:rsidRPr="009B5FD0">
              <w:rPr>
                <w:lang w:val="en-GB"/>
              </w:rPr>
              <w:sym w:font="Wingdings" w:char="F0FC"/>
            </w:r>
          </w:p>
        </w:tc>
        <w:tc>
          <w:tcPr>
            <w:tcW w:w="850" w:type="dxa"/>
            <w:tcBorders>
              <w:top w:val="single" w:sz="6" w:space="0" w:color="auto"/>
              <w:bottom w:val="single" w:sz="6" w:space="0" w:color="auto"/>
            </w:tcBorders>
            <w:vAlign w:val="center"/>
          </w:tcPr>
          <w:p w14:paraId="3A1B6AD1" w14:textId="77777777" w:rsidR="008B4773" w:rsidRPr="009B5FD0" w:rsidRDefault="00EA5BC0" w:rsidP="00EA5BC0">
            <w:pPr>
              <w:pStyle w:val="Bodytext11pt0spacesingle"/>
              <w:jc w:val="center"/>
            </w:pPr>
            <w:r w:rsidRPr="009B5FD0">
              <w:rPr>
                <w:lang w:val="en-GB"/>
              </w:rPr>
              <w:sym w:font="Wingdings" w:char="F0FC"/>
            </w:r>
            <w:r w:rsidR="008B4773" w:rsidRPr="009B5FD0">
              <w:rPr>
                <w:noProof/>
                <w:lang w:eastAsia="zh-TW"/>
              </w:rPr>
              <w:drawing>
                <wp:inline distT="0" distB="0" distL="0" distR="0" wp14:anchorId="0FAC7779" wp14:editId="66701FB7">
                  <wp:extent cx="169545" cy="169545"/>
                  <wp:effectExtent l="0" t="0" r="1905" b="1905"/>
                  <wp:docPr id="3589" name="Picture 3589" descr="Asterix image 1 Scienc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2" descr="Asterix image 1 Science"/>
                          <pic:cNvPicPr>
                            <a:picLocks noChangeAspect="1" noChangeArrowheads="1"/>
                          </pic:cNvPicPr>
                        </pic:nvPicPr>
                        <pic:blipFill>
                          <a:blip r:embed="rId13">
                            <a:extLst>
                              <a:ext uri="{28A0092B-C50C-407E-A947-70E740481C1C}">
                                <a14:useLocalDpi xmlns:a14="http://schemas.microsoft.com/office/drawing/2010/main" val="0"/>
                              </a:ext>
                            </a:extLst>
                          </a:blip>
                          <a:srcRect/>
                          <a:stretch>
                            <a:fillRect/>
                          </a:stretch>
                        </pic:blipFill>
                        <pic:spPr bwMode="auto">
                          <a:xfrm>
                            <a:off x="0" y="0"/>
                            <a:ext cx="169545" cy="169545"/>
                          </a:xfrm>
                          <a:prstGeom prst="rect">
                            <a:avLst/>
                          </a:prstGeom>
                          <a:noFill/>
                          <a:ln>
                            <a:noFill/>
                          </a:ln>
                        </pic:spPr>
                      </pic:pic>
                    </a:graphicData>
                  </a:graphic>
                </wp:inline>
              </w:drawing>
            </w:r>
          </w:p>
        </w:tc>
        <w:tc>
          <w:tcPr>
            <w:tcW w:w="851" w:type="dxa"/>
            <w:tcBorders>
              <w:top w:val="single" w:sz="6" w:space="0" w:color="auto"/>
              <w:bottom w:val="single" w:sz="6" w:space="0" w:color="auto"/>
            </w:tcBorders>
            <w:shd w:val="clear" w:color="auto" w:fill="FFEEE7"/>
            <w:vAlign w:val="center"/>
          </w:tcPr>
          <w:p w14:paraId="48DD945D" w14:textId="77777777" w:rsidR="008B4773" w:rsidRPr="009B5FD0" w:rsidRDefault="008B4773" w:rsidP="00273B17">
            <w:pPr>
              <w:pStyle w:val="Bodytext11pt0spacesingle"/>
              <w:jc w:val="center"/>
            </w:pPr>
          </w:p>
        </w:tc>
      </w:tr>
      <w:tr w:rsidR="008B4773" w:rsidRPr="009B5FD0" w14:paraId="490C9D9D" w14:textId="77777777" w:rsidTr="00DF4C5E">
        <w:tc>
          <w:tcPr>
            <w:tcW w:w="5954" w:type="dxa"/>
            <w:vAlign w:val="center"/>
          </w:tcPr>
          <w:p w14:paraId="272976D5" w14:textId="77777777" w:rsidR="008B4773" w:rsidRPr="009B5FD0" w:rsidRDefault="008B4773" w:rsidP="008B4773">
            <w:pPr>
              <w:pStyle w:val="Bodytext95pt0spacesingle"/>
              <w:rPr>
                <w:sz w:val="18"/>
              </w:rPr>
            </w:pPr>
            <w:r w:rsidRPr="009B5FD0">
              <w:rPr>
                <w:sz w:val="18"/>
              </w:rPr>
              <w:t>collaboratively generate alternative responses to an issue, use criteria to make decisions and identify the advantages and disadvantages of pref</w:t>
            </w:r>
            <w:r w:rsidR="00B102DF" w:rsidRPr="009B5FD0">
              <w:rPr>
                <w:sz w:val="18"/>
              </w:rPr>
              <w:t>erring one decision over others</w:t>
            </w:r>
          </w:p>
        </w:tc>
        <w:tc>
          <w:tcPr>
            <w:tcW w:w="850" w:type="dxa"/>
            <w:tcBorders>
              <w:top w:val="single" w:sz="6" w:space="0" w:color="auto"/>
              <w:bottom w:val="single" w:sz="6" w:space="0" w:color="auto"/>
            </w:tcBorders>
            <w:shd w:val="clear" w:color="auto" w:fill="FFEEE7"/>
            <w:vAlign w:val="center"/>
          </w:tcPr>
          <w:p w14:paraId="7CC08BD6" w14:textId="77777777" w:rsidR="008B4773" w:rsidRPr="009B5FD0" w:rsidRDefault="006135C8" w:rsidP="00273B17">
            <w:pPr>
              <w:pStyle w:val="Bodytext11pt0spacesingle"/>
              <w:jc w:val="center"/>
            </w:pPr>
            <w:r w:rsidRPr="009B5FD0">
              <w:rPr>
                <w:lang w:val="en-GB"/>
              </w:rPr>
              <w:sym w:font="Wingdings" w:char="F0FC"/>
            </w:r>
          </w:p>
        </w:tc>
        <w:tc>
          <w:tcPr>
            <w:tcW w:w="850" w:type="dxa"/>
            <w:tcBorders>
              <w:top w:val="single" w:sz="6" w:space="0" w:color="auto"/>
              <w:bottom w:val="single" w:sz="6" w:space="0" w:color="auto"/>
            </w:tcBorders>
            <w:vAlign w:val="center"/>
          </w:tcPr>
          <w:p w14:paraId="01C1955F" w14:textId="77777777" w:rsidR="008B4773" w:rsidRPr="009B5FD0" w:rsidRDefault="008B4773" w:rsidP="00273B17">
            <w:pPr>
              <w:pStyle w:val="Bodytext11pt0spacesingle"/>
              <w:jc w:val="center"/>
            </w:pPr>
          </w:p>
        </w:tc>
        <w:tc>
          <w:tcPr>
            <w:tcW w:w="851" w:type="dxa"/>
            <w:tcBorders>
              <w:top w:val="single" w:sz="6" w:space="0" w:color="auto"/>
              <w:bottom w:val="single" w:sz="6" w:space="0" w:color="auto"/>
            </w:tcBorders>
            <w:shd w:val="clear" w:color="auto" w:fill="FFEEE7"/>
            <w:vAlign w:val="center"/>
          </w:tcPr>
          <w:p w14:paraId="7A8BFE1A" w14:textId="77777777" w:rsidR="008B4773" w:rsidRPr="009B5FD0" w:rsidRDefault="008B4773" w:rsidP="00273B17">
            <w:pPr>
              <w:pStyle w:val="Bodytext11pt0spacesingle"/>
              <w:jc w:val="center"/>
            </w:pPr>
          </w:p>
        </w:tc>
        <w:tc>
          <w:tcPr>
            <w:tcW w:w="850" w:type="dxa"/>
            <w:tcBorders>
              <w:top w:val="single" w:sz="6" w:space="0" w:color="auto"/>
              <w:bottom w:val="single" w:sz="6" w:space="0" w:color="auto"/>
            </w:tcBorders>
            <w:vAlign w:val="center"/>
          </w:tcPr>
          <w:p w14:paraId="67A02C2C" w14:textId="77777777" w:rsidR="008B4773" w:rsidRPr="009B5FD0" w:rsidRDefault="008B4773" w:rsidP="00273B17">
            <w:pPr>
              <w:pStyle w:val="Bodytext11pt0spacesingle"/>
              <w:jc w:val="center"/>
            </w:pPr>
          </w:p>
        </w:tc>
        <w:tc>
          <w:tcPr>
            <w:tcW w:w="851" w:type="dxa"/>
            <w:tcBorders>
              <w:top w:val="single" w:sz="6" w:space="0" w:color="auto"/>
              <w:bottom w:val="single" w:sz="6" w:space="0" w:color="auto"/>
            </w:tcBorders>
            <w:shd w:val="clear" w:color="auto" w:fill="FFEEE7"/>
            <w:vAlign w:val="center"/>
          </w:tcPr>
          <w:p w14:paraId="06CB8727" w14:textId="77777777" w:rsidR="008B4773" w:rsidRPr="009B5FD0" w:rsidRDefault="008B4773" w:rsidP="00273B17">
            <w:pPr>
              <w:pStyle w:val="Bodytext11pt0spacesingle"/>
              <w:jc w:val="center"/>
            </w:pPr>
          </w:p>
        </w:tc>
      </w:tr>
      <w:tr w:rsidR="008B4773" w:rsidRPr="009B5FD0" w14:paraId="3EA745CA" w14:textId="77777777" w:rsidTr="00DF4C5E">
        <w:tc>
          <w:tcPr>
            <w:tcW w:w="5954" w:type="dxa"/>
            <w:vAlign w:val="center"/>
          </w:tcPr>
          <w:p w14:paraId="04075D97" w14:textId="77777777" w:rsidR="008B4773" w:rsidRPr="009B5FD0" w:rsidRDefault="008B4773" w:rsidP="008B4773">
            <w:pPr>
              <w:pStyle w:val="Bodytext95pt0spacesingle"/>
              <w:rPr>
                <w:sz w:val="18"/>
              </w:rPr>
            </w:pPr>
            <w:r w:rsidRPr="009B5FD0">
              <w:rPr>
                <w:sz w:val="18"/>
              </w:rPr>
              <w:t>reflect on their learning to propose action in response to an issue or challenge and describe the pro</w:t>
            </w:r>
            <w:r w:rsidR="00B102DF" w:rsidRPr="009B5FD0">
              <w:rPr>
                <w:sz w:val="18"/>
              </w:rPr>
              <w:t>bable effects of their proposal</w:t>
            </w:r>
          </w:p>
        </w:tc>
        <w:tc>
          <w:tcPr>
            <w:tcW w:w="850" w:type="dxa"/>
            <w:tcBorders>
              <w:top w:val="single" w:sz="6" w:space="0" w:color="auto"/>
              <w:bottom w:val="single" w:sz="6" w:space="0" w:color="auto"/>
            </w:tcBorders>
            <w:shd w:val="clear" w:color="auto" w:fill="FFEEE7"/>
            <w:vAlign w:val="center"/>
          </w:tcPr>
          <w:p w14:paraId="299E1D42" w14:textId="77777777" w:rsidR="008B4773" w:rsidRPr="009B5FD0" w:rsidRDefault="006135C8" w:rsidP="006135C8">
            <w:pPr>
              <w:pStyle w:val="Bodytext11pt0spacesingle"/>
              <w:jc w:val="center"/>
            </w:pPr>
            <w:r w:rsidRPr="009B5FD0">
              <w:rPr>
                <w:lang w:val="en-GB"/>
              </w:rPr>
              <w:sym w:font="Wingdings" w:char="F0FC"/>
            </w:r>
            <w:r w:rsidR="008B4773" w:rsidRPr="009B5FD0">
              <w:rPr>
                <w:noProof/>
                <w:lang w:eastAsia="zh-TW"/>
              </w:rPr>
              <w:drawing>
                <wp:inline distT="0" distB="0" distL="0" distR="0" wp14:anchorId="5C8401C9" wp14:editId="4F455F39">
                  <wp:extent cx="169545" cy="169545"/>
                  <wp:effectExtent l="0" t="0" r="1905" b="1905"/>
                  <wp:docPr id="3590" name="Picture 3590" descr="Asterix image 1 Scienc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2" descr="Asterix image 1 Science"/>
                          <pic:cNvPicPr>
                            <a:picLocks noChangeAspect="1" noChangeArrowheads="1"/>
                          </pic:cNvPicPr>
                        </pic:nvPicPr>
                        <pic:blipFill>
                          <a:blip r:embed="rId13">
                            <a:extLst>
                              <a:ext uri="{28A0092B-C50C-407E-A947-70E740481C1C}">
                                <a14:useLocalDpi xmlns:a14="http://schemas.microsoft.com/office/drawing/2010/main" val="0"/>
                              </a:ext>
                            </a:extLst>
                          </a:blip>
                          <a:srcRect/>
                          <a:stretch>
                            <a:fillRect/>
                          </a:stretch>
                        </pic:blipFill>
                        <pic:spPr bwMode="auto">
                          <a:xfrm>
                            <a:off x="0" y="0"/>
                            <a:ext cx="169545" cy="169545"/>
                          </a:xfrm>
                          <a:prstGeom prst="rect">
                            <a:avLst/>
                          </a:prstGeom>
                          <a:noFill/>
                          <a:ln>
                            <a:noFill/>
                          </a:ln>
                        </pic:spPr>
                      </pic:pic>
                    </a:graphicData>
                  </a:graphic>
                </wp:inline>
              </w:drawing>
            </w:r>
          </w:p>
        </w:tc>
        <w:tc>
          <w:tcPr>
            <w:tcW w:w="850" w:type="dxa"/>
            <w:tcBorders>
              <w:top w:val="single" w:sz="6" w:space="0" w:color="auto"/>
              <w:bottom w:val="single" w:sz="6" w:space="0" w:color="auto"/>
            </w:tcBorders>
            <w:vAlign w:val="center"/>
          </w:tcPr>
          <w:p w14:paraId="31D537AE" w14:textId="77777777" w:rsidR="008B4773" w:rsidRPr="009B5FD0" w:rsidRDefault="008B4773" w:rsidP="00273B17">
            <w:pPr>
              <w:pStyle w:val="Bodytext11pt0spacesingle"/>
              <w:jc w:val="center"/>
              <w:rPr>
                <w:lang w:val="en-GB"/>
              </w:rPr>
            </w:pPr>
          </w:p>
        </w:tc>
        <w:tc>
          <w:tcPr>
            <w:tcW w:w="851" w:type="dxa"/>
            <w:tcBorders>
              <w:top w:val="single" w:sz="6" w:space="0" w:color="auto"/>
              <w:bottom w:val="single" w:sz="6" w:space="0" w:color="auto"/>
            </w:tcBorders>
            <w:shd w:val="clear" w:color="auto" w:fill="FFEEE7"/>
            <w:vAlign w:val="center"/>
          </w:tcPr>
          <w:p w14:paraId="5BC5EBB8" w14:textId="77777777" w:rsidR="008B4773" w:rsidRPr="009B5FD0" w:rsidRDefault="008B4773" w:rsidP="00273B17">
            <w:pPr>
              <w:pStyle w:val="Bodytext11pt0spacesingle"/>
              <w:jc w:val="center"/>
              <w:rPr>
                <w:lang w:val="en-GB"/>
              </w:rPr>
            </w:pPr>
          </w:p>
        </w:tc>
        <w:tc>
          <w:tcPr>
            <w:tcW w:w="850" w:type="dxa"/>
            <w:tcBorders>
              <w:top w:val="single" w:sz="6" w:space="0" w:color="auto"/>
              <w:bottom w:val="single" w:sz="6" w:space="0" w:color="auto"/>
            </w:tcBorders>
            <w:vAlign w:val="center"/>
          </w:tcPr>
          <w:p w14:paraId="52F0E60F" w14:textId="77777777" w:rsidR="008B4773" w:rsidRPr="009B5FD0" w:rsidRDefault="008B4773" w:rsidP="00273B17">
            <w:pPr>
              <w:pStyle w:val="Bodytext11pt0spacesingle"/>
              <w:jc w:val="center"/>
              <w:rPr>
                <w:lang w:val="en-GB"/>
              </w:rPr>
            </w:pPr>
            <w:r w:rsidRPr="009B5FD0">
              <w:rPr>
                <w:lang w:val="en-GB"/>
              </w:rPr>
              <w:sym w:font="Wingdings" w:char="F0FC"/>
            </w:r>
          </w:p>
        </w:tc>
        <w:tc>
          <w:tcPr>
            <w:tcW w:w="851" w:type="dxa"/>
            <w:tcBorders>
              <w:top w:val="single" w:sz="6" w:space="0" w:color="auto"/>
              <w:bottom w:val="single" w:sz="6" w:space="0" w:color="auto"/>
            </w:tcBorders>
            <w:shd w:val="clear" w:color="auto" w:fill="FFEEE7"/>
            <w:vAlign w:val="center"/>
          </w:tcPr>
          <w:p w14:paraId="7EB69CB8" w14:textId="77777777" w:rsidR="008B4773" w:rsidRPr="009B5FD0" w:rsidRDefault="008B4773" w:rsidP="00273B17">
            <w:pPr>
              <w:pStyle w:val="Bodytext11pt0spacesingle"/>
              <w:jc w:val="center"/>
              <w:rPr>
                <w:lang w:val="en-GB"/>
              </w:rPr>
            </w:pPr>
          </w:p>
        </w:tc>
      </w:tr>
      <w:tr w:rsidR="008B4773" w:rsidRPr="009B5FD0" w14:paraId="6AB7787E" w14:textId="77777777" w:rsidTr="00DF4C5E">
        <w:tc>
          <w:tcPr>
            <w:tcW w:w="5954" w:type="dxa"/>
            <w:vAlign w:val="center"/>
          </w:tcPr>
          <w:p w14:paraId="322D3578" w14:textId="77777777" w:rsidR="008B4773" w:rsidRPr="009B5FD0" w:rsidRDefault="008B4773" w:rsidP="008B4773">
            <w:pPr>
              <w:pStyle w:val="Bodytext95pt0spacesingle"/>
              <w:rPr>
                <w:sz w:val="18"/>
              </w:rPr>
            </w:pPr>
            <w:r w:rsidRPr="009B5FD0">
              <w:rPr>
                <w:sz w:val="18"/>
              </w:rPr>
              <w:t>present ideas, findings, viewpoints and conclusions in a range of communication forms that incorporate source materials, mapping, graphing, communication conventions and discipline-specific terms</w:t>
            </w:r>
          </w:p>
        </w:tc>
        <w:tc>
          <w:tcPr>
            <w:tcW w:w="850" w:type="dxa"/>
            <w:tcBorders>
              <w:top w:val="single" w:sz="6" w:space="0" w:color="auto"/>
              <w:bottom w:val="single" w:sz="6" w:space="0" w:color="auto"/>
            </w:tcBorders>
            <w:shd w:val="clear" w:color="auto" w:fill="FFEEE7"/>
            <w:vAlign w:val="center"/>
          </w:tcPr>
          <w:p w14:paraId="0B690354" w14:textId="77777777" w:rsidR="008B4773" w:rsidRPr="009B5FD0" w:rsidRDefault="006135C8" w:rsidP="00273B17">
            <w:pPr>
              <w:pStyle w:val="Bodytext11pt0spacesingle"/>
              <w:jc w:val="center"/>
            </w:pPr>
            <w:r w:rsidRPr="009B5FD0">
              <w:rPr>
                <w:lang w:val="en-GB"/>
              </w:rPr>
              <w:sym w:font="Wingdings" w:char="F0FC"/>
            </w:r>
            <w:r w:rsidR="008B4773" w:rsidRPr="009B5FD0">
              <w:rPr>
                <w:noProof/>
                <w:lang w:eastAsia="zh-TW"/>
              </w:rPr>
              <w:drawing>
                <wp:inline distT="0" distB="0" distL="0" distR="0" wp14:anchorId="43812F35" wp14:editId="4DFCE177">
                  <wp:extent cx="169545" cy="169545"/>
                  <wp:effectExtent l="0" t="0" r="1905" b="1905"/>
                  <wp:docPr id="3591" name="Picture 3591" descr="Asterix image 1 Scienc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2" descr="Asterix image 1 Science"/>
                          <pic:cNvPicPr>
                            <a:picLocks noChangeAspect="1" noChangeArrowheads="1"/>
                          </pic:cNvPicPr>
                        </pic:nvPicPr>
                        <pic:blipFill>
                          <a:blip r:embed="rId13">
                            <a:extLst>
                              <a:ext uri="{28A0092B-C50C-407E-A947-70E740481C1C}">
                                <a14:useLocalDpi xmlns:a14="http://schemas.microsoft.com/office/drawing/2010/main" val="0"/>
                              </a:ext>
                            </a:extLst>
                          </a:blip>
                          <a:srcRect/>
                          <a:stretch>
                            <a:fillRect/>
                          </a:stretch>
                        </pic:blipFill>
                        <pic:spPr bwMode="auto">
                          <a:xfrm>
                            <a:off x="0" y="0"/>
                            <a:ext cx="169545" cy="169545"/>
                          </a:xfrm>
                          <a:prstGeom prst="rect">
                            <a:avLst/>
                          </a:prstGeom>
                          <a:noFill/>
                          <a:ln>
                            <a:noFill/>
                          </a:ln>
                        </pic:spPr>
                      </pic:pic>
                    </a:graphicData>
                  </a:graphic>
                </wp:inline>
              </w:drawing>
            </w:r>
          </w:p>
        </w:tc>
        <w:tc>
          <w:tcPr>
            <w:tcW w:w="850" w:type="dxa"/>
            <w:tcBorders>
              <w:top w:val="single" w:sz="6" w:space="0" w:color="auto"/>
              <w:bottom w:val="single" w:sz="6" w:space="0" w:color="auto"/>
            </w:tcBorders>
            <w:vAlign w:val="center"/>
          </w:tcPr>
          <w:p w14:paraId="56B172F9" w14:textId="77777777" w:rsidR="008B4773" w:rsidRPr="009B5FD0" w:rsidRDefault="006135C8" w:rsidP="006135C8">
            <w:pPr>
              <w:pStyle w:val="Bodytext11pt0spacesingle"/>
              <w:jc w:val="center"/>
            </w:pPr>
            <w:r w:rsidRPr="009B5FD0">
              <w:rPr>
                <w:lang w:val="en-GB"/>
              </w:rPr>
              <w:sym w:font="Wingdings" w:char="F0FC"/>
            </w:r>
            <w:r w:rsidR="008B4773" w:rsidRPr="009B5FD0">
              <w:rPr>
                <w:noProof/>
                <w:lang w:eastAsia="zh-TW"/>
              </w:rPr>
              <w:drawing>
                <wp:inline distT="0" distB="0" distL="0" distR="0" wp14:anchorId="79626A91" wp14:editId="4F9F42CC">
                  <wp:extent cx="169545" cy="169545"/>
                  <wp:effectExtent l="0" t="0" r="1905" b="1905"/>
                  <wp:docPr id="3592" name="Picture 3592" descr="Asterix image 1 Scienc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2" descr="Asterix image 1 Science"/>
                          <pic:cNvPicPr>
                            <a:picLocks noChangeAspect="1" noChangeArrowheads="1"/>
                          </pic:cNvPicPr>
                        </pic:nvPicPr>
                        <pic:blipFill>
                          <a:blip r:embed="rId13">
                            <a:extLst>
                              <a:ext uri="{28A0092B-C50C-407E-A947-70E740481C1C}">
                                <a14:useLocalDpi xmlns:a14="http://schemas.microsoft.com/office/drawing/2010/main" val="0"/>
                              </a:ext>
                            </a:extLst>
                          </a:blip>
                          <a:srcRect/>
                          <a:stretch>
                            <a:fillRect/>
                          </a:stretch>
                        </pic:blipFill>
                        <pic:spPr bwMode="auto">
                          <a:xfrm>
                            <a:off x="0" y="0"/>
                            <a:ext cx="169545" cy="169545"/>
                          </a:xfrm>
                          <a:prstGeom prst="rect">
                            <a:avLst/>
                          </a:prstGeom>
                          <a:noFill/>
                          <a:ln>
                            <a:noFill/>
                          </a:ln>
                        </pic:spPr>
                      </pic:pic>
                    </a:graphicData>
                  </a:graphic>
                </wp:inline>
              </w:drawing>
            </w:r>
          </w:p>
        </w:tc>
        <w:tc>
          <w:tcPr>
            <w:tcW w:w="851" w:type="dxa"/>
            <w:tcBorders>
              <w:top w:val="single" w:sz="6" w:space="0" w:color="auto"/>
              <w:bottom w:val="single" w:sz="6" w:space="0" w:color="auto"/>
            </w:tcBorders>
            <w:shd w:val="clear" w:color="auto" w:fill="FFEEE7"/>
            <w:vAlign w:val="center"/>
          </w:tcPr>
          <w:p w14:paraId="7094A2E8" w14:textId="77777777" w:rsidR="008B4773" w:rsidRPr="009B5FD0" w:rsidRDefault="006135C8" w:rsidP="006135C8">
            <w:pPr>
              <w:pStyle w:val="Bodytext11pt0spacesingle"/>
              <w:jc w:val="center"/>
            </w:pPr>
            <w:r w:rsidRPr="009B5FD0">
              <w:rPr>
                <w:lang w:val="en-GB"/>
              </w:rPr>
              <w:sym w:font="Wingdings" w:char="F0FC"/>
            </w:r>
            <w:r w:rsidR="008B4773" w:rsidRPr="009B5FD0">
              <w:rPr>
                <w:noProof/>
                <w:lang w:eastAsia="zh-TW"/>
              </w:rPr>
              <w:drawing>
                <wp:inline distT="0" distB="0" distL="0" distR="0" wp14:anchorId="2BD26B58" wp14:editId="426CE3A3">
                  <wp:extent cx="169545" cy="169545"/>
                  <wp:effectExtent l="0" t="0" r="1905" b="1905"/>
                  <wp:docPr id="3593" name="Picture 3593" descr="Asterix image 1 Scienc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2" descr="Asterix image 1 Science"/>
                          <pic:cNvPicPr>
                            <a:picLocks noChangeAspect="1" noChangeArrowheads="1"/>
                          </pic:cNvPicPr>
                        </pic:nvPicPr>
                        <pic:blipFill>
                          <a:blip r:embed="rId13">
                            <a:extLst>
                              <a:ext uri="{28A0092B-C50C-407E-A947-70E740481C1C}">
                                <a14:useLocalDpi xmlns:a14="http://schemas.microsoft.com/office/drawing/2010/main" val="0"/>
                              </a:ext>
                            </a:extLst>
                          </a:blip>
                          <a:srcRect/>
                          <a:stretch>
                            <a:fillRect/>
                          </a:stretch>
                        </pic:blipFill>
                        <pic:spPr bwMode="auto">
                          <a:xfrm>
                            <a:off x="0" y="0"/>
                            <a:ext cx="169545" cy="169545"/>
                          </a:xfrm>
                          <a:prstGeom prst="rect">
                            <a:avLst/>
                          </a:prstGeom>
                          <a:noFill/>
                          <a:ln>
                            <a:noFill/>
                          </a:ln>
                        </pic:spPr>
                      </pic:pic>
                    </a:graphicData>
                  </a:graphic>
                </wp:inline>
              </w:drawing>
            </w:r>
          </w:p>
        </w:tc>
        <w:tc>
          <w:tcPr>
            <w:tcW w:w="850" w:type="dxa"/>
            <w:tcBorders>
              <w:top w:val="single" w:sz="6" w:space="0" w:color="auto"/>
              <w:bottom w:val="single" w:sz="6" w:space="0" w:color="auto"/>
            </w:tcBorders>
            <w:vAlign w:val="center"/>
          </w:tcPr>
          <w:p w14:paraId="113A8011" w14:textId="77777777" w:rsidR="008B4773" w:rsidRPr="009B5FD0" w:rsidRDefault="00EA5BC0" w:rsidP="00EA5BC0">
            <w:pPr>
              <w:pStyle w:val="Bodytext11pt0spacesingle"/>
              <w:jc w:val="center"/>
            </w:pPr>
            <w:r w:rsidRPr="009B5FD0">
              <w:rPr>
                <w:lang w:val="en-GB"/>
              </w:rPr>
              <w:sym w:font="Wingdings" w:char="F0FC"/>
            </w:r>
            <w:r w:rsidR="008B4773" w:rsidRPr="009B5FD0">
              <w:rPr>
                <w:noProof/>
                <w:lang w:eastAsia="zh-TW"/>
              </w:rPr>
              <w:drawing>
                <wp:inline distT="0" distB="0" distL="0" distR="0" wp14:anchorId="6665C7CB" wp14:editId="69AE9FF1">
                  <wp:extent cx="169545" cy="169545"/>
                  <wp:effectExtent l="0" t="0" r="1905" b="1905"/>
                  <wp:docPr id="3594" name="Picture 3594" descr="Asterix image 1 Scienc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2" descr="Asterix image 1 Science"/>
                          <pic:cNvPicPr>
                            <a:picLocks noChangeAspect="1" noChangeArrowheads="1"/>
                          </pic:cNvPicPr>
                        </pic:nvPicPr>
                        <pic:blipFill>
                          <a:blip r:embed="rId13">
                            <a:extLst>
                              <a:ext uri="{28A0092B-C50C-407E-A947-70E740481C1C}">
                                <a14:useLocalDpi xmlns:a14="http://schemas.microsoft.com/office/drawing/2010/main" val="0"/>
                              </a:ext>
                            </a:extLst>
                          </a:blip>
                          <a:srcRect/>
                          <a:stretch>
                            <a:fillRect/>
                          </a:stretch>
                        </pic:blipFill>
                        <pic:spPr bwMode="auto">
                          <a:xfrm>
                            <a:off x="0" y="0"/>
                            <a:ext cx="169545" cy="169545"/>
                          </a:xfrm>
                          <a:prstGeom prst="rect">
                            <a:avLst/>
                          </a:prstGeom>
                          <a:noFill/>
                          <a:ln>
                            <a:noFill/>
                          </a:ln>
                        </pic:spPr>
                      </pic:pic>
                    </a:graphicData>
                  </a:graphic>
                </wp:inline>
              </w:drawing>
            </w:r>
          </w:p>
        </w:tc>
        <w:tc>
          <w:tcPr>
            <w:tcW w:w="851" w:type="dxa"/>
            <w:tcBorders>
              <w:top w:val="single" w:sz="6" w:space="0" w:color="auto"/>
              <w:bottom w:val="single" w:sz="6" w:space="0" w:color="auto"/>
            </w:tcBorders>
            <w:shd w:val="clear" w:color="auto" w:fill="FFEEE7"/>
            <w:vAlign w:val="center"/>
          </w:tcPr>
          <w:p w14:paraId="0C4FC14E" w14:textId="77777777" w:rsidR="008B4773" w:rsidRPr="009B5FD0" w:rsidRDefault="00D03DAA" w:rsidP="00D03DAA">
            <w:pPr>
              <w:pStyle w:val="Bodytext11pt0spacesingle"/>
              <w:jc w:val="center"/>
            </w:pPr>
            <w:r w:rsidRPr="009B5FD0">
              <w:rPr>
                <w:lang w:val="en-GB"/>
              </w:rPr>
              <w:sym w:font="Wingdings" w:char="F0FC"/>
            </w:r>
            <w:r w:rsidR="008B4773" w:rsidRPr="009B5FD0">
              <w:rPr>
                <w:noProof/>
                <w:lang w:eastAsia="zh-TW"/>
              </w:rPr>
              <w:drawing>
                <wp:inline distT="0" distB="0" distL="0" distR="0" wp14:anchorId="6B3AE1A6" wp14:editId="4CEF9C3C">
                  <wp:extent cx="169545" cy="169545"/>
                  <wp:effectExtent l="0" t="0" r="1905" b="1905"/>
                  <wp:docPr id="3595" name="Picture 3595" descr="Asterix image 1 Scienc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2" descr="Asterix image 1 Science"/>
                          <pic:cNvPicPr>
                            <a:picLocks noChangeAspect="1" noChangeArrowheads="1"/>
                          </pic:cNvPicPr>
                        </pic:nvPicPr>
                        <pic:blipFill>
                          <a:blip r:embed="rId13">
                            <a:extLst>
                              <a:ext uri="{28A0092B-C50C-407E-A947-70E740481C1C}">
                                <a14:useLocalDpi xmlns:a14="http://schemas.microsoft.com/office/drawing/2010/main" val="0"/>
                              </a:ext>
                            </a:extLst>
                          </a:blip>
                          <a:srcRect/>
                          <a:stretch>
                            <a:fillRect/>
                          </a:stretch>
                        </pic:blipFill>
                        <pic:spPr bwMode="auto">
                          <a:xfrm>
                            <a:off x="0" y="0"/>
                            <a:ext cx="169545" cy="169545"/>
                          </a:xfrm>
                          <a:prstGeom prst="rect">
                            <a:avLst/>
                          </a:prstGeom>
                          <a:noFill/>
                          <a:ln>
                            <a:noFill/>
                          </a:ln>
                        </pic:spPr>
                      </pic:pic>
                    </a:graphicData>
                  </a:graphic>
                </wp:inline>
              </w:drawing>
            </w:r>
          </w:p>
        </w:tc>
      </w:tr>
    </w:tbl>
    <w:p w14:paraId="1B966B98" w14:textId="77777777" w:rsidR="00144B21" w:rsidRPr="009B5FD0" w:rsidRDefault="00144B21" w:rsidP="00144B21">
      <w:pPr>
        <w:pStyle w:val="AClogo"/>
        <w:spacing w:before="80" w:after="240"/>
      </w:pPr>
      <w:r w:rsidRPr="009B5FD0">
        <w:rPr>
          <w:lang w:val="en-AU" w:eastAsia="zh-TW"/>
        </w:rPr>
        <w:drawing>
          <wp:inline distT="0" distB="0" distL="0" distR="0" wp14:anchorId="1F497840" wp14:editId="6096E98B">
            <wp:extent cx="145415" cy="131445"/>
            <wp:effectExtent l="0" t="0" r="6985" b="1905"/>
            <wp:docPr id="3269" name="Picture 3269" descr="G:\8047_C2C\DevArea\C2C\Templates\Level_4\2018_Release\Corporate Branding\Logos &amp; Graphic files\ACARA\AC_colour_logo.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descr="G:\8047_C2C\DevArea\C2C\Templates\Level_4\2018_Release\Corporate Branding\Logos &amp; Graphic files\ACARA\AC_colour_logo.png"/>
                    <pic:cNvPicPr>
                      <a:picLocks noChangeAspect="1" noChangeArrowheads="1"/>
                    </pic:cNvPicPr>
                  </pic:nvPicPr>
                  <pic:blipFill>
                    <a:blip r:embed="rId8">
                      <a:extLst>
                        <a:ext uri="{28A0092B-C50C-407E-A947-70E740481C1C}">
                          <a14:useLocalDpi xmlns:a14="http://schemas.microsoft.com/office/drawing/2010/main" val="0"/>
                        </a:ext>
                      </a:extLst>
                    </a:blip>
                    <a:srcRect/>
                    <a:stretch>
                      <a:fillRect/>
                    </a:stretch>
                  </pic:blipFill>
                  <pic:spPr bwMode="auto">
                    <a:xfrm>
                      <a:off x="0" y="0"/>
                      <a:ext cx="145415" cy="131445"/>
                    </a:xfrm>
                    <a:prstGeom prst="rect">
                      <a:avLst/>
                    </a:prstGeom>
                    <a:noFill/>
                    <a:ln>
                      <a:noFill/>
                    </a:ln>
                  </pic:spPr>
                </pic:pic>
              </a:graphicData>
            </a:graphic>
          </wp:inline>
        </w:drawing>
      </w:r>
    </w:p>
    <w:p w14:paraId="74AA5652" w14:textId="77777777" w:rsidR="006E12AA" w:rsidRPr="009B5FD0" w:rsidRDefault="006E12AA" w:rsidP="006E12AA">
      <w:pPr>
        <w:pStyle w:val="Bodytext95pt3spaceatleast12"/>
        <w:rPr>
          <w:lang w:val="en-US" w:eastAsia="zh-CN"/>
        </w:rPr>
      </w:pPr>
      <w:r w:rsidRPr="009B5FD0">
        <w:rPr>
          <w:rStyle w:val="BodytextBold"/>
          <w:lang w:val="en-US" w:eastAsia="zh-CN"/>
        </w:rPr>
        <w:t>Note:</w:t>
      </w:r>
      <w:r w:rsidRPr="009B5FD0">
        <w:rPr>
          <w:lang w:val="en-US" w:eastAsia="zh-CN"/>
        </w:rPr>
        <w:t xml:space="preserve"> The mapping of the coverage of achievement standard has been informed by the C2C </w:t>
      </w:r>
      <w:r w:rsidRPr="009B5FD0">
        <w:rPr>
          <w:rStyle w:val="Bodytextitalic"/>
          <w:lang w:val="en-US" w:eastAsia="zh-CN"/>
        </w:rPr>
        <w:t>Guide to making judgments</w:t>
      </w:r>
      <w:r w:rsidRPr="009B5FD0">
        <w:rPr>
          <w:lang w:val="en-US" w:eastAsia="zh-CN"/>
        </w:rPr>
        <w:t xml:space="preserve"> for the unit.</w:t>
      </w:r>
    </w:p>
    <w:p w14:paraId="45BE7928" w14:textId="77777777" w:rsidR="006E12AA" w:rsidRPr="009B5FD0" w:rsidRDefault="006E12AA" w:rsidP="006E12AA">
      <w:pPr>
        <w:pStyle w:val="Bodytext95pt3spaceatleast12"/>
        <w:rPr>
          <w:lang w:val="en-US" w:eastAsia="zh-CN"/>
        </w:rPr>
      </w:pPr>
      <w:r w:rsidRPr="009B5FD0">
        <w:rPr>
          <w:lang w:val="en-US" w:eastAsia="zh-CN"/>
        </w:rPr>
        <w:t>A tick indicates that the summative assessment is aligned to the aspects of the learning area achievement standard.</w:t>
      </w:r>
    </w:p>
    <w:p w14:paraId="373AC6A1" w14:textId="77777777" w:rsidR="00144B21" w:rsidRPr="009B5FD0" w:rsidRDefault="00144B21" w:rsidP="006E12AA">
      <w:pPr>
        <w:pStyle w:val="Bodytext95pt3spaceatleast12"/>
        <w:rPr>
          <w:lang w:val="en-US" w:eastAsia="zh-CN"/>
        </w:rPr>
      </w:pPr>
      <w:r w:rsidRPr="009B5FD0">
        <w:rPr>
          <w:lang w:val="en-US" w:eastAsia="zh-CN"/>
        </w:rPr>
        <w:t>An asterisk indicates that only part of the aspect of the achievement standard has been assessed.</w:t>
      </w:r>
    </w:p>
    <w:p w14:paraId="64E2D2D2" w14:textId="77777777" w:rsidR="00521278" w:rsidRPr="009B5FD0" w:rsidRDefault="00521278" w:rsidP="00892C09">
      <w:pPr>
        <w:pStyle w:val="Bodytext95pt6spaceatleast12"/>
        <w:spacing w:after="0"/>
      </w:pPr>
    </w:p>
    <w:p w14:paraId="6CBEB54D" w14:textId="77777777" w:rsidR="002E4B6A" w:rsidRPr="009B5FD0" w:rsidRDefault="002E4B6A" w:rsidP="00892C09">
      <w:pPr>
        <w:pStyle w:val="Bodytext95pt6spaceatleast12"/>
        <w:spacing w:after="0"/>
        <w:sectPr w:rsidR="002E4B6A" w:rsidRPr="009B5FD0" w:rsidSect="00892C09">
          <w:headerReference w:type="default" r:id="rId14"/>
          <w:footerReference w:type="default" r:id="rId15"/>
          <w:pgSz w:w="11906" w:h="16838" w:code="9"/>
          <w:pgMar w:top="1077" w:right="851" w:bottom="851" w:left="851" w:header="567" w:footer="567" w:gutter="0"/>
          <w:cols w:space="708"/>
          <w:docGrid w:linePitch="360"/>
        </w:sectPr>
      </w:pPr>
    </w:p>
    <w:p w14:paraId="6B3E4434" w14:textId="77777777" w:rsidR="001E1F62" w:rsidRPr="009B5FD0" w:rsidRDefault="001E1F62" w:rsidP="00DF4C5E">
      <w:pPr>
        <w:pStyle w:val="Blueheader"/>
        <w:spacing w:before="0" w:after="40"/>
        <w:rPr>
          <w:sz w:val="28"/>
          <w:szCs w:val="28"/>
        </w:rPr>
      </w:pPr>
      <w:r w:rsidRPr="009B5FD0">
        <w:rPr>
          <w:sz w:val="28"/>
          <w:szCs w:val="28"/>
        </w:rPr>
        <w:lastRenderedPageBreak/>
        <w:t xml:space="preserve">Content descriptions for </w:t>
      </w:r>
      <w:r w:rsidR="00455DE6" w:rsidRPr="009B5FD0">
        <w:rPr>
          <w:sz w:val="28"/>
          <w:szCs w:val="28"/>
        </w:rPr>
        <w:t xml:space="preserve">Year </w:t>
      </w:r>
      <w:r w:rsidR="008B4773" w:rsidRPr="009B5FD0">
        <w:rPr>
          <w:sz w:val="28"/>
          <w:szCs w:val="28"/>
        </w:rPr>
        <w:t>6</w:t>
      </w:r>
      <w:r w:rsidR="00994D56" w:rsidRPr="009B5FD0">
        <w:rPr>
          <w:sz w:val="28"/>
          <w:szCs w:val="28"/>
        </w:rPr>
        <w:t xml:space="preserve"> </w:t>
      </w:r>
      <w:r w:rsidR="00D36863" w:rsidRPr="009B5FD0">
        <w:rPr>
          <w:sz w:val="28"/>
          <w:szCs w:val="28"/>
        </w:rPr>
        <w:t>Humanities and Social Sciences</w:t>
      </w:r>
    </w:p>
    <w:p w14:paraId="4ECB7B32" w14:textId="77777777" w:rsidR="001E1F62" w:rsidRPr="009B5FD0" w:rsidRDefault="00155EA0" w:rsidP="0075227A">
      <w:pPr>
        <w:pStyle w:val="Heading3"/>
        <w:spacing w:before="0" w:after="80" w:line="240" w:lineRule="auto"/>
        <w:rPr>
          <w:rFonts w:ascii="Arial" w:eastAsiaTheme="minorEastAsia" w:hAnsi="Arial" w:cs="Arial"/>
          <w:lang w:val="en-GB"/>
        </w:rPr>
      </w:pPr>
      <w:r w:rsidRPr="009B5FD0">
        <w:rPr>
          <w:rFonts w:ascii="Arial" w:eastAsiaTheme="minorEastAsia" w:hAnsi="Arial" w:cs="Arial"/>
          <w:lang w:val="en-GB"/>
        </w:rPr>
        <w:t>Review for balance and coverage of content descriptions</w:t>
      </w:r>
    </w:p>
    <w:p w14:paraId="6F421430" w14:textId="77777777" w:rsidR="00C84477" w:rsidRPr="009B5FD0" w:rsidRDefault="00D36863" w:rsidP="00D36863">
      <w:pPr>
        <w:pStyle w:val="Bodytext95pt6spaceatleast12"/>
      </w:pPr>
      <w:r w:rsidRPr="009B5FD0">
        <w:t>The Humanities and Social Sciences content descriptions guide teaching and learning leading to summative assessment against the learning area achievement standard.</w:t>
      </w:r>
    </w:p>
    <w:tbl>
      <w:tblPr>
        <w:tblStyle w:val="TableGrid3"/>
        <w:tblW w:w="10206" w:type="dxa"/>
        <w:tblInd w:w="-5" w:type="dxa"/>
        <w:tblLayout w:type="fixed"/>
        <w:tblCellMar>
          <w:top w:w="62" w:type="dxa"/>
          <w:left w:w="85" w:type="dxa"/>
          <w:bottom w:w="62" w:type="dxa"/>
          <w:right w:w="85" w:type="dxa"/>
        </w:tblCellMar>
        <w:tblLook w:val="04A0" w:firstRow="1" w:lastRow="0" w:firstColumn="1" w:lastColumn="0" w:noHBand="0" w:noVBand="1"/>
      </w:tblPr>
      <w:tblGrid>
        <w:gridCol w:w="6662"/>
        <w:gridCol w:w="708"/>
        <w:gridCol w:w="709"/>
        <w:gridCol w:w="709"/>
        <w:gridCol w:w="709"/>
        <w:gridCol w:w="709"/>
      </w:tblGrid>
      <w:tr w:rsidR="00DF4C5E" w:rsidRPr="00DF4C5E" w14:paraId="2E400A0D" w14:textId="77777777" w:rsidTr="00BC6D80">
        <w:trPr>
          <w:trHeight w:val="624"/>
          <w:tblHeader/>
        </w:trPr>
        <w:tc>
          <w:tcPr>
            <w:tcW w:w="6662" w:type="dxa"/>
            <w:tcBorders>
              <w:bottom w:val="single" w:sz="4" w:space="0" w:color="auto"/>
            </w:tcBorders>
            <w:shd w:val="clear" w:color="auto" w:fill="DB3F30"/>
            <w:vAlign w:val="center"/>
          </w:tcPr>
          <w:p w14:paraId="550D6C46" w14:textId="77777777" w:rsidR="00446962" w:rsidRPr="00DF4C5E" w:rsidRDefault="00446962" w:rsidP="00273B17">
            <w:pPr>
              <w:pStyle w:val="Bodytext95pt0spacesingle"/>
              <w:rPr>
                <w:rStyle w:val="BodytextBold"/>
                <w:color w:val="FFFFFF" w:themeColor="background1"/>
                <w:spacing w:val="4"/>
              </w:rPr>
            </w:pPr>
            <w:r w:rsidRPr="00DF4C5E">
              <w:rPr>
                <w:rStyle w:val="BodytextBold"/>
                <w:bCs w:val="0"/>
                <w:color w:val="FFFFFF" w:themeColor="background1"/>
                <w:spacing w:val="4"/>
              </w:rPr>
              <w:t>Humanities and Social Sciences</w:t>
            </w:r>
          </w:p>
        </w:tc>
        <w:tc>
          <w:tcPr>
            <w:tcW w:w="3544" w:type="dxa"/>
            <w:gridSpan w:val="5"/>
            <w:tcBorders>
              <w:bottom w:val="single" w:sz="4" w:space="0" w:color="auto"/>
            </w:tcBorders>
            <w:shd w:val="clear" w:color="auto" w:fill="DB3F30"/>
            <w:vAlign w:val="center"/>
          </w:tcPr>
          <w:p w14:paraId="7EFF9690" w14:textId="27228D0D" w:rsidR="00446962" w:rsidRPr="00DF4C5E" w:rsidRDefault="00446962" w:rsidP="00273B17">
            <w:pPr>
              <w:pStyle w:val="Bodytext95pt0spacesingle"/>
              <w:jc w:val="center"/>
              <w:rPr>
                <w:rStyle w:val="BodytextBold"/>
                <w:color w:val="FFFFFF" w:themeColor="background1"/>
                <w:spacing w:val="4"/>
              </w:rPr>
            </w:pPr>
            <w:r w:rsidRPr="00DF4C5E">
              <w:rPr>
                <w:rStyle w:val="BodytextBold"/>
                <w:color w:val="FFFFFF" w:themeColor="background1"/>
                <w:spacing w:val="4"/>
              </w:rPr>
              <w:t xml:space="preserve">Each C2C unit aligned to </w:t>
            </w:r>
            <w:r w:rsidR="00DF4C5E">
              <w:rPr>
                <w:rStyle w:val="BodytextBold"/>
                <w:color w:val="FFFFFF" w:themeColor="background1"/>
                <w:spacing w:val="4"/>
              </w:rPr>
              <w:br/>
            </w:r>
            <w:r w:rsidRPr="00DF4C5E">
              <w:rPr>
                <w:rStyle w:val="BodytextBold"/>
                <w:color w:val="FFFFFF" w:themeColor="background1"/>
                <w:spacing w:val="4"/>
              </w:rPr>
              <w:t>learning area content</w:t>
            </w:r>
          </w:p>
        </w:tc>
      </w:tr>
      <w:tr w:rsidR="008B4773" w:rsidRPr="009B5FD0" w14:paraId="25269A62" w14:textId="77777777" w:rsidTr="00BC6D80">
        <w:trPr>
          <w:trHeight w:val="567"/>
        </w:trPr>
        <w:tc>
          <w:tcPr>
            <w:tcW w:w="6662" w:type="dxa"/>
            <w:tcBorders>
              <w:bottom w:val="single" w:sz="4" w:space="0" w:color="auto"/>
            </w:tcBorders>
            <w:shd w:val="clear" w:color="auto" w:fill="FDC7B9"/>
            <w:vAlign w:val="center"/>
          </w:tcPr>
          <w:p w14:paraId="69CE5263" w14:textId="77777777" w:rsidR="008B4773" w:rsidRPr="009B5FD0" w:rsidRDefault="008B4773" w:rsidP="00273B17">
            <w:pPr>
              <w:pStyle w:val="Bodytext95pt0spacesingle"/>
              <w:rPr>
                <w:rStyle w:val="BodytextBold"/>
                <w:spacing w:val="4"/>
              </w:rPr>
            </w:pPr>
            <w:r w:rsidRPr="009B5FD0">
              <w:rPr>
                <w:rStyle w:val="BodytextBold"/>
                <w:spacing w:val="4"/>
              </w:rPr>
              <w:t>Knowledge and Understanding</w:t>
            </w:r>
          </w:p>
        </w:tc>
        <w:tc>
          <w:tcPr>
            <w:tcW w:w="708" w:type="dxa"/>
            <w:tcBorders>
              <w:bottom w:val="single" w:sz="4" w:space="0" w:color="auto"/>
            </w:tcBorders>
            <w:shd w:val="clear" w:color="auto" w:fill="FDC7B9"/>
            <w:vAlign w:val="center"/>
          </w:tcPr>
          <w:p w14:paraId="2B3B8C9D" w14:textId="77777777" w:rsidR="008B4773" w:rsidRPr="009B5FD0" w:rsidRDefault="008B4773" w:rsidP="00273B17">
            <w:pPr>
              <w:pStyle w:val="Bodytext95pt0spacesingle"/>
              <w:jc w:val="center"/>
              <w:rPr>
                <w:rStyle w:val="BodytextBold"/>
                <w:spacing w:val="4"/>
              </w:rPr>
            </w:pPr>
            <w:r w:rsidRPr="009B5FD0">
              <w:rPr>
                <w:rStyle w:val="BodytextBold"/>
                <w:spacing w:val="4"/>
              </w:rPr>
              <w:t>Unit 1</w:t>
            </w:r>
          </w:p>
        </w:tc>
        <w:tc>
          <w:tcPr>
            <w:tcW w:w="709" w:type="dxa"/>
            <w:tcBorders>
              <w:bottom w:val="single" w:sz="4" w:space="0" w:color="auto"/>
            </w:tcBorders>
            <w:shd w:val="clear" w:color="auto" w:fill="FDC7B9"/>
            <w:vAlign w:val="center"/>
          </w:tcPr>
          <w:p w14:paraId="268E250D" w14:textId="77777777" w:rsidR="008B4773" w:rsidRPr="009B5FD0" w:rsidRDefault="008B4773" w:rsidP="00273B17">
            <w:pPr>
              <w:pStyle w:val="Bodytext95pt0spacesingle"/>
              <w:jc w:val="center"/>
              <w:rPr>
                <w:rStyle w:val="BodytextBold"/>
                <w:spacing w:val="4"/>
              </w:rPr>
            </w:pPr>
            <w:r w:rsidRPr="009B5FD0">
              <w:rPr>
                <w:rStyle w:val="BodytextBold"/>
                <w:spacing w:val="4"/>
              </w:rPr>
              <w:t>Unit 2</w:t>
            </w:r>
          </w:p>
        </w:tc>
        <w:tc>
          <w:tcPr>
            <w:tcW w:w="709" w:type="dxa"/>
            <w:tcBorders>
              <w:bottom w:val="single" w:sz="4" w:space="0" w:color="auto"/>
            </w:tcBorders>
            <w:shd w:val="clear" w:color="auto" w:fill="FDC7B9"/>
            <w:vAlign w:val="center"/>
          </w:tcPr>
          <w:p w14:paraId="3630182C" w14:textId="77777777" w:rsidR="008B4773" w:rsidRPr="009B5FD0" w:rsidRDefault="008B4773" w:rsidP="00273B17">
            <w:pPr>
              <w:pStyle w:val="Bodytext95pt0spacesingle"/>
              <w:jc w:val="center"/>
              <w:rPr>
                <w:rStyle w:val="BodytextBold"/>
                <w:spacing w:val="4"/>
              </w:rPr>
            </w:pPr>
            <w:r w:rsidRPr="009B5FD0">
              <w:rPr>
                <w:rStyle w:val="BodytextBold"/>
                <w:spacing w:val="4"/>
              </w:rPr>
              <w:t>Unit 3</w:t>
            </w:r>
          </w:p>
        </w:tc>
        <w:tc>
          <w:tcPr>
            <w:tcW w:w="709" w:type="dxa"/>
            <w:tcBorders>
              <w:bottom w:val="single" w:sz="4" w:space="0" w:color="auto"/>
            </w:tcBorders>
            <w:shd w:val="clear" w:color="auto" w:fill="FDC7B9"/>
            <w:vAlign w:val="center"/>
          </w:tcPr>
          <w:p w14:paraId="6E1C2F84" w14:textId="77777777" w:rsidR="008B4773" w:rsidRPr="009B5FD0" w:rsidRDefault="008B4773" w:rsidP="00273B17">
            <w:pPr>
              <w:pStyle w:val="Bodytext95pt0spacesingle"/>
              <w:jc w:val="center"/>
              <w:rPr>
                <w:rStyle w:val="BodytextBold"/>
                <w:spacing w:val="4"/>
              </w:rPr>
            </w:pPr>
            <w:r w:rsidRPr="009B5FD0">
              <w:rPr>
                <w:rStyle w:val="BodytextBold"/>
                <w:spacing w:val="4"/>
              </w:rPr>
              <w:t>Unit 4</w:t>
            </w:r>
          </w:p>
        </w:tc>
        <w:tc>
          <w:tcPr>
            <w:tcW w:w="709" w:type="dxa"/>
            <w:tcBorders>
              <w:bottom w:val="single" w:sz="4" w:space="0" w:color="auto"/>
            </w:tcBorders>
            <w:shd w:val="clear" w:color="auto" w:fill="FDC7B9"/>
            <w:vAlign w:val="center"/>
          </w:tcPr>
          <w:p w14:paraId="4A57CB7F" w14:textId="77777777" w:rsidR="008B4773" w:rsidRPr="009B5FD0" w:rsidRDefault="008B4773" w:rsidP="00273B17">
            <w:pPr>
              <w:pStyle w:val="Bodytext95pt0spacesingle"/>
              <w:jc w:val="center"/>
              <w:rPr>
                <w:rStyle w:val="BodytextBold"/>
                <w:spacing w:val="4"/>
              </w:rPr>
            </w:pPr>
            <w:r w:rsidRPr="009B5FD0">
              <w:rPr>
                <w:rStyle w:val="BodytextBold"/>
                <w:spacing w:val="4"/>
              </w:rPr>
              <w:t>Unit 5</w:t>
            </w:r>
          </w:p>
        </w:tc>
      </w:tr>
      <w:tr w:rsidR="008B4773" w:rsidRPr="009B5FD0" w14:paraId="1A531CCA" w14:textId="77777777" w:rsidTr="00BC6D80">
        <w:trPr>
          <w:trHeight w:hRule="exact" w:val="369"/>
        </w:trPr>
        <w:tc>
          <w:tcPr>
            <w:tcW w:w="10206" w:type="dxa"/>
            <w:gridSpan w:val="6"/>
            <w:tcBorders>
              <w:bottom w:val="single" w:sz="4" w:space="0" w:color="auto"/>
            </w:tcBorders>
            <w:shd w:val="clear" w:color="auto" w:fill="FFEEE7"/>
            <w:vAlign w:val="center"/>
          </w:tcPr>
          <w:p w14:paraId="54FD73DF" w14:textId="77777777" w:rsidR="008B4773" w:rsidRPr="009B5FD0" w:rsidRDefault="008B4773" w:rsidP="00273B17">
            <w:pPr>
              <w:pStyle w:val="Bodytext95pt0spacesingle"/>
              <w:rPr>
                <w:rStyle w:val="BodytextBold"/>
                <w:spacing w:val="4"/>
                <w:sz w:val="18"/>
              </w:rPr>
            </w:pPr>
            <w:r w:rsidRPr="009B5FD0">
              <w:rPr>
                <w:rStyle w:val="BodytextBold"/>
                <w:spacing w:val="4"/>
                <w:sz w:val="18"/>
              </w:rPr>
              <w:t>History</w:t>
            </w:r>
          </w:p>
        </w:tc>
      </w:tr>
      <w:tr w:rsidR="008B4773" w:rsidRPr="009B5FD0" w14:paraId="36DB03EF" w14:textId="77777777" w:rsidTr="00BC6D80">
        <w:tc>
          <w:tcPr>
            <w:tcW w:w="6662" w:type="dxa"/>
            <w:tcBorders>
              <w:bottom w:val="single" w:sz="4" w:space="0" w:color="auto"/>
            </w:tcBorders>
            <w:vAlign w:val="center"/>
          </w:tcPr>
          <w:p w14:paraId="01841EA5" w14:textId="77777777" w:rsidR="008B4773" w:rsidRPr="009B5FD0" w:rsidRDefault="008B4773" w:rsidP="008B4773">
            <w:pPr>
              <w:pStyle w:val="Bodytext95pt0spacesingle"/>
              <w:rPr>
                <w:noProof/>
                <w:sz w:val="18"/>
              </w:rPr>
            </w:pPr>
            <w:r w:rsidRPr="009B5FD0">
              <w:rPr>
                <w:noProof/>
                <w:sz w:val="18"/>
              </w:rPr>
              <w:t>Key figures, events and ideas that led to Australia’s Federation and Constitution (ACHASSK134)</w:t>
            </w:r>
          </w:p>
        </w:tc>
        <w:tc>
          <w:tcPr>
            <w:tcW w:w="708" w:type="dxa"/>
            <w:tcBorders>
              <w:bottom w:val="single" w:sz="4" w:space="0" w:color="auto"/>
            </w:tcBorders>
            <w:shd w:val="clear" w:color="auto" w:fill="EBEBEB"/>
            <w:vAlign w:val="center"/>
          </w:tcPr>
          <w:p w14:paraId="44984854" w14:textId="77777777" w:rsidR="008B4773" w:rsidRPr="009B5FD0" w:rsidRDefault="002361F7" w:rsidP="00273B17">
            <w:pPr>
              <w:pStyle w:val="Bodytext11pt0spacesingle"/>
              <w:jc w:val="center"/>
              <w:rPr>
                <w:sz w:val="21"/>
                <w:lang w:val="en-GB"/>
              </w:rPr>
            </w:pPr>
            <w:r w:rsidRPr="009B5FD0">
              <w:rPr>
                <w:sz w:val="21"/>
                <w:lang w:val="en-GB"/>
              </w:rPr>
              <w:sym w:font="Wingdings" w:char="F0FC"/>
            </w:r>
          </w:p>
        </w:tc>
        <w:tc>
          <w:tcPr>
            <w:tcW w:w="709" w:type="dxa"/>
            <w:tcBorders>
              <w:bottom w:val="single" w:sz="4" w:space="0" w:color="auto"/>
            </w:tcBorders>
            <w:vAlign w:val="center"/>
          </w:tcPr>
          <w:p w14:paraId="211B94B0" w14:textId="77777777" w:rsidR="008B4773" w:rsidRPr="009B5FD0" w:rsidRDefault="008B4773" w:rsidP="00273B17">
            <w:pPr>
              <w:pStyle w:val="Bodytext11pt0spacesingle"/>
              <w:jc w:val="center"/>
              <w:rPr>
                <w:sz w:val="21"/>
                <w:lang w:val="en-GB"/>
              </w:rPr>
            </w:pPr>
          </w:p>
        </w:tc>
        <w:tc>
          <w:tcPr>
            <w:tcW w:w="709" w:type="dxa"/>
            <w:tcBorders>
              <w:bottom w:val="single" w:sz="4" w:space="0" w:color="auto"/>
            </w:tcBorders>
            <w:shd w:val="clear" w:color="auto" w:fill="EBEBEB"/>
            <w:vAlign w:val="center"/>
          </w:tcPr>
          <w:p w14:paraId="3A23DE88" w14:textId="77777777" w:rsidR="008B4773" w:rsidRPr="009B5FD0" w:rsidRDefault="008B4773" w:rsidP="00273B17">
            <w:pPr>
              <w:pStyle w:val="Bodytext11pt0spacesingle"/>
              <w:jc w:val="center"/>
              <w:rPr>
                <w:sz w:val="21"/>
                <w:lang w:val="en-GB"/>
              </w:rPr>
            </w:pPr>
          </w:p>
        </w:tc>
        <w:tc>
          <w:tcPr>
            <w:tcW w:w="709" w:type="dxa"/>
            <w:tcBorders>
              <w:bottom w:val="single" w:sz="4" w:space="0" w:color="auto"/>
            </w:tcBorders>
            <w:vAlign w:val="center"/>
          </w:tcPr>
          <w:p w14:paraId="0D1CE2E6" w14:textId="77777777" w:rsidR="008B4773" w:rsidRPr="009B5FD0" w:rsidRDefault="008B4773" w:rsidP="00273B17">
            <w:pPr>
              <w:pStyle w:val="Bodytext11pt0spacesingle"/>
              <w:jc w:val="center"/>
              <w:rPr>
                <w:sz w:val="21"/>
                <w:lang w:val="en-GB"/>
              </w:rPr>
            </w:pPr>
          </w:p>
        </w:tc>
        <w:tc>
          <w:tcPr>
            <w:tcW w:w="709" w:type="dxa"/>
            <w:tcBorders>
              <w:bottom w:val="single" w:sz="4" w:space="0" w:color="auto"/>
            </w:tcBorders>
            <w:shd w:val="clear" w:color="auto" w:fill="EBEBEB"/>
            <w:vAlign w:val="center"/>
          </w:tcPr>
          <w:p w14:paraId="28393CB7" w14:textId="77777777" w:rsidR="008B4773" w:rsidRPr="009B5FD0" w:rsidRDefault="008B4773" w:rsidP="00273B17">
            <w:pPr>
              <w:pStyle w:val="Bodytext11pt0spacesingle"/>
              <w:jc w:val="center"/>
              <w:rPr>
                <w:sz w:val="21"/>
                <w:lang w:val="en-GB"/>
              </w:rPr>
            </w:pPr>
          </w:p>
        </w:tc>
      </w:tr>
      <w:tr w:rsidR="008B4773" w:rsidRPr="009B5FD0" w14:paraId="73CE4AE5" w14:textId="77777777" w:rsidTr="00BC6D80">
        <w:tc>
          <w:tcPr>
            <w:tcW w:w="6662" w:type="dxa"/>
            <w:tcBorders>
              <w:bottom w:val="single" w:sz="4" w:space="0" w:color="auto"/>
            </w:tcBorders>
            <w:vAlign w:val="center"/>
          </w:tcPr>
          <w:p w14:paraId="0B32BE4C" w14:textId="77777777" w:rsidR="008B4773" w:rsidRPr="009B5FD0" w:rsidRDefault="008B4773" w:rsidP="008B4773">
            <w:pPr>
              <w:pStyle w:val="Bodytext95pt0spacesingle"/>
              <w:rPr>
                <w:noProof/>
                <w:sz w:val="18"/>
              </w:rPr>
            </w:pPr>
            <w:r w:rsidRPr="009B5FD0">
              <w:rPr>
                <w:noProof/>
                <w:sz w:val="18"/>
              </w:rPr>
              <w:t>Experiences of Australian democracy and citizenship, including the status and rights of Aboriginal and Torres Strait Islander Peoples, migrants, women and children (ACHASSK135)</w:t>
            </w:r>
          </w:p>
        </w:tc>
        <w:tc>
          <w:tcPr>
            <w:tcW w:w="708" w:type="dxa"/>
            <w:tcBorders>
              <w:top w:val="single" w:sz="4" w:space="0" w:color="auto"/>
              <w:bottom w:val="single" w:sz="4" w:space="0" w:color="auto"/>
            </w:tcBorders>
            <w:shd w:val="clear" w:color="auto" w:fill="EBEBEB"/>
            <w:vAlign w:val="center"/>
          </w:tcPr>
          <w:p w14:paraId="34BB0E40" w14:textId="77777777" w:rsidR="008B4773" w:rsidRPr="009B5FD0" w:rsidRDefault="008B4773" w:rsidP="00273B17">
            <w:pPr>
              <w:pStyle w:val="Bodytext11pt0spacesingle"/>
              <w:jc w:val="center"/>
              <w:rPr>
                <w:sz w:val="21"/>
                <w:lang w:val="en-GB"/>
              </w:rPr>
            </w:pPr>
          </w:p>
        </w:tc>
        <w:tc>
          <w:tcPr>
            <w:tcW w:w="709" w:type="dxa"/>
            <w:tcBorders>
              <w:top w:val="single" w:sz="4" w:space="0" w:color="auto"/>
              <w:bottom w:val="single" w:sz="4" w:space="0" w:color="auto"/>
            </w:tcBorders>
            <w:vAlign w:val="center"/>
          </w:tcPr>
          <w:p w14:paraId="071E8046" w14:textId="77777777" w:rsidR="008B4773" w:rsidRPr="009B5FD0" w:rsidRDefault="002361F7" w:rsidP="00273B17">
            <w:pPr>
              <w:pStyle w:val="Bodytext11pt0spacesingle"/>
              <w:jc w:val="center"/>
              <w:rPr>
                <w:sz w:val="21"/>
                <w:lang w:val="en-GB"/>
              </w:rPr>
            </w:pPr>
            <w:r w:rsidRPr="009B5FD0">
              <w:rPr>
                <w:sz w:val="21"/>
                <w:lang w:val="en-GB"/>
              </w:rPr>
              <w:sym w:font="Wingdings" w:char="F0FC"/>
            </w:r>
          </w:p>
        </w:tc>
        <w:tc>
          <w:tcPr>
            <w:tcW w:w="709" w:type="dxa"/>
            <w:tcBorders>
              <w:top w:val="single" w:sz="4" w:space="0" w:color="auto"/>
              <w:bottom w:val="single" w:sz="4" w:space="0" w:color="auto"/>
            </w:tcBorders>
            <w:shd w:val="clear" w:color="auto" w:fill="EBEBEB"/>
            <w:vAlign w:val="center"/>
          </w:tcPr>
          <w:p w14:paraId="382BBACC" w14:textId="77777777" w:rsidR="008B4773" w:rsidRPr="009B5FD0" w:rsidRDefault="008B4773" w:rsidP="00273B17">
            <w:pPr>
              <w:pStyle w:val="Bodytext11pt0spacesingle"/>
              <w:jc w:val="center"/>
              <w:rPr>
                <w:sz w:val="21"/>
                <w:lang w:val="en-GB"/>
              </w:rPr>
            </w:pPr>
          </w:p>
        </w:tc>
        <w:tc>
          <w:tcPr>
            <w:tcW w:w="709" w:type="dxa"/>
            <w:tcBorders>
              <w:top w:val="single" w:sz="4" w:space="0" w:color="auto"/>
              <w:bottom w:val="single" w:sz="4" w:space="0" w:color="auto"/>
            </w:tcBorders>
            <w:vAlign w:val="center"/>
          </w:tcPr>
          <w:p w14:paraId="00A9F4E3" w14:textId="77777777" w:rsidR="008B4773" w:rsidRPr="009B5FD0" w:rsidRDefault="008B4773" w:rsidP="00273B17">
            <w:pPr>
              <w:pStyle w:val="Bodytext11pt0spacesingle"/>
              <w:jc w:val="center"/>
              <w:rPr>
                <w:sz w:val="21"/>
                <w:lang w:val="en-GB"/>
              </w:rPr>
            </w:pPr>
          </w:p>
        </w:tc>
        <w:tc>
          <w:tcPr>
            <w:tcW w:w="709" w:type="dxa"/>
            <w:tcBorders>
              <w:top w:val="single" w:sz="4" w:space="0" w:color="auto"/>
              <w:bottom w:val="single" w:sz="4" w:space="0" w:color="auto"/>
            </w:tcBorders>
            <w:shd w:val="clear" w:color="auto" w:fill="EBEBEB"/>
            <w:vAlign w:val="center"/>
          </w:tcPr>
          <w:p w14:paraId="1324549A" w14:textId="77777777" w:rsidR="008B4773" w:rsidRPr="009B5FD0" w:rsidRDefault="008B4773" w:rsidP="00273B17">
            <w:pPr>
              <w:pStyle w:val="Bodytext11pt0spacesingle"/>
              <w:jc w:val="center"/>
              <w:rPr>
                <w:sz w:val="21"/>
                <w:lang w:val="en-GB"/>
              </w:rPr>
            </w:pPr>
          </w:p>
        </w:tc>
      </w:tr>
      <w:tr w:rsidR="008B4773" w:rsidRPr="009B5FD0" w14:paraId="37D83347" w14:textId="77777777" w:rsidTr="00BC6D80">
        <w:tc>
          <w:tcPr>
            <w:tcW w:w="6662" w:type="dxa"/>
            <w:tcBorders>
              <w:bottom w:val="single" w:sz="4" w:space="0" w:color="auto"/>
            </w:tcBorders>
            <w:vAlign w:val="center"/>
          </w:tcPr>
          <w:p w14:paraId="4C1C2C50" w14:textId="77777777" w:rsidR="008B4773" w:rsidRPr="009B5FD0" w:rsidRDefault="008B4773" w:rsidP="008B4773">
            <w:pPr>
              <w:pStyle w:val="Bodytext95pt0spacesingle"/>
              <w:rPr>
                <w:noProof/>
                <w:sz w:val="18"/>
              </w:rPr>
            </w:pPr>
            <w:r w:rsidRPr="009B5FD0">
              <w:rPr>
                <w:noProof/>
                <w:sz w:val="18"/>
              </w:rPr>
              <w:t>Stories of groups of people who migrated to Australia since Federation (including from ONE country of the Asia region) and reasons they migrated (ACHASSK136)</w:t>
            </w:r>
          </w:p>
        </w:tc>
        <w:tc>
          <w:tcPr>
            <w:tcW w:w="708" w:type="dxa"/>
            <w:tcBorders>
              <w:top w:val="single" w:sz="4" w:space="0" w:color="auto"/>
              <w:bottom w:val="single" w:sz="4" w:space="0" w:color="auto"/>
            </w:tcBorders>
            <w:shd w:val="clear" w:color="auto" w:fill="EBEBEB"/>
            <w:vAlign w:val="center"/>
          </w:tcPr>
          <w:p w14:paraId="6FDCD7B2" w14:textId="77777777" w:rsidR="008B4773" w:rsidRPr="009B5FD0" w:rsidRDefault="008B4773" w:rsidP="00273B17">
            <w:pPr>
              <w:pStyle w:val="Bodytext11pt0spacesingle"/>
              <w:jc w:val="center"/>
              <w:rPr>
                <w:sz w:val="21"/>
                <w:lang w:val="en-GB"/>
              </w:rPr>
            </w:pPr>
          </w:p>
        </w:tc>
        <w:tc>
          <w:tcPr>
            <w:tcW w:w="709" w:type="dxa"/>
            <w:tcBorders>
              <w:top w:val="single" w:sz="4" w:space="0" w:color="auto"/>
              <w:bottom w:val="single" w:sz="4" w:space="0" w:color="auto"/>
            </w:tcBorders>
            <w:vAlign w:val="center"/>
          </w:tcPr>
          <w:p w14:paraId="064BB151" w14:textId="77777777" w:rsidR="008B4773" w:rsidRPr="009B5FD0" w:rsidRDefault="002361F7" w:rsidP="00273B17">
            <w:pPr>
              <w:pStyle w:val="Bodytext11pt0spacesingle"/>
              <w:jc w:val="center"/>
              <w:rPr>
                <w:sz w:val="21"/>
                <w:lang w:val="en-GB"/>
              </w:rPr>
            </w:pPr>
            <w:r w:rsidRPr="009B5FD0">
              <w:rPr>
                <w:sz w:val="21"/>
                <w:lang w:val="en-GB"/>
              </w:rPr>
              <w:sym w:font="Wingdings" w:char="F0FC"/>
            </w:r>
          </w:p>
        </w:tc>
        <w:tc>
          <w:tcPr>
            <w:tcW w:w="709" w:type="dxa"/>
            <w:tcBorders>
              <w:top w:val="single" w:sz="4" w:space="0" w:color="auto"/>
              <w:bottom w:val="single" w:sz="4" w:space="0" w:color="auto"/>
            </w:tcBorders>
            <w:shd w:val="clear" w:color="auto" w:fill="EBEBEB"/>
            <w:vAlign w:val="center"/>
          </w:tcPr>
          <w:p w14:paraId="20DE2866" w14:textId="77777777" w:rsidR="008B4773" w:rsidRPr="009B5FD0" w:rsidRDefault="008B4773" w:rsidP="00273B17">
            <w:pPr>
              <w:pStyle w:val="Bodytext11pt0spacesingle"/>
              <w:jc w:val="center"/>
              <w:rPr>
                <w:sz w:val="21"/>
                <w:lang w:val="en-GB"/>
              </w:rPr>
            </w:pPr>
          </w:p>
        </w:tc>
        <w:tc>
          <w:tcPr>
            <w:tcW w:w="709" w:type="dxa"/>
            <w:tcBorders>
              <w:top w:val="single" w:sz="4" w:space="0" w:color="auto"/>
              <w:bottom w:val="single" w:sz="4" w:space="0" w:color="auto"/>
            </w:tcBorders>
            <w:vAlign w:val="center"/>
          </w:tcPr>
          <w:p w14:paraId="05C09ED6" w14:textId="77777777" w:rsidR="008B4773" w:rsidRPr="009B5FD0" w:rsidRDefault="008B4773" w:rsidP="00273B17">
            <w:pPr>
              <w:pStyle w:val="Bodytext11pt0spacesingle"/>
              <w:jc w:val="center"/>
              <w:rPr>
                <w:sz w:val="21"/>
                <w:lang w:val="en-GB"/>
              </w:rPr>
            </w:pPr>
          </w:p>
        </w:tc>
        <w:tc>
          <w:tcPr>
            <w:tcW w:w="709" w:type="dxa"/>
            <w:tcBorders>
              <w:top w:val="single" w:sz="4" w:space="0" w:color="auto"/>
              <w:bottom w:val="single" w:sz="4" w:space="0" w:color="auto"/>
            </w:tcBorders>
            <w:shd w:val="clear" w:color="auto" w:fill="EBEBEB"/>
            <w:vAlign w:val="center"/>
          </w:tcPr>
          <w:p w14:paraId="499A19AF" w14:textId="77777777" w:rsidR="008B4773" w:rsidRPr="009B5FD0" w:rsidRDefault="008B4773" w:rsidP="00273B17">
            <w:pPr>
              <w:pStyle w:val="Bodytext11pt0spacesingle"/>
              <w:jc w:val="center"/>
              <w:rPr>
                <w:sz w:val="21"/>
                <w:lang w:val="en-GB"/>
              </w:rPr>
            </w:pPr>
          </w:p>
        </w:tc>
      </w:tr>
      <w:tr w:rsidR="008B4773" w:rsidRPr="009B5FD0" w14:paraId="54D98EC8" w14:textId="77777777" w:rsidTr="00BC6D80">
        <w:tc>
          <w:tcPr>
            <w:tcW w:w="6662" w:type="dxa"/>
            <w:tcBorders>
              <w:bottom w:val="single" w:sz="4" w:space="0" w:color="auto"/>
            </w:tcBorders>
            <w:vAlign w:val="center"/>
          </w:tcPr>
          <w:p w14:paraId="7C34096D" w14:textId="77777777" w:rsidR="008B4773" w:rsidRPr="009B5FD0" w:rsidRDefault="008B4773" w:rsidP="008B4773">
            <w:pPr>
              <w:pStyle w:val="Bodytext95pt0spacesingle"/>
              <w:rPr>
                <w:noProof/>
                <w:sz w:val="18"/>
              </w:rPr>
            </w:pPr>
            <w:r w:rsidRPr="009B5FD0">
              <w:rPr>
                <w:noProof/>
                <w:sz w:val="18"/>
              </w:rPr>
              <w:t>The contribution of individuals and groups to the development of Australian society since Federation (ACHASSK137)</w:t>
            </w:r>
          </w:p>
        </w:tc>
        <w:tc>
          <w:tcPr>
            <w:tcW w:w="708" w:type="dxa"/>
            <w:tcBorders>
              <w:top w:val="single" w:sz="4" w:space="0" w:color="auto"/>
              <w:bottom w:val="single" w:sz="4" w:space="0" w:color="auto"/>
            </w:tcBorders>
            <w:shd w:val="clear" w:color="auto" w:fill="EBEBEB"/>
            <w:vAlign w:val="center"/>
          </w:tcPr>
          <w:p w14:paraId="735A843E" w14:textId="77777777" w:rsidR="008B4773" w:rsidRPr="009B5FD0" w:rsidRDefault="002361F7" w:rsidP="00273B17">
            <w:pPr>
              <w:pStyle w:val="Bodytext11pt0spacesingle"/>
              <w:jc w:val="center"/>
              <w:rPr>
                <w:sz w:val="21"/>
                <w:lang w:val="en-GB"/>
              </w:rPr>
            </w:pPr>
            <w:r w:rsidRPr="009B5FD0">
              <w:rPr>
                <w:sz w:val="21"/>
                <w:lang w:val="en-GB"/>
              </w:rPr>
              <w:sym w:font="Wingdings" w:char="F0FC"/>
            </w:r>
          </w:p>
        </w:tc>
        <w:tc>
          <w:tcPr>
            <w:tcW w:w="709" w:type="dxa"/>
            <w:tcBorders>
              <w:top w:val="single" w:sz="4" w:space="0" w:color="auto"/>
              <w:bottom w:val="single" w:sz="4" w:space="0" w:color="auto"/>
            </w:tcBorders>
            <w:vAlign w:val="center"/>
          </w:tcPr>
          <w:p w14:paraId="72904338" w14:textId="77777777" w:rsidR="008B4773" w:rsidRPr="009B5FD0" w:rsidRDefault="00FD7E21" w:rsidP="00273B17">
            <w:pPr>
              <w:pStyle w:val="Bodytext11pt0spacesingle"/>
              <w:jc w:val="center"/>
              <w:rPr>
                <w:sz w:val="21"/>
                <w:lang w:val="en-GB"/>
              </w:rPr>
            </w:pPr>
            <w:r w:rsidRPr="009B5FD0">
              <w:rPr>
                <w:sz w:val="21"/>
                <w:lang w:val="en-GB"/>
              </w:rPr>
              <w:sym w:font="Wingdings" w:char="F0FC"/>
            </w:r>
          </w:p>
        </w:tc>
        <w:tc>
          <w:tcPr>
            <w:tcW w:w="709" w:type="dxa"/>
            <w:tcBorders>
              <w:top w:val="single" w:sz="4" w:space="0" w:color="auto"/>
              <w:bottom w:val="single" w:sz="4" w:space="0" w:color="auto"/>
            </w:tcBorders>
            <w:shd w:val="clear" w:color="auto" w:fill="EBEBEB"/>
            <w:vAlign w:val="center"/>
          </w:tcPr>
          <w:p w14:paraId="236FAF8F" w14:textId="77777777" w:rsidR="008B4773" w:rsidRPr="009B5FD0" w:rsidRDefault="008B4773" w:rsidP="00273B17">
            <w:pPr>
              <w:pStyle w:val="Bodytext11pt0spacesingle"/>
              <w:jc w:val="center"/>
              <w:rPr>
                <w:sz w:val="21"/>
                <w:lang w:val="en-GB"/>
              </w:rPr>
            </w:pPr>
          </w:p>
        </w:tc>
        <w:tc>
          <w:tcPr>
            <w:tcW w:w="709" w:type="dxa"/>
            <w:tcBorders>
              <w:top w:val="single" w:sz="4" w:space="0" w:color="auto"/>
              <w:bottom w:val="single" w:sz="4" w:space="0" w:color="auto"/>
            </w:tcBorders>
            <w:vAlign w:val="center"/>
          </w:tcPr>
          <w:p w14:paraId="0EAED04D" w14:textId="77777777" w:rsidR="008B4773" w:rsidRPr="009B5FD0" w:rsidRDefault="008B4773" w:rsidP="00273B17">
            <w:pPr>
              <w:pStyle w:val="Bodytext11pt0spacesingle"/>
              <w:jc w:val="center"/>
              <w:rPr>
                <w:sz w:val="21"/>
                <w:lang w:val="en-GB"/>
              </w:rPr>
            </w:pPr>
          </w:p>
        </w:tc>
        <w:tc>
          <w:tcPr>
            <w:tcW w:w="709" w:type="dxa"/>
            <w:tcBorders>
              <w:top w:val="single" w:sz="4" w:space="0" w:color="auto"/>
              <w:bottom w:val="single" w:sz="4" w:space="0" w:color="auto"/>
            </w:tcBorders>
            <w:shd w:val="clear" w:color="auto" w:fill="EBEBEB"/>
            <w:vAlign w:val="center"/>
          </w:tcPr>
          <w:p w14:paraId="6379DB29" w14:textId="77777777" w:rsidR="008B4773" w:rsidRPr="009B5FD0" w:rsidRDefault="008B4773" w:rsidP="00273B17">
            <w:pPr>
              <w:pStyle w:val="Bodytext11pt0spacesingle"/>
              <w:jc w:val="center"/>
              <w:rPr>
                <w:sz w:val="21"/>
                <w:lang w:val="en-GB"/>
              </w:rPr>
            </w:pPr>
          </w:p>
        </w:tc>
      </w:tr>
      <w:tr w:rsidR="008B4773" w:rsidRPr="009B5FD0" w14:paraId="05666BF5" w14:textId="77777777" w:rsidTr="00BC6D80">
        <w:trPr>
          <w:trHeight w:hRule="exact" w:val="369"/>
        </w:trPr>
        <w:tc>
          <w:tcPr>
            <w:tcW w:w="10206" w:type="dxa"/>
            <w:gridSpan w:val="6"/>
            <w:tcBorders>
              <w:bottom w:val="single" w:sz="4" w:space="0" w:color="auto"/>
            </w:tcBorders>
            <w:shd w:val="clear" w:color="auto" w:fill="FFEEE7"/>
            <w:vAlign w:val="center"/>
          </w:tcPr>
          <w:p w14:paraId="39477529" w14:textId="77777777" w:rsidR="008B4773" w:rsidRPr="009B5FD0" w:rsidRDefault="008B4773" w:rsidP="00273B17">
            <w:pPr>
              <w:pStyle w:val="Bodytext95pt0spacesingle"/>
              <w:rPr>
                <w:rStyle w:val="BodytextBold"/>
                <w:spacing w:val="4"/>
                <w:sz w:val="18"/>
              </w:rPr>
            </w:pPr>
            <w:r w:rsidRPr="009B5FD0">
              <w:rPr>
                <w:rStyle w:val="BodytextBold"/>
                <w:spacing w:val="4"/>
                <w:sz w:val="18"/>
              </w:rPr>
              <w:t>Geography</w:t>
            </w:r>
          </w:p>
        </w:tc>
      </w:tr>
      <w:tr w:rsidR="008B4773" w:rsidRPr="009B5FD0" w14:paraId="3368C323" w14:textId="77777777" w:rsidTr="00BC6D80">
        <w:tc>
          <w:tcPr>
            <w:tcW w:w="6662" w:type="dxa"/>
            <w:tcBorders>
              <w:bottom w:val="single" w:sz="4" w:space="0" w:color="auto"/>
            </w:tcBorders>
            <w:vAlign w:val="center"/>
          </w:tcPr>
          <w:p w14:paraId="4548431C" w14:textId="77777777" w:rsidR="008B4773" w:rsidRPr="009B5FD0" w:rsidRDefault="008B4773" w:rsidP="000509C2">
            <w:pPr>
              <w:pStyle w:val="Bodytext95pt0spacesingle"/>
              <w:rPr>
                <w:noProof/>
                <w:sz w:val="18"/>
              </w:rPr>
            </w:pPr>
            <w:r w:rsidRPr="009B5FD0">
              <w:rPr>
                <w:noProof/>
                <w:sz w:val="18"/>
              </w:rPr>
              <w:t>The geographical diversity of the Asia region and the location of its major countries in relation to Australia (ACHASSK138)</w:t>
            </w:r>
          </w:p>
        </w:tc>
        <w:tc>
          <w:tcPr>
            <w:tcW w:w="708" w:type="dxa"/>
            <w:tcBorders>
              <w:bottom w:val="single" w:sz="4" w:space="0" w:color="auto"/>
            </w:tcBorders>
            <w:shd w:val="clear" w:color="auto" w:fill="EBEBEB"/>
            <w:vAlign w:val="center"/>
          </w:tcPr>
          <w:p w14:paraId="0043705A" w14:textId="77777777" w:rsidR="008B4773" w:rsidRPr="009B5FD0" w:rsidRDefault="008B4773" w:rsidP="00273B17">
            <w:pPr>
              <w:pStyle w:val="Bodytext11pt0spacesingle"/>
              <w:jc w:val="center"/>
              <w:rPr>
                <w:sz w:val="21"/>
              </w:rPr>
            </w:pPr>
          </w:p>
        </w:tc>
        <w:tc>
          <w:tcPr>
            <w:tcW w:w="709" w:type="dxa"/>
            <w:tcBorders>
              <w:bottom w:val="single" w:sz="4" w:space="0" w:color="auto"/>
            </w:tcBorders>
            <w:vAlign w:val="center"/>
          </w:tcPr>
          <w:p w14:paraId="3639E4BE" w14:textId="77777777" w:rsidR="008B4773" w:rsidRPr="009B5FD0" w:rsidRDefault="008B4773" w:rsidP="00273B17">
            <w:pPr>
              <w:pStyle w:val="Bodytext11pt0spacesingle"/>
              <w:jc w:val="center"/>
              <w:rPr>
                <w:sz w:val="21"/>
              </w:rPr>
            </w:pPr>
          </w:p>
        </w:tc>
        <w:tc>
          <w:tcPr>
            <w:tcW w:w="709" w:type="dxa"/>
            <w:tcBorders>
              <w:bottom w:val="single" w:sz="4" w:space="0" w:color="auto"/>
            </w:tcBorders>
            <w:shd w:val="clear" w:color="auto" w:fill="EBEBEB"/>
            <w:vAlign w:val="center"/>
          </w:tcPr>
          <w:p w14:paraId="660921C4" w14:textId="77777777" w:rsidR="008B4773" w:rsidRPr="009B5FD0" w:rsidRDefault="002361F7" w:rsidP="00273B17">
            <w:pPr>
              <w:pStyle w:val="Bodytext11pt0spacesingle"/>
              <w:jc w:val="center"/>
              <w:rPr>
                <w:sz w:val="21"/>
              </w:rPr>
            </w:pPr>
            <w:r w:rsidRPr="009B5FD0">
              <w:rPr>
                <w:sz w:val="21"/>
                <w:lang w:val="en-GB"/>
              </w:rPr>
              <w:sym w:font="Wingdings" w:char="F0FC"/>
            </w:r>
          </w:p>
        </w:tc>
        <w:tc>
          <w:tcPr>
            <w:tcW w:w="709" w:type="dxa"/>
            <w:tcBorders>
              <w:bottom w:val="single" w:sz="4" w:space="0" w:color="auto"/>
            </w:tcBorders>
            <w:vAlign w:val="center"/>
          </w:tcPr>
          <w:p w14:paraId="07615524" w14:textId="77777777" w:rsidR="008B4773" w:rsidRPr="009B5FD0" w:rsidRDefault="008B4773" w:rsidP="00273B17">
            <w:pPr>
              <w:pStyle w:val="Bodytext11pt0spacesingle"/>
              <w:jc w:val="center"/>
              <w:rPr>
                <w:sz w:val="21"/>
              </w:rPr>
            </w:pPr>
          </w:p>
        </w:tc>
        <w:tc>
          <w:tcPr>
            <w:tcW w:w="709" w:type="dxa"/>
            <w:tcBorders>
              <w:bottom w:val="single" w:sz="4" w:space="0" w:color="auto"/>
            </w:tcBorders>
            <w:shd w:val="clear" w:color="auto" w:fill="EBEBEB"/>
            <w:vAlign w:val="center"/>
          </w:tcPr>
          <w:p w14:paraId="3C0C0000" w14:textId="77777777" w:rsidR="008B4773" w:rsidRPr="009B5FD0" w:rsidRDefault="008B4773" w:rsidP="00273B17">
            <w:pPr>
              <w:pStyle w:val="Bodytext11pt0spacesingle"/>
              <w:jc w:val="center"/>
              <w:rPr>
                <w:sz w:val="21"/>
              </w:rPr>
            </w:pPr>
          </w:p>
        </w:tc>
      </w:tr>
      <w:tr w:rsidR="008B4773" w:rsidRPr="009B5FD0" w14:paraId="6FB5B97D" w14:textId="77777777" w:rsidTr="00BC6D80">
        <w:tc>
          <w:tcPr>
            <w:tcW w:w="6662" w:type="dxa"/>
            <w:tcBorders>
              <w:bottom w:val="single" w:sz="4" w:space="0" w:color="auto"/>
            </w:tcBorders>
            <w:vAlign w:val="center"/>
          </w:tcPr>
          <w:p w14:paraId="5512E5F6" w14:textId="77777777" w:rsidR="008B4773" w:rsidRPr="009B5FD0" w:rsidRDefault="008B4773" w:rsidP="000509C2">
            <w:pPr>
              <w:pStyle w:val="Bodytext95pt0spacesingle"/>
              <w:rPr>
                <w:noProof/>
                <w:sz w:val="18"/>
              </w:rPr>
            </w:pPr>
            <w:r w:rsidRPr="009B5FD0">
              <w:rPr>
                <w:noProof/>
                <w:sz w:val="18"/>
              </w:rPr>
              <w:t>Differences in the economic, demographic and social characteristics of countries across the world (ACHASSK139)</w:t>
            </w:r>
          </w:p>
        </w:tc>
        <w:tc>
          <w:tcPr>
            <w:tcW w:w="708" w:type="dxa"/>
            <w:tcBorders>
              <w:top w:val="single" w:sz="4" w:space="0" w:color="auto"/>
              <w:bottom w:val="single" w:sz="4" w:space="0" w:color="auto"/>
            </w:tcBorders>
            <w:shd w:val="clear" w:color="auto" w:fill="EBEBEB"/>
            <w:vAlign w:val="center"/>
          </w:tcPr>
          <w:p w14:paraId="510CFCD0" w14:textId="77777777" w:rsidR="008B4773" w:rsidRPr="009B5FD0" w:rsidRDefault="008B4773" w:rsidP="00273B17">
            <w:pPr>
              <w:pStyle w:val="Bodytext11pt0spacesingle"/>
              <w:jc w:val="center"/>
              <w:rPr>
                <w:sz w:val="21"/>
                <w:lang w:val="en-GB"/>
              </w:rPr>
            </w:pPr>
          </w:p>
        </w:tc>
        <w:tc>
          <w:tcPr>
            <w:tcW w:w="709" w:type="dxa"/>
            <w:tcBorders>
              <w:top w:val="single" w:sz="4" w:space="0" w:color="auto"/>
              <w:bottom w:val="single" w:sz="4" w:space="0" w:color="auto"/>
            </w:tcBorders>
            <w:vAlign w:val="center"/>
          </w:tcPr>
          <w:p w14:paraId="7A4B875C" w14:textId="77777777" w:rsidR="008B4773" w:rsidRPr="009B5FD0" w:rsidRDefault="008B4773" w:rsidP="00273B17">
            <w:pPr>
              <w:pStyle w:val="Bodytext11pt0spacesingle"/>
              <w:jc w:val="center"/>
              <w:rPr>
                <w:sz w:val="21"/>
              </w:rPr>
            </w:pPr>
          </w:p>
        </w:tc>
        <w:tc>
          <w:tcPr>
            <w:tcW w:w="709" w:type="dxa"/>
            <w:tcBorders>
              <w:top w:val="single" w:sz="4" w:space="0" w:color="auto"/>
              <w:bottom w:val="single" w:sz="4" w:space="0" w:color="auto"/>
            </w:tcBorders>
            <w:shd w:val="clear" w:color="auto" w:fill="EBEBEB"/>
            <w:vAlign w:val="center"/>
          </w:tcPr>
          <w:p w14:paraId="3E94BF6B" w14:textId="77777777" w:rsidR="008B4773" w:rsidRPr="009B5FD0" w:rsidRDefault="002361F7" w:rsidP="00273B17">
            <w:pPr>
              <w:pStyle w:val="Bodytext11pt0spacesingle"/>
              <w:jc w:val="center"/>
              <w:rPr>
                <w:sz w:val="21"/>
              </w:rPr>
            </w:pPr>
            <w:r w:rsidRPr="009B5FD0">
              <w:rPr>
                <w:sz w:val="21"/>
                <w:lang w:val="en-GB"/>
              </w:rPr>
              <w:sym w:font="Wingdings" w:char="F0FC"/>
            </w:r>
          </w:p>
        </w:tc>
        <w:tc>
          <w:tcPr>
            <w:tcW w:w="709" w:type="dxa"/>
            <w:tcBorders>
              <w:top w:val="single" w:sz="4" w:space="0" w:color="auto"/>
              <w:bottom w:val="single" w:sz="4" w:space="0" w:color="auto"/>
            </w:tcBorders>
            <w:vAlign w:val="center"/>
          </w:tcPr>
          <w:p w14:paraId="6B805465" w14:textId="77777777" w:rsidR="008B4773" w:rsidRPr="009B5FD0" w:rsidRDefault="008B4773" w:rsidP="00273B17">
            <w:pPr>
              <w:pStyle w:val="Bodytext11pt0spacesingle"/>
              <w:jc w:val="center"/>
              <w:rPr>
                <w:sz w:val="21"/>
              </w:rPr>
            </w:pPr>
          </w:p>
        </w:tc>
        <w:tc>
          <w:tcPr>
            <w:tcW w:w="709" w:type="dxa"/>
            <w:tcBorders>
              <w:top w:val="single" w:sz="4" w:space="0" w:color="auto"/>
              <w:bottom w:val="single" w:sz="4" w:space="0" w:color="auto"/>
            </w:tcBorders>
            <w:shd w:val="clear" w:color="auto" w:fill="EBEBEB"/>
            <w:vAlign w:val="center"/>
          </w:tcPr>
          <w:p w14:paraId="35328F71" w14:textId="77777777" w:rsidR="008B4773" w:rsidRPr="009B5FD0" w:rsidRDefault="008B4773" w:rsidP="00273B17">
            <w:pPr>
              <w:pStyle w:val="Bodytext11pt0spacesingle"/>
              <w:jc w:val="center"/>
              <w:rPr>
                <w:sz w:val="21"/>
              </w:rPr>
            </w:pPr>
          </w:p>
        </w:tc>
      </w:tr>
      <w:tr w:rsidR="008B4773" w:rsidRPr="009B5FD0" w14:paraId="3DAADB62" w14:textId="77777777" w:rsidTr="00BC6D80">
        <w:tc>
          <w:tcPr>
            <w:tcW w:w="6662" w:type="dxa"/>
            <w:tcBorders>
              <w:bottom w:val="single" w:sz="4" w:space="0" w:color="auto"/>
            </w:tcBorders>
            <w:vAlign w:val="center"/>
          </w:tcPr>
          <w:p w14:paraId="2999EFA4" w14:textId="77777777" w:rsidR="008B4773" w:rsidRPr="009B5FD0" w:rsidRDefault="008B4773" w:rsidP="000509C2">
            <w:pPr>
              <w:pStyle w:val="Bodytext95pt0spacesingle"/>
              <w:rPr>
                <w:noProof/>
                <w:sz w:val="18"/>
              </w:rPr>
            </w:pPr>
            <w:r w:rsidRPr="009B5FD0">
              <w:rPr>
                <w:noProof/>
                <w:sz w:val="18"/>
              </w:rPr>
              <w:t>The world’s cultural diversity, including that of its indigenous peoples (ACHASSK140)</w:t>
            </w:r>
          </w:p>
        </w:tc>
        <w:tc>
          <w:tcPr>
            <w:tcW w:w="708" w:type="dxa"/>
            <w:tcBorders>
              <w:top w:val="single" w:sz="4" w:space="0" w:color="auto"/>
              <w:bottom w:val="single" w:sz="4" w:space="0" w:color="auto"/>
            </w:tcBorders>
            <w:shd w:val="clear" w:color="auto" w:fill="EBEBEB"/>
            <w:vAlign w:val="center"/>
          </w:tcPr>
          <w:p w14:paraId="118B2A8B" w14:textId="77777777" w:rsidR="008B4773" w:rsidRPr="009B5FD0" w:rsidRDefault="008B4773" w:rsidP="00273B17">
            <w:pPr>
              <w:pStyle w:val="Bodytext11pt0spacesingle"/>
              <w:jc w:val="center"/>
              <w:rPr>
                <w:sz w:val="21"/>
                <w:lang w:val="en-GB"/>
              </w:rPr>
            </w:pPr>
          </w:p>
        </w:tc>
        <w:tc>
          <w:tcPr>
            <w:tcW w:w="709" w:type="dxa"/>
            <w:tcBorders>
              <w:top w:val="single" w:sz="4" w:space="0" w:color="auto"/>
              <w:bottom w:val="single" w:sz="4" w:space="0" w:color="auto"/>
            </w:tcBorders>
            <w:vAlign w:val="center"/>
          </w:tcPr>
          <w:p w14:paraId="22EBC04F" w14:textId="77777777" w:rsidR="008B4773" w:rsidRPr="009B5FD0" w:rsidRDefault="008B4773" w:rsidP="00273B17">
            <w:pPr>
              <w:pStyle w:val="Bodytext11pt0spacesingle"/>
              <w:jc w:val="center"/>
              <w:rPr>
                <w:sz w:val="21"/>
              </w:rPr>
            </w:pPr>
          </w:p>
        </w:tc>
        <w:tc>
          <w:tcPr>
            <w:tcW w:w="709" w:type="dxa"/>
            <w:tcBorders>
              <w:top w:val="single" w:sz="4" w:space="0" w:color="auto"/>
              <w:bottom w:val="single" w:sz="4" w:space="0" w:color="auto"/>
            </w:tcBorders>
            <w:shd w:val="clear" w:color="auto" w:fill="EBEBEB"/>
            <w:vAlign w:val="center"/>
          </w:tcPr>
          <w:p w14:paraId="493D57D0" w14:textId="77777777" w:rsidR="008B4773" w:rsidRPr="009B5FD0" w:rsidRDefault="002361F7" w:rsidP="00273B17">
            <w:pPr>
              <w:pStyle w:val="Bodytext11pt0spacesingle"/>
              <w:jc w:val="center"/>
              <w:rPr>
                <w:sz w:val="21"/>
              </w:rPr>
            </w:pPr>
            <w:r w:rsidRPr="009B5FD0">
              <w:rPr>
                <w:sz w:val="21"/>
                <w:lang w:val="en-GB"/>
              </w:rPr>
              <w:sym w:font="Wingdings" w:char="F0FC"/>
            </w:r>
          </w:p>
        </w:tc>
        <w:tc>
          <w:tcPr>
            <w:tcW w:w="709" w:type="dxa"/>
            <w:tcBorders>
              <w:top w:val="single" w:sz="4" w:space="0" w:color="auto"/>
              <w:bottom w:val="single" w:sz="4" w:space="0" w:color="auto"/>
            </w:tcBorders>
            <w:vAlign w:val="center"/>
          </w:tcPr>
          <w:p w14:paraId="515E9A7B" w14:textId="77777777" w:rsidR="008B4773" w:rsidRPr="009B5FD0" w:rsidRDefault="00466234" w:rsidP="00273B17">
            <w:pPr>
              <w:pStyle w:val="Bodytext11pt0spacesingle"/>
              <w:jc w:val="center"/>
              <w:rPr>
                <w:sz w:val="21"/>
              </w:rPr>
            </w:pPr>
            <w:r w:rsidRPr="009B0899">
              <w:rPr>
                <w:sz w:val="21"/>
                <w:lang w:val="en-GB"/>
              </w:rPr>
              <w:sym w:font="Wingdings" w:char="F0FC"/>
            </w:r>
          </w:p>
        </w:tc>
        <w:tc>
          <w:tcPr>
            <w:tcW w:w="709" w:type="dxa"/>
            <w:tcBorders>
              <w:top w:val="single" w:sz="4" w:space="0" w:color="auto"/>
              <w:bottom w:val="single" w:sz="4" w:space="0" w:color="auto"/>
            </w:tcBorders>
            <w:shd w:val="clear" w:color="auto" w:fill="EBEBEB"/>
            <w:vAlign w:val="center"/>
          </w:tcPr>
          <w:p w14:paraId="35594B4F" w14:textId="77777777" w:rsidR="008B4773" w:rsidRPr="009B5FD0" w:rsidRDefault="008B4773" w:rsidP="00273B17">
            <w:pPr>
              <w:pStyle w:val="Bodytext11pt0spacesingle"/>
              <w:jc w:val="center"/>
              <w:rPr>
                <w:sz w:val="21"/>
              </w:rPr>
            </w:pPr>
          </w:p>
        </w:tc>
      </w:tr>
      <w:tr w:rsidR="008B4773" w:rsidRPr="009B5FD0" w14:paraId="2BBAC55B" w14:textId="77777777" w:rsidTr="00BC6D80">
        <w:tc>
          <w:tcPr>
            <w:tcW w:w="6662" w:type="dxa"/>
            <w:tcBorders>
              <w:bottom w:val="single" w:sz="4" w:space="0" w:color="auto"/>
            </w:tcBorders>
            <w:vAlign w:val="center"/>
          </w:tcPr>
          <w:p w14:paraId="5EAF1597" w14:textId="77777777" w:rsidR="008B4773" w:rsidRPr="009B5FD0" w:rsidRDefault="008B4773" w:rsidP="000509C2">
            <w:pPr>
              <w:pStyle w:val="Bodytext95pt0spacesingle"/>
              <w:rPr>
                <w:noProof/>
                <w:sz w:val="18"/>
              </w:rPr>
            </w:pPr>
            <w:r w:rsidRPr="009B5FD0">
              <w:rPr>
                <w:noProof/>
                <w:sz w:val="18"/>
              </w:rPr>
              <w:t>Australia’s connections with other countries and how these change people and places (ACHASSK141)</w:t>
            </w:r>
          </w:p>
        </w:tc>
        <w:tc>
          <w:tcPr>
            <w:tcW w:w="708" w:type="dxa"/>
            <w:tcBorders>
              <w:top w:val="single" w:sz="4" w:space="0" w:color="auto"/>
              <w:bottom w:val="single" w:sz="4" w:space="0" w:color="auto"/>
            </w:tcBorders>
            <w:shd w:val="clear" w:color="auto" w:fill="EBEBEB"/>
            <w:vAlign w:val="center"/>
          </w:tcPr>
          <w:p w14:paraId="7DDC3DA2" w14:textId="77777777" w:rsidR="008B4773" w:rsidRPr="009B5FD0" w:rsidRDefault="008B4773" w:rsidP="00273B17">
            <w:pPr>
              <w:pStyle w:val="Bodytext11pt0spacesingle"/>
              <w:jc w:val="center"/>
              <w:rPr>
                <w:sz w:val="21"/>
                <w:lang w:val="en-GB"/>
              </w:rPr>
            </w:pPr>
          </w:p>
        </w:tc>
        <w:tc>
          <w:tcPr>
            <w:tcW w:w="709" w:type="dxa"/>
            <w:tcBorders>
              <w:top w:val="single" w:sz="4" w:space="0" w:color="auto"/>
              <w:bottom w:val="single" w:sz="4" w:space="0" w:color="auto"/>
            </w:tcBorders>
            <w:vAlign w:val="center"/>
          </w:tcPr>
          <w:p w14:paraId="053572C1" w14:textId="77777777" w:rsidR="008B4773" w:rsidRPr="009B5FD0" w:rsidRDefault="008B4773" w:rsidP="00273B17">
            <w:pPr>
              <w:pStyle w:val="Bodytext11pt0spacesingle"/>
              <w:jc w:val="center"/>
              <w:rPr>
                <w:sz w:val="21"/>
              </w:rPr>
            </w:pPr>
          </w:p>
        </w:tc>
        <w:tc>
          <w:tcPr>
            <w:tcW w:w="709" w:type="dxa"/>
            <w:tcBorders>
              <w:top w:val="single" w:sz="4" w:space="0" w:color="auto"/>
              <w:bottom w:val="single" w:sz="4" w:space="0" w:color="auto"/>
            </w:tcBorders>
            <w:shd w:val="clear" w:color="auto" w:fill="EBEBEB"/>
            <w:vAlign w:val="center"/>
          </w:tcPr>
          <w:p w14:paraId="6E80162D" w14:textId="77777777" w:rsidR="008B4773" w:rsidRPr="009B5FD0" w:rsidRDefault="008B4773" w:rsidP="00273B17">
            <w:pPr>
              <w:pStyle w:val="Bodytext11pt0spacesingle"/>
              <w:jc w:val="center"/>
              <w:rPr>
                <w:sz w:val="21"/>
              </w:rPr>
            </w:pPr>
          </w:p>
        </w:tc>
        <w:tc>
          <w:tcPr>
            <w:tcW w:w="709" w:type="dxa"/>
            <w:tcBorders>
              <w:top w:val="single" w:sz="4" w:space="0" w:color="auto"/>
              <w:bottom w:val="single" w:sz="4" w:space="0" w:color="auto"/>
            </w:tcBorders>
            <w:vAlign w:val="center"/>
          </w:tcPr>
          <w:p w14:paraId="42DFA1CD" w14:textId="77777777" w:rsidR="008B4773" w:rsidRPr="009B5FD0" w:rsidRDefault="002361F7" w:rsidP="00273B17">
            <w:pPr>
              <w:pStyle w:val="Bodytext11pt0spacesingle"/>
              <w:jc w:val="center"/>
              <w:rPr>
                <w:sz w:val="21"/>
              </w:rPr>
            </w:pPr>
            <w:r w:rsidRPr="009B5FD0">
              <w:rPr>
                <w:sz w:val="21"/>
                <w:lang w:val="en-GB"/>
              </w:rPr>
              <w:sym w:font="Wingdings" w:char="F0FC"/>
            </w:r>
          </w:p>
        </w:tc>
        <w:tc>
          <w:tcPr>
            <w:tcW w:w="709" w:type="dxa"/>
            <w:tcBorders>
              <w:top w:val="single" w:sz="4" w:space="0" w:color="auto"/>
              <w:bottom w:val="single" w:sz="4" w:space="0" w:color="auto"/>
            </w:tcBorders>
            <w:shd w:val="clear" w:color="auto" w:fill="EBEBEB"/>
            <w:vAlign w:val="center"/>
          </w:tcPr>
          <w:p w14:paraId="184F0D37" w14:textId="77777777" w:rsidR="008B4773" w:rsidRPr="009B5FD0" w:rsidRDefault="008B4773" w:rsidP="00273B17">
            <w:pPr>
              <w:pStyle w:val="Bodytext11pt0spacesingle"/>
              <w:jc w:val="center"/>
              <w:rPr>
                <w:sz w:val="21"/>
              </w:rPr>
            </w:pPr>
          </w:p>
        </w:tc>
      </w:tr>
      <w:tr w:rsidR="008B4773" w:rsidRPr="009B5FD0" w14:paraId="1646427D" w14:textId="77777777" w:rsidTr="00BC6D80">
        <w:trPr>
          <w:trHeight w:hRule="exact" w:val="369"/>
        </w:trPr>
        <w:tc>
          <w:tcPr>
            <w:tcW w:w="10206" w:type="dxa"/>
            <w:gridSpan w:val="6"/>
            <w:tcBorders>
              <w:bottom w:val="single" w:sz="4" w:space="0" w:color="auto"/>
            </w:tcBorders>
            <w:shd w:val="clear" w:color="auto" w:fill="FFEEE7"/>
            <w:vAlign w:val="center"/>
          </w:tcPr>
          <w:p w14:paraId="37320DC0" w14:textId="77777777" w:rsidR="008B4773" w:rsidRPr="009B5FD0" w:rsidRDefault="008B4773" w:rsidP="001116FC">
            <w:pPr>
              <w:pStyle w:val="Bodytext95pt0spacesingle"/>
              <w:rPr>
                <w:rStyle w:val="BodytextBold"/>
                <w:spacing w:val="4"/>
                <w:sz w:val="18"/>
              </w:rPr>
            </w:pPr>
            <w:r w:rsidRPr="009B5FD0">
              <w:rPr>
                <w:rStyle w:val="BodytextBold"/>
                <w:spacing w:val="4"/>
                <w:sz w:val="18"/>
              </w:rPr>
              <w:t xml:space="preserve">Civics and </w:t>
            </w:r>
            <w:r w:rsidR="001116FC" w:rsidRPr="009B5FD0">
              <w:rPr>
                <w:rStyle w:val="BodytextBold"/>
                <w:spacing w:val="4"/>
                <w:sz w:val="18"/>
              </w:rPr>
              <w:t>c</w:t>
            </w:r>
            <w:r w:rsidRPr="009B5FD0">
              <w:rPr>
                <w:rStyle w:val="BodytextBold"/>
                <w:spacing w:val="4"/>
                <w:sz w:val="18"/>
              </w:rPr>
              <w:t>itizenship</w:t>
            </w:r>
          </w:p>
        </w:tc>
      </w:tr>
      <w:tr w:rsidR="008B4773" w:rsidRPr="009B5FD0" w14:paraId="5E7BD1F1" w14:textId="77777777" w:rsidTr="00BC6D80">
        <w:tc>
          <w:tcPr>
            <w:tcW w:w="6662" w:type="dxa"/>
            <w:tcBorders>
              <w:bottom w:val="single" w:sz="4" w:space="0" w:color="auto"/>
            </w:tcBorders>
            <w:vAlign w:val="center"/>
          </w:tcPr>
          <w:p w14:paraId="207170AE" w14:textId="77777777" w:rsidR="008B4773" w:rsidRPr="009B5FD0" w:rsidRDefault="008B4773" w:rsidP="008B4773">
            <w:pPr>
              <w:pStyle w:val="Bodytext95pt0spacesingle"/>
              <w:rPr>
                <w:noProof/>
                <w:sz w:val="18"/>
              </w:rPr>
            </w:pPr>
            <w:r w:rsidRPr="009B5FD0">
              <w:rPr>
                <w:noProof/>
                <w:sz w:val="18"/>
              </w:rPr>
              <w:t>The key institutions of Australia’s democratic system of government and how it is based on the Westminster system (ACHASSK143)</w:t>
            </w:r>
          </w:p>
        </w:tc>
        <w:tc>
          <w:tcPr>
            <w:tcW w:w="708" w:type="dxa"/>
            <w:tcBorders>
              <w:bottom w:val="single" w:sz="4" w:space="0" w:color="auto"/>
            </w:tcBorders>
            <w:shd w:val="clear" w:color="auto" w:fill="EBEBEB"/>
            <w:vAlign w:val="center"/>
          </w:tcPr>
          <w:p w14:paraId="3AFC90B0" w14:textId="77777777" w:rsidR="008B4773" w:rsidRPr="009B5FD0" w:rsidRDefault="002361F7" w:rsidP="00273B17">
            <w:pPr>
              <w:pStyle w:val="Bodytext11pt0spacesingle"/>
              <w:jc w:val="center"/>
              <w:rPr>
                <w:sz w:val="21"/>
              </w:rPr>
            </w:pPr>
            <w:r w:rsidRPr="009B5FD0">
              <w:rPr>
                <w:sz w:val="21"/>
                <w:lang w:val="en-GB"/>
              </w:rPr>
              <w:sym w:font="Wingdings" w:char="F0FC"/>
            </w:r>
          </w:p>
        </w:tc>
        <w:tc>
          <w:tcPr>
            <w:tcW w:w="709" w:type="dxa"/>
            <w:tcBorders>
              <w:bottom w:val="single" w:sz="4" w:space="0" w:color="auto"/>
            </w:tcBorders>
            <w:vAlign w:val="center"/>
          </w:tcPr>
          <w:p w14:paraId="064782BD" w14:textId="77777777" w:rsidR="008B4773" w:rsidRPr="009B5FD0" w:rsidRDefault="008B4773" w:rsidP="00273B17">
            <w:pPr>
              <w:pStyle w:val="Bodytext11pt0spacesingle"/>
              <w:jc w:val="center"/>
              <w:rPr>
                <w:sz w:val="21"/>
              </w:rPr>
            </w:pPr>
          </w:p>
        </w:tc>
        <w:tc>
          <w:tcPr>
            <w:tcW w:w="709" w:type="dxa"/>
            <w:tcBorders>
              <w:bottom w:val="single" w:sz="4" w:space="0" w:color="auto"/>
            </w:tcBorders>
            <w:shd w:val="clear" w:color="auto" w:fill="EBEBEB"/>
            <w:vAlign w:val="center"/>
          </w:tcPr>
          <w:p w14:paraId="006F3520" w14:textId="77777777" w:rsidR="008B4773" w:rsidRPr="009B5FD0" w:rsidRDefault="008B4773" w:rsidP="00273B17">
            <w:pPr>
              <w:pStyle w:val="Bodytext11pt0spacesingle"/>
              <w:jc w:val="center"/>
              <w:rPr>
                <w:sz w:val="21"/>
                <w:lang w:val="en-GB"/>
              </w:rPr>
            </w:pPr>
          </w:p>
        </w:tc>
        <w:tc>
          <w:tcPr>
            <w:tcW w:w="709" w:type="dxa"/>
            <w:tcBorders>
              <w:bottom w:val="single" w:sz="4" w:space="0" w:color="auto"/>
            </w:tcBorders>
            <w:vAlign w:val="center"/>
          </w:tcPr>
          <w:p w14:paraId="4555C366" w14:textId="77777777" w:rsidR="008B4773" w:rsidRPr="009B5FD0" w:rsidRDefault="008B4773" w:rsidP="00273B17">
            <w:pPr>
              <w:pStyle w:val="Bodytext11pt0spacesingle"/>
              <w:jc w:val="center"/>
              <w:rPr>
                <w:sz w:val="21"/>
                <w:lang w:val="en-GB"/>
              </w:rPr>
            </w:pPr>
          </w:p>
        </w:tc>
        <w:tc>
          <w:tcPr>
            <w:tcW w:w="709" w:type="dxa"/>
            <w:tcBorders>
              <w:bottom w:val="single" w:sz="4" w:space="0" w:color="auto"/>
            </w:tcBorders>
            <w:shd w:val="clear" w:color="auto" w:fill="EBEBEB"/>
            <w:vAlign w:val="center"/>
          </w:tcPr>
          <w:p w14:paraId="0635F16F" w14:textId="77777777" w:rsidR="008B4773" w:rsidRPr="009B5FD0" w:rsidRDefault="008B4773" w:rsidP="00273B17">
            <w:pPr>
              <w:pStyle w:val="Bodytext11pt0spacesingle"/>
              <w:jc w:val="center"/>
              <w:rPr>
                <w:sz w:val="21"/>
                <w:lang w:val="en-GB"/>
              </w:rPr>
            </w:pPr>
          </w:p>
        </w:tc>
      </w:tr>
      <w:tr w:rsidR="008B4773" w:rsidRPr="009B5FD0" w14:paraId="17D00F87" w14:textId="77777777" w:rsidTr="00BC6D80">
        <w:tc>
          <w:tcPr>
            <w:tcW w:w="6662" w:type="dxa"/>
            <w:tcBorders>
              <w:bottom w:val="single" w:sz="4" w:space="0" w:color="auto"/>
            </w:tcBorders>
            <w:vAlign w:val="center"/>
          </w:tcPr>
          <w:p w14:paraId="4F31E13E" w14:textId="77777777" w:rsidR="008B4773" w:rsidRPr="009B5FD0" w:rsidRDefault="008B4773" w:rsidP="008B4773">
            <w:pPr>
              <w:pStyle w:val="Bodytext95pt0spacesingle"/>
              <w:rPr>
                <w:noProof/>
                <w:sz w:val="18"/>
              </w:rPr>
            </w:pPr>
            <w:r w:rsidRPr="009B5FD0">
              <w:rPr>
                <w:noProof/>
                <w:sz w:val="18"/>
              </w:rPr>
              <w:t>The roles and responsibilities of Australia’s three levels of government (ACHASSK144)</w:t>
            </w:r>
          </w:p>
        </w:tc>
        <w:tc>
          <w:tcPr>
            <w:tcW w:w="708" w:type="dxa"/>
            <w:tcBorders>
              <w:top w:val="single" w:sz="4" w:space="0" w:color="auto"/>
              <w:bottom w:val="single" w:sz="4" w:space="0" w:color="auto"/>
            </w:tcBorders>
            <w:shd w:val="clear" w:color="auto" w:fill="EBEBEB"/>
            <w:vAlign w:val="center"/>
          </w:tcPr>
          <w:p w14:paraId="479AE76E" w14:textId="77777777" w:rsidR="008B4773" w:rsidRPr="009B5FD0" w:rsidRDefault="002361F7" w:rsidP="00273B17">
            <w:pPr>
              <w:pStyle w:val="Bodytext11pt0spacesingle"/>
              <w:jc w:val="center"/>
              <w:rPr>
                <w:sz w:val="21"/>
              </w:rPr>
            </w:pPr>
            <w:r w:rsidRPr="009B5FD0">
              <w:rPr>
                <w:sz w:val="21"/>
                <w:lang w:val="en-GB"/>
              </w:rPr>
              <w:sym w:font="Wingdings" w:char="F0FC"/>
            </w:r>
          </w:p>
        </w:tc>
        <w:tc>
          <w:tcPr>
            <w:tcW w:w="709" w:type="dxa"/>
            <w:tcBorders>
              <w:top w:val="single" w:sz="4" w:space="0" w:color="auto"/>
              <w:bottom w:val="single" w:sz="4" w:space="0" w:color="auto"/>
            </w:tcBorders>
            <w:vAlign w:val="center"/>
          </w:tcPr>
          <w:p w14:paraId="1CAD53FC" w14:textId="77777777" w:rsidR="008B4773" w:rsidRPr="009B5FD0" w:rsidRDefault="008B4773" w:rsidP="00273B17">
            <w:pPr>
              <w:pStyle w:val="Bodytext11pt0spacesingle"/>
              <w:jc w:val="center"/>
              <w:rPr>
                <w:sz w:val="21"/>
              </w:rPr>
            </w:pPr>
          </w:p>
        </w:tc>
        <w:tc>
          <w:tcPr>
            <w:tcW w:w="709" w:type="dxa"/>
            <w:tcBorders>
              <w:top w:val="single" w:sz="4" w:space="0" w:color="auto"/>
              <w:bottom w:val="single" w:sz="4" w:space="0" w:color="auto"/>
            </w:tcBorders>
            <w:shd w:val="clear" w:color="auto" w:fill="EBEBEB"/>
            <w:vAlign w:val="center"/>
          </w:tcPr>
          <w:p w14:paraId="407BA90A" w14:textId="77777777" w:rsidR="008B4773" w:rsidRPr="009B5FD0" w:rsidRDefault="008B4773" w:rsidP="00273B17">
            <w:pPr>
              <w:pStyle w:val="Bodytext11pt0spacesingle"/>
              <w:jc w:val="center"/>
              <w:rPr>
                <w:sz w:val="21"/>
                <w:lang w:val="en-GB"/>
              </w:rPr>
            </w:pPr>
          </w:p>
        </w:tc>
        <w:tc>
          <w:tcPr>
            <w:tcW w:w="709" w:type="dxa"/>
            <w:tcBorders>
              <w:top w:val="single" w:sz="4" w:space="0" w:color="auto"/>
              <w:bottom w:val="single" w:sz="4" w:space="0" w:color="auto"/>
            </w:tcBorders>
            <w:vAlign w:val="center"/>
          </w:tcPr>
          <w:p w14:paraId="6310AAD7" w14:textId="77777777" w:rsidR="008B4773" w:rsidRPr="009B5FD0" w:rsidRDefault="008B4773" w:rsidP="00273B17">
            <w:pPr>
              <w:pStyle w:val="Bodytext11pt0spacesingle"/>
              <w:jc w:val="center"/>
              <w:rPr>
                <w:sz w:val="21"/>
                <w:lang w:val="en-GB"/>
              </w:rPr>
            </w:pPr>
          </w:p>
        </w:tc>
        <w:tc>
          <w:tcPr>
            <w:tcW w:w="709" w:type="dxa"/>
            <w:tcBorders>
              <w:top w:val="single" w:sz="4" w:space="0" w:color="auto"/>
              <w:bottom w:val="single" w:sz="4" w:space="0" w:color="auto"/>
            </w:tcBorders>
            <w:shd w:val="clear" w:color="auto" w:fill="EBEBEB"/>
            <w:vAlign w:val="center"/>
          </w:tcPr>
          <w:p w14:paraId="1176DB84" w14:textId="77777777" w:rsidR="008B4773" w:rsidRPr="009B5FD0" w:rsidRDefault="008B4773" w:rsidP="00273B17">
            <w:pPr>
              <w:pStyle w:val="Bodytext11pt0spacesingle"/>
              <w:jc w:val="center"/>
              <w:rPr>
                <w:sz w:val="21"/>
                <w:lang w:val="en-GB"/>
              </w:rPr>
            </w:pPr>
          </w:p>
        </w:tc>
      </w:tr>
      <w:tr w:rsidR="008B4773" w:rsidRPr="009B5FD0" w14:paraId="34A9533E" w14:textId="77777777" w:rsidTr="00BC6D80">
        <w:tc>
          <w:tcPr>
            <w:tcW w:w="6662" w:type="dxa"/>
            <w:tcBorders>
              <w:bottom w:val="single" w:sz="4" w:space="0" w:color="auto"/>
            </w:tcBorders>
            <w:vAlign w:val="center"/>
          </w:tcPr>
          <w:p w14:paraId="23F066D7" w14:textId="77777777" w:rsidR="008B4773" w:rsidRPr="009B5FD0" w:rsidRDefault="008B4773" w:rsidP="008B4773">
            <w:pPr>
              <w:pStyle w:val="Bodytext95pt0spacesingle"/>
              <w:rPr>
                <w:noProof/>
                <w:sz w:val="18"/>
              </w:rPr>
            </w:pPr>
            <w:r w:rsidRPr="009B5FD0">
              <w:rPr>
                <w:noProof/>
                <w:sz w:val="18"/>
              </w:rPr>
              <w:t>The responsibilities of electors and representatives in Australia’s democracy (ACHASSK145)</w:t>
            </w:r>
          </w:p>
        </w:tc>
        <w:tc>
          <w:tcPr>
            <w:tcW w:w="708" w:type="dxa"/>
            <w:tcBorders>
              <w:top w:val="single" w:sz="4" w:space="0" w:color="auto"/>
              <w:bottom w:val="single" w:sz="4" w:space="0" w:color="auto"/>
            </w:tcBorders>
            <w:shd w:val="clear" w:color="auto" w:fill="EBEBEB"/>
            <w:vAlign w:val="center"/>
          </w:tcPr>
          <w:p w14:paraId="58A613CE" w14:textId="77777777" w:rsidR="008B4773" w:rsidRPr="009B5FD0" w:rsidRDefault="00FD7E21" w:rsidP="00273B17">
            <w:pPr>
              <w:pStyle w:val="Bodytext11pt0spacesingle"/>
              <w:jc w:val="center"/>
              <w:rPr>
                <w:sz w:val="21"/>
              </w:rPr>
            </w:pPr>
            <w:r w:rsidRPr="00844601">
              <w:rPr>
                <w:sz w:val="21"/>
                <w:lang w:val="en-GB"/>
              </w:rPr>
              <w:sym w:font="Wingdings" w:char="F0FC"/>
            </w:r>
          </w:p>
        </w:tc>
        <w:tc>
          <w:tcPr>
            <w:tcW w:w="709" w:type="dxa"/>
            <w:tcBorders>
              <w:top w:val="single" w:sz="4" w:space="0" w:color="auto"/>
              <w:bottom w:val="single" w:sz="4" w:space="0" w:color="auto"/>
            </w:tcBorders>
            <w:vAlign w:val="center"/>
          </w:tcPr>
          <w:p w14:paraId="7652AD89" w14:textId="77777777" w:rsidR="008B4773" w:rsidRPr="009B5FD0" w:rsidRDefault="008B4773" w:rsidP="00273B17">
            <w:pPr>
              <w:pStyle w:val="Bodytext11pt0spacesingle"/>
              <w:jc w:val="center"/>
              <w:rPr>
                <w:sz w:val="21"/>
              </w:rPr>
            </w:pPr>
          </w:p>
        </w:tc>
        <w:tc>
          <w:tcPr>
            <w:tcW w:w="709" w:type="dxa"/>
            <w:tcBorders>
              <w:top w:val="single" w:sz="4" w:space="0" w:color="auto"/>
              <w:bottom w:val="single" w:sz="4" w:space="0" w:color="auto"/>
            </w:tcBorders>
            <w:shd w:val="clear" w:color="auto" w:fill="EBEBEB"/>
            <w:vAlign w:val="center"/>
          </w:tcPr>
          <w:p w14:paraId="5CD84998" w14:textId="77777777" w:rsidR="008B4773" w:rsidRPr="009B5FD0" w:rsidRDefault="008B4773" w:rsidP="00273B17">
            <w:pPr>
              <w:pStyle w:val="Bodytext11pt0spacesingle"/>
              <w:jc w:val="center"/>
              <w:rPr>
                <w:sz w:val="21"/>
              </w:rPr>
            </w:pPr>
          </w:p>
        </w:tc>
        <w:tc>
          <w:tcPr>
            <w:tcW w:w="709" w:type="dxa"/>
            <w:tcBorders>
              <w:top w:val="single" w:sz="4" w:space="0" w:color="auto"/>
              <w:bottom w:val="single" w:sz="4" w:space="0" w:color="auto"/>
            </w:tcBorders>
            <w:vAlign w:val="center"/>
          </w:tcPr>
          <w:p w14:paraId="708C2A8D" w14:textId="77777777" w:rsidR="008B4773" w:rsidRPr="009B5FD0" w:rsidRDefault="008B4773" w:rsidP="00273B17">
            <w:pPr>
              <w:pStyle w:val="Bodytext11pt0spacesingle"/>
              <w:jc w:val="center"/>
              <w:rPr>
                <w:sz w:val="21"/>
              </w:rPr>
            </w:pPr>
          </w:p>
        </w:tc>
        <w:tc>
          <w:tcPr>
            <w:tcW w:w="709" w:type="dxa"/>
            <w:tcBorders>
              <w:top w:val="single" w:sz="4" w:space="0" w:color="auto"/>
              <w:bottom w:val="single" w:sz="4" w:space="0" w:color="auto"/>
            </w:tcBorders>
            <w:shd w:val="clear" w:color="auto" w:fill="EBEBEB"/>
            <w:vAlign w:val="center"/>
          </w:tcPr>
          <w:p w14:paraId="4C49575C" w14:textId="77777777" w:rsidR="008B4773" w:rsidRPr="009B5FD0" w:rsidRDefault="008B4773" w:rsidP="00273B17">
            <w:pPr>
              <w:pStyle w:val="Bodytext11pt0spacesingle"/>
              <w:jc w:val="center"/>
              <w:rPr>
                <w:sz w:val="21"/>
              </w:rPr>
            </w:pPr>
          </w:p>
        </w:tc>
      </w:tr>
      <w:tr w:rsidR="008B4773" w:rsidRPr="009B5FD0" w14:paraId="1A1F14CF" w14:textId="77777777" w:rsidTr="00BC6D80">
        <w:tc>
          <w:tcPr>
            <w:tcW w:w="6662" w:type="dxa"/>
            <w:tcBorders>
              <w:bottom w:val="single" w:sz="4" w:space="0" w:color="auto"/>
            </w:tcBorders>
            <w:vAlign w:val="center"/>
          </w:tcPr>
          <w:p w14:paraId="5EEB3DCD" w14:textId="77777777" w:rsidR="008B4773" w:rsidRPr="009B5FD0" w:rsidRDefault="008B4773" w:rsidP="008B4773">
            <w:pPr>
              <w:pStyle w:val="Bodytext95pt0spacesingle"/>
              <w:rPr>
                <w:noProof/>
                <w:sz w:val="18"/>
              </w:rPr>
            </w:pPr>
            <w:r w:rsidRPr="009B5FD0">
              <w:rPr>
                <w:noProof/>
                <w:sz w:val="18"/>
              </w:rPr>
              <w:t>Where ideas for new laws can come from and how they become law (ACHASSK146)</w:t>
            </w:r>
          </w:p>
        </w:tc>
        <w:tc>
          <w:tcPr>
            <w:tcW w:w="708" w:type="dxa"/>
            <w:tcBorders>
              <w:top w:val="single" w:sz="4" w:space="0" w:color="auto"/>
              <w:bottom w:val="single" w:sz="4" w:space="0" w:color="auto"/>
            </w:tcBorders>
            <w:shd w:val="clear" w:color="auto" w:fill="EBEBEB"/>
            <w:vAlign w:val="center"/>
          </w:tcPr>
          <w:p w14:paraId="01AEB7DE" w14:textId="77777777" w:rsidR="008B4773" w:rsidRPr="009B5FD0" w:rsidRDefault="002361F7" w:rsidP="00273B17">
            <w:pPr>
              <w:pStyle w:val="Bodytext11pt0spacesingle"/>
              <w:jc w:val="center"/>
              <w:rPr>
                <w:sz w:val="21"/>
                <w:lang w:val="en-GB"/>
              </w:rPr>
            </w:pPr>
            <w:r w:rsidRPr="009B5FD0">
              <w:rPr>
                <w:sz w:val="21"/>
                <w:lang w:val="en-GB"/>
              </w:rPr>
              <w:sym w:font="Wingdings" w:char="F0FC"/>
            </w:r>
          </w:p>
        </w:tc>
        <w:tc>
          <w:tcPr>
            <w:tcW w:w="709" w:type="dxa"/>
            <w:tcBorders>
              <w:top w:val="single" w:sz="4" w:space="0" w:color="auto"/>
              <w:bottom w:val="single" w:sz="4" w:space="0" w:color="auto"/>
            </w:tcBorders>
            <w:vAlign w:val="center"/>
          </w:tcPr>
          <w:p w14:paraId="26D083AF" w14:textId="77777777" w:rsidR="008B4773" w:rsidRPr="009B5FD0" w:rsidRDefault="008B4773" w:rsidP="00273B17">
            <w:pPr>
              <w:pStyle w:val="Bodytext11pt0spacesingle"/>
              <w:jc w:val="center"/>
              <w:rPr>
                <w:sz w:val="21"/>
              </w:rPr>
            </w:pPr>
          </w:p>
        </w:tc>
        <w:tc>
          <w:tcPr>
            <w:tcW w:w="709" w:type="dxa"/>
            <w:tcBorders>
              <w:top w:val="single" w:sz="4" w:space="0" w:color="auto"/>
              <w:bottom w:val="single" w:sz="4" w:space="0" w:color="auto"/>
            </w:tcBorders>
            <w:shd w:val="clear" w:color="auto" w:fill="EBEBEB"/>
            <w:vAlign w:val="center"/>
          </w:tcPr>
          <w:p w14:paraId="2858A7B8" w14:textId="77777777" w:rsidR="008B4773" w:rsidRPr="009B5FD0" w:rsidRDefault="008B4773" w:rsidP="00273B17">
            <w:pPr>
              <w:pStyle w:val="Bodytext11pt0spacesingle"/>
              <w:jc w:val="center"/>
              <w:rPr>
                <w:sz w:val="21"/>
              </w:rPr>
            </w:pPr>
          </w:p>
        </w:tc>
        <w:tc>
          <w:tcPr>
            <w:tcW w:w="709" w:type="dxa"/>
            <w:tcBorders>
              <w:top w:val="single" w:sz="4" w:space="0" w:color="auto"/>
              <w:bottom w:val="single" w:sz="4" w:space="0" w:color="auto"/>
            </w:tcBorders>
            <w:vAlign w:val="center"/>
          </w:tcPr>
          <w:p w14:paraId="6C2711D6" w14:textId="77777777" w:rsidR="008B4773" w:rsidRPr="009B5FD0" w:rsidRDefault="008B4773" w:rsidP="00273B17">
            <w:pPr>
              <w:pStyle w:val="Bodytext11pt0spacesingle"/>
              <w:jc w:val="center"/>
              <w:rPr>
                <w:sz w:val="21"/>
              </w:rPr>
            </w:pPr>
          </w:p>
        </w:tc>
        <w:tc>
          <w:tcPr>
            <w:tcW w:w="709" w:type="dxa"/>
            <w:tcBorders>
              <w:top w:val="single" w:sz="4" w:space="0" w:color="auto"/>
              <w:bottom w:val="single" w:sz="4" w:space="0" w:color="auto"/>
            </w:tcBorders>
            <w:shd w:val="clear" w:color="auto" w:fill="EBEBEB"/>
            <w:vAlign w:val="center"/>
          </w:tcPr>
          <w:p w14:paraId="31E43056" w14:textId="77777777" w:rsidR="008B4773" w:rsidRPr="009B5FD0" w:rsidRDefault="008B4773" w:rsidP="00273B17">
            <w:pPr>
              <w:pStyle w:val="Bodytext11pt0spacesingle"/>
              <w:jc w:val="center"/>
              <w:rPr>
                <w:sz w:val="21"/>
              </w:rPr>
            </w:pPr>
          </w:p>
        </w:tc>
      </w:tr>
      <w:tr w:rsidR="008B4773" w:rsidRPr="009B5FD0" w14:paraId="0511800C" w14:textId="77777777" w:rsidTr="00BC6D80">
        <w:tc>
          <w:tcPr>
            <w:tcW w:w="6662" w:type="dxa"/>
            <w:tcBorders>
              <w:bottom w:val="single" w:sz="4" w:space="0" w:color="auto"/>
            </w:tcBorders>
            <w:vAlign w:val="center"/>
          </w:tcPr>
          <w:p w14:paraId="356DFA34" w14:textId="77777777" w:rsidR="008B4773" w:rsidRPr="009B5FD0" w:rsidRDefault="008B4773" w:rsidP="008B4773">
            <w:pPr>
              <w:pStyle w:val="Bodytext95pt0spacesingle"/>
              <w:rPr>
                <w:noProof/>
                <w:sz w:val="18"/>
              </w:rPr>
            </w:pPr>
            <w:r w:rsidRPr="009B5FD0">
              <w:rPr>
                <w:noProof/>
                <w:sz w:val="18"/>
              </w:rPr>
              <w:t>The shared values of Australian citizenship and the formal rights and responsibilities of Australian citizens (ACHASSK147)</w:t>
            </w:r>
          </w:p>
        </w:tc>
        <w:tc>
          <w:tcPr>
            <w:tcW w:w="708" w:type="dxa"/>
            <w:tcBorders>
              <w:top w:val="single" w:sz="4" w:space="0" w:color="auto"/>
              <w:bottom w:val="single" w:sz="4" w:space="0" w:color="auto"/>
            </w:tcBorders>
            <w:shd w:val="clear" w:color="auto" w:fill="EBEBEB"/>
            <w:vAlign w:val="center"/>
          </w:tcPr>
          <w:p w14:paraId="57246EC9" w14:textId="77777777" w:rsidR="008B4773" w:rsidRPr="009B5FD0" w:rsidRDefault="008B4773" w:rsidP="00273B17">
            <w:pPr>
              <w:pStyle w:val="Bodytext11pt0spacesingle"/>
              <w:jc w:val="center"/>
              <w:rPr>
                <w:sz w:val="21"/>
                <w:lang w:val="en-GB"/>
              </w:rPr>
            </w:pPr>
          </w:p>
        </w:tc>
        <w:tc>
          <w:tcPr>
            <w:tcW w:w="709" w:type="dxa"/>
            <w:tcBorders>
              <w:top w:val="single" w:sz="4" w:space="0" w:color="auto"/>
              <w:bottom w:val="single" w:sz="4" w:space="0" w:color="auto"/>
            </w:tcBorders>
            <w:vAlign w:val="center"/>
          </w:tcPr>
          <w:p w14:paraId="2BBB0351" w14:textId="77777777" w:rsidR="008B4773" w:rsidRPr="009B5FD0" w:rsidRDefault="002361F7" w:rsidP="00273B17">
            <w:pPr>
              <w:pStyle w:val="Bodytext11pt0spacesingle"/>
              <w:jc w:val="center"/>
              <w:rPr>
                <w:sz w:val="21"/>
              </w:rPr>
            </w:pPr>
            <w:r w:rsidRPr="009B5FD0">
              <w:rPr>
                <w:sz w:val="21"/>
                <w:lang w:val="en-GB"/>
              </w:rPr>
              <w:sym w:font="Wingdings" w:char="F0FC"/>
            </w:r>
          </w:p>
        </w:tc>
        <w:tc>
          <w:tcPr>
            <w:tcW w:w="709" w:type="dxa"/>
            <w:tcBorders>
              <w:top w:val="single" w:sz="4" w:space="0" w:color="auto"/>
              <w:bottom w:val="single" w:sz="4" w:space="0" w:color="auto"/>
            </w:tcBorders>
            <w:shd w:val="clear" w:color="auto" w:fill="EBEBEB"/>
            <w:vAlign w:val="center"/>
          </w:tcPr>
          <w:p w14:paraId="407AFC4A" w14:textId="77777777" w:rsidR="008B4773" w:rsidRPr="009B5FD0" w:rsidRDefault="008B4773" w:rsidP="00273B17">
            <w:pPr>
              <w:pStyle w:val="Bodytext11pt0spacesingle"/>
              <w:jc w:val="center"/>
              <w:rPr>
                <w:sz w:val="21"/>
              </w:rPr>
            </w:pPr>
          </w:p>
        </w:tc>
        <w:tc>
          <w:tcPr>
            <w:tcW w:w="709" w:type="dxa"/>
            <w:tcBorders>
              <w:top w:val="single" w:sz="4" w:space="0" w:color="auto"/>
              <w:bottom w:val="single" w:sz="4" w:space="0" w:color="auto"/>
            </w:tcBorders>
            <w:vAlign w:val="center"/>
          </w:tcPr>
          <w:p w14:paraId="492D6FC2" w14:textId="77777777" w:rsidR="008B4773" w:rsidRPr="009B5FD0" w:rsidRDefault="008B4773" w:rsidP="00273B17">
            <w:pPr>
              <w:pStyle w:val="Bodytext11pt0spacesingle"/>
              <w:jc w:val="center"/>
              <w:rPr>
                <w:sz w:val="21"/>
              </w:rPr>
            </w:pPr>
          </w:p>
        </w:tc>
        <w:tc>
          <w:tcPr>
            <w:tcW w:w="709" w:type="dxa"/>
            <w:tcBorders>
              <w:top w:val="single" w:sz="4" w:space="0" w:color="auto"/>
              <w:bottom w:val="single" w:sz="4" w:space="0" w:color="auto"/>
            </w:tcBorders>
            <w:shd w:val="clear" w:color="auto" w:fill="EBEBEB"/>
            <w:vAlign w:val="center"/>
          </w:tcPr>
          <w:p w14:paraId="6F254D40" w14:textId="77777777" w:rsidR="008B4773" w:rsidRPr="009B5FD0" w:rsidRDefault="008B4773" w:rsidP="00273B17">
            <w:pPr>
              <w:pStyle w:val="Bodytext11pt0spacesingle"/>
              <w:jc w:val="center"/>
              <w:rPr>
                <w:sz w:val="21"/>
              </w:rPr>
            </w:pPr>
          </w:p>
        </w:tc>
      </w:tr>
      <w:tr w:rsidR="008B4773" w:rsidRPr="009B5FD0" w14:paraId="4AD834F7" w14:textId="77777777" w:rsidTr="00BC6D80">
        <w:tc>
          <w:tcPr>
            <w:tcW w:w="6662" w:type="dxa"/>
            <w:tcBorders>
              <w:bottom w:val="single" w:sz="4" w:space="0" w:color="auto"/>
            </w:tcBorders>
            <w:vAlign w:val="center"/>
          </w:tcPr>
          <w:p w14:paraId="0B6A0023" w14:textId="77777777" w:rsidR="008B4773" w:rsidRPr="009B5FD0" w:rsidRDefault="008B4773" w:rsidP="008B4773">
            <w:pPr>
              <w:pStyle w:val="Bodytext95pt0spacesingle"/>
              <w:rPr>
                <w:noProof/>
                <w:sz w:val="18"/>
              </w:rPr>
            </w:pPr>
            <w:r w:rsidRPr="009B5FD0">
              <w:rPr>
                <w:noProof/>
                <w:sz w:val="18"/>
              </w:rPr>
              <w:t>The obligations citizens may consider they have beyond their own national borders as active and informed global citizens (ACHASSK148)</w:t>
            </w:r>
          </w:p>
        </w:tc>
        <w:tc>
          <w:tcPr>
            <w:tcW w:w="708" w:type="dxa"/>
            <w:tcBorders>
              <w:top w:val="single" w:sz="4" w:space="0" w:color="auto"/>
              <w:bottom w:val="single" w:sz="4" w:space="0" w:color="auto"/>
            </w:tcBorders>
            <w:shd w:val="clear" w:color="auto" w:fill="EBEBEB"/>
            <w:vAlign w:val="center"/>
          </w:tcPr>
          <w:p w14:paraId="7C9405E5" w14:textId="77777777" w:rsidR="008B4773" w:rsidRPr="009B5FD0" w:rsidRDefault="008B4773" w:rsidP="00273B17">
            <w:pPr>
              <w:pStyle w:val="Bodytext11pt0spacesingle"/>
              <w:jc w:val="center"/>
              <w:rPr>
                <w:sz w:val="21"/>
                <w:lang w:val="en-GB"/>
              </w:rPr>
            </w:pPr>
          </w:p>
        </w:tc>
        <w:tc>
          <w:tcPr>
            <w:tcW w:w="709" w:type="dxa"/>
            <w:tcBorders>
              <w:top w:val="single" w:sz="4" w:space="0" w:color="auto"/>
              <w:bottom w:val="single" w:sz="4" w:space="0" w:color="auto"/>
            </w:tcBorders>
            <w:vAlign w:val="center"/>
          </w:tcPr>
          <w:p w14:paraId="55B31175" w14:textId="77777777" w:rsidR="008B4773" w:rsidRPr="009B5FD0" w:rsidRDefault="002361F7" w:rsidP="00273B17">
            <w:pPr>
              <w:pStyle w:val="Bodytext11pt0spacesingle"/>
              <w:jc w:val="center"/>
              <w:rPr>
                <w:sz w:val="21"/>
              </w:rPr>
            </w:pPr>
            <w:r w:rsidRPr="009B5FD0">
              <w:rPr>
                <w:sz w:val="21"/>
                <w:lang w:val="en-GB"/>
              </w:rPr>
              <w:sym w:font="Wingdings" w:char="F0FC"/>
            </w:r>
          </w:p>
        </w:tc>
        <w:tc>
          <w:tcPr>
            <w:tcW w:w="709" w:type="dxa"/>
            <w:tcBorders>
              <w:top w:val="single" w:sz="4" w:space="0" w:color="auto"/>
              <w:bottom w:val="single" w:sz="4" w:space="0" w:color="auto"/>
            </w:tcBorders>
            <w:shd w:val="clear" w:color="auto" w:fill="EBEBEB"/>
            <w:vAlign w:val="center"/>
          </w:tcPr>
          <w:p w14:paraId="51B1ABAA" w14:textId="77777777" w:rsidR="008B4773" w:rsidRPr="009B5FD0" w:rsidRDefault="008B4773" w:rsidP="00273B17">
            <w:pPr>
              <w:pStyle w:val="Bodytext11pt0spacesingle"/>
              <w:jc w:val="center"/>
              <w:rPr>
                <w:sz w:val="21"/>
              </w:rPr>
            </w:pPr>
          </w:p>
        </w:tc>
        <w:tc>
          <w:tcPr>
            <w:tcW w:w="709" w:type="dxa"/>
            <w:tcBorders>
              <w:top w:val="single" w:sz="4" w:space="0" w:color="auto"/>
              <w:bottom w:val="single" w:sz="4" w:space="0" w:color="auto"/>
            </w:tcBorders>
            <w:vAlign w:val="center"/>
          </w:tcPr>
          <w:p w14:paraId="281383C2" w14:textId="77777777" w:rsidR="008B4773" w:rsidRPr="009B5FD0" w:rsidRDefault="008B4773" w:rsidP="00273B17">
            <w:pPr>
              <w:pStyle w:val="Bodytext11pt0spacesingle"/>
              <w:jc w:val="center"/>
              <w:rPr>
                <w:sz w:val="21"/>
              </w:rPr>
            </w:pPr>
          </w:p>
        </w:tc>
        <w:tc>
          <w:tcPr>
            <w:tcW w:w="709" w:type="dxa"/>
            <w:tcBorders>
              <w:top w:val="single" w:sz="4" w:space="0" w:color="auto"/>
              <w:bottom w:val="single" w:sz="4" w:space="0" w:color="auto"/>
            </w:tcBorders>
            <w:shd w:val="clear" w:color="auto" w:fill="EBEBEB"/>
            <w:vAlign w:val="center"/>
          </w:tcPr>
          <w:p w14:paraId="0FB26BA4" w14:textId="77777777" w:rsidR="008B4773" w:rsidRPr="009B5FD0" w:rsidRDefault="008B4773" w:rsidP="00273B17">
            <w:pPr>
              <w:pStyle w:val="Bodytext11pt0spacesingle"/>
              <w:jc w:val="center"/>
              <w:rPr>
                <w:sz w:val="21"/>
              </w:rPr>
            </w:pPr>
          </w:p>
        </w:tc>
      </w:tr>
      <w:tr w:rsidR="008B4773" w:rsidRPr="009B5FD0" w14:paraId="10D1141C" w14:textId="77777777" w:rsidTr="00BC6D80">
        <w:trPr>
          <w:trHeight w:hRule="exact" w:val="369"/>
        </w:trPr>
        <w:tc>
          <w:tcPr>
            <w:tcW w:w="10206" w:type="dxa"/>
            <w:gridSpan w:val="6"/>
            <w:tcBorders>
              <w:bottom w:val="single" w:sz="4" w:space="0" w:color="auto"/>
            </w:tcBorders>
            <w:shd w:val="clear" w:color="auto" w:fill="FFEEE7"/>
            <w:vAlign w:val="center"/>
          </w:tcPr>
          <w:p w14:paraId="6374BF05" w14:textId="77777777" w:rsidR="008B4773" w:rsidRPr="009B5FD0" w:rsidRDefault="008B4773" w:rsidP="00273B17">
            <w:pPr>
              <w:pStyle w:val="Bodytext95pt0spacesingle"/>
              <w:rPr>
                <w:rStyle w:val="BodytextBold"/>
                <w:spacing w:val="4"/>
                <w:sz w:val="18"/>
              </w:rPr>
            </w:pPr>
            <w:r w:rsidRPr="009B5FD0">
              <w:rPr>
                <w:rStyle w:val="BodytextBold"/>
                <w:spacing w:val="4"/>
                <w:sz w:val="18"/>
              </w:rPr>
              <w:t xml:space="preserve">Economics and </w:t>
            </w:r>
            <w:r w:rsidR="001116FC" w:rsidRPr="009B5FD0">
              <w:rPr>
                <w:rStyle w:val="BodytextBold"/>
                <w:spacing w:val="4"/>
                <w:sz w:val="18"/>
              </w:rPr>
              <w:t>b</w:t>
            </w:r>
            <w:r w:rsidRPr="009B5FD0">
              <w:rPr>
                <w:rStyle w:val="BodytextBold"/>
                <w:spacing w:val="4"/>
                <w:sz w:val="18"/>
              </w:rPr>
              <w:t>usiness</w:t>
            </w:r>
          </w:p>
        </w:tc>
      </w:tr>
      <w:tr w:rsidR="008B4773" w:rsidRPr="009B5FD0" w14:paraId="3E837C52" w14:textId="77777777" w:rsidTr="00BC6D80">
        <w:trPr>
          <w:trHeight w:val="18"/>
        </w:trPr>
        <w:tc>
          <w:tcPr>
            <w:tcW w:w="6662" w:type="dxa"/>
            <w:tcBorders>
              <w:bottom w:val="single" w:sz="4" w:space="0" w:color="auto"/>
            </w:tcBorders>
            <w:vAlign w:val="center"/>
          </w:tcPr>
          <w:p w14:paraId="3FFD4239" w14:textId="77777777" w:rsidR="008B4773" w:rsidRPr="009B5FD0" w:rsidRDefault="008B4773" w:rsidP="008B4773">
            <w:pPr>
              <w:pStyle w:val="Bodytext95pt0spacesingle"/>
              <w:rPr>
                <w:noProof/>
                <w:sz w:val="18"/>
              </w:rPr>
            </w:pPr>
            <w:r w:rsidRPr="009B5FD0">
              <w:rPr>
                <w:noProof/>
                <w:sz w:val="18"/>
              </w:rPr>
              <w:t>How the concept of opportunity cost involves choices about the alternative use of resources and the need to consider trade-offs (ACHASSK149)</w:t>
            </w:r>
          </w:p>
        </w:tc>
        <w:tc>
          <w:tcPr>
            <w:tcW w:w="708" w:type="dxa"/>
            <w:tcBorders>
              <w:bottom w:val="single" w:sz="4" w:space="0" w:color="auto"/>
            </w:tcBorders>
            <w:shd w:val="clear" w:color="auto" w:fill="EBEBEB"/>
            <w:vAlign w:val="center"/>
          </w:tcPr>
          <w:p w14:paraId="71E26C8E" w14:textId="77777777" w:rsidR="008B4773" w:rsidRPr="009B5FD0" w:rsidRDefault="008B4773" w:rsidP="00273B17">
            <w:pPr>
              <w:pStyle w:val="Bodytext11pt0spacesingle"/>
              <w:jc w:val="center"/>
              <w:rPr>
                <w:sz w:val="21"/>
              </w:rPr>
            </w:pPr>
          </w:p>
        </w:tc>
        <w:tc>
          <w:tcPr>
            <w:tcW w:w="709" w:type="dxa"/>
            <w:tcBorders>
              <w:bottom w:val="single" w:sz="4" w:space="0" w:color="auto"/>
            </w:tcBorders>
            <w:vAlign w:val="center"/>
          </w:tcPr>
          <w:p w14:paraId="166B7A5A" w14:textId="77777777" w:rsidR="008B4773" w:rsidRPr="009B5FD0" w:rsidRDefault="008B4773" w:rsidP="00273B17">
            <w:pPr>
              <w:pStyle w:val="Bodytext11pt0spacesingle"/>
              <w:jc w:val="center"/>
              <w:rPr>
                <w:sz w:val="21"/>
              </w:rPr>
            </w:pPr>
          </w:p>
        </w:tc>
        <w:tc>
          <w:tcPr>
            <w:tcW w:w="709" w:type="dxa"/>
            <w:tcBorders>
              <w:bottom w:val="single" w:sz="4" w:space="0" w:color="auto"/>
            </w:tcBorders>
            <w:shd w:val="clear" w:color="auto" w:fill="EBEBEB"/>
            <w:vAlign w:val="center"/>
          </w:tcPr>
          <w:p w14:paraId="34417E6D" w14:textId="77777777" w:rsidR="008B4773" w:rsidRPr="009B5FD0" w:rsidRDefault="008B4773" w:rsidP="00273B17">
            <w:pPr>
              <w:pStyle w:val="Bodytext11pt0spacesingle"/>
              <w:jc w:val="center"/>
              <w:rPr>
                <w:sz w:val="21"/>
                <w:lang w:val="en-GB"/>
              </w:rPr>
            </w:pPr>
          </w:p>
        </w:tc>
        <w:tc>
          <w:tcPr>
            <w:tcW w:w="709" w:type="dxa"/>
            <w:tcBorders>
              <w:bottom w:val="single" w:sz="4" w:space="0" w:color="auto"/>
            </w:tcBorders>
            <w:vAlign w:val="center"/>
          </w:tcPr>
          <w:p w14:paraId="4F9BEA1F" w14:textId="77777777" w:rsidR="008B4773" w:rsidRPr="009B5FD0" w:rsidRDefault="008B4773" w:rsidP="00273B17">
            <w:pPr>
              <w:pStyle w:val="Bodytext11pt0spacesingle"/>
              <w:jc w:val="center"/>
              <w:rPr>
                <w:sz w:val="21"/>
                <w:lang w:val="en-GB"/>
              </w:rPr>
            </w:pPr>
          </w:p>
        </w:tc>
        <w:tc>
          <w:tcPr>
            <w:tcW w:w="709" w:type="dxa"/>
            <w:tcBorders>
              <w:bottom w:val="single" w:sz="4" w:space="0" w:color="auto"/>
            </w:tcBorders>
            <w:shd w:val="clear" w:color="auto" w:fill="EBEBEB"/>
            <w:vAlign w:val="center"/>
          </w:tcPr>
          <w:p w14:paraId="2B718EE4" w14:textId="77777777" w:rsidR="008B4773" w:rsidRPr="009B5FD0" w:rsidRDefault="002361F7" w:rsidP="00273B17">
            <w:pPr>
              <w:pStyle w:val="Bodytext11pt0spacesingle"/>
              <w:jc w:val="center"/>
              <w:rPr>
                <w:sz w:val="21"/>
                <w:lang w:val="en-GB"/>
              </w:rPr>
            </w:pPr>
            <w:r w:rsidRPr="009B5FD0">
              <w:rPr>
                <w:sz w:val="21"/>
                <w:lang w:val="en-GB"/>
              </w:rPr>
              <w:sym w:font="Wingdings" w:char="F0FC"/>
            </w:r>
          </w:p>
        </w:tc>
      </w:tr>
      <w:tr w:rsidR="008B4773" w:rsidRPr="009B5FD0" w14:paraId="102A1094" w14:textId="77777777" w:rsidTr="00BC6D80">
        <w:trPr>
          <w:trHeight w:val="18"/>
        </w:trPr>
        <w:tc>
          <w:tcPr>
            <w:tcW w:w="6662" w:type="dxa"/>
            <w:tcBorders>
              <w:bottom w:val="single" w:sz="4" w:space="0" w:color="auto"/>
            </w:tcBorders>
            <w:vAlign w:val="center"/>
          </w:tcPr>
          <w:p w14:paraId="5545382B" w14:textId="77777777" w:rsidR="008B4773" w:rsidRPr="009B5FD0" w:rsidRDefault="008B4773" w:rsidP="008B4773">
            <w:pPr>
              <w:pStyle w:val="Bodytext95pt0spacesingle"/>
              <w:rPr>
                <w:noProof/>
                <w:sz w:val="18"/>
              </w:rPr>
            </w:pPr>
            <w:r w:rsidRPr="009B5FD0">
              <w:rPr>
                <w:noProof/>
                <w:sz w:val="18"/>
              </w:rPr>
              <w:t>The effect that consumer and financial decisions can have on the individual, the broader community and the environment (ACHASSK150)</w:t>
            </w:r>
          </w:p>
        </w:tc>
        <w:tc>
          <w:tcPr>
            <w:tcW w:w="708" w:type="dxa"/>
            <w:tcBorders>
              <w:top w:val="single" w:sz="4" w:space="0" w:color="auto"/>
              <w:bottom w:val="single" w:sz="4" w:space="0" w:color="auto"/>
            </w:tcBorders>
            <w:shd w:val="clear" w:color="auto" w:fill="EBEBEB"/>
            <w:vAlign w:val="center"/>
          </w:tcPr>
          <w:p w14:paraId="5B88B66A" w14:textId="77777777" w:rsidR="008B4773" w:rsidRPr="009B5FD0" w:rsidRDefault="008B4773" w:rsidP="00273B17">
            <w:pPr>
              <w:pStyle w:val="Bodytext11pt0spacesingle"/>
              <w:jc w:val="center"/>
              <w:rPr>
                <w:sz w:val="21"/>
              </w:rPr>
            </w:pPr>
          </w:p>
        </w:tc>
        <w:tc>
          <w:tcPr>
            <w:tcW w:w="709" w:type="dxa"/>
            <w:tcBorders>
              <w:top w:val="single" w:sz="4" w:space="0" w:color="auto"/>
              <w:bottom w:val="single" w:sz="4" w:space="0" w:color="auto"/>
            </w:tcBorders>
            <w:vAlign w:val="center"/>
          </w:tcPr>
          <w:p w14:paraId="26CAF6D2" w14:textId="77777777" w:rsidR="008B4773" w:rsidRPr="009B5FD0" w:rsidRDefault="008B4773" w:rsidP="00273B17">
            <w:pPr>
              <w:pStyle w:val="Bodytext11pt0spacesingle"/>
              <w:jc w:val="center"/>
              <w:rPr>
                <w:sz w:val="21"/>
              </w:rPr>
            </w:pPr>
          </w:p>
        </w:tc>
        <w:tc>
          <w:tcPr>
            <w:tcW w:w="709" w:type="dxa"/>
            <w:tcBorders>
              <w:top w:val="single" w:sz="4" w:space="0" w:color="auto"/>
              <w:bottom w:val="single" w:sz="4" w:space="0" w:color="auto"/>
            </w:tcBorders>
            <w:shd w:val="clear" w:color="auto" w:fill="EBEBEB"/>
            <w:vAlign w:val="center"/>
          </w:tcPr>
          <w:p w14:paraId="536BA8DC" w14:textId="77777777" w:rsidR="008B4773" w:rsidRPr="009B5FD0" w:rsidRDefault="008B4773" w:rsidP="00273B17">
            <w:pPr>
              <w:pStyle w:val="Bodytext11pt0spacesingle"/>
              <w:jc w:val="center"/>
              <w:rPr>
                <w:sz w:val="21"/>
              </w:rPr>
            </w:pPr>
          </w:p>
        </w:tc>
        <w:tc>
          <w:tcPr>
            <w:tcW w:w="709" w:type="dxa"/>
            <w:tcBorders>
              <w:top w:val="single" w:sz="4" w:space="0" w:color="auto"/>
              <w:bottom w:val="single" w:sz="4" w:space="0" w:color="auto"/>
            </w:tcBorders>
            <w:vAlign w:val="center"/>
          </w:tcPr>
          <w:p w14:paraId="6439E034" w14:textId="77777777" w:rsidR="008B4773" w:rsidRPr="009B5FD0" w:rsidRDefault="008B4773" w:rsidP="00273B17">
            <w:pPr>
              <w:pStyle w:val="Bodytext11pt0spacesingle"/>
              <w:jc w:val="center"/>
              <w:rPr>
                <w:sz w:val="21"/>
              </w:rPr>
            </w:pPr>
          </w:p>
        </w:tc>
        <w:tc>
          <w:tcPr>
            <w:tcW w:w="709" w:type="dxa"/>
            <w:tcBorders>
              <w:top w:val="single" w:sz="4" w:space="0" w:color="auto"/>
              <w:bottom w:val="single" w:sz="4" w:space="0" w:color="auto"/>
            </w:tcBorders>
            <w:shd w:val="clear" w:color="auto" w:fill="EBEBEB"/>
            <w:vAlign w:val="center"/>
          </w:tcPr>
          <w:p w14:paraId="1B5B1464" w14:textId="77777777" w:rsidR="008B4773" w:rsidRPr="009B5FD0" w:rsidRDefault="002361F7" w:rsidP="00273B17">
            <w:pPr>
              <w:pStyle w:val="Bodytext11pt0spacesingle"/>
              <w:jc w:val="center"/>
              <w:rPr>
                <w:sz w:val="21"/>
              </w:rPr>
            </w:pPr>
            <w:r w:rsidRPr="009B5FD0">
              <w:rPr>
                <w:sz w:val="21"/>
                <w:lang w:val="en-GB"/>
              </w:rPr>
              <w:sym w:font="Wingdings" w:char="F0FC"/>
            </w:r>
          </w:p>
        </w:tc>
      </w:tr>
      <w:tr w:rsidR="008B4773" w:rsidRPr="009B5FD0" w14:paraId="0A678BAC" w14:textId="77777777" w:rsidTr="00BC6D80">
        <w:trPr>
          <w:trHeight w:val="18"/>
        </w:trPr>
        <w:tc>
          <w:tcPr>
            <w:tcW w:w="6662" w:type="dxa"/>
            <w:tcBorders>
              <w:bottom w:val="single" w:sz="4" w:space="0" w:color="auto"/>
            </w:tcBorders>
            <w:vAlign w:val="center"/>
          </w:tcPr>
          <w:p w14:paraId="38CAC5D9" w14:textId="77777777" w:rsidR="008B4773" w:rsidRPr="009B5FD0" w:rsidRDefault="008B4773" w:rsidP="008B4773">
            <w:pPr>
              <w:pStyle w:val="Bodytext95pt0spacesingle"/>
              <w:rPr>
                <w:noProof/>
                <w:sz w:val="18"/>
              </w:rPr>
            </w:pPr>
            <w:r w:rsidRPr="009B5FD0">
              <w:rPr>
                <w:noProof/>
                <w:sz w:val="18"/>
              </w:rPr>
              <w:t>The reasons businesses exist and the different ways they provide goods and services (ACHASSK151)</w:t>
            </w:r>
          </w:p>
        </w:tc>
        <w:tc>
          <w:tcPr>
            <w:tcW w:w="708" w:type="dxa"/>
            <w:tcBorders>
              <w:top w:val="single" w:sz="4" w:space="0" w:color="auto"/>
              <w:bottom w:val="single" w:sz="4" w:space="0" w:color="auto"/>
            </w:tcBorders>
            <w:shd w:val="clear" w:color="auto" w:fill="EBEBEB"/>
            <w:vAlign w:val="center"/>
          </w:tcPr>
          <w:p w14:paraId="5614E5A1" w14:textId="77777777" w:rsidR="008B4773" w:rsidRPr="009B5FD0" w:rsidRDefault="008B4773" w:rsidP="00273B17">
            <w:pPr>
              <w:pStyle w:val="Bodytext11pt0spacesingle"/>
              <w:jc w:val="center"/>
              <w:rPr>
                <w:sz w:val="21"/>
              </w:rPr>
            </w:pPr>
          </w:p>
        </w:tc>
        <w:tc>
          <w:tcPr>
            <w:tcW w:w="709" w:type="dxa"/>
            <w:tcBorders>
              <w:top w:val="single" w:sz="4" w:space="0" w:color="auto"/>
              <w:bottom w:val="single" w:sz="4" w:space="0" w:color="auto"/>
            </w:tcBorders>
            <w:vAlign w:val="center"/>
          </w:tcPr>
          <w:p w14:paraId="7ABA3C7C" w14:textId="77777777" w:rsidR="008B4773" w:rsidRPr="009B5FD0" w:rsidRDefault="008B4773" w:rsidP="00273B17">
            <w:pPr>
              <w:pStyle w:val="Bodytext11pt0spacesingle"/>
              <w:jc w:val="center"/>
              <w:rPr>
                <w:sz w:val="21"/>
              </w:rPr>
            </w:pPr>
          </w:p>
        </w:tc>
        <w:tc>
          <w:tcPr>
            <w:tcW w:w="709" w:type="dxa"/>
            <w:tcBorders>
              <w:top w:val="single" w:sz="4" w:space="0" w:color="auto"/>
              <w:bottom w:val="single" w:sz="4" w:space="0" w:color="auto"/>
            </w:tcBorders>
            <w:shd w:val="clear" w:color="auto" w:fill="EBEBEB"/>
            <w:vAlign w:val="center"/>
          </w:tcPr>
          <w:p w14:paraId="55AF4992" w14:textId="77777777" w:rsidR="008B4773" w:rsidRPr="009B5FD0" w:rsidRDefault="008B4773" w:rsidP="00273B17">
            <w:pPr>
              <w:pStyle w:val="Bodytext11pt0spacesingle"/>
              <w:jc w:val="center"/>
              <w:rPr>
                <w:sz w:val="21"/>
                <w:lang w:val="en-GB"/>
              </w:rPr>
            </w:pPr>
          </w:p>
        </w:tc>
        <w:tc>
          <w:tcPr>
            <w:tcW w:w="709" w:type="dxa"/>
            <w:tcBorders>
              <w:top w:val="single" w:sz="4" w:space="0" w:color="auto"/>
              <w:bottom w:val="single" w:sz="4" w:space="0" w:color="auto"/>
            </w:tcBorders>
            <w:vAlign w:val="center"/>
          </w:tcPr>
          <w:p w14:paraId="40A64EDD" w14:textId="77777777" w:rsidR="008B4773" w:rsidRPr="009B5FD0" w:rsidRDefault="008B4773" w:rsidP="00273B17">
            <w:pPr>
              <w:pStyle w:val="Bodytext11pt0spacesingle"/>
              <w:jc w:val="center"/>
              <w:rPr>
                <w:sz w:val="21"/>
                <w:lang w:val="en-GB"/>
              </w:rPr>
            </w:pPr>
          </w:p>
        </w:tc>
        <w:tc>
          <w:tcPr>
            <w:tcW w:w="709" w:type="dxa"/>
            <w:tcBorders>
              <w:top w:val="single" w:sz="4" w:space="0" w:color="auto"/>
              <w:bottom w:val="single" w:sz="4" w:space="0" w:color="auto"/>
            </w:tcBorders>
            <w:shd w:val="clear" w:color="auto" w:fill="EBEBEB"/>
            <w:vAlign w:val="center"/>
          </w:tcPr>
          <w:p w14:paraId="472C528B" w14:textId="77777777" w:rsidR="008B4773" w:rsidRPr="009B5FD0" w:rsidRDefault="002361F7" w:rsidP="00273B17">
            <w:pPr>
              <w:pStyle w:val="Bodytext11pt0spacesingle"/>
              <w:jc w:val="center"/>
              <w:rPr>
                <w:sz w:val="21"/>
                <w:lang w:val="en-GB"/>
              </w:rPr>
            </w:pPr>
            <w:r w:rsidRPr="009B5FD0">
              <w:rPr>
                <w:sz w:val="21"/>
                <w:lang w:val="en-GB"/>
              </w:rPr>
              <w:sym w:font="Wingdings" w:char="F0FC"/>
            </w:r>
          </w:p>
        </w:tc>
      </w:tr>
      <w:tr w:rsidR="008B4773" w:rsidRPr="009B5FD0" w14:paraId="3FF47D07" w14:textId="77777777" w:rsidTr="00BC6D80">
        <w:trPr>
          <w:trHeight w:hRule="exact" w:val="454"/>
        </w:trPr>
        <w:tc>
          <w:tcPr>
            <w:tcW w:w="6662" w:type="dxa"/>
            <w:tcBorders>
              <w:bottom w:val="single" w:sz="4" w:space="0" w:color="auto"/>
            </w:tcBorders>
            <w:shd w:val="clear" w:color="auto" w:fill="FDC7B9"/>
            <w:vAlign w:val="center"/>
          </w:tcPr>
          <w:p w14:paraId="4165EB8C" w14:textId="77777777" w:rsidR="008B4773" w:rsidRPr="009B5FD0" w:rsidRDefault="008B4773" w:rsidP="00FD7E21">
            <w:pPr>
              <w:pStyle w:val="Bodytext95pt0spacesingle"/>
              <w:rPr>
                <w:rStyle w:val="BodytextBold"/>
                <w:spacing w:val="4"/>
              </w:rPr>
            </w:pPr>
            <w:r w:rsidRPr="009B5FD0">
              <w:rPr>
                <w:rStyle w:val="BodytextBold"/>
                <w:spacing w:val="4"/>
              </w:rPr>
              <w:lastRenderedPageBreak/>
              <w:t xml:space="preserve">Inquiry and </w:t>
            </w:r>
            <w:r w:rsidR="00FD7E21" w:rsidRPr="009B5FD0">
              <w:rPr>
                <w:rStyle w:val="BodytextBold"/>
                <w:spacing w:val="4"/>
              </w:rPr>
              <w:t>s</w:t>
            </w:r>
            <w:r w:rsidRPr="009B5FD0">
              <w:rPr>
                <w:rStyle w:val="BodytextBold"/>
                <w:spacing w:val="4"/>
              </w:rPr>
              <w:t>kills</w:t>
            </w:r>
          </w:p>
        </w:tc>
        <w:tc>
          <w:tcPr>
            <w:tcW w:w="708" w:type="dxa"/>
            <w:tcBorders>
              <w:bottom w:val="single" w:sz="4" w:space="0" w:color="auto"/>
            </w:tcBorders>
            <w:shd w:val="clear" w:color="auto" w:fill="FDC7B9"/>
            <w:vAlign w:val="center"/>
          </w:tcPr>
          <w:p w14:paraId="7E0A3E2F" w14:textId="77777777" w:rsidR="008B4773" w:rsidRPr="009B5FD0" w:rsidRDefault="008B4773" w:rsidP="00273B17">
            <w:pPr>
              <w:pStyle w:val="Bodytext95pt0spacesingle"/>
              <w:jc w:val="center"/>
              <w:rPr>
                <w:rStyle w:val="BodytextBold"/>
                <w:spacing w:val="4"/>
              </w:rPr>
            </w:pPr>
            <w:r w:rsidRPr="009B5FD0">
              <w:rPr>
                <w:rStyle w:val="BodytextBold"/>
                <w:spacing w:val="4"/>
              </w:rPr>
              <w:t>Unit 1</w:t>
            </w:r>
          </w:p>
        </w:tc>
        <w:tc>
          <w:tcPr>
            <w:tcW w:w="709" w:type="dxa"/>
            <w:tcBorders>
              <w:bottom w:val="single" w:sz="4" w:space="0" w:color="auto"/>
            </w:tcBorders>
            <w:shd w:val="clear" w:color="auto" w:fill="FDC7B9"/>
            <w:vAlign w:val="center"/>
          </w:tcPr>
          <w:p w14:paraId="6A009997" w14:textId="77777777" w:rsidR="008B4773" w:rsidRPr="009B5FD0" w:rsidRDefault="008B4773" w:rsidP="00273B17">
            <w:pPr>
              <w:pStyle w:val="Bodytext95pt0spacesingle"/>
              <w:jc w:val="center"/>
              <w:rPr>
                <w:rStyle w:val="BodytextBold"/>
                <w:spacing w:val="4"/>
              </w:rPr>
            </w:pPr>
            <w:r w:rsidRPr="009B5FD0">
              <w:rPr>
                <w:rStyle w:val="BodytextBold"/>
                <w:spacing w:val="4"/>
              </w:rPr>
              <w:t>Unit 2</w:t>
            </w:r>
          </w:p>
        </w:tc>
        <w:tc>
          <w:tcPr>
            <w:tcW w:w="709" w:type="dxa"/>
            <w:tcBorders>
              <w:bottom w:val="single" w:sz="4" w:space="0" w:color="auto"/>
            </w:tcBorders>
            <w:shd w:val="clear" w:color="auto" w:fill="FDC7B9"/>
            <w:vAlign w:val="center"/>
          </w:tcPr>
          <w:p w14:paraId="34113443" w14:textId="77777777" w:rsidR="008B4773" w:rsidRPr="009B5FD0" w:rsidRDefault="008B4773" w:rsidP="00273B17">
            <w:pPr>
              <w:pStyle w:val="Bodytext95pt0spacesingle"/>
              <w:jc w:val="center"/>
              <w:rPr>
                <w:rStyle w:val="BodytextBold"/>
                <w:spacing w:val="4"/>
              </w:rPr>
            </w:pPr>
            <w:r w:rsidRPr="009B5FD0">
              <w:rPr>
                <w:rStyle w:val="BodytextBold"/>
                <w:spacing w:val="4"/>
              </w:rPr>
              <w:t>Unit 3</w:t>
            </w:r>
          </w:p>
        </w:tc>
        <w:tc>
          <w:tcPr>
            <w:tcW w:w="709" w:type="dxa"/>
            <w:tcBorders>
              <w:bottom w:val="single" w:sz="4" w:space="0" w:color="auto"/>
            </w:tcBorders>
            <w:shd w:val="clear" w:color="auto" w:fill="FDC7B9"/>
            <w:vAlign w:val="center"/>
          </w:tcPr>
          <w:p w14:paraId="130EB23A" w14:textId="77777777" w:rsidR="008B4773" w:rsidRPr="009B5FD0" w:rsidRDefault="008B4773" w:rsidP="00273B17">
            <w:pPr>
              <w:pStyle w:val="Bodytext95pt0spacesingle"/>
              <w:jc w:val="center"/>
              <w:rPr>
                <w:rStyle w:val="BodytextBold"/>
                <w:spacing w:val="4"/>
              </w:rPr>
            </w:pPr>
            <w:r w:rsidRPr="009B5FD0">
              <w:rPr>
                <w:rStyle w:val="BodytextBold"/>
                <w:spacing w:val="4"/>
              </w:rPr>
              <w:t>Unit 4</w:t>
            </w:r>
          </w:p>
        </w:tc>
        <w:tc>
          <w:tcPr>
            <w:tcW w:w="709" w:type="dxa"/>
            <w:tcBorders>
              <w:bottom w:val="single" w:sz="4" w:space="0" w:color="auto"/>
            </w:tcBorders>
            <w:shd w:val="clear" w:color="auto" w:fill="FDC7B9"/>
            <w:vAlign w:val="center"/>
          </w:tcPr>
          <w:p w14:paraId="35D82447" w14:textId="77777777" w:rsidR="008B4773" w:rsidRPr="009B5FD0" w:rsidRDefault="008B4773" w:rsidP="00273B17">
            <w:pPr>
              <w:pStyle w:val="Bodytext95pt0spacesingle"/>
              <w:jc w:val="center"/>
              <w:rPr>
                <w:rStyle w:val="BodytextBold"/>
                <w:spacing w:val="4"/>
              </w:rPr>
            </w:pPr>
            <w:r w:rsidRPr="009B5FD0">
              <w:rPr>
                <w:rStyle w:val="BodytextBold"/>
                <w:spacing w:val="4"/>
              </w:rPr>
              <w:t>Unit 5</w:t>
            </w:r>
          </w:p>
        </w:tc>
      </w:tr>
      <w:tr w:rsidR="008B4773" w:rsidRPr="009B5FD0" w14:paraId="7899BF22" w14:textId="77777777" w:rsidTr="00BC6D80">
        <w:trPr>
          <w:trHeight w:hRule="exact" w:val="369"/>
        </w:trPr>
        <w:tc>
          <w:tcPr>
            <w:tcW w:w="10206" w:type="dxa"/>
            <w:gridSpan w:val="6"/>
            <w:tcBorders>
              <w:bottom w:val="single" w:sz="4" w:space="0" w:color="auto"/>
            </w:tcBorders>
            <w:shd w:val="clear" w:color="auto" w:fill="FFEEE7"/>
            <w:vAlign w:val="center"/>
          </w:tcPr>
          <w:p w14:paraId="216D4917" w14:textId="77777777" w:rsidR="008B4773" w:rsidRPr="009B5FD0" w:rsidRDefault="008B4773" w:rsidP="00273B17">
            <w:pPr>
              <w:pStyle w:val="Bodytext95pt0spacesingle"/>
              <w:rPr>
                <w:rStyle w:val="BodytextBold"/>
                <w:spacing w:val="4"/>
                <w:sz w:val="18"/>
              </w:rPr>
            </w:pPr>
            <w:r w:rsidRPr="009B5FD0">
              <w:rPr>
                <w:rStyle w:val="BodytextBold"/>
                <w:spacing w:val="4"/>
                <w:sz w:val="18"/>
              </w:rPr>
              <w:t>Questioning</w:t>
            </w:r>
          </w:p>
        </w:tc>
      </w:tr>
      <w:tr w:rsidR="008B4773" w:rsidRPr="009B5FD0" w14:paraId="6FC13CF1" w14:textId="77777777" w:rsidTr="00BC6D80">
        <w:tc>
          <w:tcPr>
            <w:tcW w:w="6662" w:type="dxa"/>
            <w:tcBorders>
              <w:bottom w:val="single" w:sz="4" w:space="0" w:color="auto"/>
            </w:tcBorders>
            <w:vAlign w:val="center"/>
          </w:tcPr>
          <w:p w14:paraId="3D467C01" w14:textId="77777777" w:rsidR="008B4773" w:rsidRPr="009B5FD0" w:rsidRDefault="008B4773" w:rsidP="00273B17">
            <w:pPr>
              <w:pStyle w:val="Bodytext95pt0spacesingle"/>
              <w:rPr>
                <w:sz w:val="18"/>
              </w:rPr>
            </w:pPr>
            <w:r w:rsidRPr="009B5FD0">
              <w:rPr>
                <w:sz w:val="18"/>
              </w:rPr>
              <w:t>Develop appropriate questions to guide an inquiry about people, events, developments, places, systems and challenges (ACHASSI122)</w:t>
            </w:r>
          </w:p>
        </w:tc>
        <w:tc>
          <w:tcPr>
            <w:tcW w:w="708" w:type="dxa"/>
            <w:tcBorders>
              <w:bottom w:val="single" w:sz="4" w:space="0" w:color="auto"/>
            </w:tcBorders>
            <w:shd w:val="clear" w:color="auto" w:fill="EBEBEB"/>
            <w:vAlign w:val="center"/>
          </w:tcPr>
          <w:p w14:paraId="5410078E" w14:textId="77777777" w:rsidR="008B4773" w:rsidRPr="009B5FD0" w:rsidRDefault="002361F7" w:rsidP="00273B17">
            <w:pPr>
              <w:pStyle w:val="Bodytext11pt0spacesingle"/>
              <w:jc w:val="center"/>
              <w:rPr>
                <w:sz w:val="21"/>
              </w:rPr>
            </w:pPr>
            <w:r w:rsidRPr="009B5FD0">
              <w:rPr>
                <w:sz w:val="21"/>
                <w:lang w:val="en-GB"/>
              </w:rPr>
              <w:sym w:font="Wingdings" w:char="F0FC"/>
            </w:r>
          </w:p>
        </w:tc>
        <w:tc>
          <w:tcPr>
            <w:tcW w:w="709" w:type="dxa"/>
            <w:tcBorders>
              <w:bottom w:val="single" w:sz="4" w:space="0" w:color="auto"/>
            </w:tcBorders>
            <w:vAlign w:val="center"/>
          </w:tcPr>
          <w:p w14:paraId="05FEC096" w14:textId="77777777" w:rsidR="008B4773" w:rsidRPr="009B5FD0" w:rsidRDefault="002361F7" w:rsidP="00273B17">
            <w:pPr>
              <w:pStyle w:val="Bodytext11pt0spacesingle"/>
              <w:jc w:val="center"/>
              <w:rPr>
                <w:sz w:val="21"/>
              </w:rPr>
            </w:pPr>
            <w:r w:rsidRPr="009B5FD0">
              <w:rPr>
                <w:sz w:val="21"/>
                <w:lang w:val="en-GB"/>
              </w:rPr>
              <w:sym w:font="Wingdings" w:char="F0FC"/>
            </w:r>
          </w:p>
        </w:tc>
        <w:tc>
          <w:tcPr>
            <w:tcW w:w="709" w:type="dxa"/>
            <w:tcBorders>
              <w:bottom w:val="single" w:sz="4" w:space="0" w:color="auto"/>
            </w:tcBorders>
            <w:shd w:val="clear" w:color="auto" w:fill="EBEBEB"/>
            <w:vAlign w:val="center"/>
          </w:tcPr>
          <w:p w14:paraId="192EE07C" w14:textId="77777777" w:rsidR="008B4773" w:rsidRPr="009B5FD0" w:rsidRDefault="008B4773" w:rsidP="00273B17">
            <w:pPr>
              <w:pStyle w:val="Bodytext11pt0spacesingle"/>
              <w:jc w:val="center"/>
              <w:rPr>
                <w:sz w:val="21"/>
                <w:lang w:val="en-GB"/>
              </w:rPr>
            </w:pPr>
          </w:p>
        </w:tc>
        <w:tc>
          <w:tcPr>
            <w:tcW w:w="709" w:type="dxa"/>
            <w:tcBorders>
              <w:bottom w:val="single" w:sz="4" w:space="0" w:color="auto"/>
            </w:tcBorders>
            <w:vAlign w:val="center"/>
          </w:tcPr>
          <w:p w14:paraId="3666AC0C" w14:textId="77777777" w:rsidR="008B4773" w:rsidRPr="009B5FD0" w:rsidRDefault="002361F7" w:rsidP="00273B17">
            <w:pPr>
              <w:pStyle w:val="Bodytext11pt0spacesingle"/>
              <w:jc w:val="center"/>
              <w:rPr>
                <w:sz w:val="21"/>
                <w:lang w:val="en-GB"/>
              </w:rPr>
            </w:pPr>
            <w:r w:rsidRPr="009B5FD0">
              <w:rPr>
                <w:sz w:val="21"/>
                <w:lang w:val="en-GB"/>
              </w:rPr>
              <w:sym w:font="Wingdings" w:char="F0FC"/>
            </w:r>
          </w:p>
        </w:tc>
        <w:tc>
          <w:tcPr>
            <w:tcW w:w="709" w:type="dxa"/>
            <w:tcBorders>
              <w:bottom w:val="single" w:sz="4" w:space="0" w:color="auto"/>
            </w:tcBorders>
            <w:shd w:val="clear" w:color="auto" w:fill="EBEBEB"/>
            <w:vAlign w:val="center"/>
          </w:tcPr>
          <w:p w14:paraId="1BE30847" w14:textId="77777777" w:rsidR="008B4773" w:rsidRPr="009B5FD0" w:rsidRDefault="009B5FD0" w:rsidP="00273B17">
            <w:pPr>
              <w:pStyle w:val="Bodytext11pt0spacesingle"/>
              <w:jc w:val="center"/>
              <w:rPr>
                <w:sz w:val="21"/>
                <w:lang w:val="en-GB"/>
              </w:rPr>
            </w:pPr>
            <w:r w:rsidRPr="009B0899">
              <w:rPr>
                <w:sz w:val="21"/>
                <w:lang w:val="en-GB"/>
              </w:rPr>
              <w:sym w:font="Wingdings" w:char="F0FC"/>
            </w:r>
          </w:p>
        </w:tc>
      </w:tr>
      <w:tr w:rsidR="008B4773" w:rsidRPr="009B5FD0" w14:paraId="73395883" w14:textId="77777777" w:rsidTr="00BC6D80">
        <w:trPr>
          <w:trHeight w:hRule="exact" w:val="369"/>
        </w:trPr>
        <w:tc>
          <w:tcPr>
            <w:tcW w:w="10206" w:type="dxa"/>
            <w:gridSpan w:val="6"/>
            <w:tcBorders>
              <w:bottom w:val="single" w:sz="4" w:space="0" w:color="auto"/>
            </w:tcBorders>
            <w:shd w:val="clear" w:color="auto" w:fill="FFEEE7"/>
            <w:vAlign w:val="center"/>
          </w:tcPr>
          <w:p w14:paraId="634BEFBF" w14:textId="77777777" w:rsidR="008B4773" w:rsidRPr="009B5FD0" w:rsidRDefault="008B4773" w:rsidP="00273B17">
            <w:pPr>
              <w:pStyle w:val="Bodytext95pt0spacesingle"/>
              <w:rPr>
                <w:rStyle w:val="BodytextBold"/>
                <w:spacing w:val="4"/>
                <w:sz w:val="18"/>
              </w:rPr>
            </w:pPr>
            <w:r w:rsidRPr="009B5FD0">
              <w:rPr>
                <w:rStyle w:val="BodytextBold"/>
                <w:spacing w:val="4"/>
                <w:sz w:val="18"/>
              </w:rPr>
              <w:t>Researching</w:t>
            </w:r>
          </w:p>
        </w:tc>
      </w:tr>
      <w:tr w:rsidR="008B4773" w:rsidRPr="009B5FD0" w14:paraId="1413F11C" w14:textId="77777777" w:rsidTr="00BC6D80">
        <w:tc>
          <w:tcPr>
            <w:tcW w:w="6662" w:type="dxa"/>
            <w:tcBorders>
              <w:bottom w:val="single" w:sz="4" w:space="0" w:color="auto"/>
            </w:tcBorders>
            <w:vAlign w:val="center"/>
          </w:tcPr>
          <w:p w14:paraId="7A058988" w14:textId="77777777" w:rsidR="008B4773" w:rsidRPr="009B5FD0" w:rsidRDefault="008B4773" w:rsidP="00273B17">
            <w:pPr>
              <w:pStyle w:val="Bodytext95pt0spacesingle"/>
              <w:rPr>
                <w:sz w:val="18"/>
              </w:rPr>
            </w:pPr>
            <w:r w:rsidRPr="009B5FD0">
              <w:rPr>
                <w:sz w:val="18"/>
              </w:rPr>
              <w:t xml:space="preserve">Locate and collect relevant information and data from primary </w:t>
            </w:r>
            <w:r w:rsidR="00D66171" w:rsidRPr="009B5FD0">
              <w:rPr>
                <w:sz w:val="18"/>
              </w:rPr>
              <w:t xml:space="preserve">sources </w:t>
            </w:r>
            <w:r w:rsidRPr="009B5FD0">
              <w:rPr>
                <w:sz w:val="18"/>
              </w:rPr>
              <w:t>and secondary sources (ACHASSI123)</w:t>
            </w:r>
          </w:p>
        </w:tc>
        <w:tc>
          <w:tcPr>
            <w:tcW w:w="708" w:type="dxa"/>
            <w:tcBorders>
              <w:bottom w:val="single" w:sz="4" w:space="0" w:color="auto"/>
            </w:tcBorders>
            <w:shd w:val="clear" w:color="auto" w:fill="EBEBEB"/>
            <w:vAlign w:val="center"/>
          </w:tcPr>
          <w:p w14:paraId="417A0EA2" w14:textId="77777777" w:rsidR="008B4773" w:rsidRPr="009B5FD0" w:rsidRDefault="002361F7" w:rsidP="00273B17">
            <w:pPr>
              <w:pStyle w:val="Bodytext11pt0spacesingle"/>
              <w:jc w:val="center"/>
              <w:rPr>
                <w:sz w:val="21"/>
              </w:rPr>
            </w:pPr>
            <w:r w:rsidRPr="009B5FD0">
              <w:rPr>
                <w:sz w:val="21"/>
                <w:lang w:val="en-GB"/>
              </w:rPr>
              <w:sym w:font="Wingdings" w:char="F0FC"/>
            </w:r>
          </w:p>
        </w:tc>
        <w:tc>
          <w:tcPr>
            <w:tcW w:w="709" w:type="dxa"/>
            <w:tcBorders>
              <w:bottom w:val="single" w:sz="4" w:space="0" w:color="auto"/>
            </w:tcBorders>
            <w:vAlign w:val="center"/>
          </w:tcPr>
          <w:p w14:paraId="029029CF" w14:textId="77777777" w:rsidR="008B4773" w:rsidRPr="009B5FD0" w:rsidRDefault="002361F7" w:rsidP="00273B17">
            <w:pPr>
              <w:pStyle w:val="Bodytext11pt0spacesingle"/>
              <w:jc w:val="center"/>
              <w:rPr>
                <w:sz w:val="21"/>
              </w:rPr>
            </w:pPr>
            <w:r w:rsidRPr="009B5FD0">
              <w:rPr>
                <w:sz w:val="21"/>
                <w:lang w:val="en-GB"/>
              </w:rPr>
              <w:sym w:font="Wingdings" w:char="F0FC"/>
            </w:r>
          </w:p>
        </w:tc>
        <w:tc>
          <w:tcPr>
            <w:tcW w:w="709" w:type="dxa"/>
            <w:tcBorders>
              <w:bottom w:val="single" w:sz="4" w:space="0" w:color="auto"/>
            </w:tcBorders>
            <w:shd w:val="clear" w:color="auto" w:fill="EBEBEB"/>
            <w:vAlign w:val="center"/>
          </w:tcPr>
          <w:p w14:paraId="6FA08C37" w14:textId="77777777" w:rsidR="008B4773" w:rsidRPr="009B5FD0" w:rsidRDefault="002361F7" w:rsidP="00273B17">
            <w:pPr>
              <w:pStyle w:val="Bodytext11pt0spacesingle"/>
              <w:jc w:val="center"/>
              <w:rPr>
                <w:sz w:val="21"/>
                <w:lang w:val="en-GB"/>
              </w:rPr>
            </w:pPr>
            <w:r w:rsidRPr="009B5FD0">
              <w:rPr>
                <w:sz w:val="21"/>
                <w:lang w:val="en-GB"/>
              </w:rPr>
              <w:sym w:font="Wingdings" w:char="F0FC"/>
            </w:r>
          </w:p>
        </w:tc>
        <w:tc>
          <w:tcPr>
            <w:tcW w:w="709" w:type="dxa"/>
            <w:tcBorders>
              <w:bottom w:val="single" w:sz="4" w:space="0" w:color="auto"/>
            </w:tcBorders>
            <w:vAlign w:val="center"/>
          </w:tcPr>
          <w:p w14:paraId="7D3005A7" w14:textId="77777777" w:rsidR="008B4773" w:rsidRPr="009B5FD0" w:rsidRDefault="002361F7" w:rsidP="00273B17">
            <w:pPr>
              <w:pStyle w:val="Bodytext11pt0spacesingle"/>
              <w:jc w:val="center"/>
              <w:rPr>
                <w:sz w:val="21"/>
                <w:lang w:val="en-GB"/>
              </w:rPr>
            </w:pPr>
            <w:r w:rsidRPr="009B5FD0">
              <w:rPr>
                <w:sz w:val="21"/>
                <w:lang w:val="en-GB"/>
              </w:rPr>
              <w:sym w:font="Wingdings" w:char="F0FC"/>
            </w:r>
          </w:p>
        </w:tc>
        <w:tc>
          <w:tcPr>
            <w:tcW w:w="709" w:type="dxa"/>
            <w:tcBorders>
              <w:bottom w:val="single" w:sz="4" w:space="0" w:color="auto"/>
            </w:tcBorders>
            <w:shd w:val="clear" w:color="auto" w:fill="EBEBEB"/>
            <w:vAlign w:val="center"/>
          </w:tcPr>
          <w:p w14:paraId="3655C92F" w14:textId="77777777" w:rsidR="008B4773" w:rsidRPr="009B0899" w:rsidRDefault="009B5FD0" w:rsidP="00273B17">
            <w:pPr>
              <w:pStyle w:val="Bodytext11pt0spacesingle"/>
              <w:jc w:val="center"/>
              <w:rPr>
                <w:sz w:val="21"/>
                <w:lang w:val="en-GB"/>
              </w:rPr>
            </w:pPr>
            <w:r w:rsidRPr="009B0899">
              <w:rPr>
                <w:sz w:val="21"/>
                <w:lang w:val="en-GB"/>
              </w:rPr>
              <w:sym w:font="Wingdings" w:char="F0FC"/>
            </w:r>
          </w:p>
        </w:tc>
      </w:tr>
      <w:tr w:rsidR="008B4773" w:rsidRPr="009B5FD0" w14:paraId="39A26C38" w14:textId="77777777" w:rsidTr="00BC6D80">
        <w:tc>
          <w:tcPr>
            <w:tcW w:w="6662" w:type="dxa"/>
            <w:tcBorders>
              <w:bottom w:val="single" w:sz="4" w:space="0" w:color="auto"/>
            </w:tcBorders>
            <w:vAlign w:val="center"/>
          </w:tcPr>
          <w:p w14:paraId="5C157B43" w14:textId="77777777" w:rsidR="008B4773" w:rsidRPr="009B5FD0" w:rsidRDefault="008B4773" w:rsidP="008B4773">
            <w:pPr>
              <w:pStyle w:val="Bodytext95pt0spacesingle"/>
              <w:rPr>
                <w:noProof/>
                <w:sz w:val="18"/>
              </w:rPr>
            </w:pPr>
            <w:r w:rsidRPr="009B5FD0">
              <w:rPr>
                <w:noProof/>
                <w:sz w:val="18"/>
              </w:rPr>
              <w:t>Organise and represent data in a range of formats including tables, graphs and large- and small-scale maps, using discipline-appropriate conventions (ACHASSI124)</w:t>
            </w:r>
          </w:p>
        </w:tc>
        <w:tc>
          <w:tcPr>
            <w:tcW w:w="708" w:type="dxa"/>
            <w:tcBorders>
              <w:top w:val="single" w:sz="4" w:space="0" w:color="auto"/>
              <w:bottom w:val="single" w:sz="4" w:space="0" w:color="auto"/>
            </w:tcBorders>
            <w:shd w:val="clear" w:color="auto" w:fill="EBEBEB"/>
            <w:vAlign w:val="center"/>
          </w:tcPr>
          <w:p w14:paraId="3F26AD1B" w14:textId="77777777" w:rsidR="008B4773" w:rsidRPr="00BA4B6A" w:rsidRDefault="008B4773" w:rsidP="00273B17">
            <w:pPr>
              <w:pStyle w:val="Bodytext11pt0spacesingle"/>
              <w:jc w:val="center"/>
              <w:rPr>
                <w:sz w:val="21"/>
                <w:highlight w:val="yellow"/>
                <w:lang w:val="en-GB"/>
              </w:rPr>
            </w:pPr>
          </w:p>
        </w:tc>
        <w:tc>
          <w:tcPr>
            <w:tcW w:w="709" w:type="dxa"/>
            <w:tcBorders>
              <w:top w:val="single" w:sz="4" w:space="0" w:color="auto"/>
              <w:bottom w:val="single" w:sz="4" w:space="0" w:color="auto"/>
            </w:tcBorders>
            <w:vAlign w:val="center"/>
          </w:tcPr>
          <w:p w14:paraId="49CBB0A3" w14:textId="77777777" w:rsidR="008B4773" w:rsidRPr="00BA4B6A" w:rsidRDefault="008B4773" w:rsidP="00273B17">
            <w:pPr>
              <w:pStyle w:val="Bodytext11pt0spacesingle"/>
              <w:jc w:val="center"/>
              <w:rPr>
                <w:sz w:val="21"/>
                <w:highlight w:val="yellow"/>
                <w:lang w:val="en-GB"/>
              </w:rPr>
            </w:pPr>
          </w:p>
        </w:tc>
        <w:tc>
          <w:tcPr>
            <w:tcW w:w="709" w:type="dxa"/>
            <w:tcBorders>
              <w:top w:val="single" w:sz="4" w:space="0" w:color="auto"/>
              <w:bottom w:val="single" w:sz="4" w:space="0" w:color="auto"/>
            </w:tcBorders>
            <w:shd w:val="clear" w:color="auto" w:fill="EBEBEB"/>
            <w:vAlign w:val="center"/>
          </w:tcPr>
          <w:p w14:paraId="2644302A" w14:textId="77777777" w:rsidR="008B4773" w:rsidRPr="009B5FD0" w:rsidRDefault="002361F7" w:rsidP="00273B17">
            <w:pPr>
              <w:pStyle w:val="Bodytext11pt0spacesingle"/>
              <w:jc w:val="center"/>
              <w:rPr>
                <w:sz w:val="21"/>
                <w:lang w:val="en-GB"/>
              </w:rPr>
            </w:pPr>
            <w:r w:rsidRPr="009B5FD0">
              <w:rPr>
                <w:sz w:val="21"/>
                <w:lang w:val="en-GB"/>
              </w:rPr>
              <w:sym w:font="Wingdings" w:char="F0FC"/>
            </w:r>
          </w:p>
        </w:tc>
        <w:tc>
          <w:tcPr>
            <w:tcW w:w="709" w:type="dxa"/>
            <w:tcBorders>
              <w:top w:val="single" w:sz="4" w:space="0" w:color="auto"/>
              <w:bottom w:val="single" w:sz="4" w:space="0" w:color="auto"/>
            </w:tcBorders>
            <w:vAlign w:val="center"/>
          </w:tcPr>
          <w:p w14:paraId="20F871A8" w14:textId="77777777" w:rsidR="008B4773" w:rsidRPr="009B5FD0" w:rsidRDefault="002361F7" w:rsidP="00273B17">
            <w:pPr>
              <w:pStyle w:val="Bodytext11pt0spacesingle"/>
              <w:jc w:val="center"/>
              <w:rPr>
                <w:sz w:val="21"/>
                <w:lang w:val="en-GB"/>
              </w:rPr>
            </w:pPr>
            <w:r w:rsidRPr="009B5FD0">
              <w:rPr>
                <w:sz w:val="21"/>
                <w:lang w:val="en-GB"/>
              </w:rPr>
              <w:sym w:font="Wingdings" w:char="F0FC"/>
            </w:r>
          </w:p>
        </w:tc>
        <w:tc>
          <w:tcPr>
            <w:tcW w:w="709" w:type="dxa"/>
            <w:tcBorders>
              <w:top w:val="single" w:sz="4" w:space="0" w:color="auto"/>
              <w:bottom w:val="single" w:sz="4" w:space="0" w:color="auto"/>
            </w:tcBorders>
            <w:shd w:val="clear" w:color="auto" w:fill="EBEBEB"/>
            <w:vAlign w:val="center"/>
          </w:tcPr>
          <w:p w14:paraId="762D0EEC" w14:textId="77777777" w:rsidR="008B4773" w:rsidRPr="009B0899" w:rsidRDefault="009B5FD0" w:rsidP="00273B17">
            <w:pPr>
              <w:pStyle w:val="Bodytext11pt0spacesingle"/>
              <w:jc w:val="center"/>
              <w:rPr>
                <w:sz w:val="21"/>
                <w:lang w:val="en-GB"/>
              </w:rPr>
            </w:pPr>
            <w:r w:rsidRPr="009B0899">
              <w:rPr>
                <w:sz w:val="21"/>
                <w:lang w:val="en-GB"/>
              </w:rPr>
              <w:sym w:font="Wingdings" w:char="F0FC"/>
            </w:r>
          </w:p>
        </w:tc>
      </w:tr>
      <w:tr w:rsidR="008B4773" w:rsidRPr="009B5FD0" w14:paraId="6ABC2D03" w14:textId="77777777" w:rsidTr="00BC6D80">
        <w:tc>
          <w:tcPr>
            <w:tcW w:w="6662" w:type="dxa"/>
            <w:tcBorders>
              <w:bottom w:val="single" w:sz="4" w:space="0" w:color="auto"/>
            </w:tcBorders>
            <w:vAlign w:val="center"/>
          </w:tcPr>
          <w:p w14:paraId="271E7D2F" w14:textId="77777777" w:rsidR="008B4773" w:rsidRPr="009B5FD0" w:rsidRDefault="008B4773" w:rsidP="008B4773">
            <w:pPr>
              <w:pStyle w:val="Bodytext95pt0spacesingle"/>
              <w:rPr>
                <w:noProof/>
                <w:sz w:val="18"/>
              </w:rPr>
            </w:pPr>
            <w:r w:rsidRPr="009B5FD0">
              <w:rPr>
                <w:noProof/>
                <w:sz w:val="18"/>
              </w:rPr>
              <w:t>Sequence information about people’s lives, events, developments and phenomena using a variety of methods including timelines (ACHASSI125)</w:t>
            </w:r>
          </w:p>
        </w:tc>
        <w:tc>
          <w:tcPr>
            <w:tcW w:w="708" w:type="dxa"/>
            <w:tcBorders>
              <w:top w:val="single" w:sz="4" w:space="0" w:color="auto"/>
              <w:bottom w:val="single" w:sz="4" w:space="0" w:color="auto"/>
            </w:tcBorders>
            <w:shd w:val="clear" w:color="auto" w:fill="EBEBEB"/>
            <w:vAlign w:val="center"/>
          </w:tcPr>
          <w:p w14:paraId="57B52992" w14:textId="77777777" w:rsidR="008B4773" w:rsidRPr="009B5FD0" w:rsidRDefault="002361F7" w:rsidP="00273B17">
            <w:pPr>
              <w:pStyle w:val="Bodytext11pt0spacesingle"/>
              <w:jc w:val="center"/>
              <w:rPr>
                <w:sz w:val="21"/>
                <w:lang w:val="en-GB"/>
              </w:rPr>
            </w:pPr>
            <w:r w:rsidRPr="009B5FD0">
              <w:rPr>
                <w:sz w:val="21"/>
                <w:lang w:val="en-GB"/>
              </w:rPr>
              <w:sym w:font="Wingdings" w:char="F0FC"/>
            </w:r>
          </w:p>
        </w:tc>
        <w:tc>
          <w:tcPr>
            <w:tcW w:w="709" w:type="dxa"/>
            <w:tcBorders>
              <w:top w:val="single" w:sz="4" w:space="0" w:color="auto"/>
              <w:bottom w:val="single" w:sz="4" w:space="0" w:color="auto"/>
            </w:tcBorders>
            <w:vAlign w:val="center"/>
          </w:tcPr>
          <w:p w14:paraId="5C08BA67" w14:textId="77777777" w:rsidR="008B4773" w:rsidRPr="009B5FD0" w:rsidRDefault="002361F7" w:rsidP="00273B17">
            <w:pPr>
              <w:pStyle w:val="Bodytext11pt0spacesingle"/>
              <w:jc w:val="center"/>
              <w:rPr>
                <w:sz w:val="21"/>
                <w:lang w:val="en-GB"/>
              </w:rPr>
            </w:pPr>
            <w:r w:rsidRPr="009B5FD0">
              <w:rPr>
                <w:sz w:val="21"/>
                <w:lang w:val="en-GB"/>
              </w:rPr>
              <w:sym w:font="Wingdings" w:char="F0FC"/>
            </w:r>
          </w:p>
        </w:tc>
        <w:tc>
          <w:tcPr>
            <w:tcW w:w="709" w:type="dxa"/>
            <w:tcBorders>
              <w:top w:val="single" w:sz="4" w:space="0" w:color="auto"/>
              <w:bottom w:val="single" w:sz="4" w:space="0" w:color="auto"/>
            </w:tcBorders>
            <w:shd w:val="clear" w:color="auto" w:fill="EBEBEB"/>
            <w:vAlign w:val="center"/>
          </w:tcPr>
          <w:p w14:paraId="55E3DEA1" w14:textId="77777777" w:rsidR="008B4773" w:rsidRPr="009B5FD0" w:rsidRDefault="008B4773" w:rsidP="00273B17">
            <w:pPr>
              <w:pStyle w:val="Bodytext11pt0spacesingle"/>
              <w:jc w:val="center"/>
              <w:rPr>
                <w:sz w:val="21"/>
                <w:lang w:val="en-GB"/>
              </w:rPr>
            </w:pPr>
          </w:p>
        </w:tc>
        <w:tc>
          <w:tcPr>
            <w:tcW w:w="709" w:type="dxa"/>
            <w:tcBorders>
              <w:top w:val="single" w:sz="4" w:space="0" w:color="auto"/>
              <w:bottom w:val="single" w:sz="4" w:space="0" w:color="auto"/>
            </w:tcBorders>
            <w:vAlign w:val="center"/>
          </w:tcPr>
          <w:p w14:paraId="21E09ED5" w14:textId="77777777" w:rsidR="008B4773" w:rsidRPr="009B5FD0" w:rsidRDefault="008B4773" w:rsidP="00273B17">
            <w:pPr>
              <w:pStyle w:val="Bodytext11pt0spacesingle"/>
              <w:jc w:val="center"/>
              <w:rPr>
                <w:sz w:val="21"/>
                <w:lang w:val="en-GB"/>
              </w:rPr>
            </w:pPr>
          </w:p>
        </w:tc>
        <w:tc>
          <w:tcPr>
            <w:tcW w:w="709" w:type="dxa"/>
            <w:tcBorders>
              <w:top w:val="single" w:sz="4" w:space="0" w:color="auto"/>
              <w:bottom w:val="single" w:sz="4" w:space="0" w:color="auto"/>
            </w:tcBorders>
            <w:shd w:val="clear" w:color="auto" w:fill="EBEBEB"/>
            <w:vAlign w:val="center"/>
          </w:tcPr>
          <w:p w14:paraId="413A0AC6" w14:textId="77777777" w:rsidR="008B4773" w:rsidRPr="009B5FD0" w:rsidRDefault="008B4773" w:rsidP="00273B17">
            <w:pPr>
              <w:pStyle w:val="Bodytext11pt0spacesingle"/>
              <w:jc w:val="center"/>
              <w:rPr>
                <w:sz w:val="21"/>
                <w:lang w:val="en-GB"/>
              </w:rPr>
            </w:pPr>
          </w:p>
        </w:tc>
      </w:tr>
      <w:tr w:rsidR="008B4773" w:rsidRPr="009B5FD0" w14:paraId="39282BE6" w14:textId="77777777" w:rsidTr="00BC6D80">
        <w:trPr>
          <w:trHeight w:hRule="exact" w:val="369"/>
        </w:trPr>
        <w:tc>
          <w:tcPr>
            <w:tcW w:w="10206" w:type="dxa"/>
            <w:gridSpan w:val="6"/>
            <w:tcBorders>
              <w:bottom w:val="single" w:sz="4" w:space="0" w:color="auto"/>
            </w:tcBorders>
            <w:shd w:val="clear" w:color="auto" w:fill="FFEEE7"/>
            <w:vAlign w:val="center"/>
          </w:tcPr>
          <w:p w14:paraId="5017B92F" w14:textId="77777777" w:rsidR="008B4773" w:rsidRPr="009B5FD0" w:rsidRDefault="008B4773" w:rsidP="00273B17">
            <w:pPr>
              <w:pStyle w:val="Bodytext95pt0spacesingle"/>
              <w:rPr>
                <w:rStyle w:val="BodytextBold"/>
                <w:spacing w:val="4"/>
                <w:sz w:val="18"/>
              </w:rPr>
            </w:pPr>
            <w:r w:rsidRPr="009B5FD0">
              <w:rPr>
                <w:rStyle w:val="BodytextBold"/>
                <w:spacing w:val="4"/>
                <w:sz w:val="18"/>
              </w:rPr>
              <w:t>Analysing</w:t>
            </w:r>
          </w:p>
        </w:tc>
      </w:tr>
      <w:tr w:rsidR="008B4773" w:rsidRPr="009B5FD0" w14:paraId="37EBA126" w14:textId="77777777" w:rsidTr="00BC6D80">
        <w:tc>
          <w:tcPr>
            <w:tcW w:w="6662" w:type="dxa"/>
            <w:tcBorders>
              <w:bottom w:val="single" w:sz="4" w:space="0" w:color="auto"/>
            </w:tcBorders>
            <w:vAlign w:val="center"/>
          </w:tcPr>
          <w:p w14:paraId="5528D8A4" w14:textId="77777777" w:rsidR="008B4773" w:rsidRPr="009B5FD0" w:rsidRDefault="008B4773" w:rsidP="008B4773">
            <w:pPr>
              <w:pStyle w:val="Bodytext95pt0spacesingle"/>
              <w:rPr>
                <w:noProof/>
                <w:sz w:val="18"/>
              </w:rPr>
            </w:pPr>
            <w:r w:rsidRPr="009B5FD0">
              <w:rPr>
                <w:noProof/>
                <w:sz w:val="18"/>
              </w:rPr>
              <w:t xml:space="preserve">Examine primary </w:t>
            </w:r>
            <w:r w:rsidR="00D66171" w:rsidRPr="009B5FD0">
              <w:rPr>
                <w:noProof/>
                <w:sz w:val="18"/>
              </w:rPr>
              <w:t xml:space="preserve">sources </w:t>
            </w:r>
            <w:r w:rsidRPr="009B5FD0">
              <w:rPr>
                <w:noProof/>
                <w:sz w:val="18"/>
              </w:rPr>
              <w:t>and secondary sources to determine their origin and purpose (ACHASSI126)</w:t>
            </w:r>
          </w:p>
        </w:tc>
        <w:tc>
          <w:tcPr>
            <w:tcW w:w="708" w:type="dxa"/>
            <w:tcBorders>
              <w:bottom w:val="single" w:sz="4" w:space="0" w:color="auto"/>
            </w:tcBorders>
            <w:shd w:val="clear" w:color="auto" w:fill="EBEBEB"/>
            <w:vAlign w:val="center"/>
          </w:tcPr>
          <w:p w14:paraId="1B0BED5D" w14:textId="77777777" w:rsidR="008B4773" w:rsidRPr="009B5FD0" w:rsidRDefault="002361F7" w:rsidP="00273B17">
            <w:pPr>
              <w:pStyle w:val="Bodytext11pt0spacesingle"/>
              <w:jc w:val="center"/>
              <w:rPr>
                <w:sz w:val="21"/>
              </w:rPr>
            </w:pPr>
            <w:r w:rsidRPr="009B5FD0">
              <w:rPr>
                <w:sz w:val="21"/>
                <w:lang w:val="en-GB"/>
              </w:rPr>
              <w:sym w:font="Wingdings" w:char="F0FC"/>
            </w:r>
          </w:p>
        </w:tc>
        <w:tc>
          <w:tcPr>
            <w:tcW w:w="709" w:type="dxa"/>
            <w:tcBorders>
              <w:bottom w:val="single" w:sz="4" w:space="0" w:color="auto"/>
            </w:tcBorders>
            <w:vAlign w:val="center"/>
          </w:tcPr>
          <w:p w14:paraId="339DBDD6" w14:textId="77777777" w:rsidR="008B4773" w:rsidRPr="009B5FD0" w:rsidRDefault="002361F7" w:rsidP="00273B17">
            <w:pPr>
              <w:pStyle w:val="Bodytext11pt0spacesingle"/>
              <w:jc w:val="center"/>
              <w:rPr>
                <w:sz w:val="21"/>
              </w:rPr>
            </w:pPr>
            <w:r w:rsidRPr="009B5FD0">
              <w:rPr>
                <w:sz w:val="21"/>
                <w:lang w:val="en-GB"/>
              </w:rPr>
              <w:sym w:font="Wingdings" w:char="F0FC"/>
            </w:r>
          </w:p>
        </w:tc>
        <w:tc>
          <w:tcPr>
            <w:tcW w:w="709" w:type="dxa"/>
            <w:tcBorders>
              <w:bottom w:val="single" w:sz="4" w:space="0" w:color="auto"/>
            </w:tcBorders>
            <w:shd w:val="clear" w:color="auto" w:fill="EBEBEB"/>
            <w:vAlign w:val="center"/>
          </w:tcPr>
          <w:p w14:paraId="4588854C" w14:textId="77777777" w:rsidR="008B4773" w:rsidRPr="009B5FD0" w:rsidRDefault="008B4773" w:rsidP="00273B17">
            <w:pPr>
              <w:pStyle w:val="Bodytext11pt0spacesingle"/>
              <w:jc w:val="center"/>
              <w:rPr>
                <w:sz w:val="21"/>
              </w:rPr>
            </w:pPr>
          </w:p>
        </w:tc>
        <w:tc>
          <w:tcPr>
            <w:tcW w:w="709" w:type="dxa"/>
            <w:tcBorders>
              <w:bottom w:val="single" w:sz="4" w:space="0" w:color="auto"/>
            </w:tcBorders>
            <w:vAlign w:val="center"/>
          </w:tcPr>
          <w:p w14:paraId="216E842F" w14:textId="77777777" w:rsidR="008B4773" w:rsidRPr="009B5FD0" w:rsidRDefault="008B4773" w:rsidP="00273B17">
            <w:pPr>
              <w:pStyle w:val="Bodytext11pt0spacesingle"/>
              <w:jc w:val="center"/>
              <w:rPr>
                <w:sz w:val="21"/>
              </w:rPr>
            </w:pPr>
          </w:p>
        </w:tc>
        <w:tc>
          <w:tcPr>
            <w:tcW w:w="709" w:type="dxa"/>
            <w:tcBorders>
              <w:bottom w:val="single" w:sz="4" w:space="0" w:color="auto"/>
            </w:tcBorders>
            <w:shd w:val="clear" w:color="auto" w:fill="EBEBEB"/>
            <w:vAlign w:val="center"/>
          </w:tcPr>
          <w:p w14:paraId="27D1D52B" w14:textId="77777777" w:rsidR="008B4773" w:rsidRPr="009B5FD0" w:rsidRDefault="008B4773" w:rsidP="00273B17">
            <w:pPr>
              <w:pStyle w:val="Bodytext11pt0spacesingle"/>
              <w:jc w:val="center"/>
              <w:rPr>
                <w:sz w:val="21"/>
              </w:rPr>
            </w:pPr>
          </w:p>
        </w:tc>
      </w:tr>
      <w:tr w:rsidR="008B4773" w:rsidRPr="009B5FD0" w14:paraId="053EBDB3" w14:textId="77777777" w:rsidTr="00BC6D80">
        <w:tc>
          <w:tcPr>
            <w:tcW w:w="6662" w:type="dxa"/>
            <w:tcBorders>
              <w:bottom w:val="single" w:sz="4" w:space="0" w:color="auto"/>
            </w:tcBorders>
            <w:vAlign w:val="center"/>
          </w:tcPr>
          <w:p w14:paraId="6591F011" w14:textId="77777777" w:rsidR="008B4773" w:rsidRPr="009B5FD0" w:rsidRDefault="008B4773" w:rsidP="008B4773">
            <w:pPr>
              <w:pStyle w:val="Bodytext95pt0spacesingle"/>
              <w:rPr>
                <w:noProof/>
                <w:sz w:val="18"/>
              </w:rPr>
            </w:pPr>
            <w:r w:rsidRPr="009B5FD0">
              <w:rPr>
                <w:noProof/>
                <w:sz w:val="18"/>
              </w:rPr>
              <w:t>Examine different viewpoints on actions, events, issues and phenomena in the past and present (ACHASSI127)</w:t>
            </w:r>
          </w:p>
        </w:tc>
        <w:tc>
          <w:tcPr>
            <w:tcW w:w="708" w:type="dxa"/>
            <w:tcBorders>
              <w:top w:val="single" w:sz="4" w:space="0" w:color="auto"/>
              <w:bottom w:val="single" w:sz="4" w:space="0" w:color="auto"/>
            </w:tcBorders>
            <w:shd w:val="clear" w:color="auto" w:fill="EBEBEB"/>
            <w:vAlign w:val="center"/>
          </w:tcPr>
          <w:p w14:paraId="2AB39E09" w14:textId="77777777" w:rsidR="008B4773" w:rsidRPr="009B5FD0" w:rsidRDefault="002361F7" w:rsidP="00273B17">
            <w:pPr>
              <w:pStyle w:val="Bodytext11pt0spacesingle"/>
              <w:jc w:val="center"/>
              <w:rPr>
                <w:sz w:val="21"/>
                <w:lang w:val="en-GB"/>
              </w:rPr>
            </w:pPr>
            <w:r w:rsidRPr="009B5FD0">
              <w:rPr>
                <w:sz w:val="21"/>
                <w:lang w:val="en-GB"/>
              </w:rPr>
              <w:sym w:font="Wingdings" w:char="F0FC"/>
            </w:r>
          </w:p>
        </w:tc>
        <w:tc>
          <w:tcPr>
            <w:tcW w:w="709" w:type="dxa"/>
            <w:tcBorders>
              <w:top w:val="single" w:sz="4" w:space="0" w:color="auto"/>
              <w:bottom w:val="single" w:sz="4" w:space="0" w:color="auto"/>
            </w:tcBorders>
            <w:vAlign w:val="center"/>
          </w:tcPr>
          <w:p w14:paraId="47C27B49" w14:textId="77777777" w:rsidR="008B4773" w:rsidRPr="009B5FD0" w:rsidRDefault="002361F7" w:rsidP="00273B17">
            <w:pPr>
              <w:pStyle w:val="Bodytext11pt0spacesingle"/>
              <w:jc w:val="center"/>
              <w:rPr>
                <w:sz w:val="21"/>
              </w:rPr>
            </w:pPr>
            <w:r w:rsidRPr="009B5FD0">
              <w:rPr>
                <w:sz w:val="21"/>
                <w:lang w:val="en-GB"/>
              </w:rPr>
              <w:sym w:font="Wingdings" w:char="F0FC"/>
            </w:r>
          </w:p>
        </w:tc>
        <w:tc>
          <w:tcPr>
            <w:tcW w:w="709" w:type="dxa"/>
            <w:tcBorders>
              <w:top w:val="single" w:sz="4" w:space="0" w:color="auto"/>
              <w:bottom w:val="single" w:sz="4" w:space="0" w:color="auto"/>
            </w:tcBorders>
            <w:shd w:val="clear" w:color="auto" w:fill="EBEBEB"/>
            <w:vAlign w:val="center"/>
          </w:tcPr>
          <w:p w14:paraId="0B008C52" w14:textId="77777777" w:rsidR="008B4773" w:rsidRPr="009B5FD0" w:rsidRDefault="008B4773" w:rsidP="00273B17">
            <w:pPr>
              <w:pStyle w:val="Bodytext11pt0spacesingle"/>
              <w:jc w:val="center"/>
              <w:rPr>
                <w:sz w:val="21"/>
              </w:rPr>
            </w:pPr>
          </w:p>
        </w:tc>
        <w:tc>
          <w:tcPr>
            <w:tcW w:w="709" w:type="dxa"/>
            <w:tcBorders>
              <w:top w:val="single" w:sz="4" w:space="0" w:color="auto"/>
              <w:bottom w:val="single" w:sz="4" w:space="0" w:color="auto"/>
            </w:tcBorders>
            <w:vAlign w:val="center"/>
          </w:tcPr>
          <w:p w14:paraId="2F13CF60" w14:textId="77777777" w:rsidR="008B4773" w:rsidRPr="009B5FD0" w:rsidRDefault="002361F7" w:rsidP="00273B17">
            <w:pPr>
              <w:pStyle w:val="Bodytext11pt0spacesingle"/>
              <w:jc w:val="center"/>
              <w:rPr>
                <w:sz w:val="21"/>
              </w:rPr>
            </w:pPr>
            <w:r w:rsidRPr="009B5FD0">
              <w:rPr>
                <w:sz w:val="21"/>
                <w:lang w:val="en-GB"/>
              </w:rPr>
              <w:sym w:font="Wingdings" w:char="F0FC"/>
            </w:r>
          </w:p>
        </w:tc>
        <w:tc>
          <w:tcPr>
            <w:tcW w:w="709" w:type="dxa"/>
            <w:tcBorders>
              <w:top w:val="single" w:sz="4" w:space="0" w:color="auto"/>
              <w:bottom w:val="single" w:sz="4" w:space="0" w:color="auto"/>
            </w:tcBorders>
            <w:shd w:val="clear" w:color="auto" w:fill="EBEBEB"/>
            <w:vAlign w:val="center"/>
          </w:tcPr>
          <w:p w14:paraId="26076873" w14:textId="77777777" w:rsidR="008B4773" w:rsidRPr="009B5FD0" w:rsidRDefault="009B5FD0" w:rsidP="00273B17">
            <w:pPr>
              <w:pStyle w:val="Bodytext11pt0spacesingle"/>
              <w:jc w:val="center"/>
              <w:rPr>
                <w:sz w:val="21"/>
              </w:rPr>
            </w:pPr>
            <w:r w:rsidRPr="009B0899">
              <w:rPr>
                <w:sz w:val="21"/>
                <w:lang w:val="en-GB"/>
              </w:rPr>
              <w:sym w:font="Wingdings" w:char="F0FC"/>
            </w:r>
          </w:p>
        </w:tc>
      </w:tr>
      <w:tr w:rsidR="008B4773" w:rsidRPr="009B5FD0" w14:paraId="63665C1F" w14:textId="77777777" w:rsidTr="00BC6D80">
        <w:tc>
          <w:tcPr>
            <w:tcW w:w="6662" w:type="dxa"/>
            <w:tcBorders>
              <w:bottom w:val="single" w:sz="4" w:space="0" w:color="auto"/>
            </w:tcBorders>
            <w:vAlign w:val="center"/>
          </w:tcPr>
          <w:p w14:paraId="53003F2A" w14:textId="77777777" w:rsidR="008B4773" w:rsidRPr="009B5FD0" w:rsidRDefault="008B4773" w:rsidP="008B4773">
            <w:pPr>
              <w:pStyle w:val="Bodytext95pt0spacesingle"/>
              <w:rPr>
                <w:noProof/>
                <w:sz w:val="18"/>
              </w:rPr>
            </w:pPr>
            <w:r w:rsidRPr="009B5FD0">
              <w:rPr>
                <w:noProof/>
                <w:sz w:val="18"/>
              </w:rPr>
              <w:t>Interpret data and information displayed in a range of formats to identify, describe and compare distributions, patterns and trends, and to infer relationships (ACHASSI128)</w:t>
            </w:r>
          </w:p>
        </w:tc>
        <w:tc>
          <w:tcPr>
            <w:tcW w:w="708" w:type="dxa"/>
            <w:tcBorders>
              <w:top w:val="single" w:sz="4" w:space="0" w:color="auto"/>
              <w:bottom w:val="single" w:sz="4" w:space="0" w:color="auto"/>
            </w:tcBorders>
            <w:shd w:val="clear" w:color="auto" w:fill="EBEBEB"/>
            <w:vAlign w:val="center"/>
          </w:tcPr>
          <w:p w14:paraId="4B83FE81" w14:textId="77777777" w:rsidR="008B4773" w:rsidRPr="00BA4B6A" w:rsidRDefault="008B4773" w:rsidP="00273B17">
            <w:pPr>
              <w:pStyle w:val="Bodytext11pt0spacesingle"/>
              <w:jc w:val="center"/>
              <w:rPr>
                <w:sz w:val="21"/>
                <w:highlight w:val="yellow"/>
                <w:lang w:val="en-GB"/>
              </w:rPr>
            </w:pPr>
          </w:p>
        </w:tc>
        <w:tc>
          <w:tcPr>
            <w:tcW w:w="709" w:type="dxa"/>
            <w:tcBorders>
              <w:top w:val="single" w:sz="4" w:space="0" w:color="auto"/>
              <w:bottom w:val="single" w:sz="4" w:space="0" w:color="auto"/>
            </w:tcBorders>
            <w:vAlign w:val="center"/>
          </w:tcPr>
          <w:p w14:paraId="21C7894F" w14:textId="77777777" w:rsidR="008B4773" w:rsidRPr="00BA4B6A" w:rsidRDefault="008B4773" w:rsidP="00273B17">
            <w:pPr>
              <w:pStyle w:val="Bodytext11pt0spacesingle"/>
              <w:jc w:val="center"/>
              <w:rPr>
                <w:sz w:val="21"/>
                <w:highlight w:val="yellow"/>
              </w:rPr>
            </w:pPr>
          </w:p>
        </w:tc>
        <w:tc>
          <w:tcPr>
            <w:tcW w:w="709" w:type="dxa"/>
            <w:tcBorders>
              <w:top w:val="single" w:sz="4" w:space="0" w:color="auto"/>
              <w:bottom w:val="single" w:sz="4" w:space="0" w:color="auto"/>
            </w:tcBorders>
            <w:shd w:val="clear" w:color="auto" w:fill="EBEBEB"/>
            <w:vAlign w:val="center"/>
          </w:tcPr>
          <w:p w14:paraId="7EEB6B7F" w14:textId="77777777" w:rsidR="008B4773" w:rsidRPr="009B5FD0" w:rsidRDefault="002361F7" w:rsidP="00273B17">
            <w:pPr>
              <w:pStyle w:val="Bodytext11pt0spacesingle"/>
              <w:jc w:val="center"/>
              <w:rPr>
                <w:sz w:val="21"/>
              </w:rPr>
            </w:pPr>
            <w:r w:rsidRPr="009B5FD0">
              <w:rPr>
                <w:sz w:val="21"/>
                <w:lang w:val="en-GB"/>
              </w:rPr>
              <w:sym w:font="Wingdings" w:char="F0FC"/>
            </w:r>
          </w:p>
        </w:tc>
        <w:tc>
          <w:tcPr>
            <w:tcW w:w="709" w:type="dxa"/>
            <w:tcBorders>
              <w:top w:val="single" w:sz="4" w:space="0" w:color="auto"/>
              <w:bottom w:val="single" w:sz="4" w:space="0" w:color="auto"/>
            </w:tcBorders>
            <w:vAlign w:val="center"/>
          </w:tcPr>
          <w:p w14:paraId="2887D223" w14:textId="77777777" w:rsidR="008B4773" w:rsidRPr="009B5FD0" w:rsidRDefault="002361F7" w:rsidP="00273B17">
            <w:pPr>
              <w:pStyle w:val="Bodytext11pt0spacesingle"/>
              <w:jc w:val="center"/>
              <w:rPr>
                <w:sz w:val="21"/>
              </w:rPr>
            </w:pPr>
            <w:r w:rsidRPr="009B5FD0">
              <w:rPr>
                <w:sz w:val="21"/>
                <w:lang w:val="en-GB"/>
              </w:rPr>
              <w:sym w:font="Wingdings" w:char="F0FC"/>
            </w:r>
          </w:p>
        </w:tc>
        <w:tc>
          <w:tcPr>
            <w:tcW w:w="709" w:type="dxa"/>
            <w:tcBorders>
              <w:top w:val="single" w:sz="4" w:space="0" w:color="auto"/>
              <w:bottom w:val="single" w:sz="4" w:space="0" w:color="auto"/>
            </w:tcBorders>
            <w:shd w:val="clear" w:color="auto" w:fill="EBEBEB"/>
            <w:vAlign w:val="center"/>
          </w:tcPr>
          <w:p w14:paraId="7D954AE0" w14:textId="77777777" w:rsidR="008B4773" w:rsidRPr="009B5FD0" w:rsidRDefault="008B4773" w:rsidP="00273B17">
            <w:pPr>
              <w:pStyle w:val="Bodytext11pt0spacesingle"/>
              <w:jc w:val="center"/>
              <w:rPr>
                <w:sz w:val="21"/>
              </w:rPr>
            </w:pPr>
          </w:p>
        </w:tc>
      </w:tr>
      <w:tr w:rsidR="008B4773" w:rsidRPr="009B5FD0" w14:paraId="4FF3D80A" w14:textId="77777777" w:rsidTr="00BC6D80">
        <w:trPr>
          <w:trHeight w:hRule="exact" w:val="369"/>
        </w:trPr>
        <w:tc>
          <w:tcPr>
            <w:tcW w:w="10206" w:type="dxa"/>
            <w:gridSpan w:val="6"/>
            <w:tcBorders>
              <w:bottom w:val="single" w:sz="4" w:space="0" w:color="auto"/>
            </w:tcBorders>
            <w:shd w:val="clear" w:color="auto" w:fill="FFEEE7"/>
            <w:vAlign w:val="center"/>
          </w:tcPr>
          <w:p w14:paraId="68E90F10" w14:textId="77777777" w:rsidR="008B4773" w:rsidRPr="009B5FD0" w:rsidRDefault="008B4773" w:rsidP="00273B17">
            <w:pPr>
              <w:pStyle w:val="Bodytext95pt0spacesingle"/>
              <w:rPr>
                <w:rStyle w:val="BodytextBold"/>
                <w:spacing w:val="4"/>
                <w:sz w:val="18"/>
              </w:rPr>
            </w:pPr>
            <w:r w:rsidRPr="009B5FD0">
              <w:rPr>
                <w:rStyle w:val="BodytextBold"/>
                <w:spacing w:val="4"/>
                <w:sz w:val="18"/>
              </w:rPr>
              <w:t>Evaluating and reflecting</w:t>
            </w:r>
          </w:p>
        </w:tc>
      </w:tr>
      <w:tr w:rsidR="008B4773" w:rsidRPr="009B5FD0" w14:paraId="7F1D6EBB" w14:textId="77777777" w:rsidTr="00BC6D80">
        <w:tc>
          <w:tcPr>
            <w:tcW w:w="6662" w:type="dxa"/>
            <w:tcBorders>
              <w:bottom w:val="single" w:sz="4" w:space="0" w:color="auto"/>
            </w:tcBorders>
            <w:vAlign w:val="center"/>
          </w:tcPr>
          <w:p w14:paraId="58B3E1CE" w14:textId="77777777" w:rsidR="008B4773" w:rsidRPr="009B5FD0" w:rsidRDefault="008B4773" w:rsidP="008B4773">
            <w:pPr>
              <w:pStyle w:val="Bodytext95pt0spacesingle"/>
              <w:rPr>
                <w:noProof/>
                <w:sz w:val="18"/>
              </w:rPr>
            </w:pPr>
            <w:r w:rsidRPr="009B5FD0">
              <w:rPr>
                <w:noProof/>
                <w:sz w:val="18"/>
              </w:rPr>
              <w:t>Evaluate evidence to draw conclusions (ACHASSI129)</w:t>
            </w:r>
          </w:p>
        </w:tc>
        <w:tc>
          <w:tcPr>
            <w:tcW w:w="708" w:type="dxa"/>
            <w:tcBorders>
              <w:bottom w:val="single" w:sz="4" w:space="0" w:color="auto"/>
            </w:tcBorders>
            <w:shd w:val="clear" w:color="auto" w:fill="EBEBEB"/>
            <w:vAlign w:val="center"/>
          </w:tcPr>
          <w:p w14:paraId="07EA8471" w14:textId="77777777" w:rsidR="008B4773" w:rsidRPr="009B5FD0" w:rsidRDefault="002361F7" w:rsidP="00273B17">
            <w:pPr>
              <w:pStyle w:val="Bodytext11pt0spacesingle"/>
              <w:jc w:val="center"/>
              <w:rPr>
                <w:sz w:val="21"/>
              </w:rPr>
            </w:pPr>
            <w:r w:rsidRPr="009B5FD0">
              <w:rPr>
                <w:sz w:val="21"/>
                <w:lang w:val="en-GB"/>
              </w:rPr>
              <w:sym w:font="Wingdings" w:char="F0FC"/>
            </w:r>
          </w:p>
        </w:tc>
        <w:tc>
          <w:tcPr>
            <w:tcW w:w="709" w:type="dxa"/>
            <w:tcBorders>
              <w:bottom w:val="single" w:sz="4" w:space="0" w:color="auto"/>
            </w:tcBorders>
            <w:vAlign w:val="center"/>
          </w:tcPr>
          <w:p w14:paraId="4AE7860B" w14:textId="77777777" w:rsidR="008B4773" w:rsidRPr="009B5FD0" w:rsidRDefault="002361F7" w:rsidP="00273B17">
            <w:pPr>
              <w:pStyle w:val="Bodytext11pt0spacesingle"/>
              <w:jc w:val="center"/>
              <w:rPr>
                <w:sz w:val="21"/>
              </w:rPr>
            </w:pPr>
            <w:r w:rsidRPr="009B5FD0">
              <w:rPr>
                <w:sz w:val="21"/>
                <w:lang w:val="en-GB"/>
              </w:rPr>
              <w:sym w:font="Wingdings" w:char="F0FC"/>
            </w:r>
          </w:p>
        </w:tc>
        <w:tc>
          <w:tcPr>
            <w:tcW w:w="709" w:type="dxa"/>
            <w:tcBorders>
              <w:bottom w:val="single" w:sz="4" w:space="0" w:color="auto"/>
            </w:tcBorders>
            <w:shd w:val="clear" w:color="auto" w:fill="EBEBEB"/>
            <w:vAlign w:val="center"/>
          </w:tcPr>
          <w:p w14:paraId="2F0E272B" w14:textId="77777777" w:rsidR="008B4773" w:rsidRPr="009B5FD0" w:rsidRDefault="002361F7" w:rsidP="00273B17">
            <w:pPr>
              <w:pStyle w:val="Bodytext11pt0spacesingle"/>
              <w:jc w:val="center"/>
              <w:rPr>
                <w:sz w:val="21"/>
                <w:lang w:val="en-GB"/>
              </w:rPr>
            </w:pPr>
            <w:r w:rsidRPr="009B5FD0">
              <w:rPr>
                <w:sz w:val="21"/>
                <w:lang w:val="en-GB"/>
              </w:rPr>
              <w:sym w:font="Wingdings" w:char="F0FC"/>
            </w:r>
          </w:p>
        </w:tc>
        <w:tc>
          <w:tcPr>
            <w:tcW w:w="709" w:type="dxa"/>
            <w:tcBorders>
              <w:bottom w:val="single" w:sz="4" w:space="0" w:color="auto"/>
            </w:tcBorders>
            <w:vAlign w:val="center"/>
          </w:tcPr>
          <w:p w14:paraId="4D0167EC" w14:textId="77777777" w:rsidR="008B4773" w:rsidRPr="009B5FD0" w:rsidRDefault="002361F7" w:rsidP="00273B17">
            <w:pPr>
              <w:pStyle w:val="Bodytext11pt0spacesingle"/>
              <w:jc w:val="center"/>
              <w:rPr>
                <w:sz w:val="21"/>
                <w:lang w:val="en-GB"/>
              </w:rPr>
            </w:pPr>
            <w:r w:rsidRPr="009B5FD0">
              <w:rPr>
                <w:sz w:val="21"/>
                <w:lang w:val="en-GB"/>
              </w:rPr>
              <w:sym w:font="Wingdings" w:char="F0FC"/>
            </w:r>
          </w:p>
        </w:tc>
        <w:tc>
          <w:tcPr>
            <w:tcW w:w="709" w:type="dxa"/>
            <w:tcBorders>
              <w:bottom w:val="single" w:sz="4" w:space="0" w:color="auto"/>
            </w:tcBorders>
            <w:shd w:val="clear" w:color="auto" w:fill="EBEBEB"/>
            <w:vAlign w:val="center"/>
          </w:tcPr>
          <w:p w14:paraId="49FCB7A1" w14:textId="77777777" w:rsidR="008B4773" w:rsidRPr="009B0899" w:rsidRDefault="009B5FD0" w:rsidP="00273B17">
            <w:pPr>
              <w:pStyle w:val="Bodytext11pt0spacesingle"/>
              <w:jc w:val="center"/>
              <w:rPr>
                <w:sz w:val="21"/>
                <w:lang w:val="en-GB"/>
              </w:rPr>
            </w:pPr>
            <w:r w:rsidRPr="009B0899">
              <w:rPr>
                <w:sz w:val="21"/>
                <w:lang w:val="en-GB"/>
              </w:rPr>
              <w:sym w:font="Wingdings" w:char="F0FC"/>
            </w:r>
          </w:p>
        </w:tc>
      </w:tr>
      <w:tr w:rsidR="008B4773" w:rsidRPr="009B5FD0" w14:paraId="3FF8CDE0" w14:textId="77777777" w:rsidTr="00BC6D80">
        <w:tc>
          <w:tcPr>
            <w:tcW w:w="6662" w:type="dxa"/>
            <w:tcBorders>
              <w:bottom w:val="single" w:sz="4" w:space="0" w:color="auto"/>
            </w:tcBorders>
            <w:vAlign w:val="center"/>
          </w:tcPr>
          <w:p w14:paraId="272DF492" w14:textId="77777777" w:rsidR="008B4773" w:rsidRPr="009B5FD0" w:rsidRDefault="008B4773" w:rsidP="008B4773">
            <w:pPr>
              <w:pStyle w:val="Bodytext95pt0spacesingle"/>
              <w:rPr>
                <w:noProof/>
                <w:sz w:val="18"/>
              </w:rPr>
            </w:pPr>
            <w:r w:rsidRPr="009B5FD0">
              <w:rPr>
                <w:noProof/>
                <w:sz w:val="18"/>
              </w:rPr>
              <w:t>Work in groups to generate responses to issues and challenges (ACHASSI130)</w:t>
            </w:r>
          </w:p>
        </w:tc>
        <w:tc>
          <w:tcPr>
            <w:tcW w:w="708" w:type="dxa"/>
            <w:tcBorders>
              <w:top w:val="single" w:sz="4" w:space="0" w:color="auto"/>
              <w:bottom w:val="single" w:sz="4" w:space="0" w:color="auto"/>
            </w:tcBorders>
            <w:shd w:val="clear" w:color="auto" w:fill="EBEBEB"/>
            <w:vAlign w:val="center"/>
          </w:tcPr>
          <w:p w14:paraId="290C499A" w14:textId="77777777" w:rsidR="008B4773" w:rsidRPr="00844601" w:rsidRDefault="00FD7E21" w:rsidP="00273B17">
            <w:pPr>
              <w:pStyle w:val="Bodytext11pt0spacesingle"/>
              <w:jc w:val="center"/>
              <w:rPr>
                <w:sz w:val="21"/>
              </w:rPr>
            </w:pPr>
            <w:r w:rsidRPr="00844601">
              <w:rPr>
                <w:sz w:val="21"/>
                <w:lang w:val="en-GB"/>
              </w:rPr>
              <w:sym w:font="Wingdings" w:char="F0FC"/>
            </w:r>
          </w:p>
        </w:tc>
        <w:tc>
          <w:tcPr>
            <w:tcW w:w="709" w:type="dxa"/>
            <w:tcBorders>
              <w:top w:val="single" w:sz="4" w:space="0" w:color="auto"/>
              <w:bottom w:val="single" w:sz="4" w:space="0" w:color="auto"/>
            </w:tcBorders>
            <w:vAlign w:val="center"/>
          </w:tcPr>
          <w:p w14:paraId="57705423" w14:textId="77777777" w:rsidR="008B4773" w:rsidRPr="009B5FD0" w:rsidRDefault="002361F7" w:rsidP="00273B17">
            <w:pPr>
              <w:pStyle w:val="Bodytext11pt0spacesingle"/>
              <w:jc w:val="center"/>
              <w:rPr>
                <w:sz w:val="21"/>
              </w:rPr>
            </w:pPr>
            <w:r w:rsidRPr="009B5FD0">
              <w:rPr>
                <w:sz w:val="21"/>
                <w:lang w:val="en-GB"/>
              </w:rPr>
              <w:sym w:font="Wingdings" w:char="F0FC"/>
            </w:r>
          </w:p>
        </w:tc>
        <w:tc>
          <w:tcPr>
            <w:tcW w:w="709" w:type="dxa"/>
            <w:tcBorders>
              <w:top w:val="single" w:sz="4" w:space="0" w:color="auto"/>
              <w:bottom w:val="single" w:sz="4" w:space="0" w:color="auto"/>
            </w:tcBorders>
            <w:shd w:val="clear" w:color="auto" w:fill="EBEBEB"/>
            <w:vAlign w:val="center"/>
          </w:tcPr>
          <w:p w14:paraId="0B58AF97" w14:textId="77777777" w:rsidR="008B4773" w:rsidRPr="009B5FD0" w:rsidRDefault="008B4773" w:rsidP="00273B17">
            <w:pPr>
              <w:pStyle w:val="Bodytext11pt0spacesingle"/>
              <w:jc w:val="center"/>
              <w:rPr>
                <w:sz w:val="21"/>
                <w:lang w:val="en-GB"/>
              </w:rPr>
            </w:pPr>
          </w:p>
        </w:tc>
        <w:tc>
          <w:tcPr>
            <w:tcW w:w="709" w:type="dxa"/>
            <w:tcBorders>
              <w:top w:val="single" w:sz="4" w:space="0" w:color="auto"/>
              <w:bottom w:val="single" w:sz="4" w:space="0" w:color="auto"/>
            </w:tcBorders>
            <w:vAlign w:val="center"/>
          </w:tcPr>
          <w:p w14:paraId="6454E468" w14:textId="77777777" w:rsidR="008B4773" w:rsidRPr="009B5FD0" w:rsidRDefault="008B4773" w:rsidP="00273B17">
            <w:pPr>
              <w:pStyle w:val="Bodytext11pt0spacesingle"/>
              <w:jc w:val="center"/>
              <w:rPr>
                <w:sz w:val="21"/>
                <w:lang w:val="en-GB"/>
              </w:rPr>
            </w:pPr>
          </w:p>
        </w:tc>
        <w:tc>
          <w:tcPr>
            <w:tcW w:w="709" w:type="dxa"/>
            <w:tcBorders>
              <w:top w:val="single" w:sz="4" w:space="0" w:color="auto"/>
              <w:bottom w:val="single" w:sz="4" w:space="0" w:color="auto"/>
            </w:tcBorders>
            <w:shd w:val="clear" w:color="auto" w:fill="EBEBEB"/>
            <w:vAlign w:val="center"/>
          </w:tcPr>
          <w:p w14:paraId="27CB5E99" w14:textId="77777777" w:rsidR="008B4773" w:rsidRPr="009B0899" w:rsidRDefault="008B4773" w:rsidP="00273B17">
            <w:pPr>
              <w:pStyle w:val="Bodytext11pt0spacesingle"/>
              <w:jc w:val="center"/>
              <w:rPr>
                <w:sz w:val="21"/>
                <w:lang w:val="en-GB"/>
              </w:rPr>
            </w:pPr>
          </w:p>
        </w:tc>
      </w:tr>
      <w:tr w:rsidR="008B4773" w:rsidRPr="009B5FD0" w14:paraId="7BD89AA3" w14:textId="77777777" w:rsidTr="00BC6D80">
        <w:tc>
          <w:tcPr>
            <w:tcW w:w="6662" w:type="dxa"/>
            <w:tcBorders>
              <w:bottom w:val="single" w:sz="4" w:space="0" w:color="auto"/>
            </w:tcBorders>
            <w:vAlign w:val="center"/>
          </w:tcPr>
          <w:p w14:paraId="46FEF05A" w14:textId="77777777" w:rsidR="008B4773" w:rsidRPr="009B5FD0" w:rsidRDefault="008B4773" w:rsidP="008B4773">
            <w:pPr>
              <w:pStyle w:val="Bodytext95pt0spacesingle"/>
              <w:rPr>
                <w:noProof/>
                <w:sz w:val="18"/>
              </w:rPr>
            </w:pPr>
            <w:r w:rsidRPr="009B5FD0">
              <w:rPr>
                <w:noProof/>
                <w:sz w:val="18"/>
              </w:rPr>
              <w:t>Use criteria to make decisions and judgements and consider advantages and disadvantages of preferring one decision over others (ACHASSI131)</w:t>
            </w:r>
          </w:p>
        </w:tc>
        <w:tc>
          <w:tcPr>
            <w:tcW w:w="708" w:type="dxa"/>
            <w:tcBorders>
              <w:top w:val="single" w:sz="4" w:space="0" w:color="auto"/>
              <w:bottom w:val="single" w:sz="4" w:space="0" w:color="auto"/>
            </w:tcBorders>
            <w:shd w:val="clear" w:color="auto" w:fill="EBEBEB"/>
            <w:vAlign w:val="center"/>
          </w:tcPr>
          <w:p w14:paraId="3D578EB4" w14:textId="77777777" w:rsidR="008B4773" w:rsidRPr="00844601" w:rsidRDefault="00FD7E21" w:rsidP="00273B17">
            <w:pPr>
              <w:pStyle w:val="Bodytext11pt0spacesingle"/>
              <w:jc w:val="center"/>
              <w:rPr>
                <w:sz w:val="21"/>
              </w:rPr>
            </w:pPr>
            <w:r w:rsidRPr="00844601">
              <w:rPr>
                <w:sz w:val="21"/>
                <w:lang w:val="en-GB"/>
              </w:rPr>
              <w:sym w:font="Wingdings" w:char="F0FC"/>
            </w:r>
          </w:p>
        </w:tc>
        <w:tc>
          <w:tcPr>
            <w:tcW w:w="709" w:type="dxa"/>
            <w:tcBorders>
              <w:top w:val="single" w:sz="4" w:space="0" w:color="auto"/>
              <w:bottom w:val="single" w:sz="4" w:space="0" w:color="auto"/>
            </w:tcBorders>
            <w:vAlign w:val="center"/>
          </w:tcPr>
          <w:p w14:paraId="630A5958" w14:textId="77777777" w:rsidR="008B4773" w:rsidRPr="009B5FD0" w:rsidRDefault="008B4773" w:rsidP="00273B17">
            <w:pPr>
              <w:pStyle w:val="Bodytext11pt0spacesingle"/>
              <w:jc w:val="center"/>
              <w:rPr>
                <w:sz w:val="21"/>
              </w:rPr>
            </w:pPr>
          </w:p>
        </w:tc>
        <w:tc>
          <w:tcPr>
            <w:tcW w:w="709" w:type="dxa"/>
            <w:tcBorders>
              <w:top w:val="single" w:sz="4" w:space="0" w:color="auto"/>
              <w:bottom w:val="single" w:sz="4" w:space="0" w:color="auto"/>
            </w:tcBorders>
            <w:shd w:val="clear" w:color="auto" w:fill="EBEBEB"/>
            <w:vAlign w:val="center"/>
          </w:tcPr>
          <w:p w14:paraId="1F126986" w14:textId="77777777" w:rsidR="008B4773" w:rsidRPr="009B5FD0" w:rsidRDefault="008B4773" w:rsidP="00273B17">
            <w:pPr>
              <w:pStyle w:val="Bodytext11pt0spacesingle"/>
              <w:jc w:val="center"/>
              <w:rPr>
                <w:sz w:val="21"/>
              </w:rPr>
            </w:pPr>
          </w:p>
        </w:tc>
        <w:tc>
          <w:tcPr>
            <w:tcW w:w="709" w:type="dxa"/>
            <w:tcBorders>
              <w:top w:val="single" w:sz="4" w:space="0" w:color="auto"/>
              <w:bottom w:val="single" w:sz="4" w:space="0" w:color="auto"/>
            </w:tcBorders>
            <w:vAlign w:val="center"/>
          </w:tcPr>
          <w:p w14:paraId="20670A61" w14:textId="77777777" w:rsidR="008B4773" w:rsidRPr="009B5FD0" w:rsidRDefault="00466234" w:rsidP="00273B17">
            <w:pPr>
              <w:pStyle w:val="Bodytext11pt0spacesingle"/>
              <w:jc w:val="center"/>
              <w:rPr>
                <w:sz w:val="21"/>
              </w:rPr>
            </w:pPr>
            <w:r w:rsidRPr="009B0899">
              <w:rPr>
                <w:sz w:val="21"/>
                <w:lang w:val="en-GB"/>
              </w:rPr>
              <w:sym w:font="Wingdings" w:char="F0FC"/>
            </w:r>
          </w:p>
        </w:tc>
        <w:tc>
          <w:tcPr>
            <w:tcW w:w="709" w:type="dxa"/>
            <w:tcBorders>
              <w:top w:val="single" w:sz="4" w:space="0" w:color="auto"/>
              <w:bottom w:val="single" w:sz="4" w:space="0" w:color="auto"/>
            </w:tcBorders>
            <w:shd w:val="clear" w:color="auto" w:fill="EBEBEB"/>
            <w:vAlign w:val="center"/>
          </w:tcPr>
          <w:p w14:paraId="2C05F6C4" w14:textId="77777777" w:rsidR="008B4773" w:rsidRPr="009B0899" w:rsidRDefault="009B5FD0" w:rsidP="00273B17">
            <w:pPr>
              <w:pStyle w:val="Bodytext11pt0spacesingle"/>
              <w:jc w:val="center"/>
              <w:rPr>
                <w:sz w:val="21"/>
              </w:rPr>
            </w:pPr>
            <w:r w:rsidRPr="009B0899">
              <w:rPr>
                <w:sz w:val="21"/>
                <w:lang w:val="en-GB"/>
              </w:rPr>
              <w:sym w:font="Wingdings" w:char="F0FC"/>
            </w:r>
          </w:p>
        </w:tc>
      </w:tr>
      <w:tr w:rsidR="008B4773" w:rsidRPr="009B5FD0" w14:paraId="458DE86E" w14:textId="77777777" w:rsidTr="00BC6D80">
        <w:tc>
          <w:tcPr>
            <w:tcW w:w="6662" w:type="dxa"/>
            <w:tcBorders>
              <w:bottom w:val="single" w:sz="4" w:space="0" w:color="auto"/>
            </w:tcBorders>
            <w:vAlign w:val="center"/>
          </w:tcPr>
          <w:p w14:paraId="3FB14C76" w14:textId="77777777" w:rsidR="008B4773" w:rsidRPr="009B5FD0" w:rsidRDefault="008B4773" w:rsidP="008B4773">
            <w:pPr>
              <w:pStyle w:val="Bodytext95pt0spacesingle"/>
              <w:rPr>
                <w:noProof/>
                <w:sz w:val="18"/>
              </w:rPr>
            </w:pPr>
            <w:r w:rsidRPr="009B5FD0">
              <w:rPr>
                <w:noProof/>
                <w:sz w:val="18"/>
              </w:rPr>
              <w:t>Reflect on learning to propose personal and/or collective action in response to an issue or challenge, and predict the probable effects (ACHASSI132)</w:t>
            </w:r>
          </w:p>
        </w:tc>
        <w:tc>
          <w:tcPr>
            <w:tcW w:w="708" w:type="dxa"/>
            <w:tcBorders>
              <w:top w:val="single" w:sz="4" w:space="0" w:color="auto"/>
              <w:bottom w:val="single" w:sz="4" w:space="0" w:color="auto"/>
            </w:tcBorders>
            <w:shd w:val="clear" w:color="auto" w:fill="EBEBEB"/>
            <w:vAlign w:val="center"/>
          </w:tcPr>
          <w:p w14:paraId="0FCF1E6A" w14:textId="77777777" w:rsidR="008B4773" w:rsidRPr="00844601" w:rsidRDefault="00FD7E21" w:rsidP="00273B17">
            <w:pPr>
              <w:pStyle w:val="Bodytext11pt0spacesingle"/>
              <w:jc w:val="center"/>
              <w:rPr>
                <w:sz w:val="21"/>
                <w:lang w:val="en-GB"/>
              </w:rPr>
            </w:pPr>
            <w:r w:rsidRPr="00844601">
              <w:rPr>
                <w:sz w:val="21"/>
                <w:lang w:val="en-GB"/>
              </w:rPr>
              <w:sym w:font="Wingdings" w:char="F0FC"/>
            </w:r>
          </w:p>
        </w:tc>
        <w:tc>
          <w:tcPr>
            <w:tcW w:w="709" w:type="dxa"/>
            <w:tcBorders>
              <w:top w:val="single" w:sz="4" w:space="0" w:color="auto"/>
              <w:bottom w:val="single" w:sz="4" w:space="0" w:color="auto"/>
            </w:tcBorders>
            <w:vAlign w:val="center"/>
          </w:tcPr>
          <w:p w14:paraId="17CE904B" w14:textId="77777777" w:rsidR="008B4773" w:rsidRPr="009B5FD0" w:rsidRDefault="002361F7" w:rsidP="00273B17">
            <w:pPr>
              <w:pStyle w:val="Bodytext11pt0spacesingle"/>
              <w:jc w:val="center"/>
              <w:rPr>
                <w:sz w:val="21"/>
              </w:rPr>
            </w:pPr>
            <w:r w:rsidRPr="009B5FD0">
              <w:rPr>
                <w:sz w:val="21"/>
                <w:lang w:val="en-GB"/>
              </w:rPr>
              <w:sym w:font="Wingdings" w:char="F0FC"/>
            </w:r>
          </w:p>
        </w:tc>
        <w:tc>
          <w:tcPr>
            <w:tcW w:w="709" w:type="dxa"/>
            <w:tcBorders>
              <w:top w:val="single" w:sz="4" w:space="0" w:color="auto"/>
              <w:bottom w:val="single" w:sz="4" w:space="0" w:color="auto"/>
            </w:tcBorders>
            <w:shd w:val="clear" w:color="auto" w:fill="EBEBEB"/>
            <w:vAlign w:val="center"/>
          </w:tcPr>
          <w:p w14:paraId="6A82412B" w14:textId="77777777" w:rsidR="008B4773" w:rsidRPr="009B5FD0" w:rsidRDefault="008B4773" w:rsidP="00273B17">
            <w:pPr>
              <w:pStyle w:val="Bodytext11pt0spacesingle"/>
              <w:jc w:val="center"/>
              <w:rPr>
                <w:sz w:val="21"/>
              </w:rPr>
            </w:pPr>
          </w:p>
        </w:tc>
        <w:tc>
          <w:tcPr>
            <w:tcW w:w="709" w:type="dxa"/>
            <w:tcBorders>
              <w:top w:val="single" w:sz="4" w:space="0" w:color="auto"/>
              <w:bottom w:val="single" w:sz="4" w:space="0" w:color="auto"/>
            </w:tcBorders>
            <w:vAlign w:val="center"/>
          </w:tcPr>
          <w:p w14:paraId="220B0A1B" w14:textId="77777777" w:rsidR="008B4773" w:rsidRPr="009B5FD0" w:rsidRDefault="002361F7" w:rsidP="00273B17">
            <w:pPr>
              <w:pStyle w:val="Bodytext11pt0spacesingle"/>
              <w:jc w:val="center"/>
              <w:rPr>
                <w:sz w:val="21"/>
              </w:rPr>
            </w:pPr>
            <w:r w:rsidRPr="009B5FD0">
              <w:rPr>
                <w:sz w:val="21"/>
                <w:lang w:val="en-GB"/>
              </w:rPr>
              <w:sym w:font="Wingdings" w:char="F0FC"/>
            </w:r>
          </w:p>
        </w:tc>
        <w:tc>
          <w:tcPr>
            <w:tcW w:w="709" w:type="dxa"/>
            <w:tcBorders>
              <w:top w:val="single" w:sz="4" w:space="0" w:color="auto"/>
              <w:bottom w:val="single" w:sz="4" w:space="0" w:color="auto"/>
            </w:tcBorders>
            <w:shd w:val="clear" w:color="auto" w:fill="EBEBEB"/>
            <w:vAlign w:val="center"/>
          </w:tcPr>
          <w:p w14:paraId="1C8F6E79" w14:textId="77777777" w:rsidR="008B4773" w:rsidRPr="009B0899" w:rsidRDefault="009B5FD0" w:rsidP="00273B17">
            <w:pPr>
              <w:pStyle w:val="Bodytext11pt0spacesingle"/>
              <w:jc w:val="center"/>
              <w:rPr>
                <w:sz w:val="21"/>
              </w:rPr>
            </w:pPr>
            <w:r w:rsidRPr="009B0899">
              <w:rPr>
                <w:sz w:val="21"/>
                <w:lang w:val="en-GB"/>
              </w:rPr>
              <w:sym w:font="Wingdings" w:char="F0FC"/>
            </w:r>
          </w:p>
        </w:tc>
      </w:tr>
      <w:tr w:rsidR="008B4773" w:rsidRPr="009B5FD0" w14:paraId="489D4DB6" w14:textId="77777777" w:rsidTr="00BC6D80">
        <w:trPr>
          <w:trHeight w:hRule="exact" w:val="369"/>
        </w:trPr>
        <w:tc>
          <w:tcPr>
            <w:tcW w:w="10206" w:type="dxa"/>
            <w:gridSpan w:val="6"/>
            <w:tcBorders>
              <w:bottom w:val="single" w:sz="4" w:space="0" w:color="auto"/>
            </w:tcBorders>
            <w:shd w:val="clear" w:color="auto" w:fill="FFEEE7"/>
            <w:vAlign w:val="center"/>
          </w:tcPr>
          <w:p w14:paraId="701AA0F2" w14:textId="77777777" w:rsidR="008B4773" w:rsidRPr="009B5FD0" w:rsidRDefault="008B4773" w:rsidP="00273B17">
            <w:pPr>
              <w:pStyle w:val="Bodytext95pt0spacesingle"/>
              <w:rPr>
                <w:rStyle w:val="BodytextBold"/>
                <w:spacing w:val="4"/>
                <w:sz w:val="18"/>
              </w:rPr>
            </w:pPr>
            <w:r w:rsidRPr="009B5FD0">
              <w:rPr>
                <w:rStyle w:val="BodytextBold"/>
                <w:spacing w:val="4"/>
                <w:sz w:val="18"/>
              </w:rPr>
              <w:t>Communicating</w:t>
            </w:r>
          </w:p>
        </w:tc>
      </w:tr>
      <w:tr w:rsidR="008B4773" w:rsidRPr="009B5FD0" w14:paraId="126FADDD" w14:textId="77777777" w:rsidTr="00BC6D80">
        <w:trPr>
          <w:trHeight w:val="18"/>
        </w:trPr>
        <w:tc>
          <w:tcPr>
            <w:tcW w:w="6662" w:type="dxa"/>
            <w:tcBorders>
              <w:bottom w:val="single" w:sz="4" w:space="0" w:color="auto"/>
            </w:tcBorders>
            <w:vAlign w:val="center"/>
          </w:tcPr>
          <w:p w14:paraId="55BB2B3D" w14:textId="77777777" w:rsidR="008B4773" w:rsidRPr="009B5FD0" w:rsidRDefault="008B4773" w:rsidP="008B4773">
            <w:pPr>
              <w:pStyle w:val="Bodytext95pt0spacesingle"/>
              <w:rPr>
                <w:sz w:val="18"/>
              </w:rPr>
            </w:pPr>
            <w:r w:rsidRPr="009B5FD0">
              <w:rPr>
                <w:sz w:val="18"/>
              </w:rPr>
              <w:t>Present ideas, findings, viewpoints and conclusions in a range of texts and modes that incorporate source materials, digital and non-digital representations and discipline-specific terms and conventions (ACHASSI133)</w:t>
            </w:r>
          </w:p>
        </w:tc>
        <w:tc>
          <w:tcPr>
            <w:tcW w:w="708" w:type="dxa"/>
            <w:tcBorders>
              <w:bottom w:val="single" w:sz="4" w:space="0" w:color="auto"/>
            </w:tcBorders>
            <w:shd w:val="clear" w:color="auto" w:fill="EBEBEB"/>
            <w:vAlign w:val="center"/>
          </w:tcPr>
          <w:p w14:paraId="0876A120" w14:textId="77777777" w:rsidR="008B4773" w:rsidRPr="009B5FD0" w:rsidRDefault="002361F7" w:rsidP="00273B17">
            <w:pPr>
              <w:pStyle w:val="Bodytext11pt0spacesingle"/>
              <w:jc w:val="center"/>
              <w:rPr>
                <w:sz w:val="21"/>
              </w:rPr>
            </w:pPr>
            <w:r w:rsidRPr="009B5FD0">
              <w:rPr>
                <w:sz w:val="21"/>
                <w:lang w:val="en-GB"/>
              </w:rPr>
              <w:sym w:font="Wingdings" w:char="F0FC"/>
            </w:r>
          </w:p>
        </w:tc>
        <w:tc>
          <w:tcPr>
            <w:tcW w:w="709" w:type="dxa"/>
            <w:tcBorders>
              <w:bottom w:val="single" w:sz="4" w:space="0" w:color="auto"/>
            </w:tcBorders>
            <w:vAlign w:val="center"/>
          </w:tcPr>
          <w:p w14:paraId="4A0FF38F" w14:textId="77777777" w:rsidR="008B4773" w:rsidRPr="009B5FD0" w:rsidRDefault="002361F7" w:rsidP="00273B17">
            <w:pPr>
              <w:pStyle w:val="Bodytext11pt0spacesingle"/>
              <w:jc w:val="center"/>
              <w:rPr>
                <w:sz w:val="21"/>
              </w:rPr>
            </w:pPr>
            <w:r w:rsidRPr="009B5FD0">
              <w:rPr>
                <w:sz w:val="21"/>
                <w:lang w:val="en-GB"/>
              </w:rPr>
              <w:sym w:font="Wingdings" w:char="F0FC"/>
            </w:r>
          </w:p>
        </w:tc>
        <w:tc>
          <w:tcPr>
            <w:tcW w:w="709" w:type="dxa"/>
            <w:tcBorders>
              <w:bottom w:val="single" w:sz="4" w:space="0" w:color="auto"/>
            </w:tcBorders>
            <w:shd w:val="clear" w:color="auto" w:fill="EBEBEB"/>
            <w:vAlign w:val="center"/>
          </w:tcPr>
          <w:p w14:paraId="60FF91DC" w14:textId="77777777" w:rsidR="008B4773" w:rsidRPr="009B5FD0" w:rsidRDefault="002361F7" w:rsidP="00273B17">
            <w:pPr>
              <w:pStyle w:val="Bodytext11pt0spacesingle"/>
              <w:jc w:val="center"/>
              <w:rPr>
                <w:sz w:val="21"/>
                <w:lang w:val="en-GB"/>
              </w:rPr>
            </w:pPr>
            <w:r w:rsidRPr="009B5FD0">
              <w:rPr>
                <w:sz w:val="21"/>
                <w:lang w:val="en-GB"/>
              </w:rPr>
              <w:sym w:font="Wingdings" w:char="F0FC"/>
            </w:r>
          </w:p>
        </w:tc>
        <w:tc>
          <w:tcPr>
            <w:tcW w:w="709" w:type="dxa"/>
            <w:tcBorders>
              <w:bottom w:val="single" w:sz="4" w:space="0" w:color="auto"/>
            </w:tcBorders>
            <w:vAlign w:val="center"/>
          </w:tcPr>
          <w:p w14:paraId="478B87C1" w14:textId="77777777" w:rsidR="008B4773" w:rsidRPr="009B5FD0" w:rsidRDefault="002361F7" w:rsidP="00273B17">
            <w:pPr>
              <w:pStyle w:val="Bodytext11pt0spacesingle"/>
              <w:jc w:val="center"/>
              <w:rPr>
                <w:sz w:val="21"/>
                <w:lang w:val="en-GB"/>
              </w:rPr>
            </w:pPr>
            <w:r w:rsidRPr="009B5FD0">
              <w:rPr>
                <w:sz w:val="21"/>
                <w:lang w:val="en-GB"/>
              </w:rPr>
              <w:sym w:font="Wingdings" w:char="F0FC"/>
            </w:r>
          </w:p>
        </w:tc>
        <w:tc>
          <w:tcPr>
            <w:tcW w:w="709" w:type="dxa"/>
            <w:tcBorders>
              <w:bottom w:val="single" w:sz="4" w:space="0" w:color="auto"/>
            </w:tcBorders>
            <w:shd w:val="clear" w:color="auto" w:fill="EBEBEB"/>
            <w:vAlign w:val="center"/>
          </w:tcPr>
          <w:p w14:paraId="4EE3C0FE" w14:textId="77777777" w:rsidR="008B4773" w:rsidRPr="009B5FD0" w:rsidRDefault="002361F7" w:rsidP="00273B17">
            <w:pPr>
              <w:pStyle w:val="Bodytext11pt0spacesingle"/>
              <w:jc w:val="center"/>
              <w:rPr>
                <w:sz w:val="21"/>
                <w:lang w:val="en-GB"/>
              </w:rPr>
            </w:pPr>
            <w:r w:rsidRPr="009B5FD0">
              <w:rPr>
                <w:sz w:val="21"/>
                <w:lang w:val="en-GB"/>
              </w:rPr>
              <w:sym w:font="Wingdings" w:char="F0FC"/>
            </w:r>
          </w:p>
        </w:tc>
      </w:tr>
    </w:tbl>
    <w:p w14:paraId="616DA5BD" w14:textId="09839498" w:rsidR="00C84477" w:rsidRPr="009B5FD0" w:rsidRDefault="00C84477" w:rsidP="00C84477">
      <w:pPr>
        <w:pStyle w:val="AClogo"/>
        <w:spacing w:before="80" w:after="80"/>
      </w:pPr>
      <w:r w:rsidRPr="009B5FD0">
        <w:rPr>
          <w:lang w:val="en-AU" w:eastAsia="zh-TW"/>
        </w:rPr>
        <w:drawing>
          <wp:inline distT="0" distB="0" distL="0" distR="0" wp14:anchorId="188A5F7A" wp14:editId="0F7D86F7">
            <wp:extent cx="144000" cy="133200"/>
            <wp:effectExtent l="0" t="0" r="8890" b="635"/>
            <wp:docPr id="2" name="Picture 2" descr="G:\8047_C2C\DevArea\C2C\Templates\Level_4\2018_Release\Corporate Branding\Logos &amp; Graphic files\ACARA\AC_colour_logo.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descr="G:\8047_C2C\DevArea\C2C\Templates\Level_4\2018_Release\Corporate Branding\Logos &amp; Graphic files\ACARA\AC_colour_logo.png"/>
                    <pic:cNvPicPr>
                      <a:picLocks noChangeAspect="1" noChangeArrowheads="1"/>
                    </pic:cNvPicPr>
                  </pic:nvPicPr>
                  <pic:blipFill>
                    <a:blip r:embed="rId8">
                      <a:extLst>
                        <a:ext uri="{28A0092B-C50C-407E-A947-70E740481C1C}">
                          <a14:useLocalDpi xmlns:a14="http://schemas.microsoft.com/office/drawing/2010/main" val="0"/>
                        </a:ext>
                      </a:extLst>
                    </a:blip>
                    <a:srcRect/>
                    <a:stretch>
                      <a:fillRect/>
                    </a:stretch>
                  </pic:blipFill>
                  <pic:spPr bwMode="auto">
                    <a:xfrm>
                      <a:off x="0" y="0"/>
                      <a:ext cx="144000" cy="133200"/>
                    </a:xfrm>
                    <a:prstGeom prst="rect">
                      <a:avLst/>
                    </a:prstGeom>
                    <a:noFill/>
                    <a:ln>
                      <a:noFill/>
                    </a:ln>
                  </pic:spPr>
                </pic:pic>
              </a:graphicData>
            </a:graphic>
          </wp:inline>
        </w:drawing>
      </w:r>
    </w:p>
    <w:sectPr w:rsidR="00C84477" w:rsidRPr="009B5FD0" w:rsidSect="00892C09">
      <w:pgSz w:w="11906" w:h="16838" w:code="9"/>
      <w:pgMar w:top="1077" w:right="851" w:bottom="851" w:left="851" w:header="567" w:footer="567" w:gutter="0"/>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57BA3199" w14:textId="77777777" w:rsidR="007936A1" w:rsidRDefault="007936A1" w:rsidP="00AB207A">
      <w:pPr>
        <w:spacing w:after="0" w:line="240" w:lineRule="auto"/>
      </w:pPr>
      <w:r>
        <w:separator/>
      </w:r>
    </w:p>
    <w:p w14:paraId="1D0D8E6E" w14:textId="77777777" w:rsidR="007936A1" w:rsidRDefault="007936A1"/>
  </w:endnote>
  <w:endnote w:type="continuationSeparator" w:id="0">
    <w:p w14:paraId="0EA4BA6C" w14:textId="77777777" w:rsidR="007936A1" w:rsidRDefault="007936A1" w:rsidP="00AB207A">
      <w:pPr>
        <w:spacing w:after="0" w:line="240" w:lineRule="auto"/>
      </w:pPr>
      <w:r>
        <w:continuationSeparator/>
      </w:r>
    </w:p>
    <w:p w14:paraId="6090717D" w14:textId="77777777" w:rsidR="007936A1" w:rsidRDefault="007936A1"/>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rial">
    <w:panose1 w:val="020B0604020202020204"/>
    <w:charset w:val="00"/>
    <w:family w:val="swiss"/>
    <w:pitch w:val="variable"/>
    <w:sig w:usb0="E0002EFF" w:usb1="C000785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Symbol">
    <w:panose1 w:val="05050102010706020507"/>
    <w:charset w:val="02"/>
    <w:family w:val="roman"/>
    <w:pitch w:val="variable"/>
    <w:sig w:usb0="00000000" w:usb1="10000000" w:usb2="00000000" w:usb3="00000000" w:csb0="80000000" w:csb1="00000000"/>
  </w:font>
  <w:font w:name="Calibri">
    <w:panose1 w:val="020F0502020204030204"/>
    <w:charset w:val="00"/>
    <w:family w:val="swiss"/>
    <w:pitch w:val="variable"/>
    <w:sig w:usb0="E0002AFF" w:usb1="C000247B" w:usb2="00000009" w:usb3="00000000" w:csb0="000001FF" w:csb1="00000000"/>
  </w:font>
  <w:font w:name="SimSun">
    <w:altName w:val="宋体"/>
    <w:panose1 w:val="02010600030101010101"/>
    <w:charset w:val="86"/>
    <w:family w:val="auto"/>
    <w:pitch w:val="variable"/>
    <w:sig w:usb0="00000203" w:usb1="288F0000" w:usb2="00000016" w:usb3="00000000" w:csb0="00040001" w:csb1="00000000"/>
  </w:font>
  <w:font w:name="SimHei">
    <w:panose1 w:val="02010600030101010101"/>
    <w:charset w:val="86"/>
    <w:family w:val="modern"/>
    <w:pitch w:val="fixed"/>
    <w:sig w:usb0="800002BF" w:usb1="38CF7CFA" w:usb2="00000016" w:usb3="00000000" w:csb0="00040001" w:csb1="00000000"/>
  </w:font>
  <w:font w:name="Cambria">
    <w:panose1 w:val="02040503050406030204"/>
    <w:charset w:val="00"/>
    <w:family w:val="roman"/>
    <w:pitch w:val="variable"/>
    <w:sig w:usb0="E00006FF" w:usb1="400004FF" w:usb2="00000000" w:usb3="00000000" w:csb0="0000019F" w:csb1="00000000"/>
  </w:font>
  <w:font w:name="Lucida Grande">
    <w:altName w:val="Arial"/>
    <w:charset w:val="00"/>
    <w:family w:val="auto"/>
    <w:pitch w:val="variable"/>
    <w:sig w:usb0="00000000" w:usb1="5000A1FF" w:usb2="00000000" w:usb3="00000000" w:csb0="000001BF" w:csb1="00000000"/>
  </w:font>
  <w:font w:name="Arial Bold">
    <w:panose1 w:val="020B0704020202020204"/>
    <w:charset w:val="00"/>
    <w:family w:val="roman"/>
    <w:notTrueType/>
    <w:pitch w:val="default"/>
  </w:font>
  <w:font w:name="ArialMT">
    <w:altName w:val="Arial"/>
    <w:panose1 w:val="00000000000000000000"/>
    <w:charset w:val="4D"/>
    <w:family w:val="auto"/>
    <w:notTrueType/>
    <w:pitch w:val="default"/>
    <w:sig w:usb0="00000003" w:usb1="00000000" w:usb2="00000000" w:usb3="00000000" w:csb0="00000001" w:csb1="00000000"/>
  </w:font>
  <w:font w:name="HelveticaNeueLT Std Lt">
    <w:altName w:val="HelveticaNeueLT Std Lt"/>
    <w:panose1 w:val="00000000000000000000"/>
    <w:charset w:val="00"/>
    <w:family w:val="swiss"/>
    <w:notTrueType/>
    <w:pitch w:val="default"/>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632CBC1" w14:textId="77777777" w:rsidR="00DF4C5E" w:rsidRDefault="00DF4C5E" w:rsidP="00BA295C">
    <w:pPr>
      <w:spacing w:after="0"/>
      <w:rPr>
        <w:rFonts w:cs="Arial"/>
        <w:szCs w:val="14"/>
      </w:rPr>
    </w:pPr>
    <w:r w:rsidRPr="00832919">
      <w:rPr>
        <w:noProof/>
        <w:szCs w:val="14"/>
        <w:lang w:eastAsia="zh-TW"/>
      </w:rPr>
      <w:drawing>
        <wp:anchor distT="0" distB="0" distL="114300" distR="114300" simplePos="0" relativeHeight="251666432" behindDoc="1" locked="0" layoutInCell="1" allowOverlap="1" wp14:anchorId="2C03A4DC" wp14:editId="22D8514F">
          <wp:simplePos x="0" y="0"/>
          <wp:positionH relativeFrom="margin">
            <wp:posOffset>8023860</wp:posOffset>
          </wp:positionH>
          <wp:positionV relativeFrom="paragraph">
            <wp:posOffset>41220</wp:posOffset>
          </wp:positionV>
          <wp:extent cx="1587500" cy="274320"/>
          <wp:effectExtent l="0" t="0" r="0" b="0"/>
          <wp:wrapNone/>
          <wp:docPr id="69" name="Picture 6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7" descr="Description: Description: C2C_Data:Dev Area:ePub stuff:Gov Crest:Qld-CoA-Stylised-1L-Online-mono-1???.eps"/>
                  <pic:cNvPicPr>
                    <a:picLocks noChangeAspect="1" noChangeArrowheads="1"/>
                  </pic:cNvPicPr>
                </pic:nvPicPr>
                <pic:blipFill>
                  <a:blip r:embed="rId1">
                    <a:extLst>
                      <a:ext uri="{28A0092B-C50C-407E-A947-70E740481C1C}">
                        <a14:useLocalDpi xmlns:a14="http://schemas.microsoft.com/office/drawing/2010/main" val="0"/>
                      </a:ext>
                    </a:extLst>
                  </a:blip>
                  <a:stretch>
                    <a:fillRect/>
                  </a:stretch>
                </pic:blipFill>
                <pic:spPr bwMode="auto">
                  <a:xfrm>
                    <a:off x="0" y="0"/>
                    <a:ext cx="1587500" cy="274320"/>
                  </a:xfrm>
                  <a:prstGeom prst="rect">
                    <a:avLst/>
                  </a:prstGeom>
                  <a:noFill/>
                  <a:ln>
                    <a:noFill/>
                  </a:ln>
                </pic:spPr>
              </pic:pic>
            </a:graphicData>
          </a:graphic>
          <wp14:sizeRelH relativeFrom="page">
            <wp14:pctWidth>0</wp14:pctWidth>
          </wp14:sizeRelH>
          <wp14:sizeRelV relativeFrom="page">
            <wp14:pctHeight>0</wp14:pctHeight>
          </wp14:sizeRelV>
        </wp:anchor>
      </w:drawing>
    </w:r>
    <w:r>
      <w:rPr>
        <w:rFonts w:ascii="Times New Roman" w:eastAsia="SimSun" w:hAnsi="Times New Roman"/>
        <w:noProof/>
        <w:sz w:val="24"/>
        <w:lang w:eastAsia="zh-TW"/>
      </w:rPr>
      <mc:AlternateContent>
        <mc:Choice Requires="wps">
          <w:drawing>
            <wp:anchor distT="45720" distB="45720" distL="114300" distR="114300" simplePos="0" relativeHeight="251665408" behindDoc="1" locked="0" layoutInCell="1" allowOverlap="1" wp14:anchorId="5FB3FED1" wp14:editId="17437DD5">
              <wp:simplePos x="0" y="0"/>
              <wp:positionH relativeFrom="column">
                <wp:posOffset>-511810</wp:posOffset>
              </wp:positionH>
              <wp:positionV relativeFrom="paragraph">
                <wp:posOffset>45408</wp:posOffset>
              </wp:positionV>
              <wp:extent cx="10639425" cy="258445"/>
              <wp:effectExtent l="0" t="0" r="9525" b="8255"/>
              <wp:wrapNone/>
              <wp:docPr id="68" name="Text Box 68"/>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10639425" cy="258445"/>
                      </a:xfrm>
                      <a:prstGeom prst="rect">
                        <a:avLst/>
                      </a:prstGeom>
                      <a:noFill/>
                      <a:ln w="9525">
                        <a:noFill/>
                        <a:miter lim="800000"/>
                        <a:headEnd/>
                        <a:tailEnd/>
                      </a:ln>
                    </wps:spPr>
                    <wps:txbx>
                      <w:txbxContent>
                        <w:p w14:paraId="06D6B50A" w14:textId="77777777" w:rsidR="00DF4C5E" w:rsidRDefault="00DF4C5E" w:rsidP="00BA295C">
                          <w:pPr>
                            <w:pStyle w:val="FooterDoE"/>
                          </w:pPr>
                          <w:r>
                            <w:t>© The State of Queensland</w:t>
                          </w:r>
                        </w:p>
                        <w:p w14:paraId="75EBEE1C" w14:textId="77777777" w:rsidR="00DF4C5E" w:rsidRDefault="00DF4C5E" w:rsidP="00BA295C">
                          <w:pPr>
                            <w:pStyle w:val="FooterDoE"/>
                          </w:pPr>
                          <w:r>
                            <w:t>(Department of Education) 2020</w:t>
                          </w:r>
                        </w:p>
                      </w:txbxContent>
                    </wps:txbx>
                    <wps:bodyPr rot="0" vert="horz" wrap="square" lIns="0" tIns="0" rIns="0" bIns="0" anchor="t" anchorCtr="0">
                      <a:noAutofit/>
                    </wps:bodyPr>
                  </wps:wsp>
                </a:graphicData>
              </a:graphic>
              <wp14:sizeRelH relativeFrom="margin">
                <wp14:pctWidth>0</wp14:pctWidth>
              </wp14:sizeRelH>
              <wp14:sizeRelV relativeFrom="margin">
                <wp14:pctHeight>0</wp14:pctHeight>
              </wp14:sizeRelV>
            </wp:anchor>
          </w:drawing>
        </mc:Choice>
        <mc:Fallback>
          <w:pict>
            <v:shapetype w14:anchorId="5FB3FED1" id="_x0000_t202" coordsize="21600,21600" o:spt="202" path="m,l,21600r21600,l21600,xe">
              <v:stroke joinstyle="miter"/>
              <v:path gradientshapeok="t" o:connecttype="rect"/>
            </v:shapetype>
            <v:shape id="Text Box 68" o:spid="_x0000_s1026" type="#_x0000_t202" style="position:absolute;margin-left:-40.3pt;margin-top:3.6pt;width:837.75pt;height:20.35pt;z-index:-251651072;visibility:visible;mso-wrap-style:square;mso-width-percent:0;mso-height-percent:0;mso-wrap-distance-left:9pt;mso-wrap-distance-top:3.6pt;mso-wrap-distance-right:9pt;mso-wrap-distance-bottom:3.6pt;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" filled="f" stroked="f">
              <v:textbox inset="0,0,0,0">
                <w:txbxContent>
                  <w:p w14:paraId="06D6B50A" w14:textId="77777777" w:rsidR="00DF4C5E" w:rsidRDefault="00DF4C5E" w:rsidP="00BA295C">
                    <w:pPr>
                      <w:pStyle w:val="FooterDoE"/>
                    </w:pPr>
                    <w:r>
                      <w:t>© The State of Queensland</w:t>
                    </w:r>
                  </w:p>
                  <w:p w14:paraId="75EBEE1C" w14:textId="77777777" w:rsidR="00DF4C5E" w:rsidRDefault="00DF4C5E" w:rsidP="00BA295C">
                    <w:pPr>
                      <w:pStyle w:val="FooterDoE"/>
                    </w:pPr>
                    <w:r>
                      <w:t>(Department of Education) 2020</w:t>
                    </w:r>
                  </w:p>
                </w:txbxContent>
              </v:textbox>
            </v:shape>
          </w:pict>
        </mc:Fallback>
      </mc:AlternateContent>
    </w:r>
    <w:r w:rsidRPr="00BA7978">
      <w:rPr>
        <w:rFonts w:cs="Arial"/>
        <w:noProof/>
        <w:szCs w:val="14"/>
        <w:lang w:eastAsia="zh-TW"/>
      </w:rPr>
      <w:drawing>
        <wp:inline distT="0" distB="0" distL="0" distR="0" wp14:anchorId="133F090E" wp14:editId="744B2C29">
          <wp:extent cx="288000" cy="125347"/>
          <wp:effectExtent l="0" t="0" r="0" b="8255"/>
          <wp:docPr id="70" name="Picture 70" descr="\\Corp\DFSCoreData\8047_C2C\DevArea\C2C\Templates\Level_4\BRANDING\C2C\c2c_logo.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descr="\\Corp\DFSCoreData\8047_C2C\DevArea\C2C\Templates\Level_4\BRANDING\C2C\c2c_logo.png"/>
                  <pic:cNvPicPr>
                    <a:picLocks noChangeAspect="1" noChangeArrowheads="1"/>
                  </pic:cNvPicPr>
                </pic:nvPicPr>
                <pic:blipFill>
                  <a:blip r:embed="rId2">
                    <a:extLst>
                      <a:ext uri="{28A0092B-C50C-407E-A947-70E740481C1C}">
                        <a14:useLocalDpi xmlns:a14="http://schemas.microsoft.com/office/drawing/2010/main" val="0"/>
                      </a:ext>
                    </a:extLst>
                  </a:blip>
                  <a:srcRect/>
                  <a:stretch>
                    <a:fillRect/>
                  </a:stretch>
                </pic:blipFill>
                <pic:spPr bwMode="auto">
                  <a:xfrm>
                    <a:off x="0" y="0"/>
                    <a:ext cx="288000" cy="125347"/>
                  </a:xfrm>
                  <a:prstGeom prst="rect">
                    <a:avLst/>
                  </a:prstGeom>
                  <a:noFill/>
                  <a:ln>
                    <a:noFill/>
                  </a:ln>
                </pic:spPr>
              </pic:pic>
            </a:graphicData>
          </a:graphic>
        </wp:inline>
      </w:drawing>
    </w:r>
  </w:p>
  <w:p w14:paraId="75BF8FBD" w14:textId="763D4062" w:rsidR="00DF4C5E" w:rsidRPr="004E53BA" w:rsidRDefault="00DF4C5E" w:rsidP="00BA295C">
    <w:pPr>
      <w:pStyle w:val="Footer"/>
      <w:rPr>
        <w:szCs w:val="14"/>
      </w:rPr>
    </w:pPr>
    <w:r w:rsidRPr="004E53BA">
      <w:rPr>
        <w:rFonts w:cs="Arial"/>
        <w:szCs w:val="14"/>
      </w:rPr>
      <w:fldChar w:fldCharType="begin"/>
    </w:r>
    <w:r w:rsidRPr="004E53BA">
      <w:rPr>
        <w:rFonts w:cs="Arial"/>
        <w:szCs w:val="14"/>
      </w:rPr>
      <w:instrText xml:space="preserve"> PAGE </w:instrText>
    </w:r>
    <w:r w:rsidRPr="004E53BA">
      <w:rPr>
        <w:rFonts w:cs="Arial"/>
        <w:szCs w:val="14"/>
      </w:rPr>
      <w:fldChar w:fldCharType="separate"/>
    </w:r>
    <w:r w:rsidR="00574573">
      <w:rPr>
        <w:rFonts w:cs="Arial"/>
        <w:noProof/>
        <w:szCs w:val="14"/>
      </w:rPr>
      <w:t>5</w:t>
    </w:r>
    <w:r w:rsidRPr="004E53BA">
      <w:rPr>
        <w:rFonts w:cs="Arial"/>
        <w:szCs w:val="14"/>
      </w:rPr>
      <w:fldChar w:fldCharType="end"/>
    </w:r>
    <w:r w:rsidRPr="004E53BA">
      <w:rPr>
        <w:rFonts w:cs="Arial"/>
        <w:szCs w:val="14"/>
      </w:rPr>
      <w:t xml:space="preserve"> </w:t>
    </w:r>
    <w:r w:rsidRPr="004E53BA">
      <w:rPr>
        <w:szCs w:val="14"/>
      </w:rPr>
      <w:t xml:space="preserve">of </w:t>
    </w:r>
    <w:r w:rsidRPr="004E53BA">
      <w:rPr>
        <w:szCs w:val="14"/>
      </w:rPr>
      <w:fldChar w:fldCharType="begin"/>
    </w:r>
    <w:r w:rsidRPr="004E53BA">
      <w:rPr>
        <w:szCs w:val="14"/>
      </w:rPr>
      <w:instrText xml:space="preserve"> NUMPAGES </w:instrText>
    </w:r>
    <w:r w:rsidRPr="004E53BA">
      <w:rPr>
        <w:szCs w:val="14"/>
      </w:rPr>
      <w:fldChar w:fldCharType="separate"/>
    </w:r>
    <w:r w:rsidR="00574573">
      <w:rPr>
        <w:noProof/>
        <w:szCs w:val="14"/>
      </w:rPr>
      <w:t>9</w:t>
    </w:r>
    <w:r w:rsidRPr="004E53BA">
      <w:rPr>
        <w:noProof/>
        <w:szCs w:val="14"/>
      </w:rPr>
      <w:fldChar w:fldCharType="end"/>
    </w:r>
  </w:p>
  <w:p w14:paraId="1F6B527E" w14:textId="4E712568" w:rsidR="00DF4C5E" w:rsidRPr="00BA295C" w:rsidRDefault="00DF4C5E" w:rsidP="00BA295C">
    <w:pPr>
      <w:pStyle w:val="Footergrey"/>
    </w:pPr>
    <w:fldSimple w:instr=" FILENAME   \* MERGEFORMAT ">
      <w:r>
        <w:rPr>
          <w:noProof/>
        </w:rPr>
        <w:t>HASS_Y06_YearLevelPlan.docx</w:t>
      </w:r>
    </w:fldSimple>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9DA57AE" w14:textId="77777777" w:rsidR="00DF4C5E" w:rsidRDefault="00DF4C5E" w:rsidP="00BA295C">
    <w:pPr>
      <w:pStyle w:val="Footer"/>
      <w:rPr>
        <w:rFonts w:cs="Arial"/>
        <w:szCs w:val="14"/>
      </w:rPr>
    </w:pPr>
    <w:r w:rsidRPr="00832919">
      <w:rPr>
        <w:noProof/>
        <w:szCs w:val="14"/>
        <w:lang w:eastAsia="zh-TW"/>
      </w:rPr>
      <w:drawing>
        <wp:anchor distT="0" distB="0" distL="114300" distR="114300" simplePos="0" relativeHeight="251669504" behindDoc="1" locked="0" layoutInCell="1" allowOverlap="1" wp14:anchorId="6DB4F247" wp14:editId="51BF8CA5">
          <wp:simplePos x="0" y="0"/>
          <wp:positionH relativeFrom="margin">
            <wp:posOffset>5000625</wp:posOffset>
          </wp:positionH>
          <wp:positionV relativeFrom="paragraph">
            <wp:posOffset>20955</wp:posOffset>
          </wp:positionV>
          <wp:extent cx="1587500" cy="274320"/>
          <wp:effectExtent l="0" t="0" r="0" b="0"/>
          <wp:wrapNone/>
          <wp:docPr id="11" name="Picture 1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7" descr="Description: Description: C2C_Data:Dev Area:ePub stuff:Gov Crest:Qld-CoA-Stylised-1L-Online-mono-1???.eps"/>
                  <pic:cNvPicPr>
                    <a:picLocks noChangeAspect="1" noChangeArrowheads="1"/>
                  </pic:cNvPicPr>
                </pic:nvPicPr>
                <pic:blipFill>
                  <a:blip r:embed="rId1">
                    <a:extLst>
                      <a:ext uri="{28A0092B-C50C-407E-A947-70E740481C1C}">
                        <a14:useLocalDpi xmlns:a14="http://schemas.microsoft.com/office/drawing/2010/main" val="0"/>
                      </a:ext>
                    </a:extLst>
                  </a:blip>
                  <a:stretch>
                    <a:fillRect/>
                  </a:stretch>
                </pic:blipFill>
                <pic:spPr bwMode="auto">
                  <a:xfrm>
                    <a:off x="0" y="0"/>
                    <a:ext cx="1587500" cy="274320"/>
                  </a:xfrm>
                  <a:prstGeom prst="rect">
                    <a:avLst/>
                  </a:prstGeom>
                  <a:noFill/>
                  <a:ln>
                    <a:noFill/>
                  </a:ln>
                </pic:spPr>
              </pic:pic>
            </a:graphicData>
          </a:graphic>
          <wp14:sizeRelH relativeFrom="page">
            <wp14:pctWidth>0</wp14:pctWidth>
          </wp14:sizeRelH>
          <wp14:sizeRelV relativeFrom="page">
            <wp14:pctHeight>0</wp14:pctHeight>
          </wp14:sizeRelV>
        </wp:anchor>
      </w:drawing>
    </w:r>
    <w:r>
      <w:rPr>
        <w:noProof/>
        <w:lang w:eastAsia="zh-TW"/>
      </w:rPr>
      <mc:AlternateContent>
        <mc:Choice Requires="wps">
          <w:drawing>
            <wp:anchor distT="45720" distB="45720" distL="114300" distR="114300" simplePos="0" relativeHeight="251668480" behindDoc="1" locked="0" layoutInCell="1" allowOverlap="1" wp14:anchorId="3C8383B6" wp14:editId="1C60BAEE">
              <wp:simplePos x="0" y="0"/>
              <wp:positionH relativeFrom="column">
                <wp:posOffset>-492760</wp:posOffset>
              </wp:positionH>
              <wp:positionV relativeFrom="paragraph">
                <wp:posOffset>36195</wp:posOffset>
              </wp:positionV>
              <wp:extent cx="7567295" cy="258445"/>
              <wp:effectExtent l="0" t="0" r="0" b="8255"/>
              <wp:wrapNone/>
              <wp:docPr id="65" name="Text Box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7567295" cy="258445"/>
                      </a:xfrm>
                      <a:prstGeom prst="rect">
                        <a:avLst/>
                      </a:prstGeom>
                      <a:noFill/>
                      <a:ln w="9525">
                        <a:noFill/>
                        <a:miter lim="800000"/>
                        <a:headEnd/>
                        <a:tailEnd/>
                      </a:ln>
                    </wps:spPr>
                    <wps:txbx>
                      <w:txbxContent>
                        <w:p w14:paraId="6D7DE88D" w14:textId="77777777" w:rsidR="00DF4C5E" w:rsidRDefault="00DF4C5E" w:rsidP="00BA295C">
                          <w:pPr>
                            <w:pStyle w:val="FooterDoE"/>
                          </w:pPr>
                          <w:r>
                            <w:t>© The State of Queensland</w:t>
                          </w:r>
                        </w:p>
                        <w:p w14:paraId="124F4FF4" w14:textId="77777777" w:rsidR="00DF4C5E" w:rsidRDefault="00DF4C5E" w:rsidP="00BA295C">
                          <w:pPr>
                            <w:pStyle w:val="FooterDoE"/>
                          </w:pPr>
                          <w:r>
                            <w:t>(Department of Education) 2020</w:t>
                          </w:r>
                        </w:p>
                        <w:p w14:paraId="07BAF852" w14:textId="77777777" w:rsidR="00DF4C5E" w:rsidRPr="00FF0B56" w:rsidRDefault="00DF4C5E" w:rsidP="00BA295C">
                          <w:pPr>
                            <w:jc w:val="center"/>
                            <w:rPr>
                              <w:sz w:val="16"/>
                              <w:szCs w:val="16"/>
                            </w:rPr>
                          </w:pPr>
                        </w:p>
                      </w:txbxContent>
                    </wps:txbx>
                    <wps:bodyPr rot="0" vert="horz" wrap="square" lIns="0" tIns="0" rIns="0" bIns="0" anchor="t" anchorCtr="0">
                      <a:noAutofit/>
                    </wps:bodyPr>
                  </wps:wsp>
                </a:graphicData>
              </a:graphic>
              <wp14:sizeRelH relativeFrom="margin">
                <wp14:pctWidth>0</wp14:pctWidth>
              </wp14:sizeRelH>
              <wp14:sizeRelV relativeFrom="margin">
                <wp14:pctHeight>0</wp14:pctHeight>
              </wp14:sizeRelV>
            </wp:anchor>
          </w:drawing>
        </mc:Choice>
        <mc:Fallback>
          <w:pict>
            <v:shapetype w14:anchorId="3C8383B6" id="_x0000_t202" coordsize="21600,21600" o:spt="202" path="m,l,21600r21600,l21600,xe">
              <v:stroke joinstyle="miter"/>
              <v:path gradientshapeok="t" o:connecttype="rect"/>
            </v:shapetype>
            <v:shape id="Text Box 2" o:spid="_x0000_s1027" type="#_x0000_t202" style="position:absolute;margin-left:-38.8pt;margin-top:2.85pt;width:595.85pt;height:20.35pt;z-index:-251648000;visibility:visible;mso-wrap-style:square;mso-width-percent:0;mso-height-percent:0;mso-wrap-distance-left:9pt;mso-wrap-distance-top:3.6pt;mso-wrap-distance-right:9pt;mso-wrap-distance-bottom:3.6pt;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" filled="f" stroked="f">
              <v:textbox inset="0,0,0,0">
                <w:txbxContent>
                  <w:p w14:paraId="6D7DE88D" w14:textId="77777777" w:rsidR="00DF4C5E" w:rsidRDefault="00DF4C5E" w:rsidP="00BA295C">
                    <w:pPr>
                      <w:pStyle w:val="FooterDoE"/>
                    </w:pPr>
                    <w:r>
                      <w:t>© The State of Queensland</w:t>
                    </w:r>
                  </w:p>
                  <w:p w14:paraId="124F4FF4" w14:textId="77777777" w:rsidR="00DF4C5E" w:rsidRDefault="00DF4C5E" w:rsidP="00BA295C">
                    <w:pPr>
                      <w:pStyle w:val="FooterDoE"/>
                    </w:pPr>
                    <w:r>
                      <w:t>(Department of Education) 2020</w:t>
                    </w:r>
                  </w:p>
                  <w:p w14:paraId="07BAF852" w14:textId="77777777" w:rsidR="00DF4C5E" w:rsidRPr="00FF0B56" w:rsidRDefault="00DF4C5E" w:rsidP="00BA295C">
                    <w:pPr>
                      <w:jc w:val="center"/>
                      <w:rPr>
                        <w:sz w:val="16"/>
                        <w:szCs w:val="16"/>
                      </w:rPr>
                    </w:pPr>
                  </w:p>
                </w:txbxContent>
              </v:textbox>
            </v:shape>
          </w:pict>
        </mc:Fallback>
      </mc:AlternateContent>
    </w:r>
    <w:r w:rsidRPr="00BA7978">
      <w:rPr>
        <w:rFonts w:cs="Arial"/>
        <w:noProof/>
        <w:szCs w:val="14"/>
        <w:lang w:eastAsia="zh-TW"/>
      </w:rPr>
      <w:drawing>
        <wp:inline distT="0" distB="0" distL="0" distR="0" wp14:anchorId="45EFFFD2" wp14:editId="23360072">
          <wp:extent cx="288000" cy="125347"/>
          <wp:effectExtent l="0" t="0" r="0" b="8255"/>
          <wp:docPr id="67" name="Picture 67" descr="\\Corp\DFSCoreData\8047_C2C\DevArea\C2C\Templates\Level_4\BRANDING\C2C\c2c_logo.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descr="\\Corp\DFSCoreData\8047_C2C\DevArea\C2C\Templates\Level_4\BRANDING\C2C\c2c_logo.png"/>
                  <pic:cNvPicPr>
                    <a:picLocks noChangeAspect="1" noChangeArrowheads="1"/>
                  </pic:cNvPicPr>
                </pic:nvPicPr>
                <pic:blipFill>
                  <a:blip r:embed="rId2">
                    <a:extLst>
                      <a:ext uri="{28A0092B-C50C-407E-A947-70E740481C1C}">
                        <a14:useLocalDpi xmlns:a14="http://schemas.microsoft.com/office/drawing/2010/main" val="0"/>
                      </a:ext>
                    </a:extLst>
                  </a:blip>
                  <a:srcRect/>
                  <a:stretch>
                    <a:fillRect/>
                  </a:stretch>
                </pic:blipFill>
                <pic:spPr bwMode="auto">
                  <a:xfrm>
                    <a:off x="0" y="0"/>
                    <a:ext cx="288000" cy="125347"/>
                  </a:xfrm>
                  <a:prstGeom prst="rect">
                    <a:avLst/>
                  </a:prstGeom>
                  <a:noFill/>
                  <a:ln>
                    <a:noFill/>
                  </a:ln>
                </pic:spPr>
              </pic:pic>
            </a:graphicData>
          </a:graphic>
        </wp:inline>
      </w:drawing>
    </w:r>
  </w:p>
  <w:p w14:paraId="5862826E" w14:textId="1FDAFC15" w:rsidR="00DF4C5E" w:rsidRPr="004B0EC9" w:rsidRDefault="00DF4C5E" w:rsidP="00BA295C">
    <w:pPr>
      <w:pStyle w:val="Footer"/>
      <w:rPr>
        <w:szCs w:val="14"/>
      </w:rPr>
    </w:pPr>
    <w:r w:rsidRPr="004B0EC9">
      <w:rPr>
        <w:rFonts w:cs="Arial"/>
        <w:szCs w:val="14"/>
      </w:rPr>
      <w:fldChar w:fldCharType="begin"/>
    </w:r>
    <w:r w:rsidRPr="004B0EC9">
      <w:rPr>
        <w:rFonts w:cs="Arial"/>
        <w:szCs w:val="14"/>
      </w:rPr>
      <w:instrText xml:space="preserve"> PAGE </w:instrText>
    </w:r>
    <w:r w:rsidRPr="004B0EC9">
      <w:rPr>
        <w:rFonts w:cs="Arial"/>
        <w:szCs w:val="14"/>
      </w:rPr>
      <w:fldChar w:fldCharType="separate"/>
    </w:r>
    <w:r w:rsidR="00574573">
      <w:rPr>
        <w:rFonts w:cs="Arial"/>
        <w:noProof/>
        <w:szCs w:val="14"/>
      </w:rPr>
      <w:t>9</w:t>
    </w:r>
    <w:r w:rsidRPr="004B0EC9">
      <w:rPr>
        <w:rFonts w:cs="Arial"/>
        <w:szCs w:val="14"/>
      </w:rPr>
      <w:fldChar w:fldCharType="end"/>
    </w:r>
    <w:r w:rsidRPr="004B0EC9">
      <w:rPr>
        <w:rFonts w:cs="Arial"/>
        <w:szCs w:val="14"/>
      </w:rPr>
      <w:t xml:space="preserve"> </w:t>
    </w:r>
    <w:r w:rsidRPr="004B0EC9">
      <w:rPr>
        <w:szCs w:val="14"/>
      </w:rPr>
      <w:t xml:space="preserve">of </w:t>
    </w:r>
    <w:r w:rsidRPr="004B0EC9">
      <w:rPr>
        <w:szCs w:val="14"/>
      </w:rPr>
      <w:fldChar w:fldCharType="begin"/>
    </w:r>
    <w:r w:rsidRPr="004B0EC9">
      <w:rPr>
        <w:szCs w:val="14"/>
      </w:rPr>
      <w:instrText xml:space="preserve"> NUMPAGES </w:instrText>
    </w:r>
    <w:r w:rsidRPr="004B0EC9">
      <w:rPr>
        <w:szCs w:val="14"/>
      </w:rPr>
      <w:fldChar w:fldCharType="separate"/>
    </w:r>
    <w:r w:rsidR="00574573">
      <w:rPr>
        <w:noProof/>
        <w:szCs w:val="14"/>
      </w:rPr>
      <w:t>9</w:t>
    </w:r>
    <w:r w:rsidRPr="004B0EC9">
      <w:rPr>
        <w:noProof/>
        <w:szCs w:val="14"/>
      </w:rPr>
      <w:fldChar w:fldCharType="end"/>
    </w:r>
  </w:p>
  <w:p w14:paraId="2606889A" w14:textId="3079C25D" w:rsidR="00DF4C5E" w:rsidRPr="00BA295C" w:rsidRDefault="00DF4C5E" w:rsidP="00BA295C">
    <w:pPr>
      <w:pStyle w:val="Footergrey"/>
    </w:pPr>
    <w:fldSimple w:instr=" FILENAME   \* MERGEFORMAT ">
      <w:r>
        <w:rPr>
          <w:noProof/>
        </w:rPr>
        <w:t>HASS_Y06_YearLevelPlan.docx</w:t>
      </w:r>
    </w:fldSimple>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EF0B001" w14:textId="77777777" w:rsidR="007936A1" w:rsidRDefault="007936A1" w:rsidP="00AB207A">
      <w:pPr>
        <w:spacing w:after="0" w:line="240" w:lineRule="auto"/>
      </w:pPr>
      <w:r>
        <w:separator/>
      </w:r>
    </w:p>
    <w:p w14:paraId="729D0AB9" w14:textId="77777777" w:rsidR="007936A1" w:rsidRDefault="007936A1"/>
  </w:footnote>
  <w:footnote w:type="continuationSeparator" w:id="0">
    <w:p w14:paraId="6890D6F1" w14:textId="77777777" w:rsidR="007936A1" w:rsidRDefault="007936A1" w:rsidP="00AB207A">
      <w:pPr>
        <w:spacing w:after="0" w:line="240" w:lineRule="auto"/>
      </w:pPr>
      <w:r>
        <w:continuationSeparator/>
      </w:r>
    </w:p>
    <w:p w14:paraId="1792BE29" w14:textId="77777777" w:rsidR="007936A1" w:rsidRDefault="007936A1"/>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07E7D27" w14:textId="77777777" w:rsidR="00DF4C5E" w:rsidRDefault="00DF4C5E" w:rsidP="0048659E">
    <w:pPr>
      <w:pStyle w:val="Header"/>
      <w:spacing w:after="120"/>
    </w:pPr>
    <w:r>
      <w:rPr>
        <w:noProof/>
        <w:lang w:eastAsia="zh-TW"/>
      </w:rPr>
      <w:drawing>
        <wp:inline distT="0" distB="0" distL="0" distR="0" wp14:anchorId="6AD030DC" wp14:editId="4FEF5EAF">
          <wp:extent cx="9612000" cy="342142"/>
          <wp:effectExtent l="0" t="0" r="0" b="1270"/>
          <wp:docPr id="100" name="Picture 100"/>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0" name="C2C_banner-01.png"/>
                  <pic:cNvPicPr/>
                </pic:nvPicPr>
                <pic:blipFill>
                  <a:blip r:embed="rId1" cstate="print">
                    <a:extLst>
                      <a:ext uri="{28A0092B-C50C-407E-A947-70E740481C1C}">
                        <a14:useLocalDpi xmlns:a14="http://schemas.microsoft.com/office/drawing/2010/main" val="0"/>
                      </a:ext>
                    </a:extLst>
                  </a:blip>
                  <a:stretch>
                    <a:fillRect/>
                  </a:stretch>
                </pic:blipFill>
                <pic:spPr>
                  <a:xfrm>
                    <a:off x="0" y="0"/>
                    <a:ext cx="9612000" cy="342142"/>
                  </a:xfrm>
                  <a:prstGeom prst="rect">
                    <a:avLst/>
                  </a:prstGeom>
                </pic:spPr>
              </pic:pic>
            </a:graphicData>
          </a:graphic>
        </wp:inline>
      </w:drawing>
    </w: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E3540FC" w14:textId="77777777" w:rsidR="00DF4C5E" w:rsidRDefault="00DF4C5E" w:rsidP="000509C2">
    <w:pPr>
      <w:pStyle w:val="Header"/>
      <w:spacing w:after="120"/>
    </w:pPr>
    <w:r>
      <w:rPr>
        <w:noProof/>
        <w:lang w:eastAsia="zh-TW"/>
      </w:rPr>
      <w:drawing>
        <wp:inline distT="0" distB="0" distL="0" distR="0" wp14:anchorId="03133BE1" wp14:editId="13ECD2F3">
          <wp:extent cx="6479540" cy="335708"/>
          <wp:effectExtent l="0" t="0" r="0" b="7620"/>
          <wp:docPr id="104" name="Picture 10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C2C_banner-01.png"/>
                  <pic:cNvPicPr/>
                </pic:nvPicPr>
                <pic:blipFill rotWithShape="1">
                  <a:blip r:embed="rId1" cstate="print">
                    <a:extLst>
                      <a:ext uri="{28A0092B-C50C-407E-A947-70E740481C1C}">
                        <a14:useLocalDpi xmlns:a14="http://schemas.microsoft.com/office/drawing/2010/main" val="0"/>
                      </a:ext>
                    </a:extLst>
                  </a:blip>
                  <a:srcRect r="31180"/>
                  <a:stretch/>
                </pic:blipFill>
                <pic:spPr bwMode="auto">
                  <a:xfrm>
                    <a:off x="0" y="0"/>
                    <a:ext cx="6479540" cy="335708"/>
                  </a:xfrm>
                  <a:prstGeom prst="rect">
                    <a:avLst/>
                  </a:prstGeom>
                  <a:ln>
                    <a:noFill/>
                  </a:ln>
                  <a:extLst>
                    <a:ext uri="{53640926-AAD7-44D8-BBD7-CCE9431645EC}">
                      <a14:shadowObscured xmlns:a14="http://schemas.microsoft.com/office/drawing/2010/main"/>
                    </a:ext>
                  </a:extLst>
                </pic:spPr>
              </pic:pic>
            </a:graphicData>
          </a:graphic>
        </wp:inline>
      </w:drawing>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numPicBullet w:numPicBulletId="0">
    <w:pict>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i1025" type="#_x0000_t75" style="width:22.5pt;height:22.5pt" o:bullet="t">
        <v:imagedata r:id="rId1" o:title=""/>
      </v:shape>
    </w:pict>
  </w:numPicBullet>
  <w:numPicBullet w:numPicBulletId="1">
    <w:pict>
      <v:shape id="_x0000_i1026" type="#_x0000_t75" style="width:15.75pt;height:15.75pt;visibility:visible;mso-wrap-style:square" o:bullet="t">
        <v:imagedata r:id="rId2" o:title=""/>
      </v:shape>
    </w:pict>
  </w:numPicBullet>
  <w:numPicBullet w:numPicBulletId="2">
    <w:pict>
      <v:shape id="_x0000_i1027" type="#_x0000_t75" style="width:15.75pt;height:15pt;visibility:visible;mso-wrap-style:square" o:bullet="t">
        <v:imagedata r:id="rId3" o:title="AC_colour_logo"/>
      </v:shape>
    </w:pict>
  </w:numPicBullet>
  <w:numPicBullet w:numPicBulletId="3">
    <w:pict>
      <v:shape id="_x0000_i1028" type="#_x0000_t75" style="width:13.5pt;height:13.5pt;visibility:visible;mso-wrap-style:square" o:bullet="t">
        <v:imagedata r:id="rId4" o:title="Asterix image 1 Science"/>
      </v:shape>
    </w:pict>
  </w:numPicBullet>
  <w:abstractNum w:abstractNumId="0" w15:restartNumberingAfterBreak="0">
    <w:nsid w:val="04391CD9"/>
    <w:multiLevelType w:val="multilevel"/>
    <w:tmpl w:val="B25C2A1E"/>
    <w:lvl w:ilvl="0">
      <w:start w:val="1"/>
      <w:numFmt w:val="bullet"/>
      <w:lvlText w:val="•"/>
      <w:lvlJc w:val="left"/>
      <w:pPr>
        <w:ind w:left="-1440" w:hanging="360"/>
      </w:pPr>
      <w:rPr>
        <w:rFonts w:ascii="Arial" w:hAnsi="Arial" w:hint="default"/>
        <w:color w:val="auto"/>
        <w:sz w:val="16"/>
      </w:rPr>
    </w:lvl>
    <w:lvl w:ilvl="1">
      <w:start w:val="1"/>
      <w:numFmt w:val="bullet"/>
      <w:lvlText w:val="o"/>
      <w:lvlJc w:val="left"/>
      <w:pPr>
        <w:ind w:left="-720" w:hanging="360"/>
      </w:pPr>
      <w:rPr>
        <w:rFonts w:ascii="Courier New" w:hAnsi="Courier New" w:hint="default"/>
      </w:rPr>
    </w:lvl>
    <w:lvl w:ilvl="2">
      <w:start w:val="1"/>
      <w:numFmt w:val="bullet"/>
      <w:lvlText w:val=""/>
      <w:lvlJc w:val="left"/>
      <w:pPr>
        <w:ind w:left="0" w:hanging="360"/>
      </w:pPr>
      <w:rPr>
        <w:rFonts w:ascii="Wingdings" w:hAnsi="Wingdings" w:hint="default"/>
      </w:rPr>
    </w:lvl>
    <w:lvl w:ilvl="3">
      <w:start w:val="1"/>
      <w:numFmt w:val="bullet"/>
      <w:lvlText w:val=""/>
      <w:lvlJc w:val="left"/>
      <w:pPr>
        <w:ind w:left="720" w:hanging="360"/>
      </w:pPr>
      <w:rPr>
        <w:rFonts w:ascii="Symbol" w:hAnsi="Symbol" w:hint="default"/>
      </w:rPr>
    </w:lvl>
    <w:lvl w:ilvl="4">
      <w:start w:val="1"/>
      <w:numFmt w:val="bullet"/>
      <w:lvlText w:val="o"/>
      <w:lvlJc w:val="left"/>
      <w:pPr>
        <w:ind w:left="1440" w:hanging="360"/>
      </w:pPr>
      <w:rPr>
        <w:rFonts w:ascii="Courier New" w:hAnsi="Courier New" w:hint="default"/>
      </w:rPr>
    </w:lvl>
    <w:lvl w:ilvl="5">
      <w:start w:val="1"/>
      <w:numFmt w:val="bullet"/>
      <w:lvlText w:val=""/>
      <w:lvlJc w:val="left"/>
      <w:pPr>
        <w:ind w:left="2160" w:hanging="360"/>
      </w:pPr>
      <w:rPr>
        <w:rFonts w:ascii="Wingdings" w:hAnsi="Wingdings" w:hint="default"/>
      </w:rPr>
    </w:lvl>
    <w:lvl w:ilvl="6">
      <w:start w:val="1"/>
      <w:numFmt w:val="bullet"/>
      <w:lvlText w:val=""/>
      <w:lvlJc w:val="left"/>
      <w:pPr>
        <w:ind w:left="2880" w:hanging="360"/>
      </w:pPr>
      <w:rPr>
        <w:rFonts w:ascii="Symbol" w:hAnsi="Symbol" w:hint="default"/>
      </w:rPr>
    </w:lvl>
    <w:lvl w:ilvl="7">
      <w:start w:val="1"/>
      <w:numFmt w:val="bullet"/>
      <w:lvlText w:val="o"/>
      <w:lvlJc w:val="left"/>
      <w:pPr>
        <w:ind w:left="3600" w:hanging="360"/>
      </w:pPr>
      <w:rPr>
        <w:rFonts w:ascii="Courier New" w:hAnsi="Courier New" w:hint="default"/>
      </w:rPr>
    </w:lvl>
    <w:lvl w:ilvl="8">
      <w:start w:val="1"/>
      <w:numFmt w:val="bullet"/>
      <w:lvlText w:val=""/>
      <w:lvlJc w:val="left"/>
      <w:pPr>
        <w:ind w:left="4320" w:hanging="360"/>
      </w:pPr>
      <w:rPr>
        <w:rFonts w:ascii="Wingdings" w:hAnsi="Wingdings" w:hint="default"/>
      </w:rPr>
    </w:lvl>
  </w:abstractNum>
  <w:abstractNum w:abstractNumId="1" w15:restartNumberingAfterBreak="0">
    <w:nsid w:val="05B231B0"/>
    <w:multiLevelType w:val="hybridMultilevel"/>
    <w:tmpl w:val="B25C2A1E"/>
    <w:lvl w:ilvl="0" w:tplc="5830A1DC">
      <w:start w:val="1"/>
      <w:numFmt w:val="bullet"/>
      <w:lvlText w:val="•"/>
      <w:lvlJc w:val="left"/>
      <w:pPr>
        <w:ind w:left="-1440" w:hanging="360"/>
      </w:pPr>
      <w:rPr>
        <w:rFonts w:ascii="Arial" w:hAnsi="Arial" w:hint="default"/>
        <w:color w:val="auto"/>
        <w:sz w:val="16"/>
      </w:rPr>
    </w:lvl>
    <w:lvl w:ilvl="1" w:tplc="0C090003" w:tentative="1">
      <w:start w:val="1"/>
      <w:numFmt w:val="bullet"/>
      <w:lvlText w:val="o"/>
      <w:lvlJc w:val="left"/>
      <w:pPr>
        <w:ind w:left="-720" w:hanging="360"/>
      </w:pPr>
      <w:rPr>
        <w:rFonts w:ascii="Courier New" w:hAnsi="Courier New" w:hint="default"/>
      </w:rPr>
    </w:lvl>
    <w:lvl w:ilvl="2" w:tplc="0C090005" w:tentative="1">
      <w:start w:val="1"/>
      <w:numFmt w:val="bullet"/>
      <w:lvlText w:val=""/>
      <w:lvlJc w:val="left"/>
      <w:pPr>
        <w:ind w:left="0" w:hanging="360"/>
      </w:pPr>
      <w:rPr>
        <w:rFonts w:ascii="Wingdings" w:hAnsi="Wingdings" w:hint="default"/>
      </w:rPr>
    </w:lvl>
    <w:lvl w:ilvl="3" w:tplc="0C090001" w:tentative="1">
      <w:start w:val="1"/>
      <w:numFmt w:val="bullet"/>
      <w:lvlText w:val=""/>
      <w:lvlJc w:val="left"/>
      <w:pPr>
        <w:ind w:left="720" w:hanging="360"/>
      </w:pPr>
      <w:rPr>
        <w:rFonts w:ascii="Symbol" w:hAnsi="Symbol" w:hint="default"/>
      </w:rPr>
    </w:lvl>
    <w:lvl w:ilvl="4" w:tplc="0C090003" w:tentative="1">
      <w:start w:val="1"/>
      <w:numFmt w:val="bullet"/>
      <w:lvlText w:val="o"/>
      <w:lvlJc w:val="left"/>
      <w:pPr>
        <w:ind w:left="1440" w:hanging="360"/>
      </w:pPr>
      <w:rPr>
        <w:rFonts w:ascii="Courier New" w:hAnsi="Courier New" w:hint="default"/>
      </w:rPr>
    </w:lvl>
    <w:lvl w:ilvl="5" w:tplc="0C090005" w:tentative="1">
      <w:start w:val="1"/>
      <w:numFmt w:val="bullet"/>
      <w:lvlText w:val=""/>
      <w:lvlJc w:val="left"/>
      <w:pPr>
        <w:ind w:left="2160" w:hanging="360"/>
      </w:pPr>
      <w:rPr>
        <w:rFonts w:ascii="Wingdings" w:hAnsi="Wingdings" w:hint="default"/>
      </w:rPr>
    </w:lvl>
    <w:lvl w:ilvl="6" w:tplc="0C090001" w:tentative="1">
      <w:start w:val="1"/>
      <w:numFmt w:val="bullet"/>
      <w:lvlText w:val=""/>
      <w:lvlJc w:val="left"/>
      <w:pPr>
        <w:ind w:left="2880" w:hanging="360"/>
      </w:pPr>
      <w:rPr>
        <w:rFonts w:ascii="Symbol" w:hAnsi="Symbol" w:hint="default"/>
      </w:rPr>
    </w:lvl>
    <w:lvl w:ilvl="7" w:tplc="0C090003" w:tentative="1">
      <w:start w:val="1"/>
      <w:numFmt w:val="bullet"/>
      <w:lvlText w:val="o"/>
      <w:lvlJc w:val="left"/>
      <w:pPr>
        <w:ind w:left="3600" w:hanging="360"/>
      </w:pPr>
      <w:rPr>
        <w:rFonts w:ascii="Courier New" w:hAnsi="Courier New" w:hint="default"/>
      </w:rPr>
    </w:lvl>
    <w:lvl w:ilvl="8" w:tplc="0C090005" w:tentative="1">
      <w:start w:val="1"/>
      <w:numFmt w:val="bullet"/>
      <w:lvlText w:val=""/>
      <w:lvlJc w:val="left"/>
      <w:pPr>
        <w:ind w:left="4320" w:hanging="360"/>
      </w:pPr>
      <w:rPr>
        <w:rFonts w:ascii="Wingdings" w:hAnsi="Wingdings" w:hint="default"/>
      </w:rPr>
    </w:lvl>
  </w:abstractNum>
  <w:abstractNum w:abstractNumId="2" w15:restartNumberingAfterBreak="0">
    <w:nsid w:val="07F74F66"/>
    <w:multiLevelType w:val="hybridMultilevel"/>
    <w:tmpl w:val="A4FCE27E"/>
    <w:lvl w:ilvl="0" w:tplc="0C090003">
      <w:start w:val="1"/>
      <w:numFmt w:val="bullet"/>
      <w:lvlText w:val="o"/>
      <w:lvlJc w:val="left"/>
      <w:pPr>
        <w:ind w:left="717" w:hanging="360"/>
      </w:pPr>
      <w:rPr>
        <w:rFonts w:ascii="Courier New" w:hAnsi="Courier New" w:hint="default"/>
        <w:color w:val="auto"/>
      </w:rPr>
    </w:lvl>
    <w:lvl w:ilvl="1" w:tplc="04090003" w:tentative="1">
      <w:start w:val="1"/>
      <w:numFmt w:val="bullet"/>
      <w:lvlText w:val="o"/>
      <w:lvlJc w:val="left"/>
      <w:pPr>
        <w:ind w:left="1080" w:hanging="360"/>
      </w:pPr>
      <w:rPr>
        <w:rFonts w:ascii="Courier New" w:hAnsi="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3" w15:restartNumberingAfterBreak="0">
    <w:nsid w:val="08A71424"/>
    <w:multiLevelType w:val="hybridMultilevel"/>
    <w:tmpl w:val="9B6ABBBE"/>
    <w:lvl w:ilvl="0" w:tplc="2154E012">
      <w:start w:val="1"/>
      <w:numFmt w:val="bullet"/>
      <w:pStyle w:val="Bullet3space95ptatleast12"/>
      <w:lvlText w:val="•"/>
      <w:lvlJc w:val="left"/>
      <w:pPr>
        <w:tabs>
          <w:tab w:val="num" w:pos="284"/>
        </w:tabs>
        <w:ind w:left="284" w:hanging="284"/>
      </w:pPr>
      <w:rPr>
        <w:rFonts w:ascii="Arial" w:hAnsi="Arial" w:hint="default"/>
        <w:color w:val="auto"/>
        <w:sz w:val="21"/>
        <w:szCs w:val="21"/>
      </w:rPr>
    </w:lvl>
    <w:lvl w:ilvl="1" w:tplc="04090003" w:tentative="1">
      <w:start w:val="1"/>
      <w:numFmt w:val="bullet"/>
      <w:lvlText w:val="o"/>
      <w:lvlJc w:val="left"/>
      <w:pPr>
        <w:ind w:left="1440" w:hanging="360"/>
      </w:pPr>
      <w:rPr>
        <w:rFonts w:ascii="Courier New" w:hAnsi="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4" w15:restartNumberingAfterBreak="0">
    <w:nsid w:val="0BCD7686"/>
    <w:multiLevelType w:val="hybridMultilevel"/>
    <w:tmpl w:val="7C543F8A"/>
    <w:lvl w:ilvl="0" w:tplc="BB44C1BE">
      <w:start w:val="1"/>
      <w:numFmt w:val="bullet"/>
      <w:lvlText w:val="•"/>
      <w:lvlJc w:val="left"/>
      <w:pPr>
        <w:ind w:left="1077" w:hanging="360"/>
      </w:pPr>
      <w:rPr>
        <w:rFonts w:ascii="Arial" w:hAnsi="Arial" w:hint="default"/>
        <w:color w:val="auto"/>
      </w:rPr>
    </w:lvl>
    <w:lvl w:ilvl="1" w:tplc="04090003" w:tentative="1">
      <w:start w:val="1"/>
      <w:numFmt w:val="bullet"/>
      <w:lvlText w:val="o"/>
      <w:lvlJc w:val="left"/>
      <w:pPr>
        <w:ind w:left="1440" w:hanging="360"/>
      </w:pPr>
      <w:rPr>
        <w:rFonts w:ascii="Courier New" w:hAnsi="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5" w15:restartNumberingAfterBreak="0">
    <w:nsid w:val="0C1D6D36"/>
    <w:multiLevelType w:val="hybridMultilevel"/>
    <w:tmpl w:val="4D1A4A56"/>
    <w:lvl w:ilvl="0" w:tplc="F37456F8">
      <w:start w:val="1"/>
      <w:numFmt w:val="bullet"/>
      <w:lvlText w:val=""/>
      <w:lvlJc w:val="left"/>
      <w:pPr>
        <w:tabs>
          <w:tab w:val="num" w:pos="284"/>
        </w:tabs>
        <w:ind w:left="284" w:hanging="284"/>
      </w:pPr>
      <w:rPr>
        <w:rFonts w:ascii="Arial" w:hAnsi="Arial" w:hint="default"/>
        <w:color w:val="auto"/>
        <w:sz w:val="16"/>
        <w:szCs w:val="16"/>
      </w:rPr>
    </w:lvl>
    <w:lvl w:ilvl="1" w:tplc="04090003" w:tentative="1">
      <w:start w:val="1"/>
      <w:numFmt w:val="bullet"/>
      <w:lvlText w:val="o"/>
      <w:lvlJc w:val="left"/>
      <w:pPr>
        <w:ind w:left="1440" w:hanging="360"/>
      </w:pPr>
      <w:rPr>
        <w:rFonts w:ascii="Courier New" w:hAnsi="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6" w15:restartNumberingAfterBreak="0">
    <w:nsid w:val="0EE76D47"/>
    <w:multiLevelType w:val="hybridMultilevel"/>
    <w:tmpl w:val="DC925246"/>
    <w:lvl w:ilvl="0" w:tplc="A7CE074E">
      <w:start w:val="1"/>
      <w:numFmt w:val="bullet"/>
      <w:lvlText w:val="o"/>
      <w:lvlJc w:val="left"/>
      <w:pPr>
        <w:ind w:left="720" w:hanging="360"/>
      </w:pPr>
      <w:rPr>
        <w:rFonts w:ascii="Courier New" w:hAnsi="Courier New" w:hint="default"/>
        <w:sz w:val="16"/>
      </w:rPr>
    </w:lvl>
    <w:lvl w:ilvl="1" w:tplc="0C090003" w:tentative="1">
      <w:start w:val="1"/>
      <w:numFmt w:val="bullet"/>
      <w:lvlText w:val="o"/>
      <w:lvlJc w:val="left"/>
      <w:pPr>
        <w:ind w:left="1440" w:hanging="360"/>
      </w:pPr>
      <w:rPr>
        <w:rFonts w:ascii="Courier New" w:hAnsi="Courier New" w:hint="default"/>
      </w:rPr>
    </w:lvl>
    <w:lvl w:ilvl="2" w:tplc="0C090005" w:tentative="1">
      <w:start w:val="1"/>
      <w:numFmt w:val="bullet"/>
      <w:lvlText w:val=""/>
      <w:lvlJc w:val="left"/>
      <w:pPr>
        <w:ind w:left="2160" w:hanging="360"/>
      </w:pPr>
      <w:rPr>
        <w:rFonts w:ascii="Wingdings" w:hAnsi="Wingdings" w:hint="default"/>
      </w:rPr>
    </w:lvl>
    <w:lvl w:ilvl="3" w:tplc="0C090001" w:tentative="1">
      <w:start w:val="1"/>
      <w:numFmt w:val="bullet"/>
      <w:lvlText w:val=""/>
      <w:lvlJc w:val="left"/>
      <w:pPr>
        <w:ind w:left="2880" w:hanging="360"/>
      </w:pPr>
      <w:rPr>
        <w:rFonts w:ascii="Symbol" w:hAnsi="Symbol" w:hint="default"/>
      </w:rPr>
    </w:lvl>
    <w:lvl w:ilvl="4" w:tplc="0C090003" w:tentative="1">
      <w:start w:val="1"/>
      <w:numFmt w:val="bullet"/>
      <w:lvlText w:val="o"/>
      <w:lvlJc w:val="left"/>
      <w:pPr>
        <w:ind w:left="3600" w:hanging="360"/>
      </w:pPr>
      <w:rPr>
        <w:rFonts w:ascii="Courier New" w:hAnsi="Courier New" w:hint="default"/>
      </w:rPr>
    </w:lvl>
    <w:lvl w:ilvl="5" w:tplc="0C090005" w:tentative="1">
      <w:start w:val="1"/>
      <w:numFmt w:val="bullet"/>
      <w:lvlText w:val=""/>
      <w:lvlJc w:val="left"/>
      <w:pPr>
        <w:ind w:left="4320" w:hanging="360"/>
      </w:pPr>
      <w:rPr>
        <w:rFonts w:ascii="Wingdings" w:hAnsi="Wingdings" w:hint="default"/>
      </w:rPr>
    </w:lvl>
    <w:lvl w:ilvl="6" w:tplc="0C090001" w:tentative="1">
      <w:start w:val="1"/>
      <w:numFmt w:val="bullet"/>
      <w:lvlText w:val=""/>
      <w:lvlJc w:val="left"/>
      <w:pPr>
        <w:ind w:left="5040" w:hanging="360"/>
      </w:pPr>
      <w:rPr>
        <w:rFonts w:ascii="Symbol" w:hAnsi="Symbol" w:hint="default"/>
      </w:rPr>
    </w:lvl>
    <w:lvl w:ilvl="7" w:tplc="0C090003" w:tentative="1">
      <w:start w:val="1"/>
      <w:numFmt w:val="bullet"/>
      <w:lvlText w:val="o"/>
      <w:lvlJc w:val="left"/>
      <w:pPr>
        <w:ind w:left="5760" w:hanging="360"/>
      </w:pPr>
      <w:rPr>
        <w:rFonts w:ascii="Courier New" w:hAnsi="Courier New" w:hint="default"/>
      </w:rPr>
    </w:lvl>
    <w:lvl w:ilvl="8" w:tplc="0C090005" w:tentative="1">
      <w:start w:val="1"/>
      <w:numFmt w:val="bullet"/>
      <w:lvlText w:val=""/>
      <w:lvlJc w:val="left"/>
      <w:pPr>
        <w:ind w:left="6480" w:hanging="360"/>
      </w:pPr>
      <w:rPr>
        <w:rFonts w:ascii="Wingdings" w:hAnsi="Wingdings" w:hint="default"/>
      </w:rPr>
    </w:lvl>
  </w:abstractNum>
  <w:abstractNum w:abstractNumId="7" w15:restartNumberingAfterBreak="0">
    <w:nsid w:val="13C3530E"/>
    <w:multiLevelType w:val="multilevel"/>
    <w:tmpl w:val="2488E420"/>
    <w:lvl w:ilvl="0">
      <w:start w:val="1"/>
      <w:numFmt w:val="bullet"/>
      <w:lvlText w:val=""/>
      <w:lvlJc w:val="left"/>
      <w:pPr>
        <w:tabs>
          <w:tab w:val="num" w:pos="284"/>
        </w:tabs>
        <w:ind w:left="284" w:hanging="284"/>
      </w:pPr>
      <w:rPr>
        <w:rFonts w:ascii="Arial" w:hAnsi="Arial" w:hint="default"/>
        <w:sz w:val="24"/>
        <w:szCs w:val="24"/>
      </w:rPr>
    </w:lvl>
    <w:lvl w:ilvl="1">
      <w:start w:val="1"/>
      <w:numFmt w:val="bullet"/>
      <w:lvlText w:val="o"/>
      <w:lvlJc w:val="left"/>
      <w:pPr>
        <w:ind w:left="1440" w:hanging="360"/>
      </w:pPr>
      <w:rPr>
        <w:rFonts w:ascii="Courier New" w:hAnsi="Courier New" w:hint="default"/>
      </w:rPr>
    </w:lvl>
    <w:lvl w:ilvl="2">
      <w:start w:val="1"/>
      <w:numFmt w:val="bullet"/>
      <w:lvlText w:val=""/>
      <w:lvlJc w:val="left"/>
      <w:pPr>
        <w:ind w:left="2160" w:hanging="360"/>
      </w:pPr>
      <w:rPr>
        <w:rFonts w:ascii="Wingdings" w:hAnsi="Wingdings" w:hint="default"/>
      </w:rPr>
    </w:lvl>
    <w:lvl w:ilvl="3">
      <w:start w:val="1"/>
      <w:numFmt w:val="bullet"/>
      <w:lvlText w:val=""/>
      <w:lvlJc w:val="left"/>
      <w:pPr>
        <w:ind w:left="2880" w:hanging="360"/>
      </w:pPr>
      <w:rPr>
        <w:rFonts w:ascii="Symbol" w:hAnsi="Symbol" w:hint="default"/>
      </w:rPr>
    </w:lvl>
    <w:lvl w:ilvl="4">
      <w:start w:val="1"/>
      <w:numFmt w:val="bullet"/>
      <w:lvlText w:val="o"/>
      <w:lvlJc w:val="left"/>
      <w:pPr>
        <w:ind w:left="3600" w:hanging="360"/>
      </w:pPr>
      <w:rPr>
        <w:rFonts w:ascii="Courier New" w:hAnsi="Courier New" w:hint="default"/>
      </w:rPr>
    </w:lvl>
    <w:lvl w:ilvl="5">
      <w:start w:val="1"/>
      <w:numFmt w:val="bullet"/>
      <w:lvlText w:val=""/>
      <w:lvlJc w:val="left"/>
      <w:pPr>
        <w:ind w:left="4320" w:hanging="360"/>
      </w:pPr>
      <w:rPr>
        <w:rFonts w:ascii="Wingdings" w:hAnsi="Wingdings" w:hint="default"/>
      </w:rPr>
    </w:lvl>
    <w:lvl w:ilvl="6">
      <w:start w:val="1"/>
      <w:numFmt w:val="bullet"/>
      <w:lvlText w:val=""/>
      <w:lvlJc w:val="left"/>
      <w:pPr>
        <w:ind w:left="5040" w:hanging="360"/>
      </w:pPr>
      <w:rPr>
        <w:rFonts w:ascii="Symbol" w:hAnsi="Symbol" w:hint="default"/>
      </w:rPr>
    </w:lvl>
    <w:lvl w:ilvl="7">
      <w:start w:val="1"/>
      <w:numFmt w:val="bullet"/>
      <w:lvlText w:val="o"/>
      <w:lvlJc w:val="left"/>
      <w:pPr>
        <w:ind w:left="5760" w:hanging="360"/>
      </w:pPr>
      <w:rPr>
        <w:rFonts w:ascii="Courier New" w:hAnsi="Courier New" w:hint="default"/>
      </w:rPr>
    </w:lvl>
    <w:lvl w:ilvl="8">
      <w:start w:val="1"/>
      <w:numFmt w:val="bullet"/>
      <w:lvlText w:val=""/>
      <w:lvlJc w:val="left"/>
      <w:pPr>
        <w:ind w:left="6480" w:hanging="360"/>
      </w:pPr>
      <w:rPr>
        <w:rFonts w:ascii="Wingdings" w:hAnsi="Wingdings" w:hint="default"/>
      </w:rPr>
    </w:lvl>
  </w:abstractNum>
  <w:abstractNum w:abstractNumId="8" w15:restartNumberingAfterBreak="0">
    <w:nsid w:val="1C023EA5"/>
    <w:multiLevelType w:val="multilevel"/>
    <w:tmpl w:val="9C10969A"/>
    <w:lvl w:ilvl="0">
      <w:start w:val="1"/>
      <w:numFmt w:val="bullet"/>
      <w:lvlText w:val=""/>
      <w:lvlJc w:val="left"/>
      <w:pPr>
        <w:tabs>
          <w:tab w:val="num" w:pos="360"/>
        </w:tabs>
        <w:ind w:left="360" w:hanging="360"/>
      </w:pPr>
      <w:rPr>
        <w:rFonts w:ascii="Symbol" w:hAnsi="Symbol" w:hint="default"/>
        <w:sz w:val="20"/>
      </w:rPr>
    </w:lvl>
    <w:lvl w:ilvl="1">
      <w:start w:val="1"/>
      <w:numFmt w:val="bullet"/>
      <w:lvlText w:val="o"/>
      <w:lvlJc w:val="left"/>
      <w:pPr>
        <w:tabs>
          <w:tab w:val="num" w:pos="1080"/>
        </w:tabs>
        <w:ind w:left="1080" w:hanging="360"/>
      </w:pPr>
      <w:rPr>
        <w:rFonts w:ascii="Courier New" w:hAnsi="Courier New" w:hint="default"/>
        <w:sz w:val="20"/>
      </w:rPr>
    </w:lvl>
    <w:lvl w:ilvl="2">
      <w:start w:val="1"/>
      <w:numFmt w:val="bullet"/>
      <w:lvlText w:val=""/>
      <w:lvlJc w:val="left"/>
      <w:pPr>
        <w:tabs>
          <w:tab w:val="num" w:pos="1800"/>
        </w:tabs>
        <w:ind w:left="1800" w:hanging="360"/>
      </w:pPr>
      <w:rPr>
        <w:rFonts w:ascii="Wingdings" w:hAnsi="Wingdings" w:hint="default"/>
        <w:sz w:val="20"/>
      </w:rPr>
    </w:lvl>
    <w:lvl w:ilvl="3">
      <w:start w:val="1"/>
      <w:numFmt w:val="bullet"/>
      <w:lvlText w:val=""/>
      <w:lvlJc w:val="left"/>
      <w:pPr>
        <w:tabs>
          <w:tab w:val="num" w:pos="2520"/>
        </w:tabs>
        <w:ind w:left="2520" w:hanging="360"/>
      </w:pPr>
      <w:rPr>
        <w:rFonts w:ascii="Wingdings" w:hAnsi="Wingdings" w:hint="default"/>
        <w:sz w:val="20"/>
      </w:rPr>
    </w:lvl>
    <w:lvl w:ilvl="4">
      <w:start w:val="1"/>
      <w:numFmt w:val="bullet"/>
      <w:lvlText w:val=""/>
      <w:lvlJc w:val="left"/>
      <w:pPr>
        <w:tabs>
          <w:tab w:val="num" w:pos="3240"/>
        </w:tabs>
        <w:ind w:left="3240" w:hanging="360"/>
      </w:pPr>
      <w:rPr>
        <w:rFonts w:ascii="Wingdings" w:hAnsi="Wingdings" w:hint="default"/>
        <w:sz w:val="20"/>
      </w:rPr>
    </w:lvl>
    <w:lvl w:ilvl="5">
      <w:start w:val="1"/>
      <w:numFmt w:val="bullet"/>
      <w:lvlText w:val=""/>
      <w:lvlJc w:val="left"/>
      <w:pPr>
        <w:tabs>
          <w:tab w:val="num" w:pos="3960"/>
        </w:tabs>
        <w:ind w:left="3960" w:hanging="360"/>
      </w:pPr>
      <w:rPr>
        <w:rFonts w:ascii="Wingdings" w:hAnsi="Wingdings" w:hint="default"/>
        <w:sz w:val="20"/>
      </w:rPr>
    </w:lvl>
    <w:lvl w:ilvl="6">
      <w:start w:val="1"/>
      <w:numFmt w:val="bullet"/>
      <w:lvlText w:val=""/>
      <w:lvlJc w:val="left"/>
      <w:pPr>
        <w:tabs>
          <w:tab w:val="num" w:pos="4680"/>
        </w:tabs>
        <w:ind w:left="4680" w:hanging="360"/>
      </w:pPr>
      <w:rPr>
        <w:rFonts w:ascii="Wingdings" w:hAnsi="Wingdings" w:hint="default"/>
        <w:sz w:val="20"/>
      </w:rPr>
    </w:lvl>
    <w:lvl w:ilvl="7">
      <w:start w:val="1"/>
      <w:numFmt w:val="bullet"/>
      <w:lvlText w:val=""/>
      <w:lvlJc w:val="left"/>
      <w:pPr>
        <w:tabs>
          <w:tab w:val="num" w:pos="5400"/>
        </w:tabs>
        <w:ind w:left="5400" w:hanging="360"/>
      </w:pPr>
      <w:rPr>
        <w:rFonts w:ascii="Wingdings" w:hAnsi="Wingdings" w:hint="default"/>
        <w:sz w:val="20"/>
      </w:rPr>
    </w:lvl>
    <w:lvl w:ilvl="8">
      <w:start w:val="1"/>
      <w:numFmt w:val="bullet"/>
      <w:lvlText w:val=""/>
      <w:lvlJc w:val="left"/>
      <w:pPr>
        <w:tabs>
          <w:tab w:val="num" w:pos="6120"/>
        </w:tabs>
        <w:ind w:left="6120" w:hanging="360"/>
      </w:pPr>
      <w:rPr>
        <w:rFonts w:ascii="Wingdings" w:hAnsi="Wingdings" w:hint="default"/>
        <w:sz w:val="20"/>
      </w:rPr>
    </w:lvl>
  </w:abstractNum>
  <w:abstractNum w:abstractNumId="9" w15:restartNumberingAfterBreak="0">
    <w:nsid w:val="23A47576"/>
    <w:multiLevelType w:val="hybridMultilevel"/>
    <w:tmpl w:val="A3E87B5C"/>
    <w:lvl w:ilvl="0" w:tplc="E62E31D6">
      <w:start w:val="1"/>
      <w:numFmt w:val="bullet"/>
      <w:pStyle w:val="Bodytextbullet"/>
      <w:lvlText w:val=""/>
      <w:lvlJc w:val="left"/>
      <w:pPr>
        <w:ind w:left="360" w:hanging="360"/>
      </w:pPr>
      <w:rPr>
        <w:rFonts w:ascii="Symbol" w:hAnsi="Symbol" w:hint="default"/>
      </w:rPr>
    </w:lvl>
    <w:lvl w:ilvl="1" w:tplc="CCEABA5E">
      <w:start w:val="1"/>
      <w:numFmt w:val="bullet"/>
      <w:pStyle w:val="Bodytextbullet2"/>
      <w:lvlText w:val="o"/>
      <w:lvlJc w:val="left"/>
      <w:pPr>
        <w:ind w:left="1080" w:hanging="360"/>
      </w:pPr>
      <w:rPr>
        <w:rFonts w:ascii="Courier New" w:hAnsi="Courier New" w:cs="Courier New" w:hint="default"/>
      </w:rPr>
    </w:lvl>
    <w:lvl w:ilvl="2" w:tplc="0C090005" w:tentative="1">
      <w:start w:val="1"/>
      <w:numFmt w:val="bullet"/>
      <w:lvlText w:val=""/>
      <w:lvlJc w:val="left"/>
      <w:pPr>
        <w:ind w:left="1800" w:hanging="360"/>
      </w:pPr>
      <w:rPr>
        <w:rFonts w:ascii="Wingdings" w:hAnsi="Wingdings" w:hint="default"/>
      </w:rPr>
    </w:lvl>
    <w:lvl w:ilvl="3" w:tplc="0C090001" w:tentative="1">
      <w:start w:val="1"/>
      <w:numFmt w:val="bullet"/>
      <w:lvlText w:val=""/>
      <w:lvlJc w:val="left"/>
      <w:pPr>
        <w:ind w:left="2520" w:hanging="360"/>
      </w:pPr>
      <w:rPr>
        <w:rFonts w:ascii="Symbol" w:hAnsi="Symbol" w:hint="default"/>
      </w:rPr>
    </w:lvl>
    <w:lvl w:ilvl="4" w:tplc="0C090003" w:tentative="1">
      <w:start w:val="1"/>
      <w:numFmt w:val="bullet"/>
      <w:lvlText w:val="o"/>
      <w:lvlJc w:val="left"/>
      <w:pPr>
        <w:ind w:left="3240" w:hanging="360"/>
      </w:pPr>
      <w:rPr>
        <w:rFonts w:ascii="Courier New" w:hAnsi="Courier New" w:cs="Courier New" w:hint="default"/>
      </w:rPr>
    </w:lvl>
    <w:lvl w:ilvl="5" w:tplc="0C090005" w:tentative="1">
      <w:start w:val="1"/>
      <w:numFmt w:val="bullet"/>
      <w:lvlText w:val=""/>
      <w:lvlJc w:val="left"/>
      <w:pPr>
        <w:ind w:left="3960" w:hanging="360"/>
      </w:pPr>
      <w:rPr>
        <w:rFonts w:ascii="Wingdings" w:hAnsi="Wingdings" w:hint="default"/>
      </w:rPr>
    </w:lvl>
    <w:lvl w:ilvl="6" w:tplc="0C090001" w:tentative="1">
      <w:start w:val="1"/>
      <w:numFmt w:val="bullet"/>
      <w:lvlText w:val=""/>
      <w:lvlJc w:val="left"/>
      <w:pPr>
        <w:ind w:left="4680" w:hanging="360"/>
      </w:pPr>
      <w:rPr>
        <w:rFonts w:ascii="Symbol" w:hAnsi="Symbol" w:hint="default"/>
      </w:rPr>
    </w:lvl>
    <w:lvl w:ilvl="7" w:tplc="0C090003" w:tentative="1">
      <w:start w:val="1"/>
      <w:numFmt w:val="bullet"/>
      <w:lvlText w:val="o"/>
      <w:lvlJc w:val="left"/>
      <w:pPr>
        <w:ind w:left="5400" w:hanging="360"/>
      </w:pPr>
      <w:rPr>
        <w:rFonts w:ascii="Courier New" w:hAnsi="Courier New" w:cs="Courier New" w:hint="default"/>
      </w:rPr>
    </w:lvl>
    <w:lvl w:ilvl="8" w:tplc="0C090005" w:tentative="1">
      <w:start w:val="1"/>
      <w:numFmt w:val="bullet"/>
      <w:lvlText w:val=""/>
      <w:lvlJc w:val="left"/>
      <w:pPr>
        <w:ind w:left="6120" w:hanging="360"/>
      </w:pPr>
      <w:rPr>
        <w:rFonts w:ascii="Wingdings" w:hAnsi="Wingdings" w:hint="default"/>
      </w:rPr>
    </w:lvl>
  </w:abstractNum>
  <w:abstractNum w:abstractNumId="10" w15:restartNumberingAfterBreak="0">
    <w:nsid w:val="24A627EE"/>
    <w:multiLevelType w:val="hybridMultilevel"/>
    <w:tmpl w:val="86A270C4"/>
    <w:lvl w:ilvl="0" w:tplc="A61CF4DE">
      <w:start w:val="1"/>
      <w:numFmt w:val="bullet"/>
      <w:lvlText w:val="o"/>
      <w:lvlJc w:val="left"/>
      <w:pPr>
        <w:ind w:left="1080" w:hanging="360"/>
      </w:pPr>
      <w:rPr>
        <w:rFonts w:ascii="Courier New" w:hAnsi="Courier New" w:hint="default"/>
        <w:sz w:val="16"/>
      </w:rPr>
    </w:lvl>
    <w:lvl w:ilvl="1" w:tplc="0C090003" w:tentative="1">
      <w:start w:val="1"/>
      <w:numFmt w:val="bullet"/>
      <w:lvlText w:val="o"/>
      <w:lvlJc w:val="left"/>
      <w:pPr>
        <w:ind w:left="1800" w:hanging="360"/>
      </w:pPr>
      <w:rPr>
        <w:rFonts w:ascii="Courier New" w:hAnsi="Courier New" w:hint="default"/>
      </w:rPr>
    </w:lvl>
    <w:lvl w:ilvl="2" w:tplc="0C090005" w:tentative="1">
      <w:start w:val="1"/>
      <w:numFmt w:val="bullet"/>
      <w:lvlText w:val=""/>
      <w:lvlJc w:val="left"/>
      <w:pPr>
        <w:ind w:left="2520" w:hanging="360"/>
      </w:pPr>
      <w:rPr>
        <w:rFonts w:ascii="Wingdings" w:hAnsi="Wingdings" w:hint="default"/>
      </w:rPr>
    </w:lvl>
    <w:lvl w:ilvl="3" w:tplc="0C090001" w:tentative="1">
      <w:start w:val="1"/>
      <w:numFmt w:val="bullet"/>
      <w:lvlText w:val=""/>
      <w:lvlJc w:val="left"/>
      <w:pPr>
        <w:ind w:left="3240" w:hanging="360"/>
      </w:pPr>
      <w:rPr>
        <w:rFonts w:ascii="Symbol" w:hAnsi="Symbol" w:hint="default"/>
      </w:rPr>
    </w:lvl>
    <w:lvl w:ilvl="4" w:tplc="0C090003" w:tentative="1">
      <w:start w:val="1"/>
      <w:numFmt w:val="bullet"/>
      <w:lvlText w:val="o"/>
      <w:lvlJc w:val="left"/>
      <w:pPr>
        <w:ind w:left="3960" w:hanging="360"/>
      </w:pPr>
      <w:rPr>
        <w:rFonts w:ascii="Courier New" w:hAnsi="Courier New" w:hint="default"/>
      </w:rPr>
    </w:lvl>
    <w:lvl w:ilvl="5" w:tplc="0C090005" w:tentative="1">
      <w:start w:val="1"/>
      <w:numFmt w:val="bullet"/>
      <w:lvlText w:val=""/>
      <w:lvlJc w:val="left"/>
      <w:pPr>
        <w:ind w:left="4680" w:hanging="360"/>
      </w:pPr>
      <w:rPr>
        <w:rFonts w:ascii="Wingdings" w:hAnsi="Wingdings" w:hint="default"/>
      </w:rPr>
    </w:lvl>
    <w:lvl w:ilvl="6" w:tplc="0C090001" w:tentative="1">
      <w:start w:val="1"/>
      <w:numFmt w:val="bullet"/>
      <w:lvlText w:val=""/>
      <w:lvlJc w:val="left"/>
      <w:pPr>
        <w:ind w:left="5400" w:hanging="360"/>
      </w:pPr>
      <w:rPr>
        <w:rFonts w:ascii="Symbol" w:hAnsi="Symbol" w:hint="default"/>
      </w:rPr>
    </w:lvl>
    <w:lvl w:ilvl="7" w:tplc="0C090003" w:tentative="1">
      <w:start w:val="1"/>
      <w:numFmt w:val="bullet"/>
      <w:lvlText w:val="o"/>
      <w:lvlJc w:val="left"/>
      <w:pPr>
        <w:ind w:left="6120" w:hanging="360"/>
      </w:pPr>
      <w:rPr>
        <w:rFonts w:ascii="Courier New" w:hAnsi="Courier New" w:hint="default"/>
      </w:rPr>
    </w:lvl>
    <w:lvl w:ilvl="8" w:tplc="0C090005" w:tentative="1">
      <w:start w:val="1"/>
      <w:numFmt w:val="bullet"/>
      <w:lvlText w:val=""/>
      <w:lvlJc w:val="left"/>
      <w:pPr>
        <w:ind w:left="6840" w:hanging="360"/>
      </w:pPr>
      <w:rPr>
        <w:rFonts w:ascii="Wingdings" w:hAnsi="Wingdings" w:hint="default"/>
      </w:rPr>
    </w:lvl>
  </w:abstractNum>
  <w:abstractNum w:abstractNumId="11" w15:restartNumberingAfterBreak="0">
    <w:nsid w:val="24F04132"/>
    <w:multiLevelType w:val="hybridMultilevel"/>
    <w:tmpl w:val="3F88A0B2"/>
    <w:lvl w:ilvl="0" w:tplc="0C090001">
      <w:start w:val="1"/>
      <w:numFmt w:val="bullet"/>
      <w:lvlText w:val=""/>
      <w:lvlJc w:val="left"/>
      <w:pPr>
        <w:tabs>
          <w:tab w:val="num" w:pos="360"/>
        </w:tabs>
        <w:ind w:left="360" w:hanging="360"/>
      </w:pPr>
      <w:rPr>
        <w:rFonts w:ascii="Symbol" w:hAnsi="Symbol" w:hint="default"/>
      </w:rPr>
    </w:lvl>
    <w:lvl w:ilvl="1" w:tplc="0C090003" w:tentative="1">
      <w:start w:val="1"/>
      <w:numFmt w:val="bullet"/>
      <w:lvlText w:val="o"/>
      <w:lvlJc w:val="left"/>
      <w:pPr>
        <w:tabs>
          <w:tab w:val="num" w:pos="1080"/>
        </w:tabs>
        <w:ind w:left="1080" w:hanging="360"/>
      </w:pPr>
      <w:rPr>
        <w:rFonts w:ascii="Courier New" w:hAnsi="Courier New" w:hint="default"/>
      </w:rPr>
    </w:lvl>
    <w:lvl w:ilvl="2" w:tplc="0C090005" w:tentative="1">
      <w:start w:val="1"/>
      <w:numFmt w:val="bullet"/>
      <w:lvlText w:val=""/>
      <w:lvlJc w:val="left"/>
      <w:pPr>
        <w:tabs>
          <w:tab w:val="num" w:pos="1800"/>
        </w:tabs>
        <w:ind w:left="1800" w:hanging="360"/>
      </w:pPr>
      <w:rPr>
        <w:rFonts w:ascii="Wingdings" w:hAnsi="Wingdings" w:hint="default"/>
      </w:rPr>
    </w:lvl>
    <w:lvl w:ilvl="3" w:tplc="0C090001" w:tentative="1">
      <w:start w:val="1"/>
      <w:numFmt w:val="bullet"/>
      <w:lvlText w:val=""/>
      <w:lvlJc w:val="left"/>
      <w:pPr>
        <w:tabs>
          <w:tab w:val="num" w:pos="2520"/>
        </w:tabs>
        <w:ind w:left="2520" w:hanging="360"/>
      </w:pPr>
      <w:rPr>
        <w:rFonts w:ascii="Symbol" w:hAnsi="Symbol" w:hint="default"/>
      </w:rPr>
    </w:lvl>
    <w:lvl w:ilvl="4" w:tplc="0C090003" w:tentative="1">
      <w:start w:val="1"/>
      <w:numFmt w:val="bullet"/>
      <w:lvlText w:val="o"/>
      <w:lvlJc w:val="left"/>
      <w:pPr>
        <w:tabs>
          <w:tab w:val="num" w:pos="3240"/>
        </w:tabs>
        <w:ind w:left="3240" w:hanging="360"/>
      </w:pPr>
      <w:rPr>
        <w:rFonts w:ascii="Courier New" w:hAnsi="Courier New" w:hint="default"/>
      </w:rPr>
    </w:lvl>
    <w:lvl w:ilvl="5" w:tplc="0C090005" w:tentative="1">
      <w:start w:val="1"/>
      <w:numFmt w:val="bullet"/>
      <w:lvlText w:val=""/>
      <w:lvlJc w:val="left"/>
      <w:pPr>
        <w:tabs>
          <w:tab w:val="num" w:pos="3960"/>
        </w:tabs>
        <w:ind w:left="3960" w:hanging="360"/>
      </w:pPr>
      <w:rPr>
        <w:rFonts w:ascii="Wingdings" w:hAnsi="Wingdings" w:hint="default"/>
      </w:rPr>
    </w:lvl>
    <w:lvl w:ilvl="6" w:tplc="0C090001" w:tentative="1">
      <w:start w:val="1"/>
      <w:numFmt w:val="bullet"/>
      <w:lvlText w:val=""/>
      <w:lvlJc w:val="left"/>
      <w:pPr>
        <w:tabs>
          <w:tab w:val="num" w:pos="4680"/>
        </w:tabs>
        <w:ind w:left="4680" w:hanging="360"/>
      </w:pPr>
      <w:rPr>
        <w:rFonts w:ascii="Symbol" w:hAnsi="Symbol" w:hint="default"/>
      </w:rPr>
    </w:lvl>
    <w:lvl w:ilvl="7" w:tplc="0C090003" w:tentative="1">
      <w:start w:val="1"/>
      <w:numFmt w:val="bullet"/>
      <w:lvlText w:val="o"/>
      <w:lvlJc w:val="left"/>
      <w:pPr>
        <w:tabs>
          <w:tab w:val="num" w:pos="5400"/>
        </w:tabs>
        <w:ind w:left="5400" w:hanging="360"/>
      </w:pPr>
      <w:rPr>
        <w:rFonts w:ascii="Courier New" w:hAnsi="Courier New" w:hint="default"/>
      </w:rPr>
    </w:lvl>
    <w:lvl w:ilvl="8" w:tplc="0C090005" w:tentative="1">
      <w:start w:val="1"/>
      <w:numFmt w:val="bullet"/>
      <w:lvlText w:val=""/>
      <w:lvlJc w:val="left"/>
      <w:pPr>
        <w:tabs>
          <w:tab w:val="num" w:pos="6120"/>
        </w:tabs>
        <w:ind w:left="6120" w:hanging="360"/>
      </w:pPr>
      <w:rPr>
        <w:rFonts w:ascii="Wingdings" w:hAnsi="Wingdings" w:hint="default"/>
      </w:rPr>
    </w:lvl>
  </w:abstractNum>
  <w:abstractNum w:abstractNumId="12" w15:restartNumberingAfterBreak="0">
    <w:nsid w:val="2E4D020D"/>
    <w:multiLevelType w:val="hybridMultilevel"/>
    <w:tmpl w:val="3E26BE9A"/>
    <w:lvl w:ilvl="0" w:tplc="ABA2F204">
      <w:start w:val="1"/>
      <w:numFmt w:val="bullet"/>
      <w:lvlText w:val="–"/>
      <w:lvlJc w:val="left"/>
      <w:pPr>
        <w:ind w:left="567" w:hanging="283"/>
      </w:pPr>
      <w:rPr>
        <w:rFonts w:ascii="Arial" w:hAnsi="Arial" w:hint="default"/>
        <w:b w:val="0"/>
        <w:i w:val="0"/>
        <w:color w:val="auto"/>
        <w:sz w:val="22"/>
        <w:u w:val="none"/>
      </w:rPr>
    </w:lvl>
    <w:lvl w:ilvl="1" w:tplc="00030409" w:tentative="1">
      <w:start w:val="1"/>
      <w:numFmt w:val="bullet"/>
      <w:lvlText w:val="o"/>
      <w:lvlJc w:val="left"/>
      <w:pPr>
        <w:tabs>
          <w:tab w:val="num" w:pos="1363"/>
        </w:tabs>
        <w:ind w:left="1363" w:hanging="360"/>
      </w:pPr>
      <w:rPr>
        <w:rFonts w:ascii="Courier New" w:hAnsi="Courier New" w:hint="default"/>
      </w:rPr>
    </w:lvl>
    <w:lvl w:ilvl="2" w:tplc="00050409" w:tentative="1">
      <w:start w:val="1"/>
      <w:numFmt w:val="bullet"/>
      <w:lvlText w:val=""/>
      <w:lvlJc w:val="left"/>
      <w:pPr>
        <w:tabs>
          <w:tab w:val="num" w:pos="2083"/>
        </w:tabs>
        <w:ind w:left="2083" w:hanging="360"/>
      </w:pPr>
      <w:rPr>
        <w:rFonts w:ascii="Wingdings" w:hAnsi="Wingdings" w:hint="default"/>
      </w:rPr>
    </w:lvl>
    <w:lvl w:ilvl="3" w:tplc="00010409" w:tentative="1">
      <w:start w:val="1"/>
      <w:numFmt w:val="bullet"/>
      <w:lvlText w:val=""/>
      <w:lvlJc w:val="left"/>
      <w:pPr>
        <w:tabs>
          <w:tab w:val="num" w:pos="2803"/>
        </w:tabs>
        <w:ind w:left="2803" w:hanging="360"/>
      </w:pPr>
      <w:rPr>
        <w:rFonts w:ascii="Symbol" w:hAnsi="Symbol" w:hint="default"/>
      </w:rPr>
    </w:lvl>
    <w:lvl w:ilvl="4" w:tplc="00030409" w:tentative="1">
      <w:start w:val="1"/>
      <w:numFmt w:val="bullet"/>
      <w:lvlText w:val="o"/>
      <w:lvlJc w:val="left"/>
      <w:pPr>
        <w:tabs>
          <w:tab w:val="num" w:pos="3523"/>
        </w:tabs>
        <w:ind w:left="3523" w:hanging="360"/>
      </w:pPr>
      <w:rPr>
        <w:rFonts w:ascii="Courier New" w:hAnsi="Courier New" w:hint="default"/>
      </w:rPr>
    </w:lvl>
    <w:lvl w:ilvl="5" w:tplc="00050409" w:tentative="1">
      <w:start w:val="1"/>
      <w:numFmt w:val="bullet"/>
      <w:lvlText w:val=""/>
      <w:lvlJc w:val="left"/>
      <w:pPr>
        <w:tabs>
          <w:tab w:val="num" w:pos="4243"/>
        </w:tabs>
        <w:ind w:left="4243" w:hanging="360"/>
      </w:pPr>
      <w:rPr>
        <w:rFonts w:ascii="Wingdings" w:hAnsi="Wingdings" w:hint="default"/>
      </w:rPr>
    </w:lvl>
    <w:lvl w:ilvl="6" w:tplc="00010409" w:tentative="1">
      <w:start w:val="1"/>
      <w:numFmt w:val="bullet"/>
      <w:lvlText w:val=""/>
      <w:lvlJc w:val="left"/>
      <w:pPr>
        <w:tabs>
          <w:tab w:val="num" w:pos="4963"/>
        </w:tabs>
        <w:ind w:left="4963" w:hanging="360"/>
      </w:pPr>
      <w:rPr>
        <w:rFonts w:ascii="Symbol" w:hAnsi="Symbol" w:hint="default"/>
      </w:rPr>
    </w:lvl>
    <w:lvl w:ilvl="7" w:tplc="00030409" w:tentative="1">
      <w:start w:val="1"/>
      <w:numFmt w:val="bullet"/>
      <w:lvlText w:val="o"/>
      <w:lvlJc w:val="left"/>
      <w:pPr>
        <w:tabs>
          <w:tab w:val="num" w:pos="5683"/>
        </w:tabs>
        <w:ind w:left="5683" w:hanging="360"/>
      </w:pPr>
      <w:rPr>
        <w:rFonts w:ascii="Courier New" w:hAnsi="Courier New" w:hint="default"/>
      </w:rPr>
    </w:lvl>
    <w:lvl w:ilvl="8" w:tplc="00050409" w:tentative="1">
      <w:start w:val="1"/>
      <w:numFmt w:val="bullet"/>
      <w:lvlText w:val=""/>
      <w:lvlJc w:val="left"/>
      <w:pPr>
        <w:tabs>
          <w:tab w:val="num" w:pos="6403"/>
        </w:tabs>
        <w:ind w:left="6403" w:hanging="360"/>
      </w:pPr>
      <w:rPr>
        <w:rFonts w:ascii="Wingdings" w:hAnsi="Wingdings" w:hint="default"/>
      </w:rPr>
    </w:lvl>
  </w:abstractNum>
  <w:abstractNum w:abstractNumId="13" w15:restartNumberingAfterBreak="0">
    <w:nsid w:val="3AE225E7"/>
    <w:multiLevelType w:val="hybridMultilevel"/>
    <w:tmpl w:val="A50EAA46"/>
    <w:lvl w:ilvl="0" w:tplc="C296748C">
      <w:start w:val="1"/>
      <w:numFmt w:val="bullet"/>
      <w:lvlText w:val="•"/>
      <w:lvlJc w:val="left"/>
      <w:pPr>
        <w:tabs>
          <w:tab w:val="num" w:pos="0"/>
        </w:tabs>
        <w:ind w:left="284" w:hanging="284"/>
      </w:pPr>
      <w:rPr>
        <w:rFonts w:ascii="Arial" w:hAnsi="Arial" w:hint="default"/>
        <w:b/>
        <w:i w:val="0"/>
        <w:sz w:val="12"/>
      </w:rPr>
    </w:lvl>
    <w:lvl w:ilvl="1" w:tplc="04090003" w:tentative="1">
      <w:start w:val="1"/>
      <w:numFmt w:val="bullet"/>
      <w:lvlText w:val="o"/>
      <w:lvlJc w:val="left"/>
      <w:pPr>
        <w:ind w:left="1440" w:hanging="360"/>
      </w:pPr>
      <w:rPr>
        <w:rFonts w:ascii="Courier New" w:hAnsi="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4" w15:restartNumberingAfterBreak="0">
    <w:nsid w:val="400D7E56"/>
    <w:multiLevelType w:val="hybridMultilevel"/>
    <w:tmpl w:val="D90632D6"/>
    <w:lvl w:ilvl="0" w:tplc="5830A1DC">
      <w:start w:val="1"/>
      <w:numFmt w:val="bullet"/>
      <w:lvlText w:val="•"/>
      <w:lvlJc w:val="left"/>
      <w:pPr>
        <w:tabs>
          <w:tab w:val="num" w:pos="360"/>
        </w:tabs>
        <w:ind w:left="360" w:hanging="360"/>
      </w:pPr>
      <w:rPr>
        <w:rFonts w:ascii="Arial" w:hAnsi="Arial" w:hint="default"/>
        <w:color w:val="auto"/>
        <w:sz w:val="16"/>
      </w:rPr>
    </w:lvl>
    <w:lvl w:ilvl="1" w:tplc="04090003">
      <w:start w:val="1"/>
      <w:numFmt w:val="bullet"/>
      <w:lvlText w:val="o"/>
      <w:lvlJc w:val="left"/>
      <w:pPr>
        <w:ind w:left="1440" w:hanging="360"/>
      </w:pPr>
      <w:rPr>
        <w:rFonts w:ascii="Courier New" w:hAnsi="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5" w15:restartNumberingAfterBreak="0">
    <w:nsid w:val="45B5054B"/>
    <w:multiLevelType w:val="multilevel"/>
    <w:tmpl w:val="B25C2A1E"/>
    <w:lvl w:ilvl="0">
      <w:start w:val="1"/>
      <w:numFmt w:val="bullet"/>
      <w:lvlText w:val="•"/>
      <w:lvlJc w:val="left"/>
      <w:pPr>
        <w:ind w:left="-1440" w:hanging="360"/>
      </w:pPr>
      <w:rPr>
        <w:rFonts w:ascii="Arial" w:hAnsi="Arial" w:hint="default"/>
        <w:color w:val="auto"/>
        <w:sz w:val="16"/>
      </w:rPr>
    </w:lvl>
    <w:lvl w:ilvl="1">
      <w:start w:val="1"/>
      <w:numFmt w:val="bullet"/>
      <w:lvlText w:val="o"/>
      <w:lvlJc w:val="left"/>
      <w:pPr>
        <w:ind w:left="-720" w:hanging="360"/>
      </w:pPr>
      <w:rPr>
        <w:rFonts w:ascii="Courier New" w:hAnsi="Courier New" w:hint="default"/>
      </w:rPr>
    </w:lvl>
    <w:lvl w:ilvl="2">
      <w:start w:val="1"/>
      <w:numFmt w:val="bullet"/>
      <w:lvlText w:val=""/>
      <w:lvlJc w:val="left"/>
      <w:pPr>
        <w:ind w:left="0" w:hanging="360"/>
      </w:pPr>
      <w:rPr>
        <w:rFonts w:ascii="Wingdings" w:hAnsi="Wingdings" w:hint="default"/>
      </w:rPr>
    </w:lvl>
    <w:lvl w:ilvl="3">
      <w:start w:val="1"/>
      <w:numFmt w:val="bullet"/>
      <w:lvlText w:val=""/>
      <w:lvlJc w:val="left"/>
      <w:pPr>
        <w:ind w:left="720" w:hanging="360"/>
      </w:pPr>
      <w:rPr>
        <w:rFonts w:ascii="Symbol" w:hAnsi="Symbol" w:hint="default"/>
      </w:rPr>
    </w:lvl>
    <w:lvl w:ilvl="4">
      <w:start w:val="1"/>
      <w:numFmt w:val="bullet"/>
      <w:lvlText w:val="o"/>
      <w:lvlJc w:val="left"/>
      <w:pPr>
        <w:ind w:left="1440" w:hanging="360"/>
      </w:pPr>
      <w:rPr>
        <w:rFonts w:ascii="Courier New" w:hAnsi="Courier New" w:hint="default"/>
      </w:rPr>
    </w:lvl>
    <w:lvl w:ilvl="5">
      <w:start w:val="1"/>
      <w:numFmt w:val="bullet"/>
      <w:lvlText w:val=""/>
      <w:lvlJc w:val="left"/>
      <w:pPr>
        <w:ind w:left="2160" w:hanging="360"/>
      </w:pPr>
      <w:rPr>
        <w:rFonts w:ascii="Wingdings" w:hAnsi="Wingdings" w:hint="default"/>
      </w:rPr>
    </w:lvl>
    <w:lvl w:ilvl="6">
      <w:start w:val="1"/>
      <w:numFmt w:val="bullet"/>
      <w:lvlText w:val=""/>
      <w:lvlJc w:val="left"/>
      <w:pPr>
        <w:ind w:left="2880" w:hanging="360"/>
      </w:pPr>
      <w:rPr>
        <w:rFonts w:ascii="Symbol" w:hAnsi="Symbol" w:hint="default"/>
      </w:rPr>
    </w:lvl>
    <w:lvl w:ilvl="7">
      <w:start w:val="1"/>
      <w:numFmt w:val="bullet"/>
      <w:lvlText w:val="o"/>
      <w:lvlJc w:val="left"/>
      <w:pPr>
        <w:ind w:left="3600" w:hanging="360"/>
      </w:pPr>
      <w:rPr>
        <w:rFonts w:ascii="Courier New" w:hAnsi="Courier New" w:hint="default"/>
      </w:rPr>
    </w:lvl>
    <w:lvl w:ilvl="8">
      <w:start w:val="1"/>
      <w:numFmt w:val="bullet"/>
      <w:lvlText w:val=""/>
      <w:lvlJc w:val="left"/>
      <w:pPr>
        <w:ind w:left="4320" w:hanging="360"/>
      </w:pPr>
      <w:rPr>
        <w:rFonts w:ascii="Wingdings" w:hAnsi="Wingdings" w:hint="default"/>
      </w:rPr>
    </w:lvl>
  </w:abstractNum>
  <w:abstractNum w:abstractNumId="16" w15:restartNumberingAfterBreak="0">
    <w:nsid w:val="5C4B6C8B"/>
    <w:multiLevelType w:val="hybridMultilevel"/>
    <w:tmpl w:val="7DD4CFBE"/>
    <w:lvl w:ilvl="0" w:tplc="626082DC">
      <w:start w:val="1"/>
      <w:numFmt w:val="bullet"/>
      <w:pStyle w:val="Bulletindent3spacesingle"/>
      <w:lvlText w:val="o"/>
      <w:lvlJc w:val="left"/>
      <w:pPr>
        <w:tabs>
          <w:tab w:val="num" w:pos="567"/>
        </w:tabs>
        <w:ind w:left="567" w:hanging="283"/>
      </w:pPr>
      <w:rPr>
        <w:rFonts w:ascii="Courier New" w:hAnsi="Courier New" w:hint="default"/>
        <w:sz w:val="16"/>
        <w:szCs w:val="16"/>
      </w:rPr>
    </w:lvl>
    <w:lvl w:ilvl="1" w:tplc="04090003" w:tentative="1">
      <w:start w:val="1"/>
      <w:numFmt w:val="bullet"/>
      <w:lvlText w:val="o"/>
      <w:lvlJc w:val="left"/>
      <w:pPr>
        <w:ind w:left="1440" w:hanging="360"/>
      </w:pPr>
      <w:rPr>
        <w:rFonts w:ascii="Courier New" w:hAnsi="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7" w15:restartNumberingAfterBreak="0">
    <w:nsid w:val="5DA416E3"/>
    <w:multiLevelType w:val="hybridMultilevel"/>
    <w:tmpl w:val="654217AC"/>
    <w:lvl w:ilvl="0" w:tplc="0C090001">
      <w:start w:val="1"/>
      <w:numFmt w:val="bullet"/>
      <w:lvlText w:val=""/>
      <w:lvlJc w:val="left"/>
      <w:pPr>
        <w:ind w:left="360" w:hanging="360"/>
      </w:pPr>
      <w:rPr>
        <w:rFonts w:ascii="Symbol" w:hAnsi="Symbol" w:hint="default"/>
      </w:rPr>
    </w:lvl>
    <w:lvl w:ilvl="1" w:tplc="0C090003" w:tentative="1">
      <w:start w:val="1"/>
      <w:numFmt w:val="bullet"/>
      <w:lvlText w:val="o"/>
      <w:lvlJc w:val="left"/>
      <w:pPr>
        <w:ind w:left="1080" w:hanging="360"/>
      </w:pPr>
      <w:rPr>
        <w:rFonts w:ascii="Courier New" w:hAnsi="Courier New" w:cs="Courier New" w:hint="default"/>
      </w:rPr>
    </w:lvl>
    <w:lvl w:ilvl="2" w:tplc="0C090005" w:tentative="1">
      <w:start w:val="1"/>
      <w:numFmt w:val="bullet"/>
      <w:lvlText w:val=""/>
      <w:lvlJc w:val="left"/>
      <w:pPr>
        <w:ind w:left="1800" w:hanging="360"/>
      </w:pPr>
      <w:rPr>
        <w:rFonts w:ascii="Wingdings" w:hAnsi="Wingdings" w:hint="default"/>
      </w:rPr>
    </w:lvl>
    <w:lvl w:ilvl="3" w:tplc="0C090001" w:tentative="1">
      <w:start w:val="1"/>
      <w:numFmt w:val="bullet"/>
      <w:lvlText w:val=""/>
      <w:lvlJc w:val="left"/>
      <w:pPr>
        <w:ind w:left="2520" w:hanging="360"/>
      </w:pPr>
      <w:rPr>
        <w:rFonts w:ascii="Symbol" w:hAnsi="Symbol" w:hint="default"/>
      </w:rPr>
    </w:lvl>
    <w:lvl w:ilvl="4" w:tplc="0C090003" w:tentative="1">
      <w:start w:val="1"/>
      <w:numFmt w:val="bullet"/>
      <w:lvlText w:val="o"/>
      <w:lvlJc w:val="left"/>
      <w:pPr>
        <w:ind w:left="3240" w:hanging="360"/>
      </w:pPr>
      <w:rPr>
        <w:rFonts w:ascii="Courier New" w:hAnsi="Courier New" w:cs="Courier New" w:hint="default"/>
      </w:rPr>
    </w:lvl>
    <w:lvl w:ilvl="5" w:tplc="0C090005" w:tentative="1">
      <w:start w:val="1"/>
      <w:numFmt w:val="bullet"/>
      <w:lvlText w:val=""/>
      <w:lvlJc w:val="left"/>
      <w:pPr>
        <w:ind w:left="3960" w:hanging="360"/>
      </w:pPr>
      <w:rPr>
        <w:rFonts w:ascii="Wingdings" w:hAnsi="Wingdings" w:hint="default"/>
      </w:rPr>
    </w:lvl>
    <w:lvl w:ilvl="6" w:tplc="0C090001" w:tentative="1">
      <w:start w:val="1"/>
      <w:numFmt w:val="bullet"/>
      <w:lvlText w:val=""/>
      <w:lvlJc w:val="left"/>
      <w:pPr>
        <w:ind w:left="4680" w:hanging="360"/>
      </w:pPr>
      <w:rPr>
        <w:rFonts w:ascii="Symbol" w:hAnsi="Symbol" w:hint="default"/>
      </w:rPr>
    </w:lvl>
    <w:lvl w:ilvl="7" w:tplc="0C090003" w:tentative="1">
      <w:start w:val="1"/>
      <w:numFmt w:val="bullet"/>
      <w:lvlText w:val="o"/>
      <w:lvlJc w:val="left"/>
      <w:pPr>
        <w:ind w:left="5400" w:hanging="360"/>
      </w:pPr>
      <w:rPr>
        <w:rFonts w:ascii="Courier New" w:hAnsi="Courier New" w:cs="Courier New" w:hint="default"/>
      </w:rPr>
    </w:lvl>
    <w:lvl w:ilvl="8" w:tplc="0C090005" w:tentative="1">
      <w:start w:val="1"/>
      <w:numFmt w:val="bullet"/>
      <w:lvlText w:val=""/>
      <w:lvlJc w:val="left"/>
      <w:pPr>
        <w:ind w:left="6120" w:hanging="360"/>
      </w:pPr>
      <w:rPr>
        <w:rFonts w:ascii="Wingdings" w:hAnsi="Wingdings" w:hint="default"/>
      </w:rPr>
    </w:lvl>
  </w:abstractNum>
  <w:abstractNum w:abstractNumId="18" w15:restartNumberingAfterBreak="0">
    <w:nsid w:val="5E6A4C10"/>
    <w:multiLevelType w:val="hybridMultilevel"/>
    <w:tmpl w:val="1B004210"/>
    <w:lvl w:ilvl="0" w:tplc="E174B2FE">
      <w:start w:val="1"/>
      <w:numFmt w:val="bullet"/>
      <w:lvlText w:val="o"/>
      <w:lvlJc w:val="left"/>
      <w:pPr>
        <w:ind w:left="720" w:hanging="360"/>
      </w:pPr>
      <w:rPr>
        <w:rFonts w:ascii="Courier New" w:hAnsi="Courier New" w:hint="default"/>
        <w:sz w:val="16"/>
      </w:rPr>
    </w:lvl>
    <w:lvl w:ilvl="1" w:tplc="0C090003" w:tentative="1">
      <w:start w:val="1"/>
      <w:numFmt w:val="bullet"/>
      <w:lvlText w:val="o"/>
      <w:lvlJc w:val="left"/>
      <w:pPr>
        <w:ind w:left="1440" w:hanging="360"/>
      </w:pPr>
      <w:rPr>
        <w:rFonts w:ascii="Courier New" w:hAnsi="Courier New" w:hint="default"/>
      </w:rPr>
    </w:lvl>
    <w:lvl w:ilvl="2" w:tplc="0C090005">
      <w:start w:val="1"/>
      <w:numFmt w:val="bullet"/>
      <w:lvlText w:val=""/>
      <w:lvlJc w:val="left"/>
      <w:pPr>
        <w:ind w:left="2160" w:hanging="360"/>
      </w:pPr>
      <w:rPr>
        <w:rFonts w:ascii="Wingdings" w:hAnsi="Wingdings" w:hint="default"/>
      </w:rPr>
    </w:lvl>
    <w:lvl w:ilvl="3" w:tplc="0C090001" w:tentative="1">
      <w:start w:val="1"/>
      <w:numFmt w:val="bullet"/>
      <w:lvlText w:val=""/>
      <w:lvlJc w:val="left"/>
      <w:pPr>
        <w:ind w:left="2880" w:hanging="360"/>
      </w:pPr>
      <w:rPr>
        <w:rFonts w:ascii="Symbol" w:hAnsi="Symbol" w:hint="default"/>
      </w:rPr>
    </w:lvl>
    <w:lvl w:ilvl="4" w:tplc="0C090003" w:tentative="1">
      <w:start w:val="1"/>
      <w:numFmt w:val="bullet"/>
      <w:lvlText w:val="o"/>
      <w:lvlJc w:val="left"/>
      <w:pPr>
        <w:ind w:left="3600" w:hanging="360"/>
      </w:pPr>
      <w:rPr>
        <w:rFonts w:ascii="Courier New" w:hAnsi="Courier New" w:hint="default"/>
      </w:rPr>
    </w:lvl>
    <w:lvl w:ilvl="5" w:tplc="0C090005" w:tentative="1">
      <w:start w:val="1"/>
      <w:numFmt w:val="bullet"/>
      <w:lvlText w:val=""/>
      <w:lvlJc w:val="left"/>
      <w:pPr>
        <w:ind w:left="4320" w:hanging="360"/>
      </w:pPr>
      <w:rPr>
        <w:rFonts w:ascii="Wingdings" w:hAnsi="Wingdings" w:hint="default"/>
      </w:rPr>
    </w:lvl>
    <w:lvl w:ilvl="6" w:tplc="0C090001" w:tentative="1">
      <w:start w:val="1"/>
      <w:numFmt w:val="bullet"/>
      <w:lvlText w:val=""/>
      <w:lvlJc w:val="left"/>
      <w:pPr>
        <w:ind w:left="5040" w:hanging="360"/>
      </w:pPr>
      <w:rPr>
        <w:rFonts w:ascii="Symbol" w:hAnsi="Symbol" w:hint="default"/>
      </w:rPr>
    </w:lvl>
    <w:lvl w:ilvl="7" w:tplc="0C090003" w:tentative="1">
      <w:start w:val="1"/>
      <w:numFmt w:val="bullet"/>
      <w:lvlText w:val="o"/>
      <w:lvlJc w:val="left"/>
      <w:pPr>
        <w:ind w:left="5760" w:hanging="360"/>
      </w:pPr>
      <w:rPr>
        <w:rFonts w:ascii="Courier New" w:hAnsi="Courier New" w:hint="default"/>
      </w:rPr>
    </w:lvl>
    <w:lvl w:ilvl="8" w:tplc="0C090005" w:tentative="1">
      <w:start w:val="1"/>
      <w:numFmt w:val="bullet"/>
      <w:lvlText w:val=""/>
      <w:lvlJc w:val="left"/>
      <w:pPr>
        <w:ind w:left="6480" w:hanging="360"/>
      </w:pPr>
      <w:rPr>
        <w:rFonts w:ascii="Wingdings" w:hAnsi="Wingdings" w:hint="default"/>
      </w:rPr>
    </w:lvl>
  </w:abstractNum>
  <w:abstractNum w:abstractNumId="19" w15:restartNumberingAfterBreak="0">
    <w:nsid w:val="60850985"/>
    <w:multiLevelType w:val="multilevel"/>
    <w:tmpl w:val="4D1A4A56"/>
    <w:lvl w:ilvl="0">
      <w:start w:val="1"/>
      <w:numFmt w:val="bullet"/>
      <w:lvlText w:val=""/>
      <w:lvlJc w:val="left"/>
      <w:pPr>
        <w:tabs>
          <w:tab w:val="num" w:pos="284"/>
        </w:tabs>
        <w:ind w:left="284" w:hanging="284"/>
      </w:pPr>
      <w:rPr>
        <w:rFonts w:ascii="Arial" w:hAnsi="Arial" w:hint="default"/>
        <w:color w:val="auto"/>
        <w:sz w:val="16"/>
        <w:szCs w:val="16"/>
      </w:rPr>
    </w:lvl>
    <w:lvl w:ilvl="1">
      <w:start w:val="1"/>
      <w:numFmt w:val="bullet"/>
      <w:lvlText w:val="o"/>
      <w:lvlJc w:val="left"/>
      <w:pPr>
        <w:ind w:left="1440" w:hanging="360"/>
      </w:pPr>
      <w:rPr>
        <w:rFonts w:ascii="Courier New" w:hAnsi="Courier New" w:hint="default"/>
      </w:rPr>
    </w:lvl>
    <w:lvl w:ilvl="2">
      <w:start w:val="1"/>
      <w:numFmt w:val="bullet"/>
      <w:lvlText w:val=""/>
      <w:lvlJc w:val="left"/>
      <w:pPr>
        <w:ind w:left="2160" w:hanging="360"/>
      </w:pPr>
      <w:rPr>
        <w:rFonts w:ascii="Wingdings" w:hAnsi="Wingdings" w:hint="default"/>
      </w:rPr>
    </w:lvl>
    <w:lvl w:ilvl="3">
      <w:start w:val="1"/>
      <w:numFmt w:val="bullet"/>
      <w:lvlText w:val=""/>
      <w:lvlJc w:val="left"/>
      <w:pPr>
        <w:ind w:left="2880" w:hanging="360"/>
      </w:pPr>
      <w:rPr>
        <w:rFonts w:ascii="Symbol" w:hAnsi="Symbol" w:hint="default"/>
      </w:rPr>
    </w:lvl>
    <w:lvl w:ilvl="4">
      <w:start w:val="1"/>
      <w:numFmt w:val="bullet"/>
      <w:lvlText w:val="o"/>
      <w:lvlJc w:val="left"/>
      <w:pPr>
        <w:ind w:left="3600" w:hanging="360"/>
      </w:pPr>
      <w:rPr>
        <w:rFonts w:ascii="Courier New" w:hAnsi="Courier New" w:hint="default"/>
      </w:rPr>
    </w:lvl>
    <w:lvl w:ilvl="5">
      <w:start w:val="1"/>
      <w:numFmt w:val="bullet"/>
      <w:lvlText w:val=""/>
      <w:lvlJc w:val="left"/>
      <w:pPr>
        <w:ind w:left="4320" w:hanging="360"/>
      </w:pPr>
      <w:rPr>
        <w:rFonts w:ascii="Wingdings" w:hAnsi="Wingdings" w:hint="default"/>
      </w:rPr>
    </w:lvl>
    <w:lvl w:ilvl="6">
      <w:start w:val="1"/>
      <w:numFmt w:val="bullet"/>
      <w:lvlText w:val=""/>
      <w:lvlJc w:val="left"/>
      <w:pPr>
        <w:ind w:left="5040" w:hanging="360"/>
      </w:pPr>
      <w:rPr>
        <w:rFonts w:ascii="Symbol" w:hAnsi="Symbol" w:hint="default"/>
      </w:rPr>
    </w:lvl>
    <w:lvl w:ilvl="7">
      <w:start w:val="1"/>
      <w:numFmt w:val="bullet"/>
      <w:lvlText w:val="o"/>
      <w:lvlJc w:val="left"/>
      <w:pPr>
        <w:ind w:left="5760" w:hanging="360"/>
      </w:pPr>
      <w:rPr>
        <w:rFonts w:ascii="Courier New" w:hAnsi="Courier New" w:hint="default"/>
      </w:rPr>
    </w:lvl>
    <w:lvl w:ilvl="8">
      <w:start w:val="1"/>
      <w:numFmt w:val="bullet"/>
      <w:lvlText w:val=""/>
      <w:lvlJc w:val="left"/>
      <w:pPr>
        <w:ind w:left="6480" w:hanging="360"/>
      </w:pPr>
      <w:rPr>
        <w:rFonts w:ascii="Wingdings" w:hAnsi="Wingdings" w:hint="default"/>
      </w:rPr>
    </w:lvl>
  </w:abstractNum>
  <w:abstractNum w:abstractNumId="20" w15:restartNumberingAfterBreak="0">
    <w:nsid w:val="637D6D35"/>
    <w:multiLevelType w:val="hybridMultilevel"/>
    <w:tmpl w:val="9E0A9456"/>
    <w:lvl w:ilvl="0" w:tplc="0C090001">
      <w:start w:val="1"/>
      <w:numFmt w:val="bullet"/>
      <w:lvlText w:val=""/>
      <w:lvlJc w:val="left"/>
      <w:pPr>
        <w:ind w:left="720" w:hanging="360"/>
      </w:pPr>
      <w:rPr>
        <w:rFonts w:ascii="Symbol" w:hAnsi="Symbol" w:hint="default"/>
      </w:rPr>
    </w:lvl>
    <w:lvl w:ilvl="1" w:tplc="0C090003" w:tentative="1">
      <w:start w:val="1"/>
      <w:numFmt w:val="bullet"/>
      <w:lvlText w:val="o"/>
      <w:lvlJc w:val="left"/>
      <w:pPr>
        <w:ind w:left="1440" w:hanging="360"/>
      </w:pPr>
      <w:rPr>
        <w:rFonts w:ascii="Courier New" w:hAnsi="Courier New" w:cs="Courier New" w:hint="default"/>
      </w:rPr>
    </w:lvl>
    <w:lvl w:ilvl="2" w:tplc="0C090005" w:tentative="1">
      <w:start w:val="1"/>
      <w:numFmt w:val="bullet"/>
      <w:lvlText w:val=""/>
      <w:lvlJc w:val="left"/>
      <w:pPr>
        <w:ind w:left="2160" w:hanging="360"/>
      </w:pPr>
      <w:rPr>
        <w:rFonts w:ascii="Wingdings" w:hAnsi="Wingdings" w:hint="default"/>
      </w:rPr>
    </w:lvl>
    <w:lvl w:ilvl="3" w:tplc="0C090001" w:tentative="1">
      <w:start w:val="1"/>
      <w:numFmt w:val="bullet"/>
      <w:lvlText w:val=""/>
      <w:lvlJc w:val="left"/>
      <w:pPr>
        <w:ind w:left="2880" w:hanging="360"/>
      </w:pPr>
      <w:rPr>
        <w:rFonts w:ascii="Symbol" w:hAnsi="Symbol" w:hint="default"/>
      </w:rPr>
    </w:lvl>
    <w:lvl w:ilvl="4" w:tplc="0C090003" w:tentative="1">
      <w:start w:val="1"/>
      <w:numFmt w:val="bullet"/>
      <w:lvlText w:val="o"/>
      <w:lvlJc w:val="left"/>
      <w:pPr>
        <w:ind w:left="3600" w:hanging="360"/>
      </w:pPr>
      <w:rPr>
        <w:rFonts w:ascii="Courier New" w:hAnsi="Courier New" w:cs="Courier New" w:hint="default"/>
      </w:rPr>
    </w:lvl>
    <w:lvl w:ilvl="5" w:tplc="0C090005" w:tentative="1">
      <w:start w:val="1"/>
      <w:numFmt w:val="bullet"/>
      <w:lvlText w:val=""/>
      <w:lvlJc w:val="left"/>
      <w:pPr>
        <w:ind w:left="4320" w:hanging="360"/>
      </w:pPr>
      <w:rPr>
        <w:rFonts w:ascii="Wingdings" w:hAnsi="Wingdings" w:hint="default"/>
      </w:rPr>
    </w:lvl>
    <w:lvl w:ilvl="6" w:tplc="0C090001" w:tentative="1">
      <w:start w:val="1"/>
      <w:numFmt w:val="bullet"/>
      <w:lvlText w:val=""/>
      <w:lvlJc w:val="left"/>
      <w:pPr>
        <w:ind w:left="5040" w:hanging="360"/>
      </w:pPr>
      <w:rPr>
        <w:rFonts w:ascii="Symbol" w:hAnsi="Symbol" w:hint="default"/>
      </w:rPr>
    </w:lvl>
    <w:lvl w:ilvl="7" w:tplc="0C090003" w:tentative="1">
      <w:start w:val="1"/>
      <w:numFmt w:val="bullet"/>
      <w:lvlText w:val="o"/>
      <w:lvlJc w:val="left"/>
      <w:pPr>
        <w:ind w:left="5760" w:hanging="360"/>
      </w:pPr>
      <w:rPr>
        <w:rFonts w:ascii="Courier New" w:hAnsi="Courier New" w:cs="Courier New" w:hint="default"/>
      </w:rPr>
    </w:lvl>
    <w:lvl w:ilvl="8" w:tplc="0C090005" w:tentative="1">
      <w:start w:val="1"/>
      <w:numFmt w:val="bullet"/>
      <w:lvlText w:val=""/>
      <w:lvlJc w:val="left"/>
      <w:pPr>
        <w:ind w:left="6480" w:hanging="360"/>
      </w:pPr>
      <w:rPr>
        <w:rFonts w:ascii="Wingdings" w:hAnsi="Wingdings" w:hint="default"/>
      </w:rPr>
    </w:lvl>
  </w:abstractNum>
  <w:abstractNum w:abstractNumId="21" w15:restartNumberingAfterBreak="0">
    <w:nsid w:val="737648A7"/>
    <w:multiLevelType w:val="hybridMultilevel"/>
    <w:tmpl w:val="89924DE0"/>
    <w:lvl w:ilvl="0" w:tplc="0C090003">
      <w:start w:val="1"/>
      <w:numFmt w:val="bullet"/>
      <w:lvlText w:val="o"/>
      <w:lvlJc w:val="left"/>
      <w:pPr>
        <w:ind w:left="720" w:hanging="360"/>
      </w:pPr>
      <w:rPr>
        <w:rFonts w:ascii="Courier New" w:hAnsi="Courier New" w:hint="default"/>
        <w:sz w:val="16"/>
      </w:rPr>
    </w:lvl>
    <w:lvl w:ilvl="1" w:tplc="0C090003" w:tentative="1">
      <w:start w:val="1"/>
      <w:numFmt w:val="bullet"/>
      <w:lvlText w:val="o"/>
      <w:lvlJc w:val="left"/>
      <w:pPr>
        <w:ind w:left="1440" w:hanging="360"/>
      </w:pPr>
      <w:rPr>
        <w:rFonts w:ascii="Courier New" w:hAnsi="Courier New" w:hint="default"/>
      </w:rPr>
    </w:lvl>
    <w:lvl w:ilvl="2" w:tplc="0C090005" w:tentative="1">
      <w:start w:val="1"/>
      <w:numFmt w:val="bullet"/>
      <w:lvlText w:val=""/>
      <w:lvlJc w:val="left"/>
      <w:pPr>
        <w:ind w:left="2160" w:hanging="360"/>
      </w:pPr>
      <w:rPr>
        <w:rFonts w:ascii="Wingdings" w:hAnsi="Wingdings" w:hint="default"/>
      </w:rPr>
    </w:lvl>
    <w:lvl w:ilvl="3" w:tplc="0C090001" w:tentative="1">
      <w:start w:val="1"/>
      <w:numFmt w:val="bullet"/>
      <w:lvlText w:val=""/>
      <w:lvlJc w:val="left"/>
      <w:pPr>
        <w:ind w:left="2880" w:hanging="360"/>
      </w:pPr>
      <w:rPr>
        <w:rFonts w:ascii="Symbol" w:hAnsi="Symbol" w:hint="default"/>
      </w:rPr>
    </w:lvl>
    <w:lvl w:ilvl="4" w:tplc="0C090003" w:tentative="1">
      <w:start w:val="1"/>
      <w:numFmt w:val="bullet"/>
      <w:lvlText w:val="o"/>
      <w:lvlJc w:val="left"/>
      <w:pPr>
        <w:ind w:left="3600" w:hanging="360"/>
      </w:pPr>
      <w:rPr>
        <w:rFonts w:ascii="Courier New" w:hAnsi="Courier New" w:hint="default"/>
      </w:rPr>
    </w:lvl>
    <w:lvl w:ilvl="5" w:tplc="0C090005" w:tentative="1">
      <w:start w:val="1"/>
      <w:numFmt w:val="bullet"/>
      <w:lvlText w:val=""/>
      <w:lvlJc w:val="left"/>
      <w:pPr>
        <w:ind w:left="4320" w:hanging="360"/>
      </w:pPr>
      <w:rPr>
        <w:rFonts w:ascii="Wingdings" w:hAnsi="Wingdings" w:hint="default"/>
      </w:rPr>
    </w:lvl>
    <w:lvl w:ilvl="6" w:tplc="0C090001" w:tentative="1">
      <w:start w:val="1"/>
      <w:numFmt w:val="bullet"/>
      <w:lvlText w:val=""/>
      <w:lvlJc w:val="left"/>
      <w:pPr>
        <w:ind w:left="5040" w:hanging="360"/>
      </w:pPr>
      <w:rPr>
        <w:rFonts w:ascii="Symbol" w:hAnsi="Symbol" w:hint="default"/>
      </w:rPr>
    </w:lvl>
    <w:lvl w:ilvl="7" w:tplc="0C090003" w:tentative="1">
      <w:start w:val="1"/>
      <w:numFmt w:val="bullet"/>
      <w:lvlText w:val="o"/>
      <w:lvlJc w:val="left"/>
      <w:pPr>
        <w:ind w:left="5760" w:hanging="360"/>
      </w:pPr>
      <w:rPr>
        <w:rFonts w:ascii="Courier New" w:hAnsi="Courier New" w:hint="default"/>
      </w:rPr>
    </w:lvl>
    <w:lvl w:ilvl="8" w:tplc="0C090005" w:tentative="1">
      <w:start w:val="1"/>
      <w:numFmt w:val="bullet"/>
      <w:lvlText w:val=""/>
      <w:lvlJc w:val="left"/>
      <w:pPr>
        <w:ind w:left="6480" w:hanging="360"/>
      </w:pPr>
      <w:rPr>
        <w:rFonts w:ascii="Wingdings" w:hAnsi="Wingdings" w:hint="default"/>
      </w:rPr>
    </w:lvl>
  </w:abstractNum>
  <w:abstractNum w:abstractNumId="22" w15:restartNumberingAfterBreak="0">
    <w:nsid w:val="75D36594"/>
    <w:multiLevelType w:val="multilevel"/>
    <w:tmpl w:val="F1027BF4"/>
    <w:lvl w:ilvl="0">
      <w:start w:val="1"/>
      <w:numFmt w:val="bullet"/>
      <w:lvlText w:val=""/>
      <w:lvlJc w:val="left"/>
      <w:pPr>
        <w:tabs>
          <w:tab w:val="num" w:pos="284"/>
        </w:tabs>
        <w:ind w:left="284" w:hanging="284"/>
      </w:pPr>
      <w:rPr>
        <w:rFonts w:ascii="Arial" w:hAnsi="Arial" w:hint="default"/>
        <w:sz w:val="16"/>
        <w:szCs w:val="16"/>
      </w:rPr>
    </w:lvl>
    <w:lvl w:ilvl="1">
      <w:start w:val="1"/>
      <w:numFmt w:val="bullet"/>
      <w:lvlText w:val="o"/>
      <w:lvlJc w:val="left"/>
      <w:pPr>
        <w:ind w:left="1440" w:hanging="360"/>
      </w:pPr>
      <w:rPr>
        <w:rFonts w:ascii="Courier New" w:hAnsi="Courier New" w:hint="default"/>
      </w:rPr>
    </w:lvl>
    <w:lvl w:ilvl="2">
      <w:start w:val="1"/>
      <w:numFmt w:val="bullet"/>
      <w:lvlText w:val=""/>
      <w:lvlJc w:val="left"/>
      <w:pPr>
        <w:ind w:left="2160" w:hanging="360"/>
      </w:pPr>
      <w:rPr>
        <w:rFonts w:ascii="Wingdings" w:hAnsi="Wingdings" w:hint="default"/>
      </w:rPr>
    </w:lvl>
    <w:lvl w:ilvl="3">
      <w:start w:val="1"/>
      <w:numFmt w:val="bullet"/>
      <w:lvlText w:val=""/>
      <w:lvlJc w:val="left"/>
      <w:pPr>
        <w:ind w:left="2880" w:hanging="360"/>
      </w:pPr>
      <w:rPr>
        <w:rFonts w:ascii="Symbol" w:hAnsi="Symbol" w:hint="default"/>
      </w:rPr>
    </w:lvl>
    <w:lvl w:ilvl="4">
      <w:start w:val="1"/>
      <w:numFmt w:val="bullet"/>
      <w:lvlText w:val="o"/>
      <w:lvlJc w:val="left"/>
      <w:pPr>
        <w:ind w:left="3600" w:hanging="360"/>
      </w:pPr>
      <w:rPr>
        <w:rFonts w:ascii="Courier New" w:hAnsi="Courier New" w:hint="default"/>
      </w:rPr>
    </w:lvl>
    <w:lvl w:ilvl="5">
      <w:start w:val="1"/>
      <w:numFmt w:val="bullet"/>
      <w:lvlText w:val=""/>
      <w:lvlJc w:val="left"/>
      <w:pPr>
        <w:ind w:left="4320" w:hanging="360"/>
      </w:pPr>
      <w:rPr>
        <w:rFonts w:ascii="Wingdings" w:hAnsi="Wingdings" w:hint="default"/>
      </w:rPr>
    </w:lvl>
    <w:lvl w:ilvl="6">
      <w:start w:val="1"/>
      <w:numFmt w:val="bullet"/>
      <w:lvlText w:val=""/>
      <w:lvlJc w:val="left"/>
      <w:pPr>
        <w:ind w:left="5040" w:hanging="360"/>
      </w:pPr>
      <w:rPr>
        <w:rFonts w:ascii="Symbol" w:hAnsi="Symbol" w:hint="default"/>
      </w:rPr>
    </w:lvl>
    <w:lvl w:ilvl="7">
      <w:start w:val="1"/>
      <w:numFmt w:val="bullet"/>
      <w:lvlText w:val="o"/>
      <w:lvlJc w:val="left"/>
      <w:pPr>
        <w:ind w:left="5760" w:hanging="360"/>
      </w:pPr>
      <w:rPr>
        <w:rFonts w:ascii="Courier New" w:hAnsi="Courier New" w:hint="default"/>
      </w:rPr>
    </w:lvl>
    <w:lvl w:ilvl="8">
      <w:start w:val="1"/>
      <w:numFmt w:val="bullet"/>
      <w:lvlText w:val=""/>
      <w:lvlJc w:val="left"/>
      <w:pPr>
        <w:ind w:left="6480" w:hanging="360"/>
      </w:pPr>
      <w:rPr>
        <w:rFonts w:ascii="Wingdings" w:hAnsi="Wingdings" w:hint="default"/>
      </w:rPr>
    </w:lvl>
  </w:abstractNum>
  <w:abstractNum w:abstractNumId="23" w15:restartNumberingAfterBreak="0">
    <w:nsid w:val="77000C08"/>
    <w:multiLevelType w:val="hybridMultilevel"/>
    <w:tmpl w:val="93ACB228"/>
    <w:lvl w:ilvl="0" w:tplc="DE04C382">
      <w:start w:val="1"/>
      <w:numFmt w:val="bullet"/>
      <w:lvlText w:val="•"/>
      <w:lvlJc w:val="left"/>
      <w:pPr>
        <w:ind w:left="1434" w:hanging="360"/>
      </w:pPr>
      <w:rPr>
        <w:rFonts w:ascii="Arial" w:hAnsi="Arial" w:hint="default"/>
        <w:color w:val="auto"/>
      </w:rPr>
    </w:lvl>
    <w:lvl w:ilvl="1" w:tplc="04090003" w:tentative="1">
      <w:start w:val="1"/>
      <w:numFmt w:val="bullet"/>
      <w:lvlText w:val="o"/>
      <w:lvlJc w:val="left"/>
      <w:pPr>
        <w:ind w:left="1797" w:hanging="360"/>
      </w:pPr>
      <w:rPr>
        <w:rFonts w:ascii="Courier New" w:hAnsi="Courier New" w:hint="default"/>
      </w:rPr>
    </w:lvl>
    <w:lvl w:ilvl="2" w:tplc="04090005" w:tentative="1">
      <w:start w:val="1"/>
      <w:numFmt w:val="bullet"/>
      <w:lvlText w:val=""/>
      <w:lvlJc w:val="left"/>
      <w:pPr>
        <w:ind w:left="2517" w:hanging="360"/>
      </w:pPr>
      <w:rPr>
        <w:rFonts w:ascii="Wingdings" w:hAnsi="Wingdings" w:hint="default"/>
      </w:rPr>
    </w:lvl>
    <w:lvl w:ilvl="3" w:tplc="04090001" w:tentative="1">
      <w:start w:val="1"/>
      <w:numFmt w:val="bullet"/>
      <w:lvlText w:val=""/>
      <w:lvlJc w:val="left"/>
      <w:pPr>
        <w:ind w:left="3237" w:hanging="360"/>
      </w:pPr>
      <w:rPr>
        <w:rFonts w:ascii="Symbol" w:hAnsi="Symbol" w:hint="default"/>
      </w:rPr>
    </w:lvl>
    <w:lvl w:ilvl="4" w:tplc="04090003" w:tentative="1">
      <w:start w:val="1"/>
      <w:numFmt w:val="bullet"/>
      <w:lvlText w:val="o"/>
      <w:lvlJc w:val="left"/>
      <w:pPr>
        <w:ind w:left="3957" w:hanging="360"/>
      </w:pPr>
      <w:rPr>
        <w:rFonts w:ascii="Courier New" w:hAnsi="Courier New" w:hint="default"/>
      </w:rPr>
    </w:lvl>
    <w:lvl w:ilvl="5" w:tplc="04090005" w:tentative="1">
      <w:start w:val="1"/>
      <w:numFmt w:val="bullet"/>
      <w:lvlText w:val=""/>
      <w:lvlJc w:val="left"/>
      <w:pPr>
        <w:ind w:left="4677" w:hanging="360"/>
      </w:pPr>
      <w:rPr>
        <w:rFonts w:ascii="Wingdings" w:hAnsi="Wingdings" w:hint="default"/>
      </w:rPr>
    </w:lvl>
    <w:lvl w:ilvl="6" w:tplc="04090001" w:tentative="1">
      <w:start w:val="1"/>
      <w:numFmt w:val="bullet"/>
      <w:lvlText w:val=""/>
      <w:lvlJc w:val="left"/>
      <w:pPr>
        <w:ind w:left="5397" w:hanging="360"/>
      </w:pPr>
      <w:rPr>
        <w:rFonts w:ascii="Symbol" w:hAnsi="Symbol" w:hint="default"/>
      </w:rPr>
    </w:lvl>
    <w:lvl w:ilvl="7" w:tplc="04090003" w:tentative="1">
      <w:start w:val="1"/>
      <w:numFmt w:val="bullet"/>
      <w:lvlText w:val="o"/>
      <w:lvlJc w:val="left"/>
      <w:pPr>
        <w:ind w:left="6117" w:hanging="360"/>
      </w:pPr>
      <w:rPr>
        <w:rFonts w:ascii="Courier New" w:hAnsi="Courier New" w:hint="default"/>
      </w:rPr>
    </w:lvl>
    <w:lvl w:ilvl="8" w:tplc="04090005" w:tentative="1">
      <w:start w:val="1"/>
      <w:numFmt w:val="bullet"/>
      <w:lvlText w:val=""/>
      <w:lvlJc w:val="left"/>
      <w:pPr>
        <w:ind w:left="6837" w:hanging="360"/>
      </w:pPr>
      <w:rPr>
        <w:rFonts w:ascii="Wingdings" w:hAnsi="Wingdings" w:hint="default"/>
      </w:rPr>
    </w:lvl>
  </w:abstractNum>
  <w:abstractNum w:abstractNumId="24" w15:restartNumberingAfterBreak="0">
    <w:nsid w:val="7AA56C85"/>
    <w:multiLevelType w:val="hybridMultilevel"/>
    <w:tmpl w:val="D8444772"/>
    <w:lvl w:ilvl="0" w:tplc="729C3082">
      <w:start w:val="1"/>
      <w:numFmt w:val="bullet"/>
      <w:lvlText w:val="o"/>
      <w:lvlJc w:val="left"/>
      <w:pPr>
        <w:ind w:left="1080" w:hanging="360"/>
      </w:pPr>
      <w:rPr>
        <w:rFonts w:ascii="Courier New" w:hAnsi="Courier New" w:hint="default"/>
        <w:sz w:val="16"/>
      </w:rPr>
    </w:lvl>
    <w:lvl w:ilvl="1" w:tplc="0C090003" w:tentative="1">
      <w:start w:val="1"/>
      <w:numFmt w:val="bullet"/>
      <w:lvlText w:val="o"/>
      <w:lvlJc w:val="left"/>
      <w:pPr>
        <w:ind w:left="1800" w:hanging="360"/>
      </w:pPr>
      <w:rPr>
        <w:rFonts w:ascii="Courier New" w:hAnsi="Courier New" w:hint="default"/>
      </w:rPr>
    </w:lvl>
    <w:lvl w:ilvl="2" w:tplc="0C090005" w:tentative="1">
      <w:start w:val="1"/>
      <w:numFmt w:val="bullet"/>
      <w:lvlText w:val=""/>
      <w:lvlJc w:val="left"/>
      <w:pPr>
        <w:ind w:left="2520" w:hanging="360"/>
      </w:pPr>
      <w:rPr>
        <w:rFonts w:ascii="Wingdings" w:hAnsi="Wingdings" w:hint="default"/>
      </w:rPr>
    </w:lvl>
    <w:lvl w:ilvl="3" w:tplc="0C090001" w:tentative="1">
      <w:start w:val="1"/>
      <w:numFmt w:val="bullet"/>
      <w:lvlText w:val=""/>
      <w:lvlJc w:val="left"/>
      <w:pPr>
        <w:ind w:left="3240" w:hanging="360"/>
      </w:pPr>
      <w:rPr>
        <w:rFonts w:ascii="Symbol" w:hAnsi="Symbol" w:hint="default"/>
      </w:rPr>
    </w:lvl>
    <w:lvl w:ilvl="4" w:tplc="0C090003" w:tentative="1">
      <w:start w:val="1"/>
      <w:numFmt w:val="bullet"/>
      <w:lvlText w:val="o"/>
      <w:lvlJc w:val="left"/>
      <w:pPr>
        <w:ind w:left="3960" w:hanging="360"/>
      </w:pPr>
      <w:rPr>
        <w:rFonts w:ascii="Courier New" w:hAnsi="Courier New" w:hint="default"/>
      </w:rPr>
    </w:lvl>
    <w:lvl w:ilvl="5" w:tplc="0C090005" w:tentative="1">
      <w:start w:val="1"/>
      <w:numFmt w:val="bullet"/>
      <w:lvlText w:val=""/>
      <w:lvlJc w:val="left"/>
      <w:pPr>
        <w:ind w:left="4680" w:hanging="360"/>
      </w:pPr>
      <w:rPr>
        <w:rFonts w:ascii="Wingdings" w:hAnsi="Wingdings" w:hint="default"/>
      </w:rPr>
    </w:lvl>
    <w:lvl w:ilvl="6" w:tplc="0C090001" w:tentative="1">
      <w:start w:val="1"/>
      <w:numFmt w:val="bullet"/>
      <w:lvlText w:val=""/>
      <w:lvlJc w:val="left"/>
      <w:pPr>
        <w:ind w:left="5400" w:hanging="360"/>
      </w:pPr>
      <w:rPr>
        <w:rFonts w:ascii="Symbol" w:hAnsi="Symbol" w:hint="default"/>
      </w:rPr>
    </w:lvl>
    <w:lvl w:ilvl="7" w:tplc="0C090003" w:tentative="1">
      <w:start w:val="1"/>
      <w:numFmt w:val="bullet"/>
      <w:lvlText w:val="o"/>
      <w:lvlJc w:val="left"/>
      <w:pPr>
        <w:ind w:left="6120" w:hanging="360"/>
      </w:pPr>
      <w:rPr>
        <w:rFonts w:ascii="Courier New" w:hAnsi="Courier New" w:hint="default"/>
      </w:rPr>
    </w:lvl>
    <w:lvl w:ilvl="8" w:tplc="0C090005" w:tentative="1">
      <w:start w:val="1"/>
      <w:numFmt w:val="bullet"/>
      <w:lvlText w:val=""/>
      <w:lvlJc w:val="left"/>
      <w:pPr>
        <w:ind w:left="6840" w:hanging="360"/>
      </w:pPr>
      <w:rPr>
        <w:rFonts w:ascii="Wingdings" w:hAnsi="Wingdings" w:hint="default"/>
      </w:rPr>
    </w:lvl>
  </w:abstractNum>
  <w:abstractNum w:abstractNumId="25" w15:restartNumberingAfterBreak="0">
    <w:nsid w:val="7E8E6887"/>
    <w:multiLevelType w:val="hybridMultilevel"/>
    <w:tmpl w:val="B3F2CC76"/>
    <w:lvl w:ilvl="0" w:tplc="47865FBA">
      <w:start w:val="1"/>
      <w:numFmt w:val="bullet"/>
      <w:lvlText w:val="o"/>
      <w:lvlJc w:val="left"/>
      <w:pPr>
        <w:ind w:left="717" w:hanging="360"/>
      </w:pPr>
      <w:rPr>
        <w:rFonts w:ascii="Courier New" w:hAnsi="Courier New" w:hint="default"/>
        <w:color w:val="auto"/>
        <w:sz w:val="16"/>
      </w:rPr>
    </w:lvl>
    <w:lvl w:ilvl="1" w:tplc="04090003" w:tentative="1">
      <w:start w:val="1"/>
      <w:numFmt w:val="bullet"/>
      <w:lvlText w:val="o"/>
      <w:lvlJc w:val="left"/>
      <w:pPr>
        <w:ind w:left="1440" w:hanging="360"/>
      </w:pPr>
      <w:rPr>
        <w:rFonts w:ascii="Courier New" w:hAnsi="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6" w15:restartNumberingAfterBreak="0">
    <w:nsid w:val="7F43082A"/>
    <w:multiLevelType w:val="multilevel"/>
    <w:tmpl w:val="45B476E2"/>
    <w:lvl w:ilvl="0">
      <w:start w:val="1"/>
      <w:numFmt w:val="bullet"/>
      <w:lvlText w:val="•"/>
      <w:lvlJc w:val="left"/>
      <w:pPr>
        <w:tabs>
          <w:tab w:val="num" w:pos="284"/>
        </w:tabs>
        <w:ind w:left="284" w:hanging="284"/>
      </w:pPr>
      <w:rPr>
        <w:rFonts w:ascii="Arial" w:hAnsi="Arial" w:hint="default"/>
        <w:color w:val="auto"/>
        <w:sz w:val="24"/>
        <w:szCs w:val="24"/>
      </w:rPr>
    </w:lvl>
    <w:lvl w:ilvl="1">
      <w:start w:val="1"/>
      <w:numFmt w:val="bullet"/>
      <w:lvlText w:val="o"/>
      <w:lvlJc w:val="left"/>
      <w:pPr>
        <w:ind w:left="1440" w:hanging="360"/>
      </w:pPr>
      <w:rPr>
        <w:rFonts w:ascii="Courier New" w:hAnsi="Courier New" w:hint="default"/>
      </w:rPr>
    </w:lvl>
    <w:lvl w:ilvl="2">
      <w:start w:val="1"/>
      <w:numFmt w:val="bullet"/>
      <w:lvlText w:val=""/>
      <w:lvlJc w:val="left"/>
      <w:pPr>
        <w:ind w:left="2160" w:hanging="360"/>
      </w:pPr>
      <w:rPr>
        <w:rFonts w:ascii="Wingdings" w:hAnsi="Wingdings" w:hint="default"/>
      </w:rPr>
    </w:lvl>
    <w:lvl w:ilvl="3">
      <w:start w:val="1"/>
      <w:numFmt w:val="bullet"/>
      <w:lvlText w:val=""/>
      <w:lvlJc w:val="left"/>
      <w:pPr>
        <w:ind w:left="2880" w:hanging="360"/>
      </w:pPr>
      <w:rPr>
        <w:rFonts w:ascii="Symbol" w:hAnsi="Symbol" w:hint="default"/>
      </w:rPr>
    </w:lvl>
    <w:lvl w:ilvl="4">
      <w:start w:val="1"/>
      <w:numFmt w:val="bullet"/>
      <w:lvlText w:val="o"/>
      <w:lvlJc w:val="left"/>
      <w:pPr>
        <w:ind w:left="3600" w:hanging="360"/>
      </w:pPr>
      <w:rPr>
        <w:rFonts w:ascii="Courier New" w:hAnsi="Courier New" w:hint="default"/>
      </w:rPr>
    </w:lvl>
    <w:lvl w:ilvl="5">
      <w:start w:val="1"/>
      <w:numFmt w:val="bullet"/>
      <w:lvlText w:val=""/>
      <w:lvlJc w:val="left"/>
      <w:pPr>
        <w:ind w:left="4320" w:hanging="360"/>
      </w:pPr>
      <w:rPr>
        <w:rFonts w:ascii="Wingdings" w:hAnsi="Wingdings" w:hint="default"/>
      </w:rPr>
    </w:lvl>
    <w:lvl w:ilvl="6">
      <w:start w:val="1"/>
      <w:numFmt w:val="bullet"/>
      <w:lvlText w:val=""/>
      <w:lvlJc w:val="left"/>
      <w:pPr>
        <w:ind w:left="5040" w:hanging="360"/>
      </w:pPr>
      <w:rPr>
        <w:rFonts w:ascii="Symbol" w:hAnsi="Symbol" w:hint="default"/>
      </w:rPr>
    </w:lvl>
    <w:lvl w:ilvl="7">
      <w:start w:val="1"/>
      <w:numFmt w:val="bullet"/>
      <w:lvlText w:val="o"/>
      <w:lvlJc w:val="left"/>
      <w:pPr>
        <w:ind w:left="5760" w:hanging="360"/>
      </w:pPr>
      <w:rPr>
        <w:rFonts w:ascii="Courier New" w:hAnsi="Courier New" w:hint="default"/>
      </w:rPr>
    </w:lvl>
    <w:lvl w:ilvl="8">
      <w:start w:val="1"/>
      <w:numFmt w:val="bullet"/>
      <w:lvlText w:val=""/>
      <w:lvlJc w:val="left"/>
      <w:pPr>
        <w:ind w:left="6480" w:hanging="360"/>
      </w:pPr>
      <w:rPr>
        <w:rFonts w:ascii="Wingdings" w:hAnsi="Wingdings" w:hint="default"/>
      </w:rPr>
    </w:lvl>
  </w:abstractNum>
  <w:num w:numId="1" w16cid:durableId="1603226647">
    <w:abstractNumId w:val="13"/>
  </w:num>
  <w:num w:numId="2" w16cid:durableId="392049838">
    <w:abstractNumId w:val="25"/>
  </w:num>
  <w:num w:numId="3" w16cid:durableId="740174563">
    <w:abstractNumId w:val="4"/>
  </w:num>
  <w:num w:numId="4" w16cid:durableId="2121563724">
    <w:abstractNumId w:val="23"/>
  </w:num>
  <w:num w:numId="5" w16cid:durableId="1799910795">
    <w:abstractNumId w:val="4"/>
  </w:num>
  <w:num w:numId="6" w16cid:durableId="270013891">
    <w:abstractNumId w:val="12"/>
  </w:num>
  <w:num w:numId="7" w16cid:durableId="1112938388">
    <w:abstractNumId w:val="11"/>
  </w:num>
  <w:num w:numId="8" w16cid:durableId="643000112">
    <w:abstractNumId w:val="25"/>
  </w:num>
  <w:num w:numId="9" w16cid:durableId="209195393">
    <w:abstractNumId w:val="25"/>
  </w:num>
  <w:num w:numId="10" w16cid:durableId="1476679340">
    <w:abstractNumId w:val="25"/>
  </w:num>
  <w:num w:numId="11" w16cid:durableId="1880894734">
    <w:abstractNumId w:val="25"/>
  </w:num>
  <w:num w:numId="12" w16cid:durableId="843207238">
    <w:abstractNumId w:val="25"/>
  </w:num>
  <w:num w:numId="13" w16cid:durableId="19287463">
    <w:abstractNumId w:val="2"/>
  </w:num>
  <w:num w:numId="14" w16cid:durableId="279532250">
    <w:abstractNumId w:val="14"/>
  </w:num>
  <w:num w:numId="15" w16cid:durableId="1317223451">
    <w:abstractNumId w:val="6"/>
  </w:num>
  <w:num w:numId="16" w16cid:durableId="421530654">
    <w:abstractNumId w:val="18"/>
  </w:num>
  <w:num w:numId="17" w16cid:durableId="171801086">
    <w:abstractNumId w:val="21"/>
  </w:num>
  <w:num w:numId="18" w16cid:durableId="376510855">
    <w:abstractNumId w:val="10"/>
  </w:num>
  <w:num w:numId="19" w16cid:durableId="408772601">
    <w:abstractNumId w:val="24"/>
  </w:num>
  <w:num w:numId="20" w16cid:durableId="1558398327">
    <w:abstractNumId w:val="8"/>
  </w:num>
  <w:num w:numId="21" w16cid:durableId="1074471678">
    <w:abstractNumId w:val="1"/>
  </w:num>
  <w:num w:numId="22" w16cid:durableId="7218191">
    <w:abstractNumId w:val="17"/>
  </w:num>
  <w:num w:numId="23" w16cid:durableId="1178470914">
    <w:abstractNumId w:val="3"/>
  </w:num>
  <w:num w:numId="24" w16cid:durableId="1019771833">
    <w:abstractNumId w:val="16"/>
  </w:num>
  <w:num w:numId="25" w16cid:durableId="354115738">
    <w:abstractNumId w:val="5"/>
  </w:num>
  <w:num w:numId="26" w16cid:durableId="501629277">
    <w:abstractNumId w:val="15"/>
  </w:num>
  <w:num w:numId="27" w16cid:durableId="801533109">
    <w:abstractNumId w:val="7"/>
  </w:num>
  <w:num w:numId="28" w16cid:durableId="613632510">
    <w:abstractNumId w:val="5"/>
    <w:lvlOverride w:ilvl="0">
      <w:startOverride w:val="1"/>
    </w:lvlOverride>
  </w:num>
  <w:num w:numId="29" w16cid:durableId="1114129687">
    <w:abstractNumId w:val="0"/>
  </w:num>
  <w:num w:numId="30" w16cid:durableId="1489324173">
    <w:abstractNumId w:val="22"/>
  </w:num>
  <w:num w:numId="31" w16cid:durableId="445317821">
    <w:abstractNumId w:val="5"/>
    <w:lvlOverride w:ilvl="0">
      <w:startOverride w:val="1"/>
    </w:lvlOverride>
  </w:num>
  <w:num w:numId="32" w16cid:durableId="1922983801">
    <w:abstractNumId w:val="19"/>
  </w:num>
  <w:num w:numId="33" w16cid:durableId="1947275940">
    <w:abstractNumId w:val="26"/>
  </w:num>
  <w:num w:numId="34" w16cid:durableId="1206605550">
    <w:abstractNumId w:val="3"/>
  </w:num>
  <w:num w:numId="35" w16cid:durableId="1007292933">
    <w:abstractNumId w:val="3"/>
  </w:num>
  <w:num w:numId="36" w16cid:durableId="261652121">
    <w:abstractNumId w:val="9"/>
  </w:num>
  <w:num w:numId="37" w16cid:durableId="553473250">
    <w:abstractNumId w:val="2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activeWritingStyle w:appName="MSWord" w:lang="fr-FR" w:vendorID="64" w:dllVersion="6" w:nlCheck="1" w:checkStyle="0"/>
  <w:activeWritingStyle w:appName="MSWord" w:lang="en-AU" w:vendorID="64" w:dllVersion="6" w:nlCheck="1" w:checkStyle="1"/>
  <w:activeWritingStyle w:appName="MSWord" w:lang="en-GB" w:vendorID="64" w:dllVersion="6" w:nlCheck="1" w:checkStyle="1"/>
  <w:activeWritingStyle w:appName="MSWord" w:lang="en-US" w:vendorID="64" w:dllVersion="6" w:nlCheck="1" w:checkStyle="1"/>
  <w:activeWritingStyle w:appName="MSWord" w:lang="en-AU" w:vendorID="64" w:dllVersion="0" w:nlCheck="1" w:checkStyle="0"/>
  <w:proofState w:spelling="clean" w:grammar="clean"/>
  <w:attachedTemplate r:id="rId1"/>
  <w:stylePaneFormatFilter w:val="1021" w:allStyles="1" w:customStyles="0" w:latentStyles="0" w:stylesInUse="0" w:headingStyles="1" w:numberingStyles="0" w:tableStyles="0" w:directFormattingOnRuns="0" w:directFormattingOnParagraphs="0" w:directFormattingOnNumbering="0" w:directFormattingOnTables="0" w:clearFormatting="1" w:top3HeadingStyles="0" w:visibleStyles="0" w:alternateStyleNames="0"/>
  <w:stylePaneSortMethod w:val="0000"/>
  <w:defaultTabStop w:val="567"/>
  <w:characterSpacingControl w:val="doNotCompress"/>
  <w:hdrShapeDefaults>
    <o:shapedefaults v:ext="edit" spidmax="2050"/>
  </w:hdrShapeDefault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791664"/>
    <w:rsid w:val="00000621"/>
    <w:rsid w:val="000043C9"/>
    <w:rsid w:val="000076CD"/>
    <w:rsid w:val="00010419"/>
    <w:rsid w:val="000121E8"/>
    <w:rsid w:val="00012F64"/>
    <w:rsid w:val="000135FA"/>
    <w:rsid w:val="00014372"/>
    <w:rsid w:val="000151EE"/>
    <w:rsid w:val="0001769C"/>
    <w:rsid w:val="000229A8"/>
    <w:rsid w:val="0002668A"/>
    <w:rsid w:val="000269FE"/>
    <w:rsid w:val="00030BAD"/>
    <w:rsid w:val="00033404"/>
    <w:rsid w:val="0003577F"/>
    <w:rsid w:val="00035F61"/>
    <w:rsid w:val="00037034"/>
    <w:rsid w:val="00037138"/>
    <w:rsid w:val="00044DF2"/>
    <w:rsid w:val="00045C66"/>
    <w:rsid w:val="000466B3"/>
    <w:rsid w:val="000509C2"/>
    <w:rsid w:val="000538A1"/>
    <w:rsid w:val="000560D4"/>
    <w:rsid w:val="00060F29"/>
    <w:rsid w:val="000620CD"/>
    <w:rsid w:val="0006305E"/>
    <w:rsid w:val="000635B5"/>
    <w:rsid w:val="0006557E"/>
    <w:rsid w:val="00065792"/>
    <w:rsid w:val="00075FF0"/>
    <w:rsid w:val="00076EBF"/>
    <w:rsid w:val="00083248"/>
    <w:rsid w:val="000845A1"/>
    <w:rsid w:val="00085148"/>
    <w:rsid w:val="0009076E"/>
    <w:rsid w:val="00090A36"/>
    <w:rsid w:val="00090AD7"/>
    <w:rsid w:val="00092BCD"/>
    <w:rsid w:val="000933CF"/>
    <w:rsid w:val="00094A6A"/>
    <w:rsid w:val="000958E9"/>
    <w:rsid w:val="00095E41"/>
    <w:rsid w:val="00096DF4"/>
    <w:rsid w:val="00096F3B"/>
    <w:rsid w:val="000974D0"/>
    <w:rsid w:val="000A4BD2"/>
    <w:rsid w:val="000A6BC2"/>
    <w:rsid w:val="000B1CA8"/>
    <w:rsid w:val="000B3D6E"/>
    <w:rsid w:val="000C2D02"/>
    <w:rsid w:val="000C761A"/>
    <w:rsid w:val="000C79E1"/>
    <w:rsid w:val="000D57AA"/>
    <w:rsid w:val="000F122C"/>
    <w:rsid w:val="00104A59"/>
    <w:rsid w:val="001065AC"/>
    <w:rsid w:val="00107AC7"/>
    <w:rsid w:val="001114EF"/>
    <w:rsid w:val="001116FC"/>
    <w:rsid w:val="001120DB"/>
    <w:rsid w:val="00121266"/>
    <w:rsid w:val="001241C1"/>
    <w:rsid w:val="00126815"/>
    <w:rsid w:val="0013384F"/>
    <w:rsid w:val="001361FC"/>
    <w:rsid w:val="00137392"/>
    <w:rsid w:val="00140155"/>
    <w:rsid w:val="001411AA"/>
    <w:rsid w:val="00141C9F"/>
    <w:rsid w:val="0014230D"/>
    <w:rsid w:val="00143A12"/>
    <w:rsid w:val="00144B21"/>
    <w:rsid w:val="00151A9F"/>
    <w:rsid w:val="00151DD2"/>
    <w:rsid w:val="00155D43"/>
    <w:rsid w:val="00155EA0"/>
    <w:rsid w:val="001613E3"/>
    <w:rsid w:val="00162E43"/>
    <w:rsid w:val="00163D62"/>
    <w:rsid w:val="001642AC"/>
    <w:rsid w:val="001662E0"/>
    <w:rsid w:val="00180990"/>
    <w:rsid w:val="00186D20"/>
    <w:rsid w:val="00187ED2"/>
    <w:rsid w:val="00191EF3"/>
    <w:rsid w:val="001925D5"/>
    <w:rsid w:val="001936D8"/>
    <w:rsid w:val="001A0EDD"/>
    <w:rsid w:val="001A2DF8"/>
    <w:rsid w:val="001A54E0"/>
    <w:rsid w:val="001A5DCF"/>
    <w:rsid w:val="001B0464"/>
    <w:rsid w:val="001B1062"/>
    <w:rsid w:val="001B1271"/>
    <w:rsid w:val="001B530F"/>
    <w:rsid w:val="001D1D27"/>
    <w:rsid w:val="001D65EB"/>
    <w:rsid w:val="001D6B8A"/>
    <w:rsid w:val="001D774B"/>
    <w:rsid w:val="001E0401"/>
    <w:rsid w:val="001E1F62"/>
    <w:rsid w:val="001E7845"/>
    <w:rsid w:val="001F2731"/>
    <w:rsid w:val="001F2E13"/>
    <w:rsid w:val="001F2F82"/>
    <w:rsid w:val="00201A2E"/>
    <w:rsid w:val="00212BD3"/>
    <w:rsid w:val="00215D64"/>
    <w:rsid w:val="00215F69"/>
    <w:rsid w:val="00216B4B"/>
    <w:rsid w:val="00221DF1"/>
    <w:rsid w:val="00223A18"/>
    <w:rsid w:val="002259B9"/>
    <w:rsid w:val="00225A8C"/>
    <w:rsid w:val="00226E87"/>
    <w:rsid w:val="00227B7D"/>
    <w:rsid w:val="002361F7"/>
    <w:rsid w:val="00236B5C"/>
    <w:rsid w:val="00250F5B"/>
    <w:rsid w:val="002516F3"/>
    <w:rsid w:val="00260FB7"/>
    <w:rsid w:val="002630C4"/>
    <w:rsid w:val="002644BC"/>
    <w:rsid w:val="00264CF4"/>
    <w:rsid w:val="00266275"/>
    <w:rsid w:val="002672FB"/>
    <w:rsid w:val="002735CD"/>
    <w:rsid w:val="00273B17"/>
    <w:rsid w:val="002742FD"/>
    <w:rsid w:val="00276AE2"/>
    <w:rsid w:val="0028291A"/>
    <w:rsid w:val="00290731"/>
    <w:rsid w:val="00291466"/>
    <w:rsid w:val="002934C7"/>
    <w:rsid w:val="00296CE4"/>
    <w:rsid w:val="002A1F9A"/>
    <w:rsid w:val="002A437F"/>
    <w:rsid w:val="002A76BF"/>
    <w:rsid w:val="002A7EC2"/>
    <w:rsid w:val="002B132B"/>
    <w:rsid w:val="002B13C4"/>
    <w:rsid w:val="002B3B98"/>
    <w:rsid w:val="002B686C"/>
    <w:rsid w:val="002B6D5E"/>
    <w:rsid w:val="002B7683"/>
    <w:rsid w:val="002B7969"/>
    <w:rsid w:val="002B7A1C"/>
    <w:rsid w:val="002C056E"/>
    <w:rsid w:val="002C460F"/>
    <w:rsid w:val="002C4D8D"/>
    <w:rsid w:val="002C4FC6"/>
    <w:rsid w:val="002C5557"/>
    <w:rsid w:val="002C5F8A"/>
    <w:rsid w:val="002C6A9D"/>
    <w:rsid w:val="002C6F4C"/>
    <w:rsid w:val="002C71F3"/>
    <w:rsid w:val="002D1B17"/>
    <w:rsid w:val="002D2151"/>
    <w:rsid w:val="002D3C27"/>
    <w:rsid w:val="002D6522"/>
    <w:rsid w:val="002D7DD8"/>
    <w:rsid w:val="002E0224"/>
    <w:rsid w:val="002E2E83"/>
    <w:rsid w:val="002E4B6A"/>
    <w:rsid w:val="002F0BC9"/>
    <w:rsid w:val="002F0E07"/>
    <w:rsid w:val="002F107F"/>
    <w:rsid w:val="002F4226"/>
    <w:rsid w:val="002F7F36"/>
    <w:rsid w:val="003024E6"/>
    <w:rsid w:val="00310EEF"/>
    <w:rsid w:val="00311AFF"/>
    <w:rsid w:val="00315D5C"/>
    <w:rsid w:val="00316BB4"/>
    <w:rsid w:val="00320DE9"/>
    <w:rsid w:val="003217D6"/>
    <w:rsid w:val="003220F9"/>
    <w:rsid w:val="00326391"/>
    <w:rsid w:val="003279D9"/>
    <w:rsid w:val="00327EB6"/>
    <w:rsid w:val="00331786"/>
    <w:rsid w:val="0033503D"/>
    <w:rsid w:val="00335DC5"/>
    <w:rsid w:val="00336F51"/>
    <w:rsid w:val="0034119A"/>
    <w:rsid w:val="003422EB"/>
    <w:rsid w:val="00342DDA"/>
    <w:rsid w:val="00346E6F"/>
    <w:rsid w:val="003530C4"/>
    <w:rsid w:val="00362D40"/>
    <w:rsid w:val="003664B6"/>
    <w:rsid w:val="003736C7"/>
    <w:rsid w:val="00374AF4"/>
    <w:rsid w:val="00386784"/>
    <w:rsid w:val="0038717E"/>
    <w:rsid w:val="00397CB6"/>
    <w:rsid w:val="003A0B1C"/>
    <w:rsid w:val="003A1ED6"/>
    <w:rsid w:val="003A3856"/>
    <w:rsid w:val="003A6E34"/>
    <w:rsid w:val="003B66CE"/>
    <w:rsid w:val="003C0082"/>
    <w:rsid w:val="003C05E0"/>
    <w:rsid w:val="003C1F5A"/>
    <w:rsid w:val="003C24AA"/>
    <w:rsid w:val="003C322D"/>
    <w:rsid w:val="003C731F"/>
    <w:rsid w:val="003D665E"/>
    <w:rsid w:val="003D7661"/>
    <w:rsid w:val="003E115E"/>
    <w:rsid w:val="003E3465"/>
    <w:rsid w:val="003E5291"/>
    <w:rsid w:val="003E6A69"/>
    <w:rsid w:val="003F008D"/>
    <w:rsid w:val="003F03A4"/>
    <w:rsid w:val="003F4EEE"/>
    <w:rsid w:val="003F5F04"/>
    <w:rsid w:val="003F74B0"/>
    <w:rsid w:val="003F78E9"/>
    <w:rsid w:val="003F7C65"/>
    <w:rsid w:val="0040384A"/>
    <w:rsid w:val="00407E71"/>
    <w:rsid w:val="00415199"/>
    <w:rsid w:val="00417FCC"/>
    <w:rsid w:val="004223CB"/>
    <w:rsid w:val="00422967"/>
    <w:rsid w:val="00427E31"/>
    <w:rsid w:val="00427F27"/>
    <w:rsid w:val="0043251D"/>
    <w:rsid w:val="0043565C"/>
    <w:rsid w:val="004464FA"/>
    <w:rsid w:val="004465FA"/>
    <w:rsid w:val="00446962"/>
    <w:rsid w:val="00450635"/>
    <w:rsid w:val="00455DE6"/>
    <w:rsid w:val="00456DC7"/>
    <w:rsid w:val="00456DFD"/>
    <w:rsid w:val="0045795B"/>
    <w:rsid w:val="004622D2"/>
    <w:rsid w:val="00466234"/>
    <w:rsid w:val="004669CF"/>
    <w:rsid w:val="00474075"/>
    <w:rsid w:val="004803BA"/>
    <w:rsid w:val="00481D5F"/>
    <w:rsid w:val="0048235D"/>
    <w:rsid w:val="00483FA8"/>
    <w:rsid w:val="0048659E"/>
    <w:rsid w:val="00491C4C"/>
    <w:rsid w:val="00496B76"/>
    <w:rsid w:val="00496BF4"/>
    <w:rsid w:val="004970B5"/>
    <w:rsid w:val="0049725F"/>
    <w:rsid w:val="0049766C"/>
    <w:rsid w:val="004B2A8A"/>
    <w:rsid w:val="004C4D24"/>
    <w:rsid w:val="004C5013"/>
    <w:rsid w:val="004C6231"/>
    <w:rsid w:val="004D3BCC"/>
    <w:rsid w:val="004D42B9"/>
    <w:rsid w:val="004E1066"/>
    <w:rsid w:val="004E1841"/>
    <w:rsid w:val="004E2EC4"/>
    <w:rsid w:val="004E4E23"/>
    <w:rsid w:val="004E53B4"/>
    <w:rsid w:val="004E6D86"/>
    <w:rsid w:val="004F0208"/>
    <w:rsid w:val="004F0978"/>
    <w:rsid w:val="004F2BFD"/>
    <w:rsid w:val="004F4491"/>
    <w:rsid w:val="004F467D"/>
    <w:rsid w:val="004F7E6D"/>
    <w:rsid w:val="00500CC6"/>
    <w:rsid w:val="00503760"/>
    <w:rsid w:val="005040E3"/>
    <w:rsid w:val="00505D37"/>
    <w:rsid w:val="005073D4"/>
    <w:rsid w:val="00510F18"/>
    <w:rsid w:val="005145D6"/>
    <w:rsid w:val="005174A2"/>
    <w:rsid w:val="00521278"/>
    <w:rsid w:val="00523B83"/>
    <w:rsid w:val="00531577"/>
    <w:rsid w:val="00533450"/>
    <w:rsid w:val="005368AE"/>
    <w:rsid w:val="00536D7A"/>
    <w:rsid w:val="00536E65"/>
    <w:rsid w:val="00540E68"/>
    <w:rsid w:val="00544F61"/>
    <w:rsid w:val="0055187A"/>
    <w:rsid w:val="005530FB"/>
    <w:rsid w:val="00557A12"/>
    <w:rsid w:val="005626ED"/>
    <w:rsid w:val="005641C9"/>
    <w:rsid w:val="0056792A"/>
    <w:rsid w:val="00573011"/>
    <w:rsid w:val="00574573"/>
    <w:rsid w:val="005758D0"/>
    <w:rsid w:val="0057611A"/>
    <w:rsid w:val="0057636F"/>
    <w:rsid w:val="00577A46"/>
    <w:rsid w:val="00582AFC"/>
    <w:rsid w:val="00584B61"/>
    <w:rsid w:val="00584CD1"/>
    <w:rsid w:val="00587942"/>
    <w:rsid w:val="00590BDD"/>
    <w:rsid w:val="00591676"/>
    <w:rsid w:val="00595064"/>
    <w:rsid w:val="00595143"/>
    <w:rsid w:val="00595DD1"/>
    <w:rsid w:val="00597148"/>
    <w:rsid w:val="005A177A"/>
    <w:rsid w:val="005B1AF4"/>
    <w:rsid w:val="005B1F00"/>
    <w:rsid w:val="005B2920"/>
    <w:rsid w:val="005C148D"/>
    <w:rsid w:val="005C17B9"/>
    <w:rsid w:val="005C38EE"/>
    <w:rsid w:val="005C504A"/>
    <w:rsid w:val="005C6CEA"/>
    <w:rsid w:val="005C7BC5"/>
    <w:rsid w:val="005D2A25"/>
    <w:rsid w:val="005D4554"/>
    <w:rsid w:val="005E13AB"/>
    <w:rsid w:val="005E203D"/>
    <w:rsid w:val="005E2A75"/>
    <w:rsid w:val="005E2FB7"/>
    <w:rsid w:val="005E5820"/>
    <w:rsid w:val="005E6F2C"/>
    <w:rsid w:val="005F1413"/>
    <w:rsid w:val="005F5CA2"/>
    <w:rsid w:val="00603C1B"/>
    <w:rsid w:val="006135C8"/>
    <w:rsid w:val="00632065"/>
    <w:rsid w:val="0063219B"/>
    <w:rsid w:val="00632419"/>
    <w:rsid w:val="00635E4A"/>
    <w:rsid w:val="00644EE4"/>
    <w:rsid w:val="006460FA"/>
    <w:rsid w:val="006472E7"/>
    <w:rsid w:val="00647F28"/>
    <w:rsid w:val="00650D86"/>
    <w:rsid w:val="006511E1"/>
    <w:rsid w:val="00651946"/>
    <w:rsid w:val="006542A5"/>
    <w:rsid w:val="00662DD6"/>
    <w:rsid w:val="006663FE"/>
    <w:rsid w:val="00670F2A"/>
    <w:rsid w:val="00671574"/>
    <w:rsid w:val="00673969"/>
    <w:rsid w:val="0067428E"/>
    <w:rsid w:val="00680C78"/>
    <w:rsid w:val="006815E4"/>
    <w:rsid w:val="00683707"/>
    <w:rsid w:val="00683B5B"/>
    <w:rsid w:val="00684E22"/>
    <w:rsid w:val="00692F22"/>
    <w:rsid w:val="006935AA"/>
    <w:rsid w:val="00694A60"/>
    <w:rsid w:val="00695682"/>
    <w:rsid w:val="00696484"/>
    <w:rsid w:val="00696B64"/>
    <w:rsid w:val="00697AE6"/>
    <w:rsid w:val="006A0E33"/>
    <w:rsid w:val="006A17FA"/>
    <w:rsid w:val="006A2E3F"/>
    <w:rsid w:val="006C1F76"/>
    <w:rsid w:val="006C2B93"/>
    <w:rsid w:val="006C4BC0"/>
    <w:rsid w:val="006C5B76"/>
    <w:rsid w:val="006C6D64"/>
    <w:rsid w:val="006C7384"/>
    <w:rsid w:val="006D15BF"/>
    <w:rsid w:val="006D221D"/>
    <w:rsid w:val="006D2620"/>
    <w:rsid w:val="006D77CB"/>
    <w:rsid w:val="006E12AA"/>
    <w:rsid w:val="006E2A0C"/>
    <w:rsid w:val="006E41F5"/>
    <w:rsid w:val="006E6087"/>
    <w:rsid w:val="006F27F8"/>
    <w:rsid w:val="006F3FB1"/>
    <w:rsid w:val="006F45C6"/>
    <w:rsid w:val="006F63B0"/>
    <w:rsid w:val="006F6F72"/>
    <w:rsid w:val="0070233E"/>
    <w:rsid w:val="007039F2"/>
    <w:rsid w:val="007115C9"/>
    <w:rsid w:val="0072025C"/>
    <w:rsid w:val="00723C0A"/>
    <w:rsid w:val="007242D5"/>
    <w:rsid w:val="00727692"/>
    <w:rsid w:val="007300F6"/>
    <w:rsid w:val="007305DA"/>
    <w:rsid w:val="00735281"/>
    <w:rsid w:val="0073616A"/>
    <w:rsid w:val="00741E3D"/>
    <w:rsid w:val="0075227A"/>
    <w:rsid w:val="00757D69"/>
    <w:rsid w:val="007639E9"/>
    <w:rsid w:val="0076467C"/>
    <w:rsid w:val="00767E67"/>
    <w:rsid w:val="007715FC"/>
    <w:rsid w:val="00773710"/>
    <w:rsid w:val="00773877"/>
    <w:rsid w:val="007834F1"/>
    <w:rsid w:val="0078404F"/>
    <w:rsid w:val="007854C4"/>
    <w:rsid w:val="00787C27"/>
    <w:rsid w:val="00790EA4"/>
    <w:rsid w:val="00791664"/>
    <w:rsid w:val="007936A1"/>
    <w:rsid w:val="007939E7"/>
    <w:rsid w:val="00794DEF"/>
    <w:rsid w:val="00795338"/>
    <w:rsid w:val="007A14B0"/>
    <w:rsid w:val="007A1524"/>
    <w:rsid w:val="007A41EB"/>
    <w:rsid w:val="007A43FA"/>
    <w:rsid w:val="007A551B"/>
    <w:rsid w:val="007B0796"/>
    <w:rsid w:val="007B7C40"/>
    <w:rsid w:val="007C1695"/>
    <w:rsid w:val="007C571B"/>
    <w:rsid w:val="007C6FEC"/>
    <w:rsid w:val="007D297B"/>
    <w:rsid w:val="007D2C86"/>
    <w:rsid w:val="007D370F"/>
    <w:rsid w:val="007D4F94"/>
    <w:rsid w:val="007D5E14"/>
    <w:rsid w:val="007D5F6F"/>
    <w:rsid w:val="007D7C23"/>
    <w:rsid w:val="007E0363"/>
    <w:rsid w:val="007E06A2"/>
    <w:rsid w:val="007E0DE0"/>
    <w:rsid w:val="007E0DF7"/>
    <w:rsid w:val="007E41A9"/>
    <w:rsid w:val="007E4780"/>
    <w:rsid w:val="007E5EA4"/>
    <w:rsid w:val="007E756A"/>
    <w:rsid w:val="007E75FB"/>
    <w:rsid w:val="007F5295"/>
    <w:rsid w:val="007F614B"/>
    <w:rsid w:val="007F7D4E"/>
    <w:rsid w:val="00800C63"/>
    <w:rsid w:val="00801058"/>
    <w:rsid w:val="008039D5"/>
    <w:rsid w:val="00804597"/>
    <w:rsid w:val="00805478"/>
    <w:rsid w:val="00805880"/>
    <w:rsid w:val="0080638F"/>
    <w:rsid w:val="008152AE"/>
    <w:rsid w:val="0081720D"/>
    <w:rsid w:val="00825DF9"/>
    <w:rsid w:val="0082778F"/>
    <w:rsid w:val="0083154E"/>
    <w:rsid w:val="00836275"/>
    <w:rsid w:val="00836757"/>
    <w:rsid w:val="00837C33"/>
    <w:rsid w:val="00840869"/>
    <w:rsid w:val="00843DE1"/>
    <w:rsid w:val="00844601"/>
    <w:rsid w:val="00844859"/>
    <w:rsid w:val="00844C0E"/>
    <w:rsid w:val="008506CD"/>
    <w:rsid w:val="00853014"/>
    <w:rsid w:val="00854250"/>
    <w:rsid w:val="00856462"/>
    <w:rsid w:val="00861684"/>
    <w:rsid w:val="00861C0E"/>
    <w:rsid w:val="008637FC"/>
    <w:rsid w:val="0087602C"/>
    <w:rsid w:val="00877525"/>
    <w:rsid w:val="0087762D"/>
    <w:rsid w:val="0089009B"/>
    <w:rsid w:val="008926E2"/>
    <w:rsid w:val="00892C09"/>
    <w:rsid w:val="00894EDE"/>
    <w:rsid w:val="00895B24"/>
    <w:rsid w:val="0089609E"/>
    <w:rsid w:val="00896B36"/>
    <w:rsid w:val="008A1BCA"/>
    <w:rsid w:val="008A2E1D"/>
    <w:rsid w:val="008A590D"/>
    <w:rsid w:val="008B3EDC"/>
    <w:rsid w:val="008B4773"/>
    <w:rsid w:val="008C05A3"/>
    <w:rsid w:val="008C2C8E"/>
    <w:rsid w:val="008C3C64"/>
    <w:rsid w:val="008C5301"/>
    <w:rsid w:val="008C53B0"/>
    <w:rsid w:val="008C53CB"/>
    <w:rsid w:val="008C6C78"/>
    <w:rsid w:val="008D1F52"/>
    <w:rsid w:val="008D6319"/>
    <w:rsid w:val="008E57AC"/>
    <w:rsid w:val="008F798B"/>
    <w:rsid w:val="008F79EE"/>
    <w:rsid w:val="00900BF9"/>
    <w:rsid w:val="00901667"/>
    <w:rsid w:val="00905198"/>
    <w:rsid w:val="00905596"/>
    <w:rsid w:val="00905B76"/>
    <w:rsid w:val="00907E11"/>
    <w:rsid w:val="00911149"/>
    <w:rsid w:val="00911D2E"/>
    <w:rsid w:val="009153C4"/>
    <w:rsid w:val="0091790E"/>
    <w:rsid w:val="00922A0E"/>
    <w:rsid w:val="009236DA"/>
    <w:rsid w:val="009253C8"/>
    <w:rsid w:val="009303C1"/>
    <w:rsid w:val="00930BF5"/>
    <w:rsid w:val="00932DE4"/>
    <w:rsid w:val="00935893"/>
    <w:rsid w:val="00943AB8"/>
    <w:rsid w:val="00945E77"/>
    <w:rsid w:val="0094683F"/>
    <w:rsid w:val="009477A4"/>
    <w:rsid w:val="0095358D"/>
    <w:rsid w:val="0095526D"/>
    <w:rsid w:val="00963F4E"/>
    <w:rsid w:val="00967E6B"/>
    <w:rsid w:val="0097221D"/>
    <w:rsid w:val="00973066"/>
    <w:rsid w:val="009754FC"/>
    <w:rsid w:val="00976FB5"/>
    <w:rsid w:val="00980599"/>
    <w:rsid w:val="00980704"/>
    <w:rsid w:val="00982CB4"/>
    <w:rsid w:val="0098324F"/>
    <w:rsid w:val="009835A6"/>
    <w:rsid w:val="0098372C"/>
    <w:rsid w:val="0098598D"/>
    <w:rsid w:val="00990CA1"/>
    <w:rsid w:val="009918D4"/>
    <w:rsid w:val="00993676"/>
    <w:rsid w:val="00994D56"/>
    <w:rsid w:val="00995CAF"/>
    <w:rsid w:val="00996E3B"/>
    <w:rsid w:val="009A04FC"/>
    <w:rsid w:val="009A15EE"/>
    <w:rsid w:val="009A5483"/>
    <w:rsid w:val="009A55B6"/>
    <w:rsid w:val="009A6541"/>
    <w:rsid w:val="009A7FAA"/>
    <w:rsid w:val="009B0899"/>
    <w:rsid w:val="009B2027"/>
    <w:rsid w:val="009B2221"/>
    <w:rsid w:val="009B4DE9"/>
    <w:rsid w:val="009B5FD0"/>
    <w:rsid w:val="009C1343"/>
    <w:rsid w:val="009C3A8C"/>
    <w:rsid w:val="009C3CB4"/>
    <w:rsid w:val="009C73B1"/>
    <w:rsid w:val="009C7E9C"/>
    <w:rsid w:val="009D30B6"/>
    <w:rsid w:val="009D66C4"/>
    <w:rsid w:val="009D6ECE"/>
    <w:rsid w:val="009D7B06"/>
    <w:rsid w:val="009E2AC5"/>
    <w:rsid w:val="009E3C26"/>
    <w:rsid w:val="009E5E54"/>
    <w:rsid w:val="009E75A1"/>
    <w:rsid w:val="009F0188"/>
    <w:rsid w:val="009F427C"/>
    <w:rsid w:val="00A02C3D"/>
    <w:rsid w:val="00A048D9"/>
    <w:rsid w:val="00A060AC"/>
    <w:rsid w:val="00A06FD8"/>
    <w:rsid w:val="00A0772D"/>
    <w:rsid w:val="00A14201"/>
    <w:rsid w:val="00A14CC2"/>
    <w:rsid w:val="00A21122"/>
    <w:rsid w:val="00A2223A"/>
    <w:rsid w:val="00A26DD3"/>
    <w:rsid w:val="00A40272"/>
    <w:rsid w:val="00A40EC8"/>
    <w:rsid w:val="00A4351C"/>
    <w:rsid w:val="00A44780"/>
    <w:rsid w:val="00A504B1"/>
    <w:rsid w:val="00A53503"/>
    <w:rsid w:val="00A56552"/>
    <w:rsid w:val="00A57CD5"/>
    <w:rsid w:val="00A6083A"/>
    <w:rsid w:val="00A64D48"/>
    <w:rsid w:val="00A74F0C"/>
    <w:rsid w:val="00A76B29"/>
    <w:rsid w:val="00A770E9"/>
    <w:rsid w:val="00A77122"/>
    <w:rsid w:val="00A81BD4"/>
    <w:rsid w:val="00A81E7A"/>
    <w:rsid w:val="00A83C60"/>
    <w:rsid w:val="00A84D80"/>
    <w:rsid w:val="00A86CB4"/>
    <w:rsid w:val="00AA6DE8"/>
    <w:rsid w:val="00AB207A"/>
    <w:rsid w:val="00AB5D35"/>
    <w:rsid w:val="00AB72F7"/>
    <w:rsid w:val="00AB7407"/>
    <w:rsid w:val="00AC1603"/>
    <w:rsid w:val="00AC481D"/>
    <w:rsid w:val="00AC5742"/>
    <w:rsid w:val="00AC6A75"/>
    <w:rsid w:val="00AD29A0"/>
    <w:rsid w:val="00AD5C2C"/>
    <w:rsid w:val="00AD79AA"/>
    <w:rsid w:val="00AE396E"/>
    <w:rsid w:val="00AE6F87"/>
    <w:rsid w:val="00AF0AEF"/>
    <w:rsid w:val="00AF0FCF"/>
    <w:rsid w:val="00AF457F"/>
    <w:rsid w:val="00AF4A02"/>
    <w:rsid w:val="00AF5FC4"/>
    <w:rsid w:val="00B03D35"/>
    <w:rsid w:val="00B04203"/>
    <w:rsid w:val="00B0543F"/>
    <w:rsid w:val="00B068D4"/>
    <w:rsid w:val="00B102DF"/>
    <w:rsid w:val="00B11E34"/>
    <w:rsid w:val="00B12BDB"/>
    <w:rsid w:val="00B150A8"/>
    <w:rsid w:val="00B1676C"/>
    <w:rsid w:val="00B2433B"/>
    <w:rsid w:val="00B2452E"/>
    <w:rsid w:val="00B26055"/>
    <w:rsid w:val="00B26708"/>
    <w:rsid w:val="00B26CB0"/>
    <w:rsid w:val="00B308BD"/>
    <w:rsid w:val="00B31343"/>
    <w:rsid w:val="00B3589E"/>
    <w:rsid w:val="00B41D2A"/>
    <w:rsid w:val="00B4363F"/>
    <w:rsid w:val="00B46AD5"/>
    <w:rsid w:val="00B52ED9"/>
    <w:rsid w:val="00B539A9"/>
    <w:rsid w:val="00B555A3"/>
    <w:rsid w:val="00B71CE7"/>
    <w:rsid w:val="00B7431E"/>
    <w:rsid w:val="00B827B0"/>
    <w:rsid w:val="00B913E0"/>
    <w:rsid w:val="00B91C0E"/>
    <w:rsid w:val="00B923EB"/>
    <w:rsid w:val="00B9414E"/>
    <w:rsid w:val="00B94361"/>
    <w:rsid w:val="00BA0986"/>
    <w:rsid w:val="00BA295C"/>
    <w:rsid w:val="00BA4B6A"/>
    <w:rsid w:val="00BA6747"/>
    <w:rsid w:val="00BA7BC0"/>
    <w:rsid w:val="00BB0EC6"/>
    <w:rsid w:val="00BC056E"/>
    <w:rsid w:val="00BC1B5C"/>
    <w:rsid w:val="00BC320E"/>
    <w:rsid w:val="00BC3B92"/>
    <w:rsid w:val="00BC4877"/>
    <w:rsid w:val="00BC6497"/>
    <w:rsid w:val="00BC6D18"/>
    <w:rsid w:val="00BC6D80"/>
    <w:rsid w:val="00BC72CD"/>
    <w:rsid w:val="00BD1E53"/>
    <w:rsid w:val="00BD58A5"/>
    <w:rsid w:val="00BD5931"/>
    <w:rsid w:val="00BD77A6"/>
    <w:rsid w:val="00BE13A7"/>
    <w:rsid w:val="00BE1DA9"/>
    <w:rsid w:val="00BE48DC"/>
    <w:rsid w:val="00BF4022"/>
    <w:rsid w:val="00BF56E5"/>
    <w:rsid w:val="00C02409"/>
    <w:rsid w:val="00C03B8F"/>
    <w:rsid w:val="00C06AC8"/>
    <w:rsid w:val="00C1773A"/>
    <w:rsid w:val="00C2456B"/>
    <w:rsid w:val="00C2574D"/>
    <w:rsid w:val="00C25E0B"/>
    <w:rsid w:val="00C2785A"/>
    <w:rsid w:val="00C30ABC"/>
    <w:rsid w:val="00C31FF0"/>
    <w:rsid w:val="00C33734"/>
    <w:rsid w:val="00C34216"/>
    <w:rsid w:val="00C35582"/>
    <w:rsid w:val="00C35749"/>
    <w:rsid w:val="00C4120F"/>
    <w:rsid w:val="00C415D8"/>
    <w:rsid w:val="00C45601"/>
    <w:rsid w:val="00C4699A"/>
    <w:rsid w:val="00C46EC1"/>
    <w:rsid w:val="00C47640"/>
    <w:rsid w:val="00C47ABA"/>
    <w:rsid w:val="00C47F5D"/>
    <w:rsid w:val="00C53D58"/>
    <w:rsid w:val="00C5669D"/>
    <w:rsid w:val="00C56F6A"/>
    <w:rsid w:val="00C578D4"/>
    <w:rsid w:val="00C64972"/>
    <w:rsid w:val="00C66054"/>
    <w:rsid w:val="00C67B0A"/>
    <w:rsid w:val="00C70B72"/>
    <w:rsid w:val="00C7317C"/>
    <w:rsid w:val="00C7538F"/>
    <w:rsid w:val="00C76667"/>
    <w:rsid w:val="00C80C1B"/>
    <w:rsid w:val="00C8223F"/>
    <w:rsid w:val="00C829FB"/>
    <w:rsid w:val="00C8384B"/>
    <w:rsid w:val="00C84477"/>
    <w:rsid w:val="00C93208"/>
    <w:rsid w:val="00C93A0D"/>
    <w:rsid w:val="00C945A8"/>
    <w:rsid w:val="00C95078"/>
    <w:rsid w:val="00CA07CF"/>
    <w:rsid w:val="00CA4508"/>
    <w:rsid w:val="00CA5482"/>
    <w:rsid w:val="00CA5D96"/>
    <w:rsid w:val="00CB1FB7"/>
    <w:rsid w:val="00CC02C3"/>
    <w:rsid w:val="00CC0D09"/>
    <w:rsid w:val="00CC37C0"/>
    <w:rsid w:val="00CD3E05"/>
    <w:rsid w:val="00CD6CD3"/>
    <w:rsid w:val="00CE0F8C"/>
    <w:rsid w:val="00CE71F8"/>
    <w:rsid w:val="00CF2E52"/>
    <w:rsid w:val="00CF38F2"/>
    <w:rsid w:val="00CF4B23"/>
    <w:rsid w:val="00CF4B29"/>
    <w:rsid w:val="00D03DAA"/>
    <w:rsid w:val="00D03EE7"/>
    <w:rsid w:val="00D04695"/>
    <w:rsid w:val="00D06F6A"/>
    <w:rsid w:val="00D105BC"/>
    <w:rsid w:val="00D15100"/>
    <w:rsid w:val="00D21539"/>
    <w:rsid w:val="00D23968"/>
    <w:rsid w:val="00D239DB"/>
    <w:rsid w:val="00D26353"/>
    <w:rsid w:val="00D319E6"/>
    <w:rsid w:val="00D322B1"/>
    <w:rsid w:val="00D32D2B"/>
    <w:rsid w:val="00D36863"/>
    <w:rsid w:val="00D423C4"/>
    <w:rsid w:val="00D439F0"/>
    <w:rsid w:val="00D46380"/>
    <w:rsid w:val="00D47D10"/>
    <w:rsid w:val="00D55201"/>
    <w:rsid w:val="00D557B6"/>
    <w:rsid w:val="00D63F1A"/>
    <w:rsid w:val="00D64EF0"/>
    <w:rsid w:val="00D66171"/>
    <w:rsid w:val="00D72A6C"/>
    <w:rsid w:val="00D7335E"/>
    <w:rsid w:val="00D7338F"/>
    <w:rsid w:val="00D74052"/>
    <w:rsid w:val="00D748BC"/>
    <w:rsid w:val="00D7562F"/>
    <w:rsid w:val="00D76786"/>
    <w:rsid w:val="00D8273A"/>
    <w:rsid w:val="00D83042"/>
    <w:rsid w:val="00D879A4"/>
    <w:rsid w:val="00D87E78"/>
    <w:rsid w:val="00D87E8C"/>
    <w:rsid w:val="00D91EA5"/>
    <w:rsid w:val="00D93C17"/>
    <w:rsid w:val="00D9554A"/>
    <w:rsid w:val="00DA37CC"/>
    <w:rsid w:val="00DA57CD"/>
    <w:rsid w:val="00DA6F0B"/>
    <w:rsid w:val="00DB0285"/>
    <w:rsid w:val="00DB04BF"/>
    <w:rsid w:val="00DB43EA"/>
    <w:rsid w:val="00DB4B5B"/>
    <w:rsid w:val="00DC0718"/>
    <w:rsid w:val="00DC426B"/>
    <w:rsid w:val="00DC6925"/>
    <w:rsid w:val="00DD2824"/>
    <w:rsid w:val="00DD412F"/>
    <w:rsid w:val="00DD5CF8"/>
    <w:rsid w:val="00DE1337"/>
    <w:rsid w:val="00DE2BED"/>
    <w:rsid w:val="00DF1C9D"/>
    <w:rsid w:val="00DF3AF5"/>
    <w:rsid w:val="00DF4C5E"/>
    <w:rsid w:val="00DF566A"/>
    <w:rsid w:val="00DF59F3"/>
    <w:rsid w:val="00E01377"/>
    <w:rsid w:val="00E01596"/>
    <w:rsid w:val="00E02D5E"/>
    <w:rsid w:val="00E02FF7"/>
    <w:rsid w:val="00E05D7D"/>
    <w:rsid w:val="00E060C6"/>
    <w:rsid w:val="00E135E3"/>
    <w:rsid w:val="00E136F6"/>
    <w:rsid w:val="00E13EBD"/>
    <w:rsid w:val="00E2181D"/>
    <w:rsid w:val="00E24886"/>
    <w:rsid w:val="00E25318"/>
    <w:rsid w:val="00E26C91"/>
    <w:rsid w:val="00E27940"/>
    <w:rsid w:val="00E30F3D"/>
    <w:rsid w:val="00E3630F"/>
    <w:rsid w:val="00E4116E"/>
    <w:rsid w:val="00E412F2"/>
    <w:rsid w:val="00E43BD1"/>
    <w:rsid w:val="00E460BE"/>
    <w:rsid w:val="00E50EBB"/>
    <w:rsid w:val="00E53ED5"/>
    <w:rsid w:val="00E55BE6"/>
    <w:rsid w:val="00E60C7A"/>
    <w:rsid w:val="00E61A91"/>
    <w:rsid w:val="00E6229A"/>
    <w:rsid w:val="00E629B5"/>
    <w:rsid w:val="00E63593"/>
    <w:rsid w:val="00E64786"/>
    <w:rsid w:val="00E649AF"/>
    <w:rsid w:val="00E70E9F"/>
    <w:rsid w:val="00E82367"/>
    <w:rsid w:val="00E84668"/>
    <w:rsid w:val="00E84EBD"/>
    <w:rsid w:val="00E908A8"/>
    <w:rsid w:val="00E90CFA"/>
    <w:rsid w:val="00E92089"/>
    <w:rsid w:val="00EA07BF"/>
    <w:rsid w:val="00EA2095"/>
    <w:rsid w:val="00EA581C"/>
    <w:rsid w:val="00EA5BC0"/>
    <w:rsid w:val="00EA6675"/>
    <w:rsid w:val="00EB0106"/>
    <w:rsid w:val="00EB1719"/>
    <w:rsid w:val="00EB1A2C"/>
    <w:rsid w:val="00EB3630"/>
    <w:rsid w:val="00EB39C1"/>
    <w:rsid w:val="00EB4E2F"/>
    <w:rsid w:val="00EB57D5"/>
    <w:rsid w:val="00EB69A6"/>
    <w:rsid w:val="00EB778B"/>
    <w:rsid w:val="00EB78B9"/>
    <w:rsid w:val="00EC0864"/>
    <w:rsid w:val="00EC27EF"/>
    <w:rsid w:val="00EC6148"/>
    <w:rsid w:val="00EC7FCB"/>
    <w:rsid w:val="00ED272D"/>
    <w:rsid w:val="00ED4252"/>
    <w:rsid w:val="00EE31F0"/>
    <w:rsid w:val="00EE3F2A"/>
    <w:rsid w:val="00EE6DE0"/>
    <w:rsid w:val="00EF34F8"/>
    <w:rsid w:val="00EF56A9"/>
    <w:rsid w:val="00EF6686"/>
    <w:rsid w:val="00F00B87"/>
    <w:rsid w:val="00F01536"/>
    <w:rsid w:val="00F0465B"/>
    <w:rsid w:val="00F07CC2"/>
    <w:rsid w:val="00F12B5C"/>
    <w:rsid w:val="00F34B28"/>
    <w:rsid w:val="00F400AE"/>
    <w:rsid w:val="00F45D93"/>
    <w:rsid w:val="00F4768A"/>
    <w:rsid w:val="00F526F7"/>
    <w:rsid w:val="00F53A0A"/>
    <w:rsid w:val="00F54B82"/>
    <w:rsid w:val="00F61303"/>
    <w:rsid w:val="00F654DC"/>
    <w:rsid w:val="00F7486B"/>
    <w:rsid w:val="00F75A69"/>
    <w:rsid w:val="00F91385"/>
    <w:rsid w:val="00F9345C"/>
    <w:rsid w:val="00F950A4"/>
    <w:rsid w:val="00FA05B2"/>
    <w:rsid w:val="00FA1871"/>
    <w:rsid w:val="00FA2ECE"/>
    <w:rsid w:val="00FB5A8F"/>
    <w:rsid w:val="00FC023C"/>
    <w:rsid w:val="00FC0956"/>
    <w:rsid w:val="00FC0AAE"/>
    <w:rsid w:val="00FC1C12"/>
    <w:rsid w:val="00FC4252"/>
    <w:rsid w:val="00FC6D0B"/>
    <w:rsid w:val="00FC7061"/>
    <w:rsid w:val="00FD415B"/>
    <w:rsid w:val="00FD4E75"/>
    <w:rsid w:val="00FD7E21"/>
    <w:rsid w:val="00FE036C"/>
    <w:rsid w:val="00FE1C36"/>
    <w:rsid w:val="00FE67ED"/>
    <w:rsid w:val="00FE71F3"/>
    <w:rsid w:val="00FF0670"/>
    <w:rsid w:val="00FF4275"/>
    <w:rsid w:val="00FF6B6D"/>
  </w:rsids>
  <m:mathPr>
    <m:mathFont m:val="Cambria Math"/>
    <m:brkBin m:val="before"/>
    <m:brkBinSub m:val="--"/>
    <m:smallFrac m:val="0"/>
    <m:dispDef/>
    <m:lMargin m:val="0"/>
    <m:rMargin m:val="0"/>
    <m:defJc m:val="centerGroup"/>
    <m:wrapIndent m:val="1440"/>
    <m:intLim m:val="subSup"/>
    <m:naryLim m:val="undOvr"/>
  </m:mathPr>
  <w:themeFontLang w:val="en-AU" w:eastAsia="zh-CN"/>
  <w:clrSchemeMapping w:bg1="light1" w:t1="dark1" w:bg2="light2" w:t2="dark2" w:accent1="accent1" w:accent2="accent2" w:accent3="accent3" w:accent4="accent4" w:accent5="accent5" w:accent6="accent6" w:hyperlink="hyperlink" w:followedHyperlink="followedHyperlink"/>
  <w:doNotIncludeSubdocsInStats/>
  <w:doNotAutoCompressPictures/>
  <w:shapeDefaults>
    <o:shapedefaults v:ext="edit" spidmax="2050"/>
    <o:shapelayout v:ext="edit">
      <o:idmap v:ext="edit" data="2"/>
    </o:shapelayout>
  </w:shapeDefaults>
  <w:decimalSymbol w:val="."/>
  <w:listSeparator w:val=","/>
  <w14:docId w14:val="7C250354"/>
  <w15:docId w15:val="{8178DBD3-47F4-46B0-9554-BF6A1D61D5D1}"/>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Calibri" w:eastAsia="SimSun" w:hAnsi="Calibri" w:cs="Times New Roman"/>
        <w:lang w:val="en-AU" w:eastAsia="zh-CN" w:bidi="ar-SA"/>
      </w:rPr>
    </w:rPrDefault>
    <w:pPrDefault/>
  </w:docDefaults>
  <w:latentStyles w:defLockedState="0" w:defUIPriority="99" w:defSemiHidden="0" w:defUnhideWhenUsed="0" w:defQFormat="0" w:count="376">
    <w:lsdException w:name="Normal" w:locked="1" w:uiPriority="0" w:qFormat="1"/>
    <w:lsdException w:name="heading 1" w:locked="1"/>
    <w:lsdException w:name="heading 2" w:locked="1" w:semiHidden="1" w:uiPriority="0" w:unhideWhenUsed="1"/>
    <w:lsdException w:name="heading 3" w:locked="1" w:semiHidden="1" w:unhideWhenUsed="1" w:qFormat="1"/>
    <w:lsdException w:name="heading 4" w:locked="1"/>
    <w:lsdException w:name="heading 5" w:locked="1" w:semiHidden="1" w:uiPriority="0" w:unhideWhenUsed="1"/>
    <w:lsdException w:name="heading 6" w:locked="1" w:semiHidden="1" w:uiPriority="0" w:unhideWhenUsed="1"/>
    <w:lsdException w:name="heading 7" w:locked="1" w:semiHidden="1" w:uiPriority="0" w:unhideWhenUsed="1" w:qFormat="1"/>
    <w:lsdException w:name="heading 8" w:locked="1" w:semiHidden="1" w:uiPriority="0" w:unhideWhenUsed="1" w:qFormat="1"/>
    <w:lsdException w:name="heading 9" w:locked="1" w:semiHidden="1" w:uiPriority="0"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locked="1" w:uiPriority="0"/>
    <w:lsdException w:name="toc 2" w:locked="1" w:uiPriority="0"/>
    <w:lsdException w:name="toc 3" w:locked="1" w:uiPriority="0"/>
    <w:lsdException w:name="toc 4" w:locked="1" w:uiPriority="0"/>
    <w:lsdException w:name="toc 5" w:locked="1" w:uiPriority="0"/>
    <w:lsdException w:name="toc 6" w:locked="1" w:uiPriority="0"/>
    <w:lsdException w:name="toc 7" w:locked="1" w:uiPriority="0"/>
    <w:lsdException w:name="toc 8" w:locked="1" w:uiPriority="0"/>
    <w:lsdException w:name="toc 9" w:locked="1" w:uiPriority="0"/>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locked="1" w:semiHidden="1" w:uiPriority="0"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locked="1" w:uiPriority="0" w:qFormat="1"/>
    <w:lsdException w:name="Closing" w:semiHidden="1" w:unhideWhenUsed="1"/>
    <w:lsdException w:name="Signature" w:semiHidden="1" w:unhideWhenUsed="1"/>
    <w:lsdException w:name="Default Paragraph Font" w:locked="1" w:uiPriority="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locked="1" w:uiPriority="0"/>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locked="1" w:uiPriority="0"/>
    <w:lsdException w:name="Emphasis" w:locked="1" w:uiPriority="0"/>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locked="1" w:uiPriority="59"/>
    <w:lsdException w:name="Table Theme" w:semiHidden="1" w:unhideWhenUsed="1"/>
    <w:lsdException w:name="Placeholder Text" w:semiHidden="1"/>
    <w:lsdException w:name="No Spacing" w:uiPriority="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lsdException w:name="Quote" w:uiPriority="29"/>
    <w:lsdException w:name="Intense Quote" w:uiPriority="30"/>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lsdException w:name="Intense Emphasis" w:uiPriority="21"/>
    <w:lsdException w:name="Subtle Reference" w:uiPriority="31"/>
    <w:lsdException w:name="Intense Reference" w:uiPriority="32"/>
    <w:lsdException w:name="Book Title" w:uiPriority="33"/>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rsid w:val="009E75A1"/>
    <w:pPr>
      <w:spacing w:after="120" w:line="260" w:lineRule="atLeast"/>
    </w:pPr>
    <w:rPr>
      <w:rFonts w:ascii="Arial" w:eastAsia="SimHei" w:hAnsi="Arial"/>
      <w:sz w:val="21"/>
      <w:szCs w:val="22"/>
    </w:rPr>
  </w:style>
  <w:style w:type="paragraph" w:styleId="Heading1">
    <w:name w:val="heading 1"/>
    <w:basedOn w:val="Normal"/>
    <w:next w:val="Normal"/>
    <w:link w:val="Heading1Char"/>
    <w:uiPriority w:val="99"/>
    <w:rsid w:val="006D221D"/>
    <w:pPr>
      <w:keepNext/>
      <w:spacing w:before="240" w:after="60"/>
      <w:outlineLvl w:val="0"/>
    </w:pPr>
    <w:rPr>
      <w:rFonts w:ascii="Cambria" w:hAnsi="Cambria"/>
      <w:b/>
      <w:bCs/>
      <w:kern w:val="32"/>
      <w:sz w:val="32"/>
      <w:szCs w:val="32"/>
    </w:rPr>
  </w:style>
  <w:style w:type="paragraph" w:styleId="Heading2">
    <w:name w:val="heading 2"/>
    <w:basedOn w:val="Normal"/>
    <w:next w:val="Normal"/>
    <w:link w:val="Heading2Char"/>
    <w:unhideWhenUsed/>
    <w:locked/>
    <w:rsid w:val="00EB39C1"/>
    <w:pPr>
      <w:keepNext/>
      <w:keepLines/>
      <w:spacing w:before="360"/>
      <w:outlineLvl w:val="1"/>
    </w:pPr>
    <w:rPr>
      <w:rFonts w:asciiTheme="majorHAnsi" w:hAnsiTheme="majorHAnsi" w:cstheme="majorBidi"/>
      <w:b/>
      <w:bCs/>
      <w:color w:val="B13A9D" w:themeColor="accent1"/>
      <w:sz w:val="26"/>
      <w:szCs w:val="26"/>
    </w:rPr>
  </w:style>
  <w:style w:type="paragraph" w:styleId="Heading3">
    <w:name w:val="heading 3"/>
    <w:basedOn w:val="Normal"/>
    <w:next w:val="Normal"/>
    <w:link w:val="Heading3Char"/>
    <w:uiPriority w:val="99"/>
    <w:unhideWhenUsed/>
    <w:qFormat/>
    <w:locked/>
    <w:rsid w:val="00155EA0"/>
    <w:pPr>
      <w:keepNext/>
      <w:keepLines/>
      <w:spacing w:before="200" w:after="0"/>
      <w:outlineLvl w:val="2"/>
    </w:pPr>
    <w:rPr>
      <w:rFonts w:asciiTheme="majorHAnsi" w:eastAsiaTheme="majorEastAsia" w:hAnsiTheme="majorHAnsi" w:cstheme="majorBidi"/>
      <w:b/>
      <w:bCs/>
      <w:color w:val="808080" w:themeColor="background1" w:themeShade="80"/>
      <w:sz w:val="22"/>
    </w:rPr>
  </w:style>
  <w:style w:type="paragraph" w:styleId="Heading4">
    <w:name w:val="heading 4"/>
    <w:basedOn w:val="Normal"/>
    <w:next w:val="Normal"/>
    <w:link w:val="Heading4Char"/>
    <w:uiPriority w:val="99"/>
    <w:rsid w:val="006D221D"/>
    <w:pPr>
      <w:keepNext/>
      <w:spacing w:before="240" w:after="60" w:line="240" w:lineRule="auto"/>
      <w:outlineLvl w:val="3"/>
    </w:pPr>
    <w:rPr>
      <w:b/>
      <w:bCs/>
      <w:sz w:val="28"/>
      <w:szCs w:val="28"/>
      <w:lang w:eastAsia="en-US"/>
    </w:rPr>
  </w:style>
  <w:style w:type="paragraph" w:styleId="Heading5">
    <w:name w:val="heading 5"/>
    <w:basedOn w:val="Normal"/>
    <w:next w:val="Normal"/>
    <w:link w:val="Heading5Char"/>
    <w:unhideWhenUsed/>
    <w:locked/>
    <w:rsid w:val="006815E4"/>
    <w:pPr>
      <w:keepNext/>
      <w:keepLines/>
      <w:spacing w:before="200" w:after="0"/>
      <w:outlineLvl w:val="4"/>
    </w:pPr>
    <w:rPr>
      <w:rFonts w:asciiTheme="majorHAnsi" w:hAnsiTheme="majorHAnsi" w:cstheme="majorBidi"/>
      <w:color w:val="581D4E" w:themeColor="accent1" w:themeShade="7F"/>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link w:val="Heading1"/>
    <w:uiPriority w:val="99"/>
    <w:locked/>
    <w:rsid w:val="006D221D"/>
    <w:rPr>
      <w:rFonts w:ascii="Cambria" w:hAnsi="Cambria"/>
      <w:b/>
      <w:bCs/>
      <w:kern w:val="32"/>
      <w:sz w:val="32"/>
      <w:szCs w:val="32"/>
    </w:rPr>
  </w:style>
  <w:style w:type="character" w:customStyle="1" w:styleId="Heading4Char">
    <w:name w:val="Heading 4 Char"/>
    <w:link w:val="Heading4"/>
    <w:uiPriority w:val="99"/>
    <w:locked/>
    <w:rsid w:val="006D221D"/>
    <w:rPr>
      <w:rFonts w:ascii="Arial" w:hAnsi="Arial"/>
      <w:b/>
      <w:bCs/>
      <w:sz w:val="28"/>
      <w:szCs w:val="28"/>
      <w:lang w:eastAsia="en-US"/>
    </w:rPr>
  </w:style>
  <w:style w:type="paragraph" w:styleId="BalloonText">
    <w:name w:val="Balloon Text"/>
    <w:basedOn w:val="Normal"/>
    <w:link w:val="BalloonTextChar"/>
    <w:uiPriority w:val="99"/>
    <w:semiHidden/>
    <w:unhideWhenUsed/>
    <w:rsid w:val="006D221D"/>
    <w:pPr>
      <w:spacing w:after="0" w:line="240" w:lineRule="auto"/>
    </w:pPr>
    <w:rPr>
      <w:rFonts w:ascii="Lucida Grande" w:hAnsi="Lucida Grande" w:cs="Lucida Grande"/>
      <w:sz w:val="18"/>
      <w:szCs w:val="18"/>
    </w:rPr>
  </w:style>
  <w:style w:type="character" w:customStyle="1" w:styleId="BalloonTextChar">
    <w:name w:val="Balloon Text Char"/>
    <w:basedOn w:val="DefaultParagraphFont"/>
    <w:link w:val="BalloonText"/>
    <w:uiPriority w:val="99"/>
    <w:semiHidden/>
    <w:rsid w:val="006D221D"/>
    <w:rPr>
      <w:rFonts w:ascii="Lucida Grande" w:hAnsi="Lucida Grande" w:cs="Lucida Grande"/>
      <w:sz w:val="18"/>
      <w:szCs w:val="18"/>
    </w:rPr>
  </w:style>
  <w:style w:type="paragraph" w:customStyle="1" w:styleId="AClogo">
    <w:name w:val="AC logo"/>
    <w:basedOn w:val="Normal"/>
    <w:next w:val="Bodytext95pt3spaceatleast12"/>
    <w:rsid w:val="00990CA1"/>
    <w:pPr>
      <w:spacing w:before="120" w:line="240" w:lineRule="auto"/>
      <w:jc w:val="right"/>
    </w:pPr>
    <w:rPr>
      <w:noProof/>
      <w:sz w:val="20"/>
      <w:szCs w:val="20"/>
      <w:lang w:val="en-US"/>
    </w:rPr>
  </w:style>
  <w:style w:type="paragraph" w:customStyle="1" w:styleId="Bodytext95pt3spaceatleast12">
    <w:name w:val="Body text 9.5pt 3 space at least 12"/>
    <w:basedOn w:val="Normal"/>
    <w:link w:val="Bodytext95pt3spaceatleast12Char"/>
    <w:uiPriority w:val="99"/>
    <w:rsid w:val="003279D9"/>
    <w:pPr>
      <w:spacing w:after="60" w:line="240" w:lineRule="atLeast"/>
    </w:pPr>
    <w:rPr>
      <w:sz w:val="19"/>
      <w:szCs w:val="24"/>
      <w:lang w:eastAsia="en-US"/>
    </w:rPr>
  </w:style>
  <w:style w:type="character" w:customStyle="1" w:styleId="Bodytext95pt3spaceatleast12Char">
    <w:name w:val="Body text 9.5pt 3 space at least 12 Char"/>
    <w:link w:val="Bodytext95pt3spaceatleast12"/>
    <w:uiPriority w:val="99"/>
    <w:locked/>
    <w:rsid w:val="003279D9"/>
    <w:rPr>
      <w:rFonts w:ascii="Arial" w:eastAsia="SimHei" w:hAnsi="Arial"/>
      <w:sz w:val="19"/>
      <w:szCs w:val="24"/>
      <w:lang w:eastAsia="en-US"/>
    </w:rPr>
  </w:style>
  <w:style w:type="paragraph" w:customStyle="1" w:styleId="Blueheader">
    <w:name w:val="Blue header"/>
    <w:basedOn w:val="Normal"/>
    <w:next w:val="Bodytext95pt3spaceatleast12"/>
    <w:rsid w:val="00B308BD"/>
    <w:pPr>
      <w:spacing w:before="120"/>
      <w:outlineLvl w:val="0"/>
    </w:pPr>
    <w:rPr>
      <w:rFonts w:cs="Arial"/>
      <w:b/>
      <w:color w:val="000099"/>
      <w:lang w:eastAsia="en-US"/>
    </w:rPr>
  </w:style>
  <w:style w:type="paragraph" w:customStyle="1" w:styleId="Bulletindent3spacesingle">
    <w:name w:val="Bullet indent 3 space single"/>
    <w:basedOn w:val="Normal"/>
    <w:rsid w:val="00BD77A6"/>
    <w:pPr>
      <w:numPr>
        <w:numId w:val="24"/>
      </w:numPr>
      <w:spacing w:after="60" w:line="240" w:lineRule="auto"/>
      <w:ind w:left="568" w:hanging="284"/>
    </w:pPr>
    <w:rPr>
      <w:rFonts w:cs="Arial"/>
      <w:sz w:val="20"/>
      <w:szCs w:val="21"/>
    </w:rPr>
  </w:style>
  <w:style w:type="paragraph" w:styleId="Footer">
    <w:name w:val="footer"/>
    <w:basedOn w:val="Normal"/>
    <w:next w:val="Normal"/>
    <w:link w:val="FooterChar"/>
    <w:uiPriority w:val="99"/>
    <w:rsid w:val="006D221D"/>
    <w:pPr>
      <w:spacing w:after="0" w:line="240" w:lineRule="auto"/>
    </w:pPr>
    <w:rPr>
      <w:sz w:val="14"/>
    </w:rPr>
  </w:style>
  <w:style w:type="character" w:customStyle="1" w:styleId="FooterChar">
    <w:name w:val="Footer Char"/>
    <w:link w:val="Footer"/>
    <w:uiPriority w:val="99"/>
    <w:rsid w:val="006D221D"/>
    <w:rPr>
      <w:rFonts w:ascii="Arial" w:hAnsi="Arial"/>
      <w:sz w:val="14"/>
      <w:szCs w:val="22"/>
    </w:rPr>
  </w:style>
  <w:style w:type="paragraph" w:customStyle="1" w:styleId="Footergrey">
    <w:name w:val="Footer grey"/>
    <w:basedOn w:val="Normal"/>
    <w:rsid w:val="00A74F0C"/>
    <w:pPr>
      <w:spacing w:after="0" w:line="240" w:lineRule="auto"/>
    </w:pPr>
    <w:rPr>
      <w:color w:val="808080"/>
      <w:sz w:val="14"/>
      <w:szCs w:val="12"/>
      <w:lang w:eastAsia="en-AU"/>
    </w:rPr>
  </w:style>
  <w:style w:type="character" w:styleId="Hyperlink">
    <w:name w:val="Hyperlink"/>
    <w:uiPriority w:val="99"/>
    <w:rsid w:val="006815E4"/>
    <w:rPr>
      <w:rFonts w:ascii="Arial" w:eastAsia="SimHei" w:hAnsi="Arial" w:cs="Times New Roman"/>
      <w:color w:val="0000FF"/>
      <w:sz w:val="21"/>
      <w:szCs w:val="21"/>
      <w:u w:val="single"/>
    </w:rPr>
  </w:style>
  <w:style w:type="paragraph" w:customStyle="1" w:styleId="Legend">
    <w:name w:val="Legend"/>
    <w:basedOn w:val="Normal"/>
    <w:rsid w:val="006D221D"/>
    <w:pPr>
      <w:spacing w:after="0" w:line="240" w:lineRule="auto"/>
    </w:pPr>
    <w:rPr>
      <w:sz w:val="16"/>
      <w:szCs w:val="16"/>
    </w:rPr>
  </w:style>
  <w:style w:type="paragraph" w:customStyle="1" w:styleId="Whiteheaderbanner">
    <w:name w:val="White header banner"/>
    <w:basedOn w:val="Normal"/>
    <w:next w:val="Bodytext95pt3spaceatleast12"/>
    <w:rsid w:val="006815E4"/>
    <w:pPr>
      <w:spacing w:after="0" w:line="240" w:lineRule="auto"/>
    </w:pPr>
    <w:rPr>
      <w:rFonts w:ascii="Arial Bold" w:hAnsi="Arial Bold" w:cs="Arial"/>
      <w:b/>
      <w:color w:val="FFFFFF" w:themeColor="background1"/>
      <w:sz w:val="28"/>
      <w:szCs w:val="28"/>
      <w:lang w:eastAsia="en-AU"/>
    </w:rPr>
  </w:style>
  <w:style w:type="paragraph" w:customStyle="1" w:styleId="Tick">
    <w:name w:val="Tick"/>
    <w:basedOn w:val="Normal"/>
    <w:rsid w:val="00A74F0C"/>
    <w:pPr>
      <w:spacing w:after="0" w:line="240" w:lineRule="auto"/>
      <w:jc w:val="center"/>
    </w:pPr>
    <w:rPr>
      <w:noProof/>
      <w:sz w:val="24"/>
      <w:szCs w:val="16"/>
    </w:rPr>
  </w:style>
  <w:style w:type="character" w:customStyle="1" w:styleId="Bodytextgrey">
    <w:name w:val="Body text_grey"/>
    <w:basedOn w:val="DefaultParagraphFont"/>
    <w:uiPriority w:val="1"/>
    <w:qFormat/>
    <w:rsid w:val="006815E4"/>
    <w:rPr>
      <w:rFonts w:eastAsia="SimHei"/>
      <w:color w:val="A6A6A6" w:themeColor="background1" w:themeShade="A6"/>
    </w:rPr>
  </w:style>
  <w:style w:type="character" w:customStyle="1" w:styleId="Bodytextcondensed">
    <w:name w:val="Body text_condensed"/>
    <w:uiPriority w:val="1"/>
    <w:rsid w:val="006815E4"/>
    <w:rPr>
      <w:rFonts w:eastAsia="SimHei"/>
      <w:spacing w:val="-2"/>
    </w:rPr>
  </w:style>
  <w:style w:type="character" w:customStyle="1" w:styleId="Bodytextgreyitalic">
    <w:name w:val="Body text_grey italic"/>
    <w:basedOn w:val="DefaultParagraphFont"/>
    <w:uiPriority w:val="1"/>
    <w:rsid w:val="00186D20"/>
    <w:rPr>
      <w:i/>
      <w:color w:val="A6A6A6" w:themeColor="background1" w:themeShade="A6"/>
    </w:rPr>
  </w:style>
  <w:style w:type="character" w:customStyle="1" w:styleId="Bodytextgreybold">
    <w:name w:val="Body text_grey bold"/>
    <w:basedOn w:val="DefaultParagraphFont"/>
    <w:uiPriority w:val="1"/>
    <w:qFormat/>
    <w:rsid w:val="006815E4"/>
    <w:rPr>
      <w:rFonts w:eastAsia="SimHei"/>
      <w:b/>
      <w:i w:val="0"/>
      <w:color w:val="A6A6A6" w:themeColor="background1" w:themeShade="A6"/>
    </w:rPr>
  </w:style>
  <w:style w:type="character" w:customStyle="1" w:styleId="Bodytextgreyunderline">
    <w:name w:val="Body text_grey underline"/>
    <w:basedOn w:val="DefaultParagraphFont"/>
    <w:uiPriority w:val="1"/>
    <w:qFormat/>
    <w:rsid w:val="006815E4"/>
    <w:rPr>
      <w:rFonts w:eastAsia="SimHei"/>
      <w:color w:val="A6A6A6" w:themeColor="background1" w:themeShade="A6"/>
      <w:u w:val="single"/>
    </w:rPr>
  </w:style>
  <w:style w:type="paragraph" w:customStyle="1" w:styleId="WhiteheaderbannerAlignright">
    <w:name w:val="White header banner Align_right"/>
    <w:basedOn w:val="Normal"/>
    <w:next w:val="Normal"/>
    <w:qFormat/>
    <w:rsid w:val="006815E4"/>
    <w:pPr>
      <w:spacing w:after="0" w:line="240" w:lineRule="auto"/>
      <w:jc w:val="right"/>
    </w:pPr>
    <w:rPr>
      <w:rFonts w:ascii="Arial Bold" w:hAnsi="Arial Bold"/>
      <w:b/>
      <w:color w:val="FFFFFF" w:themeColor="background1"/>
      <w:sz w:val="28"/>
    </w:rPr>
  </w:style>
  <w:style w:type="character" w:styleId="FollowedHyperlink">
    <w:name w:val="FollowedHyperlink"/>
    <w:basedOn w:val="DefaultParagraphFont"/>
    <w:uiPriority w:val="99"/>
    <w:semiHidden/>
    <w:unhideWhenUsed/>
    <w:rsid w:val="00DC426B"/>
    <w:rPr>
      <w:color w:val="800080" w:themeColor="followedHyperlink"/>
      <w:u w:val="single"/>
    </w:rPr>
  </w:style>
  <w:style w:type="paragraph" w:customStyle="1" w:styleId="Bodytextbulletlast">
    <w:name w:val="Bodytext bullet last"/>
    <w:basedOn w:val="Bodytextbullet"/>
    <w:qFormat/>
    <w:rsid w:val="008A1BCA"/>
    <w:pPr>
      <w:spacing w:after="0"/>
    </w:pPr>
  </w:style>
  <w:style w:type="character" w:customStyle="1" w:styleId="Bodytextbolditalic">
    <w:name w:val="Body text_bold italic"/>
    <w:uiPriority w:val="1"/>
    <w:rsid w:val="006815E4"/>
    <w:rPr>
      <w:rFonts w:eastAsia="SimHei"/>
      <w:b/>
      <w:i/>
    </w:rPr>
  </w:style>
  <w:style w:type="character" w:customStyle="1" w:styleId="Bodytextitalic">
    <w:name w:val="Body text_italic"/>
    <w:uiPriority w:val="1"/>
    <w:rsid w:val="003279D9"/>
    <w:rPr>
      <w:rFonts w:eastAsia="SimHei"/>
      <w:b w:val="0"/>
      <w:i/>
    </w:rPr>
  </w:style>
  <w:style w:type="character" w:customStyle="1" w:styleId="Bodytextunderline">
    <w:name w:val="Body text_underline"/>
    <w:uiPriority w:val="1"/>
    <w:qFormat/>
    <w:rsid w:val="006815E4"/>
    <w:rPr>
      <w:rFonts w:eastAsia="SimHei"/>
      <w:u w:val="single"/>
    </w:rPr>
  </w:style>
  <w:style w:type="character" w:customStyle="1" w:styleId="Redbodytextitalic">
    <w:name w:val="Red body text_italic"/>
    <w:basedOn w:val="DefaultParagraphFont"/>
    <w:uiPriority w:val="1"/>
    <w:rsid w:val="006815E4"/>
    <w:rPr>
      <w:rFonts w:eastAsia="SimHei"/>
      <w:b w:val="0"/>
      <w:i/>
      <w:color w:val="FF0000"/>
      <w:szCs w:val="21"/>
    </w:rPr>
  </w:style>
  <w:style w:type="paragraph" w:styleId="Header">
    <w:name w:val="header"/>
    <w:basedOn w:val="Normal"/>
    <w:link w:val="HeaderChar"/>
    <w:uiPriority w:val="99"/>
    <w:unhideWhenUsed/>
    <w:rsid w:val="0043565C"/>
    <w:pPr>
      <w:tabs>
        <w:tab w:val="center" w:pos="4513"/>
        <w:tab w:val="right" w:pos="9026"/>
      </w:tabs>
      <w:spacing w:after="0" w:line="240" w:lineRule="auto"/>
    </w:pPr>
  </w:style>
  <w:style w:type="character" w:customStyle="1" w:styleId="HeaderChar">
    <w:name w:val="Header Char"/>
    <w:basedOn w:val="DefaultParagraphFont"/>
    <w:link w:val="Header"/>
    <w:uiPriority w:val="99"/>
    <w:rsid w:val="0043565C"/>
    <w:rPr>
      <w:rFonts w:ascii="Arial" w:hAnsi="Arial"/>
      <w:sz w:val="21"/>
      <w:szCs w:val="22"/>
    </w:rPr>
  </w:style>
  <w:style w:type="paragraph" w:customStyle="1" w:styleId="Bulletindent6space">
    <w:name w:val="Bullet indent 6 space"/>
    <w:basedOn w:val="Bulletindent3spacesingle"/>
    <w:rsid w:val="006663FE"/>
    <w:pPr>
      <w:spacing w:after="120"/>
    </w:pPr>
  </w:style>
  <w:style w:type="character" w:customStyle="1" w:styleId="01SimHei11pt">
    <w:name w:val="01_SimHei 11pt"/>
    <w:uiPriority w:val="1"/>
    <w:qFormat/>
    <w:rsid w:val="00155D43"/>
    <w:rPr>
      <w:rFonts w:ascii="SimHei" w:eastAsia="SimHei"/>
      <w:sz w:val="22"/>
    </w:rPr>
  </w:style>
  <w:style w:type="character" w:customStyle="1" w:styleId="02SimHei11ptGrey">
    <w:name w:val="02_SimHei 11pt Grey"/>
    <w:uiPriority w:val="1"/>
    <w:qFormat/>
    <w:rsid w:val="00155D43"/>
    <w:rPr>
      <w:rFonts w:ascii="SimHei" w:eastAsia="SimHei"/>
      <w:color w:val="A6A6A6" w:themeColor="background1" w:themeShade="A6"/>
      <w:sz w:val="22"/>
    </w:rPr>
  </w:style>
  <w:style w:type="character" w:customStyle="1" w:styleId="Heading2Char">
    <w:name w:val="Heading 2 Char"/>
    <w:basedOn w:val="DefaultParagraphFont"/>
    <w:link w:val="Heading2"/>
    <w:rsid w:val="00EB39C1"/>
    <w:rPr>
      <w:rFonts w:asciiTheme="majorHAnsi" w:eastAsia="SimHei" w:hAnsiTheme="majorHAnsi" w:cstheme="majorBidi"/>
      <w:b/>
      <w:bCs/>
      <w:color w:val="B13A9D" w:themeColor="accent1"/>
      <w:sz w:val="26"/>
      <w:szCs w:val="26"/>
    </w:rPr>
  </w:style>
  <w:style w:type="character" w:customStyle="1" w:styleId="Heading5Char">
    <w:name w:val="Heading 5 Char"/>
    <w:basedOn w:val="DefaultParagraphFont"/>
    <w:link w:val="Heading5"/>
    <w:rsid w:val="006815E4"/>
    <w:rPr>
      <w:rFonts w:asciiTheme="majorHAnsi" w:eastAsia="SimHei" w:hAnsiTheme="majorHAnsi" w:cstheme="majorBidi"/>
      <w:color w:val="581D4E" w:themeColor="accent1" w:themeShade="7F"/>
      <w:sz w:val="21"/>
      <w:szCs w:val="22"/>
    </w:rPr>
  </w:style>
  <w:style w:type="table" w:styleId="TableGrid">
    <w:name w:val="Table Grid"/>
    <w:basedOn w:val="TableNormal"/>
    <w:uiPriority w:val="59"/>
    <w:locked/>
    <w:rsid w:val="00694A60"/>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PlainTable41">
    <w:name w:val="Plain Table 41"/>
    <w:basedOn w:val="TableNormal"/>
    <w:uiPriority w:val="44"/>
    <w:rsid w:val="0082778F"/>
    <w:tblPr>
      <w:tblStyleRowBandSize w:val="1"/>
      <w:tblStyleColBandSize w:val="1"/>
    </w:tblPr>
    <w:tblStylePr w:type="firstRow">
      <w:rPr>
        <w:b/>
        <w:bCs/>
      </w:rPr>
    </w:tblStylePr>
    <w:tblStylePr w:type="lastRow">
      <w:rPr>
        <w:b/>
        <w:bCs/>
      </w:rPr>
    </w:tblStylePr>
    <w:tblStylePr w:type="firstCol">
      <w:rPr>
        <w:b/>
        <w:bCs/>
      </w:rPr>
    </w:tblStylePr>
    <w:tblStylePr w:type="lastCol">
      <w:rPr>
        <w:b/>
        <w:bCs/>
      </w:rPr>
    </w:tblStylePr>
    <w:tblStylePr w:type="band1Vert">
      <w:tblPr/>
      <w:tcPr>
        <w:shd w:val="clear" w:color="auto" w:fill="F2F2F2" w:themeFill="background1" w:themeFillShade="F2"/>
      </w:tcPr>
    </w:tblStylePr>
    <w:tblStylePr w:type="band1Horz">
      <w:tblPr/>
      <w:tcPr>
        <w:shd w:val="clear" w:color="auto" w:fill="F2F2F2" w:themeFill="background1" w:themeFillShade="F2"/>
      </w:tcPr>
    </w:tblStylePr>
  </w:style>
  <w:style w:type="table" w:customStyle="1" w:styleId="TableGrid1">
    <w:name w:val="Table Grid1"/>
    <w:basedOn w:val="TableNormal"/>
    <w:next w:val="TableGrid"/>
    <w:uiPriority w:val="59"/>
    <w:rsid w:val="00932DE4"/>
    <w:rPr>
      <w:rFonts w:ascii="Cambria" w:hAnsi="Cambria"/>
      <w:sz w:val="22"/>
      <w:szCs w:val="22"/>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customStyle="1" w:styleId="WhiteheaderbannerRightalign">
    <w:name w:val="White header banner Right_align"/>
    <w:basedOn w:val="Whiteheaderbanner"/>
    <w:qFormat/>
    <w:rsid w:val="00F9345C"/>
    <w:pPr>
      <w:jc w:val="right"/>
    </w:pPr>
  </w:style>
  <w:style w:type="paragraph" w:customStyle="1" w:styleId="Bullet3space95ptatleast12">
    <w:name w:val="Bullet 3 space 9.5pt at least 12"/>
    <w:basedOn w:val="Normal"/>
    <w:rsid w:val="003736C7"/>
    <w:pPr>
      <w:numPr>
        <w:numId w:val="23"/>
      </w:numPr>
      <w:spacing w:after="60" w:line="240" w:lineRule="atLeast"/>
    </w:pPr>
    <w:rPr>
      <w:rFonts w:cs="Arial"/>
      <w:sz w:val="19"/>
      <w:szCs w:val="21"/>
    </w:rPr>
  </w:style>
  <w:style w:type="paragraph" w:customStyle="1" w:styleId="Bodytext95pt0spacesingle">
    <w:name w:val="Body text 9.5pt 0 space single"/>
    <w:basedOn w:val="Normal"/>
    <w:rsid w:val="002672FB"/>
    <w:pPr>
      <w:spacing w:after="0" w:line="240" w:lineRule="auto"/>
    </w:pPr>
    <w:rPr>
      <w:bCs/>
      <w:sz w:val="19"/>
      <w:szCs w:val="18"/>
    </w:rPr>
  </w:style>
  <w:style w:type="character" w:styleId="CommentReference">
    <w:name w:val="annotation reference"/>
    <w:basedOn w:val="DefaultParagraphFont"/>
    <w:uiPriority w:val="99"/>
    <w:semiHidden/>
    <w:unhideWhenUsed/>
    <w:rsid w:val="00491C4C"/>
    <w:rPr>
      <w:sz w:val="16"/>
      <w:szCs w:val="16"/>
    </w:rPr>
  </w:style>
  <w:style w:type="paragraph" w:styleId="CommentText">
    <w:name w:val="annotation text"/>
    <w:basedOn w:val="Normal"/>
    <w:link w:val="CommentTextChar"/>
    <w:uiPriority w:val="99"/>
    <w:semiHidden/>
    <w:unhideWhenUsed/>
    <w:rsid w:val="00491C4C"/>
    <w:pPr>
      <w:spacing w:line="240" w:lineRule="auto"/>
    </w:pPr>
    <w:rPr>
      <w:sz w:val="20"/>
      <w:szCs w:val="20"/>
    </w:rPr>
  </w:style>
  <w:style w:type="character" w:customStyle="1" w:styleId="CommentTextChar">
    <w:name w:val="Comment Text Char"/>
    <w:basedOn w:val="DefaultParagraphFont"/>
    <w:link w:val="CommentText"/>
    <w:uiPriority w:val="99"/>
    <w:semiHidden/>
    <w:rsid w:val="00491C4C"/>
    <w:rPr>
      <w:rFonts w:ascii="Arial" w:eastAsia="SimHei" w:hAnsi="Arial"/>
    </w:rPr>
  </w:style>
  <w:style w:type="paragraph" w:styleId="CommentSubject">
    <w:name w:val="annotation subject"/>
    <w:basedOn w:val="CommentText"/>
    <w:next w:val="CommentText"/>
    <w:link w:val="CommentSubjectChar"/>
    <w:uiPriority w:val="99"/>
    <w:semiHidden/>
    <w:unhideWhenUsed/>
    <w:rsid w:val="00491C4C"/>
    <w:rPr>
      <w:b/>
      <w:bCs/>
    </w:rPr>
  </w:style>
  <w:style w:type="character" w:customStyle="1" w:styleId="CommentSubjectChar">
    <w:name w:val="Comment Subject Char"/>
    <w:basedOn w:val="CommentTextChar"/>
    <w:link w:val="CommentSubject"/>
    <w:uiPriority w:val="99"/>
    <w:semiHidden/>
    <w:rsid w:val="00491C4C"/>
    <w:rPr>
      <w:rFonts w:ascii="Arial" w:eastAsia="SimHei" w:hAnsi="Arial"/>
      <w:b/>
      <w:bCs/>
    </w:rPr>
  </w:style>
  <w:style w:type="paragraph" w:styleId="Revision">
    <w:name w:val="Revision"/>
    <w:hidden/>
    <w:uiPriority w:val="99"/>
    <w:semiHidden/>
    <w:rsid w:val="00CF2E52"/>
    <w:rPr>
      <w:rFonts w:ascii="Arial" w:eastAsia="SimHei" w:hAnsi="Arial"/>
      <w:sz w:val="21"/>
      <w:szCs w:val="22"/>
    </w:rPr>
  </w:style>
  <w:style w:type="character" w:customStyle="1" w:styleId="Heading3Char">
    <w:name w:val="Heading 3 Char"/>
    <w:basedOn w:val="DefaultParagraphFont"/>
    <w:link w:val="Heading3"/>
    <w:uiPriority w:val="99"/>
    <w:rsid w:val="00155EA0"/>
    <w:rPr>
      <w:rFonts w:asciiTheme="majorHAnsi" w:eastAsiaTheme="majorEastAsia" w:hAnsiTheme="majorHAnsi" w:cstheme="majorBidi"/>
      <w:b/>
      <w:bCs/>
      <w:color w:val="808080" w:themeColor="background1" w:themeShade="80"/>
      <w:sz w:val="22"/>
      <w:szCs w:val="22"/>
    </w:rPr>
  </w:style>
  <w:style w:type="paragraph" w:customStyle="1" w:styleId="NormalArial9ptlastline">
    <w:name w:val="Normal Arial 9pt last line"/>
    <w:basedOn w:val="Normal"/>
    <w:qFormat/>
    <w:rsid w:val="00BD1E53"/>
    <w:pPr>
      <w:spacing w:after="0" w:line="240" w:lineRule="auto"/>
    </w:pPr>
    <w:rPr>
      <w:rFonts w:eastAsiaTheme="minorEastAsia" w:cs="ArialMT"/>
      <w:sz w:val="18"/>
      <w:szCs w:val="18"/>
      <w:lang w:eastAsia="en-US"/>
    </w:rPr>
  </w:style>
  <w:style w:type="character" w:customStyle="1" w:styleId="BodytextBold">
    <w:name w:val="Body text Bold"/>
    <w:uiPriority w:val="1"/>
    <w:qFormat/>
    <w:rsid w:val="00BD1E53"/>
    <w:rPr>
      <w:rFonts w:eastAsia="SimSun" w:cs="Arial"/>
      <w:b/>
      <w:i w:val="0"/>
      <w:color w:val="auto"/>
      <w:szCs w:val="18"/>
    </w:rPr>
  </w:style>
  <w:style w:type="paragraph" w:customStyle="1" w:styleId="Bodytextbullet">
    <w:name w:val="Bodytext bullet"/>
    <w:basedOn w:val="Normal"/>
    <w:qFormat/>
    <w:rsid w:val="008A1BCA"/>
    <w:pPr>
      <w:numPr>
        <w:numId w:val="36"/>
      </w:numPr>
      <w:spacing w:before="60" w:after="60" w:line="240" w:lineRule="auto"/>
      <w:ind w:left="227" w:hanging="227"/>
    </w:pPr>
    <w:rPr>
      <w:rFonts w:eastAsiaTheme="minorEastAsia" w:cs="Arial"/>
      <w:sz w:val="18"/>
      <w:szCs w:val="18"/>
      <w:lang w:eastAsia="en-US"/>
    </w:rPr>
  </w:style>
  <w:style w:type="paragraph" w:customStyle="1" w:styleId="Bodytextbullet2">
    <w:name w:val="Bodytext bullet2"/>
    <w:basedOn w:val="Bodytextbullet"/>
    <w:uiPriority w:val="99"/>
    <w:qFormat/>
    <w:rsid w:val="008A1BCA"/>
    <w:pPr>
      <w:numPr>
        <w:ilvl w:val="1"/>
      </w:numPr>
    </w:pPr>
  </w:style>
  <w:style w:type="table" w:customStyle="1" w:styleId="TableGrid2">
    <w:name w:val="Table Grid2"/>
    <w:basedOn w:val="TableNormal"/>
    <w:next w:val="TableGrid"/>
    <w:uiPriority w:val="59"/>
    <w:rsid w:val="00276AE2"/>
    <w:rPr>
      <w:rFonts w:ascii="Cambria" w:eastAsiaTheme="minorEastAsia" w:hAnsi="Cambria"/>
      <w:sz w:val="22"/>
      <w:szCs w:val="22"/>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customStyle="1" w:styleId="Bodytext11pt0spacesingle">
    <w:name w:val="Body text 11pt 0 space single"/>
    <w:basedOn w:val="Normal"/>
    <w:rsid w:val="003736C7"/>
    <w:pPr>
      <w:spacing w:after="0" w:line="240" w:lineRule="auto"/>
    </w:pPr>
    <w:rPr>
      <w:sz w:val="22"/>
      <w:szCs w:val="24"/>
      <w:lang w:eastAsia="en-US"/>
    </w:rPr>
  </w:style>
  <w:style w:type="paragraph" w:customStyle="1" w:styleId="Bodytext95pt6spaceatleast12">
    <w:name w:val="Body text 9.5pt 6 space at least 12"/>
    <w:basedOn w:val="Bodytext95pt3spaceatleast12"/>
    <w:rsid w:val="00840869"/>
    <w:pPr>
      <w:spacing w:after="120"/>
    </w:pPr>
  </w:style>
  <w:style w:type="paragraph" w:customStyle="1" w:styleId="Bodytext95pt0spaceatleast12">
    <w:name w:val="Body text 9.5pt 0 space at least 12"/>
    <w:basedOn w:val="Bodytext95pt3spaceatleast12"/>
    <w:rsid w:val="005E203D"/>
    <w:pPr>
      <w:spacing w:after="0"/>
    </w:pPr>
  </w:style>
  <w:style w:type="table" w:customStyle="1" w:styleId="TableGrid3">
    <w:name w:val="Table Grid3"/>
    <w:basedOn w:val="TableNormal"/>
    <w:next w:val="TableGrid"/>
    <w:uiPriority w:val="59"/>
    <w:locked/>
    <w:rsid w:val="009A5483"/>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customStyle="1" w:styleId="Pa1">
    <w:name w:val="Pa1"/>
    <w:basedOn w:val="Normal"/>
    <w:next w:val="Normal"/>
    <w:uiPriority w:val="99"/>
    <w:rsid w:val="008B4773"/>
    <w:pPr>
      <w:autoSpaceDE w:val="0"/>
      <w:autoSpaceDN w:val="0"/>
      <w:adjustRightInd w:val="0"/>
      <w:spacing w:after="0" w:line="181" w:lineRule="atLeast"/>
    </w:pPr>
    <w:rPr>
      <w:rFonts w:ascii="HelveticaNeueLT Std Lt" w:eastAsiaTheme="minorEastAsia" w:hAnsi="HelveticaNeueLT Std Lt" w:cstheme="minorBidi"/>
      <w:sz w:val="24"/>
      <w:szCs w:val="24"/>
      <w:lang w:eastAsia="zh-TW"/>
    </w:rPr>
  </w:style>
  <w:style w:type="paragraph" w:customStyle="1" w:styleId="FooterDoE">
    <w:name w:val="FooterDoE"/>
    <w:basedOn w:val="Footer"/>
    <w:link w:val="FooterDoEChar"/>
    <w:qFormat/>
    <w:rsid w:val="00BA295C"/>
    <w:pPr>
      <w:tabs>
        <w:tab w:val="center" w:pos="4513"/>
        <w:tab w:val="right" w:pos="9026"/>
      </w:tabs>
      <w:jc w:val="center"/>
    </w:pPr>
    <w:rPr>
      <w:rFonts w:cs="Arial"/>
      <w:sz w:val="16"/>
      <w:szCs w:val="16"/>
    </w:rPr>
  </w:style>
  <w:style w:type="character" w:customStyle="1" w:styleId="FooterDoEChar">
    <w:name w:val="FooterDoE Char"/>
    <w:basedOn w:val="FooterChar"/>
    <w:link w:val="FooterDoE"/>
    <w:rsid w:val="00BA295C"/>
    <w:rPr>
      <w:rFonts w:ascii="Arial" w:eastAsia="SimHei" w:hAnsi="Arial" w:cs="Arial"/>
      <w:sz w:val="16"/>
      <w:szCs w:val="16"/>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154033632">
      <w:bodyDiv w:val="1"/>
      <w:marLeft w:val="0"/>
      <w:marRight w:val="0"/>
      <w:marTop w:val="0"/>
      <w:marBottom w:val="0"/>
      <w:divBdr>
        <w:top w:val="none" w:sz="0" w:space="0" w:color="auto"/>
        <w:left w:val="none" w:sz="0" w:space="0" w:color="auto"/>
        <w:bottom w:val="none" w:sz="0" w:space="0" w:color="auto"/>
        <w:right w:val="none" w:sz="0" w:space="0" w:color="auto"/>
      </w:divBdr>
    </w:div>
    <w:div w:id="350179945">
      <w:bodyDiv w:val="1"/>
      <w:marLeft w:val="0"/>
      <w:marRight w:val="0"/>
      <w:marTop w:val="0"/>
      <w:marBottom w:val="0"/>
      <w:divBdr>
        <w:top w:val="none" w:sz="0" w:space="0" w:color="auto"/>
        <w:left w:val="none" w:sz="0" w:space="0" w:color="auto"/>
        <w:bottom w:val="none" w:sz="0" w:space="0" w:color="auto"/>
        <w:right w:val="none" w:sz="0" w:space="0" w:color="auto"/>
      </w:divBdr>
    </w:div>
    <w:div w:id="596250413">
      <w:bodyDiv w:val="1"/>
      <w:marLeft w:val="0"/>
      <w:marRight w:val="0"/>
      <w:marTop w:val="0"/>
      <w:marBottom w:val="0"/>
      <w:divBdr>
        <w:top w:val="none" w:sz="0" w:space="0" w:color="auto"/>
        <w:left w:val="none" w:sz="0" w:space="0" w:color="auto"/>
        <w:bottom w:val="none" w:sz="0" w:space="0" w:color="auto"/>
        <w:right w:val="none" w:sz="0" w:space="0" w:color="auto"/>
      </w:divBdr>
    </w:div>
    <w:div w:id="1144346722">
      <w:bodyDiv w:val="1"/>
      <w:marLeft w:val="0"/>
      <w:marRight w:val="0"/>
      <w:marTop w:val="0"/>
      <w:marBottom w:val="0"/>
      <w:divBdr>
        <w:top w:val="none" w:sz="0" w:space="0" w:color="auto"/>
        <w:left w:val="none" w:sz="0" w:space="0" w:color="auto"/>
        <w:bottom w:val="none" w:sz="0" w:space="0" w:color="auto"/>
        <w:right w:val="none" w:sz="0" w:space="0" w:color="auto"/>
      </w:divBdr>
    </w:div>
    <w:div w:id="1452742722">
      <w:bodyDiv w:val="1"/>
      <w:marLeft w:val="0"/>
      <w:marRight w:val="0"/>
      <w:marTop w:val="0"/>
      <w:marBottom w:val="0"/>
      <w:divBdr>
        <w:top w:val="none" w:sz="0" w:space="0" w:color="auto"/>
        <w:left w:val="none" w:sz="0" w:space="0" w:color="auto"/>
        <w:bottom w:val="none" w:sz="0" w:space="0" w:color="auto"/>
        <w:right w:val="none" w:sz="0" w:space="0" w:color="auto"/>
      </w:divBdr>
    </w:div>
    <w:div w:id="1879657551">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image" Target="media/image5.png"/><Relationship Id="rId13" Type="http://schemas.openxmlformats.org/officeDocument/2006/relationships/image" Target="media/image9.png"/><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yperlink" Target="https://staff.learningplace.eq.edu.au/lp/pages/default.aspx?cid=226002" TargetMode="External"/><Relationship Id="rId17" Type="http://schemas.openxmlformats.org/officeDocument/2006/relationships/theme" Target="theme/theme1.xml"/><Relationship Id="rId2" Type="http://schemas.openxmlformats.org/officeDocument/2006/relationships/numbering" Target="numbering.xml"/><Relationship Id="rId16" Type="http://schemas.openxmlformats.org/officeDocument/2006/relationships/fontTable" Target="fontTable.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hyperlink" Target="https://education.qld.gov.au/curriculum/stages-of-schooling/p-12" TargetMode="External"/><Relationship Id="rId5" Type="http://schemas.openxmlformats.org/officeDocument/2006/relationships/webSettings" Target="webSettings.xml"/><Relationship Id="rId15" Type="http://schemas.openxmlformats.org/officeDocument/2006/relationships/footer" Target="footer2.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1.xml"/><Relationship Id="rId14" Type="http://schemas.openxmlformats.org/officeDocument/2006/relationships/header" Target="header2.xml"/></Relationships>
</file>

<file path=word/_rels/footer1.xml.rels><?xml version="1.0" encoding="UTF-8" standalone="yes"?>
<Relationships xmlns="http://schemas.openxmlformats.org/package/2006/relationships"><Relationship Id="rId2" Type="http://schemas.openxmlformats.org/officeDocument/2006/relationships/image" Target="media/image8.png"/><Relationship Id="rId1" Type="http://schemas.openxmlformats.org/officeDocument/2006/relationships/image" Target="media/image7.jpg"/></Relationships>
</file>

<file path=word/_rels/footer2.xml.rels><?xml version="1.0" encoding="UTF-8" standalone="yes"?>
<Relationships xmlns="http://schemas.openxmlformats.org/package/2006/relationships"><Relationship Id="rId2" Type="http://schemas.openxmlformats.org/officeDocument/2006/relationships/image" Target="media/image8.png"/><Relationship Id="rId1" Type="http://schemas.openxmlformats.org/officeDocument/2006/relationships/image" Target="media/image7.jpg"/></Relationships>
</file>

<file path=word/_rels/header1.xml.rels><?xml version="1.0" encoding="UTF-8" standalone="yes"?>
<Relationships xmlns="http://schemas.openxmlformats.org/package/2006/relationships"><Relationship Id="rId1" Type="http://schemas.openxmlformats.org/officeDocument/2006/relationships/image" Target="media/image6.png"/></Relationships>
</file>

<file path=word/_rels/header2.xml.rels><?xml version="1.0" encoding="UTF-8" standalone="yes"?>
<Relationships xmlns="http://schemas.openxmlformats.org/package/2006/relationships"><Relationship Id="rId1" Type="http://schemas.openxmlformats.org/officeDocument/2006/relationships/image" Target="media/image6.png"/></Relationships>
</file>

<file path=word/_rels/numbering.xml.rels><?xml version="1.0" encoding="UTF-8" standalone="yes"?>
<Relationships xmlns="http://schemas.openxmlformats.org/package/2006/relationships"><Relationship Id="rId3" Type="http://schemas.openxmlformats.org/officeDocument/2006/relationships/image" Target="media/image3.png"/><Relationship Id="rId2" Type="http://schemas.openxmlformats.org/officeDocument/2006/relationships/image" Target="media/image2.png"/><Relationship Id="rId1" Type="http://schemas.openxmlformats.org/officeDocument/2006/relationships/image" Target="media/image1.png"/><Relationship Id="rId4" Type="http://schemas.openxmlformats.org/officeDocument/2006/relationships/image" Target="media/image4.png"/></Relationships>
</file>

<file path=word/_rels/settings.xml.rels><?xml version="1.0" encoding="UTF-8" standalone="yes"?>
<Relationships xmlns="http://schemas.openxmlformats.org/package/2006/relationships"><Relationship Id="rId1" Type="http://schemas.openxmlformats.org/officeDocument/2006/relationships/attachedTemplate" Target="file:///C:\Users\arben1\Desktop\DTP%20ITL_Yxx-xxBand_Ux_TO_template_Assessment.dotx" TargetMode="External"/></Relationships>
</file>

<file path=word/theme/theme1.xml><?xml version="1.0" encoding="utf-8"?>
<a:theme xmlns:a="http://schemas.openxmlformats.org/drawingml/2006/main" name="Languages Theme">
  <a:themeElements>
    <a:clrScheme name="Languages Theme">
      <a:dk1>
        <a:sysClr val="windowText" lastClr="000000"/>
      </a:dk1>
      <a:lt1>
        <a:sysClr val="window" lastClr="FFFFFF"/>
      </a:lt1>
      <a:dk2>
        <a:srgbClr val="EDD4E8"/>
      </a:dk2>
      <a:lt2>
        <a:srgbClr val="FBEEF5"/>
      </a:lt2>
      <a:accent1>
        <a:srgbClr val="B13A9D"/>
      </a:accent1>
      <a:accent2>
        <a:srgbClr val="4F81BD"/>
      </a:accent2>
      <a:accent3>
        <a:srgbClr val="C0504D"/>
      </a:accent3>
      <a:accent4>
        <a:srgbClr val="9BBB59"/>
      </a:accent4>
      <a:accent5>
        <a:srgbClr val="4BACC6"/>
      </a:accent5>
      <a:accent6>
        <a:srgbClr val="F79646"/>
      </a:accent6>
      <a:hlink>
        <a:srgbClr val="0000FF"/>
      </a:hlink>
      <a:folHlink>
        <a:srgbClr val="800080"/>
      </a:folHlink>
    </a:clrScheme>
    <a:fontScheme name="ILM Fonts">
      <a:majorFont>
        <a:latin typeface="Arial"/>
        <a:ea typeface=""/>
        <a:cs typeface=""/>
      </a:majorFont>
      <a:minorFont>
        <a:latin typeface="Arial"/>
        <a:ea typeface=""/>
        <a:cs typeface=""/>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E3E6DB98-0CD4-4D49-A5F9-C64EE705DB6F}">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DTP ITL_Yxx-xxBand_Ux_TO_template_Assessment.dotx</Template>
  <TotalTime>0</TotalTime>
  <Pages>9</Pages>
  <Words>3752</Words>
  <Characters>21390</Characters>
  <Application>Microsoft Office Word</Application>
  <DocSecurity>0</DocSecurity>
  <Lines>178</Lines>
  <Paragraphs>50</Paragraphs>
  <ScaleCrop>false</ScaleCrop>
  <HeadingPairs>
    <vt:vector size="2" baseType="variant">
      <vt:variant>
        <vt:lpstr>Title</vt:lpstr>
      </vt:variant>
      <vt:variant>
        <vt:i4>1</vt:i4>
      </vt:variant>
    </vt:vector>
  </HeadingPairs>
  <TitlesOfParts>
    <vt:vector size="1" baseType="lpstr">
      <vt:lpstr/>
    </vt:vector>
  </TitlesOfParts>
  <Company>Queensland Government</Company>
  <LinksUpToDate>false</LinksUpToDate>
  <CharactersWithSpaces>25092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BENNETT, Anna</dc:creator>
  <cp:lastModifiedBy>SUTHERLAND, Douglas (dsuth10)</cp:lastModifiedBy>
  <cp:revision>2</cp:revision>
  <cp:lastPrinted>2019-08-07T22:09:00Z</cp:lastPrinted>
  <dcterms:created xsi:type="dcterms:W3CDTF">2026-02-22T03:55:00Z</dcterms:created>
  <dcterms:modified xsi:type="dcterms:W3CDTF">2026-02-22T03:55:00Z</dcterms:modified>
</cp:coreProperties>
</file>