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CA9" w:rsidRDefault="00024AF1" w:rsidP="00EC4CA9">
      <w:bookmarkStart w:id="0" w:name="_GoBack"/>
      <w:bookmarkEnd w:id="0"/>
      <w:r>
        <w:rPr>
          <w:noProof/>
          <w:lang w:eastAsia="ja-JP"/>
        </w:rPr>
        <w:drawing>
          <wp:inline distT="0" distB="0" distL="0" distR="0" wp14:anchorId="71AE4AE2" wp14:editId="467BC2C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cstate="print">
                      <a:extLst>
                        <a:ext uri="{28A0092B-C50C-407E-A947-70E740481C1C}">
                          <a14:useLocalDpi xmlns:a14="http://schemas.microsoft.com/office/drawing/2010/main"/>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C843FF" w:rsidRPr="00026540" w:rsidTr="007436F1">
        <w:tc>
          <w:tcPr>
            <w:tcW w:w="7219" w:type="dxa"/>
            <w:gridSpan w:val="2"/>
            <w:tcBorders>
              <w:top w:val="single" w:sz="18" w:space="0" w:color="FFFFFF"/>
              <w:left w:val="single" w:sz="18" w:space="0" w:color="FFFFFF"/>
              <w:bottom w:val="single" w:sz="18" w:space="0" w:color="FFFFFF"/>
              <w:right w:val="single" w:sz="18" w:space="0" w:color="FFFFFF"/>
            </w:tcBorders>
            <w:shd w:val="clear" w:color="auto" w:fill="DB3F30"/>
          </w:tcPr>
          <w:p w:rsidR="00024AF1" w:rsidRDefault="00024AF1" w:rsidP="007436F1">
            <w:pPr>
              <w:pStyle w:val="Whiteheaderbanner"/>
            </w:pPr>
            <w:r>
              <w:t>HASS</w:t>
            </w:r>
          </w:p>
          <w:p w:rsidR="00C843FF" w:rsidRPr="00311AFF" w:rsidRDefault="00EF7690" w:rsidP="007436F1">
            <w:pPr>
              <w:pStyle w:val="Whiteheaderbanner"/>
            </w:pPr>
            <w:r>
              <w:t>People and the environment</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DB3F30"/>
            <w:vAlign w:val="bottom"/>
          </w:tcPr>
          <w:p w:rsidR="00C843FF" w:rsidRPr="00311AFF" w:rsidRDefault="00C843FF" w:rsidP="00EF7690">
            <w:pPr>
              <w:pStyle w:val="Whiteheaderbanner"/>
              <w:jc w:val="right"/>
            </w:pPr>
            <w:r w:rsidRPr="00B54F07">
              <w:t>Year</w:t>
            </w:r>
            <w:r>
              <w:t xml:space="preserve"> </w:t>
            </w:r>
            <w:r w:rsidR="00EF7690">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C843FF" w:rsidRPr="00311AFF" w:rsidRDefault="00C843FF" w:rsidP="00EF7690">
            <w:pPr>
              <w:pStyle w:val="Whiteheaderbanner"/>
              <w:jc w:val="right"/>
            </w:pPr>
            <w:r w:rsidRPr="00B54F07">
              <w:t xml:space="preserve">Unit </w:t>
            </w:r>
            <w:r w:rsidR="00EF7690">
              <w:t>1</w:t>
            </w:r>
          </w:p>
        </w:tc>
      </w:tr>
      <w:tr w:rsidR="00C843FF" w:rsidRPr="00026540" w:rsidTr="007436F1">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FDC8B9"/>
          </w:tcPr>
          <w:p w:rsidR="00C843FF" w:rsidRPr="002E2E83" w:rsidRDefault="00C843FF" w:rsidP="00EF7690">
            <w:pPr>
              <w:pStyle w:val="Blackheaderbanner"/>
            </w:pPr>
            <w:r>
              <w:t>Assessment task</w:t>
            </w:r>
            <w:r w:rsidRPr="002E2E83">
              <w:t xml:space="preserve"> — </w:t>
            </w:r>
            <w:r w:rsidR="00EF7690">
              <w:t>People and the environment</w:t>
            </w:r>
            <w:r w:rsidR="00BC4F41">
              <w:t>: Model response</w:t>
            </w:r>
          </w:p>
        </w:tc>
      </w:tr>
      <w:tr w:rsidR="00550D58" w:rsidRPr="00026540" w:rsidTr="00B71A3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550D58" w:rsidRPr="004465FA" w:rsidRDefault="00550D58" w:rsidP="00B71A32">
            <w:pPr>
              <w:pStyle w:val="Blueheader"/>
              <w:spacing w:before="60" w:after="60"/>
              <w:jc w:val="right"/>
            </w:pPr>
            <w:r>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550D58" w:rsidRPr="002E2E83" w:rsidRDefault="00550D58" w:rsidP="00B71A32">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550D58" w:rsidRPr="002E2E83" w:rsidRDefault="00550D58" w:rsidP="00B71A32">
            <w:pPr>
              <w:pStyle w:val="Blueheader"/>
              <w:spacing w:before="60" w:after="60"/>
              <w:jc w:val="right"/>
            </w:pPr>
            <w:r>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550D58" w:rsidRPr="002E2E83" w:rsidRDefault="00550D58" w:rsidP="00B71A32">
            <w:pPr>
              <w:pStyle w:val="Blueheader"/>
              <w:spacing w:before="60" w:after="60"/>
            </w:pPr>
          </w:p>
        </w:tc>
      </w:tr>
      <w:tr w:rsidR="00550D58" w:rsidRPr="00026540" w:rsidTr="00B71A32">
        <w:tc>
          <w:tcPr>
            <w:tcW w:w="1050" w:type="dxa"/>
            <w:tcBorders>
              <w:top w:val="single" w:sz="18" w:space="0" w:color="FFFFFF"/>
              <w:left w:val="single" w:sz="18" w:space="0" w:color="FFFFFF"/>
              <w:bottom w:val="single" w:sz="18" w:space="0" w:color="FFFFFF"/>
              <w:right w:val="single" w:sz="18" w:space="0" w:color="FFFFFF"/>
            </w:tcBorders>
            <w:shd w:val="clear" w:color="auto" w:fill="auto"/>
          </w:tcPr>
          <w:p w:rsidR="00550D58" w:rsidRDefault="00550D58" w:rsidP="00B71A32">
            <w:pPr>
              <w:pStyle w:val="Blueheader"/>
              <w:spacing w:before="60" w:after="60"/>
              <w:jc w:val="right"/>
            </w:pPr>
            <w:r>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550D58" w:rsidRPr="002E2E83" w:rsidRDefault="00550D58" w:rsidP="00B71A32">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rsidR="00550D58" w:rsidRPr="002E2E83" w:rsidRDefault="00550D58" w:rsidP="00B71A32">
            <w:pPr>
              <w:pStyle w:val="Blueheader"/>
              <w:spacing w:before="60" w:after="60"/>
              <w:jc w:val="right"/>
            </w:pPr>
            <w:r>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rsidR="00550D58" w:rsidRPr="002E2E83" w:rsidRDefault="00550D58" w:rsidP="00B71A32">
            <w:pPr>
              <w:pStyle w:val="Blueheader"/>
              <w:spacing w:before="60" w:after="60"/>
            </w:pPr>
          </w:p>
        </w:tc>
      </w:tr>
    </w:tbl>
    <w:p w:rsidR="00C33A33" w:rsidRPr="000E1D57" w:rsidRDefault="00C33A33" w:rsidP="00C33A33">
      <w:pPr>
        <w:pStyle w:val="ColourBanner1st"/>
      </w:pPr>
      <w:r>
        <w:t>Task</w:t>
      </w:r>
    </w:p>
    <w:p w:rsidR="00EF7690" w:rsidRDefault="00EF7690" w:rsidP="00C33A33">
      <w:pPr>
        <w:pStyle w:val="Bodytext6space"/>
        <w:rPr>
          <w:noProof/>
        </w:rPr>
      </w:pPr>
      <w:r w:rsidRPr="00C33A33">
        <w:rPr>
          <w:rStyle w:val="Bold"/>
        </w:rPr>
        <w:t>Purpose of assessment:</w:t>
      </w:r>
      <w:r>
        <w:rPr>
          <w:noProof/>
        </w:rPr>
        <w:t xml:space="preserve"> </w:t>
      </w:r>
      <w:r w:rsidRPr="000D7BD4">
        <w:rPr>
          <w:noProof/>
        </w:rPr>
        <w:t xml:space="preserve">To investigate the characteristics of places and use evidence to draw conclusions about a preferred place to live. </w:t>
      </w:r>
    </w:p>
    <w:p w:rsidR="00C33A33" w:rsidRPr="000E1D57" w:rsidRDefault="00C33A33" w:rsidP="00C33A33">
      <w:pPr>
        <w:pStyle w:val="ColourBanner1st"/>
      </w:pPr>
      <w:r>
        <w:t>Instructions</w:t>
      </w:r>
    </w:p>
    <w:p w:rsidR="00EF7690" w:rsidRPr="00EF7690" w:rsidRDefault="00EF7690" w:rsidP="00C33A33">
      <w:pPr>
        <w:pStyle w:val="Sub-heading"/>
        <w:rPr>
          <w:noProof/>
        </w:rPr>
      </w:pPr>
      <w:r>
        <w:rPr>
          <w:noProof/>
        </w:rPr>
        <w:t>Part A</w:t>
      </w:r>
      <w:r w:rsidR="00B34AB9">
        <w:rPr>
          <w:noProof/>
        </w:rPr>
        <w:t>:</w:t>
      </w:r>
      <w:r w:rsidRPr="00EF7690">
        <w:rPr>
          <w:noProof/>
        </w:rPr>
        <w:t xml:space="preserve"> Human and environmental characteristics of places</w:t>
      </w:r>
    </w:p>
    <w:p w:rsidR="00EF7690" w:rsidRPr="00D530FA" w:rsidRDefault="00EF7690" w:rsidP="002D20CF">
      <w:pPr>
        <w:pStyle w:val="Bodytext6pt"/>
        <w:rPr>
          <w:noProof/>
        </w:rPr>
      </w:pPr>
      <w:r w:rsidRPr="00D530FA">
        <w:rPr>
          <w:noProof/>
        </w:rPr>
        <w:t>Students will</w:t>
      </w:r>
      <w:r>
        <w:rPr>
          <w:noProof/>
        </w:rPr>
        <w:t>:</w:t>
      </w:r>
    </w:p>
    <w:p w:rsidR="00EF7690" w:rsidRPr="00EF7690" w:rsidRDefault="00EF7690" w:rsidP="00C33A33">
      <w:pPr>
        <w:pStyle w:val="Bullet6space"/>
        <w:rPr>
          <w:noProof/>
          <w:lang w:eastAsia="en-US"/>
        </w:rPr>
      </w:pPr>
      <w:r w:rsidRPr="00C33A33">
        <w:t>identify</w:t>
      </w:r>
      <w:r w:rsidRPr="00EF7690">
        <w:rPr>
          <w:noProof/>
          <w:lang w:eastAsia="en-US"/>
        </w:rPr>
        <w:t xml:space="preserve"> and describe the locations of places using mapping conventions</w:t>
      </w:r>
    </w:p>
    <w:p w:rsidR="00EF7690" w:rsidRPr="00EF7690" w:rsidRDefault="00EF7690" w:rsidP="00C33A33">
      <w:pPr>
        <w:pStyle w:val="Bulletbeforeboxtable"/>
        <w:rPr>
          <w:noProof/>
          <w:lang w:eastAsia="en-US"/>
        </w:rPr>
      </w:pPr>
      <w:r w:rsidRPr="00EF7690">
        <w:rPr>
          <w:noProof/>
          <w:lang w:eastAsia="en-US"/>
        </w:rPr>
        <w:t>sort, record and interpret data and information about the characteristics of places</w:t>
      </w:r>
      <w:r w:rsidR="00B34AB9">
        <w:rPr>
          <w:noProof/>
          <w:lang w:eastAsia="en-US"/>
        </w:rPr>
        <w:t>.</w:t>
      </w:r>
    </w:p>
    <w:p w:rsidR="00EF7690" w:rsidRPr="002D20CF" w:rsidRDefault="00EF7690" w:rsidP="002D20CF">
      <w:pPr>
        <w:pStyle w:val="Sub-heading"/>
      </w:pPr>
      <w:r w:rsidRPr="002D20CF">
        <w:t>Part B</w:t>
      </w:r>
      <w:r w:rsidR="00B34AB9" w:rsidRPr="002D20CF">
        <w:t>:</w:t>
      </w:r>
      <w:r w:rsidRPr="002D20CF">
        <w:t xml:space="preserve"> Influences of people and the environment on places</w:t>
      </w:r>
    </w:p>
    <w:p w:rsidR="00EF7690" w:rsidRPr="00013376" w:rsidRDefault="00EF7690" w:rsidP="002D20CF">
      <w:pPr>
        <w:pStyle w:val="Bodytext6pt"/>
        <w:rPr>
          <w:noProof/>
        </w:rPr>
      </w:pPr>
      <w:r w:rsidRPr="00D530FA">
        <w:rPr>
          <w:noProof/>
        </w:rPr>
        <w:t>Students will</w:t>
      </w:r>
      <w:r>
        <w:rPr>
          <w:noProof/>
        </w:rPr>
        <w:t>:</w:t>
      </w:r>
    </w:p>
    <w:p w:rsidR="00EF7690" w:rsidRPr="00EF7690" w:rsidRDefault="00EF7690" w:rsidP="00C33A33">
      <w:pPr>
        <w:pStyle w:val="Bulletbeforeboxtable"/>
        <w:rPr>
          <w:noProof/>
          <w:lang w:eastAsia="en-US"/>
        </w:rPr>
      </w:pPr>
      <w:r w:rsidRPr="00EF7690">
        <w:rPr>
          <w:noProof/>
          <w:lang w:eastAsia="en-US"/>
        </w:rPr>
        <w:t>identify and explain interconnections between people and the human and environmental characteristics of places and between components of the environment</w:t>
      </w:r>
      <w:r w:rsidR="00B34AB9">
        <w:rPr>
          <w:noProof/>
          <w:lang w:eastAsia="en-US"/>
        </w:rPr>
        <w:t>.</w:t>
      </w:r>
    </w:p>
    <w:p w:rsidR="00EF7690" w:rsidRPr="00EF7690" w:rsidRDefault="00EF7690" w:rsidP="00C33A33">
      <w:pPr>
        <w:pStyle w:val="Sub-heading"/>
        <w:rPr>
          <w:noProof/>
        </w:rPr>
      </w:pPr>
      <w:r w:rsidRPr="00EF7690">
        <w:rPr>
          <w:noProof/>
        </w:rPr>
        <w:t>Part C</w:t>
      </w:r>
      <w:r w:rsidR="00B34AB9">
        <w:rPr>
          <w:noProof/>
        </w:rPr>
        <w:t>:</w:t>
      </w:r>
      <w:r w:rsidRPr="00EF7690">
        <w:rPr>
          <w:noProof/>
        </w:rPr>
        <w:t xml:space="preserve"> Decide on a place to live </w:t>
      </w:r>
    </w:p>
    <w:p w:rsidR="00EF7690" w:rsidRPr="00D530FA" w:rsidRDefault="00EF7690" w:rsidP="002D20CF">
      <w:pPr>
        <w:pStyle w:val="Bodytext6pt"/>
        <w:rPr>
          <w:noProof/>
        </w:rPr>
      </w:pPr>
      <w:r w:rsidRPr="00D530FA">
        <w:rPr>
          <w:noProof/>
        </w:rPr>
        <w:t>Students will</w:t>
      </w:r>
      <w:r>
        <w:rPr>
          <w:noProof/>
        </w:rPr>
        <w:t>:</w:t>
      </w:r>
    </w:p>
    <w:p w:rsidR="001F272F" w:rsidRDefault="00EF7690" w:rsidP="001F272F">
      <w:pPr>
        <w:pStyle w:val="Bullet6space"/>
        <w:rPr>
          <w:noProof/>
          <w:lang w:eastAsia="en-US"/>
        </w:rPr>
      </w:pPr>
      <w:r w:rsidRPr="00EF7690">
        <w:rPr>
          <w:noProof/>
          <w:lang w:eastAsia="en-US"/>
        </w:rPr>
        <w:t>evaluate the characteristics of places to decide the country in which they would prefer to live</w:t>
      </w:r>
      <w:r w:rsidR="00B34AB9">
        <w:rPr>
          <w:noProof/>
          <w:lang w:eastAsia="en-US"/>
        </w:rPr>
        <w:t>.</w:t>
      </w:r>
    </w:p>
    <w:p w:rsidR="00660957" w:rsidRDefault="001F272F" w:rsidP="00DA4D6B">
      <w:pPr>
        <w:pStyle w:val="Sub-heading"/>
        <w:spacing w:after="240"/>
      </w:pPr>
      <w:r>
        <w:rPr>
          <w:noProof/>
        </w:rPr>
        <w:br w:type="page"/>
      </w:r>
      <w:r w:rsidR="00660957" w:rsidRPr="00B62BC1">
        <w:lastRenderedPageBreak/>
        <w:t>Part A</w:t>
      </w:r>
      <w:r w:rsidR="00B34AB9">
        <w:t>:</w:t>
      </w:r>
      <w:r w:rsidR="00660957">
        <w:t xml:space="preserve"> Human and environmental characteristics of places</w:t>
      </w:r>
    </w:p>
    <w:p w:rsidR="00660957" w:rsidRPr="00281667" w:rsidRDefault="00660957" w:rsidP="00990A99">
      <w:pPr>
        <w:pStyle w:val="Bodytext6space"/>
        <w:spacing w:after="240"/>
        <w:rPr>
          <w:noProof/>
        </w:rPr>
      </w:pPr>
      <w:r>
        <w:rPr>
          <w:noProof/>
        </w:rPr>
        <w:t>Use Source 1 to complete Q1</w:t>
      </w:r>
      <w:r w:rsidR="00CA75F3">
        <w:rPr>
          <w:rFonts w:cs="Arial"/>
          <w:noProof/>
        </w:rPr>
        <w:t>–</w:t>
      </w:r>
      <w:r>
        <w:rPr>
          <w:noProof/>
        </w:rPr>
        <w:t>5.</w:t>
      </w:r>
    </w:p>
    <w:p w:rsidR="00660957" w:rsidRPr="00494FA4" w:rsidRDefault="00660957" w:rsidP="00494FA4">
      <w:pPr>
        <w:pStyle w:val="Numbering"/>
      </w:pPr>
      <w:r w:rsidRPr="00494FA4">
        <w:t>Colour and label Sweden and Mexico on the map.</w:t>
      </w:r>
    </w:p>
    <w:p w:rsidR="00660957" w:rsidRPr="00F66AD8" w:rsidRDefault="00660957" w:rsidP="00494FA4">
      <w:pPr>
        <w:pStyle w:val="Numbering"/>
      </w:pPr>
      <w:r w:rsidRPr="00F66AD8">
        <w:t>Add a border</w:t>
      </w:r>
      <w:r>
        <w:t xml:space="preserve"> and</w:t>
      </w:r>
      <w:r w:rsidRPr="00F66AD8">
        <w:t xml:space="preserve"> title.</w:t>
      </w:r>
    </w:p>
    <w:p w:rsidR="00660957" w:rsidRDefault="00660957" w:rsidP="00494FA4">
      <w:pPr>
        <w:pStyle w:val="Numbering"/>
      </w:pPr>
      <w:r>
        <w:t xml:space="preserve">Label the major lines of latitude. </w:t>
      </w:r>
    </w:p>
    <w:p w:rsidR="004C7C4C" w:rsidRPr="004C7C4C" w:rsidRDefault="004C7C4C" w:rsidP="00AA6A68">
      <w:pPr>
        <w:ind w:left="283"/>
        <w:rPr>
          <w:lang w:eastAsia="en-US"/>
        </w:rPr>
      </w:pPr>
      <w:r>
        <w:rPr>
          <w:noProof/>
          <w:szCs w:val="24"/>
          <w:lang w:eastAsia="ja-JP"/>
        </w:rPr>
        <w:drawing>
          <wp:inline distT="0" distB="0" distL="0" distR="0">
            <wp:extent cx="5022850" cy="3114675"/>
            <wp:effectExtent l="19050" t="19050" r="2540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22850" cy="3114675"/>
                    </a:xfrm>
                    <a:prstGeom prst="rect">
                      <a:avLst/>
                    </a:prstGeom>
                    <a:ln>
                      <a:solidFill>
                        <a:srgbClr val="FF0000"/>
                      </a:solidFill>
                    </a:ln>
                  </pic:spPr>
                </pic:pic>
              </a:graphicData>
            </a:graphic>
          </wp:inline>
        </w:drawing>
      </w:r>
    </w:p>
    <w:p w:rsidR="00660957" w:rsidRDefault="00660957" w:rsidP="00042F52">
      <w:pPr>
        <w:pStyle w:val="Numbering"/>
        <w:spacing w:before="240" w:after="120"/>
      </w:pPr>
      <w:r>
        <w:t xml:space="preserve">Which body of water is located west of Sweden? </w:t>
      </w:r>
      <w:r w:rsidR="00042F52">
        <w:br/>
      </w:r>
      <w:r w:rsidR="004C7C4C" w:rsidRPr="004C7C4C">
        <w:rPr>
          <w:rStyle w:val="Redbodytext"/>
        </w:rPr>
        <w:t>North Atlantic Ocean</w:t>
      </w:r>
    </w:p>
    <w:p w:rsidR="00660957" w:rsidRPr="00660957" w:rsidRDefault="00660957" w:rsidP="00042F52">
      <w:pPr>
        <w:pStyle w:val="Numbering"/>
        <w:spacing w:before="240"/>
      </w:pPr>
      <w:r>
        <w:t>Identify and add a mapping convention missing from this map.</w:t>
      </w:r>
      <w:r w:rsidRPr="0072744C">
        <w:rPr>
          <w:sz w:val="16"/>
          <w:szCs w:val="16"/>
        </w:rPr>
        <w:t xml:space="preserve"> </w:t>
      </w:r>
      <w:r w:rsidR="004C7C4C">
        <w:rPr>
          <w:sz w:val="16"/>
          <w:szCs w:val="16"/>
        </w:rPr>
        <w:br/>
      </w:r>
      <w:r w:rsidR="004C7C4C" w:rsidRPr="004C7C4C">
        <w:rPr>
          <w:rStyle w:val="Redbodytext"/>
        </w:rPr>
        <w:t>Students should identify and add a either a north point or legend.</w:t>
      </w:r>
    </w:p>
    <w:p w:rsidR="00660957" w:rsidRPr="009B2D1A" w:rsidRDefault="00660957" w:rsidP="00AA171A">
      <w:pPr>
        <w:pStyle w:val="ListParagraph"/>
        <w:spacing w:before="360" w:after="120" w:line="360" w:lineRule="auto"/>
        <w:ind w:left="0"/>
        <w:rPr>
          <w:rFonts w:cs="Arial"/>
          <w:szCs w:val="24"/>
        </w:rPr>
      </w:pPr>
      <w:r>
        <w:rPr>
          <w:rFonts w:cs="Arial"/>
          <w:szCs w:val="24"/>
        </w:rPr>
        <w:t>Use Sources 2 and 3 to complete Q6‒10.</w:t>
      </w:r>
    </w:p>
    <w:p w:rsidR="00660957" w:rsidRPr="00341BBC" w:rsidRDefault="00660957" w:rsidP="00AA171A">
      <w:pPr>
        <w:pStyle w:val="Numbering"/>
        <w:spacing w:after="360"/>
      </w:pPr>
      <w:r w:rsidRPr="00341BBC">
        <w:t xml:space="preserve">Use </w:t>
      </w:r>
      <w:r>
        <w:t>sources to fill in the missing temperature data in the table below.</w:t>
      </w:r>
    </w:p>
    <w:tbl>
      <w:tblPr>
        <w:tblStyle w:val="TableGrid"/>
        <w:tblW w:w="9899" w:type="dxa"/>
        <w:tblInd w:w="392"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CellMar>
          <w:top w:w="57" w:type="dxa"/>
          <w:left w:w="57" w:type="dxa"/>
          <w:bottom w:w="57" w:type="dxa"/>
          <w:right w:w="57" w:type="dxa"/>
        </w:tblCellMar>
        <w:tblLook w:val="04A0" w:firstRow="1" w:lastRow="0" w:firstColumn="1" w:lastColumn="0" w:noHBand="0" w:noVBand="1"/>
      </w:tblPr>
      <w:tblGrid>
        <w:gridCol w:w="2098"/>
        <w:gridCol w:w="650"/>
        <w:gridCol w:w="650"/>
        <w:gridCol w:w="650"/>
        <w:gridCol w:w="650"/>
        <w:gridCol w:w="650"/>
        <w:gridCol w:w="650"/>
        <w:gridCol w:w="650"/>
        <w:gridCol w:w="650"/>
        <w:gridCol w:w="650"/>
        <w:gridCol w:w="650"/>
        <w:gridCol w:w="650"/>
        <w:gridCol w:w="651"/>
      </w:tblGrid>
      <w:tr w:rsidR="00AA171A" w:rsidRPr="00AA171A" w:rsidTr="00AA171A">
        <w:trPr>
          <w:trHeight w:val="200"/>
        </w:trPr>
        <w:tc>
          <w:tcPr>
            <w:tcW w:w="2098" w:type="dxa"/>
            <w:shd w:val="clear" w:color="auto" w:fill="DBE5F1" w:themeFill="accent1" w:themeFillTint="33"/>
          </w:tcPr>
          <w:p w:rsidR="00660957" w:rsidRPr="00AA171A" w:rsidRDefault="00660957" w:rsidP="00DA4D6B">
            <w:pPr>
              <w:spacing w:before="60" w:after="60" w:line="240" w:lineRule="auto"/>
              <w:rPr>
                <w:rFonts w:cs="Arial"/>
                <w:b/>
                <w:szCs w:val="24"/>
              </w:rPr>
            </w:pPr>
            <w:r w:rsidRPr="00AA171A">
              <w:rPr>
                <w:rFonts w:cs="Arial"/>
                <w:b/>
                <w:szCs w:val="24"/>
              </w:rPr>
              <w:t>Temperature (</w:t>
            </w:r>
            <w:r w:rsidRPr="00AA171A">
              <w:rPr>
                <w:rFonts w:cs="Arial"/>
                <w:b/>
                <w:szCs w:val="24"/>
              </w:rPr>
              <w:sym w:font="Symbol" w:char="F0B0"/>
            </w:r>
            <w:r w:rsidRPr="00AA171A">
              <w:rPr>
                <w:rFonts w:cs="Arial"/>
                <w:b/>
                <w:szCs w:val="24"/>
              </w:rPr>
              <w:t>c)</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Jan</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Feb</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Mar</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Apr</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May</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Jun</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July</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Aug</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Sep</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Oct</w:t>
            </w:r>
          </w:p>
        </w:tc>
        <w:tc>
          <w:tcPr>
            <w:tcW w:w="650"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Nov</w:t>
            </w:r>
          </w:p>
        </w:tc>
        <w:tc>
          <w:tcPr>
            <w:tcW w:w="651" w:type="dxa"/>
            <w:shd w:val="clear" w:color="auto" w:fill="DBE5F1" w:themeFill="accent1" w:themeFillTint="33"/>
          </w:tcPr>
          <w:p w:rsidR="00660957" w:rsidRPr="00AA171A" w:rsidRDefault="00660957" w:rsidP="00DA4D6B">
            <w:pPr>
              <w:spacing w:before="60" w:after="60" w:line="240" w:lineRule="auto"/>
              <w:jc w:val="center"/>
              <w:rPr>
                <w:rFonts w:cs="Arial"/>
                <w:b/>
                <w:szCs w:val="24"/>
              </w:rPr>
            </w:pPr>
            <w:r w:rsidRPr="00AA171A">
              <w:rPr>
                <w:rFonts w:cs="Arial"/>
                <w:b/>
                <w:szCs w:val="24"/>
              </w:rPr>
              <w:t>Dec</w:t>
            </w:r>
          </w:p>
        </w:tc>
      </w:tr>
      <w:tr w:rsidR="00660957" w:rsidRPr="00AA171A" w:rsidTr="00AA171A">
        <w:tc>
          <w:tcPr>
            <w:tcW w:w="2098" w:type="dxa"/>
            <w:vAlign w:val="center"/>
          </w:tcPr>
          <w:p w:rsidR="00660957" w:rsidRPr="00AA171A" w:rsidRDefault="00660957" w:rsidP="002D20CF">
            <w:pPr>
              <w:spacing w:before="120" w:line="240" w:lineRule="auto"/>
              <w:jc w:val="center"/>
              <w:rPr>
                <w:rFonts w:cs="Arial"/>
                <w:szCs w:val="24"/>
              </w:rPr>
            </w:pPr>
            <w:r w:rsidRPr="00AA171A">
              <w:rPr>
                <w:rFonts w:cs="Arial"/>
                <w:szCs w:val="24"/>
              </w:rPr>
              <w:t>Mexico City</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13</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15</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17</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18</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19</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19</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18</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18</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17</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17</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15</w:t>
            </w:r>
          </w:p>
        </w:tc>
        <w:tc>
          <w:tcPr>
            <w:tcW w:w="651" w:type="dxa"/>
            <w:vAlign w:val="center"/>
          </w:tcPr>
          <w:p w:rsidR="00660957" w:rsidRPr="00AA171A" w:rsidRDefault="00660957" w:rsidP="002D20CF">
            <w:pPr>
              <w:spacing w:before="120" w:line="240" w:lineRule="auto"/>
              <w:jc w:val="center"/>
              <w:rPr>
                <w:rFonts w:cs="Arial"/>
                <w:szCs w:val="24"/>
              </w:rPr>
            </w:pPr>
            <w:r w:rsidRPr="00AA171A">
              <w:rPr>
                <w:rFonts w:cs="Arial"/>
                <w:szCs w:val="24"/>
              </w:rPr>
              <w:t>14</w:t>
            </w:r>
          </w:p>
        </w:tc>
      </w:tr>
      <w:tr w:rsidR="00660957" w:rsidRPr="00AA171A" w:rsidTr="00AA171A">
        <w:tc>
          <w:tcPr>
            <w:tcW w:w="2098" w:type="dxa"/>
            <w:vAlign w:val="center"/>
          </w:tcPr>
          <w:p w:rsidR="00660957" w:rsidRPr="00AA171A" w:rsidRDefault="00660957" w:rsidP="002D20CF">
            <w:pPr>
              <w:spacing w:before="120" w:line="240" w:lineRule="auto"/>
              <w:jc w:val="center"/>
              <w:rPr>
                <w:rFonts w:cs="Arial"/>
                <w:szCs w:val="24"/>
              </w:rPr>
            </w:pPr>
            <w:r w:rsidRPr="00AA171A">
              <w:rPr>
                <w:rFonts w:cs="Arial"/>
                <w:szCs w:val="24"/>
              </w:rPr>
              <w:t>Stockholm</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–2</w:t>
            </w:r>
          </w:p>
        </w:tc>
        <w:tc>
          <w:tcPr>
            <w:tcW w:w="650" w:type="dxa"/>
            <w:vAlign w:val="center"/>
          </w:tcPr>
          <w:p w:rsidR="00660957" w:rsidRPr="004C7C4C" w:rsidRDefault="004C7C4C" w:rsidP="002D20CF">
            <w:pPr>
              <w:spacing w:before="120" w:line="240" w:lineRule="auto"/>
              <w:jc w:val="center"/>
              <w:rPr>
                <w:rStyle w:val="Redbodytext"/>
              </w:rPr>
            </w:pPr>
            <w:r>
              <w:rPr>
                <w:rFonts w:cs="Arial"/>
                <w:color w:val="FF0000"/>
                <w:sz w:val="22"/>
              </w:rPr>
              <w:t>–3</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0</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4</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10</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15</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17</w:t>
            </w:r>
          </w:p>
        </w:tc>
        <w:tc>
          <w:tcPr>
            <w:tcW w:w="650" w:type="dxa"/>
            <w:vAlign w:val="center"/>
          </w:tcPr>
          <w:p w:rsidR="00660957" w:rsidRPr="00AA171A" w:rsidRDefault="00660957" w:rsidP="002D20CF">
            <w:pPr>
              <w:spacing w:before="120" w:line="240" w:lineRule="auto"/>
              <w:jc w:val="center"/>
              <w:rPr>
                <w:rFonts w:cs="Arial"/>
                <w:szCs w:val="24"/>
              </w:rPr>
            </w:pPr>
            <w:r w:rsidRPr="00AA171A">
              <w:rPr>
                <w:rFonts w:cs="Arial"/>
                <w:szCs w:val="24"/>
              </w:rPr>
              <w:t>16</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11</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6</w:t>
            </w:r>
          </w:p>
        </w:tc>
        <w:tc>
          <w:tcPr>
            <w:tcW w:w="650" w:type="dxa"/>
            <w:vAlign w:val="center"/>
          </w:tcPr>
          <w:p w:rsidR="00660957" w:rsidRPr="004C7C4C" w:rsidRDefault="004C7C4C" w:rsidP="002D20CF">
            <w:pPr>
              <w:spacing w:before="120" w:line="240" w:lineRule="auto"/>
              <w:jc w:val="center"/>
              <w:rPr>
                <w:rStyle w:val="Redbodytext"/>
              </w:rPr>
            </w:pPr>
            <w:r>
              <w:rPr>
                <w:rStyle w:val="Redbodytext"/>
              </w:rPr>
              <w:t>1</w:t>
            </w:r>
          </w:p>
        </w:tc>
        <w:tc>
          <w:tcPr>
            <w:tcW w:w="651" w:type="dxa"/>
            <w:vAlign w:val="center"/>
          </w:tcPr>
          <w:p w:rsidR="00660957" w:rsidRPr="004C7C4C" w:rsidRDefault="004C7C4C" w:rsidP="002D20CF">
            <w:pPr>
              <w:spacing w:before="120" w:line="240" w:lineRule="auto"/>
              <w:jc w:val="center"/>
              <w:rPr>
                <w:rStyle w:val="Redbodytext"/>
              </w:rPr>
            </w:pPr>
            <w:r>
              <w:rPr>
                <w:rStyle w:val="Redbodytext"/>
              </w:rPr>
              <w:t>–2</w:t>
            </w:r>
          </w:p>
        </w:tc>
      </w:tr>
    </w:tbl>
    <w:p w:rsidR="004C7C4C" w:rsidRPr="004C7C4C" w:rsidRDefault="00660957" w:rsidP="00DE069D">
      <w:pPr>
        <w:pStyle w:val="Numbering"/>
        <w:spacing w:before="360" w:after="0"/>
        <w:rPr>
          <w:rStyle w:val="Redbodytext"/>
        </w:rPr>
      </w:pPr>
      <w:r>
        <w:t>Write a comparative statement that draws from the data in the table above.</w:t>
      </w:r>
      <w:r w:rsidR="00DA4D6B" w:rsidRPr="00DA4D6B">
        <w:t xml:space="preserve"> </w:t>
      </w:r>
      <w:r w:rsidR="00042F52">
        <w:br/>
      </w:r>
      <w:r w:rsidR="00DE069D" w:rsidRPr="00DE069D">
        <w:rPr>
          <w:rStyle w:val="Redbodytext"/>
        </w:rPr>
        <w:t xml:space="preserve">Answers will vary. </w:t>
      </w:r>
      <w:r w:rsidR="00DE069D">
        <w:rPr>
          <w:rStyle w:val="Redbodytext"/>
        </w:rPr>
        <w:br/>
      </w:r>
      <w:r w:rsidR="00DE069D" w:rsidRPr="00DE069D">
        <w:rPr>
          <w:rStyle w:val="Redbodytext"/>
        </w:rPr>
        <w:t>Mexico City experiences warmer temperatures than Stockholm all year round. The average temperature for both Sweden and Mexico increases between the months of March through June.</w:t>
      </w:r>
    </w:p>
    <w:p w:rsidR="00660957" w:rsidRPr="009B2D1A" w:rsidRDefault="004C7C4C" w:rsidP="00AA171A">
      <w:pPr>
        <w:pStyle w:val="Numbering"/>
        <w:spacing w:after="360"/>
      </w:pPr>
      <w:r>
        <w:br w:type="page"/>
      </w:r>
      <w:r w:rsidR="00660957" w:rsidRPr="009B2D1A">
        <w:lastRenderedPageBreak/>
        <w:t>Write true or false for the following statements.</w:t>
      </w:r>
      <w:r w:rsidR="00660957">
        <w:t xml:space="preserve"> Use sources. </w:t>
      </w:r>
    </w:p>
    <w:tbl>
      <w:tblPr>
        <w:tblStyle w:val="TableGrid"/>
        <w:tblW w:w="0" w:type="auto"/>
        <w:jc w:val="center"/>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08" w:type="dxa"/>
          <w:bottom w:w="108" w:type="dxa"/>
        </w:tblCellMar>
        <w:tblLook w:val="04A0" w:firstRow="1" w:lastRow="0" w:firstColumn="1" w:lastColumn="0" w:noHBand="0" w:noVBand="1"/>
      </w:tblPr>
      <w:tblGrid>
        <w:gridCol w:w="4394"/>
        <w:gridCol w:w="1701"/>
      </w:tblGrid>
      <w:tr w:rsidR="00660957" w:rsidRPr="009B2D1A" w:rsidTr="004C7C4C">
        <w:trPr>
          <w:jc w:val="center"/>
        </w:trPr>
        <w:tc>
          <w:tcPr>
            <w:tcW w:w="4394" w:type="dxa"/>
            <w:shd w:val="clear" w:color="auto" w:fill="auto"/>
          </w:tcPr>
          <w:p w:rsidR="00660957" w:rsidRPr="009B2D1A" w:rsidRDefault="00660957" w:rsidP="00DA4D6B">
            <w:pPr>
              <w:spacing w:after="0" w:line="240" w:lineRule="auto"/>
              <w:rPr>
                <w:rFonts w:cs="Arial"/>
                <w:szCs w:val="24"/>
              </w:rPr>
            </w:pPr>
            <w:r w:rsidRPr="009B2D1A">
              <w:rPr>
                <w:rFonts w:cs="Arial"/>
                <w:szCs w:val="24"/>
              </w:rPr>
              <w:t>It gets warmer in Stockholm between February and July.</w:t>
            </w:r>
          </w:p>
        </w:tc>
        <w:tc>
          <w:tcPr>
            <w:tcW w:w="1701" w:type="dxa"/>
            <w:shd w:val="clear" w:color="auto" w:fill="auto"/>
            <w:vAlign w:val="center"/>
          </w:tcPr>
          <w:p w:rsidR="00660957" w:rsidRPr="004C7C4C" w:rsidRDefault="004C7C4C" w:rsidP="004C7C4C">
            <w:pPr>
              <w:spacing w:after="0" w:line="240" w:lineRule="auto"/>
              <w:jc w:val="center"/>
              <w:rPr>
                <w:rStyle w:val="Redbodytext"/>
              </w:rPr>
            </w:pPr>
            <w:r>
              <w:rPr>
                <w:rStyle w:val="Redbodytext"/>
              </w:rPr>
              <w:t>True</w:t>
            </w:r>
          </w:p>
        </w:tc>
      </w:tr>
      <w:tr w:rsidR="00660957" w:rsidRPr="009B2D1A" w:rsidTr="004C7C4C">
        <w:trPr>
          <w:jc w:val="center"/>
        </w:trPr>
        <w:tc>
          <w:tcPr>
            <w:tcW w:w="4394" w:type="dxa"/>
            <w:shd w:val="clear" w:color="auto" w:fill="auto"/>
          </w:tcPr>
          <w:p w:rsidR="00660957" w:rsidRPr="009B2D1A" w:rsidRDefault="00660957" w:rsidP="00DA4D6B">
            <w:pPr>
              <w:spacing w:after="0" w:line="240" w:lineRule="auto"/>
              <w:rPr>
                <w:rFonts w:cs="Arial"/>
                <w:szCs w:val="24"/>
              </w:rPr>
            </w:pPr>
            <w:r w:rsidRPr="009B2D1A">
              <w:rPr>
                <w:rFonts w:cs="Arial"/>
                <w:szCs w:val="24"/>
              </w:rPr>
              <w:t xml:space="preserve">Mexico City receives less precipitation between March and July. </w:t>
            </w:r>
          </w:p>
        </w:tc>
        <w:tc>
          <w:tcPr>
            <w:tcW w:w="1701" w:type="dxa"/>
            <w:shd w:val="clear" w:color="auto" w:fill="auto"/>
            <w:vAlign w:val="center"/>
          </w:tcPr>
          <w:p w:rsidR="00660957" w:rsidRPr="004C7C4C" w:rsidRDefault="004C7C4C" w:rsidP="004C7C4C">
            <w:pPr>
              <w:spacing w:after="0" w:line="240" w:lineRule="auto"/>
              <w:jc w:val="center"/>
              <w:rPr>
                <w:rStyle w:val="Redbodytext"/>
              </w:rPr>
            </w:pPr>
            <w:r>
              <w:rPr>
                <w:rStyle w:val="Redbodytext"/>
              </w:rPr>
              <w:t>False</w:t>
            </w:r>
          </w:p>
        </w:tc>
      </w:tr>
      <w:tr w:rsidR="00660957" w:rsidRPr="009B2D1A" w:rsidTr="004C7C4C">
        <w:trPr>
          <w:jc w:val="center"/>
        </w:trPr>
        <w:tc>
          <w:tcPr>
            <w:tcW w:w="4394" w:type="dxa"/>
            <w:shd w:val="clear" w:color="auto" w:fill="auto"/>
          </w:tcPr>
          <w:p w:rsidR="00660957" w:rsidRPr="009B2D1A" w:rsidRDefault="00660957" w:rsidP="00DA4D6B">
            <w:pPr>
              <w:spacing w:after="0" w:line="240" w:lineRule="auto"/>
              <w:rPr>
                <w:rFonts w:cs="Arial"/>
                <w:szCs w:val="24"/>
              </w:rPr>
            </w:pPr>
            <w:r w:rsidRPr="009B2D1A">
              <w:rPr>
                <w:rFonts w:cs="Arial"/>
                <w:szCs w:val="24"/>
              </w:rPr>
              <w:t>Both Mexico and Sweden experience summer during the middle of the year.</w:t>
            </w:r>
          </w:p>
        </w:tc>
        <w:tc>
          <w:tcPr>
            <w:tcW w:w="1701" w:type="dxa"/>
            <w:shd w:val="clear" w:color="auto" w:fill="auto"/>
            <w:vAlign w:val="center"/>
          </w:tcPr>
          <w:p w:rsidR="00660957" w:rsidRPr="004C7C4C" w:rsidRDefault="004C7C4C" w:rsidP="004C7C4C">
            <w:pPr>
              <w:spacing w:after="0" w:line="240" w:lineRule="auto"/>
              <w:jc w:val="center"/>
              <w:rPr>
                <w:rStyle w:val="Redbodytext"/>
              </w:rPr>
            </w:pPr>
            <w:r>
              <w:rPr>
                <w:rStyle w:val="Redbodytext"/>
              </w:rPr>
              <w:t>True</w:t>
            </w:r>
          </w:p>
        </w:tc>
      </w:tr>
      <w:tr w:rsidR="00660957" w:rsidRPr="009B2D1A" w:rsidTr="004C7C4C">
        <w:trPr>
          <w:jc w:val="center"/>
        </w:trPr>
        <w:tc>
          <w:tcPr>
            <w:tcW w:w="4394" w:type="dxa"/>
            <w:shd w:val="clear" w:color="auto" w:fill="auto"/>
          </w:tcPr>
          <w:p w:rsidR="00660957" w:rsidRPr="009B2D1A" w:rsidRDefault="00660957" w:rsidP="00DA4D6B">
            <w:pPr>
              <w:spacing w:after="0" w:line="240" w:lineRule="auto"/>
              <w:rPr>
                <w:rFonts w:cs="Arial"/>
                <w:szCs w:val="24"/>
              </w:rPr>
            </w:pPr>
            <w:r w:rsidRPr="009B2D1A">
              <w:rPr>
                <w:rFonts w:cs="Arial"/>
                <w:szCs w:val="24"/>
              </w:rPr>
              <w:t>Stockholm receives more precipitation during its winter months.</w:t>
            </w:r>
          </w:p>
        </w:tc>
        <w:tc>
          <w:tcPr>
            <w:tcW w:w="1701" w:type="dxa"/>
            <w:shd w:val="clear" w:color="auto" w:fill="auto"/>
            <w:vAlign w:val="center"/>
          </w:tcPr>
          <w:p w:rsidR="00660957" w:rsidRPr="004C7C4C" w:rsidRDefault="004C7C4C" w:rsidP="004C7C4C">
            <w:pPr>
              <w:spacing w:after="0" w:line="240" w:lineRule="auto"/>
              <w:jc w:val="center"/>
              <w:rPr>
                <w:rStyle w:val="Redbodytext"/>
              </w:rPr>
            </w:pPr>
            <w:r>
              <w:rPr>
                <w:rStyle w:val="Redbodytext"/>
              </w:rPr>
              <w:t>False</w:t>
            </w:r>
          </w:p>
        </w:tc>
      </w:tr>
    </w:tbl>
    <w:p w:rsidR="00DA4D6B" w:rsidRPr="000C6EC0" w:rsidRDefault="00660957" w:rsidP="00DE069D">
      <w:pPr>
        <w:pStyle w:val="Numbering"/>
        <w:spacing w:before="360"/>
      </w:pPr>
      <w:r w:rsidRPr="00BA2A33">
        <w:t>Describe how population</w:t>
      </w:r>
      <w:r>
        <w:t xml:space="preserve"> density in</w:t>
      </w:r>
      <w:r w:rsidRPr="00BA2A33">
        <w:t xml:space="preserve"> Sweden is distributed</w:t>
      </w:r>
      <w:r>
        <w:t xml:space="preserve"> — consider the terms clustered and linear</w:t>
      </w:r>
      <w:r w:rsidRPr="00BA2A33">
        <w:t>.</w:t>
      </w:r>
      <w:r w:rsidR="004C7C4C" w:rsidRPr="004C7C4C">
        <w:t xml:space="preserve"> </w:t>
      </w:r>
      <w:r w:rsidR="00DE069D">
        <w:rPr>
          <w:rStyle w:val="Redbodytext"/>
        </w:rPr>
        <w:t xml:space="preserve">Answers will vary. </w:t>
      </w:r>
      <w:r w:rsidR="00DE069D">
        <w:rPr>
          <w:rStyle w:val="Redbodytext"/>
        </w:rPr>
        <w:br/>
      </w:r>
      <w:r w:rsidR="00DE069D" w:rsidRPr="00DE069D">
        <w:rPr>
          <w:rStyle w:val="Redbodytext"/>
        </w:rPr>
        <w:t>The highest population density in Sweden is clustered around Stockholm. The lowest population density is shown as a linear distribution which extends from central to northern Sweden.</w:t>
      </w:r>
    </w:p>
    <w:p w:rsidR="004C7C4C" w:rsidRPr="00A417F4" w:rsidRDefault="00660957" w:rsidP="004C7C4C">
      <w:pPr>
        <w:pStyle w:val="Numbering"/>
        <w:tabs>
          <w:tab w:val="left" w:pos="142"/>
        </w:tabs>
      </w:pPr>
      <w:r w:rsidRPr="00BA2A33">
        <w:t>Why do you think some areas of Mexico are more densely populated?</w:t>
      </w:r>
      <w:r w:rsidR="00DA4D6B" w:rsidRPr="00DA4D6B">
        <w:t xml:space="preserve"> </w:t>
      </w:r>
      <w:r w:rsidR="004C7C4C" w:rsidRPr="004C7C4C">
        <w:rPr>
          <w:rStyle w:val="Redbodytext"/>
        </w:rPr>
        <w:t xml:space="preserve">Answers will vary. </w:t>
      </w:r>
      <w:r w:rsidR="00DE069D">
        <w:rPr>
          <w:rStyle w:val="Redbodytext"/>
        </w:rPr>
        <w:br/>
      </w:r>
      <w:r w:rsidR="004C7C4C" w:rsidRPr="004C7C4C">
        <w:rPr>
          <w:rStyle w:val="Redbodytext"/>
        </w:rPr>
        <w:t>Some areas of Mexico are more densely populated because many people live in or near major cities, such as Mexico City.</w:t>
      </w:r>
    </w:p>
    <w:p w:rsidR="00660957" w:rsidRPr="008E6AC4" w:rsidRDefault="00660957" w:rsidP="00042F52">
      <w:pPr>
        <w:pStyle w:val="Sub-heading"/>
        <w:spacing w:before="360" w:after="240"/>
        <w:rPr>
          <w:sz w:val="16"/>
          <w:szCs w:val="16"/>
        </w:rPr>
      </w:pPr>
      <w:r w:rsidRPr="008C4F3C">
        <w:t>Part B</w:t>
      </w:r>
      <w:r w:rsidR="00D61E2F">
        <w:t>:</w:t>
      </w:r>
      <w:r w:rsidRPr="008C4F3C">
        <w:t xml:space="preserve"> Influences of </w:t>
      </w:r>
      <w:r w:rsidRPr="00042F52">
        <w:t>people</w:t>
      </w:r>
      <w:r w:rsidRPr="008C4F3C">
        <w:t xml:space="preserve"> and the environment on places </w:t>
      </w:r>
    </w:p>
    <w:p w:rsidR="00660957" w:rsidRPr="00660957" w:rsidRDefault="00660957" w:rsidP="00AA171A">
      <w:pPr>
        <w:pStyle w:val="Numbering"/>
        <w:numPr>
          <w:ilvl w:val="0"/>
          <w:numId w:val="16"/>
        </w:numPr>
        <w:spacing w:after="360"/>
        <w:ind w:left="426"/>
      </w:pPr>
      <w:r w:rsidRPr="00660957">
        <w:t>Circle the environmental characteristics.</w:t>
      </w:r>
    </w:p>
    <w:p w:rsidR="00660957" w:rsidRPr="00AF00E2" w:rsidRDefault="00237CD7" w:rsidP="006358F0">
      <w:pPr>
        <w:ind w:left="284"/>
        <w:rPr>
          <w:rFonts w:cs="Arial"/>
          <w:szCs w:val="24"/>
        </w:rPr>
      </w:pPr>
      <w:r>
        <w:rPr>
          <w:noProof/>
          <w:lang w:eastAsia="ja-JP"/>
        </w:rPr>
        <mc:AlternateContent>
          <mc:Choice Requires="wpg">
            <w:drawing>
              <wp:inline distT="0" distB="0" distL="0" distR="0" wp14:anchorId="036A7A5A" wp14:editId="26E4925B">
                <wp:extent cx="6267450" cy="3505200"/>
                <wp:effectExtent l="0" t="0" r="19050" b="19050"/>
                <wp:docPr id="76" name="Group 76"/>
                <wp:cNvGraphicFramePr/>
                <a:graphic xmlns:a="http://schemas.openxmlformats.org/drawingml/2006/main">
                  <a:graphicData uri="http://schemas.microsoft.com/office/word/2010/wordprocessingGroup">
                    <wpg:wgp>
                      <wpg:cNvGrpSpPr/>
                      <wpg:grpSpPr>
                        <a:xfrm>
                          <a:off x="0" y="0"/>
                          <a:ext cx="6267450" cy="3505200"/>
                          <a:chOff x="0" y="0"/>
                          <a:chExt cx="6267541" cy="3505200"/>
                        </a:xfrm>
                      </wpg:grpSpPr>
                      <wpg:grpSp>
                        <wpg:cNvPr id="19" name="Group 19"/>
                        <wpg:cNvGrpSpPr/>
                        <wpg:grpSpPr>
                          <a:xfrm>
                            <a:off x="0" y="76200"/>
                            <a:ext cx="6170295" cy="3429000"/>
                            <a:chOff x="0" y="0"/>
                            <a:chExt cx="6508260" cy="3387060"/>
                          </a:xfrm>
                        </wpg:grpSpPr>
                        <wps:wsp>
                          <wps:cNvPr id="23" name="Text Box 2"/>
                          <wps:cNvSpPr txBox="1">
                            <a:spLocks noChangeArrowheads="1"/>
                          </wps:cNvSpPr>
                          <wps:spPr bwMode="auto">
                            <a:xfrm>
                              <a:off x="0" y="0"/>
                              <a:ext cx="2080260" cy="731520"/>
                            </a:xfrm>
                            <a:prstGeom prst="rect">
                              <a:avLst/>
                            </a:prstGeom>
                            <a:noFill/>
                            <a:ln w="19050">
                              <a:solidFill>
                                <a:schemeClr val="accent1">
                                  <a:lumMod val="60000"/>
                                  <a:lumOff val="40000"/>
                                </a:schemeClr>
                              </a:solidFill>
                              <a:miter lim="800000"/>
                              <a:headEnd/>
                              <a:tailEnd/>
                            </a:ln>
                          </wps:spPr>
                          <wps:txbx>
                            <w:txbxContent>
                              <w:p w:rsidR="00237CD7" w:rsidRPr="00A0281E" w:rsidRDefault="00237CD7" w:rsidP="00237CD7">
                                <w:pPr>
                                  <w:pStyle w:val="Bodytext0space"/>
                                  <w:jc w:val="center"/>
                                </w:pPr>
                                <w:r w:rsidRPr="00A0281E">
                                  <w:t xml:space="preserve">Mexico’s landscape is desert-like in </w:t>
                                </w:r>
                                <w:r w:rsidRPr="006116E2">
                                  <w:t>parts</w:t>
                                </w:r>
                                <w:r w:rsidRPr="00A0281E">
                                  <w:t>.</w:t>
                                </w:r>
                              </w:p>
                            </w:txbxContent>
                          </wps:txbx>
                          <wps:bodyPr rot="0" vert="horz" wrap="square" lIns="72000" tIns="72000" rIns="72000" bIns="72000" anchor="ctr" anchorCtr="0">
                            <a:noAutofit/>
                          </wps:bodyPr>
                        </wps:wsp>
                        <wps:wsp>
                          <wps:cNvPr id="11" name="Text Box 2"/>
                          <wps:cNvSpPr txBox="1">
                            <a:spLocks noChangeArrowheads="1"/>
                          </wps:cNvSpPr>
                          <wps:spPr bwMode="auto">
                            <a:xfrm>
                              <a:off x="4428000" y="1792800"/>
                              <a:ext cx="2080260" cy="708660"/>
                            </a:xfrm>
                            <a:prstGeom prst="rect">
                              <a:avLst/>
                            </a:prstGeom>
                            <a:noFill/>
                            <a:ln w="19050">
                              <a:solidFill>
                                <a:srgbClr val="FFC000"/>
                              </a:solidFill>
                              <a:miter lim="800000"/>
                              <a:headEnd/>
                              <a:tailEnd/>
                            </a:ln>
                          </wps:spPr>
                          <wps:txbx>
                            <w:txbxContent>
                              <w:p w:rsidR="00237CD7" w:rsidRPr="0064524E" w:rsidRDefault="00237CD7" w:rsidP="00237CD7">
                                <w:pPr>
                                  <w:pStyle w:val="Bodytext0space"/>
                                  <w:jc w:val="center"/>
                                </w:pPr>
                                <w:r w:rsidRPr="0064524E">
                                  <w:t xml:space="preserve">The Baltic Sea is </w:t>
                                </w:r>
                                <w:r w:rsidRPr="006116E2">
                                  <w:t>located</w:t>
                                </w:r>
                                <w:r w:rsidRPr="0064524E">
                                  <w:t xml:space="preserve"> off Sweden’s coastline.</w:t>
                                </w:r>
                              </w:p>
                            </w:txbxContent>
                          </wps:txbx>
                          <wps:bodyPr rot="0" vert="horz" wrap="square" lIns="72000" tIns="72000" rIns="72000" bIns="72000" anchor="ctr" anchorCtr="0">
                            <a:noAutofit/>
                          </wps:bodyPr>
                        </wps:wsp>
                        <wps:wsp>
                          <wps:cNvPr id="24" name="Text Box 2"/>
                          <wps:cNvSpPr txBox="1">
                            <a:spLocks noChangeArrowheads="1"/>
                          </wps:cNvSpPr>
                          <wps:spPr bwMode="auto">
                            <a:xfrm>
                              <a:off x="0" y="1792800"/>
                              <a:ext cx="2080260" cy="708660"/>
                            </a:xfrm>
                            <a:prstGeom prst="rect">
                              <a:avLst/>
                            </a:prstGeom>
                            <a:noFill/>
                            <a:ln w="19050">
                              <a:solidFill>
                                <a:schemeClr val="bg2">
                                  <a:lumMod val="50000"/>
                                </a:schemeClr>
                              </a:solidFill>
                              <a:miter lim="800000"/>
                              <a:headEnd/>
                              <a:tailEnd/>
                            </a:ln>
                          </wps:spPr>
                          <wps:txbx>
                            <w:txbxContent>
                              <w:p w:rsidR="00237CD7" w:rsidRPr="0064524E" w:rsidRDefault="00237CD7" w:rsidP="00237CD7">
                                <w:pPr>
                                  <w:pStyle w:val="Bodytext0space"/>
                                  <w:jc w:val="center"/>
                                </w:pPr>
                                <w:r w:rsidRPr="0064524E">
                                  <w:t>Herring is a fish commonly prepared for meals.</w:t>
                                </w:r>
                              </w:p>
                            </w:txbxContent>
                          </wps:txbx>
                          <wps:bodyPr rot="0" vert="horz" wrap="square" lIns="72000" tIns="72000" rIns="72000" bIns="72000" anchor="ctr" anchorCtr="0">
                            <a:noAutofit/>
                          </wps:bodyPr>
                        </wps:wsp>
                        <wps:wsp>
                          <wps:cNvPr id="22" name="Text Box 2"/>
                          <wps:cNvSpPr txBox="1">
                            <a:spLocks noChangeArrowheads="1"/>
                          </wps:cNvSpPr>
                          <wps:spPr bwMode="auto">
                            <a:xfrm>
                              <a:off x="2210400" y="0"/>
                              <a:ext cx="2088515" cy="731520"/>
                            </a:xfrm>
                            <a:prstGeom prst="rect">
                              <a:avLst/>
                            </a:prstGeom>
                            <a:noFill/>
                            <a:ln w="19050">
                              <a:solidFill>
                                <a:srgbClr val="00B050"/>
                              </a:solidFill>
                              <a:miter lim="800000"/>
                              <a:headEnd/>
                              <a:tailEnd/>
                            </a:ln>
                          </wps:spPr>
                          <wps:txbx>
                            <w:txbxContent>
                              <w:p w:rsidR="00237CD7" w:rsidRPr="00A0281E" w:rsidRDefault="00237CD7" w:rsidP="00237CD7">
                                <w:pPr>
                                  <w:pStyle w:val="Bodytext0space"/>
                                  <w:jc w:val="center"/>
                                </w:pPr>
                                <w:r w:rsidRPr="00A0281E">
                                  <w:t>Snow falls and lakes freeze over during cold winter months in Sweden.</w:t>
                                </w:r>
                              </w:p>
                            </w:txbxContent>
                          </wps:txbx>
                          <wps:bodyPr rot="0" vert="horz" wrap="square" lIns="72000" tIns="72000" rIns="72000" bIns="72000" anchor="ctr" anchorCtr="0">
                            <a:noAutofit/>
                          </wps:bodyPr>
                        </wps:wsp>
                        <wps:wsp>
                          <wps:cNvPr id="15" name="Text Box 2"/>
                          <wps:cNvSpPr txBox="1">
                            <a:spLocks noChangeArrowheads="1"/>
                          </wps:cNvSpPr>
                          <wps:spPr bwMode="auto">
                            <a:xfrm>
                              <a:off x="2210400" y="907200"/>
                              <a:ext cx="2080260" cy="716280"/>
                            </a:xfrm>
                            <a:prstGeom prst="rect">
                              <a:avLst/>
                            </a:prstGeom>
                            <a:noFill/>
                            <a:ln w="19050">
                              <a:solidFill>
                                <a:schemeClr val="bg2">
                                  <a:lumMod val="50000"/>
                                </a:schemeClr>
                              </a:solidFill>
                              <a:miter lim="800000"/>
                              <a:headEnd/>
                              <a:tailEnd/>
                            </a:ln>
                          </wps:spPr>
                          <wps:txbx>
                            <w:txbxContent>
                              <w:p w:rsidR="00237CD7" w:rsidRPr="0064524E" w:rsidRDefault="00237CD7" w:rsidP="00237CD7">
                                <w:pPr>
                                  <w:pStyle w:val="Bodytext0space"/>
                                  <w:jc w:val="center"/>
                                </w:pPr>
                                <w:r w:rsidRPr="0064524E">
                                  <w:t>Housing is tightly built into hillsides in Mexico City.</w:t>
                                </w:r>
                              </w:p>
                            </w:txbxContent>
                          </wps:txbx>
                          <wps:bodyPr rot="0" vert="horz" wrap="square" lIns="72000" tIns="72000" rIns="72000" bIns="72000" anchor="ctr" anchorCtr="0">
                            <a:noAutofit/>
                          </wps:bodyPr>
                        </wps:wsp>
                        <wps:wsp>
                          <wps:cNvPr id="16" name="Text Box 2"/>
                          <wps:cNvSpPr txBox="1">
                            <a:spLocks noChangeArrowheads="1"/>
                          </wps:cNvSpPr>
                          <wps:spPr bwMode="auto">
                            <a:xfrm>
                              <a:off x="0" y="907200"/>
                              <a:ext cx="2080260" cy="716280"/>
                            </a:xfrm>
                            <a:prstGeom prst="rect">
                              <a:avLst/>
                            </a:prstGeom>
                            <a:noFill/>
                            <a:ln w="19050">
                              <a:solidFill>
                                <a:srgbClr val="FFC000"/>
                              </a:solidFill>
                              <a:miter lim="800000"/>
                              <a:headEnd/>
                              <a:tailEnd/>
                            </a:ln>
                          </wps:spPr>
                          <wps:txbx>
                            <w:txbxContent>
                              <w:p w:rsidR="00237CD7" w:rsidRPr="00405D28" w:rsidRDefault="00237CD7" w:rsidP="00237CD7">
                                <w:pPr>
                                  <w:pStyle w:val="Bodytext0space"/>
                                  <w:jc w:val="center"/>
                                </w:pPr>
                                <w:r w:rsidRPr="00405D28">
                                  <w:t>Ice hockey is a favourite sport in Sweden.</w:t>
                                </w:r>
                              </w:p>
                            </w:txbxContent>
                          </wps:txbx>
                          <wps:bodyPr rot="0" vert="horz" wrap="square" lIns="72000" tIns="72000" rIns="72000" bIns="72000" anchor="ctr" anchorCtr="0">
                            <a:noAutofit/>
                          </wps:bodyPr>
                        </wps:wsp>
                        <wps:wsp>
                          <wps:cNvPr id="81" name="Text Box 2"/>
                          <wps:cNvSpPr txBox="1">
                            <a:spLocks noChangeArrowheads="1"/>
                          </wps:cNvSpPr>
                          <wps:spPr bwMode="auto">
                            <a:xfrm>
                              <a:off x="2210400" y="1792800"/>
                              <a:ext cx="2080260" cy="708660"/>
                            </a:xfrm>
                            <a:prstGeom prst="rect">
                              <a:avLst/>
                            </a:prstGeom>
                            <a:noFill/>
                            <a:ln w="19050">
                              <a:solidFill>
                                <a:schemeClr val="accent1">
                                  <a:lumMod val="60000"/>
                                  <a:lumOff val="40000"/>
                                </a:schemeClr>
                              </a:solidFill>
                              <a:miter lim="800000"/>
                              <a:headEnd/>
                              <a:tailEnd/>
                            </a:ln>
                          </wps:spPr>
                          <wps:txbx>
                            <w:txbxContent>
                              <w:p w:rsidR="00237CD7" w:rsidRPr="0064524E" w:rsidRDefault="00237CD7" w:rsidP="00237CD7">
                                <w:pPr>
                                  <w:pStyle w:val="Bodytext0space"/>
                                  <w:jc w:val="center"/>
                                </w:pPr>
                                <w:r w:rsidRPr="0064524E">
                                  <w:t>Mexico City has a</w:t>
                                </w:r>
                                <w:r>
                                  <w:br/>
                                </w:r>
                                <w:r w:rsidRPr="0064524E">
                                  <w:t xml:space="preserve"> warm temperate climate with low rainfall.</w:t>
                                </w:r>
                              </w:p>
                            </w:txbxContent>
                          </wps:txbx>
                          <wps:bodyPr rot="0" vert="horz" wrap="square" lIns="72000" tIns="72000" rIns="72000" bIns="72000" anchor="ctr" anchorCtr="0">
                            <a:noAutofit/>
                          </wps:bodyPr>
                        </wps:wsp>
                        <wps:wsp>
                          <wps:cNvPr id="9" name="Text Box 2"/>
                          <wps:cNvSpPr txBox="1">
                            <a:spLocks noChangeArrowheads="1"/>
                          </wps:cNvSpPr>
                          <wps:spPr bwMode="auto">
                            <a:xfrm>
                              <a:off x="4428000" y="0"/>
                              <a:ext cx="2080260" cy="731520"/>
                            </a:xfrm>
                            <a:prstGeom prst="rect">
                              <a:avLst/>
                            </a:prstGeom>
                            <a:noFill/>
                            <a:ln w="19050">
                              <a:solidFill>
                                <a:schemeClr val="bg2">
                                  <a:lumMod val="50000"/>
                                </a:schemeClr>
                              </a:solidFill>
                              <a:miter lim="800000"/>
                              <a:headEnd/>
                              <a:tailEnd/>
                            </a:ln>
                          </wps:spPr>
                          <wps:txbx>
                            <w:txbxContent>
                              <w:p w:rsidR="00237CD7" w:rsidRPr="00A0281E" w:rsidRDefault="00237CD7" w:rsidP="00237CD7">
                                <w:pPr>
                                  <w:pStyle w:val="Bodytext0space"/>
                                  <w:jc w:val="center"/>
                                </w:pPr>
                                <w:r w:rsidRPr="00A0281E">
                                  <w:t>Houses in Sweden are wooden and they have steeply pitched roofs.</w:t>
                                </w:r>
                              </w:p>
                            </w:txbxContent>
                          </wps:txbx>
                          <wps:bodyPr rot="0" vert="horz" wrap="square" lIns="72000" tIns="72000" rIns="72000" bIns="72000" anchor="ctr" anchorCtr="0">
                            <a:noAutofit/>
                          </wps:bodyPr>
                        </wps:wsp>
                        <wps:wsp>
                          <wps:cNvPr id="10" name="Text Box 2"/>
                          <wps:cNvSpPr txBox="1">
                            <a:spLocks noChangeArrowheads="1"/>
                          </wps:cNvSpPr>
                          <wps:spPr bwMode="auto">
                            <a:xfrm>
                              <a:off x="4428000" y="907200"/>
                              <a:ext cx="2080260" cy="716280"/>
                            </a:xfrm>
                            <a:prstGeom prst="rect">
                              <a:avLst/>
                            </a:prstGeom>
                            <a:noFill/>
                            <a:ln w="19050">
                              <a:solidFill>
                                <a:srgbClr val="00B050"/>
                              </a:solidFill>
                              <a:miter lim="800000"/>
                              <a:headEnd/>
                              <a:tailEnd/>
                            </a:ln>
                          </wps:spPr>
                          <wps:txbx>
                            <w:txbxContent>
                              <w:p w:rsidR="00237CD7" w:rsidRPr="0064524E" w:rsidRDefault="00237CD7" w:rsidP="00237CD7">
                                <w:pPr>
                                  <w:pStyle w:val="Bodytext0space"/>
                                  <w:jc w:val="center"/>
                                </w:pPr>
                                <w:r w:rsidRPr="0064524E">
                                  <w:t>Mexico City is surrounded by mountains and volcanos.</w:t>
                                </w:r>
                              </w:p>
                            </w:txbxContent>
                          </wps:txbx>
                          <wps:bodyPr rot="0" vert="horz" wrap="square" lIns="72000" tIns="72000" rIns="72000" bIns="72000" anchor="ctr" anchorCtr="0">
                            <a:noAutofit/>
                          </wps:bodyPr>
                        </wps:wsp>
                        <wps:wsp>
                          <wps:cNvPr id="40" name="Text Box 2"/>
                          <wps:cNvSpPr txBox="1">
                            <a:spLocks noChangeArrowheads="1"/>
                          </wps:cNvSpPr>
                          <wps:spPr bwMode="auto">
                            <a:xfrm>
                              <a:off x="0" y="2678400"/>
                              <a:ext cx="2080260" cy="708660"/>
                            </a:xfrm>
                            <a:prstGeom prst="rect">
                              <a:avLst/>
                            </a:prstGeom>
                            <a:noFill/>
                            <a:ln w="19050">
                              <a:solidFill>
                                <a:srgbClr val="00B050"/>
                              </a:solidFill>
                              <a:miter lim="800000"/>
                              <a:headEnd/>
                              <a:tailEnd/>
                            </a:ln>
                          </wps:spPr>
                          <wps:txbx>
                            <w:txbxContent>
                              <w:p w:rsidR="00237CD7" w:rsidRPr="0064524E" w:rsidRDefault="00237CD7" w:rsidP="00237CD7">
                                <w:pPr>
                                  <w:pStyle w:val="Bodytext0space"/>
                                  <w:jc w:val="center"/>
                                </w:pPr>
                                <w:r w:rsidRPr="0064524E">
                                  <w:t xml:space="preserve">Mexico City is </w:t>
                                </w:r>
                                <w:r w:rsidRPr="0064524E">
                                  <w:br/>
                                  <w:t>densely populated.</w:t>
                                </w:r>
                              </w:p>
                            </w:txbxContent>
                          </wps:txbx>
                          <wps:bodyPr rot="0" vert="horz" wrap="square" lIns="72000" tIns="72000" rIns="72000" bIns="72000" anchor="ctr" anchorCtr="0">
                            <a:noAutofit/>
                          </wps:bodyPr>
                        </wps:wsp>
                        <wps:wsp>
                          <wps:cNvPr id="47" name="Text Box 2"/>
                          <wps:cNvSpPr txBox="1">
                            <a:spLocks noChangeArrowheads="1"/>
                          </wps:cNvSpPr>
                          <wps:spPr bwMode="auto">
                            <a:xfrm>
                              <a:off x="2210400" y="2678400"/>
                              <a:ext cx="2080260" cy="708660"/>
                            </a:xfrm>
                            <a:prstGeom prst="rect">
                              <a:avLst/>
                            </a:prstGeom>
                            <a:noFill/>
                            <a:ln w="19050">
                              <a:solidFill>
                                <a:srgbClr val="FFC000"/>
                              </a:solidFill>
                              <a:miter lim="800000"/>
                              <a:headEnd/>
                              <a:tailEnd/>
                            </a:ln>
                          </wps:spPr>
                          <wps:txbx>
                            <w:txbxContent>
                              <w:p w:rsidR="00237CD7" w:rsidRPr="0064524E" w:rsidRDefault="00237CD7" w:rsidP="00237CD7">
                                <w:pPr>
                                  <w:pStyle w:val="Bodytext0space"/>
                                  <w:jc w:val="center"/>
                                </w:pPr>
                                <w:r w:rsidRPr="0064524E">
                                  <w:t>Soccer is one of Mexico’s most popular sports.</w:t>
                                </w:r>
                              </w:p>
                            </w:txbxContent>
                          </wps:txbx>
                          <wps:bodyPr rot="0" vert="horz" wrap="square" lIns="72000" tIns="72000" rIns="72000" bIns="72000" anchor="ctr" anchorCtr="0">
                            <a:noAutofit/>
                          </wps:bodyPr>
                        </wps:wsp>
                        <wps:wsp>
                          <wps:cNvPr id="67" name="Text Box 2"/>
                          <wps:cNvSpPr txBox="1">
                            <a:spLocks noChangeArrowheads="1"/>
                          </wps:cNvSpPr>
                          <wps:spPr bwMode="auto">
                            <a:xfrm>
                              <a:off x="4428000" y="2678400"/>
                              <a:ext cx="2080260" cy="708660"/>
                            </a:xfrm>
                            <a:prstGeom prst="rect">
                              <a:avLst/>
                            </a:prstGeom>
                            <a:noFill/>
                            <a:ln w="19050">
                              <a:solidFill>
                                <a:schemeClr val="accent1">
                                  <a:lumMod val="60000"/>
                                  <a:lumOff val="40000"/>
                                </a:schemeClr>
                              </a:solidFill>
                              <a:miter lim="800000"/>
                              <a:headEnd/>
                              <a:tailEnd/>
                            </a:ln>
                          </wps:spPr>
                          <wps:txbx>
                            <w:txbxContent>
                              <w:p w:rsidR="00237CD7" w:rsidRPr="0064524E" w:rsidRDefault="00237CD7" w:rsidP="00237CD7">
                                <w:pPr>
                                  <w:pStyle w:val="Bodytext0space"/>
                                  <w:jc w:val="center"/>
                                </w:pPr>
                                <w:r w:rsidRPr="0064524E">
                                  <w:t xml:space="preserve">Mexico City is the </w:t>
                                </w:r>
                                <w:r w:rsidRPr="0064524E">
                                  <w:br/>
                                  <w:t>capital of Mexico.</w:t>
                                </w:r>
                              </w:p>
                            </w:txbxContent>
                          </wps:txbx>
                          <wps:bodyPr rot="0" vert="horz" wrap="square" lIns="72000" tIns="72000" rIns="72000" bIns="72000" anchor="ctr" anchorCtr="0">
                            <a:noAutofit/>
                          </wps:bodyPr>
                        </wps:wsp>
                      </wpg:grpSp>
                      <wps:wsp>
                        <wps:cNvPr id="68" name="Freeform 68"/>
                        <wps:cNvSpPr/>
                        <wps:spPr>
                          <a:xfrm>
                            <a:off x="43543" y="0"/>
                            <a:ext cx="1926771" cy="846584"/>
                          </a:xfrm>
                          <a:custGeom>
                            <a:avLst/>
                            <a:gdLst>
                              <a:gd name="connsiteX0" fmla="*/ 1719943 w 1926771"/>
                              <a:gd name="connsiteY0" fmla="*/ 159740 h 846584"/>
                              <a:gd name="connsiteX1" fmla="*/ 1589314 w 1926771"/>
                              <a:gd name="connsiteY1" fmla="*/ 137969 h 846584"/>
                              <a:gd name="connsiteX2" fmla="*/ 1447800 w 1926771"/>
                              <a:gd name="connsiteY2" fmla="*/ 94426 h 846584"/>
                              <a:gd name="connsiteX3" fmla="*/ 1338943 w 1926771"/>
                              <a:gd name="connsiteY3" fmla="*/ 72655 h 846584"/>
                              <a:gd name="connsiteX4" fmla="*/ 1251857 w 1926771"/>
                              <a:gd name="connsiteY4" fmla="*/ 50883 h 846584"/>
                              <a:gd name="connsiteX5" fmla="*/ 1219200 w 1926771"/>
                              <a:gd name="connsiteY5" fmla="*/ 39997 h 846584"/>
                              <a:gd name="connsiteX6" fmla="*/ 1099457 w 1926771"/>
                              <a:gd name="connsiteY6" fmla="*/ 29112 h 846584"/>
                              <a:gd name="connsiteX7" fmla="*/ 511628 w 1926771"/>
                              <a:gd name="connsiteY7" fmla="*/ 29112 h 846584"/>
                              <a:gd name="connsiteX8" fmla="*/ 478971 w 1926771"/>
                              <a:gd name="connsiteY8" fmla="*/ 39997 h 846584"/>
                              <a:gd name="connsiteX9" fmla="*/ 402771 w 1926771"/>
                              <a:gd name="connsiteY9" fmla="*/ 61769 h 846584"/>
                              <a:gd name="connsiteX10" fmla="*/ 359228 w 1926771"/>
                              <a:gd name="connsiteY10" fmla="*/ 83540 h 846584"/>
                              <a:gd name="connsiteX11" fmla="*/ 304800 w 1926771"/>
                              <a:gd name="connsiteY11" fmla="*/ 94426 h 846584"/>
                              <a:gd name="connsiteX12" fmla="*/ 261257 w 1926771"/>
                              <a:gd name="connsiteY12" fmla="*/ 105312 h 846584"/>
                              <a:gd name="connsiteX13" fmla="*/ 174171 w 1926771"/>
                              <a:gd name="connsiteY13" fmla="*/ 127083 h 846584"/>
                              <a:gd name="connsiteX14" fmla="*/ 130628 w 1926771"/>
                              <a:gd name="connsiteY14" fmla="*/ 148855 h 846584"/>
                              <a:gd name="connsiteX15" fmla="*/ 65314 w 1926771"/>
                              <a:gd name="connsiteY15" fmla="*/ 192397 h 846584"/>
                              <a:gd name="connsiteX16" fmla="*/ 43543 w 1926771"/>
                              <a:gd name="connsiteY16" fmla="*/ 225055 h 846584"/>
                              <a:gd name="connsiteX17" fmla="*/ 21771 w 1926771"/>
                              <a:gd name="connsiteY17" fmla="*/ 246826 h 846584"/>
                              <a:gd name="connsiteX18" fmla="*/ 0 w 1926771"/>
                              <a:gd name="connsiteY18" fmla="*/ 312140 h 846584"/>
                              <a:gd name="connsiteX19" fmla="*/ 10886 w 1926771"/>
                              <a:gd name="connsiteY19" fmla="*/ 508083 h 846584"/>
                              <a:gd name="connsiteX20" fmla="*/ 21771 w 1926771"/>
                              <a:gd name="connsiteY20" fmla="*/ 540740 h 846584"/>
                              <a:gd name="connsiteX21" fmla="*/ 76200 w 1926771"/>
                              <a:gd name="connsiteY21" fmla="*/ 595169 h 846584"/>
                              <a:gd name="connsiteX22" fmla="*/ 141514 w 1926771"/>
                              <a:gd name="connsiteY22" fmla="*/ 649597 h 846584"/>
                              <a:gd name="connsiteX23" fmla="*/ 174171 w 1926771"/>
                              <a:gd name="connsiteY23" fmla="*/ 660483 h 846584"/>
                              <a:gd name="connsiteX24" fmla="*/ 217714 w 1926771"/>
                              <a:gd name="connsiteY24" fmla="*/ 682255 h 846584"/>
                              <a:gd name="connsiteX25" fmla="*/ 272143 w 1926771"/>
                              <a:gd name="connsiteY25" fmla="*/ 693140 h 846584"/>
                              <a:gd name="connsiteX26" fmla="*/ 359228 w 1926771"/>
                              <a:gd name="connsiteY26" fmla="*/ 714912 h 846584"/>
                              <a:gd name="connsiteX27" fmla="*/ 500743 w 1926771"/>
                              <a:gd name="connsiteY27" fmla="*/ 747569 h 846584"/>
                              <a:gd name="connsiteX28" fmla="*/ 544286 w 1926771"/>
                              <a:gd name="connsiteY28" fmla="*/ 758455 h 846584"/>
                              <a:gd name="connsiteX29" fmla="*/ 674914 w 1926771"/>
                              <a:gd name="connsiteY29" fmla="*/ 769340 h 846584"/>
                              <a:gd name="connsiteX30" fmla="*/ 751114 w 1926771"/>
                              <a:gd name="connsiteY30" fmla="*/ 780226 h 846584"/>
                              <a:gd name="connsiteX31" fmla="*/ 936171 w 1926771"/>
                              <a:gd name="connsiteY31" fmla="*/ 801997 h 846584"/>
                              <a:gd name="connsiteX32" fmla="*/ 1012371 w 1926771"/>
                              <a:gd name="connsiteY32" fmla="*/ 812883 h 846584"/>
                              <a:gd name="connsiteX33" fmla="*/ 1066800 w 1926771"/>
                              <a:gd name="connsiteY33" fmla="*/ 834655 h 846584"/>
                              <a:gd name="connsiteX34" fmla="*/ 1785257 w 1926771"/>
                              <a:gd name="connsiteY34" fmla="*/ 834655 h 846584"/>
                              <a:gd name="connsiteX35" fmla="*/ 1839686 w 1926771"/>
                              <a:gd name="connsiteY35" fmla="*/ 823769 h 846584"/>
                              <a:gd name="connsiteX36" fmla="*/ 1872343 w 1926771"/>
                              <a:gd name="connsiteY36" fmla="*/ 812883 h 846584"/>
                              <a:gd name="connsiteX37" fmla="*/ 1905000 w 1926771"/>
                              <a:gd name="connsiteY37" fmla="*/ 736683 h 846584"/>
                              <a:gd name="connsiteX38" fmla="*/ 1926771 w 1926771"/>
                              <a:gd name="connsiteY38" fmla="*/ 704026 h 846584"/>
                              <a:gd name="connsiteX39" fmla="*/ 1915886 w 1926771"/>
                              <a:gd name="connsiteY39" fmla="*/ 562512 h 846584"/>
                              <a:gd name="connsiteX40" fmla="*/ 1894114 w 1926771"/>
                              <a:gd name="connsiteY40" fmla="*/ 518969 h 846584"/>
                              <a:gd name="connsiteX41" fmla="*/ 1883228 w 1926771"/>
                              <a:gd name="connsiteY41" fmla="*/ 453655 h 846584"/>
                              <a:gd name="connsiteX42" fmla="*/ 1861457 w 1926771"/>
                              <a:gd name="connsiteY42" fmla="*/ 388340 h 846584"/>
                              <a:gd name="connsiteX43" fmla="*/ 1839686 w 1926771"/>
                              <a:gd name="connsiteY43" fmla="*/ 312140 h 846584"/>
                              <a:gd name="connsiteX44" fmla="*/ 1828800 w 1926771"/>
                              <a:gd name="connsiteY44" fmla="*/ 279483 h 846584"/>
                              <a:gd name="connsiteX45" fmla="*/ 1796143 w 1926771"/>
                              <a:gd name="connsiteY45" fmla="*/ 246826 h 846584"/>
                              <a:gd name="connsiteX46" fmla="*/ 1785257 w 1926771"/>
                              <a:gd name="connsiteY46" fmla="*/ 214169 h 846584"/>
                              <a:gd name="connsiteX47" fmla="*/ 1763486 w 1926771"/>
                              <a:gd name="connsiteY47" fmla="*/ 192397 h 846584"/>
                              <a:gd name="connsiteX48" fmla="*/ 1632857 w 1926771"/>
                              <a:gd name="connsiteY48" fmla="*/ 181512 h 846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1926771" h="846584">
                                <a:moveTo>
                                  <a:pt x="1719943" y="159740"/>
                                </a:moveTo>
                                <a:cubicBezTo>
                                  <a:pt x="1676400" y="152483"/>
                                  <a:pt x="1632600" y="146626"/>
                                  <a:pt x="1589314" y="137969"/>
                                </a:cubicBezTo>
                                <a:cubicBezTo>
                                  <a:pt x="1460101" y="112126"/>
                                  <a:pt x="1545141" y="126873"/>
                                  <a:pt x="1447800" y="94426"/>
                                </a:cubicBezTo>
                                <a:cubicBezTo>
                                  <a:pt x="1406595" y="80691"/>
                                  <a:pt x="1383975" y="82305"/>
                                  <a:pt x="1338943" y="72655"/>
                                </a:cubicBezTo>
                                <a:cubicBezTo>
                                  <a:pt x="1309685" y="66385"/>
                                  <a:pt x="1280725" y="58756"/>
                                  <a:pt x="1251857" y="50883"/>
                                </a:cubicBezTo>
                                <a:cubicBezTo>
                                  <a:pt x="1240787" y="47864"/>
                                  <a:pt x="1230559" y="41620"/>
                                  <a:pt x="1219200" y="39997"/>
                                </a:cubicBezTo>
                                <a:cubicBezTo>
                                  <a:pt x="1179524" y="34329"/>
                                  <a:pt x="1139371" y="32740"/>
                                  <a:pt x="1099457" y="29112"/>
                                </a:cubicBezTo>
                                <a:cubicBezTo>
                                  <a:pt x="882709" y="-25076"/>
                                  <a:pt x="1036404" y="9310"/>
                                  <a:pt x="511628" y="29112"/>
                                </a:cubicBezTo>
                                <a:cubicBezTo>
                                  <a:pt x="500162" y="29545"/>
                                  <a:pt x="490004" y="36845"/>
                                  <a:pt x="478971" y="39997"/>
                                </a:cubicBezTo>
                                <a:cubicBezTo>
                                  <a:pt x="451350" y="47889"/>
                                  <a:pt x="428872" y="50583"/>
                                  <a:pt x="402771" y="61769"/>
                                </a:cubicBezTo>
                                <a:cubicBezTo>
                                  <a:pt x="387856" y="68161"/>
                                  <a:pt x="374623" y="78408"/>
                                  <a:pt x="359228" y="83540"/>
                                </a:cubicBezTo>
                                <a:cubicBezTo>
                                  <a:pt x="341675" y="89391"/>
                                  <a:pt x="322861" y="90412"/>
                                  <a:pt x="304800" y="94426"/>
                                </a:cubicBezTo>
                                <a:cubicBezTo>
                                  <a:pt x="290195" y="97672"/>
                                  <a:pt x="275862" y="102067"/>
                                  <a:pt x="261257" y="105312"/>
                                </a:cubicBezTo>
                                <a:cubicBezTo>
                                  <a:pt x="225865" y="113177"/>
                                  <a:pt x="205597" y="113614"/>
                                  <a:pt x="174171" y="127083"/>
                                </a:cubicBezTo>
                                <a:cubicBezTo>
                                  <a:pt x="159256" y="133476"/>
                                  <a:pt x="144543" y="140506"/>
                                  <a:pt x="130628" y="148855"/>
                                </a:cubicBezTo>
                                <a:cubicBezTo>
                                  <a:pt x="108191" y="162317"/>
                                  <a:pt x="65314" y="192397"/>
                                  <a:pt x="65314" y="192397"/>
                                </a:cubicBezTo>
                                <a:cubicBezTo>
                                  <a:pt x="58057" y="203283"/>
                                  <a:pt x="51716" y="214839"/>
                                  <a:pt x="43543" y="225055"/>
                                </a:cubicBezTo>
                                <a:cubicBezTo>
                                  <a:pt x="37132" y="233069"/>
                                  <a:pt x="26361" y="237646"/>
                                  <a:pt x="21771" y="246826"/>
                                </a:cubicBezTo>
                                <a:cubicBezTo>
                                  <a:pt x="11508" y="267352"/>
                                  <a:pt x="0" y="312140"/>
                                  <a:pt x="0" y="312140"/>
                                </a:cubicBezTo>
                                <a:cubicBezTo>
                                  <a:pt x="3629" y="377454"/>
                                  <a:pt x="4684" y="442963"/>
                                  <a:pt x="10886" y="508083"/>
                                </a:cubicBezTo>
                                <a:cubicBezTo>
                                  <a:pt x="11974" y="519506"/>
                                  <a:pt x="14886" y="531560"/>
                                  <a:pt x="21771" y="540740"/>
                                </a:cubicBezTo>
                                <a:cubicBezTo>
                                  <a:pt x="37166" y="561267"/>
                                  <a:pt x="58057" y="577026"/>
                                  <a:pt x="76200" y="595169"/>
                                </a:cubicBezTo>
                                <a:cubicBezTo>
                                  <a:pt x="100276" y="619245"/>
                                  <a:pt x="111202" y="634441"/>
                                  <a:pt x="141514" y="649597"/>
                                </a:cubicBezTo>
                                <a:cubicBezTo>
                                  <a:pt x="151777" y="654729"/>
                                  <a:pt x="163624" y="655963"/>
                                  <a:pt x="174171" y="660483"/>
                                </a:cubicBezTo>
                                <a:cubicBezTo>
                                  <a:pt x="189086" y="666876"/>
                                  <a:pt x="202319" y="677123"/>
                                  <a:pt x="217714" y="682255"/>
                                </a:cubicBezTo>
                                <a:cubicBezTo>
                                  <a:pt x="235267" y="688106"/>
                                  <a:pt x="254115" y="688980"/>
                                  <a:pt x="272143" y="693140"/>
                                </a:cubicBezTo>
                                <a:cubicBezTo>
                                  <a:pt x="301299" y="699868"/>
                                  <a:pt x="330200" y="707655"/>
                                  <a:pt x="359228" y="714912"/>
                                </a:cubicBezTo>
                                <a:cubicBezTo>
                                  <a:pt x="457541" y="739490"/>
                                  <a:pt x="338270" y="710074"/>
                                  <a:pt x="500743" y="747569"/>
                                </a:cubicBezTo>
                                <a:cubicBezTo>
                                  <a:pt x="515321" y="750933"/>
                                  <a:pt x="529440" y="756599"/>
                                  <a:pt x="544286" y="758455"/>
                                </a:cubicBezTo>
                                <a:cubicBezTo>
                                  <a:pt x="587642" y="763874"/>
                                  <a:pt x="631460" y="764766"/>
                                  <a:pt x="674914" y="769340"/>
                                </a:cubicBezTo>
                                <a:cubicBezTo>
                                  <a:pt x="700431" y="772026"/>
                                  <a:pt x="725681" y="776835"/>
                                  <a:pt x="751114" y="780226"/>
                                </a:cubicBezTo>
                                <a:cubicBezTo>
                                  <a:pt x="939650" y="805365"/>
                                  <a:pt x="731798" y="776451"/>
                                  <a:pt x="936171" y="801997"/>
                                </a:cubicBezTo>
                                <a:cubicBezTo>
                                  <a:pt x="961631" y="805179"/>
                                  <a:pt x="986971" y="809254"/>
                                  <a:pt x="1012371" y="812883"/>
                                </a:cubicBezTo>
                                <a:cubicBezTo>
                                  <a:pt x="1030514" y="820140"/>
                                  <a:pt x="1047476" y="831756"/>
                                  <a:pt x="1066800" y="834655"/>
                                </a:cubicBezTo>
                                <a:cubicBezTo>
                                  <a:pt x="1243792" y="861204"/>
                                  <a:pt x="1755690" y="835235"/>
                                  <a:pt x="1785257" y="834655"/>
                                </a:cubicBezTo>
                                <a:cubicBezTo>
                                  <a:pt x="1803400" y="831026"/>
                                  <a:pt x="1821736" y="828257"/>
                                  <a:pt x="1839686" y="823769"/>
                                </a:cubicBezTo>
                                <a:cubicBezTo>
                                  <a:pt x="1850818" y="820986"/>
                                  <a:pt x="1864229" y="820997"/>
                                  <a:pt x="1872343" y="812883"/>
                                </a:cubicBezTo>
                                <a:cubicBezTo>
                                  <a:pt x="1894993" y="790233"/>
                                  <a:pt x="1891990" y="762704"/>
                                  <a:pt x="1905000" y="736683"/>
                                </a:cubicBezTo>
                                <a:cubicBezTo>
                                  <a:pt x="1910851" y="724981"/>
                                  <a:pt x="1919514" y="714912"/>
                                  <a:pt x="1926771" y="704026"/>
                                </a:cubicBezTo>
                                <a:cubicBezTo>
                                  <a:pt x="1923143" y="656855"/>
                                  <a:pt x="1924108" y="609103"/>
                                  <a:pt x="1915886" y="562512"/>
                                </a:cubicBezTo>
                                <a:cubicBezTo>
                                  <a:pt x="1913066" y="546531"/>
                                  <a:pt x="1898777" y="534512"/>
                                  <a:pt x="1894114" y="518969"/>
                                </a:cubicBezTo>
                                <a:cubicBezTo>
                                  <a:pt x="1887772" y="497828"/>
                                  <a:pt x="1888581" y="475068"/>
                                  <a:pt x="1883228" y="453655"/>
                                </a:cubicBezTo>
                                <a:cubicBezTo>
                                  <a:pt x="1877662" y="431391"/>
                                  <a:pt x="1868714" y="410112"/>
                                  <a:pt x="1861457" y="388340"/>
                                </a:cubicBezTo>
                                <a:cubicBezTo>
                                  <a:pt x="1835350" y="310017"/>
                                  <a:pt x="1867031" y="407850"/>
                                  <a:pt x="1839686" y="312140"/>
                                </a:cubicBezTo>
                                <a:cubicBezTo>
                                  <a:pt x="1836534" y="301107"/>
                                  <a:pt x="1835165" y="289030"/>
                                  <a:pt x="1828800" y="279483"/>
                                </a:cubicBezTo>
                                <a:cubicBezTo>
                                  <a:pt x="1820261" y="266674"/>
                                  <a:pt x="1807029" y="257712"/>
                                  <a:pt x="1796143" y="246826"/>
                                </a:cubicBezTo>
                                <a:cubicBezTo>
                                  <a:pt x="1792514" y="235940"/>
                                  <a:pt x="1791161" y="224008"/>
                                  <a:pt x="1785257" y="214169"/>
                                </a:cubicBezTo>
                                <a:cubicBezTo>
                                  <a:pt x="1779977" y="205368"/>
                                  <a:pt x="1772287" y="197677"/>
                                  <a:pt x="1763486" y="192397"/>
                                </a:cubicBezTo>
                                <a:cubicBezTo>
                                  <a:pt x="1728134" y="171186"/>
                                  <a:pt x="1661798" y="181512"/>
                                  <a:pt x="1632857" y="181512"/>
                                </a:cubicBezTo>
                              </a:path>
                            </a:pathLst>
                          </a:custGeom>
                          <a:ln w="19050">
                            <a:solidFill>
                              <a:srgbClr val="FF0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Freeform 71"/>
                        <wps:cNvSpPr/>
                        <wps:spPr>
                          <a:xfrm rot="10584878">
                            <a:off x="2035629" y="97971"/>
                            <a:ext cx="2018278" cy="824865"/>
                          </a:xfrm>
                          <a:custGeom>
                            <a:avLst/>
                            <a:gdLst>
                              <a:gd name="connsiteX0" fmla="*/ 1721869 w 1939584"/>
                              <a:gd name="connsiteY0" fmla="*/ 150992 h 912992"/>
                              <a:gd name="connsiteX1" fmla="*/ 1504155 w 1939584"/>
                              <a:gd name="connsiteY1" fmla="*/ 74792 h 912992"/>
                              <a:gd name="connsiteX2" fmla="*/ 1264669 w 1939584"/>
                              <a:gd name="connsiteY2" fmla="*/ 31249 h 912992"/>
                              <a:gd name="connsiteX3" fmla="*/ 1166698 w 1939584"/>
                              <a:gd name="connsiteY3" fmla="*/ 9478 h 912992"/>
                              <a:gd name="connsiteX4" fmla="*/ 426469 w 1939584"/>
                              <a:gd name="connsiteY4" fmla="*/ 31249 h 912992"/>
                              <a:gd name="connsiteX5" fmla="*/ 393812 w 1939584"/>
                              <a:gd name="connsiteY5" fmla="*/ 42135 h 912992"/>
                              <a:gd name="connsiteX6" fmla="*/ 328498 w 1939584"/>
                              <a:gd name="connsiteY6" fmla="*/ 85678 h 912992"/>
                              <a:gd name="connsiteX7" fmla="*/ 252298 w 1939584"/>
                              <a:gd name="connsiteY7" fmla="*/ 107449 h 912992"/>
                              <a:gd name="connsiteX8" fmla="*/ 219641 w 1939584"/>
                              <a:gd name="connsiteY8" fmla="*/ 129220 h 912992"/>
                              <a:gd name="connsiteX9" fmla="*/ 197869 w 1939584"/>
                              <a:gd name="connsiteY9" fmla="*/ 150992 h 912992"/>
                              <a:gd name="connsiteX10" fmla="*/ 165212 w 1939584"/>
                              <a:gd name="connsiteY10" fmla="*/ 161878 h 912992"/>
                              <a:gd name="connsiteX11" fmla="*/ 132555 w 1939584"/>
                              <a:gd name="connsiteY11" fmla="*/ 183649 h 912992"/>
                              <a:gd name="connsiteX12" fmla="*/ 89012 w 1939584"/>
                              <a:gd name="connsiteY12" fmla="*/ 205420 h 912992"/>
                              <a:gd name="connsiteX13" fmla="*/ 34584 w 1939584"/>
                              <a:gd name="connsiteY13" fmla="*/ 259849 h 912992"/>
                              <a:gd name="connsiteX14" fmla="*/ 12812 w 1939584"/>
                              <a:gd name="connsiteY14" fmla="*/ 281620 h 912992"/>
                              <a:gd name="connsiteX15" fmla="*/ 1927 w 1939584"/>
                              <a:gd name="connsiteY15" fmla="*/ 314278 h 912992"/>
                              <a:gd name="connsiteX16" fmla="*/ 23698 w 1939584"/>
                              <a:gd name="connsiteY16" fmla="*/ 575535 h 912992"/>
                              <a:gd name="connsiteX17" fmla="*/ 45469 w 1939584"/>
                              <a:gd name="connsiteY17" fmla="*/ 619078 h 912992"/>
                              <a:gd name="connsiteX18" fmla="*/ 78127 w 1939584"/>
                              <a:gd name="connsiteY18" fmla="*/ 684392 h 912992"/>
                              <a:gd name="connsiteX19" fmla="*/ 110784 w 1939584"/>
                              <a:gd name="connsiteY19" fmla="*/ 738820 h 912992"/>
                              <a:gd name="connsiteX20" fmla="*/ 121669 w 1939584"/>
                              <a:gd name="connsiteY20" fmla="*/ 771478 h 912992"/>
                              <a:gd name="connsiteX21" fmla="*/ 176098 w 1939584"/>
                              <a:gd name="connsiteY21" fmla="*/ 815020 h 912992"/>
                              <a:gd name="connsiteX22" fmla="*/ 197869 w 1939584"/>
                              <a:gd name="connsiteY22" fmla="*/ 836792 h 912992"/>
                              <a:gd name="connsiteX23" fmla="*/ 230527 w 1939584"/>
                              <a:gd name="connsiteY23" fmla="*/ 847678 h 912992"/>
                              <a:gd name="connsiteX24" fmla="*/ 317612 w 1939584"/>
                              <a:gd name="connsiteY24" fmla="*/ 891220 h 912992"/>
                              <a:gd name="connsiteX25" fmla="*/ 404698 w 1939584"/>
                              <a:gd name="connsiteY25" fmla="*/ 912992 h 912992"/>
                              <a:gd name="connsiteX26" fmla="*/ 1547698 w 1939584"/>
                              <a:gd name="connsiteY26" fmla="*/ 902106 h 912992"/>
                              <a:gd name="connsiteX27" fmla="*/ 1580355 w 1939584"/>
                              <a:gd name="connsiteY27" fmla="*/ 891220 h 912992"/>
                              <a:gd name="connsiteX28" fmla="*/ 1656555 w 1939584"/>
                              <a:gd name="connsiteY28" fmla="*/ 880335 h 912992"/>
                              <a:gd name="connsiteX29" fmla="*/ 1689212 w 1939584"/>
                              <a:gd name="connsiteY29" fmla="*/ 858563 h 912992"/>
                              <a:gd name="connsiteX30" fmla="*/ 1721869 w 1939584"/>
                              <a:gd name="connsiteY30" fmla="*/ 847678 h 912992"/>
                              <a:gd name="connsiteX31" fmla="*/ 1743641 w 1939584"/>
                              <a:gd name="connsiteY31" fmla="*/ 825906 h 912992"/>
                              <a:gd name="connsiteX32" fmla="*/ 1808955 w 1939584"/>
                              <a:gd name="connsiteY32" fmla="*/ 804135 h 912992"/>
                              <a:gd name="connsiteX33" fmla="*/ 1841612 w 1939584"/>
                              <a:gd name="connsiteY33" fmla="*/ 793249 h 912992"/>
                              <a:gd name="connsiteX34" fmla="*/ 1874269 w 1939584"/>
                              <a:gd name="connsiteY34" fmla="*/ 782363 h 912992"/>
                              <a:gd name="connsiteX35" fmla="*/ 1928698 w 1939584"/>
                              <a:gd name="connsiteY35" fmla="*/ 706163 h 912992"/>
                              <a:gd name="connsiteX36" fmla="*/ 1939584 w 1939584"/>
                              <a:gd name="connsiteY36" fmla="*/ 640849 h 912992"/>
                              <a:gd name="connsiteX37" fmla="*/ 1928698 w 1939584"/>
                              <a:gd name="connsiteY37" fmla="*/ 455792 h 912992"/>
                              <a:gd name="connsiteX38" fmla="*/ 1917812 w 1939584"/>
                              <a:gd name="connsiteY38" fmla="*/ 423135 h 912992"/>
                              <a:gd name="connsiteX39" fmla="*/ 1874269 w 1939584"/>
                              <a:gd name="connsiteY39" fmla="*/ 390478 h 912992"/>
                              <a:gd name="connsiteX40" fmla="*/ 1863384 w 1939584"/>
                              <a:gd name="connsiteY40" fmla="*/ 357820 h 912992"/>
                              <a:gd name="connsiteX41" fmla="*/ 1798069 w 1939584"/>
                              <a:gd name="connsiteY41" fmla="*/ 270735 h 912992"/>
                              <a:gd name="connsiteX42" fmla="*/ 1776298 w 1939584"/>
                              <a:gd name="connsiteY42" fmla="*/ 205420 h 912992"/>
                              <a:gd name="connsiteX43" fmla="*/ 1732755 w 1939584"/>
                              <a:gd name="connsiteY43" fmla="*/ 140106 h 912992"/>
                              <a:gd name="connsiteX44" fmla="*/ 1721869 w 1939584"/>
                              <a:gd name="connsiteY44" fmla="*/ 150992 h 9129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1939584" h="912992">
                                <a:moveTo>
                                  <a:pt x="1721869" y="150992"/>
                                </a:moveTo>
                                <a:cubicBezTo>
                                  <a:pt x="1683769" y="140106"/>
                                  <a:pt x="1702781" y="132725"/>
                                  <a:pt x="1504155" y="74792"/>
                                </a:cubicBezTo>
                                <a:cubicBezTo>
                                  <a:pt x="1333583" y="25042"/>
                                  <a:pt x="1478601" y="47706"/>
                                  <a:pt x="1264669" y="31249"/>
                                </a:cubicBezTo>
                                <a:cubicBezTo>
                                  <a:pt x="1232012" y="23992"/>
                                  <a:pt x="1200148" y="9949"/>
                                  <a:pt x="1166698" y="9478"/>
                                </a:cubicBezTo>
                                <a:cubicBezTo>
                                  <a:pt x="586215" y="1302"/>
                                  <a:pt x="702295" y="-14723"/>
                                  <a:pt x="426469" y="31249"/>
                                </a:cubicBezTo>
                                <a:cubicBezTo>
                                  <a:pt x="415583" y="34878"/>
                                  <a:pt x="403843" y="36562"/>
                                  <a:pt x="393812" y="42135"/>
                                </a:cubicBezTo>
                                <a:cubicBezTo>
                                  <a:pt x="370939" y="54842"/>
                                  <a:pt x="353883" y="79332"/>
                                  <a:pt x="328498" y="85678"/>
                                </a:cubicBezTo>
                                <a:cubicBezTo>
                                  <a:pt x="314541" y="89167"/>
                                  <a:pt x="267919" y="99639"/>
                                  <a:pt x="252298" y="107449"/>
                                </a:cubicBezTo>
                                <a:cubicBezTo>
                                  <a:pt x="240596" y="113300"/>
                                  <a:pt x="229857" y="121047"/>
                                  <a:pt x="219641" y="129220"/>
                                </a:cubicBezTo>
                                <a:cubicBezTo>
                                  <a:pt x="211627" y="135631"/>
                                  <a:pt x="206670" y="145711"/>
                                  <a:pt x="197869" y="150992"/>
                                </a:cubicBezTo>
                                <a:cubicBezTo>
                                  <a:pt x="188030" y="156896"/>
                                  <a:pt x="175475" y="156746"/>
                                  <a:pt x="165212" y="161878"/>
                                </a:cubicBezTo>
                                <a:cubicBezTo>
                                  <a:pt x="153510" y="167729"/>
                                  <a:pt x="143914" y="177158"/>
                                  <a:pt x="132555" y="183649"/>
                                </a:cubicBezTo>
                                <a:cubicBezTo>
                                  <a:pt x="118466" y="191700"/>
                                  <a:pt x="103526" y="198163"/>
                                  <a:pt x="89012" y="205420"/>
                                </a:cubicBezTo>
                                <a:lnTo>
                                  <a:pt x="34584" y="259849"/>
                                </a:lnTo>
                                <a:lnTo>
                                  <a:pt x="12812" y="281620"/>
                                </a:lnTo>
                                <a:cubicBezTo>
                                  <a:pt x="9184" y="292506"/>
                                  <a:pt x="1927" y="302803"/>
                                  <a:pt x="1927" y="314278"/>
                                </a:cubicBezTo>
                                <a:cubicBezTo>
                                  <a:pt x="1927" y="372517"/>
                                  <a:pt x="-9593" y="497855"/>
                                  <a:pt x="23698" y="575535"/>
                                </a:cubicBezTo>
                                <a:cubicBezTo>
                                  <a:pt x="30090" y="590450"/>
                                  <a:pt x="39077" y="604163"/>
                                  <a:pt x="45469" y="619078"/>
                                </a:cubicBezTo>
                                <a:cubicBezTo>
                                  <a:pt x="72508" y="682170"/>
                                  <a:pt x="36289" y="621638"/>
                                  <a:pt x="78127" y="684392"/>
                                </a:cubicBezTo>
                                <a:cubicBezTo>
                                  <a:pt x="108963" y="776907"/>
                                  <a:pt x="65956" y="664105"/>
                                  <a:pt x="110784" y="738820"/>
                                </a:cubicBezTo>
                                <a:cubicBezTo>
                                  <a:pt x="116688" y="748660"/>
                                  <a:pt x="115765" y="761638"/>
                                  <a:pt x="121669" y="771478"/>
                                </a:cubicBezTo>
                                <a:cubicBezTo>
                                  <a:pt x="133799" y="791695"/>
                                  <a:pt x="158986" y="801330"/>
                                  <a:pt x="176098" y="815020"/>
                                </a:cubicBezTo>
                                <a:cubicBezTo>
                                  <a:pt x="184112" y="821431"/>
                                  <a:pt x="189068" y="831512"/>
                                  <a:pt x="197869" y="836792"/>
                                </a:cubicBezTo>
                                <a:cubicBezTo>
                                  <a:pt x="207709" y="842696"/>
                                  <a:pt x="220081" y="842930"/>
                                  <a:pt x="230527" y="847678"/>
                                </a:cubicBezTo>
                                <a:cubicBezTo>
                                  <a:pt x="260073" y="861108"/>
                                  <a:pt x="285788" y="884855"/>
                                  <a:pt x="317612" y="891220"/>
                                </a:cubicBezTo>
                                <a:cubicBezTo>
                                  <a:pt x="383293" y="904356"/>
                                  <a:pt x="354488" y="896255"/>
                                  <a:pt x="404698" y="912992"/>
                                </a:cubicBezTo>
                                <a:lnTo>
                                  <a:pt x="1547698" y="902106"/>
                                </a:lnTo>
                                <a:cubicBezTo>
                                  <a:pt x="1559171" y="901894"/>
                                  <a:pt x="1569103" y="893470"/>
                                  <a:pt x="1580355" y="891220"/>
                                </a:cubicBezTo>
                                <a:cubicBezTo>
                                  <a:pt x="1605515" y="886188"/>
                                  <a:pt x="1631155" y="883963"/>
                                  <a:pt x="1656555" y="880335"/>
                                </a:cubicBezTo>
                                <a:cubicBezTo>
                                  <a:pt x="1667441" y="873078"/>
                                  <a:pt x="1677510" y="864414"/>
                                  <a:pt x="1689212" y="858563"/>
                                </a:cubicBezTo>
                                <a:cubicBezTo>
                                  <a:pt x="1699475" y="853431"/>
                                  <a:pt x="1712030" y="853581"/>
                                  <a:pt x="1721869" y="847678"/>
                                </a:cubicBezTo>
                                <a:cubicBezTo>
                                  <a:pt x="1730670" y="842398"/>
                                  <a:pt x="1734461" y="830496"/>
                                  <a:pt x="1743641" y="825906"/>
                                </a:cubicBezTo>
                                <a:cubicBezTo>
                                  <a:pt x="1764167" y="815643"/>
                                  <a:pt x="1787184" y="811392"/>
                                  <a:pt x="1808955" y="804135"/>
                                </a:cubicBezTo>
                                <a:lnTo>
                                  <a:pt x="1841612" y="793249"/>
                                </a:lnTo>
                                <a:lnTo>
                                  <a:pt x="1874269" y="782363"/>
                                </a:lnTo>
                                <a:cubicBezTo>
                                  <a:pt x="1912603" y="744029"/>
                                  <a:pt x="1918768" y="750846"/>
                                  <a:pt x="1928698" y="706163"/>
                                </a:cubicBezTo>
                                <a:cubicBezTo>
                                  <a:pt x="1933486" y="684617"/>
                                  <a:pt x="1935955" y="662620"/>
                                  <a:pt x="1939584" y="640849"/>
                                </a:cubicBezTo>
                                <a:cubicBezTo>
                                  <a:pt x="1935955" y="579163"/>
                                  <a:pt x="1934847" y="517278"/>
                                  <a:pt x="1928698" y="455792"/>
                                </a:cubicBezTo>
                                <a:cubicBezTo>
                                  <a:pt x="1927556" y="444374"/>
                                  <a:pt x="1925158" y="431950"/>
                                  <a:pt x="1917812" y="423135"/>
                                </a:cubicBezTo>
                                <a:cubicBezTo>
                                  <a:pt x="1906197" y="409197"/>
                                  <a:pt x="1888783" y="401364"/>
                                  <a:pt x="1874269" y="390478"/>
                                </a:cubicBezTo>
                                <a:cubicBezTo>
                                  <a:pt x="1870641" y="379592"/>
                                  <a:pt x="1868957" y="367851"/>
                                  <a:pt x="1863384" y="357820"/>
                                </a:cubicBezTo>
                                <a:cubicBezTo>
                                  <a:pt x="1832612" y="302430"/>
                                  <a:pt x="1831101" y="303766"/>
                                  <a:pt x="1798069" y="270735"/>
                                </a:cubicBezTo>
                                <a:lnTo>
                                  <a:pt x="1776298" y="205420"/>
                                </a:lnTo>
                                <a:cubicBezTo>
                                  <a:pt x="1768024" y="180597"/>
                                  <a:pt x="1747269" y="161877"/>
                                  <a:pt x="1732755" y="140106"/>
                                </a:cubicBezTo>
                                <a:cubicBezTo>
                                  <a:pt x="1728254" y="133355"/>
                                  <a:pt x="1759969" y="161878"/>
                                  <a:pt x="1721869" y="150992"/>
                                </a:cubicBezTo>
                                <a:close/>
                              </a:path>
                            </a:pathLst>
                          </a:cu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reeform 73"/>
                        <wps:cNvSpPr/>
                        <wps:spPr>
                          <a:xfrm rot="21384878">
                            <a:off x="4201886" y="936171"/>
                            <a:ext cx="2013585" cy="853440"/>
                          </a:xfrm>
                          <a:custGeom>
                            <a:avLst/>
                            <a:gdLst>
                              <a:gd name="connsiteX0" fmla="*/ 185091 w 2144519"/>
                              <a:gd name="connsiteY0" fmla="*/ 87086 h 853634"/>
                              <a:gd name="connsiteX1" fmla="*/ 32691 w 2144519"/>
                              <a:gd name="connsiteY1" fmla="*/ 119743 h 853634"/>
                              <a:gd name="connsiteX2" fmla="*/ 34 w 2144519"/>
                              <a:gd name="connsiteY2" fmla="*/ 141514 h 853634"/>
                              <a:gd name="connsiteX3" fmla="*/ 21805 w 2144519"/>
                              <a:gd name="connsiteY3" fmla="*/ 457200 h 853634"/>
                              <a:gd name="connsiteX4" fmla="*/ 32691 w 2144519"/>
                              <a:gd name="connsiteY4" fmla="*/ 489857 h 853634"/>
                              <a:gd name="connsiteX5" fmla="*/ 98005 w 2144519"/>
                              <a:gd name="connsiteY5" fmla="*/ 576943 h 853634"/>
                              <a:gd name="connsiteX6" fmla="*/ 119777 w 2144519"/>
                              <a:gd name="connsiteY6" fmla="*/ 609600 h 853634"/>
                              <a:gd name="connsiteX7" fmla="*/ 174205 w 2144519"/>
                              <a:gd name="connsiteY7" fmla="*/ 664029 h 853634"/>
                              <a:gd name="connsiteX8" fmla="*/ 195977 w 2144519"/>
                              <a:gd name="connsiteY8" fmla="*/ 685800 h 853634"/>
                              <a:gd name="connsiteX9" fmla="*/ 228634 w 2144519"/>
                              <a:gd name="connsiteY9" fmla="*/ 696686 h 853634"/>
                              <a:gd name="connsiteX10" fmla="*/ 261291 w 2144519"/>
                              <a:gd name="connsiteY10" fmla="*/ 718457 h 853634"/>
                              <a:gd name="connsiteX11" fmla="*/ 381034 w 2144519"/>
                              <a:gd name="connsiteY11" fmla="*/ 729343 h 853634"/>
                              <a:gd name="connsiteX12" fmla="*/ 838234 w 2144519"/>
                              <a:gd name="connsiteY12" fmla="*/ 751114 h 853634"/>
                              <a:gd name="connsiteX13" fmla="*/ 892662 w 2144519"/>
                              <a:gd name="connsiteY13" fmla="*/ 762000 h 853634"/>
                              <a:gd name="connsiteX14" fmla="*/ 1088605 w 2144519"/>
                              <a:gd name="connsiteY14" fmla="*/ 783771 h 853634"/>
                              <a:gd name="connsiteX15" fmla="*/ 2035662 w 2144519"/>
                              <a:gd name="connsiteY15" fmla="*/ 772886 h 853634"/>
                              <a:gd name="connsiteX16" fmla="*/ 2057434 w 2144519"/>
                              <a:gd name="connsiteY16" fmla="*/ 740229 h 853634"/>
                              <a:gd name="connsiteX17" fmla="*/ 2079205 w 2144519"/>
                              <a:gd name="connsiteY17" fmla="*/ 718457 h 853634"/>
                              <a:gd name="connsiteX18" fmla="*/ 2100977 w 2144519"/>
                              <a:gd name="connsiteY18" fmla="*/ 674914 h 853634"/>
                              <a:gd name="connsiteX19" fmla="*/ 2122748 w 2144519"/>
                              <a:gd name="connsiteY19" fmla="*/ 555171 h 853634"/>
                              <a:gd name="connsiteX20" fmla="*/ 2144519 w 2144519"/>
                              <a:gd name="connsiteY20" fmla="*/ 413657 h 853634"/>
                              <a:gd name="connsiteX21" fmla="*/ 2133634 w 2144519"/>
                              <a:gd name="connsiteY21" fmla="*/ 250371 h 853634"/>
                              <a:gd name="connsiteX22" fmla="*/ 2100977 w 2144519"/>
                              <a:gd name="connsiteY22" fmla="*/ 185057 h 853634"/>
                              <a:gd name="connsiteX23" fmla="*/ 2090091 w 2144519"/>
                              <a:gd name="connsiteY23" fmla="*/ 152400 h 853634"/>
                              <a:gd name="connsiteX24" fmla="*/ 2046548 w 2144519"/>
                              <a:gd name="connsiteY24" fmla="*/ 97971 h 853634"/>
                              <a:gd name="connsiteX25" fmla="*/ 1959462 w 2144519"/>
                              <a:gd name="connsiteY25" fmla="*/ 65314 h 853634"/>
                              <a:gd name="connsiteX26" fmla="*/ 1915919 w 2144519"/>
                              <a:gd name="connsiteY26" fmla="*/ 43543 h 853634"/>
                              <a:gd name="connsiteX27" fmla="*/ 1872377 w 2144519"/>
                              <a:gd name="connsiteY27" fmla="*/ 32657 h 853634"/>
                              <a:gd name="connsiteX28" fmla="*/ 1828834 w 2144519"/>
                              <a:gd name="connsiteY28" fmla="*/ 10886 h 853634"/>
                              <a:gd name="connsiteX29" fmla="*/ 1796177 w 2144519"/>
                              <a:gd name="connsiteY29" fmla="*/ 0 h 853634"/>
                              <a:gd name="connsiteX30" fmla="*/ 315719 w 2144519"/>
                              <a:gd name="connsiteY30" fmla="*/ 10886 h 853634"/>
                              <a:gd name="connsiteX31" fmla="*/ 261291 w 2144519"/>
                              <a:gd name="connsiteY31" fmla="*/ 32657 h 853634"/>
                              <a:gd name="connsiteX32" fmla="*/ 195977 w 2144519"/>
                              <a:gd name="connsiteY32" fmla="*/ 54429 h 853634"/>
                              <a:gd name="connsiteX33" fmla="*/ 185091 w 2144519"/>
                              <a:gd name="connsiteY33" fmla="*/ 87086 h 8536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144519" h="853634">
                                <a:moveTo>
                                  <a:pt x="185091" y="87086"/>
                                </a:moveTo>
                                <a:cubicBezTo>
                                  <a:pt x="157877" y="97972"/>
                                  <a:pt x="82533" y="105084"/>
                                  <a:pt x="32691" y="119743"/>
                                </a:cubicBezTo>
                                <a:cubicBezTo>
                                  <a:pt x="20140" y="123435"/>
                                  <a:pt x="1479" y="128511"/>
                                  <a:pt x="34" y="141514"/>
                                </a:cubicBezTo>
                                <a:cubicBezTo>
                                  <a:pt x="-928" y="150173"/>
                                  <a:pt x="18493" y="430703"/>
                                  <a:pt x="21805" y="457200"/>
                                </a:cubicBezTo>
                                <a:cubicBezTo>
                                  <a:pt x="23228" y="468586"/>
                                  <a:pt x="27118" y="479826"/>
                                  <a:pt x="32691" y="489857"/>
                                </a:cubicBezTo>
                                <a:cubicBezTo>
                                  <a:pt x="101736" y="614136"/>
                                  <a:pt x="49963" y="516890"/>
                                  <a:pt x="98005" y="576943"/>
                                </a:cubicBezTo>
                                <a:cubicBezTo>
                                  <a:pt x="106178" y="587159"/>
                                  <a:pt x="112520" y="598714"/>
                                  <a:pt x="119777" y="609600"/>
                                </a:cubicBezTo>
                                <a:cubicBezTo>
                                  <a:pt x="138510" y="665804"/>
                                  <a:pt x="116556" y="625597"/>
                                  <a:pt x="174205" y="664029"/>
                                </a:cubicBezTo>
                                <a:cubicBezTo>
                                  <a:pt x="182745" y="669722"/>
                                  <a:pt x="187176" y="680520"/>
                                  <a:pt x="195977" y="685800"/>
                                </a:cubicBezTo>
                                <a:cubicBezTo>
                                  <a:pt x="205816" y="691704"/>
                                  <a:pt x="218371" y="691554"/>
                                  <a:pt x="228634" y="696686"/>
                                </a:cubicBezTo>
                                <a:cubicBezTo>
                                  <a:pt x="240336" y="702537"/>
                                  <a:pt x="248499" y="715716"/>
                                  <a:pt x="261291" y="718457"/>
                                </a:cubicBezTo>
                                <a:cubicBezTo>
                                  <a:pt x="300480" y="726855"/>
                                  <a:pt x="341120" y="725714"/>
                                  <a:pt x="381034" y="729343"/>
                                </a:cubicBezTo>
                                <a:cubicBezTo>
                                  <a:pt x="575002" y="768138"/>
                                  <a:pt x="360039" y="728343"/>
                                  <a:pt x="838234" y="751114"/>
                                </a:cubicBezTo>
                                <a:cubicBezTo>
                                  <a:pt x="856715" y="751994"/>
                                  <a:pt x="874375" y="759187"/>
                                  <a:pt x="892662" y="762000"/>
                                </a:cubicBezTo>
                                <a:cubicBezTo>
                                  <a:pt x="949905" y="770807"/>
                                  <a:pt x="1032945" y="778205"/>
                                  <a:pt x="1088605" y="783771"/>
                                </a:cubicBezTo>
                                <a:cubicBezTo>
                                  <a:pt x="1389051" y="883923"/>
                                  <a:pt x="1735439" y="872954"/>
                                  <a:pt x="2035662" y="772886"/>
                                </a:cubicBezTo>
                                <a:cubicBezTo>
                                  <a:pt x="2042919" y="762000"/>
                                  <a:pt x="2049261" y="750445"/>
                                  <a:pt x="2057434" y="740229"/>
                                </a:cubicBezTo>
                                <a:cubicBezTo>
                                  <a:pt x="2063845" y="732215"/>
                                  <a:pt x="2073512" y="726997"/>
                                  <a:pt x="2079205" y="718457"/>
                                </a:cubicBezTo>
                                <a:cubicBezTo>
                                  <a:pt x="2088206" y="704955"/>
                                  <a:pt x="2093720" y="689428"/>
                                  <a:pt x="2100977" y="674914"/>
                                </a:cubicBezTo>
                                <a:cubicBezTo>
                                  <a:pt x="2121876" y="591312"/>
                                  <a:pt x="2103244" y="672193"/>
                                  <a:pt x="2122748" y="555171"/>
                                </a:cubicBezTo>
                                <a:cubicBezTo>
                                  <a:pt x="2147680" y="405582"/>
                                  <a:pt x="2118202" y="624208"/>
                                  <a:pt x="2144519" y="413657"/>
                                </a:cubicBezTo>
                                <a:cubicBezTo>
                                  <a:pt x="2140891" y="359228"/>
                                  <a:pt x="2139658" y="304587"/>
                                  <a:pt x="2133634" y="250371"/>
                                </a:cubicBezTo>
                                <a:cubicBezTo>
                                  <a:pt x="2129726" y="215194"/>
                                  <a:pt x="2116440" y="215983"/>
                                  <a:pt x="2100977" y="185057"/>
                                </a:cubicBezTo>
                                <a:cubicBezTo>
                                  <a:pt x="2095845" y="174794"/>
                                  <a:pt x="2095223" y="162663"/>
                                  <a:pt x="2090091" y="152400"/>
                                </a:cubicBezTo>
                                <a:cubicBezTo>
                                  <a:pt x="2082814" y="137846"/>
                                  <a:pt x="2061733" y="108095"/>
                                  <a:pt x="2046548" y="97971"/>
                                </a:cubicBezTo>
                                <a:cubicBezTo>
                                  <a:pt x="1994598" y="63337"/>
                                  <a:pt x="2014162" y="85826"/>
                                  <a:pt x="1959462" y="65314"/>
                                </a:cubicBezTo>
                                <a:cubicBezTo>
                                  <a:pt x="1944268" y="59616"/>
                                  <a:pt x="1931113" y="49241"/>
                                  <a:pt x="1915919" y="43543"/>
                                </a:cubicBezTo>
                                <a:cubicBezTo>
                                  <a:pt x="1901911" y="38290"/>
                                  <a:pt x="1886385" y="37910"/>
                                  <a:pt x="1872377" y="32657"/>
                                </a:cubicBezTo>
                                <a:cubicBezTo>
                                  <a:pt x="1857183" y="26959"/>
                                  <a:pt x="1843749" y="17278"/>
                                  <a:pt x="1828834" y="10886"/>
                                </a:cubicBezTo>
                                <a:cubicBezTo>
                                  <a:pt x="1818287" y="6366"/>
                                  <a:pt x="1807063" y="3629"/>
                                  <a:pt x="1796177" y="0"/>
                                </a:cubicBezTo>
                                <a:lnTo>
                                  <a:pt x="315719" y="10886"/>
                                </a:lnTo>
                                <a:cubicBezTo>
                                  <a:pt x="296183" y="11302"/>
                                  <a:pt x="279655" y="25979"/>
                                  <a:pt x="261291" y="32657"/>
                                </a:cubicBezTo>
                                <a:cubicBezTo>
                                  <a:pt x="239724" y="40500"/>
                                  <a:pt x="195977" y="54429"/>
                                  <a:pt x="195977" y="54429"/>
                                </a:cubicBezTo>
                                <a:cubicBezTo>
                                  <a:pt x="171639" y="78766"/>
                                  <a:pt x="212305" y="76200"/>
                                  <a:pt x="185091" y="87086"/>
                                </a:cubicBezTo>
                                <a:close/>
                              </a:path>
                            </a:pathLst>
                          </a:cu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Freeform 74"/>
                        <wps:cNvSpPr/>
                        <wps:spPr>
                          <a:xfrm>
                            <a:off x="2188029" y="1872343"/>
                            <a:ext cx="1879872" cy="804545"/>
                          </a:xfrm>
                          <a:custGeom>
                            <a:avLst/>
                            <a:gdLst>
                              <a:gd name="connsiteX0" fmla="*/ 1183735 w 2000164"/>
                              <a:gd name="connsiteY0" fmla="*/ 36121 h 908971"/>
                              <a:gd name="connsiteX1" fmla="*/ 1129307 w 2000164"/>
                              <a:gd name="connsiteY1" fmla="*/ 25235 h 908971"/>
                              <a:gd name="connsiteX2" fmla="*/ 1009564 w 2000164"/>
                              <a:gd name="connsiteY2" fmla="*/ 14350 h 908971"/>
                              <a:gd name="connsiteX3" fmla="*/ 922478 w 2000164"/>
                              <a:gd name="connsiteY3" fmla="*/ 3464 h 908971"/>
                              <a:gd name="connsiteX4" fmla="*/ 345535 w 2000164"/>
                              <a:gd name="connsiteY4" fmla="*/ 14350 h 908971"/>
                              <a:gd name="connsiteX5" fmla="*/ 269335 w 2000164"/>
                              <a:gd name="connsiteY5" fmla="*/ 47007 h 908971"/>
                              <a:gd name="connsiteX6" fmla="*/ 225792 w 2000164"/>
                              <a:gd name="connsiteY6" fmla="*/ 57892 h 908971"/>
                              <a:gd name="connsiteX7" fmla="*/ 193135 w 2000164"/>
                              <a:gd name="connsiteY7" fmla="*/ 90550 h 908971"/>
                              <a:gd name="connsiteX8" fmla="*/ 160478 w 2000164"/>
                              <a:gd name="connsiteY8" fmla="*/ 112321 h 908971"/>
                              <a:gd name="connsiteX9" fmla="*/ 106049 w 2000164"/>
                              <a:gd name="connsiteY9" fmla="*/ 166750 h 908971"/>
                              <a:gd name="connsiteX10" fmla="*/ 73392 w 2000164"/>
                              <a:gd name="connsiteY10" fmla="*/ 199407 h 908971"/>
                              <a:gd name="connsiteX11" fmla="*/ 29849 w 2000164"/>
                              <a:gd name="connsiteY11" fmla="*/ 264721 h 908971"/>
                              <a:gd name="connsiteX12" fmla="*/ 18964 w 2000164"/>
                              <a:gd name="connsiteY12" fmla="*/ 536864 h 908971"/>
                              <a:gd name="connsiteX13" fmla="*/ 62507 w 2000164"/>
                              <a:gd name="connsiteY13" fmla="*/ 591292 h 908971"/>
                              <a:gd name="connsiteX14" fmla="*/ 73392 w 2000164"/>
                              <a:gd name="connsiteY14" fmla="*/ 623950 h 908971"/>
                              <a:gd name="connsiteX15" fmla="*/ 127821 w 2000164"/>
                              <a:gd name="connsiteY15" fmla="*/ 689264 h 908971"/>
                              <a:gd name="connsiteX16" fmla="*/ 182249 w 2000164"/>
                              <a:gd name="connsiteY16" fmla="*/ 732807 h 908971"/>
                              <a:gd name="connsiteX17" fmla="*/ 225792 w 2000164"/>
                              <a:gd name="connsiteY17" fmla="*/ 743692 h 908971"/>
                              <a:gd name="connsiteX18" fmla="*/ 345535 w 2000164"/>
                              <a:gd name="connsiteY18" fmla="*/ 798121 h 908971"/>
                              <a:gd name="connsiteX19" fmla="*/ 389078 w 2000164"/>
                              <a:gd name="connsiteY19" fmla="*/ 819892 h 908971"/>
                              <a:gd name="connsiteX20" fmla="*/ 595907 w 2000164"/>
                              <a:gd name="connsiteY20" fmla="*/ 841664 h 908971"/>
                              <a:gd name="connsiteX21" fmla="*/ 1553849 w 2000164"/>
                              <a:gd name="connsiteY21" fmla="*/ 852550 h 908971"/>
                              <a:gd name="connsiteX22" fmla="*/ 1651821 w 2000164"/>
                              <a:gd name="connsiteY22" fmla="*/ 830778 h 908971"/>
                              <a:gd name="connsiteX23" fmla="*/ 1760678 w 2000164"/>
                              <a:gd name="connsiteY23" fmla="*/ 809007 h 908971"/>
                              <a:gd name="connsiteX24" fmla="*/ 1815107 w 2000164"/>
                              <a:gd name="connsiteY24" fmla="*/ 754578 h 908971"/>
                              <a:gd name="connsiteX25" fmla="*/ 1880421 w 2000164"/>
                              <a:gd name="connsiteY25" fmla="*/ 689264 h 908971"/>
                              <a:gd name="connsiteX26" fmla="*/ 1923964 w 2000164"/>
                              <a:gd name="connsiteY26" fmla="*/ 645721 h 908971"/>
                              <a:gd name="connsiteX27" fmla="*/ 1967507 w 2000164"/>
                              <a:gd name="connsiteY27" fmla="*/ 623950 h 908971"/>
                              <a:gd name="connsiteX28" fmla="*/ 1989278 w 2000164"/>
                              <a:gd name="connsiteY28" fmla="*/ 602178 h 908971"/>
                              <a:gd name="connsiteX29" fmla="*/ 2000164 w 2000164"/>
                              <a:gd name="connsiteY29" fmla="*/ 569521 h 908971"/>
                              <a:gd name="connsiteX30" fmla="*/ 1989278 w 2000164"/>
                              <a:gd name="connsiteY30" fmla="*/ 362692 h 908971"/>
                              <a:gd name="connsiteX31" fmla="*/ 1956621 w 2000164"/>
                              <a:gd name="connsiteY31" fmla="*/ 297378 h 908971"/>
                              <a:gd name="connsiteX32" fmla="*/ 1945735 w 2000164"/>
                              <a:gd name="connsiteY32" fmla="*/ 264721 h 908971"/>
                              <a:gd name="connsiteX33" fmla="*/ 1902192 w 2000164"/>
                              <a:gd name="connsiteY33" fmla="*/ 210292 h 908971"/>
                              <a:gd name="connsiteX34" fmla="*/ 1836878 w 2000164"/>
                              <a:gd name="connsiteY34" fmla="*/ 166750 h 908971"/>
                              <a:gd name="connsiteX35" fmla="*/ 1793335 w 2000164"/>
                              <a:gd name="connsiteY35" fmla="*/ 155864 h 908971"/>
                              <a:gd name="connsiteX36" fmla="*/ 1771564 w 2000164"/>
                              <a:gd name="connsiteY36" fmla="*/ 134092 h 908971"/>
                              <a:gd name="connsiteX37" fmla="*/ 1728021 w 2000164"/>
                              <a:gd name="connsiteY37" fmla="*/ 123207 h 908971"/>
                              <a:gd name="connsiteX38" fmla="*/ 1695364 w 2000164"/>
                              <a:gd name="connsiteY38" fmla="*/ 112321 h 908971"/>
                              <a:gd name="connsiteX39" fmla="*/ 1673592 w 2000164"/>
                              <a:gd name="connsiteY39" fmla="*/ 90550 h 908971"/>
                              <a:gd name="connsiteX40" fmla="*/ 1640935 w 2000164"/>
                              <a:gd name="connsiteY40" fmla="*/ 79664 h 908971"/>
                              <a:gd name="connsiteX41" fmla="*/ 1586507 w 2000164"/>
                              <a:gd name="connsiteY41" fmla="*/ 57892 h 908971"/>
                              <a:gd name="connsiteX42" fmla="*/ 1542964 w 2000164"/>
                              <a:gd name="connsiteY42" fmla="*/ 36121 h 908971"/>
                              <a:gd name="connsiteX43" fmla="*/ 1466764 w 2000164"/>
                              <a:gd name="connsiteY43" fmla="*/ 14350 h 908971"/>
                              <a:gd name="connsiteX44" fmla="*/ 1118421 w 2000164"/>
                              <a:gd name="connsiteY44" fmla="*/ 3464 h 908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2000164" h="908971">
                                <a:moveTo>
                                  <a:pt x="1183735" y="36121"/>
                                </a:moveTo>
                                <a:cubicBezTo>
                                  <a:pt x="1165592" y="32492"/>
                                  <a:pt x="1147666" y="27530"/>
                                  <a:pt x="1129307" y="25235"/>
                                </a:cubicBezTo>
                                <a:cubicBezTo>
                                  <a:pt x="1089538" y="20264"/>
                                  <a:pt x="1049423" y="18546"/>
                                  <a:pt x="1009564" y="14350"/>
                                </a:cubicBezTo>
                                <a:cubicBezTo>
                                  <a:pt x="980470" y="11288"/>
                                  <a:pt x="951507" y="7093"/>
                                  <a:pt x="922478" y="3464"/>
                                </a:cubicBezTo>
                                <a:lnTo>
                                  <a:pt x="345535" y="14350"/>
                                </a:lnTo>
                                <a:cubicBezTo>
                                  <a:pt x="325613" y="15061"/>
                                  <a:pt x="283359" y="41748"/>
                                  <a:pt x="269335" y="47007"/>
                                </a:cubicBezTo>
                                <a:cubicBezTo>
                                  <a:pt x="255327" y="52260"/>
                                  <a:pt x="240306" y="54264"/>
                                  <a:pt x="225792" y="57892"/>
                                </a:cubicBezTo>
                                <a:cubicBezTo>
                                  <a:pt x="214906" y="68778"/>
                                  <a:pt x="204962" y="80694"/>
                                  <a:pt x="193135" y="90550"/>
                                </a:cubicBezTo>
                                <a:cubicBezTo>
                                  <a:pt x="183085" y="98926"/>
                                  <a:pt x="170324" y="103706"/>
                                  <a:pt x="160478" y="112321"/>
                                </a:cubicBezTo>
                                <a:cubicBezTo>
                                  <a:pt x="141168" y="129217"/>
                                  <a:pt x="124192" y="148607"/>
                                  <a:pt x="106049" y="166750"/>
                                </a:cubicBezTo>
                                <a:cubicBezTo>
                                  <a:pt x="95163" y="177636"/>
                                  <a:pt x="81931" y="186598"/>
                                  <a:pt x="73392" y="199407"/>
                                </a:cubicBezTo>
                                <a:lnTo>
                                  <a:pt x="29849" y="264721"/>
                                </a:lnTo>
                                <a:cubicBezTo>
                                  <a:pt x="-9216" y="381917"/>
                                  <a:pt x="-6780" y="348074"/>
                                  <a:pt x="18964" y="536864"/>
                                </a:cubicBezTo>
                                <a:cubicBezTo>
                                  <a:pt x="21132" y="552766"/>
                                  <a:pt x="51327" y="580113"/>
                                  <a:pt x="62507" y="591292"/>
                                </a:cubicBezTo>
                                <a:cubicBezTo>
                                  <a:pt x="66135" y="602178"/>
                                  <a:pt x="68260" y="613687"/>
                                  <a:pt x="73392" y="623950"/>
                                </a:cubicBezTo>
                                <a:cubicBezTo>
                                  <a:pt x="86273" y="649712"/>
                                  <a:pt x="106423" y="670541"/>
                                  <a:pt x="127821" y="689264"/>
                                </a:cubicBezTo>
                                <a:cubicBezTo>
                                  <a:pt x="145306" y="704564"/>
                                  <a:pt x="161939" y="721524"/>
                                  <a:pt x="182249" y="732807"/>
                                </a:cubicBezTo>
                                <a:cubicBezTo>
                                  <a:pt x="195327" y="740073"/>
                                  <a:pt x="211278" y="740064"/>
                                  <a:pt x="225792" y="743692"/>
                                </a:cubicBezTo>
                                <a:cubicBezTo>
                                  <a:pt x="303438" y="801928"/>
                                  <a:pt x="233005" y="757202"/>
                                  <a:pt x="345535" y="798121"/>
                                </a:cubicBezTo>
                                <a:cubicBezTo>
                                  <a:pt x="360785" y="803667"/>
                                  <a:pt x="373884" y="814194"/>
                                  <a:pt x="389078" y="819892"/>
                                </a:cubicBezTo>
                                <a:cubicBezTo>
                                  <a:pt x="446437" y="841401"/>
                                  <a:pt x="560273" y="839288"/>
                                  <a:pt x="595907" y="841664"/>
                                </a:cubicBezTo>
                                <a:cubicBezTo>
                                  <a:pt x="928473" y="974689"/>
                                  <a:pt x="654116" y="872998"/>
                                  <a:pt x="1553849" y="852550"/>
                                </a:cubicBezTo>
                                <a:cubicBezTo>
                                  <a:pt x="1575299" y="852063"/>
                                  <a:pt x="1628858" y="835371"/>
                                  <a:pt x="1651821" y="830778"/>
                                </a:cubicBezTo>
                                <a:cubicBezTo>
                                  <a:pt x="1785298" y="804082"/>
                                  <a:pt x="1659522" y="834294"/>
                                  <a:pt x="1760678" y="809007"/>
                                </a:cubicBezTo>
                                <a:cubicBezTo>
                                  <a:pt x="1805539" y="741715"/>
                                  <a:pt x="1755730" y="807357"/>
                                  <a:pt x="1815107" y="754578"/>
                                </a:cubicBezTo>
                                <a:cubicBezTo>
                                  <a:pt x="1838119" y="734123"/>
                                  <a:pt x="1858650" y="711035"/>
                                  <a:pt x="1880421" y="689264"/>
                                </a:cubicBezTo>
                                <a:lnTo>
                                  <a:pt x="1923964" y="645721"/>
                                </a:lnTo>
                                <a:cubicBezTo>
                                  <a:pt x="1935439" y="634247"/>
                                  <a:pt x="1952993" y="631207"/>
                                  <a:pt x="1967507" y="623950"/>
                                </a:cubicBezTo>
                                <a:cubicBezTo>
                                  <a:pt x="1974764" y="616693"/>
                                  <a:pt x="1983998" y="610979"/>
                                  <a:pt x="1989278" y="602178"/>
                                </a:cubicBezTo>
                                <a:cubicBezTo>
                                  <a:pt x="1995182" y="592339"/>
                                  <a:pt x="2000164" y="580996"/>
                                  <a:pt x="2000164" y="569521"/>
                                </a:cubicBezTo>
                                <a:cubicBezTo>
                                  <a:pt x="2000164" y="500483"/>
                                  <a:pt x="1995529" y="431447"/>
                                  <a:pt x="1989278" y="362692"/>
                                </a:cubicBezTo>
                                <a:cubicBezTo>
                                  <a:pt x="1986238" y="329252"/>
                                  <a:pt x="1971094" y="326324"/>
                                  <a:pt x="1956621" y="297378"/>
                                </a:cubicBezTo>
                                <a:cubicBezTo>
                                  <a:pt x="1951489" y="287115"/>
                                  <a:pt x="1950867" y="274984"/>
                                  <a:pt x="1945735" y="264721"/>
                                </a:cubicBezTo>
                                <a:cubicBezTo>
                                  <a:pt x="1937165" y="247581"/>
                                  <a:pt x="1918393" y="222442"/>
                                  <a:pt x="1902192" y="210292"/>
                                </a:cubicBezTo>
                                <a:cubicBezTo>
                                  <a:pt x="1881259" y="194593"/>
                                  <a:pt x="1862262" y="173096"/>
                                  <a:pt x="1836878" y="166750"/>
                                </a:cubicBezTo>
                                <a:lnTo>
                                  <a:pt x="1793335" y="155864"/>
                                </a:lnTo>
                                <a:cubicBezTo>
                                  <a:pt x="1786078" y="148607"/>
                                  <a:pt x="1780744" y="138682"/>
                                  <a:pt x="1771564" y="134092"/>
                                </a:cubicBezTo>
                                <a:cubicBezTo>
                                  <a:pt x="1758183" y="127401"/>
                                  <a:pt x="1742406" y="127317"/>
                                  <a:pt x="1728021" y="123207"/>
                                </a:cubicBezTo>
                                <a:cubicBezTo>
                                  <a:pt x="1716988" y="120055"/>
                                  <a:pt x="1706250" y="115950"/>
                                  <a:pt x="1695364" y="112321"/>
                                </a:cubicBezTo>
                                <a:cubicBezTo>
                                  <a:pt x="1688107" y="105064"/>
                                  <a:pt x="1682393" y="95830"/>
                                  <a:pt x="1673592" y="90550"/>
                                </a:cubicBezTo>
                                <a:cubicBezTo>
                                  <a:pt x="1663753" y="84646"/>
                                  <a:pt x="1651679" y="83693"/>
                                  <a:pt x="1640935" y="79664"/>
                                </a:cubicBezTo>
                                <a:cubicBezTo>
                                  <a:pt x="1622639" y="72803"/>
                                  <a:pt x="1604363" y="65828"/>
                                  <a:pt x="1586507" y="57892"/>
                                </a:cubicBezTo>
                                <a:cubicBezTo>
                                  <a:pt x="1571678" y="51301"/>
                                  <a:pt x="1558214" y="41667"/>
                                  <a:pt x="1542964" y="36121"/>
                                </a:cubicBezTo>
                                <a:cubicBezTo>
                                  <a:pt x="1518138" y="27094"/>
                                  <a:pt x="1492594" y="19885"/>
                                  <a:pt x="1466764" y="14350"/>
                                </a:cubicBezTo>
                                <a:cubicBezTo>
                                  <a:pt x="1356092" y="-9365"/>
                                  <a:pt x="1220598" y="3464"/>
                                  <a:pt x="1118421" y="3464"/>
                                </a:cubicBezTo>
                              </a:path>
                            </a:pathLst>
                          </a:custGeom>
                          <a:ln w="19050">
                            <a:solidFill>
                              <a:srgbClr val="FF0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Freeform 75"/>
                        <wps:cNvSpPr/>
                        <wps:spPr>
                          <a:xfrm>
                            <a:off x="4201886" y="1915885"/>
                            <a:ext cx="2065655" cy="750570"/>
                          </a:xfrm>
                          <a:custGeom>
                            <a:avLst/>
                            <a:gdLst>
                              <a:gd name="connsiteX0" fmla="*/ 185058 w 2160521"/>
                              <a:gd name="connsiteY0" fmla="*/ 0 h 751115"/>
                              <a:gd name="connsiteX1" fmla="*/ 43543 w 2160521"/>
                              <a:gd name="connsiteY1" fmla="*/ 119743 h 751115"/>
                              <a:gd name="connsiteX2" fmla="*/ 32658 w 2160521"/>
                              <a:gd name="connsiteY2" fmla="*/ 163286 h 751115"/>
                              <a:gd name="connsiteX3" fmla="*/ 0 w 2160521"/>
                              <a:gd name="connsiteY3" fmla="*/ 217715 h 751115"/>
                              <a:gd name="connsiteX4" fmla="*/ 10886 w 2160521"/>
                              <a:gd name="connsiteY4" fmla="*/ 381000 h 751115"/>
                              <a:gd name="connsiteX5" fmla="*/ 32658 w 2160521"/>
                              <a:gd name="connsiteY5" fmla="*/ 413658 h 751115"/>
                              <a:gd name="connsiteX6" fmla="*/ 43543 w 2160521"/>
                              <a:gd name="connsiteY6" fmla="*/ 457200 h 751115"/>
                              <a:gd name="connsiteX7" fmla="*/ 65315 w 2160521"/>
                              <a:gd name="connsiteY7" fmla="*/ 489858 h 751115"/>
                              <a:gd name="connsiteX8" fmla="*/ 87086 w 2160521"/>
                              <a:gd name="connsiteY8" fmla="*/ 533400 h 751115"/>
                              <a:gd name="connsiteX9" fmla="*/ 141515 w 2160521"/>
                              <a:gd name="connsiteY9" fmla="*/ 587829 h 751115"/>
                              <a:gd name="connsiteX10" fmla="*/ 206829 w 2160521"/>
                              <a:gd name="connsiteY10" fmla="*/ 642258 h 751115"/>
                              <a:gd name="connsiteX11" fmla="*/ 250372 w 2160521"/>
                              <a:gd name="connsiteY11" fmla="*/ 653143 h 751115"/>
                              <a:gd name="connsiteX12" fmla="*/ 293915 w 2160521"/>
                              <a:gd name="connsiteY12" fmla="*/ 685800 h 751115"/>
                              <a:gd name="connsiteX13" fmla="*/ 413658 w 2160521"/>
                              <a:gd name="connsiteY13" fmla="*/ 707572 h 751115"/>
                              <a:gd name="connsiteX14" fmla="*/ 468086 w 2160521"/>
                              <a:gd name="connsiteY14" fmla="*/ 729343 h 751115"/>
                              <a:gd name="connsiteX15" fmla="*/ 664029 w 2160521"/>
                              <a:gd name="connsiteY15" fmla="*/ 751115 h 751115"/>
                              <a:gd name="connsiteX16" fmla="*/ 1567543 w 2160521"/>
                              <a:gd name="connsiteY16" fmla="*/ 740229 h 751115"/>
                              <a:gd name="connsiteX17" fmla="*/ 1632858 w 2160521"/>
                              <a:gd name="connsiteY17" fmla="*/ 729343 h 751115"/>
                              <a:gd name="connsiteX18" fmla="*/ 1730829 w 2160521"/>
                              <a:gd name="connsiteY18" fmla="*/ 718458 h 751115"/>
                              <a:gd name="connsiteX19" fmla="*/ 1839686 w 2160521"/>
                              <a:gd name="connsiteY19" fmla="*/ 696686 h 751115"/>
                              <a:gd name="connsiteX20" fmla="*/ 1915886 w 2160521"/>
                              <a:gd name="connsiteY20" fmla="*/ 674915 h 751115"/>
                              <a:gd name="connsiteX21" fmla="*/ 2002972 w 2160521"/>
                              <a:gd name="connsiteY21" fmla="*/ 653143 h 751115"/>
                              <a:gd name="connsiteX22" fmla="*/ 2079172 w 2160521"/>
                              <a:gd name="connsiteY22" fmla="*/ 598715 h 751115"/>
                              <a:gd name="connsiteX23" fmla="*/ 2122715 w 2160521"/>
                              <a:gd name="connsiteY23" fmla="*/ 576943 h 751115"/>
                              <a:gd name="connsiteX24" fmla="*/ 2144486 w 2160521"/>
                              <a:gd name="connsiteY24" fmla="*/ 533400 h 751115"/>
                              <a:gd name="connsiteX25" fmla="*/ 2144486 w 2160521"/>
                              <a:gd name="connsiteY25" fmla="*/ 337458 h 751115"/>
                              <a:gd name="connsiteX26" fmla="*/ 2122715 w 2160521"/>
                              <a:gd name="connsiteY26" fmla="*/ 315686 h 751115"/>
                              <a:gd name="connsiteX27" fmla="*/ 2079172 w 2160521"/>
                              <a:gd name="connsiteY27" fmla="*/ 239486 h 751115"/>
                              <a:gd name="connsiteX28" fmla="*/ 2057400 w 2160521"/>
                              <a:gd name="connsiteY28" fmla="*/ 206829 h 751115"/>
                              <a:gd name="connsiteX29" fmla="*/ 1970315 w 2160521"/>
                              <a:gd name="connsiteY29" fmla="*/ 141515 h 751115"/>
                              <a:gd name="connsiteX30" fmla="*/ 1937658 w 2160521"/>
                              <a:gd name="connsiteY30" fmla="*/ 119743 h 751115"/>
                              <a:gd name="connsiteX31" fmla="*/ 1828800 w 2160521"/>
                              <a:gd name="connsiteY31" fmla="*/ 87086 h 751115"/>
                              <a:gd name="connsiteX32" fmla="*/ 1730829 w 2160521"/>
                              <a:gd name="connsiteY32" fmla="*/ 65315 h 751115"/>
                              <a:gd name="connsiteX33" fmla="*/ 1611086 w 2160521"/>
                              <a:gd name="connsiteY33" fmla="*/ 54429 h 751115"/>
                              <a:gd name="connsiteX34" fmla="*/ 1436915 w 2160521"/>
                              <a:gd name="connsiteY34" fmla="*/ 32658 h 751115"/>
                              <a:gd name="connsiteX35" fmla="*/ 261258 w 2160521"/>
                              <a:gd name="connsiteY35" fmla="*/ 21772 h 751115"/>
                              <a:gd name="connsiteX36" fmla="*/ 185058 w 2160521"/>
                              <a:gd name="connsiteY36" fmla="*/ 0 h 7511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160521" h="751115">
                                <a:moveTo>
                                  <a:pt x="185058" y="0"/>
                                </a:moveTo>
                                <a:cubicBezTo>
                                  <a:pt x="137886" y="39914"/>
                                  <a:pt x="85705" y="74569"/>
                                  <a:pt x="43543" y="119743"/>
                                </a:cubicBezTo>
                                <a:cubicBezTo>
                                  <a:pt x="33335" y="130680"/>
                                  <a:pt x="36768" y="148901"/>
                                  <a:pt x="32658" y="163286"/>
                                </a:cubicBezTo>
                                <a:cubicBezTo>
                                  <a:pt x="21353" y="202853"/>
                                  <a:pt x="27357" y="190358"/>
                                  <a:pt x="0" y="217715"/>
                                </a:cubicBezTo>
                                <a:cubicBezTo>
                                  <a:pt x="3629" y="272143"/>
                                  <a:pt x="1918" y="327193"/>
                                  <a:pt x="10886" y="381000"/>
                                </a:cubicBezTo>
                                <a:cubicBezTo>
                                  <a:pt x="13037" y="393905"/>
                                  <a:pt x="27504" y="401633"/>
                                  <a:pt x="32658" y="413658"/>
                                </a:cubicBezTo>
                                <a:cubicBezTo>
                                  <a:pt x="38551" y="427409"/>
                                  <a:pt x="37650" y="443449"/>
                                  <a:pt x="43543" y="457200"/>
                                </a:cubicBezTo>
                                <a:cubicBezTo>
                                  <a:pt x="48697" y="469225"/>
                                  <a:pt x="58824" y="478498"/>
                                  <a:pt x="65315" y="489858"/>
                                </a:cubicBezTo>
                                <a:cubicBezTo>
                                  <a:pt x="73366" y="503947"/>
                                  <a:pt x="77123" y="520591"/>
                                  <a:pt x="87086" y="533400"/>
                                </a:cubicBezTo>
                                <a:cubicBezTo>
                                  <a:pt x="102839" y="553653"/>
                                  <a:pt x="123372" y="569686"/>
                                  <a:pt x="141515" y="587829"/>
                                </a:cubicBezTo>
                                <a:cubicBezTo>
                                  <a:pt x="161130" y="607444"/>
                                  <a:pt x="180309" y="630892"/>
                                  <a:pt x="206829" y="642258"/>
                                </a:cubicBezTo>
                                <a:cubicBezTo>
                                  <a:pt x="220580" y="648151"/>
                                  <a:pt x="235858" y="649515"/>
                                  <a:pt x="250372" y="653143"/>
                                </a:cubicBezTo>
                                <a:cubicBezTo>
                                  <a:pt x="264886" y="664029"/>
                                  <a:pt x="277336" y="678431"/>
                                  <a:pt x="293915" y="685800"/>
                                </a:cubicBezTo>
                                <a:cubicBezTo>
                                  <a:pt x="303045" y="689858"/>
                                  <a:pt x="409951" y="706954"/>
                                  <a:pt x="413658" y="707572"/>
                                </a:cubicBezTo>
                                <a:cubicBezTo>
                                  <a:pt x="431801" y="714829"/>
                                  <a:pt x="449046" y="724949"/>
                                  <a:pt x="468086" y="729343"/>
                                </a:cubicBezTo>
                                <a:cubicBezTo>
                                  <a:pt x="491653" y="734782"/>
                                  <a:pt x="650346" y="749747"/>
                                  <a:pt x="664029" y="751115"/>
                                </a:cubicBezTo>
                                <a:lnTo>
                                  <a:pt x="1567543" y="740229"/>
                                </a:lnTo>
                                <a:cubicBezTo>
                                  <a:pt x="1589609" y="739733"/>
                                  <a:pt x="1610980" y="732260"/>
                                  <a:pt x="1632858" y="729343"/>
                                </a:cubicBezTo>
                                <a:cubicBezTo>
                                  <a:pt x="1665428" y="725000"/>
                                  <a:pt x="1698172" y="722086"/>
                                  <a:pt x="1730829" y="718458"/>
                                </a:cubicBezTo>
                                <a:cubicBezTo>
                                  <a:pt x="1797896" y="696102"/>
                                  <a:pt x="1729612" y="716700"/>
                                  <a:pt x="1839686" y="696686"/>
                                </a:cubicBezTo>
                                <a:cubicBezTo>
                                  <a:pt x="1914336" y="683113"/>
                                  <a:pt x="1853716" y="690457"/>
                                  <a:pt x="1915886" y="674915"/>
                                </a:cubicBezTo>
                                <a:cubicBezTo>
                                  <a:pt x="1940730" y="668704"/>
                                  <a:pt x="1978088" y="665585"/>
                                  <a:pt x="2002972" y="653143"/>
                                </a:cubicBezTo>
                                <a:cubicBezTo>
                                  <a:pt x="2026002" y="641628"/>
                                  <a:pt x="2059447" y="611043"/>
                                  <a:pt x="2079172" y="598715"/>
                                </a:cubicBezTo>
                                <a:cubicBezTo>
                                  <a:pt x="2092933" y="590114"/>
                                  <a:pt x="2108201" y="584200"/>
                                  <a:pt x="2122715" y="576943"/>
                                </a:cubicBezTo>
                                <a:cubicBezTo>
                                  <a:pt x="2129972" y="562429"/>
                                  <a:pt x="2138094" y="548315"/>
                                  <a:pt x="2144486" y="533400"/>
                                </a:cubicBezTo>
                                <a:cubicBezTo>
                                  <a:pt x="2172108" y="468948"/>
                                  <a:pt x="2158581" y="417328"/>
                                  <a:pt x="2144486" y="337458"/>
                                </a:cubicBezTo>
                                <a:cubicBezTo>
                                  <a:pt x="2142702" y="327351"/>
                                  <a:pt x="2129972" y="322943"/>
                                  <a:pt x="2122715" y="315686"/>
                                </a:cubicBezTo>
                                <a:cubicBezTo>
                                  <a:pt x="2105050" y="262692"/>
                                  <a:pt x="2120361" y="297150"/>
                                  <a:pt x="2079172" y="239486"/>
                                </a:cubicBezTo>
                                <a:cubicBezTo>
                                  <a:pt x="2071568" y="228840"/>
                                  <a:pt x="2067125" y="215581"/>
                                  <a:pt x="2057400" y="206829"/>
                                </a:cubicBezTo>
                                <a:cubicBezTo>
                                  <a:pt x="2030429" y="182555"/>
                                  <a:pt x="1999343" y="163286"/>
                                  <a:pt x="1970315" y="141515"/>
                                </a:cubicBezTo>
                                <a:cubicBezTo>
                                  <a:pt x="1959849" y="133665"/>
                                  <a:pt x="1949613" y="125057"/>
                                  <a:pt x="1937658" y="119743"/>
                                </a:cubicBezTo>
                                <a:cubicBezTo>
                                  <a:pt x="1908585" y="106822"/>
                                  <a:pt x="1861727" y="94685"/>
                                  <a:pt x="1828800" y="87086"/>
                                </a:cubicBezTo>
                                <a:cubicBezTo>
                                  <a:pt x="1796203" y="79564"/>
                                  <a:pt x="1763912" y="70278"/>
                                  <a:pt x="1730829" y="65315"/>
                                </a:cubicBezTo>
                                <a:cubicBezTo>
                                  <a:pt x="1691193" y="59370"/>
                                  <a:pt x="1650890" y="59112"/>
                                  <a:pt x="1611086" y="54429"/>
                                </a:cubicBezTo>
                                <a:cubicBezTo>
                                  <a:pt x="1525792" y="44394"/>
                                  <a:pt x="1541314" y="34427"/>
                                  <a:pt x="1436915" y="32658"/>
                                </a:cubicBezTo>
                                <a:lnTo>
                                  <a:pt x="261258" y="21772"/>
                                </a:lnTo>
                                <a:lnTo>
                                  <a:pt x="185058" y="0"/>
                                </a:lnTo>
                                <a:close/>
                              </a:path>
                            </a:pathLst>
                          </a:cu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76" o:spid="_x0000_s1026" style="width:493.5pt;height:276pt;mso-position-horizontal-relative:char;mso-position-vertical-relative:line" coordsize="62675,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">
                <v:group id="Group 19" o:spid="_x0000_s1027" style="position:absolute;top:762;width:61702;height:34290" coordsize="65082,338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type id="_x0000_t202" coordsize="21600,21600" o:spt="202" path="m,l,21600r21600,l21600,xe">
                    <v:stroke joinstyle="miter"/>
                    <v:path gradientshapeok="t" o:connecttype="rect"/>
                  </v:shapetype>
                  <v:shape id="Text Box 2" o:spid="_x0000_s1028" type="#_x0000_t202" style="position:absolute;width:20802;height:7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O5x8QA&#10;AADbAAAADwAAAGRycy9kb3ducmV2LnhtbESPT2vCQBTE70K/w/IKvZlNLYiNrqGE/os3NQi9PbLP&#10;JJh9G7LbJH57t1DwOMzMb5hNOplWDNS7xrKC5ygGQVxa3XCloDh+zFcgnEfW2FomBVdykG4fZhtM&#10;tB15T8PBVyJA2CWooPa+S6R0ZU0GXWQ74uCdbW/QB9lXUvc4Brhp5SKOl9Jgw2Ghxo6ymsrL4dcE&#10;SnYe/bHA/PS5ex++Xq8/dCpypZ4ep7c1CE+Tv4f/299aweIF/r6EHyC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TucfEAAAA2wAAAA8AAAAAAAAAAAAAAAAAmAIAAGRycy9k&#10;b3ducmV2LnhtbFBLBQYAAAAABAAEAPUAAACJAwAAAAA=&#10;" filled="f" strokecolor="#95b3d7 [1940]" strokeweight="1.5pt">
                    <v:textbox inset="2mm,2mm,2mm,2mm">
                      <w:txbxContent>
                        <w:p w:rsidR="00237CD7" w:rsidRPr="00A0281E" w:rsidRDefault="00237CD7" w:rsidP="00237CD7">
                          <w:pPr>
                            <w:pStyle w:val="Bodytext0space"/>
                            <w:jc w:val="center"/>
                          </w:pPr>
                          <w:r w:rsidRPr="00A0281E">
                            <w:t xml:space="preserve">Mexico’s landscape is desert-like in </w:t>
                          </w:r>
                          <w:r w:rsidRPr="006116E2">
                            <w:t>parts</w:t>
                          </w:r>
                          <w:r w:rsidRPr="00A0281E">
                            <w:t>.</w:t>
                          </w:r>
                        </w:p>
                      </w:txbxContent>
                    </v:textbox>
                  </v:shape>
                  <v:shape id="Text Box 2" o:spid="_x0000_s1029" type="#_x0000_t202" style="position:absolute;left:44280;top:17928;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dnk8IA&#10;AADbAAAADwAAAGRycy9kb3ducmV2LnhtbERPPW/CMBDdK/EfrENiK046VJBiUAuNBAtqaZdup/gS&#10;R43PwXYh/HuMVIntnt7nLVaD7cSJfGgdK8inGQjiyumWGwXfX+XjDESIyBo7x6TgQgFWy9HDAgvt&#10;zvxJp0NsRArhUKACE2NfSBkqQxbD1PXEiaudtxgT9I3UHs8p3HbyKcuepcWWU4PBntaGqt/Dn1XQ&#10;5OXPPLzvPtZy749lqE0937wpNRkPry8gIg3xLv53b3Wan8Ptl3SAX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R2eTwgAAANsAAAAPAAAAAAAAAAAAAAAAAJgCAABkcnMvZG93&#10;bnJldi54bWxQSwUGAAAAAAQABAD1AAAAhwMAAAAA&#10;" filled="f" strokecolor="#ffc000" strokeweight="1.5pt">
                    <v:textbox inset="2mm,2mm,2mm,2mm">
                      <w:txbxContent>
                        <w:p w:rsidR="00237CD7" w:rsidRPr="0064524E" w:rsidRDefault="00237CD7" w:rsidP="00237CD7">
                          <w:pPr>
                            <w:pStyle w:val="Bodytext0space"/>
                            <w:jc w:val="center"/>
                          </w:pPr>
                          <w:r w:rsidRPr="0064524E">
                            <w:t xml:space="preserve">The Baltic Sea is </w:t>
                          </w:r>
                          <w:r w:rsidRPr="006116E2">
                            <w:t>located</w:t>
                          </w:r>
                          <w:r w:rsidRPr="0064524E">
                            <w:t xml:space="preserve"> off Sweden’s coastline.</w:t>
                          </w:r>
                        </w:p>
                      </w:txbxContent>
                    </v:textbox>
                  </v:shape>
                  <v:shape id="Text Box 2" o:spid="_x0000_s1030" type="#_x0000_t202" style="position:absolute;top:17928;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kGcMA&#10;AADbAAAADwAAAGRycy9kb3ducmV2LnhtbESP0WoCMRRE3wX/IVzBN80qttjVKLYiFV/K2n7AdXPd&#10;bLu5WZJUt39vhIKPw8ycYZbrzjbiQj7UjhVMxhkI4tLpmisFX5+70RxEiMgaG8ek4I8CrFf93hJz&#10;7a5c0OUYK5EgHHJUYGJscylDachiGLuWOHln5y3GJH0ltcdrgttGTrPsWVqsOS0YbOnNUPlz/LUK&#10;XvzTITMfxfa0q7F9fXff83OxVWo46DYLEJG6+Aj/t/dawXQG9y/pB8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kGcMAAADbAAAADwAAAAAAAAAAAAAAAACYAgAAZHJzL2Rv&#10;d25yZXYueG1sUEsFBgAAAAAEAAQA9QAAAIgDAAAAAA==&#10;" filled="f" strokecolor="#938953 [1614]" strokeweight="1.5pt">
                    <v:textbox inset="2mm,2mm,2mm,2mm">
                      <w:txbxContent>
                        <w:p w:rsidR="00237CD7" w:rsidRPr="0064524E" w:rsidRDefault="00237CD7" w:rsidP="00237CD7">
                          <w:pPr>
                            <w:pStyle w:val="Bodytext0space"/>
                            <w:jc w:val="center"/>
                          </w:pPr>
                          <w:r w:rsidRPr="0064524E">
                            <w:t>Herring is a fish commonly prepared for meals.</w:t>
                          </w:r>
                        </w:p>
                      </w:txbxContent>
                    </v:textbox>
                  </v:shape>
                  <v:shape id="Text Box 2" o:spid="_x0000_s1031" type="#_x0000_t202" style="position:absolute;left:22104;width:20885;height:7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H8QMMA&#10;AADbAAAADwAAAGRycy9kb3ducmV2LnhtbESPQWvCQBSE70L/w/IKvYhuDERC6ipFCPRq7MHjI/vc&#10;pM2+jdk1pv31riD0OMzMN8xmN9lOjDT41rGC1TIBQVw73bJR8HUsFzkIH5A1do5JwS952G1fZhss&#10;tLvxgcYqGBEh7AtU0ITQF1L6uiGLful64uid3WAxRDkYqQe8RbjtZJoka2mx5bjQYE/7huqf6moV&#10;4CXLq8O6L7P5Nf3+m2fBXE5aqbfX6eMdRKAp/Ief7U+tIE3h8SX+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H8QMMAAADbAAAADwAAAAAAAAAAAAAAAACYAgAAZHJzL2Rv&#10;d25yZXYueG1sUEsFBgAAAAAEAAQA9QAAAIgDAAAAAA==&#10;" filled="f" strokecolor="#00b050" strokeweight="1.5pt">
                    <v:textbox inset="2mm,2mm,2mm,2mm">
                      <w:txbxContent>
                        <w:p w:rsidR="00237CD7" w:rsidRPr="00A0281E" w:rsidRDefault="00237CD7" w:rsidP="00237CD7">
                          <w:pPr>
                            <w:pStyle w:val="Bodytext0space"/>
                            <w:jc w:val="center"/>
                          </w:pPr>
                          <w:r w:rsidRPr="00A0281E">
                            <w:t>Snow falls and lakes freeze over during cold winter months in Sweden.</w:t>
                          </w:r>
                        </w:p>
                      </w:txbxContent>
                    </v:textbox>
                  </v:shape>
                  <v:shape id="Text Box 2" o:spid="_x0000_s1032" type="#_x0000_t202" style="position:absolute;left:22104;top:9072;width:20802;height:7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LP8IA&#10;AADbAAAADwAAAGRycy9kb3ducmV2LnhtbERP3WrCMBS+H+wdwhnsbqYKiutMiz/IZDej6gOcNcem&#10;W3NSkqj17c1gsLvz8f2eRTnYTlzIh9axgvEoA0FcO91yo+B42L7MQYSIrLFzTApuFKAsHh8WmGt3&#10;5You+9iIFMIhRwUmxj6XMtSGLIaR64kTd3LeYkzQN1J7vKZw28lJls2kxZZTg8Ge1obqn/3ZKnj1&#10;04/MfFabr22L/erdfc9P1Uap56dh+QYi0hD/xX/unU7zp/D7SzpAFn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8Ms/wgAAANsAAAAPAAAAAAAAAAAAAAAAAJgCAABkcnMvZG93&#10;bnJldi54bWxQSwUGAAAAAAQABAD1AAAAhwMAAAAA&#10;" filled="f" strokecolor="#938953 [1614]" strokeweight="1.5pt">
                    <v:textbox inset="2mm,2mm,2mm,2mm">
                      <w:txbxContent>
                        <w:p w:rsidR="00237CD7" w:rsidRPr="0064524E" w:rsidRDefault="00237CD7" w:rsidP="00237CD7">
                          <w:pPr>
                            <w:pStyle w:val="Bodytext0space"/>
                            <w:jc w:val="center"/>
                          </w:pPr>
                          <w:r w:rsidRPr="0064524E">
                            <w:t>Housing is tightly built into hillsides in Mexico City.</w:t>
                          </w:r>
                        </w:p>
                      </w:txbxContent>
                    </v:textbox>
                  </v:shape>
                  <v:shape id="Text Box 2" o:spid="_x0000_s1033" type="#_x0000_t202" style="position:absolute;top:9072;width:20802;height:7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7/58IA&#10;AADbAAAADwAAAGRycy9kb3ducmV2LnhtbERPPW/CMBDdK/EfrEPqVhw6IAgYBJRI7VK1wMJ2ii9x&#10;RHwOtoH03+NKlbrd0/u8xaq3rbiRD41jBeNRBoK4dLrhWsHxULxMQYSIrLF1TAp+KMBqOXhaYK7d&#10;nb/pto+1SCEcclRgYuxyKUNpyGIYuY44cZXzFmOCvpba4z2F21a+ZtlEWmw4NRjsaGuoPO+vVkE9&#10;Lk6zsPv42spPfylCZarZ20ap52G/noOI1Md/8Z/7Xaf5E/j9JR0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rv/nwgAAANsAAAAPAAAAAAAAAAAAAAAAAJgCAABkcnMvZG93&#10;bnJldi54bWxQSwUGAAAAAAQABAD1AAAAhwMAAAAA&#10;" filled="f" strokecolor="#ffc000" strokeweight="1.5pt">
                    <v:textbox inset="2mm,2mm,2mm,2mm">
                      <w:txbxContent>
                        <w:p w:rsidR="00237CD7" w:rsidRPr="00405D28" w:rsidRDefault="00237CD7" w:rsidP="00237CD7">
                          <w:pPr>
                            <w:pStyle w:val="Bodytext0space"/>
                            <w:jc w:val="center"/>
                          </w:pPr>
                          <w:r w:rsidRPr="00405D28">
                            <w:t>Ice hockey is a favourite sport in Sweden.</w:t>
                          </w:r>
                        </w:p>
                      </w:txbxContent>
                    </v:textbox>
                  </v:shape>
                  <v:shape id="Text Box 2" o:spid="_x0000_s1034" type="#_x0000_t202" style="position:absolute;left:22104;top:17928;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dEcIA&#10;AADbAAAADwAAAGRycy9kb3ducmV2LnhtbESPQYvCMBSE78L+h/AWvGmqB9FqFJFdV/dmLYK3R/Ns&#10;i81LabJt/fdmQfA4zMw3zGrTm0q01LjSsoLJOAJBnFldcq4gPX+P5iCcR9ZYWSYFD3KwWX8MVhhr&#10;2/GJ2sTnIkDYxaig8L6OpXRZQQbd2NbEwbvZxqAPssmlbrALcFPJaRTNpMGSw0KBNe0Kyu7JnwmU&#10;3a3z5xSPl/3vV/uzeFzpkh6VGn722yUIT71/h1/tg1Ywn8D/l/A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q90RwgAAANsAAAAPAAAAAAAAAAAAAAAAAJgCAABkcnMvZG93&#10;bnJldi54bWxQSwUGAAAAAAQABAD1AAAAhwMAAAAA&#10;" filled="f" strokecolor="#95b3d7 [1940]" strokeweight="1.5pt">
                    <v:textbox inset="2mm,2mm,2mm,2mm">
                      <w:txbxContent>
                        <w:p w:rsidR="00237CD7" w:rsidRPr="0064524E" w:rsidRDefault="00237CD7" w:rsidP="00237CD7">
                          <w:pPr>
                            <w:pStyle w:val="Bodytext0space"/>
                            <w:jc w:val="center"/>
                          </w:pPr>
                          <w:r w:rsidRPr="0064524E">
                            <w:t>Mexico City has a</w:t>
                          </w:r>
                          <w:r>
                            <w:br/>
                          </w:r>
                          <w:r w:rsidRPr="0064524E">
                            <w:t xml:space="preserve"> warm temperate climate with low rainfall.</w:t>
                          </w:r>
                        </w:p>
                      </w:txbxContent>
                    </v:textbox>
                  </v:shape>
                  <v:shape id="Text Box 2" o:spid="_x0000_s1035" type="#_x0000_t202" style="position:absolute;left:44280;width:20802;height:7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zBOsIA&#10;AADaAAAADwAAAGRycy9kb3ducmV2LnhtbESP0WoCMRRE34X+Q7hC3zRroaKrUWxFWvoiq37AdXPd&#10;rG5uliTV7d+bguDjMHNmmPmys424kg+1YwWjYQaCuHS65krBYb8ZTECEiKyxcUwK/ijAcvHSm2Ou&#10;3Y0Luu5iJVIJhxwVmBjbXMpQGrIYhq4lTt7JeYsxSV9J7fGWym0j37JsLC3WnBYMtvRpqLzsfq2C&#10;qX//ycy2WB83NbYfX+48ORVrpV773WoGIlIXn+EH/a0TB/9X0g2Q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LME6wgAAANoAAAAPAAAAAAAAAAAAAAAAAJgCAABkcnMvZG93&#10;bnJldi54bWxQSwUGAAAAAAQABAD1AAAAhwMAAAAA&#10;" filled="f" strokecolor="#938953 [1614]" strokeweight="1.5pt">
                    <v:textbox inset="2mm,2mm,2mm,2mm">
                      <w:txbxContent>
                        <w:p w:rsidR="00237CD7" w:rsidRPr="00A0281E" w:rsidRDefault="00237CD7" w:rsidP="00237CD7">
                          <w:pPr>
                            <w:pStyle w:val="Bodytext0space"/>
                            <w:jc w:val="center"/>
                          </w:pPr>
                          <w:r w:rsidRPr="00A0281E">
                            <w:t>Houses in Sweden are wooden and they have steeply pitched roofs.</w:t>
                          </w:r>
                        </w:p>
                      </w:txbxContent>
                    </v:textbox>
                  </v:shape>
                  <v:shape id="Text Box 2" o:spid="_x0000_s1036" type="#_x0000_t202" style="position:absolute;left:44280;top:9072;width:20802;height:7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MNEcIA&#10;AADbAAAADwAAAGRycy9kb3ducmV2LnhtbESPQYvCQAyF7wv+hyGCF9HpChWpjiKCsFe7HvYYOrGt&#10;djK1M2r115vDgreE9/Lel9Wmd426Uxdqzwa+pwko4sLbmksDx9/9ZAEqRGSLjWcy8KQAm/Xga4WZ&#10;9Q8+0D2PpZIQDhkaqGJsM61DUZHDMPUtsWgn3zmMsnalth0+JNw1epYkc+2wZmmosKVdRcUlvzkD&#10;eE0X+WHe7tPxbXZ+jdNYXv+sMaNhv12CitTHj/n/+scKvtDLLzKAXr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ww0RwgAAANsAAAAPAAAAAAAAAAAAAAAAAJgCAABkcnMvZG93&#10;bnJldi54bWxQSwUGAAAAAAQABAD1AAAAhwMAAAAA&#10;" filled="f" strokecolor="#00b050" strokeweight="1.5pt">
                    <v:textbox inset="2mm,2mm,2mm,2mm">
                      <w:txbxContent>
                        <w:p w:rsidR="00237CD7" w:rsidRPr="0064524E" w:rsidRDefault="00237CD7" w:rsidP="00237CD7">
                          <w:pPr>
                            <w:pStyle w:val="Bodytext0space"/>
                            <w:jc w:val="center"/>
                          </w:pPr>
                          <w:r w:rsidRPr="0064524E">
                            <w:t>Mexico City is surrounded by mountains and volcanos.</w:t>
                          </w:r>
                        </w:p>
                      </w:txbxContent>
                    </v:textbox>
                  </v:shape>
                  <v:shape id="Text Box 2" o:spid="_x0000_s1037" type="#_x0000_t202" style="position:absolute;top:26784;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AiDL0A&#10;AADbAAAADwAAAGRycy9kb3ducmV2LnhtbERPzQ7BQBC+S7zDZiQuwpaoSFkiEomrcnCcdEdburPV&#10;XZSntweJ45fvf7luTSWe1LjSsoLxKAJBnFldcq7gdNwN5yCcR9ZYWSYFb3KwXnU7S0y0ffGBnqnP&#10;RQhhl6CCwvs6kdJlBRl0I1sTB+5iG4M+wCaXusFXCDeVnETRTBosOTQUWNO2oOyWPowCvMfz9DCr&#10;d/HgMbl+BrHP72etVL/XbhYgPLX+L/6591rBNKwPX8IPkK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HAiDL0AAADbAAAADwAAAAAAAAAAAAAAAACYAgAAZHJzL2Rvd25yZXYu&#10;eG1sUEsFBgAAAAAEAAQA9QAAAIIDAAAAAA==&#10;" filled="f" strokecolor="#00b050" strokeweight="1.5pt">
                    <v:textbox inset="2mm,2mm,2mm,2mm">
                      <w:txbxContent>
                        <w:p w:rsidR="00237CD7" w:rsidRPr="0064524E" w:rsidRDefault="00237CD7" w:rsidP="00237CD7">
                          <w:pPr>
                            <w:pStyle w:val="Bodytext0space"/>
                            <w:jc w:val="center"/>
                          </w:pPr>
                          <w:r w:rsidRPr="0064524E">
                            <w:t xml:space="preserve">Mexico City is </w:t>
                          </w:r>
                          <w:r w:rsidRPr="0064524E">
                            <w:br/>
                            <w:t>densely populated.</w:t>
                          </w:r>
                        </w:p>
                      </w:txbxContent>
                    </v:textbox>
                  </v:shape>
                  <v:shape id="Text Box 2" o:spid="_x0000_s1038" type="#_x0000_t202" style="position:absolute;left:22104;top:26784;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F1YcUA&#10;AADbAAAADwAAAGRycy9kb3ducmV2LnhtbESPQWsCMRSE74X+h/AK3mpWKVa3RlHrQr2Itb309ti8&#10;3SzdvKxJ1O2/N4VCj8PMfMPMl71txYV8aBwrGA0zEMSl0w3XCj4/iscpiBCRNbaOScEPBVgu7u/m&#10;mGt35Xe6HGMtEoRDjgpMjF0uZSgNWQxD1xEnr3LeYkzS11J7vCa4beU4yybSYsNpwWBHG0Pl9/Fs&#10;FdSj4msWtrvDRu79qQiVqWava6UGD/3qBUSkPv6H/9pvWsHTM/x+ST9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UXVhxQAAANsAAAAPAAAAAAAAAAAAAAAAAJgCAABkcnMv&#10;ZG93bnJldi54bWxQSwUGAAAAAAQABAD1AAAAigMAAAAA&#10;" filled="f" strokecolor="#ffc000" strokeweight="1.5pt">
                    <v:textbox inset="2mm,2mm,2mm,2mm">
                      <w:txbxContent>
                        <w:p w:rsidR="00237CD7" w:rsidRPr="0064524E" w:rsidRDefault="00237CD7" w:rsidP="00237CD7">
                          <w:pPr>
                            <w:pStyle w:val="Bodytext0space"/>
                            <w:jc w:val="center"/>
                          </w:pPr>
                          <w:r w:rsidRPr="0064524E">
                            <w:t>Soccer is one of Mexico’s most popular sports.</w:t>
                          </w:r>
                        </w:p>
                      </w:txbxContent>
                    </v:textbox>
                  </v:shape>
                  <v:shape id="Text Box 2" o:spid="_x0000_s1039" type="#_x0000_t202" style="position:absolute;left:44280;top:26784;width:20802;height:70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GBMQA&#10;AADbAAAADwAAAGRycy9kb3ducmV2LnhtbESPT2vCQBTE7wW/w/KE3pqNHmyNrkGC/ZPeqkHw9sg+&#10;k2D2bchuk/jtu4VCj8PM/IbZppNpxUC9aywrWEQxCOLS6oYrBcXp9ekFhPPIGlvLpOBODtLd7GGL&#10;ibYjf9Fw9JUIEHYJKqi97xIpXVmTQRfZjjh4V9sb9EH2ldQ9jgFuWrmM45U02HBYqLGjrKbydvw2&#10;gZJdR38qMD+/fR6G9/X9QuciV+pxPu03IDxN/j/81/7QClbP8Psl/AC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CBgTEAAAA2wAAAA8AAAAAAAAAAAAAAAAAmAIAAGRycy9k&#10;b3ducmV2LnhtbFBLBQYAAAAABAAEAPUAAACJAwAAAAA=&#10;" filled="f" strokecolor="#95b3d7 [1940]" strokeweight="1.5pt">
                    <v:textbox inset="2mm,2mm,2mm,2mm">
                      <w:txbxContent>
                        <w:p w:rsidR="00237CD7" w:rsidRPr="0064524E" w:rsidRDefault="00237CD7" w:rsidP="00237CD7">
                          <w:pPr>
                            <w:pStyle w:val="Bodytext0space"/>
                            <w:jc w:val="center"/>
                          </w:pPr>
                          <w:r w:rsidRPr="0064524E">
                            <w:t xml:space="preserve">Mexico City is the </w:t>
                          </w:r>
                          <w:r w:rsidRPr="0064524E">
                            <w:br/>
                            <w:t>capital of Mexico.</w:t>
                          </w:r>
                        </w:p>
                      </w:txbxContent>
                    </v:textbox>
                  </v:shape>
                </v:group>
                <v:shape id="Freeform 68" o:spid="_x0000_s1040" style="position:absolute;left:435;width:19268;height:8465;visibility:visible;mso-wrap-style:square;v-text-anchor:middle" coordsize="1926771,846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QsycIA&#10;AADbAAAADwAAAGRycy9kb3ducmV2LnhtbERPTWvCQBC9F/oflil4qxuLBo2uQSyCRXowFaG3ITsm&#10;IdnZkF2T9N+7B6HHx/vepKNpRE+dqywrmE0jEMS51RUXCi4/h/clCOeRNTaWScEfOUi3ry8bTLQd&#10;+Ex95gsRQtglqKD0vk2kdHlJBt3UtsSBu9nOoA+wK6TucAjhppEfURRLgxWHhhJb2peU19ndKKjj&#10;SM++vu/55bS6rj6v7WK+3/0qNXkbd2sQnkb/L366j1pBHMaGL+EH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VCzJwgAAANsAAAAPAAAAAAAAAAAAAAAAAJgCAABkcnMvZG93&#10;bnJldi54bWxQSwUGAAAAAAQABAD1AAAAhwMAAAAA&#10;" path="m1719943,159740v-43543,-7257,-87343,-13114,-130629,-21771c1460101,112126,1545141,126873,1447800,94426,1406595,80691,1383975,82305,1338943,72655v-29258,-6270,-58218,-13899,-87086,-21772c1240787,47864,1230559,41620,1219200,39997v-39676,-5668,-79829,-7257,-119743,-10885c882709,-25076,1036404,9310,511628,29112v-11466,433,-21624,7733,-32657,10885c451350,47889,428872,50583,402771,61769v-14915,6392,-28148,16639,-43543,21771c341675,89391,322861,90412,304800,94426v-14605,3246,-28938,7641,-43543,10886c225865,113177,205597,113614,174171,127083v-14915,6393,-29628,13423,-43543,21772c108191,162317,65314,192397,65314,192397v-7257,10886,-13598,22442,-21771,32658c37132,233069,26361,237646,21771,246826,11508,267352,,312140,,312140v3629,65314,4684,130823,10886,195943c11974,519506,14886,531560,21771,540740v15395,20527,36286,36286,54429,54429c100276,619245,111202,634441,141514,649597v10263,5132,22110,6366,32657,10886c189086,666876,202319,677123,217714,682255v17553,5851,36401,6725,54429,10885c301299,699868,330200,707655,359228,714912v98313,24578,-20958,-4838,141515,32657c515321,750933,529440,756599,544286,758455v43356,5419,87174,6311,130628,10885c700431,772026,725681,776835,751114,780226v188536,25139,-19316,-3775,185057,21771c961631,805179,986971,809254,1012371,812883v18143,7257,35105,18873,54429,21772c1243792,861204,1755690,835235,1785257,834655v18143,-3629,36479,-6398,54429,-10886c1850818,820986,1864229,820997,1872343,812883v22650,-22650,19647,-50179,32657,-76200c1910851,724981,1919514,714912,1926771,704026v-3628,-47171,-2663,-94923,-10885,-141514c1913066,546531,1898777,534512,1894114,518969v-6342,-21141,-5533,-43901,-10886,-65314c1877662,431391,1868714,410112,1861457,388340v-26107,-78323,5574,19510,-21771,-76200c1836534,301107,1835165,289030,1828800,279483v-8539,-12809,-21771,-21771,-32657,-32657c1792514,235940,1791161,224008,1785257,214169v-5280,-8801,-12970,-16492,-21771,-21772c1728134,171186,1661798,181512,1632857,181512e" filled="f" strokecolor="red" strokeweight="1.5pt">
                  <v:path arrowok="t" o:connecttype="custom" o:connectlocs="1719943,159740;1589314,137969;1447800,94426;1338943,72655;1251857,50883;1219200,39997;1099457,29112;511628,29112;478971,39997;402771,61769;359228,83540;304800,94426;261257,105312;174171,127083;130628,148855;65314,192397;43543,225055;21771,246826;0,312140;10886,508083;21771,540740;76200,595169;141514,649597;174171,660483;217714,682255;272143,693140;359228,714912;500743,747569;544286,758455;674914,769340;751114,780226;936171,801997;1012371,812883;1066800,834655;1785257,834655;1839686,823769;1872343,812883;1905000,736683;1926771,704026;1915886,562512;1894114,518969;1883228,453655;1861457,388340;1839686,312140;1828800,279483;1796143,246826;1785257,214169;1763486,192397;1632857,181512" o:connectangles="0,0,0,0,0,0,0,0,0,0,0,0,0,0,0,0,0,0,0,0,0,0,0,0,0,0,0,0,0,0,0,0,0,0,0,0,0,0,0,0,0,0,0,0,0,0,0,0,0"/>
                </v:shape>
                <v:shape id="Freeform 71" o:spid="_x0000_s1041" style="position:absolute;left:20356;top:979;width:20183;height:8249;rotation:11561509fd;visibility:visible;mso-wrap-style:square;v-text-anchor:middle" coordsize="1939584,912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sMfcQA&#10;AADbAAAADwAAAGRycy9kb3ducmV2LnhtbESPT4vCMBTE78J+h/AWvGmqhypdo8jCggfBP6u4x2fz&#10;bIvNS0miVj+9ERY8DjPzG2Yya00truR8ZVnBoJ+AIM6trrhQsPv96Y1B+ICssbZMCu7kYTb96Eww&#10;0/bGG7puQyEihH2GCsoQmkxKn5dk0PdtQxy9k3UGQ5SukNrhLcJNLYdJkkqDFceFEhv6Lik/by9G&#10;QXp57IeLw3ps/kbLY5rXa7faF0p1P9v5F4hAbXiH/9sLrWA0gNeX+APk9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bDH3EAAAA2wAAAA8AAAAAAAAAAAAAAAAAmAIAAGRycy9k&#10;b3ducmV2LnhtbFBLBQYAAAAABAAEAPUAAACJAwAAAAA=&#10;" path="m1721869,150992v-38100,-10886,-19088,-18267,-217714,-76200c1333583,25042,1478601,47706,1264669,31249,1232012,23992,1200148,9949,1166698,9478,586215,1302,702295,-14723,426469,31249v-10886,3629,-22626,5313,-32657,10886c370939,54842,353883,79332,328498,85678v-13957,3489,-60579,13961,-76200,21771c240596,113300,229857,121047,219641,129220v-8014,6411,-12971,16491,-21772,21772c188030,156896,175475,156746,165212,161878v-11702,5851,-21298,15280,-32657,21771c118466,191700,103526,198163,89012,205420l34584,259849,12812,281620c9184,292506,1927,302803,1927,314278v,58239,-11520,183577,21771,261257c30090,590450,39077,604163,45469,619078v27039,63092,-9180,2560,32658,65314c108963,776907,65956,664105,110784,738820v5904,9840,4981,22818,10885,32658c133799,791695,158986,801330,176098,815020v8014,6411,12970,16492,21771,21772c207709,842696,220081,842930,230527,847678v29546,13430,55261,37177,87085,43542c383293,904356,354488,896255,404698,912992l1547698,902106v11473,-212,21405,-8636,32657,-10886c1605515,886188,1631155,883963,1656555,880335v10886,-7257,20955,-15921,32657,-21772c1699475,853431,1712030,853581,1721869,847678v8801,-5280,12592,-17182,21772,-21772c1764167,815643,1787184,811392,1808955,804135r32657,-10886l1874269,782363v38334,-38334,44499,-31517,54429,-76200c1933486,684617,1935955,662620,1939584,640849v-3629,-61686,-4737,-123571,-10886,-185057c1927556,444374,1925158,431950,1917812,423135v-11615,-13938,-29029,-21771,-43543,-32657c1870641,379592,1868957,367851,1863384,357820v-30772,-55390,-32283,-54054,-65315,-87085l1776298,205420v-8274,-24823,-29029,-43543,-43543,-65314c1728254,133355,1759969,161878,1721869,150992xe" filled="f" strokecolor="red" strokeweight="1.5pt">
                  <v:path arrowok="t" o:connecttype="custom" o:connectlocs="1791730,136417;1565183,67573;1315980,28233;1214034,8563;443772,28233;409790,38068;341826,77408;262534,97077;228552,116747;205897,136417;171915,146253;137933,165922;92623,185592;35987,234767;13332,254436;2005,283942;24659,519981;47314,559321;81297,618331;115279,667505;126605,697011;183243,736350;205897,756020;239880,765855;330498,805195;421118,824865;1610492,815030;1644474,805195;1723766,795360;1757748,775690;1791730,765855;1814385,746185;1882349,726515;1916331,716680;1950313,706845;2006950,638000;2018278,578991;2006950,411796;1995623,382292;1950313,352787;1938986,323281;1871021,244602;1848367,185592;1803057,126582;1791730,136417" o:connectangles="0,0,0,0,0,0,0,0,0,0,0,0,0,0,0,0,0,0,0,0,0,0,0,0,0,0,0,0,0,0,0,0,0,0,0,0,0,0,0,0,0,0,0,0,0"/>
                </v:shape>
                <v:shape id="Freeform 73" o:spid="_x0000_s1042" style="position:absolute;left:42018;top:9361;width:20136;height:8535;rotation:-234971fd;visibility:visible;mso-wrap-style:square;v-text-anchor:middle" coordsize="2144519,853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95MUA&#10;AADbAAAADwAAAGRycy9kb3ducmV2LnhtbESPQWvCQBSE74L/YXkFb2ZTBVtSVymKIKUWtCHQ2yP7&#10;TNJm38bdVeO/dwuFHoeZ+YaZL3vTigs531hW8JikIIhLqxuuFOSfm/EzCB+QNbaWScGNPCwXw8Ec&#10;M22vvKfLIVQiQthnqKAOocuk9GVNBn1iO+LoHa0zGKJ0ldQOrxFuWjlJ05k02HBcqLGjVU3lz+Fs&#10;FHyd2k3xrotdmpuj/HjbrhvEb6VGD/3rC4hAffgP/7W3WsHTFH6/xB8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5P3kxQAAANsAAAAPAAAAAAAAAAAAAAAAAJgCAABkcnMv&#10;ZG93bnJldi54bWxQSwUGAAAAAAQABAD1AAAAigMAAAAA&#10;" path="m185091,87086c157877,97972,82533,105084,32691,119743,20140,123435,1479,128511,34,141514v-962,8659,18459,289189,21771,315686c23228,468586,27118,479826,32691,489857v69045,124279,17272,27033,65314,87086c106178,587159,112520,598714,119777,609600v18733,56204,-3221,15997,54428,54429c182745,669722,187176,680520,195977,685800v9839,5904,22394,5754,32657,10886c240336,702537,248499,715716,261291,718457v39189,8398,79829,7257,119743,10886c575002,768138,360039,728343,838234,751114v18481,880,36141,8073,54428,10886c949905,770807,1032945,778205,1088605,783771v300446,100152,646834,89183,947057,-10885c2042919,762000,2049261,750445,2057434,740229v6411,-8014,16078,-13232,21771,-21772c2088206,704955,2093720,689428,2100977,674914v20899,-83602,2267,-2721,21771,-119743c2147680,405582,2118202,624208,2144519,413657v-3628,-54429,-4861,-109070,-10885,-163286c2129726,215194,2116440,215983,2100977,185057v-5132,-10263,-5754,-22394,-10886,-32657c2082814,137846,2061733,108095,2046548,97971,1994598,63337,2014162,85826,1959462,65314v-15194,-5698,-28349,-16073,-43543,-21771c1901911,38290,1886385,37910,1872377,32657v-15194,-5698,-28628,-15379,-43543,-21771c1818287,6366,1807063,3629,1796177,l315719,10886v-19536,416,-36064,15093,-54428,21771c239724,40500,195977,54429,195977,54429v-24338,24337,16328,21771,-10886,32657xe" filled="f" strokecolor="red" strokeweight="1.5pt">
                  <v:path arrowok="t" o:connecttype="custom" o:connectlocs="173790,87066;30695,119716;32,141482;20474,457096;30695,489746;92021,576812;112464,609461;163569,663878;184012,685644;214675,696528;245338,718294;357770,729177;787055,750943;838160,761827;1022140,783593;1911374,772710;1931817,740061;1952259,718294;1972701,674761;1993143,555045;2013585,413563;2003365,250314;1972701,185015;1962480,152365;1921596,97949;1839827,65299;1798942,43533;1758059,32650;1717174,10884;1686511,0;296443,10884;245338,32650;184012,54417;173790,87066" o:connectangles="0,0,0,0,0,0,0,0,0,0,0,0,0,0,0,0,0,0,0,0,0,0,0,0,0,0,0,0,0,0,0,0,0,0"/>
                </v:shape>
                <v:shape id="Freeform 74" o:spid="_x0000_s1043" style="position:absolute;left:21880;top:18723;width:18799;height:8045;visibility:visible;mso-wrap-style:square;v-text-anchor:middle" coordsize="2000164,908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1xK8UA&#10;AADbAAAADwAAAGRycy9kb3ducmV2LnhtbESP3WrCQBSE7wu+w3IE7+pGbaNGV2lLC1Lw3wc4ZI9J&#10;MHt2yW5N+vbdQqGXw8x8wyzXnanFnRpfWVYwGiYgiHOrKy4UXM4fjzMQPiBrrC2Tgm/ysF71HpaY&#10;advyke6nUIgIYZ+hgjIEl0np85IM+qF1xNG72sZgiLIppG6wjXBTy3GSpNJgxXGhREdvJeW305dR&#10;MNm9vn/ODunZbbbPZu+Ot7SdX5Qa9LuXBYhAXfgP/7U3WsH0CX6/xB8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XErxQAAANsAAAAPAAAAAAAAAAAAAAAAAJgCAABkcnMv&#10;ZG93bnJldi54bWxQSwUGAAAAAAQABAD1AAAAigMAAAAA&#10;" path="m1183735,36121v-18143,-3629,-36069,-8591,-54428,-10886c1089538,20264,1049423,18546,1009564,14350,980470,11288,951507,7093,922478,3464l345535,14350v-19922,711,-62176,27398,-76200,32657c255327,52260,240306,54264,225792,57892,214906,68778,204962,80694,193135,90550v-10050,8376,-22811,13156,-32657,21771c141168,129217,124192,148607,106049,166750,95163,177636,81931,186598,73392,199407l29849,264721c-9216,381917,-6780,348074,18964,536864v2168,15902,32363,43249,43543,54428c66135,602178,68260,613687,73392,623950v12881,25762,33031,46591,54429,65314c145306,704564,161939,721524,182249,732807v13078,7266,29029,7257,43543,10885c303438,801928,233005,757202,345535,798121v15250,5546,28349,16073,43543,21771c446437,841401,560273,839288,595907,841664v332566,133025,58209,31334,957942,10886c1575299,852063,1628858,835371,1651821,830778v133477,-26696,7701,3516,108857,-21771c1805539,741715,1755730,807357,1815107,754578v23012,-20455,43543,-43543,65314,-65314l1923964,645721v11475,-11474,29029,-14514,43543,-21771c1974764,616693,1983998,610979,1989278,602178v5904,-9839,10886,-21182,10886,-32657c2000164,500483,1995529,431447,1989278,362692v-3040,-33440,-18184,-36368,-32657,-65314c1951489,287115,1950867,274984,1945735,264721v-8570,-17140,-27342,-42279,-43543,-54429c1881259,194593,1862262,173096,1836878,166750r-43543,-10886c1786078,148607,1780744,138682,1771564,134092v-13381,-6691,-29158,-6775,-43543,-10885c1716988,120055,1706250,115950,1695364,112321v-7257,-7257,-12971,-16491,-21772,-21771c1663753,84646,1651679,83693,1640935,79664v-18296,-6861,-36572,-13836,-54428,-21772c1571678,51301,1558214,41667,1542964,36121v-24826,-9027,-50370,-16236,-76200,-21771c1356092,-9365,1220598,3464,1118421,3464e" filled="f" strokecolor="red" strokeweight="1.5pt">
                  <v:path arrowok="t" o:connecttype="custom" o:connectlocs="1112544,31971;1061389,22336;948848,12701;866999,3066;324754,12701;253137,41607;212213,51241;181520,80147;150827,99417;99671,147593;68978,176498;28054,234309;17823,475187;58748,523362;68978,552268;120134,610079;171288,648619;212213,658254;324754,706430;365678,725700;560069,744970;1460399,754606;1552479,735335;1654789,716065;1705945,667889;1767330,610079;1808255,571538;1849179,552268;1869641,532998;1879872,504092;1869641,321025;1838948,263214;1828716,234309;1787792,186133;1726406,147593;1685482,137958;1665020,118687;1624096,109053;1593403,99417;1572940,80147;1542247,70512;1491093,51241;1450168,31971;1378551,12701;1051158,3066" o:connectangles="0,0,0,0,0,0,0,0,0,0,0,0,0,0,0,0,0,0,0,0,0,0,0,0,0,0,0,0,0,0,0,0,0,0,0,0,0,0,0,0,0,0,0,0,0"/>
                </v:shape>
                <v:shape id="Freeform 75" o:spid="_x0000_s1044" style="position:absolute;left:42018;top:19158;width:20657;height:7506;visibility:visible;mso-wrap-style:square;v-text-anchor:middle" coordsize="2160521,75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ebsUA&#10;AADbAAAADwAAAGRycy9kb3ducmV2LnhtbESPQWvCQBSE7wX/w/IEb81GsbWkriEoxUpB0PTQ4yP7&#10;TEKyb0N2G2N/fVco9DjMzDfMOh1NKwbqXW1ZwTyKQRAXVtdcKvjM3x5fQDiPrLG1TApu5CDdTB7W&#10;mGh75RMNZ1+KAGGXoILK+y6R0hUVGXSR7YiDd7G9QR9kX0rd4zXATSsXcfwsDdYcFirsaFtR0Zy/&#10;jYJTlu8PS85+ho822+7mR/PV+IVSs+mYvYLwNPr/8F/7XStYPcH9S/gB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Nl5uxQAAANsAAAAPAAAAAAAAAAAAAAAAAJgCAABkcnMv&#10;ZG93bnJldi54bWxQSwUGAAAAAAQABAD1AAAAigMAAAAA&#10;" path="m185058,c137886,39914,85705,74569,43543,119743v-10208,10937,-6775,29158,-10885,43543c21353,202853,27357,190358,,217715v3629,54428,1918,109478,10886,163285c13037,393905,27504,401633,32658,413658v5893,13751,4992,29791,10885,43542c48697,469225,58824,478498,65315,489858v8051,14089,11808,30733,21771,43542c102839,553653,123372,569686,141515,587829v19615,19615,38794,43063,65314,54429c220580,648151,235858,649515,250372,653143v14514,10886,26964,25288,43543,32657c303045,689858,409951,706954,413658,707572v18143,7257,35388,17377,54428,21771c491653,734782,650346,749747,664029,751115r903514,-10886c1589609,739733,1610980,732260,1632858,729343v32570,-4343,65314,-7257,97971,-10885c1797896,696102,1729612,716700,1839686,696686v74650,-13573,14030,-6229,76200,-21771c1940730,668704,1978088,665585,2002972,653143v23030,-11515,56475,-42100,76200,-54428c2092933,590114,2108201,584200,2122715,576943v7257,-14514,15379,-28628,21771,-43543c2172108,468948,2158581,417328,2144486,337458v-1784,-10107,-14514,-14515,-21771,-21772c2105050,262692,2120361,297150,2079172,239486v-7604,-10646,-12047,-23905,-21772,-32657c2030429,182555,1999343,163286,1970315,141515v-10466,-7850,-20702,-16458,-32657,-21772c1908585,106822,1861727,94685,1828800,87086v-32597,-7522,-64888,-16808,-97971,-21771c1691193,59370,1650890,59112,1611086,54429,1525792,44394,1541314,34427,1436915,32658l261258,21772,185058,xe" filled="f" strokecolor="red" strokeweight="1.5pt">
                  <v:path arrowok="t" o:connecttype="custom" o:connectlocs="176932,0;41631,119656;31224,163168;0,217557;10408,380724;31224,413358;41631,456868;62447,489503;83262,533013;135301,587402;197747,641792;239378,652669;281010,685302;395495,707059;447533,728814;634872,750570;1498714,739692;1561161,728814;1654830,717937;1758907,696180;1831762,674425;1915024,652669;1987878,598281;2029509,576524;2050324,533013;2050324,337213;2029509,315457;1987878,239312;1967062,206679;1883801,141412;1852578,119656;1748499,87023;1654830,65268;1540345,54390;1373822,32634;249786,21756;176932,0" o:connectangles="0,0,0,0,0,0,0,0,0,0,0,0,0,0,0,0,0,0,0,0,0,0,0,0,0,0,0,0,0,0,0,0,0,0,0,0,0"/>
                </v:shape>
                <w10:anchorlock/>
              </v:group>
            </w:pict>
          </mc:Fallback>
        </mc:AlternateContent>
      </w:r>
    </w:p>
    <w:p w:rsidR="00660957" w:rsidRPr="00494FA4" w:rsidRDefault="00042F52" w:rsidP="00AA171A">
      <w:pPr>
        <w:pStyle w:val="Numbering"/>
        <w:numPr>
          <w:ilvl w:val="0"/>
          <w:numId w:val="16"/>
        </w:numPr>
        <w:spacing w:before="480" w:after="360"/>
        <w:ind w:left="426"/>
        <w:rPr>
          <w:rFonts w:cs="Arial"/>
          <w:szCs w:val="24"/>
        </w:rPr>
      </w:pPr>
      <w:r>
        <w:br w:type="page"/>
      </w:r>
      <w:r w:rsidR="00660957" w:rsidRPr="00660957">
        <w:lastRenderedPageBreak/>
        <w:t>Match characteristics from above that are interconnected.</w:t>
      </w:r>
      <w:r w:rsidR="00494FA4">
        <w:t xml:space="preserve"> </w:t>
      </w:r>
      <w:r w:rsidR="00660957" w:rsidRPr="00494FA4">
        <w:rPr>
          <w:rFonts w:cs="Arial"/>
          <w:szCs w:val="24"/>
        </w:rPr>
        <w:t>For example:</w:t>
      </w:r>
      <w:r w:rsidR="00660957" w:rsidRPr="009445AB">
        <w:t xml:space="preserve"> </w:t>
      </w:r>
    </w:p>
    <w:p w:rsidR="00660957" w:rsidRDefault="006358F0" w:rsidP="006358F0">
      <w:pPr>
        <w:tabs>
          <w:tab w:val="left" w:pos="1128"/>
        </w:tabs>
        <w:ind w:left="284"/>
        <w:jc w:val="center"/>
        <w:rPr>
          <w:rFonts w:cs="Arial"/>
          <w:szCs w:val="24"/>
        </w:rPr>
      </w:pPr>
      <w:r>
        <w:rPr>
          <w:rFonts w:cs="Arial"/>
          <w:noProof/>
          <w:szCs w:val="24"/>
          <w:lang w:eastAsia="ja-JP"/>
        </w:rPr>
        <mc:AlternateContent>
          <mc:Choice Requires="wpg">
            <w:drawing>
              <wp:inline distT="0" distB="0" distL="0" distR="0" wp14:anchorId="356A60AB" wp14:editId="4D0B42BB">
                <wp:extent cx="4823703" cy="2321424"/>
                <wp:effectExtent l="0" t="0" r="15240" b="22225"/>
                <wp:docPr id="32" name="Group 32"/>
                <wp:cNvGraphicFramePr/>
                <a:graphic xmlns:a="http://schemas.openxmlformats.org/drawingml/2006/main">
                  <a:graphicData uri="http://schemas.microsoft.com/office/word/2010/wordprocessingGroup">
                    <wpg:wgp>
                      <wpg:cNvGrpSpPr/>
                      <wpg:grpSpPr>
                        <a:xfrm>
                          <a:off x="0" y="0"/>
                          <a:ext cx="4823703" cy="2321424"/>
                          <a:chOff x="-130016" y="0"/>
                          <a:chExt cx="4823703" cy="2193748"/>
                        </a:xfrm>
                      </wpg:grpSpPr>
                      <wpg:grpSp>
                        <wpg:cNvPr id="30" name="Group 30"/>
                        <wpg:cNvGrpSpPr/>
                        <wpg:grpSpPr>
                          <a:xfrm>
                            <a:off x="-130016" y="0"/>
                            <a:ext cx="4823703" cy="2193748"/>
                            <a:chOff x="-130016" y="0"/>
                            <a:chExt cx="4823703" cy="2193748"/>
                          </a:xfrm>
                        </wpg:grpSpPr>
                        <wpg:grpSp>
                          <wpg:cNvPr id="25" name="Group 25"/>
                          <wpg:cNvGrpSpPr/>
                          <wpg:grpSpPr>
                            <a:xfrm>
                              <a:off x="-129965" y="0"/>
                              <a:ext cx="4823652" cy="637421"/>
                              <a:chOff x="156675" y="46507"/>
                              <a:chExt cx="4824519" cy="637735"/>
                            </a:xfrm>
                          </wpg:grpSpPr>
                          <wps:wsp>
                            <wps:cNvPr id="36" name="Text Box 2"/>
                            <wps:cNvSpPr txBox="1">
                              <a:spLocks noChangeArrowheads="1"/>
                            </wps:cNvSpPr>
                            <wps:spPr bwMode="auto">
                              <a:xfrm>
                                <a:off x="156675" y="46507"/>
                                <a:ext cx="1973155" cy="63011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6358F0" w:rsidRDefault="006358F0" w:rsidP="00237CD7">
                                  <w:pPr>
                                    <w:spacing w:after="0"/>
                                    <w:jc w:val="center"/>
                                    <w:rPr>
                                      <w:szCs w:val="24"/>
                                    </w:rPr>
                                  </w:pPr>
                                  <w:r w:rsidRPr="006358F0">
                                    <w:rPr>
                                      <w:szCs w:val="24"/>
                                    </w:rPr>
                                    <w:t>The Baltic Sea is located off Sweden’s coastline.</w:t>
                                  </w:r>
                                </w:p>
                              </w:txbxContent>
                            </wps:txbx>
                            <wps:bodyPr rot="0" vert="horz" wrap="square" lIns="91440" tIns="45720" rIns="91440" bIns="45720" anchor="ctr" anchorCtr="0">
                              <a:noAutofit/>
                            </wps:bodyPr>
                          </wps:wsp>
                          <wps:wsp>
                            <wps:cNvPr id="37" name="Text Box 2"/>
                            <wps:cNvSpPr txBox="1">
                              <a:spLocks noChangeArrowheads="1"/>
                            </wps:cNvSpPr>
                            <wps:spPr bwMode="auto">
                              <a:xfrm>
                                <a:off x="3008039" y="53912"/>
                                <a:ext cx="1973155" cy="63033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042F52" w:rsidRDefault="00042F52" w:rsidP="00042F52">
                                  <w:pPr>
                                    <w:pStyle w:val="Bodytext0space"/>
                                    <w:jc w:val="center"/>
                                    <w:rPr>
                                      <w:spacing w:val="-2"/>
                                    </w:rPr>
                                  </w:pPr>
                                  <w:r w:rsidRPr="00042F52">
                                    <w:rPr>
                                      <w:spacing w:val="-2"/>
                                    </w:rPr>
                                    <w:t>Herring is a fish commonly prepared for meals.</w:t>
                                  </w:r>
                                </w:p>
                              </w:txbxContent>
                            </wps:txbx>
                            <wps:bodyPr rot="0" vert="horz" wrap="square" lIns="91440" tIns="45720" rIns="91440" bIns="45720" anchor="ctr" anchorCtr="0">
                              <a:noAutofit/>
                            </wps:bodyPr>
                          </wps:wsp>
                        </wpg:grpSp>
                        <wpg:grpSp>
                          <wpg:cNvPr id="38" name="Group 38"/>
                          <wpg:cNvGrpSpPr/>
                          <wpg:grpSpPr>
                            <a:xfrm>
                              <a:off x="-129964" y="770120"/>
                              <a:ext cx="4798389" cy="646520"/>
                              <a:chOff x="93930" y="113967"/>
                              <a:chExt cx="4799401" cy="647064"/>
                            </a:xfrm>
                          </wpg:grpSpPr>
                          <wps:wsp>
                            <wps:cNvPr id="39" name="Text Box 2"/>
                            <wps:cNvSpPr txBox="1">
                              <a:spLocks noChangeArrowheads="1"/>
                            </wps:cNvSpPr>
                            <wps:spPr bwMode="auto">
                              <a:xfrm>
                                <a:off x="2920197" y="113967"/>
                                <a:ext cx="1973134" cy="64692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237CD7" w:rsidRDefault="00237CD7" w:rsidP="00237CD7">
                                  <w:pPr>
                                    <w:spacing w:after="0"/>
                                    <w:jc w:val="center"/>
                                    <w:rPr>
                                      <w:rStyle w:val="Redbodytext"/>
                                    </w:rPr>
                                  </w:pPr>
                                  <w:r w:rsidRPr="00237CD7">
                                    <w:rPr>
                                      <w:rStyle w:val="Redbodytext"/>
                                    </w:rPr>
                                    <w:t>Housing is tightly built into hillsides in Mexico City.</w:t>
                                  </w:r>
                                </w:p>
                              </w:txbxContent>
                            </wps:txbx>
                            <wps:bodyPr rot="0" vert="horz" wrap="square" lIns="91440" tIns="45720" rIns="91440" bIns="45720" anchor="ctr" anchorCtr="0">
                              <a:noAutofit/>
                            </wps:bodyPr>
                          </wps:wsp>
                          <wps:wsp>
                            <wps:cNvPr id="43" name="Text Box 2"/>
                            <wps:cNvSpPr txBox="1">
                              <a:spLocks noChangeArrowheads="1"/>
                            </wps:cNvSpPr>
                            <wps:spPr bwMode="auto">
                              <a:xfrm>
                                <a:off x="93930" y="114106"/>
                                <a:ext cx="1973036" cy="64692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237CD7" w:rsidRDefault="00237CD7" w:rsidP="00237CD7">
                                  <w:pPr>
                                    <w:spacing w:after="0"/>
                                    <w:jc w:val="center"/>
                                    <w:rPr>
                                      <w:rStyle w:val="Redbodytext"/>
                                    </w:rPr>
                                  </w:pPr>
                                  <w:r w:rsidRPr="00237CD7">
                                    <w:rPr>
                                      <w:rStyle w:val="Redbodytext"/>
                                    </w:rPr>
                                    <w:t>Mexico City is surrounded by mountains and volcanos.</w:t>
                                  </w:r>
                                </w:p>
                              </w:txbxContent>
                            </wps:txbx>
                            <wps:bodyPr rot="0" vert="horz" wrap="square" lIns="91440" tIns="45720" rIns="91440" bIns="45720" anchor="t" anchorCtr="0">
                              <a:noAutofit/>
                            </wps:bodyPr>
                          </wps:wsp>
                        </wpg:grpSp>
                        <wpg:grpSp>
                          <wpg:cNvPr id="28" name="Group 28"/>
                          <wpg:cNvGrpSpPr/>
                          <wpg:grpSpPr>
                            <a:xfrm>
                              <a:off x="-130016" y="1539563"/>
                              <a:ext cx="4798450" cy="654185"/>
                              <a:chOff x="149297" y="113001"/>
                              <a:chExt cx="4799572" cy="654451"/>
                            </a:xfrm>
                          </wpg:grpSpPr>
                          <wps:wsp>
                            <wps:cNvPr id="29" name="Text Box 2"/>
                            <wps:cNvSpPr txBox="1">
                              <a:spLocks noChangeArrowheads="1"/>
                            </wps:cNvSpPr>
                            <wps:spPr bwMode="auto">
                              <a:xfrm>
                                <a:off x="2975564" y="120809"/>
                                <a:ext cx="1973305" cy="646643"/>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237CD7" w:rsidRDefault="00237CD7" w:rsidP="00237CD7">
                                  <w:pPr>
                                    <w:spacing w:after="0"/>
                                    <w:jc w:val="center"/>
                                    <w:rPr>
                                      <w:rStyle w:val="Redbodytext"/>
                                    </w:rPr>
                                  </w:pPr>
                                  <w:r w:rsidRPr="00237CD7">
                                    <w:rPr>
                                      <w:rStyle w:val="Redbodytext"/>
                                    </w:rPr>
                                    <w:t>Houses in Sweden are wooden and they have steeply pitched roofs.</w:t>
                                  </w:r>
                                </w:p>
                              </w:txbxContent>
                            </wps:txbx>
                            <wps:bodyPr rot="0" vert="horz" wrap="square" lIns="36000" tIns="36000" rIns="36000" bIns="36000" anchor="t" anchorCtr="0">
                              <a:noAutofit/>
                            </wps:bodyPr>
                          </wps:wsp>
                          <wps:wsp>
                            <wps:cNvPr id="31" name="Text Box 2"/>
                            <wps:cNvSpPr txBox="1">
                              <a:spLocks noChangeArrowheads="1"/>
                            </wps:cNvSpPr>
                            <wps:spPr bwMode="auto">
                              <a:xfrm>
                                <a:off x="149297" y="113001"/>
                                <a:ext cx="1972791" cy="646644"/>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6358F0" w:rsidRPr="00237CD7" w:rsidRDefault="00237CD7" w:rsidP="00237CD7">
                                  <w:pPr>
                                    <w:spacing w:after="0"/>
                                    <w:jc w:val="center"/>
                                    <w:rPr>
                                      <w:rStyle w:val="Redbodytext"/>
                                    </w:rPr>
                                  </w:pPr>
                                  <w:r w:rsidRPr="00237CD7">
                                    <w:rPr>
                                      <w:rStyle w:val="Redbodytext"/>
                                    </w:rPr>
                                    <w:t xml:space="preserve">Snow falls and lakes </w:t>
                                  </w:r>
                                  <w:r>
                                    <w:rPr>
                                      <w:rStyle w:val="Redbodytext"/>
                                    </w:rPr>
                                    <w:br/>
                                  </w:r>
                                  <w:r w:rsidRPr="00237CD7">
                                    <w:rPr>
                                      <w:rStyle w:val="Redbodytext"/>
                                    </w:rPr>
                                    <w:t>freeze over during cold winter months in Sweden.</w:t>
                                  </w:r>
                                </w:p>
                              </w:txbxContent>
                            </wps:txbx>
                            <wps:bodyPr rot="0" vert="horz" wrap="square" lIns="36000" tIns="36000" rIns="36000" bIns="36000" anchor="t" anchorCtr="0">
                              <a:noAutofit/>
                            </wps:bodyPr>
                          </wps:wsp>
                        </wpg:grpSp>
                      </wpg:grpSp>
                      <wps:wsp>
                        <wps:cNvPr id="33" name="Right Arrow 33"/>
                        <wps:cNvSpPr/>
                        <wps:spPr>
                          <a:xfrm>
                            <a:off x="1970467" y="191939"/>
                            <a:ext cx="561975" cy="257629"/>
                          </a:xfrm>
                          <a:prstGeom prst="rightArrow">
                            <a:avLst/>
                          </a:prstGeom>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ight Arrow 44"/>
                        <wps:cNvSpPr/>
                        <wps:spPr>
                          <a:xfrm>
                            <a:off x="1970467" y="994930"/>
                            <a:ext cx="561975" cy="257629"/>
                          </a:xfrm>
                          <a:prstGeom prst="rightArrow">
                            <a:avLst/>
                          </a:prstGeom>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ight Arrow 45"/>
                        <wps:cNvSpPr/>
                        <wps:spPr>
                          <a:xfrm>
                            <a:off x="1970467" y="1732904"/>
                            <a:ext cx="561975" cy="257629"/>
                          </a:xfrm>
                          <a:prstGeom prst="rightArrow">
                            <a:avLst/>
                          </a:prstGeom>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32" o:spid="_x0000_s1045" style="width:379.8pt;height:182.8pt;mso-position-horizontal-relative:char;mso-position-vertical-relative:line" coordorigin="-1300" coordsize="48237,21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">
                <v:group id="Group 30" o:spid="_x0000_s1046" style="position:absolute;left:-1300;width:48236;height:21937" coordorigin="-1300" coordsize="48237,21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group id="Group 25" o:spid="_x0000_s1047" style="position:absolute;left:-1299;width:48235;height:6374" coordorigin="1566,465" coordsize="48245,63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Text Box 2" o:spid="_x0000_s1048" type="#_x0000_t202" style="position:absolute;left:1566;top:465;width:19732;height:63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J5nMQA&#10;AADbAAAADwAAAGRycy9kb3ducmV2LnhtbESPQYvCMBSE74L/ITxhL6KpClaqUUSRXUEQddnzo3m2&#10;3W1eSpNq/fcbQfA4zMw3zGLVmlLcqHaFZQWjYQSCOLW64EzB92U3mIFwHlljaZkUPMjBatntLDDR&#10;9s4nup19JgKEXYIKcu+rREqX5mTQDW1FHLyrrQ36IOtM6hrvAW5KOY6iqTRYcFjIsaJNTunfuTEK&#10;onIbN/v+72x0eBwvWRNPfo7jT6U+eu16DsJT69/hV/tLK5hM4fkl/AC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yeZzEAAAA2wAAAA8AAAAAAAAAAAAAAAAAmAIAAGRycy9k&#10;b3ducmV2LnhtbFBLBQYAAAAABAAEAPUAAACJAwAAAAA=&#10;" fillcolor="white [3201]" strokecolor="#9bbb59 [3206]" strokeweight="2pt">
                      <v:textbox>
                        <w:txbxContent>
                          <w:p w:rsidR="006358F0" w:rsidRPr="006358F0" w:rsidRDefault="006358F0" w:rsidP="00237CD7">
                            <w:pPr>
                              <w:spacing w:after="0"/>
                              <w:jc w:val="center"/>
                              <w:rPr>
                                <w:szCs w:val="24"/>
                              </w:rPr>
                            </w:pPr>
                            <w:r w:rsidRPr="006358F0">
                              <w:rPr>
                                <w:szCs w:val="24"/>
                              </w:rPr>
                              <w:t>The Baltic Sea is located off Sweden’s coastline.</w:t>
                            </w:r>
                          </w:p>
                        </w:txbxContent>
                      </v:textbox>
                    </v:shape>
                    <v:shape id="Text Box 2" o:spid="_x0000_s1049" type="#_x0000_t202" style="position:absolute;left:30080;top:539;width:19731;height:63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7cB8UA&#10;AADbAAAADwAAAGRycy9kb3ducmV2LnhtbESP3YrCMBSE7xd8h3CEvVk0VcFKNYrssuiCIP7g9aE5&#10;ttXmpDSp1rffCIKXw8x8w8wWrSnFjWpXWFYw6EcgiFOrC84UHA+/vQkI55E1lpZJwYMcLOadjxkm&#10;2t55R7e9z0SAsEtQQe59lUjp0pwMur6tiIN3trVBH2SdSV3jPcBNKYdRNJYGCw4LOVb0nVN63TdG&#10;QVT+xM3f12Uy2Dy2h6yJR6ftcKXUZ7ddTkF4av07/GqvtYJRDM8v4Q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PtwHxQAAANsAAAAPAAAAAAAAAAAAAAAAAJgCAABkcnMv&#10;ZG93bnJldi54bWxQSwUGAAAAAAQABAD1AAAAigMAAAAA&#10;" fillcolor="white [3201]" strokecolor="#9bbb59 [3206]" strokeweight="2pt">
                      <v:textbox>
                        <w:txbxContent>
                          <w:p w:rsidR="006358F0" w:rsidRPr="00042F52" w:rsidRDefault="00042F52" w:rsidP="00042F52">
                            <w:pPr>
                              <w:pStyle w:val="Bodytext0space"/>
                              <w:jc w:val="center"/>
                              <w:rPr>
                                <w:spacing w:val="-2"/>
                              </w:rPr>
                            </w:pPr>
                            <w:r w:rsidRPr="00042F52">
                              <w:rPr>
                                <w:spacing w:val="-2"/>
                              </w:rPr>
                              <w:t>Herring is a fish commonly prepared for meals.</w:t>
                            </w:r>
                          </w:p>
                        </w:txbxContent>
                      </v:textbox>
                    </v:shape>
                  </v:group>
                  <v:group id="Group 38" o:spid="_x0000_s1050" style="position:absolute;left:-1299;top:7701;width:47983;height:6465" coordorigin="939,1139" coordsize="47994,64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Text Box 2" o:spid="_x0000_s1051" type="#_x0000_t202" style="position:absolute;left:29201;top:1139;width:19732;height:64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3t7sUA&#10;AADbAAAADwAAAGRycy9kb3ducmV2LnhtbESP3YrCMBSE7wXfIRxhb0RTFVatRll2WVZBEH/w+tAc&#10;22pzUppU69sbYcHLYWa+YebLxhTiRpXLLSsY9CMQxInVOacKjoff3gSE88gaC8uk4EEOlot2a46x&#10;tnfe0W3vUxEg7GJUkHlfxlK6JCODrm9L4uCdbWXQB1mlUld4D3BTyGEUfUqDOYeFDEv6zii57muj&#10;ICp+xvW6e5kMNo/tIa3Ho9N2+KfUR6f5moHw1Ph3+L+90gpGU3h9CT9AL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7e3uxQAAANsAAAAPAAAAAAAAAAAAAAAAAJgCAABkcnMv&#10;ZG93bnJldi54bWxQSwUGAAAAAAQABAD1AAAAigMAAAAA&#10;" fillcolor="white [3201]" strokecolor="#9bbb59 [3206]" strokeweight="2pt">
                      <v:textbox>
                        <w:txbxContent>
                          <w:p w:rsidR="006358F0" w:rsidRPr="00237CD7" w:rsidRDefault="00237CD7" w:rsidP="00237CD7">
                            <w:pPr>
                              <w:spacing w:after="0"/>
                              <w:jc w:val="center"/>
                              <w:rPr>
                                <w:rStyle w:val="Redbodytext"/>
                              </w:rPr>
                            </w:pPr>
                            <w:r w:rsidRPr="00237CD7">
                              <w:rPr>
                                <w:rStyle w:val="Redbodytext"/>
                              </w:rPr>
                              <w:t>Housing is tightly built into hillsides in Mexico City.</w:t>
                            </w:r>
                          </w:p>
                        </w:txbxContent>
                      </v:textbox>
                    </v:shape>
                    <v:shape id="Text Box 2" o:spid="_x0000_s1052" type="#_x0000_t202" style="position:absolute;left:939;top:1141;width:19730;height:6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ca0sMA&#10;AADbAAAADwAAAGRycy9kb3ducmV2LnhtbESP3WrCQBSE74W+w3IK3ummKhJSV0mliuiVPw9wyJ4m&#10;odmz6e42iW/vCoVeDjPzDbPaDKYRHTlfW1bwNk1AEBdW11wquF13kxSED8gaG8uk4E4eNuuX0Qoz&#10;bXs+U3cJpYgQ9hkqqEJoMyl9UZFBP7UtcfS+rDMYonSl1A77CDeNnCXJUhqsOS5U2NK2ouL78msU&#10;zHPaHd3Hrfs58f2zzXuPx32q1Ph1yN9BBBrCf/ivfdAKFnN4fok/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ca0sMAAADbAAAADwAAAAAAAAAAAAAAAACYAgAAZHJzL2Rv&#10;d25yZXYueG1sUEsFBgAAAAAEAAQA9QAAAIgDAAAAAA==&#10;" fillcolor="white [3201]" strokecolor="#9bbb59 [3206]" strokeweight="2pt">
                      <v:textbox>
                        <w:txbxContent>
                          <w:p w:rsidR="006358F0" w:rsidRPr="00237CD7" w:rsidRDefault="00237CD7" w:rsidP="00237CD7">
                            <w:pPr>
                              <w:spacing w:after="0"/>
                              <w:jc w:val="center"/>
                              <w:rPr>
                                <w:rStyle w:val="Redbodytext"/>
                              </w:rPr>
                            </w:pPr>
                            <w:r w:rsidRPr="00237CD7">
                              <w:rPr>
                                <w:rStyle w:val="Redbodytext"/>
                              </w:rPr>
                              <w:t>Mexico City is surrounded by mountains and volcanos.</w:t>
                            </w:r>
                          </w:p>
                        </w:txbxContent>
                      </v:textbox>
                    </v:shape>
                  </v:group>
                  <v:group id="Group 28" o:spid="_x0000_s1053" style="position:absolute;left:-1300;top:15395;width:47984;height:6542" coordorigin="1492,1130" coordsize="47995,65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2" o:spid="_x0000_s1054" type="#_x0000_t202" style="position:absolute;left:29755;top:1208;width:19733;height:6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WH08IA&#10;AADbAAAADwAAAGRycy9kb3ducmV2LnhtbESPT2sCMRTE70K/Q3gFb5qt9I+7NUoRKr146NbeH5vX&#10;TdjNy5Kkun57Iwgeh5n5DbPajK4XRwrRelbwNC9AEDdeW24VHH4+Z0sQMSFr7D2TgjNF2KwfJius&#10;tD/xNx3r1IoM4VihApPSUEkZG0MO49wPxNn788FhyjK0Ugc8Zbjr5aIoXqVDy3nB4EBbQ01X/zsF&#10;u/Ll8Pu8D9t+aTtjS3rrdAhKTR/Hj3cQicZ0D9/aX1rBooTrl/wD5P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xYfTwgAAANsAAAAPAAAAAAAAAAAAAAAAAJgCAABkcnMvZG93&#10;bnJldi54bWxQSwUGAAAAAAQABAD1AAAAhwMAAAAA&#10;" fillcolor="white [3201]" strokecolor="#9bbb59 [3206]" strokeweight="2pt">
                      <v:textbox inset="1mm,1mm,1mm,1mm">
                        <w:txbxContent>
                          <w:p w:rsidR="006358F0" w:rsidRPr="00237CD7" w:rsidRDefault="00237CD7" w:rsidP="00237CD7">
                            <w:pPr>
                              <w:spacing w:after="0"/>
                              <w:jc w:val="center"/>
                              <w:rPr>
                                <w:rStyle w:val="Redbodytext"/>
                              </w:rPr>
                            </w:pPr>
                            <w:r w:rsidRPr="00237CD7">
                              <w:rPr>
                                <w:rStyle w:val="Redbodytext"/>
                              </w:rPr>
                              <w:t>Houses in Sweden are wooden and they have steeply pitched roofs.</w:t>
                            </w:r>
                          </w:p>
                        </w:txbxContent>
                      </v:textbox>
                    </v:shape>
                    <v:shape id="Text Box 2" o:spid="_x0000_s1055" type="#_x0000_t202" style="position:absolute;left:1492;top:1130;width:19728;height:6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odCMIA&#10;AADbAAAADwAAAGRycy9kb3ducmV2LnhtbESPQWsCMRSE74X+h/AK3mpWa6uuRhFB8dKDVu+PzXMT&#10;dvOyJKlu/30jFHocZuYbZrnuXStuFKL1rGA0LEAQV15brhWcv3avMxAxIWtsPZOCH4qwXj0/LbHU&#10;/s5Hup1SLTKEY4kKTEpdKWWsDDmMQ98RZ+/qg8OUZailDnjPcNfKcVF8SIeW84LBjraGqub07RTs&#10;5+/ny+QzbNuZbYyd07TRISg1eOk3CxCJ+vQf/msftIK3ETy+5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ah0IwgAAANsAAAAPAAAAAAAAAAAAAAAAAJgCAABkcnMvZG93&#10;bnJldi54bWxQSwUGAAAAAAQABAD1AAAAhwMAAAAA&#10;" fillcolor="white [3201]" strokecolor="#9bbb59 [3206]" strokeweight="2pt">
                      <v:textbox inset="1mm,1mm,1mm,1mm">
                        <w:txbxContent>
                          <w:p w:rsidR="006358F0" w:rsidRPr="00237CD7" w:rsidRDefault="00237CD7" w:rsidP="00237CD7">
                            <w:pPr>
                              <w:spacing w:after="0"/>
                              <w:jc w:val="center"/>
                              <w:rPr>
                                <w:rStyle w:val="Redbodytext"/>
                              </w:rPr>
                            </w:pPr>
                            <w:r w:rsidRPr="00237CD7">
                              <w:rPr>
                                <w:rStyle w:val="Redbodytext"/>
                              </w:rPr>
                              <w:t xml:space="preserve">Snow falls and lakes </w:t>
                            </w:r>
                            <w:r>
                              <w:rPr>
                                <w:rStyle w:val="Redbodytext"/>
                              </w:rPr>
                              <w:br/>
                            </w:r>
                            <w:r w:rsidRPr="00237CD7">
                              <w:rPr>
                                <w:rStyle w:val="Redbodytext"/>
                              </w:rPr>
                              <w:t>freeze over during cold winter months in Sweden.</w:t>
                            </w:r>
                          </w:p>
                        </w:txbxContent>
                      </v:textbox>
                    </v:shape>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3" o:spid="_x0000_s1056" type="#_x0000_t13" style="position:absolute;left:19704;top:1919;width:5620;height:2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OYkcIA&#10;AADbAAAADwAAAGRycy9kb3ducmV2LnhtbESPQYvCMBSE74L/ITzBm6aurEg1LaIowsKCVTy/Ns+2&#10;2LyUJqv135uFhT0OM/MNs05704gHda62rGA2jUAQF1bXXCq4nPeTJQjnkTU2lknBixykyXCwxljb&#10;J5/okflSBAi7GBVU3rexlK6oyKCb2pY4eDfbGfRBdqXUHT4D3DTyI4oW0mDNYaHClrYVFffsxyhY&#10;3r6K9pj7Q/S921+z/DPvXZkrNR71mxUIT73/D/+1j1rBfA6/X8IPkM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E5iRwgAAANsAAAAPAAAAAAAAAAAAAAAAAJgCAABkcnMvZG93&#10;bnJldi54bWxQSwUGAAAAAAQABAD1AAAAhwMAAAAA&#10;" adj="16649" fillcolor="#9bbb59 [3206]" strokecolor="#4e6128 [1606]" strokeweight="2pt"/>
                <v:shape id="Right Arrow 44" o:spid="_x0000_s1057" type="#_x0000_t13" style="position:absolute;left:19704;top:9949;width:5620;height:2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zmMIA&#10;AADbAAAADwAAAGRycy9kb3ducmV2LnhtbESPQYvCMBSE74L/ITzBm6Yurkg1LaIowsKCVTy/Ns+2&#10;2LyUJqv135uFhT0OM/MNs05704gHda62rGA2jUAQF1bXXCq4nPeTJQjnkTU2lknBixykyXCwxljb&#10;J5/okflSBAi7GBVU3rexlK6oyKCb2pY4eDfbGfRBdqXUHT4D3DTyI4oW0mDNYaHClrYVFffsxyhY&#10;3r6K9pj7Q/S921+z/DPvXZkrNR71mxUIT73/D/+1j1rBfA6/X8IPkM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HOYwgAAANsAAAAPAAAAAAAAAAAAAAAAAJgCAABkcnMvZG93&#10;bnJldi54bWxQSwUGAAAAAAQABAD1AAAAhwMAAAAA&#10;" adj="16649" fillcolor="#9bbb59 [3206]" strokecolor="#4e6128 [1606]" strokeweight="2pt"/>
                <v:shape id="Right Arrow 45" o:spid="_x0000_s1058" type="#_x0000_t13" style="position:absolute;left:19704;top:17329;width:5620;height:25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DWA8MA&#10;AADbAAAADwAAAGRycy9kb3ducmV2LnhtbESPQWvCQBSE7wX/w/IEb81GqSWkriItloAgNJaeX7LP&#10;JDT7NmRXE/+9Kwgeh5n5hlltRtOKC/WusaxgHsUgiEurG64U/B53rwkI55E1tpZJwZUcbNaTlxWm&#10;2g78Q5fcVyJA2KWooPa+S6V0ZU0GXWQ74uCdbG/QB9lXUvc4BLhp5SKO36XBhsNCjR191lT+52ej&#10;IDntyy4r/Hd8+Nr95cWyGF1VKDWbjtsPEJ5G/ww/2plW8LaE+5fwA+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DWA8MAAADbAAAADwAAAAAAAAAAAAAAAACYAgAAZHJzL2Rv&#10;d25yZXYueG1sUEsFBgAAAAAEAAQA9QAAAIgDAAAAAA==&#10;" adj="16649" fillcolor="#9bbb59 [3206]" strokecolor="#4e6128 [1606]" strokeweight="2pt"/>
                <w10:anchorlock/>
              </v:group>
            </w:pict>
          </mc:Fallback>
        </mc:AlternateContent>
      </w:r>
    </w:p>
    <w:p w:rsidR="00660957" w:rsidRPr="00660957" w:rsidRDefault="00660957" w:rsidP="00494FA4">
      <w:pPr>
        <w:pStyle w:val="Numbering"/>
        <w:numPr>
          <w:ilvl w:val="0"/>
          <w:numId w:val="16"/>
        </w:numPr>
        <w:spacing w:before="360" w:after="120"/>
        <w:ind w:left="426"/>
      </w:pPr>
      <w:r w:rsidRPr="00660957">
        <w:t>Explain the interconnections identified above.</w:t>
      </w:r>
    </w:p>
    <w:p w:rsidR="00494FA4" w:rsidRDefault="00660957" w:rsidP="00494FA4">
      <w:pPr>
        <w:pStyle w:val="Bodytext6space"/>
        <w:spacing w:after="240"/>
        <w:ind w:left="426"/>
      </w:pPr>
      <w:r>
        <w:t xml:space="preserve">For example: The Baltic Sea forms Sweden’s coastline which means the fishing industry is strong and herring is a cost effective and readily available food source for people in Sweden. </w:t>
      </w:r>
    </w:p>
    <w:p w:rsidR="00DE069D" w:rsidRPr="00DE069D" w:rsidRDefault="00DE069D" w:rsidP="00DE069D">
      <w:pPr>
        <w:pStyle w:val="Sub-heading"/>
        <w:spacing w:after="240"/>
        <w:ind w:left="426"/>
        <w:rPr>
          <w:b w:val="0"/>
          <w:color w:val="FF0000"/>
          <w:szCs w:val="24"/>
          <w:lang w:eastAsia="zh-CN"/>
        </w:rPr>
      </w:pPr>
      <w:r w:rsidRPr="00DE069D">
        <w:rPr>
          <w:b w:val="0"/>
          <w:color w:val="FF0000"/>
          <w:szCs w:val="24"/>
          <w:lang w:eastAsia="zh-CN"/>
        </w:rPr>
        <w:t>Urban development in Mexico City has been influenced by the surrou</w:t>
      </w:r>
      <w:r w:rsidR="00BC4F41">
        <w:rPr>
          <w:b w:val="0"/>
          <w:color w:val="FF0000"/>
          <w:szCs w:val="24"/>
          <w:lang w:eastAsia="zh-CN"/>
        </w:rPr>
        <w:t xml:space="preserve">nding mountains and volcanoes. </w:t>
      </w:r>
      <w:r w:rsidRPr="00DE069D">
        <w:rPr>
          <w:b w:val="0"/>
          <w:color w:val="FF0000"/>
          <w:szCs w:val="24"/>
          <w:lang w:eastAsia="zh-CN"/>
        </w:rPr>
        <w:t>As a result, outward growth has been limited, and there are areas of high density housing.</w:t>
      </w:r>
    </w:p>
    <w:p w:rsidR="00C470C7" w:rsidRDefault="00DE069D" w:rsidP="00C470C7">
      <w:pPr>
        <w:pStyle w:val="Sub-heading"/>
        <w:spacing w:after="240"/>
        <w:ind w:left="425"/>
        <w:rPr>
          <w:b w:val="0"/>
          <w:color w:val="FF0000"/>
          <w:szCs w:val="24"/>
          <w:lang w:eastAsia="zh-CN"/>
        </w:rPr>
      </w:pPr>
      <w:r w:rsidRPr="00DE069D">
        <w:rPr>
          <w:b w:val="0"/>
          <w:color w:val="FF0000"/>
          <w:szCs w:val="24"/>
          <w:lang w:eastAsia="zh-CN"/>
        </w:rPr>
        <w:t>Sweden experiences freezing temperatures during winter which causes snowy and icy conditions. People build houses with steeply pitched roofs to prevent snow from piling up. Snow covers the roof, but large amounts are able to fall off.</w:t>
      </w:r>
    </w:p>
    <w:p w:rsidR="00660957" w:rsidRPr="00042F52" w:rsidRDefault="00DA4D6B" w:rsidP="00C470C7">
      <w:pPr>
        <w:pStyle w:val="Sub-heading"/>
        <w:spacing w:after="240"/>
      </w:pPr>
      <w:r>
        <w:br w:type="page"/>
      </w:r>
      <w:r w:rsidR="00660957" w:rsidRPr="00042F52">
        <w:lastRenderedPageBreak/>
        <w:t>Part C</w:t>
      </w:r>
      <w:r w:rsidR="00D61E2F" w:rsidRPr="00042F52">
        <w:t>:</w:t>
      </w:r>
      <w:r w:rsidR="00660957" w:rsidRPr="00042F52">
        <w:t xml:space="preserve"> Decide on a place to live</w:t>
      </w:r>
    </w:p>
    <w:p w:rsidR="00660957" w:rsidRPr="00581261" w:rsidRDefault="00660957" w:rsidP="00494FA4">
      <w:pPr>
        <w:pStyle w:val="Numbering"/>
        <w:numPr>
          <w:ilvl w:val="0"/>
          <w:numId w:val="17"/>
        </w:numPr>
        <w:ind w:left="284" w:hanging="284"/>
      </w:pPr>
      <w:r w:rsidRPr="00581261">
        <w:t xml:space="preserve">Comment on the characteristics identified for each country. </w:t>
      </w:r>
    </w:p>
    <w:p w:rsidR="00660957" w:rsidRPr="00581261" w:rsidRDefault="00660957" w:rsidP="00494FA4">
      <w:pPr>
        <w:pStyle w:val="Numbering"/>
      </w:pPr>
      <w:r w:rsidRPr="00581261">
        <w:t xml:space="preserve">Tick </w:t>
      </w:r>
      <w:r w:rsidRPr="003937A7">
        <w:sym w:font="Wingdings" w:char="F0FC"/>
      </w:r>
      <w:r w:rsidRPr="00581261">
        <w:t xml:space="preserve"> if the characteristic would positively influence your decision to live in that country. </w:t>
      </w:r>
    </w:p>
    <w:tbl>
      <w:tblPr>
        <w:tblStyle w:val="TableGrid"/>
        <w:tblpPr w:leftFromText="180" w:rightFromText="180" w:vertAnchor="text" w:horzAnchor="margin" w:tblpX="500" w:tblpY="103"/>
        <w:tblW w:w="0" w:type="auto"/>
        <w:tblLayout w:type="fixed"/>
        <w:tblCellMar>
          <w:top w:w="108" w:type="dxa"/>
          <w:bottom w:w="108" w:type="dxa"/>
        </w:tblCellMar>
        <w:tblLook w:val="04A0" w:firstRow="1" w:lastRow="0" w:firstColumn="1" w:lastColumn="0" w:noHBand="0" w:noVBand="1"/>
      </w:tblPr>
      <w:tblGrid>
        <w:gridCol w:w="2184"/>
        <w:gridCol w:w="7000"/>
        <w:gridCol w:w="653"/>
      </w:tblGrid>
      <w:tr w:rsidR="00581261" w:rsidRPr="004D5174" w:rsidTr="00C470C7">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E9E0"/>
            <w:vAlign w:val="center"/>
          </w:tcPr>
          <w:p w:rsidR="00581261" w:rsidRPr="004D5174" w:rsidRDefault="00581261" w:rsidP="000735FE">
            <w:pPr>
              <w:pStyle w:val="Bodytext0space"/>
              <w:jc w:val="center"/>
              <w:rPr>
                <w:b/>
              </w:rPr>
            </w:pPr>
            <w:r w:rsidRPr="004D5174">
              <w:rPr>
                <w:b/>
              </w:rPr>
              <w:t>Mexico</w:t>
            </w:r>
          </w:p>
        </w:tc>
      </w:tr>
      <w:tr w:rsidR="00581261" w:rsidRPr="004D5174" w:rsidTr="00C470C7">
        <w:trPr>
          <w:trHeight w:val="290"/>
        </w:trPr>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81261" w:rsidRPr="004D5174" w:rsidRDefault="00581261" w:rsidP="000735FE">
            <w:pPr>
              <w:pStyle w:val="Bodytext0space"/>
              <w:jc w:val="center"/>
              <w:rPr>
                <w:b/>
              </w:rPr>
            </w:pPr>
            <w:r w:rsidRPr="004D5174">
              <w:rPr>
                <w:b/>
              </w:rPr>
              <w:t>Environmental characteristics</w:t>
            </w:r>
          </w:p>
        </w:tc>
      </w:tr>
      <w:tr w:rsidR="00660957"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660957" w:rsidRPr="004D5174" w:rsidRDefault="00660957" w:rsidP="000735FE">
            <w:pPr>
              <w:pStyle w:val="Bodytext0space"/>
            </w:pPr>
            <w:r w:rsidRPr="004D5174">
              <w:t>global location</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660957" w:rsidRPr="004D5174" w:rsidRDefault="00660957" w:rsidP="000735FE">
            <w:pPr>
              <w:pStyle w:val="Bodytext0space"/>
            </w:pPr>
            <w:r w:rsidRPr="004D5174">
              <w:t>For example: Mexico is located near the South American continent and has easy access to South American countries.</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rsidR="00660957" w:rsidRPr="000735FE" w:rsidRDefault="00660957" w:rsidP="000735FE">
            <w:pPr>
              <w:pStyle w:val="Bodytext0space"/>
              <w:rPr>
                <w:sz w:val="36"/>
                <w:szCs w:val="36"/>
              </w:rPr>
            </w:pPr>
            <w:r w:rsidRPr="000735FE">
              <w:rPr>
                <w:sz w:val="36"/>
                <w:szCs w:val="36"/>
              </w:rPr>
              <w:sym w:font="Wingdings" w:char="F0FC"/>
            </w: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climate</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Mexico has diverse climate regions. Mexico City has a warm, temperate climate. Average temps range from 12 to 16°C — it rarely gets very cold.</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rsidR="005A1F2C" w:rsidRPr="005A1F2C" w:rsidRDefault="005A1F2C" w:rsidP="005A1F2C">
            <w:pPr>
              <w:pStyle w:val="Bodytext0space"/>
              <w:rPr>
                <w:rStyle w:val="Redbodytext"/>
                <w:sz w:val="36"/>
                <w:szCs w:val="36"/>
              </w:rPr>
            </w:pPr>
            <w:r w:rsidRPr="005A1F2C">
              <w:rPr>
                <w:rStyle w:val="Redbodytext"/>
                <w:sz w:val="36"/>
                <w:szCs w:val="36"/>
              </w:rPr>
              <w:sym w:font="Wingdings" w:char="F0FC"/>
            </w: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major landforms</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Mexico has large mountain ranges (Sierra Madre Oriental, Sierra Madre Occidental) and volcanos. There are sandy beaches in tropical coastal parts of Mexico.</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r w:rsidRPr="005A1F2C">
              <w:rPr>
                <w:rStyle w:val="Redbodytext"/>
                <w:sz w:val="36"/>
                <w:szCs w:val="36"/>
              </w:rPr>
              <w:sym w:font="Wingdings" w:char="F0FC"/>
            </w: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major cities</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Mexico City is the capital of Mexico. It is not close to any oceans. Mexico City has a lot of air pollution.</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p>
        </w:tc>
      </w:tr>
      <w:tr w:rsidR="005A1F2C" w:rsidRPr="004D5174" w:rsidTr="00C470C7">
        <w:trPr>
          <w:trHeight w:val="683"/>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other</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Mexico is a part of the North American continent. There are many interesting species of native animals in Mexico, such as the jaguar.</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p>
        </w:tc>
      </w:tr>
      <w:tr w:rsidR="005A1F2C" w:rsidRPr="004D5174" w:rsidTr="00C470C7">
        <w:trPr>
          <w:trHeight w:val="348"/>
        </w:trPr>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jc w:val="center"/>
              <w:rPr>
                <w:b/>
              </w:rPr>
            </w:pPr>
            <w:r w:rsidRPr="004D5174">
              <w:rPr>
                <w:b/>
              </w:rPr>
              <w:t>Human characteristics</w:t>
            </w: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languages spoken</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In Mexico, most people speak Spanish. Native languages are also spoken. English is the most widely used foreign language.</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r w:rsidRPr="005A1F2C">
              <w:rPr>
                <w:rStyle w:val="Redbodytext"/>
                <w:sz w:val="36"/>
                <w:szCs w:val="36"/>
              </w:rPr>
              <w:sym w:font="Wingdings" w:char="F0FC"/>
            </w: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clothing</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A traditional shawl worn mostly by men is the brightly-coloured serape. It is worn in cooler climates. Most people wear western-style clothing suited to the climate.</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p>
        </w:tc>
      </w:tr>
      <w:tr w:rsidR="005A1F2C" w:rsidRPr="004D5174"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4D5174" w:rsidRDefault="005A1F2C" w:rsidP="005A1F2C">
            <w:pPr>
              <w:pStyle w:val="Bodytext0space"/>
            </w:pPr>
            <w:r w:rsidRPr="004D5174">
              <w:t>food</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Traditional foods in Mexico include spicy sauces, different types of meat and fresh vegetables. Chili is a widely used ingredient.</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r w:rsidRPr="005A1F2C">
              <w:rPr>
                <w:rStyle w:val="Redbodytext"/>
                <w:sz w:val="36"/>
                <w:szCs w:val="36"/>
              </w:rPr>
              <w:sym w:font="Wingdings" w:char="F0FC"/>
            </w:r>
          </w:p>
        </w:tc>
      </w:tr>
      <w:tr w:rsidR="005A1F2C" w:rsidRPr="004D5174" w:rsidTr="00C470C7">
        <w:trPr>
          <w:trHeight w:val="699"/>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rsidR="005A1F2C" w:rsidRPr="004D5174" w:rsidRDefault="005A1F2C" w:rsidP="005A1F2C">
            <w:pPr>
              <w:pStyle w:val="Bodytext0space"/>
            </w:pPr>
            <w:r w:rsidRPr="004D5174">
              <w:t>other</w:t>
            </w:r>
          </w:p>
        </w:tc>
        <w:tc>
          <w:tcPr>
            <w:tcW w:w="7000"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The ruins (such as temples and pyramids) of ancient civilisations, such as the Maya and Aztec civilisations, can still be seen in Mexico today.</w:t>
            </w:r>
          </w:p>
        </w:tc>
        <w:tc>
          <w:tcPr>
            <w:tcW w:w="653"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4D5174" w:rsidRDefault="005A1F2C" w:rsidP="005A1F2C">
            <w:pPr>
              <w:pStyle w:val="Bodytext0space"/>
            </w:pPr>
            <w:r w:rsidRPr="005A1F2C">
              <w:rPr>
                <w:rStyle w:val="Redbodytext"/>
                <w:sz w:val="36"/>
                <w:szCs w:val="36"/>
              </w:rPr>
              <w:sym w:font="Wingdings" w:char="F0FC"/>
            </w:r>
          </w:p>
        </w:tc>
      </w:tr>
    </w:tbl>
    <w:p w:rsidR="000735FE" w:rsidRDefault="000735FE" w:rsidP="00660957">
      <w:pPr>
        <w:spacing w:after="0" w:line="240" w:lineRule="auto"/>
        <w:rPr>
          <w:rFonts w:cs="Arial"/>
          <w:szCs w:val="24"/>
        </w:rPr>
      </w:pPr>
    </w:p>
    <w:p w:rsidR="004361E8" w:rsidRDefault="004361E8"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p w:rsidR="00C470C7" w:rsidRDefault="00C470C7" w:rsidP="00660957">
      <w:pPr>
        <w:spacing w:after="0" w:line="240" w:lineRule="auto"/>
        <w:rPr>
          <w:rFonts w:cs="Arial"/>
          <w:szCs w:val="24"/>
        </w:rPr>
      </w:pPr>
    </w:p>
    <w:tbl>
      <w:tblPr>
        <w:tblStyle w:val="TableGrid"/>
        <w:tblpPr w:leftFromText="180" w:rightFromText="180" w:vertAnchor="text" w:horzAnchor="margin" w:tblpX="500" w:tblpY="103"/>
        <w:tblW w:w="0" w:type="auto"/>
        <w:tblLayout w:type="fixed"/>
        <w:tblCellMar>
          <w:top w:w="108" w:type="dxa"/>
          <w:bottom w:w="108" w:type="dxa"/>
        </w:tblCellMar>
        <w:tblLook w:val="04A0" w:firstRow="1" w:lastRow="0" w:firstColumn="1" w:lastColumn="0" w:noHBand="0" w:noVBand="1"/>
      </w:tblPr>
      <w:tblGrid>
        <w:gridCol w:w="2184"/>
        <w:gridCol w:w="7009"/>
        <w:gridCol w:w="644"/>
      </w:tblGrid>
      <w:tr w:rsidR="00581261" w:rsidRPr="00487C36" w:rsidTr="00C470C7">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E9E0"/>
            <w:vAlign w:val="center"/>
          </w:tcPr>
          <w:p w:rsidR="00581261" w:rsidRPr="004D5174" w:rsidRDefault="00581261" w:rsidP="000735FE">
            <w:pPr>
              <w:pStyle w:val="Bodytext0space"/>
              <w:jc w:val="center"/>
              <w:rPr>
                <w:b/>
              </w:rPr>
            </w:pPr>
            <w:r w:rsidRPr="004D5174">
              <w:rPr>
                <w:b/>
              </w:rPr>
              <w:lastRenderedPageBreak/>
              <w:t>Sweden</w:t>
            </w:r>
          </w:p>
        </w:tc>
      </w:tr>
      <w:tr w:rsidR="00581261" w:rsidRPr="00487C36" w:rsidTr="00C470C7">
        <w:trPr>
          <w:trHeight w:val="223"/>
        </w:trPr>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81261" w:rsidRPr="004D5174" w:rsidRDefault="00581261" w:rsidP="000735FE">
            <w:pPr>
              <w:pStyle w:val="Bodytext0space"/>
              <w:jc w:val="center"/>
              <w:rPr>
                <w:b/>
              </w:rPr>
            </w:pPr>
            <w:r w:rsidRPr="004D5174">
              <w:rPr>
                <w:b/>
              </w:rPr>
              <w:t>Environmental characteristics</w:t>
            </w: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7A7A74" w:rsidRDefault="005A1F2C" w:rsidP="005A1F2C">
            <w:pPr>
              <w:pStyle w:val="Bodytext0space"/>
            </w:pPr>
            <w:r>
              <w:t>global location</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Sweden is located near Finland and Norway in Europe. It has easy access to many other north-eastern European countries. It is located in the northern hemisphere.</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7A7A74" w:rsidRDefault="005A1F2C" w:rsidP="005A1F2C">
            <w:pPr>
              <w:pStyle w:val="Bodytext0space"/>
            </w:pPr>
            <w:r w:rsidRPr="005A1F2C">
              <w:rPr>
                <w:rStyle w:val="Redbodytext"/>
                <w:sz w:val="36"/>
                <w:szCs w:val="36"/>
              </w:rPr>
              <w:sym w:font="Wingdings" w:char="F0FC"/>
            </w: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climate</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color w:val="FF0000"/>
                <w:szCs w:val="24"/>
              </w:rPr>
            </w:pPr>
            <w:r w:rsidRPr="00DE069D">
              <w:rPr>
                <w:rFonts w:eastAsia="Times New Roman" w:cs="Arial"/>
                <w:bCs/>
                <w:color w:val="FF0000"/>
                <w:szCs w:val="24"/>
              </w:rPr>
              <w:t>Sweden is located in the continental climate region. The country experiences warm summers and cold to very cold winters. It snows in many parts of Sweden during the winter months.</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7A7A74" w:rsidRDefault="005A1F2C" w:rsidP="005A1F2C">
            <w:pPr>
              <w:pStyle w:val="Bodytext0space"/>
            </w:pP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major landforms</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color w:val="FF0000"/>
                <w:szCs w:val="24"/>
              </w:rPr>
            </w:pPr>
            <w:r w:rsidRPr="00DE069D">
              <w:rPr>
                <w:rFonts w:eastAsia="Times New Roman" w:cs="Arial"/>
                <w:bCs/>
                <w:color w:val="FF0000"/>
                <w:szCs w:val="24"/>
              </w:rPr>
              <w:t>Many islands can be found along the coastal regions of Sweden. There are mountains, hills and valleys in Sweden. There are also lots of inland lakes.</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7A7A74" w:rsidRDefault="005A1F2C" w:rsidP="005A1F2C">
            <w:pPr>
              <w:pStyle w:val="Bodytext0space"/>
            </w:pP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major cities</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Stockholm is the capital city of Sweden. The highest population density in Sweden is clustered around Stockholm.</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7A7A74" w:rsidRDefault="005A1F2C" w:rsidP="005A1F2C">
            <w:pPr>
              <w:pStyle w:val="Bodytext0space"/>
            </w:pPr>
          </w:p>
        </w:tc>
      </w:tr>
      <w:tr w:rsidR="005A1F2C" w:rsidRPr="00487C36" w:rsidTr="00C470C7">
        <w:trPr>
          <w:trHeight w:val="904"/>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other</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 xml:space="preserve">Alpine tundra areas are located in north-eastern Sweden. No trees grow in this region because of the high altitude. The snow-capped mountain tops of Sweden’s </w:t>
            </w:r>
            <w:proofErr w:type="spellStart"/>
            <w:r w:rsidRPr="00DE069D">
              <w:rPr>
                <w:rFonts w:eastAsia="Times New Roman" w:cs="Arial"/>
                <w:bCs/>
                <w:color w:val="FF0000"/>
                <w:szCs w:val="24"/>
              </w:rPr>
              <w:t>Tarfala</w:t>
            </w:r>
            <w:proofErr w:type="spellEnd"/>
            <w:r w:rsidRPr="00DE069D">
              <w:rPr>
                <w:rFonts w:eastAsia="Times New Roman" w:cs="Arial"/>
                <w:bCs/>
                <w:color w:val="FF0000"/>
                <w:szCs w:val="24"/>
              </w:rPr>
              <w:t xml:space="preserve"> Valley are very picturesque.</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7A7A74" w:rsidRDefault="005A1F2C" w:rsidP="005A1F2C">
            <w:pPr>
              <w:pStyle w:val="Bodytext0space"/>
            </w:pPr>
          </w:p>
        </w:tc>
      </w:tr>
      <w:tr w:rsidR="005A1F2C" w:rsidRPr="00487C36" w:rsidTr="00C470C7">
        <w:trPr>
          <w:trHeight w:val="357"/>
        </w:trPr>
        <w:tc>
          <w:tcPr>
            <w:tcW w:w="9837" w:type="dxa"/>
            <w:gridSpan w:val="3"/>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B768B1" w:rsidRDefault="005A1F2C" w:rsidP="005A1F2C">
            <w:pPr>
              <w:pStyle w:val="Bodytext0space"/>
              <w:jc w:val="center"/>
            </w:pPr>
            <w:r w:rsidRPr="004D5174">
              <w:rPr>
                <w:b/>
              </w:rPr>
              <w:t>Human</w:t>
            </w:r>
            <w:r>
              <w:t xml:space="preserve"> </w:t>
            </w:r>
            <w:r w:rsidRPr="004D5174">
              <w:rPr>
                <w:b/>
              </w:rPr>
              <w:t>characteristics</w:t>
            </w: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Pr="007A7A74" w:rsidRDefault="005A1F2C" w:rsidP="005A1F2C">
            <w:pPr>
              <w:pStyle w:val="Bodytext0space"/>
            </w:pPr>
            <w:r>
              <w:t>languages spoken</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 xml:space="preserve">The official language is Swedish. However, most people in Sweden speak English because they study it at school.  </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Default="005A1F2C" w:rsidP="005A1F2C">
            <w:pPr>
              <w:pStyle w:val="Bodytext0space"/>
            </w:pPr>
            <w:r w:rsidRPr="005A1F2C">
              <w:rPr>
                <w:rStyle w:val="Redbodytext"/>
                <w:sz w:val="36"/>
                <w:szCs w:val="36"/>
              </w:rPr>
              <w:sym w:font="Wingdings" w:char="F0FC"/>
            </w: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clothing</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There is a special costume worn by some Swedes on special holidays. Most people wear western-style clothes that are suited to the climate.</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Default="005A1F2C" w:rsidP="005A1F2C">
            <w:pPr>
              <w:pStyle w:val="Bodytext0space"/>
            </w:pPr>
          </w:p>
        </w:tc>
      </w:tr>
      <w:tr w:rsidR="005A1F2C" w:rsidRPr="00487C36" w:rsidTr="00C470C7">
        <w:trPr>
          <w:trHeight w:val="567"/>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5A1F2C" w:rsidRDefault="005A1F2C" w:rsidP="005A1F2C">
            <w:pPr>
              <w:pStyle w:val="Bodytext0space"/>
            </w:pPr>
            <w:r>
              <w:t>food</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 xml:space="preserve">Fish dishes such as pickled herring are popular because of Sweden’s fishing industry. </w:t>
            </w:r>
            <w:proofErr w:type="gramStart"/>
            <w:r w:rsidRPr="00DE069D">
              <w:rPr>
                <w:rFonts w:eastAsia="Times New Roman" w:cs="Arial"/>
                <w:bCs/>
                <w:color w:val="FF0000"/>
                <w:szCs w:val="24"/>
              </w:rPr>
              <w:t>Swedish meatballs is</w:t>
            </w:r>
            <w:proofErr w:type="gramEnd"/>
            <w:r w:rsidRPr="00DE069D">
              <w:rPr>
                <w:rFonts w:eastAsia="Times New Roman" w:cs="Arial"/>
                <w:bCs/>
                <w:color w:val="FF0000"/>
                <w:szCs w:val="24"/>
              </w:rPr>
              <w:t xml:space="preserve"> a well-known traditional dish.</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Default="005A1F2C" w:rsidP="005A1F2C">
            <w:pPr>
              <w:pStyle w:val="Bodytext0space"/>
            </w:pPr>
          </w:p>
        </w:tc>
      </w:tr>
      <w:tr w:rsidR="005A1F2C" w:rsidRPr="00487C36" w:rsidTr="00C470C7">
        <w:trPr>
          <w:trHeight w:val="720"/>
        </w:trPr>
        <w:tc>
          <w:tcPr>
            <w:tcW w:w="218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rsidR="005A1F2C" w:rsidRDefault="005A1F2C" w:rsidP="005A1F2C">
            <w:pPr>
              <w:pStyle w:val="Bodytext0space"/>
            </w:pPr>
            <w:r>
              <w:t>other</w:t>
            </w:r>
          </w:p>
        </w:tc>
        <w:tc>
          <w:tcPr>
            <w:tcW w:w="7009"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Pr="00E82EBD" w:rsidRDefault="00DE069D" w:rsidP="005A1F2C">
            <w:pPr>
              <w:spacing w:after="0" w:line="240" w:lineRule="auto"/>
              <w:rPr>
                <w:rFonts w:eastAsia="Times New Roman" w:cs="Arial"/>
                <w:bCs/>
                <w:szCs w:val="24"/>
              </w:rPr>
            </w:pPr>
            <w:r w:rsidRPr="00DE069D">
              <w:rPr>
                <w:rFonts w:eastAsia="Times New Roman" w:cs="Arial"/>
                <w:bCs/>
                <w:color w:val="FF0000"/>
                <w:szCs w:val="24"/>
              </w:rPr>
              <w:t>Viking culture originated in Sweden and in other neighbouring countries. Many people are interesting in Viking history.</w:t>
            </w:r>
          </w:p>
        </w:tc>
        <w:tc>
          <w:tcPr>
            <w:tcW w:w="644"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rsidR="005A1F2C" w:rsidRDefault="005A1F2C" w:rsidP="005A1F2C">
            <w:pPr>
              <w:pStyle w:val="Bodytext0space"/>
            </w:pPr>
            <w:r w:rsidRPr="005A1F2C">
              <w:rPr>
                <w:rStyle w:val="Redbodytext"/>
                <w:sz w:val="36"/>
                <w:szCs w:val="36"/>
              </w:rPr>
              <w:sym w:font="Wingdings" w:char="F0FC"/>
            </w:r>
          </w:p>
        </w:tc>
      </w:tr>
    </w:tbl>
    <w:p w:rsidR="00660957" w:rsidRPr="003D3B25" w:rsidRDefault="00660957" w:rsidP="00C470C7">
      <w:pPr>
        <w:pStyle w:val="Numbering"/>
        <w:numPr>
          <w:ilvl w:val="0"/>
          <w:numId w:val="17"/>
        </w:numPr>
        <w:spacing w:before="240" w:after="360"/>
        <w:ind w:left="426"/>
      </w:pPr>
      <w:r w:rsidRPr="00DA4D6B">
        <w:t xml:space="preserve">In which country would you prefer to live? </w:t>
      </w:r>
      <w:r w:rsidR="00E82EBD">
        <w:br/>
      </w:r>
      <w:r w:rsidR="00E82EBD">
        <w:rPr>
          <w:rStyle w:val="Redbodytext"/>
        </w:rPr>
        <w:t xml:space="preserve">Answers will vary. </w:t>
      </w:r>
      <w:r w:rsidR="00D976A5">
        <w:rPr>
          <w:rStyle w:val="Redbodytext"/>
        </w:rPr>
        <w:br/>
      </w:r>
      <w:r w:rsidR="00E82EBD">
        <w:rPr>
          <w:rStyle w:val="Redbodytext"/>
        </w:rPr>
        <w:t>Mexico</w:t>
      </w:r>
    </w:p>
    <w:p w:rsidR="00660957" w:rsidRPr="00DA4D6B" w:rsidRDefault="00E82EBD" w:rsidP="003D2B2A">
      <w:pPr>
        <w:pStyle w:val="Numbering"/>
        <w:numPr>
          <w:ilvl w:val="0"/>
          <w:numId w:val="17"/>
        </w:numPr>
        <w:spacing w:after="120"/>
        <w:ind w:left="426"/>
      </w:pPr>
      <w:r>
        <w:br w:type="page"/>
      </w:r>
      <w:r w:rsidR="00660957" w:rsidRPr="00DA4D6B">
        <w:lastRenderedPageBreak/>
        <w:t>Explain your decision. Include in your answer:</w:t>
      </w:r>
    </w:p>
    <w:p w:rsidR="00660957" w:rsidRPr="005C0A48" w:rsidRDefault="003D2411" w:rsidP="003D2B2A">
      <w:pPr>
        <w:pStyle w:val="Bullet"/>
        <w:rPr>
          <w:noProof/>
        </w:rPr>
      </w:pPr>
      <w:r>
        <w:rPr>
          <w:noProof/>
        </w:rPr>
        <w:t>h</w:t>
      </w:r>
      <w:r w:rsidR="00660957">
        <w:rPr>
          <w:noProof/>
        </w:rPr>
        <w:t xml:space="preserve">ow you made the decision </w:t>
      </w:r>
      <w:r>
        <w:rPr>
          <w:noProof/>
        </w:rPr>
        <w:t>and the evidence you considered</w:t>
      </w:r>
    </w:p>
    <w:p w:rsidR="00660957" w:rsidRDefault="003D2411" w:rsidP="003D2B2A">
      <w:pPr>
        <w:pStyle w:val="Bullet"/>
        <w:rPr>
          <w:noProof/>
        </w:rPr>
      </w:pPr>
      <w:r>
        <w:rPr>
          <w:noProof/>
        </w:rPr>
        <w:t>t</w:t>
      </w:r>
      <w:r w:rsidR="00660957">
        <w:rPr>
          <w:noProof/>
        </w:rPr>
        <w:t xml:space="preserve">he </w:t>
      </w:r>
      <w:r w:rsidR="00660957" w:rsidRPr="005C0A48">
        <w:rPr>
          <w:noProof/>
        </w:rPr>
        <w:t>characteris</w:t>
      </w:r>
      <w:r>
        <w:rPr>
          <w:noProof/>
        </w:rPr>
        <w:t>tics that were important to you</w:t>
      </w:r>
    </w:p>
    <w:p w:rsidR="00660957" w:rsidRDefault="003D2411" w:rsidP="003D2B2A">
      <w:pPr>
        <w:pStyle w:val="Bullet"/>
        <w:rPr>
          <w:noProof/>
        </w:rPr>
      </w:pPr>
      <w:r>
        <w:rPr>
          <w:noProof/>
        </w:rPr>
        <w:t>a</w:t>
      </w:r>
      <w:r w:rsidR="00660957">
        <w:rPr>
          <w:noProof/>
        </w:rPr>
        <w:t xml:space="preserve"> comparison of the characteristics of both countries.</w:t>
      </w:r>
    </w:p>
    <w:p w:rsidR="00E82EBD" w:rsidRPr="00FF34C4" w:rsidRDefault="00E82EBD" w:rsidP="00E82EBD">
      <w:pPr>
        <w:spacing w:before="120"/>
        <w:ind w:left="284"/>
        <w:rPr>
          <w:rStyle w:val="Redbodytext"/>
        </w:rPr>
      </w:pPr>
      <w:r w:rsidRPr="00FF34C4">
        <w:rPr>
          <w:rStyle w:val="Redbodytext"/>
        </w:rPr>
        <w:t>Answers will vary.</w:t>
      </w:r>
    </w:p>
    <w:p w:rsidR="00E82EBD" w:rsidRPr="00FF34C4" w:rsidRDefault="00D976A5" w:rsidP="00D976A5">
      <w:pPr>
        <w:spacing w:before="120"/>
        <w:ind w:left="284"/>
        <w:rPr>
          <w:rStyle w:val="Redbodytext"/>
        </w:rPr>
      </w:pPr>
      <w:r w:rsidRPr="00FF34C4">
        <w:rPr>
          <w:rStyle w:val="Redbodytext"/>
        </w:rPr>
        <w:t>I would like to live in Mexico because of its human and environmental characteristics. Parts of Mexico have a warm, temperate climate, like in Mexico City. This is important to me because I do not like very cold temperatures. Also, there are beautiful tropical beaches in parts of Mexico that I would like to visit for recreation. I would prefer to eat the spicy foods of Mexico; I do not like fish, so the seafood-based dishes of Sweden would not be preferred. Although Sweden has many beautiful landscapes, Mexico still has some rugged landscapes to explore. I am very interested in learning Spanish and studying the history of Mexico’s ancient civilisations. I would like to learn about the Vikings of Sweden, but I would especially enjoy learning about and seeing the ancient Aztec and Mayan ruins in Mexico. Overall, Mexico is my preferred place to live, mainly because of its warmer climate and interesting history.</w:t>
      </w:r>
    </w:p>
    <w:sectPr w:rsidR="00E82EBD" w:rsidRPr="00FF34C4" w:rsidSect="00E82EBD">
      <w:footerReference w:type="default" r:id="rId11"/>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7690" w:rsidRDefault="00EF7690" w:rsidP="00AB207A">
      <w:pPr>
        <w:spacing w:after="0" w:line="240" w:lineRule="auto"/>
      </w:pPr>
      <w:r>
        <w:separator/>
      </w:r>
    </w:p>
    <w:p w:rsidR="00EF7690" w:rsidRDefault="00EF7690"/>
    <w:p w:rsidR="00EF7690" w:rsidRDefault="00EF7690"/>
  </w:endnote>
  <w:endnote w:type="continuationSeparator" w:id="0">
    <w:p w:rsidR="00EF7690" w:rsidRDefault="00EF7690" w:rsidP="00AB207A">
      <w:pPr>
        <w:spacing w:after="0" w:line="240" w:lineRule="auto"/>
      </w:pPr>
      <w:r>
        <w:continuationSeparator/>
      </w:r>
    </w:p>
    <w:p w:rsidR="00EF7690" w:rsidRDefault="00EF7690"/>
    <w:p w:rsidR="00EF7690" w:rsidRDefault="00EF76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0C7" w:rsidRPr="00BC4F3D" w:rsidRDefault="00C4743C" w:rsidP="00C470C7">
    <w:pPr>
      <w:pStyle w:val="Footer"/>
    </w:pPr>
    <w:r>
      <w:rPr>
        <w:noProof/>
        <w:lang w:eastAsia="ja-JP"/>
      </w:rPr>
      <w:drawing>
        <wp:anchor distT="0" distB="0" distL="114300" distR="114300" simplePos="0" relativeHeight="251658240" behindDoc="0" locked="0" layoutInCell="1" allowOverlap="1" wp14:anchorId="64A22589" wp14:editId="3B86EBDC">
          <wp:simplePos x="0" y="0"/>
          <wp:positionH relativeFrom="column">
            <wp:posOffset>4893945</wp:posOffset>
          </wp:positionH>
          <wp:positionV relativeFrom="paragraph">
            <wp:posOffset>-24130</wp:posOffset>
          </wp:positionV>
          <wp:extent cx="1587500" cy="2743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C470C7">
      <w:rPr>
        <w:noProof/>
        <w:lang w:eastAsia="ja-JP"/>
      </w:rPr>
      <w:drawing>
        <wp:anchor distT="0" distB="0" distL="114300" distR="114300" simplePos="0" relativeHeight="251657216" behindDoc="0" locked="0" layoutInCell="1" allowOverlap="1" wp14:anchorId="4766D31D" wp14:editId="4EBDDBB2">
          <wp:simplePos x="0" y="0"/>
          <wp:positionH relativeFrom="column">
            <wp:posOffset>2141855</wp:posOffset>
          </wp:positionH>
          <wp:positionV relativeFrom="paragraph">
            <wp:posOffset>-19685</wp:posOffset>
          </wp:positionV>
          <wp:extent cx="2051685" cy="248285"/>
          <wp:effectExtent l="0" t="0" r="5715" b="0"/>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1685" cy="248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70C7" w:rsidRPr="00AB207A">
      <w:fldChar w:fldCharType="begin"/>
    </w:r>
    <w:r w:rsidR="00C470C7" w:rsidRPr="00AB207A">
      <w:instrText xml:space="preserve"> PAGE </w:instrText>
    </w:r>
    <w:r w:rsidR="00C470C7" w:rsidRPr="00AB207A">
      <w:fldChar w:fldCharType="separate"/>
    </w:r>
    <w:r>
      <w:rPr>
        <w:noProof/>
      </w:rPr>
      <w:t>1</w:t>
    </w:r>
    <w:r w:rsidR="00C470C7" w:rsidRPr="00AB207A">
      <w:fldChar w:fldCharType="end"/>
    </w:r>
    <w:r w:rsidR="00C470C7" w:rsidRPr="00AB207A">
      <w:t xml:space="preserve"> of </w:t>
    </w:r>
    <w:fldSimple w:instr=" NUMPAGES ">
      <w:r>
        <w:rPr>
          <w:noProof/>
        </w:rPr>
        <w:t>7</w:t>
      </w:r>
    </w:fldSimple>
  </w:p>
  <w:p w:rsidR="001F272F" w:rsidRPr="001F272F" w:rsidRDefault="009924AF" w:rsidP="00C470C7">
    <w:pPr>
      <w:pStyle w:val="Footergrey"/>
    </w:pPr>
    <w:fldSimple w:instr=" FILENAME   \* MERGEFORMAT ">
      <w:r w:rsidR="00A93A07">
        <w:rPr>
          <w:noProof/>
        </w:rPr>
        <w:t>HASS_Y05_U1_AT_ModelResponse.docx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7690" w:rsidRDefault="00EF7690" w:rsidP="00AB207A">
      <w:pPr>
        <w:spacing w:after="0" w:line="240" w:lineRule="auto"/>
      </w:pPr>
      <w:r>
        <w:separator/>
      </w:r>
    </w:p>
    <w:p w:rsidR="00EF7690" w:rsidRDefault="00EF7690"/>
    <w:p w:rsidR="00EF7690" w:rsidRDefault="00EF7690"/>
  </w:footnote>
  <w:footnote w:type="continuationSeparator" w:id="0">
    <w:p w:rsidR="00EF7690" w:rsidRDefault="00EF7690" w:rsidP="00AB207A">
      <w:pPr>
        <w:spacing w:after="0" w:line="240" w:lineRule="auto"/>
      </w:pPr>
      <w:r>
        <w:continuationSeparator/>
      </w:r>
    </w:p>
    <w:p w:rsidR="00EF7690" w:rsidRDefault="00EF7690"/>
    <w:p w:rsidR="00EF7690" w:rsidRDefault="00EF769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2B675C"/>
    <w:multiLevelType w:val="hybridMultilevel"/>
    <w:tmpl w:val="11C88E36"/>
    <w:lvl w:ilvl="0" w:tplc="4F1E9592">
      <w:start w:val="1"/>
      <w:numFmt w:val="bullet"/>
      <w:pStyle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C023EA5"/>
    <w:multiLevelType w:val="multilevel"/>
    <w:tmpl w:val="32381EB8"/>
    <w:lvl w:ilvl="0">
      <w:start w:val="1"/>
      <w:numFmt w:val="bullet"/>
      <w:pStyle w:val="AA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2447775B"/>
    <w:multiLevelType w:val="hybridMultilevel"/>
    <w:tmpl w:val="4C00128A"/>
    <w:lvl w:ilvl="0" w:tplc="1524725A">
      <w:start w:val="1"/>
      <w:numFmt w:val="lowerLetter"/>
      <w:pStyle w:val="Lettering"/>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nsid w:val="252958E7"/>
    <w:multiLevelType w:val="hybridMultilevel"/>
    <w:tmpl w:val="67DE31CA"/>
    <w:lvl w:ilvl="0" w:tplc="B2B08E1C">
      <w:start w:val="1"/>
      <w:numFmt w:val="bullet"/>
      <w:pStyle w:val="Bullethollow"/>
      <w:lvlText w:val="o"/>
      <w:lvlJc w:val="left"/>
      <w:pPr>
        <w:ind w:left="644" w:hanging="360"/>
      </w:pPr>
      <w:rPr>
        <w:rFonts w:ascii="Courier New" w:hAnsi="Courier New" w:hint="default"/>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nsid w:val="259D39C4"/>
    <w:multiLevelType w:val="hybridMultilevel"/>
    <w:tmpl w:val="85F0B1B4"/>
    <w:lvl w:ilvl="0" w:tplc="8D0A5B5C">
      <w:start w:val="1"/>
      <w:numFmt w:val="bullet"/>
      <w:pStyle w:val="Tickbox"/>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C3B071F"/>
    <w:multiLevelType w:val="hybridMultilevel"/>
    <w:tmpl w:val="0C684072"/>
    <w:lvl w:ilvl="0" w:tplc="255CAE3E">
      <w:start w:val="1"/>
      <w:numFmt w:val="bullet"/>
      <w:pStyle w:val="Bullethollowbeforeboxtable"/>
      <w:lvlText w:val="o"/>
      <w:lvlJc w:val="left"/>
      <w:pPr>
        <w:ind w:left="644"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34AC68E3"/>
    <w:multiLevelType w:val="hybridMultilevel"/>
    <w:tmpl w:val="34CA9E16"/>
    <w:lvl w:ilvl="0" w:tplc="A0429A98">
      <w:start w:val="1"/>
      <w:numFmt w:val="decimal"/>
      <w:pStyle w:val="Numberingbeforeboxtable"/>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D7625A7"/>
    <w:multiLevelType w:val="hybridMultilevel"/>
    <w:tmpl w:val="6160258E"/>
    <w:lvl w:ilvl="0" w:tplc="39F24640">
      <w:start w:val="1"/>
      <w:numFmt w:val="bullet"/>
      <w:pStyle w:val="Bulletbeforeboxtable"/>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0592972"/>
    <w:multiLevelType w:val="hybridMultilevel"/>
    <w:tmpl w:val="6108F974"/>
    <w:lvl w:ilvl="0" w:tplc="72E890B2">
      <w:start w:val="1"/>
      <w:numFmt w:val="bullet"/>
      <w:pStyle w:val="Bulletbeforebullethollow"/>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777B06"/>
    <w:multiLevelType w:val="hybridMultilevel"/>
    <w:tmpl w:val="90209006"/>
    <w:lvl w:ilvl="0" w:tplc="BFFA8DFE">
      <w:start w:val="1"/>
      <w:numFmt w:val="decimal"/>
      <w:pStyle w:val="Numbering"/>
      <w:lvlText w:val="%1."/>
      <w:lvlJc w:val="left"/>
      <w:pPr>
        <w:ind w:left="720" w:hanging="360"/>
      </w:pPr>
      <w:rPr>
        <w:rFonts w:ascii="Arial" w:hAnsi="Arial" w:cs="Arial" w:hint="default"/>
        <w:color w:val="auto"/>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65565B7"/>
    <w:multiLevelType w:val="hybridMultilevel"/>
    <w:tmpl w:val="B590D5F0"/>
    <w:lvl w:ilvl="0" w:tplc="F260D662">
      <w:start w:val="1"/>
      <w:numFmt w:val="lowerLetter"/>
      <w:pStyle w:val="Letteringbeforeboxtable"/>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92D7F6B"/>
    <w:multiLevelType w:val="hybridMultilevel"/>
    <w:tmpl w:val="E6FCF836"/>
    <w:lvl w:ilvl="0" w:tplc="010C8392">
      <w:start w:val="1"/>
      <w:numFmt w:val="bullet"/>
      <w:pStyle w:val="Bullethollowlastline"/>
      <w:lvlText w:val="o"/>
      <w:lvlJc w:val="left"/>
      <w:pPr>
        <w:ind w:left="1004" w:hanging="360"/>
      </w:pPr>
      <w:rPr>
        <w:rFonts w:ascii="Courier New" w:hAnsi="Courier New" w:hint="default"/>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abstractNumId w:val="0"/>
  </w:num>
  <w:num w:numId="2">
    <w:abstractNumId w:val="3"/>
  </w:num>
  <w:num w:numId="3">
    <w:abstractNumId w:val="11"/>
  </w:num>
  <w:num w:numId="4">
    <w:abstractNumId w:val="2"/>
  </w:num>
  <w:num w:numId="5">
    <w:abstractNumId w:val="6"/>
  </w:num>
  <w:num w:numId="6">
    <w:abstractNumId w:val="1"/>
  </w:num>
  <w:num w:numId="7">
    <w:abstractNumId w:val="10"/>
  </w:num>
  <w:num w:numId="8">
    <w:abstractNumId w:val="5"/>
  </w:num>
  <w:num w:numId="9">
    <w:abstractNumId w:val="7"/>
  </w:num>
  <w:num w:numId="10">
    <w:abstractNumId w:val="9"/>
  </w:num>
  <w:num w:numId="11">
    <w:abstractNumId w:val="14"/>
  </w:num>
  <w:num w:numId="12">
    <w:abstractNumId w:val="13"/>
  </w:num>
  <w:num w:numId="13">
    <w:abstractNumId w:val="8"/>
  </w:num>
  <w:num w:numId="14">
    <w:abstractNumId w:val="12"/>
  </w:num>
  <w:num w:numId="15">
    <w:abstractNumId w:val="4"/>
  </w:num>
  <w:num w:numId="16">
    <w:abstractNumId w:val="12"/>
    <w:lvlOverride w:ilvl="0">
      <w:startOverride w:val="1"/>
    </w:lvlOverride>
  </w:num>
  <w:num w:numId="17">
    <w:abstractNumId w:val="12"/>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14337"/>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690"/>
    <w:rsid w:val="000043C9"/>
    <w:rsid w:val="00014372"/>
    <w:rsid w:val="00024AF1"/>
    <w:rsid w:val="00026540"/>
    <w:rsid w:val="0002668A"/>
    <w:rsid w:val="000277FD"/>
    <w:rsid w:val="000417D8"/>
    <w:rsid w:val="00042F52"/>
    <w:rsid w:val="000560D4"/>
    <w:rsid w:val="0006096E"/>
    <w:rsid w:val="0006305E"/>
    <w:rsid w:val="00065792"/>
    <w:rsid w:val="0006752E"/>
    <w:rsid w:val="000735FE"/>
    <w:rsid w:val="00075FF0"/>
    <w:rsid w:val="00085148"/>
    <w:rsid w:val="00086DFC"/>
    <w:rsid w:val="00092BCD"/>
    <w:rsid w:val="000933CF"/>
    <w:rsid w:val="00093C33"/>
    <w:rsid w:val="00095995"/>
    <w:rsid w:val="00096F3B"/>
    <w:rsid w:val="000A6F1D"/>
    <w:rsid w:val="000B1CA8"/>
    <w:rsid w:val="000C44C8"/>
    <w:rsid w:val="000F122C"/>
    <w:rsid w:val="000F41F4"/>
    <w:rsid w:val="00121266"/>
    <w:rsid w:val="00125F41"/>
    <w:rsid w:val="001361FC"/>
    <w:rsid w:val="0014230D"/>
    <w:rsid w:val="00151DD2"/>
    <w:rsid w:val="00166B48"/>
    <w:rsid w:val="00191EF3"/>
    <w:rsid w:val="001945AA"/>
    <w:rsid w:val="00195CC0"/>
    <w:rsid w:val="001A2DF8"/>
    <w:rsid w:val="001B7583"/>
    <w:rsid w:val="001E5772"/>
    <w:rsid w:val="001F272F"/>
    <w:rsid w:val="00201A2E"/>
    <w:rsid w:val="00212EA5"/>
    <w:rsid w:val="00216B4B"/>
    <w:rsid w:val="00223A18"/>
    <w:rsid w:val="00237CD7"/>
    <w:rsid w:val="0026250D"/>
    <w:rsid w:val="002934C7"/>
    <w:rsid w:val="002A1F9A"/>
    <w:rsid w:val="002A76BF"/>
    <w:rsid w:val="002B14F9"/>
    <w:rsid w:val="002C4FC6"/>
    <w:rsid w:val="002C5F8A"/>
    <w:rsid w:val="002C6F4C"/>
    <w:rsid w:val="002D20CF"/>
    <w:rsid w:val="002D6522"/>
    <w:rsid w:val="002D74A1"/>
    <w:rsid w:val="002E2E83"/>
    <w:rsid w:val="002E7C76"/>
    <w:rsid w:val="00311AFF"/>
    <w:rsid w:val="0033326A"/>
    <w:rsid w:val="00370F56"/>
    <w:rsid w:val="003A0B1C"/>
    <w:rsid w:val="003B7400"/>
    <w:rsid w:val="003D2411"/>
    <w:rsid w:val="003D2B2A"/>
    <w:rsid w:val="0040384A"/>
    <w:rsid w:val="00404C9D"/>
    <w:rsid w:val="00405D28"/>
    <w:rsid w:val="00424421"/>
    <w:rsid w:val="00427F27"/>
    <w:rsid w:val="004361E8"/>
    <w:rsid w:val="004465FA"/>
    <w:rsid w:val="00456DFD"/>
    <w:rsid w:val="0045795B"/>
    <w:rsid w:val="004622D2"/>
    <w:rsid w:val="00494FA4"/>
    <w:rsid w:val="004C7C4C"/>
    <w:rsid w:val="004D42B9"/>
    <w:rsid w:val="004D5174"/>
    <w:rsid w:val="004E1841"/>
    <w:rsid w:val="004F0978"/>
    <w:rsid w:val="00500293"/>
    <w:rsid w:val="00505D37"/>
    <w:rsid w:val="00510F18"/>
    <w:rsid w:val="00534D93"/>
    <w:rsid w:val="00536D7A"/>
    <w:rsid w:val="00544F61"/>
    <w:rsid w:val="00550D58"/>
    <w:rsid w:val="005626ED"/>
    <w:rsid w:val="005641C9"/>
    <w:rsid w:val="00565EC4"/>
    <w:rsid w:val="0056792A"/>
    <w:rsid w:val="00573011"/>
    <w:rsid w:val="005738A9"/>
    <w:rsid w:val="00581261"/>
    <w:rsid w:val="00590BDD"/>
    <w:rsid w:val="005A177A"/>
    <w:rsid w:val="005A1F2C"/>
    <w:rsid w:val="005B2920"/>
    <w:rsid w:val="005E3DBD"/>
    <w:rsid w:val="0060123C"/>
    <w:rsid w:val="006116E2"/>
    <w:rsid w:val="00632113"/>
    <w:rsid w:val="006358F0"/>
    <w:rsid w:val="0064524E"/>
    <w:rsid w:val="006460FA"/>
    <w:rsid w:val="006472E7"/>
    <w:rsid w:val="00651946"/>
    <w:rsid w:val="006556C8"/>
    <w:rsid w:val="00660957"/>
    <w:rsid w:val="00683707"/>
    <w:rsid w:val="00683B5B"/>
    <w:rsid w:val="00695682"/>
    <w:rsid w:val="006A0E33"/>
    <w:rsid w:val="006A3DA5"/>
    <w:rsid w:val="006B2553"/>
    <w:rsid w:val="006C7384"/>
    <w:rsid w:val="006D2620"/>
    <w:rsid w:val="006D628A"/>
    <w:rsid w:val="006F45C6"/>
    <w:rsid w:val="00700B2F"/>
    <w:rsid w:val="007039F2"/>
    <w:rsid w:val="00717FAD"/>
    <w:rsid w:val="007300F6"/>
    <w:rsid w:val="0073198D"/>
    <w:rsid w:val="00770DA6"/>
    <w:rsid w:val="007715FC"/>
    <w:rsid w:val="00775C09"/>
    <w:rsid w:val="00783074"/>
    <w:rsid w:val="00787C27"/>
    <w:rsid w:val="00793529"/>
    <w:rsid w:val="00796275"/>
    <w:rsid w:val="007B53F0"/>
    <w:rsid w:val="007B7C40"/>
    <w:rsid w:val="007C1695"/>
    <w:rsid w:val="007D2D47"/>
    <w:rsid w:val="007D5E14"/>
    <w:rsid w:val="007D5F6F"/>
    <w:rsid w:val="007E06A2"/>
    <w:rsid w:val="007E6765"/>
    <w:rsid w:val="007F2995"/>
    <w:rsid w:val="007F361D"/>
    <w:rsid w:val="008152AE"/>
    <w:rsid w:val="00853014"/>
    <w:rsid w:val="00863DDB"/>
    <w:rsid w:val="00877525"/>
    <w:rsid w:val="0089609E"/>
    <w:rsid w:val="008B0676"/>
    <w:rsid w:val="008F79EE"/>
    <w:rsid w:val="00906BBF"/>
    <w:rsid w:val="009107D2"/>
    <w:rsid w:val="00945E77"/>
    <w:rsid w:val="0095405D"/>
    <w:rsid w:val="00967E6B"/>
    <w:rsid w:val="0097221D"/>
    <w:rsid w:val="00973D6F"/>
    <w:rsid w:val="00980704"/>
    <w:rsid w:val="00990A99"/>
    <w:rsid w:val="009918D4"/>
    <w:rsid w:val="009924AF"/>
    <w:rsid w:val="00993676"/>
    <w:rsid w:val="009A1ADE"/>
    <w:rsid w:val="009B7235"/>
    <w:rsid w:val="009C3A8C"/>
    <w:rsid w:val="009F0188"/>
    <w:rsid w:val="00A0281E"/>
    <w:rsid w:val="00A048D9"/>
    <w:rsid w:val="00A21FC5"/>
    <w:rsid w:val="00A2223A"/>
    <w:rsid w:val="00A2268B"/>
    <w:rsid w:val="00A3484F"/>
    <w:rsid w:val="00A504B1"/>
    <w:rsid w:val="00A770E9"/>
    <w:rsid w:val="00A77122"/>
    <w:rsid w:val="00A8171A"/>
    <w:rsid w:val="00A81BD4"/>
    <w:rsid w:val="00A93A07"/>
    <w:rsid w:val="00AA07CB"/>
    <w:rsid w:val="00AA171A"/>
    <w:rsid w:val="00AA6A68"/>
    <w:rsid w:val="00AB207A"/>
    <w:rsid w:val="00AC1603"/>
    <w:rsid w:val="00AD29A0"/>
    <w:rsid w:val="00AD7058"/>
    <w:rsid w:val="00AE2F6F"/>
    <w:rsid w:val="00AF457F"/>
    <w:rsid w:val="00B04203"/>
    <w:rsid w:val="00B0543F"/>
    <w:rsid w:val="00B25241"/>
    <w:rsid w:val="00B34AB9"/>
    <w:rsid w:val="00B35377"/>
    <w:rsid w:val="00B4363F"/>
    <w:rsid w:val="00B44934"/>
    <w:rsid w:val="00B46AD5"/>
    <w:rsid w:val="00B555A3"/>
    <w:rsid w:val="00B66578"/>
    <w:rsid w:val="00B75254"/>
    <w:rsid w:val="00B8573A"/>
    <w:rsid w:val="00B9707D"/>
    <w:rsid w:val="00BA6747"/>
    <w:rsid w:val="00BA779F"/>
    <w:rsid w:val="00BC056E"/>
    <w:rsid w:val="00BC1708"/>
    <w:rsid w:val="00BC3C45"/>
    <w:rsid w:val="00BC4877"/>
    <w:rsid w:val="00BC4F3D"/>
    <w:rsid w:val="00BC4F41"/>
    <w:rsid w:val="00BC6497"/>
    <w:rsid w:val="00BC72CD"/>
    <w:rsid w:val="00BE38EA"/>
    <w:rsid w:val="00C2632D"/>
    <w:rsid w:val="00C33734"/>
    <w:rsid w:val="00C33A33"/>
    <w:rsid w:val="00C45601"/>
    <w:rsid w:val="00C4647F"/>
    <w:rsid w:val="00C470C7"/>
    <w:rsid w:val="00C4743C"/>
    <w:rsid w:val="00C8384B"/>
    <w:rsid w:val="00C843FF"/>
    <w:rsid w:val="00C9591F"/>
    <w:rsid w:val="00CA4508"/>
    <w:rsid w:val="00CA75F3"/>
    <w:rsid w:val="00CC7CE7"/>
    <w:rsid w:val="00CD0523"/>
    <w:rsid w:val="00CE0148"/>
    <w:rsid w:val="00CE71F8"/>
    <w:rsid w:val="00CE7EF8"/>
    <w:rsid w:val="00CF313E"/>
    <w:rsid w:val="00CF32CB"/>
    <w:rsid w:val="00D24440"/>
    <w:rsid w:val="00D319E6"/>
    <w:rsid w:val="00D5348A"/>
    <w:rsid w:val="00D61E2F"/>
    <w:rsid w:val="00D63F1A"/>
    <w:rsid w:val="00D7335E"/>
    <w:rsid w:val="00D753D1"/>
    <w:rsid w:val="00D879A4"/>
    <w:rsid w:val="00D976A5"/>
    <w:rsid w:val="00DA4D6B"/>
    <w:rsid w:val="00DA5FF8"/>
    <w:rsid w:val="00DB3C1C"/>
    <w:rsid w:val="00DB4799"/>
    <w:rsid w:val="00DB4B5B"/>
    <w:rsid w:val="00DC6925"/>
    <w:rsid w:val="00DE069D"/>
    <w:rsid w:val="00DF34D7"/>
    <w:rsid w:val="00E02D5E"/>
    <w:rsid w:val="00E14E0E"/>
    <w:rsid w:val="00E356CA"/>
    <w:rsid w:val="00E412F2"/>
    <w:rsid w:val="00E45C55"/>
    <w:rsid w:val="00E6229A"/>
    <w:rsid w:val="00E7656E"/>
    <w:rsid w:val="00E8285B"/>
    <w:rsid w:val="00E82EBD"/>
    <w:rsid w:val="00E84EBD"/>
    <w:rsid w:val="00E908A8"/>
    <w:rsid w:val="00EA44D9"/>
    <w:rsid w:val="00EB195B"/>
    <w:rsid w:val="00EB1A2C"/>
    <w:rsid w:val="00EB57D5"/>
    <w:rsid w:val="00EC4CA9"/>
    <w:rsid w:val="00EC6148"/>
    <w:rsid w:val="00ED0BAB"/>
    <w:rsid w:val="00EF2B15"/>
    <w:rsid w:val="00EF3059"/>
    <w:rsid w:val="00EF7690"/>
    <w:rsid w:val="00F55807"/>
    <w:rsid w:val="00F55FE6"/>
    <w:rsid w:val="00F62997"/>
    <w:rsid w:val="00F661B0"/>
    <w:rsid w:val="00F77F94"/>
    <w:rsid w:val="00F96560"/>
    <w:rsid w:val="00FA1C51"/>
    <w:rsid w:val="00FB5A8F"/>
    <w:rsid w:val="00FB7C4C"/>
    <w:rsid w:val="00FC3BDE"/>
    <w:rsid w:val="00FC7061"/>
    <w:rsid w:val="00FD5ED7"/>
    <w:rsid w:val="00FD6D74"/>
    <w:rsid w:val="00FE036C"/>
    <w:rsid w:val="00FE0E73"/>
    <w:rsid w:val="00FF34C4"/>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C7C4C"/>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095995"/>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A8171A"/>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A8171A"/>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863DDB"/>
    <w:pPr>
      <w:spacing w:after="0" w:line="240" w:lineRule="auto"/>
    </w:pPr>
    <w:rPr>
      <w:rFonts w:eastAsia="Arial Unicode MS" w:cs="Arial"/>
      <w:b/>
      <w:color w:val="FFFFFF" w:themeColor="background1"/>
      <w:sz w:val="28"/>
      <w:szCs w:val="28"/>
      <w:lang w:eastAsia="en-AU"/>
    </w:rPr>
  </w:style>
  <w:style w:type="paragraph" w:customStyle="1" w:styleId="AABULLET">
    <w:name w:val="AA BULLET"/>
    <w:basedOn w:val="Normal"/>
    <w:qFormat/>
    <w:rsid w:val="00660957"/>
    <w:pPr>
      <w:numPr>
        <w:numId w:val="4"/>
      </w:numPr>
      <w:spacing w:after="0" w:line="240" w:lineRule="auto"/>
    </w:pPr>
    <w:rPr>
      <w:rFonts w:cs="Arial"/>
      <w:sz w:val="16"/>
      <w:szCs w:val="16"/>
      <w:lang w:eastAsia="en-AU"/>
    </w:rPr>
  </w:style>
  <w:style w:type="character" w:styleId="CommentReference">
    <w:name w:val="annotation reference"/>
    <w:basedOn w:val="DefaultParagraphFont"/>
    <w:uiPriority w:val="99"/>
    <w:semiHidden/>
    <w:unhideWhenUsed/>
    <w:rsid w:val="00B25241"/>
    <w:rPr>
      <w:sz w:val="16"/>
      <w:szCs w:val="16"/>
    </w:rPr>
  </w:style>
  <w:style w:type="paragraph" w:styleId="CommentText">
    <w:name w:val="annotation text"/>
    <w:basedOn w:val="Normal"/>
    <w:link w:val="CommentTextChar"/>
    <w:uiPriority w:val="99"/>
    <w:semiHidden/>
    <w:unhideWhenUsed/>
    <w:rsid w:val="00B25241"/>
    <w:pPr>
      <w:spacing w:line="240" w:lineRule="auto"/>
    </w:pPr>
    <w:rPr>
      <w:sz w:val="20"/>
      <w:szCs w:val="20"/>
    </w:rPr>
  </w:style>
  <w:style w:type="character" w:customStyle="1" w:styleId="CommentTextChar">
    <w:name w:val="Comment Text Char"/>
    <w:basedOn w:val="DefaultParagraphFont"/>
    <w:link w:val="CommentText"/>
    <w:uiPriority w:val="99"/>
    <w:semiHidden/>
    <w:rsid w:val="00B2524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25241"/>
    <w:rPr>
      <w:b/>
      <w:bCs/>
    </w:rPr>
  </w:style>
  <w:style w:type="character" w:customStyle="1" w:styleId="CommentSubjectChar">
    <w:name w:val="Comment Subject Char"/>
    <w:basedOn w:val="CommentTextChar"/>
    <w:link w:val="CommentSubject"/>
    <w:uiPriority w:val="99"/>
    <w:semiHidden/>
    <w:rsid w:val="00B25241"/>
    <w:rPr>
      <w:rFonts w:ascii="Arial" w:hAnsi="Arial"/>
      <w:b/>
      <w:bCs/>
      <w:sz w:val="20"/>
      <w:szCs w:val="20"/>
    </w:rPr>
  </w:style>
  <w:style w:type="paragraph" w:customStyle="1" w:styleId="ColourBanner1st">
    <w:name w:val="Colour Banner_1st"/>
    <w:basedOn w:val="Normal"/>
    <w:next w:val="Normal"/>
    <w:qFormat/>
    <w:rsid w:val="00C33A33"/>
    <w:pPr>
      <w:shd w:val="clear" w:color="auto" w:fill="FFE9E0"/>
      <w:spacing w:before="360" w:after="240"/>
    </w:pPr>
    <w:rPr>
      <w:b/>
    </w:rPr>
  </w:style>
  <w:style w:type="paragraph" w:customStyle="1" w:styleId="Questionheading">
    <w:name w:val="Question heading:"/>
    <w:basedOn w:val="Normal"/>
    <w:next w:val="Normal"/>
    <w:rsid w:val="00C33A33"/>
    <w:pPr>
      <w:spacing w:after="0"/>
    </w:pPr>
    <w:rPr>
      <w:rFonts w:eastAsia="MS Gothic"/>
      <w:b/>
      <w:lang w:eastAsia="en-US"/>
    </w:rPr>
  </w:style>
  <w:style w:type="paragraph" w:customStyle="1" w:styleId="QuestionsItalic">
    <w:name w:val="Questions Italic"/>
    <w:basedOn w:val="Normal"/>
    <w:next w:val="Normal"/>
    <w:rsid w:val="00C33A33"/>
    <w:pPr>
      <w:spacing w:after="0"/>
    </w:pPr>
    <w:rPr>
      <w:rFonts w:eastAsia="MS Gothic"/>
      <w:i/>
    </w:rPr>
  </w:style>
  <w:style w:type="paragraph" w:customStyle="1" w:styleId="Sub-heading">
    <w:name w:val="Sub-heading"/>
    <w:basedOn w:val="Normal"/>
    <w:next w:val="Normal"/>
    <w:rsid w:val="00C33A33"/>
    <w:pPr>
      <w:spacing w:before="240"/>
    </w:pPr>
    <w:rPr>
      <w:b/>
      <w:lang w:eastAsia="en-US"/>
    </w:rPr>
  </w:style>
  <w:style w:type="paragraph" w:customStyle="1" w:styleId="Tickbox">
    <w:name w:val="Tick box"/>
    <w:basedOn w:val="Normal"/>
    <w:next w:val="Normal"/>
    <w:qFormat/>
    <w:rsid w:val="00C33A33"/>
    <w:pPr>
      <w:numPr>
        <w:numId w:val="5"/>
      </w:numPr>
    </w:pPr>
  </w:style>
  <w:style w:type="paragraph" w:customStyle="1" w:styleId="BodyText6ptspace">
    <w:name w:val="Body Text 6pt space"/>
    <w:basedOn w:val="Normal"/>
    <w:next w:val="Normal"/>
    <w:link w:val="BodyText6ptspaceChar"/>
    <w:uiPriority w:val="99"/>
    <w:rsid w:val="00C33A33"/>
    <w:rPr>
      <w:szCs w:val="24"/>
      <w:lang w:eastAsia="en-US"/>
    </w:rPr>
  </w:style>
  <w:style w:type="character" w:customStyle="1" w:styleId="BodyText6ptspaceChar">
    <w:name w:val="Body Text 6pt space Char"/>
    <w:link w:val="BodyText6ptspace"/>
    <w:uiPriority w:val="99"/>
    <w:locked/>
    <w:rsid w:val="00C33A33"/>
    <w:rPr>
      <w:rFonts w:ascii="Arial" w:hAnsi="Arial"/>
      <w:lang w:eastAsia="en-US"/>
    </w:rPr>
  </w:style>
  <w:style w:type="paragraph" w:customStyle="1" w:styleId="Bullet">
    <w:name w:val="Bullet"/>
    <w:basedOn w:val="Normal"/>
    <w:next w:val="Normal"/>
    <w:rsid w:val="00C33A33"/>
    <w:pPr>
      <w:numPr>
        <w:numId w:val="6"/>
      </w:numPr>
    </w:pPr>
    <w:rPr>
      <w:rFonts w:cs="Arial"/>
      <w:szCs w:val="21"/>
    </w:rPr>
  </w:style>
  <w:style w:type="paragraph" w:customStyle="1" w:styleId="Bulletbeforeboxtable">
    <w:name w:val="Bullet before box/table"/>
    <w:basedOn w:val="Normal"/>
    <w:next w:val="Normal"/>
    <w:rsid w:val="00C33A33"/>
    <w:pPr>
      <w:numPr>
        <w:numId w:val="10"/>
      </w:numPr>
      <w:spacing w:after="240"/>
      <w:ind w:left="284" w:hanging="284"/>
    </w:pPr>
  </w:style>
  <w:style w:type="paragraph" w:customStyle="1" w:styleId="Bulletbeforebullethollow">
    <w:name w:val="Bullet before bullet hollow"/>
    <w:basedOn w:val="Normal"/>
    <w:next w:val="Normal"/>
    <w:qFormat/>
    <w:rsid w:val="00C33A33"/>
    <w:pPr>
      <w:numPr>
        <w:numId w:val="7"/>
      </w:numPr>
      <w:spacing w:after="0"/>
      <w:ind w:left="284" w:hanging="284"/>
    </w:pPr>
  </w:style>
  <w:style w:type="paragraph" w:customStyle="1" w:styleId="Bullethollow">
    <w:name w:val="Bullet hollow"/>
    <w:basedOn w:val="Normal"/>
    <w:next w:val="Normal"/>
    <w:rsid w:val="00C33A33"/>
    <w:pPr>
      <w:numPr>
        <w:numId w:val="8"/>
      </w:numPr>
      <w:spacing w:after="0"/>
      <w:ind w:left="568" w:hanging="284"/>
    </w:pPr>
  </w:style>
  <w:style w:type="paragraph" w:customStyle="1" w:styleId="Bullethollowbeforeboxtable">
    <w:name w:val="Bullet hollow before box/table"/>
    <w:basedOn w:val="Normal"/>
    <w:next w:val="Normal"/>
    <w:rsid w:val="00C33A33"/>
    <w:pPr>
      <w:numPr>
        <w:numId w:val="9"/>
      </w:numPr>
      <w:spacing w:after="240"/>
    </w:pPr>
    <w:rPr>
      <w:rFonts w:eastAsia="MS Gothic"/>
    </w:rPr>
  </w:style>
  <w:style w:type="paragraph" w:customStyle="1" w:styleId="Bullethollowlastline">
    <w:name w:val="Bullet hollow last line"/>
    <w:basedOn w:val="Normal"/>
    <w:next w:val="Normal"/>
    <w:rsid w:val="00C33A33"/>
    <w:pPr>
      <w:numPr>
        <w:numId w:val="11"/>
      </w:numPr>
      <w:ind w:left="568" w:hanging="284"/>
    </w:pPr>
    <w:rPr>
      <w:rFonts w:cs="Arial"/>
      <w:szCs w:val="21"/>
    </w:rPr>
  </w:style>
  <w:style w:type="character" w:customStyle="1" w:styleId="Bodytextcondensed">
    <w:name w:val="Body text_condensed"/>
    <w:uiPriority w:val="1"/>
    <w:rsid w:val="00C33A33"/>
    <w:rPr>
      <w:spacing w:val="-2"/>
    </w:rPr>
  </w:style>
  <w:style w:type="character" w:customStyle="1" w:styleId="Bodytextgrey">
    <w:name w:val="Body text_grey"/>
    <w:uiPriority w:val="1"/>
    <w:rsid w:val="00C33A33"/>
    <w:rPr>
      <w:color w:val="A6A6A6"/>
    </w:rPr>
  </w:style>
  <w:style w:type="character" w:customStyle="1" w:styleId="Bold">
    <w:name w:val="Bold"/>
    <w:uiPriority w:val="1"/>
    <w:rsid w:val="00C33A33"/>
    <w:rPr>
      <w:b/>
    </w:rPr>
  </w:style>
  <w:style w:type="character" w:customStyle="1" w:styleId="BoldItalic">
    <w:name w:val="Bold_Italic"/>
    <w:uiPriority w:val="1"/>
    <w:rsid w:val="00C33A33"/>
    <w:rPr>
      <w:b/>
      <w:i/>
    </w:rPr>
  </w:style>
  <w:style w:type="character" w:customStyle="1" w:styleId="Italic">
    <w:name w:val="Italic"/>
    <w:uiPriority w:val="1"/>
    <w:rsid w:val="00C33A33"/>
    <w:rPr>
      <w:i/>
    </w:rPr>
  </w:style>
  <w:style w:type="character" w:customStyle="1" w:styleId="Hyperlinkgreen">
    <w:name w:val="Hyperlink_green"/>
    <w:uiPriority w:val="1"/>
    <w:rsid w:val="00C33A33"/>
    <w:rPr>
      <w:color w:val="00B050"/>
    </w:rPr>
  </w:style>
  <w:style w:type="character" w:customStyle="1" w:styleId="Redbodytext">
    <w:name w:val="Red body text"/>
    <w:basedOn w:val="DefaultParagraphFont"/>
    <w:uiPriority w:val="1"/>
    <w:qFormat/>
    <w:rsid w:val="00C33A33"/>
    <w:rPr>
      <w:color w:val="FF0000"/>
    </w:rPr>
  </w:style>
  <w:style w:type="character" w:customStyle="1" w:styleId="Redbodytextbold">
    <w:name w:val="Red body text bold"/>
    <w:basedOn w:val="Redbodytext"/>
    <w:uiPriority w:val="1"/>
    <w:qFormat/>
    <w:rsid w:val="00C33A33"/>
    <w:rPr>
      <w:b/>
      <w:color w:val="FF0000"/>
    </w:rPr>
  </w:style>
  <w:style w:type="character" w:customStyle="1" w:styleId="Redbodytextbolditalic">
    <w:name w:val="Red body text bold_italic"/>
    <w:basedOn w:val="DefaultParagraphFont"/>
    <w:uiPriority w:val="1"/>
    <w:qFormat/>
    <w:rsid w:val="00C33A33"/>
    <w:rPr>
      <w:b/>
      <w:i/>
      <w:color w:val="FF0000"/>
    </w:rPr>
  </w:style>
  <w:style w:type="character" w:customStyle="1" w:styleId="Redbodytextitalic">
    <w:name w:val="Red body text italic"/>
    <w:basedOn w:val="Redbodytextbold"/>
    <w:uiPriority w:val="1"/>
    <w:qFormat/>
    <w:rsid w:val="00C33A33"/>
    <w:rPr>
      <w:b w:val="0"/>
      <w:i/>
      <w:color w:val="FF0000"/>
    </w:rPr>
  </w:style>
  <w:style w:type="character" w:customStyle="1" w:styleId="Redbodytextunderline">
    <w:name w:val="Red body text underline"/>
    <w:basedOn w:val="DefaultParagraphFont"/>
    <w:uiPriority w:val="1"/>
    <w:qFormat/>
    <w:rsid w:val="00C33A33"/>
    <w:rPr>
      <w:rFonts w:ascii="Arial" w:hAnsi="Arial"/>
      <w:i w:val="0"/>
      <w:color w:val="FF0000"/>
      <w:sz w:val="24"/>
      <w:u w:val="single"/>
    </w:rPr>
  </w:style>
  <w:style w:type="character" w:customStyle="1" w:styleId="Underline">
    <w:name w:val="Underline"/>
    <w:uiPriority w:val="1"/>
    <w:rsid w:val="00C33A33"/>
    <w:rPr>
      <w:u w:val="single"/>
    </w:rPr>
  </w:style>
  <w:style w:type="paragraph" w:customStyle="1" w:styleId="Answerlinefirstrows">
    <w:name w:val="Answer line first rows"/>
    <w:basedOn w:val="Normal"/>
    <w:rsid w:val="002D20CF"/>
    <w:pPr>
      <w:spacing w:after="260"/>
    </w:pPr>
    <w:rPr>
      <w:rFonts w:eastAsia="MS Gothic"/>
      <w:noProof/>
      <w:sz w:val="22"/>
    </w:rPr>
  </w:style>
  <w:style w:type="paragraph" w:customStyle="1" w:styleId="BodyText0ptspace">
    <w:name w:val="Body Text 0pt space"/>
    <w:basedOn w:val="Normal"/>
    <w:next w:val="Normal"/>
    <w:rsid w:val="002D20CF"/>
    <w:pPr>
      <w:spacing w:after="0"/>
    </w:pPr>
  </w:style>
  <w:style w:type="paragraph" w:customStyle="1" w:styleId="Bodytextindent05cm">
    <w:name w:val="Body text indent 0.5cm"/>
    <w:basedOn w:val="Normal"/>
    <w:next w:val="Normal"/>
    <w:rsid w:val="002D20CF"/>
    <w:pPr>
      <w:ind w:left="284"/>
    </w:pPr>
    <w:rPr>
      <w:rFonts w:eastAsia="MS Gothic"/>
    </w:rPr>
  </w:style>
  <w:style w:type="paragraph" w:customStyle="1" w:styleId="Bodytextindent1cm">
    <w:name w:val="Body text indent 1cm"/>
    <w:basedOn w:val="Normal"/>
    <w:next w:val="Normal"/>
    <w:rsid w:val="002D20CF"/>
    <w:pPr>
      <w:ind w:left="567"/>
    </w:pPr>
    <w:rPr>
      <w:rFonts w:eastAsia="MS Gothic"/>
    </w:rPr>
  </w:style>
  <w:style w:type="paragraph" w:customStyle="1" w:styleId="Colourbanner2">
    <w:name w:val="Colour banner_2+"/>
    <w:basedOn w:val="Normal"/>
    <w:next w:val="Normal"/>
    <w:qFormat/>
    <w:rsid w:val="002D20CF"/>
    <w:pPr>
      <w:shd w:val="clear" w:color="auto" w:fill="FFE9E0"/>
      <w:spacing w:before="240" w:after="240"/>
    </w:pPr>
    <w:rPr>
      <w:b/>
    </w:rPr>
  </w:style>
  <w:style w:type="paragraph" w:customStyle="1" w:styleId="Lettering">
    <w:name w:val="Lettering"/>
    <w:basedOn w:val="Normal"/>
    <w:next w:val="Normal"/>
    <w:qFormat/>
    <w:rsid w:val="002D20CF"/>
    <w:pPr>
      <w:numPr>
        <w:numId w:val="15"/>
      </w:numPr>
      <w:ind w:left="568" w:hanging="284"/>
    </w:pPr>
  </w:style>
  <w:style w:type="paragraph" w:customStyle="1" w:styleId="Letteringbeforeboxtable">
    <w:name w:val="Lettering before box/table"/>
    <w:basedOn w:val="Normal"/>
    <w:next w:val="Normal"/>
    <w:rsid w:val="002D20CF"/>
    <w:pPr>
      <w:numPr>
        <w:numId w:val="12"/>
      </w:numPr>
      <w:spacing w:after="240"/>
    </w:pPr>
    <w:rPr>
      <w:rFonts w:eastAsia="MS Gothic"/>
    </w:rPr>
  </w:style>
  <w:style w:type="paragraph" w:customStyle="1" w:styleId="Numbering">
    <w:name w:val="Numbering"/>
    <w:basedOn w:val="Normal"/>
    <w:next w:val="Normal"/>
    <w:qFormat/>
    <w:rsid w:val="00494FA4"/>
    <w:pPr>
      <w:numPr>
        <w:numId w:val="14"/>
      </w:numPr>
      <w:spacing w:after="240"/>
      <w:ind w:left="284" w:hanging="284"/>
    </w:pPr>
    <w:rPr>
      <w:noProof/>
      <w:lang w:eastAsia="en-US"/>
    </w:rPr>
  </w:style>
  <w:style w:type="paragraph" w:customStyle="1" w:styleId="Numberingbeforeboxtable">
    <w:name w:val="Numbering before box/table"/>
    <w:basedOn w:val="Normal"/>
    <w:next w:val="Normal"/>
    <w:rsid w:val="002D20CF"/>
    <w:pPr>
      <w:numPr>
        <w:numId w:val="13"/>
      </w:numPr>
      <w:spacing w:after="240"/>
    </w:pPr>
    <w:rPr>
      <w:rFonts w:eastAsia="MS Gothic"/>
    </w:rPr>
  </w:style>
  <w:style w:type="paragraph" w:customStyle="1" w:styleId="Answerlineindentfirstrows">
    <w:name w:val="Answer line indent first rows"/>
    <w:basedOn w:val="Answerlinefirstrows"/>
    <w:next w:val="Normal"/>
    <w:rsid w:val="00DA4D6B"/>
    <w:pPr>
      <w:ind w:left="284"/>
    </w:pPr>
  </w:style>
  <w:style w:type="paragraph" w:customStyle="1" w:styleId="Answerlineindentlastrow">
    <w:name w:val="Answer line indent last row"/>
    <w:basedOn w:val="Normal"/>
    <w:next w:val="Normal"/>
    <w:rsid w:val="00DA4D6B"/>
    <w:pPr>
      <w:spacing w:after="240"/>
      <w:ind w:left="284"/>
    </w:pPr>
    <w:rPr>
      <w:rFonts w:eastAsia="MS Gothic"/>
      <w:noProof/>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C7C4C"/>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095995"/>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A8171A"/>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A8171A"/>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863DDB"/>
    <w:pPr>
      <w:spacing w:after="0" w:line="240" w:lineRule="auto"/>
    </w:pPr>
    <w:rPr>
      <w:rFonts w:eastAsia="Arial Unicode MS" w:cs="Arial"/>
      <w:b/>
      <w:color w:val="FFFFFF" w:themeColor="background1"/>
      <w:sz w:val="28"/>
      <w:szCs w:val="28"/>
      <w:lang w:eastAsia="en-AU"/>
    </w:rPr>
  </w:style>
  <w:style w:type="paragraph" w:customStyle="1" w:styleId="AABULLET">
    <w:name w:val="AA BULLET"/>
    <w:basedOn w:val="Normal"/>
    <w:qFormat/>
    <w:rsid w:val="00660957"/>
    <w:pPr>
      <w:numPr>
        <w:numId w:val="4"/>
      </w:numPr>
      <w:spacing w:after="0" w:line="240" w:lineRule="auto"/>
    </w:pPr>
    <w:rPr>
      <w:rFonts w:cs="Arial"/>
      <w:sz w:val="16"/>
      <w:szCs w:val="16"/>
      <w:lang w:eastAsia="en-AU"/>
    </w:rPr>
  </w:style>
  <w:style w:type="character" w:styleId="CommentReference">
    <w:name w:val="annotation reference"/>
    <w:basedOn w:val="DefaultParagraphFont"/>
    <w:uiPriority w:val="99"/>
    <w:semiHidden/>
    <w:unhideWhenUsed/>
    <w:rsid w:val="00B25241"/>
    <w:rPr>
      <w:sz w:val="16"/>
      <w:szCs w:val="16"/>
    </w:rPr>
  </w:style>
  <w:style w:type="paragraph" w:styleId="CommentText">
    <w:name w:val="annotation text"/>
    <w:basedOn w:val="Normal"/>
    <w:link w:val="CommentTextChar"/>
    <w:uiPriority w:val="99"/>
    <w:semiHidden/>
    <w:unhideWhenUsed/>
    <w:rsid w:val="00B25241"/>
    <w:pPr>
      <w:spacing w:line="240" w:lineRule="auto"/>
    </w:pPr>
    <w:rPr>
      <w:sz w:val="20"/>
      <w:szCs w:val="20"/>
    </w:rPr>
  </w:style>
  <w:style w:type="character" w:customStyle="1" w:styleId="CommentTextChar">
    <w:name w:val="Comment Text Char"/>
    <w:basedOn w:val="DefaultParagraphFont"/>
    <w:link w:val="CommentText"/>
    <w:uiPriority w:val="99"/>
    <w:semiHidden/>
    <w:rsid w:val="00B2524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25241"/>
    <w:rPr>
      <w:b/>
      <w:bCs/>
    </w:rPr>
  </w:style>
  <w:style w:type="character" w:customStyle="1" w:styleId="CommentSubjectChar">
    <w:name w:val="Comment Subject Char"/>
    <w:basedOn w:val="CommentTextChar"/>
    <w:link w:val="CommentSubject"/>
    <w:uiPriority w:val="99"/>
    <w:semiHidden/>
    <w:rsid w:val="00B25241"/>
    <w:rPr>
      <w:rFonts w:ascii="Arial" w:hAnsi="Arial"/>
      <w:b/>
      <w:bCs/>
      <w:sz w:val="20"/>
      <w:szCs w:val="20"/>
    </w:rPr>
  </w:style>
  <w:style w:type="paragraph" w:customStyle="1" w:styleId="ColourBanner1st">
    <w:name w:val="Colour Banner_1st"/>
    <w:basedOn w:val="Normal"/>
    <w:next w:val="Normal"/>
    <w:qFormat/>
    <w:rsid w:val="00C33A33"/>
    <w:pPr>
      <w:shd w:val="clear" w:color="auto" w:fill="FFE9E0"/>
      <w:spacing w:before="360" w:after="240"/>
    </w:pPr>
    <w:rPr>
      <w:b/>
    </w:rPr>
  </w:style>
  <w:style w:type="paragraph" w:customStyle="1" w:styleId="Questionheading">
    <w:name w:val="Question heading:"/>
    <w:basedOn w:val="Normal"/>
    <w:next w:val="Normal"/>
    <w:rsid w:val="00C33A33"/>
    <w:pPr>
      <w:spacing w:after="0"/>
    </w:pPr>
    <w:rPr>
      <w:rFonts w:eastAsia="MS Gothic"/>
      <w:b/>
      <w:lang w:eastAsia="en-US"/>
    </w:rPr>
  </w:style>
  <w:style w:type="paragraph" w:customStyle="1" w:styleId="QuestionsItalic">
    <w:name w:val="Questions Italic"/>
    <w:basedOn w:val="Normal"/>
    <w:next w:val="Normal"/>
    <w:rsid w:val="00C33A33"/>
    <w:pPr>
      <w:spacing w:after="0"/>
    </w:pPr>
    <w:rPr>
      <w:rFonts w:eastAsia="MS Gothic"/>
      <w:i/>
    </w:rPr>
  </w:style>
  <w:style w:type="paragraph" w:customStyle="1" w:styleId="Sub-heading">
    <w:name w:val="Sub-heading"/>
    <w:basedOn w:val="Normal"/>
    <w:next w:val="Normal"/>
    <w:rsid w:val="00C33A33"/>
    <w:pPr>
      <w:spacing w:before="240"/>
    </w:pPr>
    <w:rPr>
      <w:b/>
      <w:lang w:eastAsia="en-US"/>
    </w:rPr>
  </w:style>
  <w:style w:type="paragraph" w:customStyle="1" w:styleId="Tickbox">
    <w:name w:val="Tick box"/>
    <w:basedOn w:val="Normal"/>
    <w:next w:val="Normal"/>
    <w:qFormat/>
    <w:rsid w:val="00C33A33"/>
    <w:pPr>
      <w:numPr>
        <w:numId w:val="5"/>
      </w:numPr>
    </w:pPr>
  </w:style>
  <w:style w:type="paragraph" w:customStyle="1" w:styleId="BodyText6ptspace">
    <w:name w:val="Body Text 6pt space"/>
    <w:basedOn w:val="Normal"/>
    <w:next w:val="Normal"/>
    <w:link w:val="BodyText6ptspaceChar"/>
    <w:uiPriority w:val="99"/>
    <w:rsid w:val="00C33A33"/>
    <w:rPr>
      <w:szCs w:val="24"/>
      <w:lang w:eastAsia="en-US"/>
    </w:rPr>
  </w:style>
  <w:style w:type="character" w:customStyle="1" w:styleId="BodyText6ptspaceChar">
    <w:name w:val="Body Text 6pt space Char"/>
    <w:link w:val="BodyText6ptspace"/>
    <w:uiPriority w:val="99"/>
    <w:locked/>
    <w:rsid w:val="00C33A33"/>
    <w:rPr>
      <w:rFonts w:ascii="Arial" w:hAnsi="Arial"/>
      <w:lang w:eastAsia="en-US"/>
    </w:rPr>
  </w:style>
  <w:style w:type="paragraph" w:customStyle="1" w:styleId="Bullet">
    <w:name w:val="Bullet"/>
    <w:basedOn w:val="Normal"/>
    <w:next w:val="Normal"/>
    <w:rsid w:val="00C33A33"/>
    <w:pPr>
      <w:numPr>
        <w:numId w:val="6"/>
      </w:numPr>
    </w:pPr>
    <w:rPr>
      <w:rFonts w:cs="Arial"/>
      <w:szCs w:val="21"/>
    </w:rPr>
  </w:style>
  <w:style w:type="paragraph" w:customStyle="1" w:styleId="Bulletbeforeboxtable">
    <w:name w:val="Bullet before box/table"/>
    <w:basedOn w:val="Normal"/>
    <w:next w:val="Normal"/>
    <w:rsid w:val="00C33A33"/>
    <w:pPr>
      <w:numPr>
        <w:numId w:val="10"/>
      </w:numPr>
      <w:spacing w:after="240"/>
      <w:ind w:left="284" w:hanging="284"/>
    </w:pPr>
  </w:style>
  <w:style w:type="paragraph" w:customStyle="1" w:styleId="Bulletbeforebullethollow">
    <w:name w:val="Bullet before bullet hollow"/>
    <w:basedOn w:val="Normal"/>
    <w:next w:val="Normal"/>
    <w:qFormat/>
    <w:rsid w:val="00C33A33"/>
    <w:pPr>
      <w:numPr>
        <w:numId w:val="7"/>
      </w:numPr>
      <w:spacing w:after="0"/>
      <w:ind w:left="284" w:hanging="284"/>
    </w:pPr>
  </w:style>
  <w:style w:type="paragraph" w:customStyle="1" w:styleId="Bullethollow">
    <w:name w:val="Bullet hollow"/>
    <w:basedOn w:val="Normal"/>
    <w:next w:val="Normal"/>
    <w:rsid w:val="00C33A33"/>
    <w:pPr>
      <w:numPr>
        <w:numId w:val="8"/>
      </w:numPr>
      <w:spacing w:after="0"/>
      <w:ind w:left="568" w:hanging="284"/>
    </w:pPr>
  </w:style>
  <w:style w:type="paragraph" w:customStyle="1" w:styleId="Bullethollowbeforeboxtable">
    <w:name w:val="Bullet hollow before box/table"/>
    <w:basedOn w:val="Normal"/>
    <w:next w:val="Normal"/>
    <w:rsid w:val="00C33A33"/>
    <w:pPr>
      <w:numPr>
        <w:numId w:val="9"/>
      </w:numPr>
      <w:spacing w:after="240"/>
    </w:pPr>
    <w:rPr>
      <w:rFonts w:eastAsia="MS Gothic"/>
    </w:rPr>
  </w:style>
  <w:style w:type="paragraph" w:customStyle="1" w:styleId="Bullethollowlastline">
    <w:name w:val="Bullet hollow last line"/>
    <w:basedOn w:val="Normal"/>
    <w:next w:val="Normal"/>
    <w:rsid w:val="00C33A33"/>
    <w:pPr>
      <w:numPr>
        <w:numId w:val="11"/>
      </w:numPr>
      <w:ind w:left="568" w:hanging="284"/>
    </w:pPr>
    <w:rPr>
      <w:rFonts w:cs="Arial"/>
      <w:szCs w:val="21"/>
    </w:rPr>
  </w:style>
  <w:style w:type="character" w:customStyle="1" w:styleId="Bodytextcondensed">
    <w:name w:val="Body text_condensed"/>
    <w:uiPriority w:val="1"/>
    <w:rsid w:val="00C33A33"/>
    <w:rPr>
      <w:spacing w:val="-2"/>
    </w:rPr>
  </w:style>
  <w:style w:type="character" w:customStyle="1" w:styleId="Bodytextgrey">
    <w:name w:val="Body text_grey"/>
    <w:uiPriority w:val="1"/>
    <w:rsid w:val="00C33A33"/>
    <w:rPr>
      <w:color w:val="A6A6A6"/>
    </w:rPr>
  </w:style>
  <w:style w:type="character" w:customStyle="1" w:styleId="Bold">
    <w:name w:val="Bold"/>
    <w:uiPriority w:val="1"/>
    <w:rsid w:val="00C33A33"/>
    <w:rPr>
      <w:b/>
    </w:rPr>
  </w:style>
  <w:style w:type="character" w:customStyle="1" w:styleId="BoldItalic">
    <w:name w:val="Bold_Italic"/>
    <w:uiPriority w:val="1"/>
    <w:rsid w:val="00C33A33"/>
    <w:rPr>
      <w:b/>
      <w:i/>
    </w:rPr>
  </w:style>
  <w:style w:type="character" w:customStyle="1" w:styleId="Italic">
    <w:name w:val="Italic"/>
    <w:uiPriority w:val="1"/>
    <w:rsid w:val="00C33A33"/>
    <w:rPr>
      <w:i/>
    </w:rPr>
  </w:style>
  <w:style w:type="character" w:customStyle="1" w:styleId="Hyperlinkgreen">
    <w:name w:val="Hyperlink_green"/>
    <w:uiPriority w:val="1"/>
    <w:rsid w:val="00C33A33"/>
    <w:rPr>
      <w:color w:val="00B050"/>
    </w:rPr>
  </w:style>
  <w:style w:type="character" w:customStyle="1" w:styleId="Redbodytext">
    <w:name w:val="Red body text"/>
    <w:basedOn w:val="DefaultParagraphFont"/>
    <w:uiPriority w:val="1"/>
    <w:qFormat/>
    <w:rsid w:val="00C33A33"/>
    <w:rPr>
      <w:color w:val="FF0000"/>
    </w:rPr>
  </w:style>
  <w:style w:type="character" w:customStyle="1" w:styleId="Redbodytextbold">
    <w:name w:val="Red body text bold"/>
    <w:basedOn w:val="Redbodytext"/>
    <w:uiPriority w:val="1"/>
    <w:qFormat/>
    <w:rsid w:val="00C33A33"/>
    <w:rPr>
      <w:b/>
      <w:color w:val="FF0000"/>
    </w:rPr>
  </w:style>
  <w:style w:type="character" w:customStyle="1" w:styleId="Redbodytextbolditalic">
    <w:name w:val="Red body text bold_italic"/>
    <w:basedOn w:val="DefaultParagraphFont"/>
    <w:uiPriority w:val="1"/>
    <w:qFormat/>
    <w:rsid w:val="00C33A33"/>
    <w:rPr>
      <w:b/>
      <w:i/>
      <w:color w:val="FF0000"/>
    </w:rPr>
  </w:style>
  <w:style w:type="character" w:customStyle="1" w:styleId="Redbodytextitalic">
    <w:name w:val="Red body text italic"/>
    <w:basedOn w:val="Redbodytextbold"/>
    <w:uiPriority w:val="1"/>
    <w:qFormat/>
    <w:rsid w:val="00C33A33"/>
    <w:rPr>
      <w:b w:val="0"/>
      <w:i/>
      <w:color w:val="FF0000"/>
    </w:rPr>
  </w:style>
  <w:style w:type="character" w:customStyle="1" w:styleId="Redbodytextunderline">
    <w:name w:val="Red body text underline"/>
    <w:basedOn w:val="DefaultParagraphFont"/>
    <w:uiPriority w:val="1"/>
    <w:qFormat/>
    <w:rsid w:val="00C33A33"/>
    <w:rPr>
      <w:rFonts w:ascii="Arial" w:hAnsi="Arial"/>
      <w:i w:val="0"/>
      <w:color w:val="FF0000"/>
      <w:sz w:val="24"/>
      <w:u w:val="single"/>
    </w:rPr>
  </w:style>
  <w:style w:type="character" w:customStyle="1" w:styleId="Underline">
    <w:name w:val="Underline"/>
    <w:uiPriority w:val="1"/>
    <w:rsid w:val="00C33A33"/>
    <w:rPr>
      <w:u w:val="single"/>
    </w:rPr>
  </w:style>
  <w:style w:type="paragraph" w:customStyle="1" w:styleId="Answerlinefirstrows">
    <w:name w:val="Answer line first rows"/>
    <w:basedOn w:val="Normal"/>
    <w:rsid w:val="002D20CF"/>
    <w:pPr>
      <w:spacing w:after="260"/>
    </w:pPr>
    <w:rPr>
      <w:rFonts w:eastAsia="MS Gothic"/>
      <w:noProof/>
      <w:sz w:val="22"/>
    </w:rPr>
  </w:style>
  <w:style w:type="paragraph" w:customStyle="1" w:styleId="BodyText0ptspace">
    <w:name w:val="Body Text 0pt space"/>
    <w:basedOn w:val="Normal"/>
    <w:next w:val="Normal"/>
    <w:rsid w:val="002D20CF"/>
    <w:pPr>
      <w:spacing w:after="0"/>
    </w:pPr>
  </w:style>
  <w:style w:type="paragraph" w:customStyle="1" w:styleId="Bodytextindent05cm">
    <w:name w:val="Body text indent 0.5cm"/>
    <w:basedOn w:val="Normal"/>
    <w:next w:val="Normal"/>
    <w:rsid w:val="002D20CF"/>
    <w:pPr>
      <w:ind w:left="284"/>
    </w:pPr>
    <w:rPr>
      <w:rFonts w:eastAsia="MS Gothic"/>
    </w:rPr>
  </w:style>
  <w:style w:type="paragraph" w:customStyle="1" w:styleId="Bodytextindent1cm">
    <w:name w:val="Body text indent 1cm"/>
    <w:basedOn w:val="Normal"/>
    <w:next w:val="Normal"/>
    <w:rsid w:val="002D20CF"/>
    <w:pPr>
      <w:ind w:left="567"/>
    </w:pPr>
    <w:rPr>
      <w:rFonts w:eastAsia="MS Gothic"/>
    </w:rPr>
  </w:style>
  <w:style w:type="paragraph" w:customStyle="1" w:styleId="Colourbanner2">
    <w:name w:val="Colour banner_2+"/>
    <w:basedOn w:val="Normal"/>
    <w:next w:val="Normal"/>
    <w:qFormat/>
    <w:rsid w:val="002D20CF"/>
    <w:pPr>
      <w:shd w:val="clear" w:color="auto" w:fill="FFE9E0"/>
      <w:spacing w:before="240" w:after="240"/>
    </w:pPr>
    <w:rPr>
      <w:b/>
    </w:rPr>
  </w:style>
  <w:style w:type="paragraph" w:customStyle="1" w:styleId="Lettering">
    <w:name w:val="Lettering"/>
    <w:basedOn w:val="Normal"/>
    <w:next w:val="Normal"/>
    <w:qFormat/>
    <w:rsid w:val="002D20CF"/>
    <w:pPr>
      <w:numPr>
        <w:numId w:val="15"/>
      </w:numPr>
      <w:ind w:left="568" w:hanging="284"/>
    </w:pPr>
  </w:style>
  <w:style w:type="paragraph" w:customStyle="1" w:styleId="Letteringbeforeboxtable">
    <w:name w:val="Lettering before box/table"/>
    <w:basedOn w:val="Normal"/>
    <w:next w:val="Normal"/>
    <w:rsid w:val="002D20CF"/>
    <w:pPr>
      <w:numPr>
        <w:numId w:val="12"/>
      </w:numPr>
      <w:spacing w:after="240"/>
    </w:pPr>
    <w:rPr>
      <w:rFonts w:eastAsia="MS Gothic"/>
    </w:rPr>
  </w:style>
  <w:style w:type="paragraph" w:customStyle="1" w:styleId="Numbering">
    <w:name w:val="Numbering"/>
    <w:basedOn w:val="Normal"/>
    <w:next w:val="Normal"/>
    <w:qFormat/>
    <w:rsid w:val="00494FA4"/>
    <w:pPr>
      <w:numPr>
        <w:numId w:val="14"/>
      </w:numPr>
      <w:spacing w:after="240"/>
      <w:ind w:left="284" w:hanging="284"/>
    </w:pPr>
    <w:rPr>
      <w:noProof/>
      <w:lang w:eastAsia="en-US"/>
    </w:rPr>
  </w:style>
  <w:style w:type="paragraph" w:customStyle="1" w:styleId="Numberingbeforeboxtable">
    <w:name w:val="Numbering before box/table"/>
    <w:basedOn w:val="Normal"/>
    <w:next w:val="Normal"/>
    <w:rsid w:val="002D20CF"/>
    <w:pPr>
      <w:numPr>
        <w:numId w:val="13"/>
      </w:numPr>
      <w:spacing w:after="240"/>
    </w:pPr>
    <w:rPr>
      <w:rFonts w:eastAsia="MS Gothic"/>
    </w:rPr>
  </w:style>
  <w:style w:type="paragraph" w:customStyle="1" w:styleId="Answerlineindentfirstrows">
    <w:name w:val="Answer line indent first rows"/>
    <w:basedOn w:val="Answerlinefirstrows"/>
    <w:next w:val="Normal"/>
    <w:rsid w:val="00DA4D6B"/>
    <w:pPr>
      <w:ind w:left="284"/>
    </w:pPr>
  </w:style>
  <w:style w:type="paragraph" w:customStyle="1" w:styleId="Answerlineindentlastrow">
    <w:name w:val="Answer line indent last row"/>
    <w:basedOn w:val="Normal"/>
    <w:next w:val="Normal"/>
    <w:rsid w:val="00DA4D6B"/>
    <w:pPr>
      <w:spacing w:after="240"/>
      <w:ind w:left="284"/>
    </w:pPr>
    <w:rPr>
      <w:rFonts w:eastAsia="MS Gothic"/>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Assessment%20templates\HASS_Yxx_Ux_AT_template_2%20pole_Y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17FDB-E380-4C44-BC6D-0D12088C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HASS_Yxx_Ux_AT_template_2 pole_Y1-6.dotx</Template>
  <TotalTime>52</TotalTime>
  <Pages>7</Pages>
  <Words>1265</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SZWERYN, Lex</dc:creator>
  <cp:lastModifiedBy>SEEARY, Adam</cp:lastModifiedBy>
  <cp:revision>10</cp:revision>
  <cp:lastPrinted>2012-06-12T07:44:00Z</cp:lastPrinted>
  <dcterms:created xsi:type="dcterms:W3CDTF">2017-01-25T04:57:00Z</dcterms:created>
  <dcterms:modified xsi:type="dcterms:W3CDTF">2017-02-02T01:58:00Z</dcterms:modified>
</cp:coreProperties>
</file>