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D9D" w:rsidRDefault="007E0D9D" w:rsidP="007E0D9D">
      <w:r>
        <w:rPr>
          <w:noProof/>
        </w:rPr>
        <w:drawing>
          <wp:inline distT="0" distB="0" distL="0" distR="0" wp14:anchorId="16DEC99F" wp14:editId="7BE983FE">
            <wp:extent cx="6469380" cy="675005"/>
            <wp:effectExtent l="0" t="0" r="7620" b="10795"/>
            <wp:docPr id="2" name="Picture 2" descr="../../../banners/C2C%20banner_Health%20and%20Physical%20Education%20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ners/C2C%20banner_Health%20and%20Physical%20Education%20Po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9380" cy="675005"/>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7E0D9D" w:rsidRPr="00026540" w:rsidTr="00942682">
        <w:tc>
          <w:tcPr>
            <w:tcW w:w="7219" w:type="dxa"/>
            <w:gridSpan w:val="2"/>
            <w:tcBorders>
              <w:top w:val="single" w:sz="18" w:space="0" w:color="FFFFFF"/>
              <w:left w:val="single" w:sz="18" w:space="0" w:color="FFFFFF"/>
              <w:bottom w:val="single" w:sz="18" w:space="0" w:color="FFFFFF"/>
              <w:right w:val="single" w:sz="18" w:space="0" w:color="FFFFFF"/>
            </w:tcBorders>
            <w:shd w:val="clear" w:color="auto" w:fill="02935E"/>
          </w:tcPr>
          <w:p w:rsidR="007E0D9D" w:rsidRDefault="007E0D9D" w:rsidP="007E0D9D">
            <w:pPr>
              <w:pStyle w:val="Whiteheaderbanner"/>
            </w:pPr>
            <w:r>
              <w:t>Personal, social and community health</w:t>
            </w:r>
          </w:p>
          <w:p w:rsidR="007E0D9D" w:rsidRPr="00311AFF" w:rsidRDefault="00942682" w:rsidP="007E0D9D">
            <w:pPr>
              <w:pStyle w:val="Whiteheaderbanner"/>
            </w:pPr>
            <w:r w:rsidRPr="00942682">
              <w:t>Let’s all be active</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02935E"/>
            <w:vAlign w:val="bottom"/>
          </w:tcPr>
          <w:p w:rsidR="007E0D9D" w:rsidRPr="00311AFF" w:rsidRDefault="007E0D9D" w:rsidP="00942682">
            <w:pPr>
              <w:pStyle w:val="WhiteheaderbannerAlignright"/>
            </w:pPr>
            <w:r w:rsidRPr="00B54F07">
              <w:t>Year</w:t>
            </w:r>
            <w:r>
              <w:t xml:space="preserve"> </w:t>
            </w:r>
            <w:r w:rsidR="00942682">
              <w:t>6</w:t>
            </w:r>
          </w:p>
        </w:tc>
        <w:tc>
          <w:tcPr>
            <w:tcW w:w="1522" w:type="dxa"/>
            <w:tcBorders>
              <w:top w:val="single" w:sz="18" w:space="0" w:color="FFFFFF"/>
              <w:left w:val="single" w:sz="18" w:space="0" w:color="FFFFFF"/>
              <w:bottom w:val="single" w:sz="18" w:space="0" w:color="FFFFFF"/>
              <w:right w:val="single" w:sz="18" w:space="0" w:color="FFFFFF"/>
            </w:tcBorders>
            <w:shd w:val="clear" w:color="auto" w:fill="02935E"/>
            <w:vAlign w:val="bottom"/>
          </w:tcPr>
          <w:p w:rsidR="007E0D9D" w:rsidRPr="00311AFF" w:rsidRDefault="007E0D9D" w:rsidP="00942682">
            <w:pPr>
              <w:pStyle w:val="WhiteheaderbannerAlignright"/>
            </w:pPr>
            <w:r w:rsidRPr="00B54F07">
              <w:t xml:space="preserve">Unit </w:t>
            </w:r>
            <w:r w:rsidR="00942682">
              <w:t>2</w:t>
            </w:r>
          </w:p>
        </w:tc>
      </w:tr>
      <w:tr w:rsidR="001A3497" w:rsidRPr="00026540" w:rsidTr="00942682">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CDE7D0"/>
          </w:tcPr>
          <w:p w:rsidR="001A3497" w:rsidRPr="002E2E83" w:rsidRDefault="001A3497" w:rsidP="004449C7">
            <w:pPr>
              <w:pStyle w:val="Blackheaderbanner"/>
            </w:pPr>
            <w:r>
              <w:t>Assessment task</w:t>
            </w:r>
            <w:r w:rsidRPr="002E2E83">
              <w:t xml:space="preserve"> — </w:t>
            </w:r>
            <w:r w:rsidR="00942682" w:rsidRPr="00942682">
              <w:t>Let’s all be active</w:t>
            </w:r>
          </w:p>
        </w:tc>
      </w:tr>
      <w:tr w:rsidR="001A3497" w:rsidRPr="00026540" w:rsidTr="00004FF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1A3497" w:rsidRPr="004465FA" w:rsidRDefault="001A3497" w:rsidP="00942682">
            <w:pPr>
              <w:pStyle w:val="ATBlueheader"/>
            </w:pPr>
            <w:r>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rsidR="001A3497" w:rsidRPr="002E2E83" w:rsidRDefault="001A3497" w:rsidP="00004FF2">
            <w:pPr>
              <w:pStyle w:val="Bodytext0spaceafter"/>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1A3497" w:rsidRPr="002E2E83" w:rsidRDefault="001A3497" w:rsidP="00942682">
            <w:pPr>
              <w:pStyle w:val="ATBlueheader"/>
            </w:pPr>
            <w:r>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rsidR="001A3497" w:rsidRPr="002E2E83" w:rsidRDefault="001A3497" w:rsidP="00004FF2">
            <w:pPr>
              <w:pStyle w:val="Bodytext0spaceafter"/>
            </w:pPr>
          </w:p>
        </w:tc>
      </w:tr>
      <w:tr w:rsidR="001A3497" w:rsidRPr="00026540" w:rsidTr="00004FF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1A3497" w:rsidRDefault="001A3497" w:rsidP="00942682">
            <w:pPr>
              <w:pStyle w:val="ATBlueheader"/>
            </w:pPr>
            <w:r>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rsidR="001A3497" w:rsidRPr="002E2E83" w:rsidRDefault="001A3497" w:rsidP="00004FF2">
            <w:pPr>
              <w:pStyle w:val="Bodytext0spaceafter"/>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1A3497" w:rsidRPr="002E2E83" w:rsidRDefault="001A3497" w:rsidP="00942682">
            <w:pPr>
              <w:pStyle w:val="ATBlueheader"/>
            </w:pPr>
            <w:r>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rsidR="001A3497" w:rsidRPr="002E2E83" w:rsidRDefault="001A3497" w:rsidP="00004FF2">
            <w:pPr>
              <w:pStyle w:val="Bodytext0spaceafter"/>
            </w:pPr>
          </w:p>
        </w:tc>
      </w:tr>
    </w:tbl>
    <w:p w:rsidR="001A3497" w:rsidRPr="00947BF0" w:rsidRDefault="001A3497" w:rsidP="001A3497">
      <w:pPr>
        <w:pStyle w:val="ColourBanner1st"/>
      </w:pPr>
      <w:r w:rsidRPr="00947BF0">
        <w:t>Task</w:t>
      </w:r>
    </w:p>
    <w:p w:rsidR="00332614" w:rsidRDefault="00332614" w:rsidP="00332614">
      <w:pPr>
        <w:pStyle w:val="Bodytext0spaceafter"/>
      </w:pPr>
      <w:r>
        <w:t>Students will describe the significance of physical activity to health and wellbeing, to describe their own and others’ contributions to safety and wellbeing. They examine how physical activity, celebrating diversity and connecting to the environment supports support community wellbeing and cultural understanding.</w:t>
      </w:r>
    </w:p>
    <w:p w:rsidR="00332614" w:rsidRDefault="00332614" w:rsidP="00942682">
      <w:pPr>
        <w:pStyle w:val="Bodytext0spaceafter"/>
      </w:pPr>
    </w:p>
    <w:p w:rsidR="00942682" w:rsidRDefault="00942682" w:rsidP="00942682">
      <w:pPr>
        <w:pStyle w:val="Bodytext0spaceafter"/>
      </w:pPr>
      <w:r>
        <w:t>Use the following sheets you have already completed to assist you with the task:</w:t>
      </w:r>
    </w:p>
    <w:p w:rsidR="00942682" w:rsidRPr="00604758" w:rsidRDefault="00942682" w:rsidP="00942682">
      <w:pPr>
        <w:pStyle w:val="Bullet0spaceafter"/>
        <w:rPr>
          <w:rStyle w:val="Italic"/>
        </w:rPr>
      </w:pPr>
      <w:r w:rsidRPr="00604758">
        <w:rPr>
          <w:rStyle w:val="Italic"/>
        </w:rPr>
        <w:t>Benefits of physical activity</w:t>
      </w:r>
    </w:p>
    <w:p w:rsidR="00942682" w:rsidRPr="00604758" w:rsidRDefault="00942682" w:rsidP="00942682">
      <w:pPr>
        <w:pStyle w:val="Bullet0spaceafter"/>
        <w:rPr>
          <w:rStyle w:val="Italic"/>
        </w:rPr>
      </w:pPr>
      <w:r w:rsidRPr="00604758">
        <w:rPr>
          <w:rStyle w:val="Italic"/>
        </w:rPr>
        <w:t>Physical</w:t>
      </w:r>
      <w:r w:rsidR="00DF2319" w:rsidRPr="00604758">
        <w:rPr>
          <w:rStyle w:val="Italic"/>
        </w:rPr>
        <w:t xml:space="preserve"> activity and Year 6: </w:t>
      </w:r>
      <w:r w:rsidR="004449C7" w:rsidRPr="00604758">
        <w:rPr>
          <w:rStyle w:val="Italic"/>
        </w:rPr>
        <w:t>A</w:t>
      </w:r>
      <w:r w:rsidR="00DF2319" w:rsidRPr="00604758">
        <w:rPr>
          <w:rStyle w:val="Italic"/>
        </w:rPr>
        <w:t xml:space="preserve"> picture</w:t>
      </w:r>
    </w:p>
    <w:p w:rsidR="001A3497" w:rsidRPr="004449C7" w:rsidRDefault="00942682" w:rsidP="001A3497">
      <w:pPr>
        <w:pStyle w:val="Bullet6spaceafter"/>
        <w:rPr>
          <w:i/>
        </w:rPr>
      </w:pPr>
      <w:r w:rsidRPr="004449C7">
        <w:rPr>
          <w:i/>
        </w:rPr>
        <w:t>Physical activity map</w:t>
      </w:r>
      <w:r w:rsidR="001A3497" w:rsidRPr="004449C7">
        <w:rPr>
          <w:i/>
        </w:rPr>
        <w:t>.</w:t>
      </w:r>
    </w:p>
    <w:p w:rsidR="001A3497" w:rsidRPr="000E1D57" w:rsidRDefault="001A3497" w:rsidP="001A3497">
      <w:pPr>
        <w:pStyle w:val="Colourbanner2"/>
      </w:pPr>
      <w:r>
        <w:t>Instructions</w:t>
      </w:r>
    </w:p>
    <w:p w:rsidR="00942682" w:rsidRDefault="00942682" w:rsidP="00942682">
      <w:pPr>
        <w:pStyle w:val="BodyText6ptspace"/>
      </w:pPr>
      <w:r>
        <w:t>You are to create a physical activity for a group of six Year 6 students fol</w:t>
      </w:r>
      <w:r w:rsidR="00F74597">
        <w:t>lowing the guidelines below.</w:t>
      </w:r>
    </w:p>
    <w:p w:rsidR="00942682" w:rsidRPr="00942682" w:rsidRDefault="00942682" w:rsidP="00942682">
      <w:pPr>
        <w:pStyle w:val="BodyText6ptspace"/>
        <w:rPr>
          <w:rStyle w:val="Bold"/>
        </w:rPr>
      </w:pPr>
      <w:r w:rsidRPr="00942682">
        <w:rPr>
          <w:rStyle w:val="Bold"/>
        </w:rPr>
        <w:t>Guidelines for your physical activity</w:t>
      </w:r>
    </w:p>
    <w:p w:rsidR="00942682" w:rsidRDefault="00942682" w:rsidP="00942682">
      <w:pPr>
        <w:pStyle w:val="ListNumber"/>
      </w:pPr>
      <w:r>
        <w:t>Everyo</w:t>
      </w:r>
      <w:r w:rsidR="00F74597">
        <w:t>ne must be able to participate.</w:t>
      </w:r>
    </w:p>
    <w:p w:rsidR="00942682" w:rsidRDefault="00942682" w:rsidP="00942682">
      <w:pPr>
        <w:pStyle w:val="ListNumber"/>
      </w:pPr>
      <w:r>
        <w:t>No-one can be eliminated in the activity.</w:t>
      </w:r>
    </w:p>
    <w:p w:rsidR="00942682" w:rsidRDefault="00942682" w:rsidP="00942682">
      <w:pPr>
        <w:pStyle w:val="ListNumber"/>
        <w:spacing w:after="0"/>
      </w:pPr>
      <w:r>
        <w:t>The activity must be safe. Consider:</w:t>
      </w:r>
    </w:p>
    <w:p w:rsidR="00942682" w:rsidRDefault="00942682" w:rsidP="00942682">
      <w:pPr>
        <w:pStyle w:val="Bullet0spaceafter"/>
        <w:tabs>
          <w:tab w:val="clear" w:pos="284"/>
        </w:tabs>
        <w:ind w:left="567"/>
      </w:pPr>
      <w:r>
        <w:t>the types of movement involved in the activity</w:t>
      </w:r>
    </w:p>
    <w:p w:rsidR="00942682" w:rsidRDefault="00942682" w:rsidP="00942682">
      <w:pPr>
        <w:pStyle w:val="Bullet0spaceafter"/>
        <w:tabs>
          <w:tab w:val="clear" w:pos="284"/>
        </w:tabs>
        <w:ind w:left="567"/>
      </w:pPr>
      <w:r>
        <w:t>the space required to participate</w:t>
      </w:r>
    </w:p>
    <w:p w:rsidR="00942682" w:rsidRDefault="00942682" w:rsidP="00942682">
      <w:pPr>
        <w:pStyle w:val="Bullet0spaceafter"/>
        <w:tabs>
          <w:tab w:val="clear" w:pos="284"/>
        </w:tabs>
        <w:ind w:left="567"/>
      </w:pPr>
      <w:r>
        <w:t>the equipment required</w:t>
      </w:r>
    </w:p>
    <w:p w:rsidR="00942682" w:rsidRDefault="00942682" w:rsidP="00942682">
      <w:pPr>
        <w:pStyle w:val="Bullet6spaceafter"/>
        <w:tabs>
          <w:tab w:val="clear" w:pos="284"/>
        </w:tabs>
        <w:ind w:left="567"/>
      </w:pPr>
      <w:proofErr w:type="gramStart"/>
      <w:r>
        <w:t>if</w:t>
      </w:r>
      <w:proofErr w:type="gramEnd"/>
      <w:r>
        <w:t xml:space="preserve"> any special skills are required.</w:t>
      </w:r>
    </w:p>
    <w:p w:rsidR="00942682" w:rsidRDefault="00942682" w:rsidP="00942682">
      <w:pPr>
        <w:pStyle w:val="BodyText6ptspace"/>
      </w:pPr>
      <w:r w:rsidRPr="00604758">
        <w:rPr>
          <w:rStyle w:val="Bold"/>
        </w:rPr>
        <w:t>Note:</w:t>
      </w:r>
      <w:r w:rsidRPr="00942682">
        <w:rPr>
          <w:rStyle w:val="Bold"/>
        </w:rPr>
        <w:t xml:space="preserve"> </w:t>
      </w:r>
      <w:r>
        <w:t>Your teacher and/or the Physical Education specialist teacher may assist you with the safety elements of the task.</w:t>
      </w:r>
    </w:p>
    <w:p w:rsidR="00942682" w:rsidRDefault="00F74597" w:rsidP="00942682">
      <w:pPr>
        <w:pStyle w:val="ListNumber"/>
        <w:spacing w:after="0"/>
      </w:pPr>
      <w:r>
        <w:t>The activity can be based on:</w:t>
      </w:r>
    </w:p>
    <w:p w:rsidR="00942682" w:rsidRDefault="00942682" w:rsidP="00942682">
      <w:pPr>
        <w:pStyle w:val="Bullet0spaceafter"/>
        <w:tabs>
          <w:tab w:val="clear" w:pos="284"/>
        </w:tabs>
        <w:ind w:left="567"/>
      </w:pPr>
      <w:r>
        <w:t>a game you already know</w:t>
      </w:r>
    </w:p>
    <w:p w:rsidR="00942682" w:rsidRDefault="00942682" w:rsidP="00942682">
      <w:pPr>
        <w:pStyle w:val="Bullet0spaceafter"/>
        <w:tabs>
          <w:tab w:val="clear" w:pos="284"/>
        </w:tabs>
        <w:ind w:left="567"/>
      </w:pPr>
      <w:r>
        <w:t>a health-r</w:t>
      </w:r>
      <w:r w:rsidR="00F74597">
        <w:t>elated fitness activity</w:t>
      </w:r>
    </w:p>
    <w:p w:rsidR="00942682" w:rsidRDefault="00942682" w:rsidP="00942682">
      <w:pPr>
        <w:pStyle w:val="Bullet0spaceafter"/>
        <w:tabs>
          <w:tab w:val="clear" w:pos="284"/>
        </w:tabs>
        <w:ind w:left="567"/>
      </w:pPr>
      <w:r>
        <w:t>a game or activity from Aboriginal peoples’ and Torres S</w:t>
      </w:r>
      <w:r w:rsidR="00F74597">
        <w:t>trait Islander people’s culture</w:t>
      </w:r>
    </w:p>
    <w:p w:rsidR="00942682" w:rsidRDefault="00942682" w:rsidP="00942682">
      <w:pPr>
        <w:pStyle w:val="Bullet0spaceafter"/>
        <w:tabs>
          <w:tab w:val="clear" w:pos="284"/>
        </w:tabs>
        <w:ind w:left="567"/>
      </w:pPr>
      <w:r>
        <w:t>a game or activity from another country</w:t>
      </w:r>
    </w:p>
    <w:p w:rsidR="00942682" w:rsidRDefault="00942682" w:rsidP="00942682">
      <w:pPr>
        <w:pStyle w:val="Bullet0spaceafter"/>
        <w:tabs>
          <w:tab w:val="clear" w:pos="284"/>
        </w:tabs>
        <w:ind w:left="567"/>
      </w:pPr>
      <w:r>
        <w:t>a game o</w:t>
      </w:r>
      <w:r w:rsidR="000C0B21">
        <w:t>r</w:t>
      </w:r>
      <w:r>
        <w:t xml:space="preserve"> activity you found through research</w:t>
      </w:r>
    </w:p>
    <w:p w:rsidR="00942682" w:rsidRDefault="00942682" w:rsidP="00942682">
      <w:pPr>
        <w:pStyle w:val="Bullet6spaceafter"/>
        <w:tabs>
          <w:tab w:val="clear" w:pos="284"/>
        </w:tabs>
        <w:ind w:left="567"/>
      </w:pPr>
      <w:proofErr w:type="gramStart"/>
      <w:r>
        <w:t>a</w:t>
      </w:r>
      <w:proofErr w:type="gramEnd"/>
      <w:r>
        <w:t xml:space="preserve"> physical activity that involves gardening or looking after the environment.</w:t>
      </w:r>
    </w:p>
    <w:p w:rsidR="00942682" w:rsidRDefault="00942682" w:rsidP="00942682">
      <w:pPr>
        <w:pStyle w:val="ListNumber"/>
      </w:pPr>
      <w:r>
        <w:t>The activity must use minimal equipment that is readily available.</w:t>
      </w:r>
    </w:p>
    <w:p w:rsidR="00942682" w:rsidRDefault="00942682" w:rsidP="00942682">
      <w:pPr>
        <w:pStyle w:val="Sub-heading"/>
        <w:pageBreakBefore/>
      </w:pPr>
      <w:r>
        <w:lastRenderedPageBreak/>
        <w:t>Respond to these statements about physical activity:</w:t>
      </w:r>
    </w:p>
    <w:p w:rsidR="00942682" w:rsidRDefault="00942682" w:rsidP="00942682">
      <w:pPr>
        <w:pStyle w:val="BodyText6ptspace"/>
      </w:pPr>
      <w:r>
        <w:t>Physical activity in the school setting:</w:t>
      </w:r>
    </w:p>
    <w:p w:rsidR="00942682" w:rsidRDefault="00942682" w:rsidP="00942682">
      <w:pPr>
        <w:pStyle w:val="ListNumber2"/>
      </w:pPr>
      <w:r>
        <w:t xml:space="preserve">Describe </w:t>
      </w:r>
      <w:r w:rsidRPr="00942682">
        <w:rPr>
          <w:rStyle w:val="Bold"/>
        </w:rPr>
        <w:t>your</w:t>
      </w:r>
      <w:r>
        <w:t xml:space="preserve"> involvement </w:t>
      </w:r>
      <w:r w:rsidR="00F74597">
        <w:t>in physical activity at school.</w:t>
      </w:r>
    </w:p>
    <w:p w:rsidR="00942682" w:rsidRDefault="00942682" w:rsidP="00942682">
      <w:pPr>
        <w:pStyle w:val="Answerlineindent01firstrow"/>
      </w:pPr>
      <w:r w:rsidRPr="00E16CDA">
        <w:rPr>
          <w:noProof/>
        </w:rPr>
        <mc:AlternateContent>
          <mc:Choice Requires="wps">
            <w:drawing>
              <wp:inline distT="0" distB="0" distL="0" distR="0" wp14:anchorId="5C8BE341" wp14:editId="7D9A1CFC">
                <wp:extent cx="6253200" cy="0"/>
                <wp:effectExtent l="0" t="0" r="14605" b="19050"/>
                <wp:docPr id="10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QwP4A9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Pr="00942682" w:rsidRDefault="00942682" w:rsidP="00942682">
      <w:pPr>
        <w:pStyle w:val="Answerlineindent03lastrow"/>
        <w:rPr>
          <w:lang w:eastAsia="en-US"/>
        </w:rPr>
      </w:pPr>
      <w:r w:rsidRPr="00E16CDA">
        <mc:AlternateContent>
          <mc:Choice Requires="wps">
            <w:drawing>
              <wp:inline distT="0" distB="0" distL="0" distR="0" wp14:anchorId="7EEAEB33" wp14:editId="154DFCFD">
                <wp:extent cx="6253200" cy="0"/>
                <wp:effectExtent l="0" t="0" r="14605" b="19050"/>
                <wp:docPr id="10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q0nsn9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Default="00942682" w:rsidP="00942682">
      <w:pPr>
        <w:pStyle w:val="ListNumber2"/>
      </w:pPr>
      <w:r>
        <w:t xml:space="preserve">Describe what you have found out about the physical activity of </w:t>
      </w:r>
      <w:r w:rsidRPr="00942682">
        <w:rPr>
          <w:rStyle w:val="Bold"/>
        </w:rPr>
        <w:t>Year 6 students</w:t>
      </w:r>
      <w:r w:rsidR="00F74597">
        <w:t xml:space="preserve"> in the school.</w:t>
      </w:r>
    </w:p>
    <w:p w:rsidR="00942682" w:rsidRDefault="00942682" w:rsidP="00942682">
      <w:pPr>
        <w:pStyle w:val="Answerlineindent01firstrow"/>
      </w:pPr>
      <w:r w:rsidRPr="00E16CDA">
        <w:rPr>
          <w:noProof/>
        </w:rPr>
        <mc:AlternateContent>
          <mc:Choice Requires="wps">
            <w:drawing>
              <wp:inline distT="0" distB="0" distL="0" distR="0" wp14:anchorId="50309DE5" wp14:editId="7426305B">
                <wp:extent cx="6253200" cy="0"/>
                <wp:effectExtent l="0" t="0" r="14605" b="19050"/>
                <wp:docPr id="10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zI0wXd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Pr="00942682" w:rsidRDefault="00942682" w:rsidP="00942682">
      <w:pPr>
        <w:pStyle w:val="Answerlineindent03lastrow"/>
        <w:rPr>
          <w:lang w:eastAsia="en-US"/>
        </w:rPr>
      </w:pPr>
      <w:r w:rsidRPr="00E16CDA">
        <mc:AlternateContent>
          <mc:Choice Requires="wps">
            <w:drawing>
              <wp:inline distT="0" distB="0" distL="0" distR="0" wp14:anchorId="149205C5" wp14:editId="40F411E9">
                <wp:extent cx="6253200" cy="0"/>
                <wp:effectExtent l="0" t="0" r="14605" b="19050"/>
                <wp:docPr id="10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R+bm3N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Default="00942682" w:rsidP="00942682">
      <w:pPr>
        <w:pStyle w:val="ListNumber2"/>
      </w:pPr>
      <w:r>
        <w:t>Describe one way participation in physical activity supports the wellbeing of the</w:t>
      </w:r>
      <w:r w:rsidRPr="00942682">
        <w:rPr>
          <w:rStyle w:val="Bold"/>
        </w:rPr>
        <w:t xml:space="preserve"> school community</w:t>
      </w:r>
      <w:r>
        <w:t>.</w:t>
      </w:r>
    </w:p>
    <w:p w:rsidR="00942682" w:rsidRDefault="00942682" w:rsidP="00942682">
      <w:pPr>
        <w:pStyle w:val="Answerlineindent01firstrow"/>
        <w:rPr>
          <w:rStyle w:val="Bold"/>
        </w:rPr>
      </w:pPr>
      <w:r w:rsidRPr="00E16CDA">
        <w:rPr>
          <w:noProof/>
        </w:rPr>
        <mc:AlternateContent>
          <mc:Choice Requires="wps">
            <w:drawing>
              <wp:inline distT="0" distB="0" distL="0" distR="0" wp14:anchorId="6B95EC88" wp14:editId="71A00D46">
                <wp:extent cx="6253200" cy="0"/>
                <wp:effectExtent l="0" t="0" r="14605" b="19050"/>
                <wp:docPr id="10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ICI6Ht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Default="00942682" w:rsidP="00942682">
      <w:pPr>
        <w:pStyle w:val="Answerlineindent02middlerows"/>
        <w:rPr>
          <w:lang w:eastAsia="en-US"/>
        </w:rPr>
      </w:pPr>
      <w:r w:rsidRPr="00E16CDA">
        <mc:AlternateContent>
          <mc:Choice Requires="wps">
            <w:drawing>
              <wp:inline distT="0" distB="0" distL="0" distR="0" wp14:anchorId="7C50AD34" wp14:editId="3E1192B6">
                <wp:extent cx="6253200" cy="0"/>
                <wp:effectExtent l="0" t="0" r="14605" b="19050"/>
                <wp:docPr id="1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Gv3Q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jPXx4HhIhxTB&#10;9EMSG/SeJcQoOMhSjYFqrtj4fcxk1ckfwiOqn8Sx6k0wXyhc0k5ddDmd2YpTkf58l16fklDsXM4X&#10;H3meUqhbrIL6VhgipS8anchGI63xWRWo4fhIKT8N9S0luz3ujLVlstaLsZGfF/MFIwPvV2chsekC&#10;MybfSwG258VVKRZEQmvaXJ1x6EwbG8UReHd45VocpbBAiZ2N3JWvFNkX9xXbS95yMWUWl54u9aW9&#10;N7i51y3QcKkooWuF9fldXfb2Su23kNl6xva8jze1eScK+nV/89K9vrP9+i9b/wI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BfKhr9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Pr="00942682" w:rsidRDefault="00942682" w:rsidP="00942682">
      <w:pPr>
        <w:pStyle w:val="Answerlineindent03lastrow"/>
        <w:rPr>
          <w:lang w:eastAsia="en-US"/>
        </w:rPr>
      </w:pPr>
      <w:r w:rsidRPr="00E16CDA">
        <mc:AlternateContent>
          <mc:Choice Requires="wps">
            <w:drawing>
              <wp:inline distT="0" distB="0" distL="0" distR="0" wp14:anchorId="259DEAEB" wp14:editId="364A10E3">
                <wp:extent cx="6253200" cy="0"/>
                <wp:effectExtent l="0" t="0" r="14605" b="19050"/>
                <wp:docPr id="11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1t3g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bCaFB8dDOqQI&#10;ph+S2KD3LCFGMStSjYFqrtj4fcxk1ckfwiOqn8QyVm+C+ULhknbqosvpzFacivTnu/T6lIRi53K+&#10;+MjzlELdYhXUt8IQKX3R6EQ2GmmNz6pADcdHSvlpqG8p2e1xZ6wtk7VejI38vJgvGBl4vzoLiU0X&#10;mDH5XgqwPS+uSrEgElrT5uqMQ2fa2CiOwLvDK9fiKIUFSuxs5K58pci+uK/YXvKWiymzuPR0qS/t&#10;vcHNvW6BhktFCV0rrM/v6rK3V2q/hczWM7bn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GI2fW3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Sub-heading"/>
      </w:pPr>
      <w:r>
        <w:t>Information about your physical activity</w:t>
      </w:r>
    </w:p>
    <w:p w:rsidR="00942682" w:rsidRDefault="00942682" w:rsidP="00942682">
      <w:pPr>
        <w:pStyle w:val="ListNumber2"/>
      </w:pPr>
      <w:r>
        <w:t>Details of your physical activity:</w:t>
      </w:r>
    </w:p>
    <w:p w:rsidR="00942682" w:rsidRDefault="00942682" w:rsidP="00A33138">
      <w:pPr>
        <w:pStyle w:val="Answerlineindent01firstrow"/>
      </w:pPr>
      <w:r>
        <w:t>Name:</w:t>
      </w:r>
      <w:r w:rsidR="000C0B21" w:rsidRPr="00E16CDA">
        <w:rPr>
          <w:noProof/>
        </w:rPr>
        <w:t xml:space="preserve"> </w:t>
      </w:r>
      <w:r w:rsidR="00A33138" w:rsidRPr="00E16CDA">
        <w:rPr>
          <w:noProof/>
        </w:rPr>
        <mc:AlternateContent>
          <mc:Choice Requires="wps">
            <w:drawing>
              <wp:inline distT="0" distB="0" distL="0" distR="0" wp14:anchorId="76F86A63" wp14:editId="33165A1E">
                <wp:extent cx="5655129" cy="0"/>
                <wp:effectExtent l="0" t="0" r="22225" b="19050"/>
                <wp:docPr id="12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512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45.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" strokecolor="#a6a6a6">
                <o:lock v:ext="edit" shapetype="f"/>
                <w10:anchorlock/>
              </v:line>
            </w:pict>
          </mc:Fallback>
        </mc:AlternateContent>
      </w:r>
    </w:p>
    <w:p w:rsidR="00942682" w:rsidRDefault="00A33138" w:rsidP="00602FBD">
      <w:pPr>
        <w:pStyle w:val="Answerlineindent03lastrow"/>
        <w:tabs>
          <w:tab w:val="left" w:pos="3119"/>
        </w:tabs>
      </w:pPr>
      <w:r>
        <w:t>Where it will be played :</w:t>
      </w:r>
      <w:r w:rsidR="000C0B21" w:rsidRPr="00E16CDA">
        <w:t xml:space="preserve"> </w:t>
      </w:r>
      <w:r w:rsidRPr="00E16CDA">
        <mc:AlternateContent>
          <mc:Choice Requires="wps">
            <w:drawing>
              <wp:inline distT="0" distB="0" distL="0" distR="0" wp14:anchorId="09EE8323" wp14:editId="1E2993D6">
                <wp:extent cx="4495346" cy="0"/>
                <wp:effectExtent l="0" t="0" r="19685" b="19050"/>
                <wp:docPr id="12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95346"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353.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" strokecolor="#a6a6a6">
                <o:lock v:ext="edit" shapetype="f"/>
                <w10:anchorlock/>
              </v:line>
            </w:pict>
          </mc:Fallback>
        </mc:AlternateContent>
      </w:r>
    </w:p>
    <w:p w:rsidR="00942682" w:rsidRDefault="00942682" w:rsidP="00602FBD">
      <w:pPr>
        <w:pStyle w:val="Bodytext12spaceafter"/>
        <w:ind w:left="392"/>
      </w:pPr>
      <w:r>
        <w:t>When it can be played:</w:t>
      </w:r>
      <w:r>
        <w:tab/>
      </w:r>
      <w:r w:rsidR="00A33138" w:rsidRPr="00E16CDA">
        <w:rPr>
          <w:noProof/>
          <w:lang w:eastAsia="zh-CN"/>
        </w:rPr>
        <mc:AlternateContent>
          <mc:Choice Requires="wps">
            <w:drawing>
              <wp:inline distT="0" distB="0" distL="0" distR="0" wp14:anchorId="36AFA789" wp14:editId="0BBAFF46">
                <wp:extent cx="4544332" cy="0"/>
                <wp:effectExtent l="0" t="0" r="27940" b="19050"/>
                <wp:docPr id="12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44332"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35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" strokecolor="#a6a6a6">
                <o:lock v:ext="edit" shapetype="f"/>
                <w10:anchorlock/>
              </v:line>
            </w:pict>
          </mc:Fallback>
        </mc:AlternateContent>
      </w:r>
    </w:p>
    <w:p w:rsidR="00942682" w:rsidRDefault="00942682" w:rsidP="00602FBD">
      <w:pPr>
        <w:pStyle w:val="Bodytext12spaceafter"/>
        <w:ind w:left="406"/>
      </w:pPr>
      <w:r>
        <w:t>Equipment needed:</w:t>
      </w:r>
      <w:r w:rsidR="000C0B21" w:rsidRPr="00E16CDA">
        <w:rPr>
          <w:noProof/>
          <w:lang w:eastAsia="zh-CN"/>
        </w:rPr>
        <w:t xml:space="preserve"> </w:t>
      </w:r>
      <w:r w:rsidR="00A33138" w:rsidRPr="00E16CDA">
        <w:rPr>
          <w:noProof/>
          <w:lang w:eastAsia="zh-CN"/>
        </w:rPr>
        <mc:AlternateContent>
          <mc:Choice Requires="wps">
            <w:drawing>
              <wp:inline distT="0" distB="0" distL="0" distR="0" wp14:anchorId="36AFA789" wp14:editId="0BBAFF46">
                <wp:extent cx="4750980" cy="0"/>
                <wp:effectExtent l="0" t="0" r="12065" b="19050"/>
                <wp:docPr id="12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5098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374.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" strokecolor="#a6a6a6">
                <o:lock v:ext="edit" shapetype="f"/>
                <w10:anchorlock/>
              </v:line>
            </w:pict>
          </mc:Fallback>
        </mc:AlternateContent>
      </w:r>
    </w:p>
    <w:tbl>
      <w:tblPr>
        <w:tblStyle w:val="TableGrid"/>
        <w:tblW w:w="0" w:type="auto"/>
        <w:tblInd w:w="392" w:type="dxa"/>
        <w:tblCellMar>
          <w:top w:w="108" w:type="dxa"/>
          <w:bottom w:w="108" w:type="dxa"/>
        </w:tblCellMar>
        <w:tblLook w:val="04A0" w:firstRow="1" w:lastRow="0" w:firstColumn="1" w:lastColumn="0" w:noHBand="0" w:noVBand="1"/>
      </w:tblPr>
      <w:tblGrid>
        <w:gridCol w:w="10028"/>
      </w:tblGrid>
      <w:tr w:rsidR="00602FBD" w:rsidTr="00602FBD">
        <w:trPr>
          <w:trHeight w:val="4562"/>
        </w:trPr>
        <w:tc>
          <w:tcPr>
            <w:tcW w:w="10028" w:type="dxa"/>
          </w:tcPr>
          <w:p w:rsidR="00602FBD" w:rsidRDefault="00602FBD" w:rsidP="00942682">
            <w:pPr>
              <w:pStyle w:val="BodyText6ptspace"/>
            </w:pPr>
            <w:r w:rsidRPr="00602FBD">
              <w:t>Write instructions on how to participate in your physical activity in this box. You can use a diagram.</w:t>
            </w:r>
          </w:p>
        </w:tc>
      </w:tr>
    </w:tbl>
    <w:p w:rsidR="00942682" w:rsidRDefault="00942682" w:rsidP="00942682">
      <w:pPr>
        <w:pStyle w:val="ListNumber2"/>
      </w:pPr>
      <w:r>
        <w:lastRenderedPageBreak/>
        <w:t xml:space="preserve">Explain why your chosen location is a safe place </w:t>
      </w:r>
      <w:r w:rsidR="00F74597">
        <w:t>to participate in the activity.</w:t>
      </w:r>
    </w:p>
    <w:p w:rsidR="00942682" w:rsidRDefault="00942682" w:rsidP="00942682">
      <w:pPr>
        <w:pStyle w:val="Answerlineindent01firstrow"/>
      </w:pPr>
      <w:r w:rsidRPr="00E16CDA">
        <w:rPr>
          <w:noProof/>
        </w:rPr>
        <mc:AlternateContent>
          <mc:Choice Requires="wps">
            <w:drawing>
              <wp:inline distT="0" distB="0" distL="0" distR="0" wp14:anchorId="68E730D4" wp14:editId="08491886">
                <wp:extent cx="6253200" cy="0"/>
                <wp:effectExtent l="0" t="0" r="14605" b="19050"/>
                <wp:docPr id="11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nx3g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bC6FB8dDOqQI&#10;ph+S2KD3LCFGMStSjYFqrtj4fcxk1ckfwiOqn8QyVm+C+ULhknbqosvpzFacivTnu/T6lIRi53K+&#10;+MjzlELdYhXUt8IQKX3R6EQ2GmmNz6pADcdHSvlpqG8p2e1xZ6wtk7VejI38vJgvGBl4vzoLiU0X&#10;mDH5XgqwPS+uSrEgElrT5uqMQ2fa2CiOwLvDK9fiKIUFSuxs5K58pci+uK/YXvKWiymzuPR0qS/t&#10;vcHNvW6BhktFCV0rrM/v6rK3V2q/hczWM7bn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Ip8afH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Pr="00942682" w:rsidRDefault="00942682" w:rsidP="00942682">
      <w:pPr>
        <w:pStyle w:val="Answerlineindent03lastrow"/>
        <w:rPr>
          <w:lang w:eastAsia="en-US"/>
        </w:rPr>
      </w:pPr>
      <w:r w:rsidRPr="00E16CDA">
        <mc:AlternateContent>
          <mc:Choice Requires="wps">
            <w:drawing>
              <wp:inline distT="0" distB="0" distL="0" distR="0" wp14:anchorId="773E888B" wp14:editId="350941B8">
                <wp:extent cx="6253200" cy="0"/>
                <wp:effectExtent l="0" t="0" r="14605" b="19050"/>
                <wp:docPr id="1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O24tTP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ListNumber2"/>
      </w:pPr>
      <w:r>
        <w:t xml:space="preserve">Describe how your physical activity provides benefits for Year 6 students by writing in the right-hand column, next to the appropriate </w:t>
      </w:r>
      <w:r w:rsidR="008F0E51">
        <w:t>‘</w:t>
      </w:r>
      <w:r>
        <w:t>Dimensions of health segment</w:t>
      </w:r>
      <w:r w:rsidR="008F0E51">
        <w:t>’</w:t>
      </w:r>
      <w:r>
        <w:t>.</w:t>
      </w:r>
    </w:p>
    <w:tbl>
      <w:tblPr>
        <w:tblStyle w:val="TableStyle2"/>
        <w:tblW w:w="9639" w:type="dxa"/>
        <w:tblInd w:w="675" w:type="dxa"/>
        <w:tblLook w:val="04A0" w:firstRow="1" w:lastRow="0" w:firstColumn="1" w:lastColumn="0" w:noHBand="0" w:noVBand="1"/>
      </w:tblPr>
      <w:tblGrid>
        <w:gridCol w:w="2605"/>
        <w:gridCol w:w="7034"/>
      </w:tblGrid>
      <w:tr w:rsidR="00A33138" w:rsidTr="00F745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vAlign w:val="center"/>
          </w:tcPr>
          <w:p w:rsidR="00A33138" w:rsidRPr="00A730F7" w:rsidRDefault="00A33138" w:rsidP="00F74597">
            <w:pPr>
              <w:pStyle w:val="Bodytext0spaceafter"/>
            </w:pPr>
            <w:r>
              <w:t>Dimensions of health segment</w:t>
            </w:r>
          </w:p>
        </w:tc>
        <w:tc>
          <w:tcPr>
            <w:tcW w:w="7034" w:type="dxa"/>
            <w:vAlign w:val="center"/>
          </w:tcPr>
          <w:p w:rsidR="00A33138" w:rsidRDefault="00A33138" w:rsidP="00F74597">
            <w:pPr>
              <w:pStyle w:val="Bodytext0spaceafter"/>
              <w:cnfStyle w:val="100000000000" w:firstRow="1" w:lastRow="0" w:firstColumn="0" w:lastColumn="0" w:oddVBand="0" w:evenVBand="0" w:oddHBand="0" w:evenHBand="0" w:firstRowFirstColumn="0" w:firstRowLastColumn="0" w:lastRowFirstColumn="0" w:lastRowLastColumn="0"/>
            </w:pPr>
            <w:r>
              <w:t>How are the benefits obtained?</w:t>
            </w:r>
          </w:p>
        </w:tc>
      </w:tr>
      <w:tr w:rsidR="00A33138" w:rsidTr="00DE3D75">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A33138" w:rsidRDefault="00A33138" w:rsidP="00DE3D75">
            <w:r>
              <w:t>Physical</w:t>
            </w:r>
          </w:p>
        </w:tc>
        <w:tc>
          <w:tcPr>
            <w:tcW w:w="7034" w:type="dxa"/>
            <w:vAlign w:val="center"/>
          </w:tcPr>
          <w:p w:rsidR="00A33138" w:rsidRDefault="00A33138" w:rsidP="00DE3D75">
            <w:pPr>
              <w:jc w:val="center"/>
              <w:cnfStyle w:val="000000000000" w:firstRow="0" w:lastRow="0" w:firstColumn="0" w:lastColumn="0" w:oddVBand="0" w:evenVBand="0" w:oddHBand="0" w:evenHBand="0" w:firstRowFirstColumn="0" w:firstRowLastColumn="0" w:lastRowFirstColumn="0" w:lastRowLastColumn="0"/>
            </w:pPr>
          </w:p>
        </w:tc>
      </w:tr>
      <w:tr w:rsidR="00A33138" w:rsidTr="00DE3D75">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A33138" w:rsidRDefault="00A33138" w:rsidP="00DE3D75">
            <w:r>
              <w:t>Social</w:t>
            </w:r>
          </w:p>
        </w:tc>
        <w:tc>
          <w:tcPr>
            <w:tcW w:w="7034" w:type="dxa"/>
            <w:vAlign w:val="center"/>
          </w:tcPr>
          <w:p w:rsidR="00A33138" w:rsidRDefault="00A33138" w:rsidP="00DE3D75">
            <w:pPr>
              <w:jc w:val="center"/>
              <w:cnfStyle w:val="000000000000" w:firstRow="0" w:lastRow="0" w:firstColumn="0" w:lastColumn="0" w:oddVBand="0" w:evenVBand="0" w:oddHBand="0" w:evenHBand="0" w:firstRowFirstColumn="0" w:firstRowLastColumn="0" w:lastRowFirstColumn="0" w:lastRowLastColumn="0"/>
            </w:pPr>
          </w:p>
        </w:tc>
      </w:tr>
      <w:tr w:rsidR="00A33138" w:rsidTr="00DE3D75">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A33138" w:rsidRDefault="00A33138" w:rsidP="00DE3D75">
            <w:r>
              <w:t>Emotional</w:t>
            </w:r>
          </w:p>
        </w:tc>
        <w:tc>
          <w:tcPr>
            <w:tcW w:w="7034" w:type="dxa"/>
            <w:vAlign w:val="center"/>
          </w:tcPr>
          <w:p w:rsidR="00A33138" w:rsidRDefault="00A33138" w:rsidP="00DE3D75">
            <w:pPr>
              <w:jc w:val="center"/>
              <w:cnfStyle w:val="000000000000" w:firstRow="0" w:lastRow="0" w:firstColumn="0" w:lastColumn="0" w:oddVBand="0" w:evenVBand="0" w:oddHBand="0" w:evenHBand="0" w:firstRowFirstColumn="0" w:firstRowLastColumn="0" w:lastRowFirstColumn="0" w:lastRowLastColumn="0"/>
            </w:pPr>
          </w:p>
        </w:tc>
      </w:tr>
      <w:tr w:rsidR="00A33138" w:rsidTr="00DE3D75">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A33138" w:rsidRDefault="00A33138" w:rsidP="00DE3D75">
            <w:r>
              <w:t>Environmental</w:t>
            </w:r>
          </w:p>
        </w:tc>
        <w:tc>
          <w:tcPr>
            <w:tcW w:w="7034" w:type="dxa"/>
            <w:vAlign w:val="center"/>
          </w:tcPr>
          <w:p w:rsidR="00A33138" w:rsidRDefault="00A33138" w:rsidP="00DE3D75">
            <w:pPr>
              <w:jc w:val="center"/>
              <w:cnfStyle w:val="000000000000" w:firstRow="0" w:lastRow="0" w:firstColumn="0" w:lastColumn="0" w:oddVBand="0" w:evenVBand="0" w:oddHBand="0" w:evenHBand="0" w:firstRowFirstColumn="0" w:firstRowLastColumn="0" w:lastRowFirstColumn="0" w:lastRowLastColumn="0"/>
            </w:pPr>
          </w:p>
        </w:tc>
      </w:tr>
    </w:tbl>
    <w:p w:rsidR="00942682" w:rsidRDefault="00942682" w:rsidP="00A33138">
      <w:pPr>
        <w:pStyle w:val="Bodytext0spaceafter"/>
      </w:pPr>
    </w:p>
    <w:p w:rsidR="00942682" w:rsidRDefault="00942682" w:rsidP="00942682">
      <w:pPr>
        <w:pStyle w:val="ListNumber2"/>
      </w:pPr>
      <w:r>
        <w:t>Explain how your activity takes into account the diversity of students at your school.</w:t>
      </w:r>
    </w:p>
    <w:p w:rsidR="00942682" w:rsidRDefault="00942682" w:rsidP="00942682">
      <w:pPr>
        <w:pStyle w:val="Answerlineindent01firstrow"/>
        <w:rPr>
          <w:rStyle w:val="Bold"/>
        </w:rPr>
      </w:pPr>
      <w:r w:rsidRPr="00E16CDA">
        <w:rPr>
          <w:noProof/>
        </w:rPr>
        <mc:AlternateContent>
          <mc:Choice Requires="wps">
            <w:drawing>
              <wp:inline distT="0" distB="0" distL="0" distR="0" wp14:anchorId="69350CFA" wp14:editId="333FD173">
                <wp:extent cx="6253200" cy="0"/>
                <wp:effectExtent l="0" t="0" r="14605" b="19050"/>
                <wp:docPr id="11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POlJI7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Answerlineindent02middlerows"/>
        <w:rPr>
          <w:lang w:eastAsia="en-US"/>
        </w:rPr>
      </w:pPr>
      <w:r w:rsidRPr="00E16CDA">
        <mc:AlternateContent>
          <mc:Choice Requires="wps">
            <w:drawing>
              <wp:inline distT="0" distB="0" distL="0" distR="0" wp14:anchorId="23F87676" wp14:editId="0DE555DA">
                <wp:extent cx="6253200" cy="0"/>
                <wp:effectExtent l="0" t="0" r="14605" b="19050"/>
                <wp:docPr id="11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vIP3Q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jEflwfGQDimC&#10;6YckNug9S4hRzIpUY6CaKzZ+HzNZdfKH8IjqJ7GM1ZtgvlC4pJ266HI6sxWnIv35Lr0+JaHYuZwv&#10;PvI8pVC3WAX1rTBESl80OpGNRlrjsypQw/GRUn4a6ltKdnvcGWvLZK0XYyM/L+YLRgber85CYtMF&#10;Zky+lwJsz4urUiyIhNa0uTrj0Jk2Nooj8O7wyrU4SmGBEjsbuStfKbIv7iu2l7zlYsosLj1d6kt7&#10;b3Bzr1ug4VJRQtcK6/O7uuztldpvIbP1jO15H29q804U9Ov+5qV7fWf79V+2/gU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eM7yD9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Pr="00942682" w:rsidRDefault="00942682" w:rsidP="00942682">
      <w:pPr>
        <w:pStyle w:val="Answerlineindent02middlerows"/>
        <w:rPr>
          <w:lang w:eastAsia="en-US"/>
        </w:rPr>
      </w:pPr>
      <w:r w:rsidRPr="00E16CDA">
        <mc:AlternateContent>
          <mc:Choice Requires="wps">
            <w:drawing>
              <wp:inline distT="0" distB="0" distL="0" distR="0" wp14:anchorId="11022784" wp14:editId="1AB2B172">
                <wp:extent cx="6253200" cy="0"/>
                <wp:effectExtent l="0" t="0" r="14605" b="19050"/>
                <wp:docPr id="11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B8KLs3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Answerlineindent02middlerows"/>
        <w:rPr>
          <w:rStyle w:val="Bold"/>
        </w:rPr>
      </w:pPr>
      <w:r w:rsidRPr="00E16CDA">
        <mc:AlternateContent>
          <mc:Choice Requires="wps">
            <w:drawing>
              <wp:inline distT="0" distB="0" distL="0" distR="0" wp14:anchorId="272C798F" wp14:editId="70401BBE">
                <wp:extent cx="6253200" cy="0"/>
                <wp:effectExtent l="0" t="0" r="14605" b="19050"/>
                <wp:docPr id="11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BvvMBL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Answerlineindent02middlerows"/>
        <w:rPr>
          <w:lang w:eastAsia="en-US"/>
        </w:rPr>
      </w:pPr>
      <w:r w:rsidRPr="00E16CDA">
        <mc:AlternateContent>
          <mc:Choice Requires="wps">
            <w:drawing>
              <wp:inline distT="0" distB="0" distL="0" distR="0" wp14:anchorId="1AF6F200" wp14:editId="0EAE9DC7">
                <wp:extent cx="6253200" cy="0"/>
                <wp:effectExtent l="0" t="0" r="14605" b="19050"/>
                <wp:docPr id="11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Q3Q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bCGFB8dDOqQI&#10;ph+S2KD3LCFGMStSjYFqrtj4fcxk1ckfwiOqn8QyVm+C+ULhknbqosvpzFacivTnu/T6lIRi53K+&#10;+MjzlELdYhXUt8IQKX3R6EQ2GmmNz6pADcdHSvlpqG8p2e1xZ6wtk7VejI38vJgzNwW8X52FxKYL&#10;zJh8LwXYnhdXpVgQCa1pc3XGoTNtbBRH4N3hlWtxlMICJXY2cle+UmRf3FdsL3nLxZRZXHq61Jf2&#10;3uDmXrdAw6WihK4V1ud3ddnbK7XfQmbrGdvzPt7U5p0o6Nf9zUv3+s72679s/Qs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fCvs0N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942682" w:rsidRDefault="00942682" w:rsidP="00942682">
      <w:pPr>
        <w:pStyle w:val="Answerlineindent02middlerows"/>
        <w:rPr>
          <w:lang w:eastAsia="en-US"/>
        </w:rPr>
      </w:pPr>
      <w:r w:rsidRPr="00E16CDA">
        <mc:AlternateContent>
          <mc:Choice Requires="wps">
            <w:drawing>
              <wp:inline distT="0" distB="0" distL="0" distR="0" wp14:anchorId="1B5CDFCC" wp14:editId="550252C6">
                <wp:extent cx="6253200" cy="0"/>
                <wp:effectExtent l="0" t="0" r="14605" b="19050"/>
                <wp:docPr id="11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hM3g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bCmFB8dDOqQI&#10;ph+S2KD3LCFGMStSjYFqrtj4fcxk1ckfwiOqn8QyVm+C+ULhknbqosvpzFacivTnu/T6lIRi53K+&#10;+MjzlELdYhXUt8IQKX3R6EQ2GmmNz6pADcdHSvlpqG8p2e1xZ6wtk7VejI38vJgvGBl4vzoLiU0X&#10;mDH5XgqwPS+uSrEgElrT5uqMQ2fa2CiOwLvDK9fiKIUFSuxs5K58pci+uK/YXvKWiymzuPR0qS/t&#10;vcHNvW6BhktFCV0rrM/v6rK3V2q/hczWM7bn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JRh+Ez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Default="00942682" w:rsidP="00942682">
      <w:pPr>
        <w:pStyle w:val="Answerlineindent02middlerows"/>
        <w:rPr>
          <w:lang w:eastAsia="en-US"/>
        </w:rPr>
      </w:pPr>
      <w:r w:rsidRPr="00E16CDA">
        <mc:AlternateContent>
          <mc:Choice Requires="wps">
            <w:drawing>
              <wp:inline distT="0" distB="0" distL="0" distR="0" wp14:anchorId="38DA4941" wp14:editId="29390F44">
                <wp:extent cx="6253200" cy="0"/>
                <wp:effectExtent l="0" t="0" r="14605" b="19050"/>
                <wp:docPr id="12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GJIMMPe&#10;AQAArQMAAA4AAAAAAAAAAAAAAAAALgIAAGRycy9lMm9Eb2MueG1sUEsBAi0AFAAGAAgAAAAhAP9P&#10;wbDWAAAAAgEAAA8AAAAAAAAAAAAAAAAAOAQAAGRycy9kb3ducmV2LnhtbFBLBQYAAAAABAAEAPMA&#10;AAA7BQAAAAA=&#10;" strokecolor="#a6a6a6">
                <o:lock v:ext="edit" shapetype="f"/>
                <w10:anchorlock/>
              </v:line>
            </w:pict>
          </mc:Fallback>
        </mc:AlternateContent>
      </w:r>
    </w:p>
    <w:p w:rsidR="00942682" w:rsidRPr="00942682" w:rsidRDefault="00942682" w:rsidP="00942682">
      <w:pPr>
        <w:pStyle w:val="Answerlineindent03lastrow"/>
        <w:rPr>
          <w:lang w:eastAsia="en-US"/>
        </w:rPr>
      </w:pPr>
      <w:r w:rsidRPr="00942682">
        <mc:AlternateContent>
          <mc:Choice Requires="wps">
            <w:drawing>
              <wp:inline distT="0" distB="0" distL="0" distR="0" wp14:anchorId="61AA462D" wp14:editId="5C532475">
                <wp:extent cx="6253200" cy="0"/>
                <wp:effectExtent l="0" t="0" r="14605" b="19050"/>
                <wp:docPr id="12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igIkX90B&#10;AACtAwAADgAAAAAAAAAAAAAAAAAuAgAAZHJzL2Uyb0RvYy54bWxQSwECLQAUAAYACAAAACEA/0/B&#10;sNYAAAACAQAADwAAAAAAAAAAAAAAAAA3BAAAZHJzL2Rvd25yZXYueG1sUEsFBgAAAAAEAAQA8wAA&#10;ADoFAAAAAA==&#10;" strokecolor="#a6a6a6">
                <o:lock v:ext="edit" shapetype="f"/>
                <w10:anchorlock/>
              </v:line>
            </w:pict>
          </mc:Fallback>
        </mc:AlternateContent>
      </w:r>
    </w:p>
    <w:p w:rsidR="00BC07A8" w:rsidRPr="00B106A3" w:rsidRDefault="00BC07A8" w:rsidP="00BC07A8">
      <w:pPr>
        <w:sectPr w:rsidR="00BC07A8" w:rsidRPr="00B106A3" w:rsidSect="00942682">
          <w:headerReference w:type="even" r:id="rId10"/>
          <w:headerReference w:type="default" r:id="rId11"/>
          <w:footerReference w:type="even" r:id="rId12"/>
          <w:footerReference w:type="default" r:id="rId13"/>
          <w:headerReference w:type="first" r:id="rId14"/>
          <w:footerReference w:type="first" r:id="rId15"/>
          <w:pgSz w:w="11906" w:h="16838" w:code="9"/>
          <w:pgMar w:top="851" w:right="851" w:bottom="851" w:left="851" w:header="454" w:footer="454" w:gutter="0"/>
          <w:cols w:space="708"/>
          <w:docGrid w:linePitch="360"/>
        </w:sectPr>
      </w:pPr>
    </w:p>
    <w:tbl>
      <w:tblPr>
        <w:tblW w:w="0" w:type="auto"/>
        <w:tblLayout w:type="fixed"/>
        <w:tblLook w:val="01E0" w:firstRow="1" w:lastRow="1" w:firstColumn="1" w:lastColumn="1" w:noHBand="0" w:noVBand="0"/>
      </w:tblPr>
      <w:tblGrid>
        <w:gridCol w:w="10598"/>
        <w:gridCol w:w="992"/>
        <w:gridCol w:w="3686"/>
      </w:tblGrid>
      <w:tr w:rsidR="005A6412" w:rsidTr="00942682">
        <w:trPr>
          <w:trHeight w:val="324"/>
        </w:trPr>
        <w:tc>
          <w:tcPr>
            <w:tcW w:w="10598" w:type="dxa"/>
          </w:tcPr>
          <w:p w:rsidR="005A6412" w:rsidRPr="00E95A60" w:rsidRDefault="005A6412" w:rsidP="00602FBD">
            <w:pPr>
              <w:pStyle w:val="GTMJBlueHeaderLeftalign"/>
            </w:pPr>
            <w:r w:rsidRPr="00E95A60">
              <w:lastRenderedPageBreak/>
              <w:t>Year</w:t>
            </w:r>
            <w:r>
              <w:t xml:space="preserve"> </w:t>
            </w:r>
            <w:r w:rsidR="00602FBD">
              <w:t>6</w:t>
            </w:r>
            <w:r>
              <w:t xml:space="preserve"> Health and Physical Education: </w:t>
            </w:r>
            <w:r w:rsidRPr="00832919">
              <w:t>Unit</w:t>
            </w:r>
            <w:r>
              <w:t xml:space="preserve"> </w:t>
            </w:r>
            <w:r w:rsidR="00602FBD">
              <w:t>2</w:t>
            </w:r>
            <w:r>
              <w:t xml:space="preserve"> — </w:t>
            </w:r>
            <w:r w:rsidR="00602FBD" w:rsidRPr="00602FBD">
              <w:t>Let’s all be active</w:t>
            </w:r>
          </w:p>
        </w:tc>
        <w:tc>
          <w:tcPr>
            <w:tcW w:w="992" w:type="dxa"/>
          </w:tcPr>
          <w:p w:rsidR="005A6412" w:rsidRPr="00E95A60" w:rsidRDefault="005A6412" w:rsidP="00942682">
            <w:pPr>
              <w:pStyle w:val="GTMJBlueHeaderRightalign"/>
            </w:pPr>
            <w:r w:rsidRPr="00E95A60">
              <w:t>Name:</w:t>
            </w:r>
          </w:p>
        </w:tc>
        <w:tc>
          <w:tcPr>
            <w:tcW w:w="3686" w:type="dxa"/>
            <w:shd w:val="clear" w:color="auto" w:fill="F2F2F2" w:themeFill="background1" w:themeFillShade="F2"/>
            <w:vAlign w:val="center"/>
          </w:tcPr>
          <w:p w:rsidR="005A6412" w:rsidRPr="00E95A60" w:rsidRDefault="005A6412" w:rsidP="00942682">
            <w:pPr>
              <w:pStyle w:val="Bodytext0spaceafter"/>
            </w:pPr>
          </w:p>
        </w:tc>
      </w:tr>
    </w:tbl>
    <w:p w:rsidR="005A6412" w:rsidRPr="00B754DC" w:rsidRDefault="005A6412" w:rsidP="005A6412">
      <w:pPr>
        <w:pStyle w:val="GTMJPurpose"/>
      </w:pPr>
      <w:r w:rsidRPr="004F529B">
        <w:rPr>
          <w:rStyle w:val="Bold"/>
        </w:rPr>
        <w:t>Purpose of assessment:</w:t>
      </w:r>
      <w:r w:rsidRPr="00B754DC">
        <w:t xml:space="preserve"> </w:t>
      </w:r>
      <w:r w:rsidR="00602FBD" w:rsidRPr="00602FBD">
        <w:t>To describe the significance of physical activity to health and wellbeing, to describe their own and others’ contributions to safety and wellbeing. They examine how physical activity, celebrating diversity and connecting to the environment support community wellbeing and cultural understanding</w:t>
      </w:r>
      <w:r w:rsidRPr="00B754DC">
        <w:t>.</w:t>
      </w:r>
    </w:p>
    <w:tbl>
      <w:tblPr>
        <w:tblW w:w="4975" w:type="pct"/>
        <w:tblLayout w:type="fixed"/>
        <w:tblLook w:val="01E0" w:firstRow="1" w:lastRow="1" w:firstColumn="1" w:lastColumn="1" w:noHBand="0" w:noVBand="0"/>
      </w:tblPr>
      <w:tblGrid>
        <w:gridCol w:w="533"/>
        <w:gridCol w:w="283"/>
        <w:gridCol w:w="6521"/>
        <w:gridCol w:w="16"/>
        <w:gridCol w:w="551"/>
        <w:gridCol w:w="283"/>
        <w:gridCol w:w="6520"/>
        <w:gridCol w:w="568"/>
      </w:tblGrid>
      <w:tr w:rsidR="005A6412" w:rsidTr="00942682">
        <w:trPr>
          <w:trHeight w:val="340"/>
        </w:trPr>
        <w:tc>
          <w:tcPr>
            <w:tcW w:w="7354" w:type="dxa"/>
            <w:gridSpan w:val="4"/>
            <w:tcBorders>
              <w:left w:val="single" w:sz="12" w:space="0" w:color="FFFFFF"/>
              <w:right w:val="single" w:sz="12" w:space="0" w:color="FFFFFF"/>
            </w:tcBorders>
            <w:shd w:val="clear" w:color="auto" w:fill="02935E"/>
            <w:vAlign w:val="center"/>
          </w:tcPr>
          <w:p w:rsidR="005A6412" w:rsidRPr="00602FBD" w:rsidRDefault="00602FBD" w:rsidP="00602FBD">
            <w:pPr>
              <w:pStyle w:val="GTMJAssessableelementwhite"/>
            </w:pPr>
            <w:r w:rsidRPr="00602FBD">
              <w:t>Knowledge and understanding</w:t>
            </w:r>
          </w:p>
        </w:tc>
        <w:tc>
          <w:tcPr>
            <w:tcW w:w="7354" w:type="dxa"/>
            <w:gridSpan w:val="3"/>
            <w:tcBorders>
              <w:left w:val="single" w:sz="12" w:space="0" w:color="FFFFFF"/>
              <w:right w:val="single" w:sz="12" w:space="0" w:color="FFFFFF"/>
            </w:tcBorders>
            <w:shd w:val="clear" w:color="auto" w:fill="02935E"/>
            <w:vAlign w:val="center"/>
          </w:tcPr>
          <w:p w:rsidR="005A6412" w:rsidRPr="00135C82" w:rsidRDefault="00602FBD" w:rsidP="00942682">
            <w:pPr>
              <w:pStyle w:val="GTMJAssessableelementwhite"/>
            </w:pPr>
            <w:r w:rsidRPr="00602FBD">
              <w:t>Investigating</w:t>
            </w:r>
          </w:p>
        </w:tc>
        <w:tc>
          <w:tcPr>
            <w:tcW w:w="568" w:type="dxa"/>
            <w:tcBorders>
              <w:left w:val="single" w:sz="8" w:space="0" w:color="6FBDBE"/>
            </w:tcBorders>
            <w:shd w:val="clear" w:color="auto" w:fill="auto"/>
            <w:vAlign w:val="center"/>
          </w:tcPr>
          <w:p w:rsidR="005A6412" w:rsidRPr="00597BC3" w:rsidRDefault="005A6412" w:rsidP="00942682">
            <w:pPr>
              <w:pStyle w:val="GTMJTypetexthere"/>
            </w:pPr>
          </w:p>
        </w:tc>
      </w:tr>
      <w:tr w:rsidR="005A6412" w:rsidRPr="003A0903" w:rsidTr="00942682">
        <w:trPr>
          <w:trHeight w:val="340"/>
        </w:trPr>
        <w:tc>
          <w:tcPr>
            <w:tcW w:w="7354" w:type="dxa"/>
            <w:gridSpan w:val="4"/>
            <w:tcBorders>
              <w:left w:val="single" w:sz="12" w:space="0" w:color="FFFFFF"/>
              <w:right w:val="single" w:sz="12" w:space="0" w:color="FFFFFF"/>
            </w:tcBorders>
            <w:shd w:val="clear" w:color="auto" w:fill="CDE7D0"/>
            <w:vAlign w:val="center"/>
          </w:tcPr>
          <w:p w:rsidR="005A6412" w:rsidRPr="00602FBD" w:rsidRDefault="00602FBD" w:rsidP="00602FBD">
            <w:pPr>
              <w:pStyle w:val="GTMJTask-specassessableelements"/>
            </w:pPr>
            <w:r w:rsidRPr="00602FBD">
              <w:t>Describe the significance of physical activity participation to health and wellbeing</w:t>
            </w:r>
            <w:r>
              <w:t>.</w:t>
            </w:r>
          </w:p>
        </w:tc>
        <w:tc>
          <w:tcPr>
            <w:tcW w:w="7354" w:type="dxa"/>
            <w:gridSpan w:val="3"/>
            <w:tcBorders>
              <w:left w:val="single" w:sz="12" w:space="0" w:color="FFFFFF"/>
              <w:right w:val="single" w:sz="12" w:space="0" w:color="FFFFFF"/>
            </w:tcBorders>
            <w:shd w:val="clear" w:color="auto" w:fill="CDE7D0"/>
            <w:vAlign w:val="center"/>
          </w:tcPr>
          <w:p w:rsidR="00602FBD" w:rsidRDefault="00602FBD" w:rsidP="00602FBD">
            <w:pPr>
              <w:pStyle w:val="GTMJTask-specassessableelements"/>
            </w:pPr>
            <w:r>
              <w:t>Describe their own and others’ contributions to health, physical activity, safety and wellbeing.</w:t>
            </w:r>
          </w:p>
          <w:p w:rsidR="005A6412" w:rsidRPr="00095995" w:rsidRDefault="00602FBD" w:rsidP="00602FBD">
            <w:pPr>
              <w:pStyle w:val="GTMJTask-specassessableelements"/>
              <w:rPr>
                <w:rFonts w:eastAsia="Arial Unicode MS"/>
              </w:rPr>
            </w:pPr>
            <w:r>
              <w:t>Examine how physical activity, celebrating diversity and connecting to the environment supports community wellbeing and cultural understanding.</w:t>
            </w:r>
          </w:p>
        </w:tc>
        <w:tc>
          <w:tcPr>
            <w:tcW w:w="568" w:type="dxa"/>
            <w:tcBorders>
              <w:left w:val="single" w:sz="8" w:space="0" w:color="6FBDBE"/>
            </w:tcBorders>
            <w:shd w:val="clear" w:color="auto" w:fill="auto"/>
            <w:vAlign w:val="center"/>
          </w:tcPr>
          <w:p w:rsidR="005A6412" w:rsidRPr="003A0903" w:rsidRDefault="005A6412" w:rsidP="00942682">
            <w:pPr>
              <w:pStyle w:val="GTMJTypetexthere"/>
              <w:rPr>
                <w:rFonts w:eastAsia="Arial Unicode MS"/>
              </w:rPr>
            </w:pPr>
          </w:p>
        </w:tc>
      </w:tr>
      <w:tr w:rsidR="005A6412" w:rsidRPr="003A0903" w:rsidTr="00942682">
        <w:trPr>
          <w:trHeight w:val="235"/>
        </w:trPr>
        <w:tc>
          <w:tcPr>
            <w:tcW w:w="534" w:type="dxa"/>
            <w:vMerge w:val="restart"/>
            <w:shd w:val="clear" w:color="auto" w:fill="auto"/>
            <w:tcMar>
              <w:left w:w="0" w:type="dxa"/>
              <w:right w:w="0" w:type="dxa"/>
            </w:tcMar>
          </w:tcPr>
          <w:p w:rsidR="005A6412" w:rsidRDefault="00602FBD" w:rsidP="00942682">
            <w:pPr>
              <w:pStyle w:val="GTMJTypetexthere"/>
              <w:rPr>
                <w:noProof/>
                <w:lang w:val="en-US" w:eastAsia="en-US"/>
              </w:rPr>
            </w:pPr>
            <w:r>
              <w:rPr>
                <w:noProof/>
                <w:lang w:eastAsia="zh-CN"/>
              </w:rPr>
              <mc:AlternateContent>
                <mc:Choice Requires="wpg">
                  <w:drawing>
                    <wp:anchor distT="0" distB="0" distL="114300" distR="114300" simplePos="0" relativeHeight="251659264" behindDoc="0" locked="0" layoutInCell="1" allowOverlap="1">
                      <wp:simplePos x="0" y="0"/>
                      <wp:positionH relativeFrom="column">
                        <wp:posOffset>4445</wp:posOffset>
                      </wp:positionH>
                      <wp:positionV relativeFrom="paragraph">
                        <wp:posOffset>1905</wp:posOffset>
                      </wp:positionV>
                      <wp:extent cx="4945725" cy="3981450"/>
                      <wp:effectExtent l="0" t="0" r="7620" b="0"/>
                      <wp:wrapNone/>
                      <wp:docPr id="129" name="Group 129"/>
                      <wp:cNvGraphicFramePr/>
                      <a:graphic xmlns:a="http://schemas.openxmlformats.org/drawingml/2006/main">
                        <a:graphicData uri="http://schemas.microsoft.com/office/word/2010/wordprocessingGroup">
                          <wpg:wgp>
                            <wpg:cNvGrpSpPr/>
                            <wpg:grpSpPr>
                              <a:xfrm>
                                <a:off x="0" y="0"/>
                                <a:ext cx="4945725" cy="3981450"/>
                                <a:chOff x="0" y="0"/>
                                <a:chExt cx="4945725" cy="4608000"/>
                              </a:xfrm>
                            </wpg:grpSpPr>
                            <wps:wsp>
                              <wps:cNvPr id="11" name="Up Arrow 11"/>
                              <wps:cNvSpPr/>
                              <wps:spPr>
                                <a:xfrm>
                                  <a:off x="4657725" y="0"/>
                                  <a:ext cx="288000" cy="4608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Up Arrow 9"/>
                              <wps:cNvSpPr/>
                              <wps:spPr>
                                <a:xfrm>
                                  <a:off x="0" y="0"/>
                                  <a:ext cx="288000" cy="460546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oup 129" o:spid="_x0000_s1026" style="position:absolute;margin-left:.35pt;margin-top:.15pt;width:389.45pt;height:313.5pt;z-index:251659264;mso-height-relative:margin" coordsize="49457,4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1" o:spid="_x0000_s1027" type="#_x0000_t68" style="position:absolute;left:46577;width:2880;height:46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OEv70A&#10;AADbAAAADwAAAGRycy9kb3ducmV2LnhtbERPzYrCMBC+C75DGGFvmtbDItUoUhBEBNnqAwzN2ASb&#10;SWmitm9vFhb2Nh/f72x2g2vFi/pgPSvIFxkI4tpry42C2/UwX4EIEVlj65kUjBRgt51ONlho/+Yf&#10;elWxESmEQ4EKTIxdIWWoDTkMC98RJ+7ue4cxwb6Rusd3CnetXGbZt3RoOTUY7Kg0VD+qp1OAZebz&#10;UYfOnO3JysupKsNqVOprNuzXICIN8V/85z7qND+H31/SAXL7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hOEv70AAADbAAAADwAAAAAAAAAAAAAAAACYAgAAZHJzL2Rvd25yZXYu&#10;eG1sUEsFBgAAAAAEAAQA9QAAAIIDAAAAAA==&#10;" adj="675" fillcolor="#bfbfbf [2412]" stroked="f"/>
                      <v:shape id="Up Arrow 9" o:spid="_x0000_s1028" type="#_x0000_t68" style="position:absolute;width:2880;height:460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coMEA&#10;AADaAAAADwAAAGRycy9kb3ducmV2LnhtbESPzWrDMBCE74W+g9hAbrWcHorrRgnBUAimEOr2ARZr&#10;a4laK2Mp/nn7KhDocZiZb5j9cXG9mGgM1rOCXZaDIG69ttwp+P56fypAhIissfdMClYKcDw8Puyx&#10;1H7mT5qa2IkE4VCiAhPjUEoZWkMOQ+YH4uT9+NFhTHLspB5xTnDXy+c8f5EOLacFgwNVhtrf5uoU&#10;YJX73arDYD5sbeWlbqpQrEptN8vpDUSkJf6H7+2zVvAKtyvpBs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nKDBAAAA2gAAAA8AAAAAAAAAAAAAAAAAmAIAAGRycy9kb3du&#10;cmV2LnhtbFBLBQYAAAAABAAEAPUAAACGAwAAAAA=&#10;" adj="675" fillcolor="#bfbfbf [2412]" stroked="f"/>
                    </v:group>
                  </w:pict>
                </mc:Fallback>
              </mc:AlternateContent>
            </w:r>
          </w:p>
        </w:tc>
        <w:tc>
          <w:tcPr>
            <w:tcW w:w="6804" w:type="dxa"/>
            <w:gridSpan w:val="2"/>
            <w:shd w:val="clear" w:color="auto" w:fill="auto"/>
            <w:tcMar>
              <w:left w:w="0" w:type="dxa"/>
              <w:right w:w="0" w:type="dxa"/>
            </w:tcMar>
          </w:tcPr>
          <w:p w:rsidR="005A6412" w:rsidRPr="00577302" w:rsidRDefault="005A6412" w:rsidP="00942682">
            <w:pPr>
              <w:pStyle w:val="GTMJTypetexthere"/>
            </w:pPr>
          </w:p>
        </w:tc>
        <w:tc>
          <w:tcPr>
            <w:tcW w:w="567" w:type="dxa"/>
            <w:gridSpan w:val="2"/>
            <w:vMerge w:val="restart"/>
            <w:shd w:val="clear" w:color="auto" w:fill="auto"/>
            <w:tcMar>
              <w:left w:w="0" w:type="dxa"/>
              <w:right w:w="0" w:type="dxa"/>
            </w:tcMar>
          </w:tcPr>
          <w:p w:rsidR="005A6412" w:rsidRPr="00577302" w:rsidRDefault="005A6412" w:rsidP="00942682">
            <w:pPr>
              <w:pStyle w:val="GTMJTypetexthere"/>
            </w:pPr>
          </w:p>
        </w:tc>
        <w:tc>
          <w:tcPr>
            <w:tcW w:w="6803" w:type="dxa"/>
            <w:gridSpan w:val="2"/>
            <w:shd w:val="clear" w:color="auto" w:fill="auto"/>
          </w:tcPr>
          <w:p w:rsidR="005A6412" w:rsidRPr="00715E07" w:rsidRDefault="005A6412" w:rsidP="00942682">
            <w:pPr>
              <w:pStyle w:val="GTMJTypetexthere"/>
            </w:pPr>
          </w:p>
        </w:tc>
        <w:tc>
          <w:tcPr>
            <w:tcW w:w="568" w:type="dxa"/>
            <w:tcBorders>
              <w:left w:val="nil"/>
            </w:tcBorders>
            <w:shd w:val="clear" w:color="auto" w:fill="auto"/>
            <w:vAlign w:val="center"/>
          </w:tcPr>
          <w:p w:rsidR="005A6412" w:rsidRDefault="005A6412" w:rsidP="00942682">
            <w:pPr>
              <w:pStyle w:val="GTMJTypetexthere"/>
            </w:pPr>
          </w:p>
        </w:tc>
      </w:tr>
      <w:tr w:rsidR="005A6412" w:rsidRPr="003A0903" w:rsidTr="00602FBD">
        <w:trPr>
          <w:trHeight w:val="1077"/>
        </w:trPr>
        <w:tc>
          <w:tcPr>
            <w:tcW w:w="534" w:type="dxa"/>
            <w:vMerge/>
            <w:shd w:val="clear" w:color="auto" w:fill="auto"/>
            <w:tcMar>
              <w:left w:w="0" w:type="dxa"/>
              <w:right w:w="0" w:type="dxa"/>
            </w:tcMar>
          </w:tcPr>
          <w:p w:rsidR="005A6412" w:rsidRPr="00715E07" w:rsidRDefault="005A6412" w:rsidP="00942682"/>
        </w:tc>
        <w:tc>
          <w:tcPr>
            <w:tcW w:w="283" w:type="dxa"/>
            <w:shd w:val="clear" w:color="auto" w:fill="E5F5EB"/>
            <w:tcMar>
              <w:top w:w="85" w:type="dxa"/>
              <w:left w:w="0" w:type="dxa"/>
              <w:bottom w:w="85" w:type="dxa"/>
              <w:right w:w="85" w:type="dxa"/>
            </w:tcMar>
            <w:vAlign w:val="center"/>
          </w:tcPr>
          <w:p w:rsidR="005A6412" w:rsidRPr="00B3281F" w:rsidRDefault="005A6412" w:rsidP="00942682">
            <w:pPr>
              <w:pStyle w:val="GTMJTypetexthere"/>
            </w:pPr>
            <w:r>
              <w:rPr>
                <w:noProof/>
                <w:lang w:eastAsia="zh-CN"/>
              </w:rPr>
              <mc:AlternateContent>
                <mc:Choice Requires="wps">
                  <w:drawing>
                    <wp:inline distT="0" distB="0" distL="0" distR="0" wp14:anchorId="51A8C88F" wp14:editId="5322F5EE">
                      <wp:extent cx="108780" cy="106240"/>
                      <wp:effectExtent l="1270" t="0" r="0" b="0"/>
                      <wp:docPr id="1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type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FU1HwIAABo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XrxVNR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1" w:type="dxa"/>
            <w:shd w:val="clear" w:color="auto" w:fill="E5F5EB"/>
            <w:tcMar>
              <w:left w:w="0" w:type="dxa"/>
              <w:right w:w="0" w:type="dxa"/>
            </w:tcMar>
            <w:vAlign w:val="center"/>
          </w:tcPr>
          <w:p w:rsidR="005A6412" w:rsidRPr="00B75254" w:rsidRDefault="00602FBD" w:rsidP="00942682">
            <w:pPr>
              <w:pStyle w:val="GTMJTypetexthere"/>
              <w:rPr>
                <w:rFonts w:cs="Arial"/>
              </w:rPr>
            </w:pPr>
            <w:r w:rsidRPr="00602FBD">
              <w:rPr>
                <w:rFonts w:cs="Arial"/>
              </w:rPr>
              <w:t>Creates a physical activity that matches the guidelines.</w:t>
            </w:r>
          </w:p>
        </w:tc>
        <w:tc>
          <w:tcPr>
            <w:tcW w:w="567" w:type="dxa"/>
            <w:gridSpan w:val="2"/>
            <w:vMerge/>
            <w:shd w:val="clear" w:color="auto" w:fill="E5F5EB"/>
          </w:tcPr>
          <w:p w:rsidR="005A6412" w:rsidRPr="00832919" w:rsidRDefault="005A6412" w:rsidP="00942682">
            <w:pPr>
              <w:pStyle w:val="GTMJTypetexthere"/>
            </w:pPr>
          </w:p>
        </w:tc>
        <w:tc>
          <w:tcPr>
            <w:tcW w:w="283" w:type="dxa"/>
            <w:shd w:val="clear" w:color="auto" w:fill="E5F5EB"/>
            <w:tcMar>
              <w:top w:w="85" w:type="dxa"/>
              <w:left w:w="0" w:type="dxa"/>
              <w:bottom w:w="85" w:type="dxa"/>
              <w:right w:w="85" w:type="dxa"/>
            </w:tcMar>
            <w:vAlign w:val="center"/>
          </w:tcPr>
          <w:p w:rsidR="005A6412" w:rsidRPr="00715E07" w:rsidRDefault="005A6412" w:rsidP="00942682">
            <w:pPr>
              <w:pStyle w:val="GTMJTypetexthere"/>
            </w:pPr>
            <w:r>
              <w:rPr>
                <w:noProof/>
                <w:lang w:eastAsia="zh-CN"/>
              </w:rPr>
              <mc:AlternateContent>
                <mc:Choice Requires="wps">
                  <w:drawing>
                    <wp:inline distT="0" distB="0" distL="0" distR="0" wp14:anchorId="7F419F72" wp14:editId="138EDF83">
                      <wp:extent cx="108780" cy="106240"/>
                      <wp:effectExtent l="1270" t="0" r="0" b="0"/>
                      <wp:docPr id="1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6xFT9x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0" w:type="dxa"/>
            <w:tcBorders>
              <w:right w:val="single" w:sz="8" w:space="0" w:color="003366"/>
            </w:tcBorders>
            <w:shd w:val="clear" w:color="auto" w:fill="E5F5EB"/>
            <w:tcMar>
              <w:left w:w="0" w:type="dxa"/>
              <w:right w:w="0" w:type="dxa"/>
            </w:tcMar>
            <w:vAlign w:val="center"/>
          </w:tcPr>
          <w:p w:rsidR="005A6412" w:rsidRPr="00485F9E" w:rsidRDefault="00602FBD" w:rsidP="00942682">
            <w:pPr>
              <w:pStyle w:val="GTMJTypetexthere"/>
            </w:pPr>
            <w:r w:rsidRPr="00602FBD">
              <w:rPr>
                <w:rFonts w:cs="Arial"/>
              </w:rPr>
              <w:t>Explains how the physical activity accounts for diversity, connects to the environment and supports community wellbeing at their school.</w:t>
            </w:r>
          </w:p>
        </w:tc>
        <w:tc>
          <w:tcPr>
            <w:tcW w:w="568" w:type="dxa"/>
            <w:tcBorders>
              <w:top w:val="single" w:sz="8" w:space="0" w:color="003366"/>
              <w:left w:val="single" w:sz="8" w:space="0" w:color="003366"/>
              <w:right w:val="single" w:sz="8" w:space="0" w:color="003366"/>
            </w:tcBorders>
            <w:shd w:val="clear" w:color="auto" w:fill="E5F5EB"/>
            <w:vAlign w:val="center"/>
          </w:tcPr>
          <w:p w:rsidR="005A6412" w:rsidRPr="00D261F7" w:rsidRDefault="005A6412" w:rsidP="00942682">
            <w:pPr>
              <w:pStyle w:val="GTMJA-E"/>
            </w:pPr>
            <w:r w:rsidRPr="00D261F7">
              <w:t>A</w:t>
            </w:r>
          </w:p>
        </w:tc>
      </w:tr>
      <w:tr w:rsidR="005A6412" w:rsidRPr="003A0903" w:rsidTr="00602FBD">
        <w:trPr>
          <w:trHeight w:val="1077"/>
        </w:trPr>
        <w:tc>
          <w:tcPr>
            <w:tcW w:w="534" w:type="dxa"/>
            <w:vMerge/>
            <w:shd w:val="clear" w:color="auto" w:fill="auto"/>
          </w:tcPr>
          <w:p w:rsidR="005A6412" w:rsidRPr="00715E07" w:rsidRDefault="005A6412" w:rsidP="00942682"/>
        </w:tc>
        <w:tc>
          <w:tcPr>
            <w:tcW w:w="283" w:type="dxa"/>
            <w:shd w:val="clear" w:color="auto" w:fill="auto"/>
            <w:tcMar>
              <w:top w:w="85" w:type="dxa"/>
              <w:left w:w="0" w:type="dxa"/>
              <w:bottom w:w="85" w:type="dxa"/>
              <w:right w:w="85" w:type="dxa"/>
            </w:tcMar>
            <w:vAlign w:val="center"/>
          </w:tcPr>
          <w:p w:rsidR="005A6412" w:rsidRPr="00832919" w:rsidRDefault="005A6412" w:rsidP="00942682">
            <w:pPr>
              <w:pStyle w:val="GTMJTypetexthere"/>
            </w:pPr>
            <w:r>
              <w:rPr>
                <w:noProof/>
                <w:lang w:eastAsia="zh-CN"/>
              </w:rPr>
              <mc:AlternateContent>
                <mc:Choice Requires="wps">
                  <w:drawing>
                    <wp:inline distT="0" distB="0" distL="0" distR="0" wp14:anchorId="2E7E8864" wp14:editId="4743291D">
                      <wp:extent cx="108780" cy="106240"/>
                      <wp:effectExtent l="1270" t="0" r="0" b="0"/>
                      <wp:docPr id="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mHwIAABo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qfpMJh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1" w:type="dxa"/>
            <w:shd w:val="clear" w:color="auto" w:fill="auto"/>
            <w:tcMar>
              <w:left w:w="0" w:type="dxa"/>
              <w:right w:w="0" w:type="dxa"/>
            </w:tcMar>
            <w:vAlign w:val="center"/>
          </w:tcPr>
          <w:p w:rsidR="005A6412" w:rsidRPr="00B75254" w:rsidRDefault="00602FBD" w:rsidP="00942682">
            <w:pPr>
              <w:pStyle w:val="GTMJTypetexthere"/>
              <w:rPr>
                <w:rFonts w:cs="Arial"/>
              </w:rPr>
            </w:pPr>
            <w:r w:rsidRPr="00602FBD">
              <w:rPr>
                <w:rFonts w:cs="Arial"/>
              </w:rPr>
              <w:t>Provides a clear explanation of the physical activity.</w:t>
            </w:r>
          </w:p>
        </w:tc>
        <w:tc>
          <w:tcPr>
            <w:tcW w:w="567" w:type="dxa"/>
            <w:gridSpan w:val="2"/>
            <w:vMerge/>
            <w:shd w:val="clear" w:color="auto" w:fill="auto"/>
          </w:tcPr>
          <w:p w:rsidR="005A6412" w:rsidRPr="00832919" w:rsidRDefault="005A6412" w:rsidP="00942682">
            <w:pPr>
              <w:pStyle w:val="GTMJTypetexthere"/>
            </w:pPr>
          </w:p>
        </w:tc>
        <w:tc>
          <w:tcPr>
            <w:tcW w:w="283" w:type="dxa"/>
            <w:shd w:val="clear" w:color="auto" w:fill="auto"/>
            <w:tcMar>
              <w:top w:w="85" w:type="dxa"/>
              <w:left w:w="0" w:type="dxa"/>
              <w:bottom w:w="85" w:type="dxa"/>
              <w:right w:w="85" w:type="dxa"/>
            </w:tcMar>
            <w:vAlign w:val="center"/>
          </w:tcPr>
          <w:p w:rsidR="005A6412" w:rsidRPr="00832919" w:rsidRDefault="005A6412" w:rsidP="00942682">
            <w:pPr>
              <w:pStyle w:val="GTMJTypetexthere"/>
            </w:pPr>
            <w:r>
              <w:rPr>
                <w:noProof/>
                <w:lang w:eastAsia="zh-CN"/>
              </w:rPr>
              <mc:AlternateContent>
                <mc:Choice Requires="wps">
                  <w:drawing>
                    <wp:inline distT="0" distB="0" distL="0" distR="0" wp14:anchorId="768D0DA1" wp14:editId="1C50E05D">
                      <wp:extent cx="108780" cy="106240"/>
                      <wp:effectExtent l="1270" t="0" r="0" b="0"/>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ZB+nWB8CAAAZBAAADgAAAAAAAAAAAAAAAAAuAgAAZHJzL2Uyb0RvYy54bWxQSwECLQAU&#10;AAYACAAAACEASbaBGtkAAAADAQAADwAAAAAAAAAAAAAAAAB5BAAAZHJzL2Rvd25yZXYueG1sUEsF&#10;BgAAAAAEAAQA8wAAAH8FAAAAAA==&#10;" fillcolor="#02935e" stroked="f">
                      <w10:anchorlock/>
                    </v:shape>
                  </w:pict>
                </mc:Fallback>
              </mc:AlternateContent>
            </w:r>
          </w:p>
        </w:tc>
        <w:tc>
          <w:tcPr>
            <w:tcW w:w="6520" w:type="dxa"/>
            <w:tcBorders>
              <w:right w:val="single" w:sz="8" w:space="0" w:color="003366"/>
            </w:tcBorders>
            <w:shd w:val="clear" w:color="auto" w:fill="auto"/>
            <w:tcMar>
              <w:left w:w="0" w:type="dxa"/>
              <w:right w:w="0" w:type="dxa"/>
            </w:tcMar>
            <w:vAlign w:val="center"/>
          </w:tcPr>
          <w:p w:rsidR="005A6412" w:rsidRPr="00485F9E" w:rsidRDefault="00602FBD" w:rsidP="00942682">
            <w:pPr>
              <w:pStyle w:val="GTMJTypetexthere"/>
            </w:pPr>
            <w:r w:rsidRPr="00602FBD">
              <w:rPr>
                <w:rFonts w:cs="Arial"/>
              </w:rPr>
              <w:t>Explains how the physical activity supports the wellbeing of others.</w:t>
            </w:r>
          </w:p>
        </w:tc>
        <w:tc>
          <w:tcPr>
            <w:tcW w:w="568" w:type="dxa"/>
            <w:tcBorders>
              <w:top w:val="single" w:sz="8" w:space="0" w:color="003366"/>
              <w:left w:val="single" w:sz="8" w:space="0" w:color="003366"/>
              <w:bottom w:val="single" w:sz="8" w:space="0" w:color="003366"/>
              <w:right w:val="single" w:sz="8" w:space="0" w:color="003366"/>
            </w:tcBorders>
            <w:shd w:val="clear" w:color="auto" w:fill="auto"/>
            <w:vAlign w:val="center"/>
          </w:tcPr>
          <w:p w:rsidR="005A6412" w:rsidRPr="00D261F7" w:rsidRDefault="005A6412" w:rsidP="00942682">
            <w:pPr>
              <w:pStyle w:val="GTMJA-E"/>
            </w:pPr>
            <w:r w:rsidRPr="00D261F7">
              <w:t>B</w:t>
            </w:r>
          </w:p>
        </w:tc>
      </w:tr>
      <w:tr w:rsidR="005A6412" w:rsidRPr="003A0903" w:rsidTr="00602FBD">
        <w:trPr>
          <w:trHeight w:val="1077"/>
        </w:trPr>
        <w:tc>
          <w:tcPr>
            <w:tcW w:w="534" w:type="dxa"/>
            <w:vMerge/>
            <w:shd w:val="clear" w:color="auto" w:fill="auto"/>
          </w:tcPr>
          <w:p w:rsidR="005A6412" w:rsidRPr="00715E07" w:rsidRDefault="005A6412" w:rsidP="00942682"/>
        </w:tc>
        <w:tc>
          <w:tcPr>
            <w:tcW w:w="283" w:type="dxa"/>
            <w:shd w:val="clear" w:color="auto" w:fill="E5F5EB"/>
            <w:tcMar>
              <w:top w:w="85" w:type="dxa"/>
              <w:left w:w="0" w:type="dxa"/>
              <w:bottom w:w="85" w:type="dxa"/>
              <w:right w:w="85" w:type="dxa"/>
            </w:tcMar>
            <w:vAlign w:val="center"/>
          </w:tcPr>
          <w:p w:rsidR="005A6412" w:rsidRPr="00715E07" w:rsidRDefault="005A6412" w:rsidP="00942682">
            <w:pPr>
              <w:pStyle w:val="GTMJTypetexthere"/>
            </w:pPr>
            <w:r>
              <w:rPr>
                <w:noProof/>
                <w:lang w:eastAsia="zh-CN"/>
              </w:rPr>
              <mc:AlternateContent>
                <mc:Choice Requires="wps">
                  <w:drawing>
                    <wp:inline distT="0" distB="0" distL="0" distR="0" wp14:anchorId="1740A3BA" wp14:editId="25D5D6A3">
                      <wp:extent cx="108780" cy="106240"/>
                      <wp:effectExtent l="1270" t="0" r="0" b="0"/>
                      <wp:docPr id="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93FHgIAABk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" fillcolor="#02935e" stroked="f">
                      <w10:anchorlock/>
                    </v:shape>
                  </w:pict>
                </mc:Fallback>
              </mc:AlternateContent>
            </w:r>
          </w:p>
        </w:tc>
        <w:tc>
          <w:tcPr>
            <w:tcW w:w="6521" w:type="dxa"/>
            <w:shd w:val="clear" w:color="auto" w:fill="E5F5EB"/>
            <w:tcMar>
              <w:left w:w="0" w:type="dxa"/>
              <w:right w:w="0" w:type="dxa"/>
            </w:tcMar>
            <w:vAlign w:val="center"/>
          </w:tcPr>
          <w:p w:rsidR="005A6412" w:rsidRPr="00B75254" w:rsidRDefault="00602FBD" w:rsidP="00942682">
            <w:pPr>
              <w:pStyle w:val="GTMJTypetexthere"/>
              <w:rPr>
                <w:rFonts w:cs="Arial"/>
              </w:rPr>
            </w:pPr>
            <w:r w:rsidRPr="00602FBD">
              <w:rPr>
                <w:rFonts w:cs="Arial"/>
              </w:rPr>
              <w:t>Describes the significance of physical activity participation to health and wellbeing.</w:t>
            </w:r>
          </w:p>
        </w:tc>
        <w:tc>
          <w:tcPr>
            <w:tcW w:w="567" w:type="dxa"/>
            <w:gridSpan w:val="2"/>
            <w:vMerge/>
            <w:shd w:val="clear" w:color="auto" w:fill="E5F5EB"/>
          </w:tcPr>
          <w:p w:rsidR="005A6412" w:rsidRPr="00715E07" w:rsidRDefault="005A6412" w:rsidP="00942682">
            <w:pPr>
              <w:pStyle w:val="GTMJTypetexthere"/>
            </w:pPr>
          </w:p>
        </w:tc>
        <w:tc>
          <w:tcPr>
            <w:tcW w:w="283" w:type="dxa"/>
            <w:shd w:val="clear" w:color="auto" w:fill="E5F5EB"/>
            <w:tcMar>
              <w:top w:w="85" w:type="dxa"/>
              <w:left w:w="0" w:type="dxa"/>
              <w:bottom w:w="85" w:type="dxa"/>
              <w:right w:w="85" w:type="dxa"/>
            </w:tcMar>
            <w:vAlign w:val="center"/>
          </w:tcPr>
          <w:p w:rsidR="005A6412" w:rsidRPr="00715E07" w:rsidRDefault="005A6412" w:rsidP="00942682">
            <w:pPr>
              <w:pStyle w:val="GTMJTypetexthere"/>
            </w:pPr>
            <w:r>
              <w:rPr>
                <w:noProof/>
                <w:lang w:eastAsia="zh-CN"/>
              </w:rPr>
              <mc:AlternateContent>
                <mc:Choice Requires="wps">
                  <w:drawing>
                    <wp:inline distT="0" distB="0" distL="0" distR="0" wp14:anchorId="1797EA4F" wp14:editId="3A0489EE">
                      <wp:extent cx="108780" cy="106240"/>
                      <wp:effectExtent l="1270" t="0" r="0" b="0"/>
                      <wp:docPr id="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8tp4wh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0" w:type="dxa"/>
            <w:tcBorders>
              <w:right w:val="single" w:sz="8" w:space="0" w:color="003366"/>
            </w:tcBorders>
            <w:shd w:val="clear" w:color="auto" w:fill="E5F5EB"/>
            <w:tcMar>
              <w:left w:w="0" w:type="dxa"/>
              <w:right w:w="0" w:type="dxa"/>
            </w:tcMar>
            <w:vAlign w:val="center"/>
          </w:tcPr>
          <w:p w:rsidR="004D70BD" w:rsidRDefault="00602FBD" w:rsidP="00942682">
            <w:pPr>
              <w:pStyle w:val="GTMJTypetexthere"/>
            </w:pPr>
            <w:r w:rsidRPr="00602FBD">
              <w:t xml:space="preserve">Describes their own and others’ contributions to health, physical </w:t>
            </w:r>
            <w:r w:rsidR="004D70BD">
              <w:t>activity, safety and wellbeing.</w:t>
            </w:r>
          </w:p>
          <w:p w:rsidR="005A6412" w:rsidRPr="00485F9E" w:rsidRDefault="00602FBD" w:rsidP="00942682">
            <w:pPr>
              <w:pStyle w:val="GTMJTypetexthere"/>
            </w:pPr>
            <w:bookmarkStart w:id="0" w:name="_GoBack"/>
            <w:bookmarkEnd w:id="0"/>
            <w:r w:rsidRPr="00602FBD">
              <w:t>Examines how physical activity, celebrating diversity and connecting to the environment support community wellbeing and cultural understanding.</w:t>
            </w:r>
          </w:p>
        </w:tc>
        <w:tc>
          <w:tcPr>
            <w:tcW w:w="568" w:type="dxa"/>
            <w:tcBorders>
              <w:top w:val="single" w:sz="8" w:space="0" w:color="003366"/>
              <w:left w:val="single" w:sz="8" w:space="0" w:color="003366"/>
              <w:bottom w:val="single" w:sz="8" w:space="0" w:color="003366"/>
              <w:right w:val="single" w:sz="8" w:space="0" w:color="003366"/>
            </w:tcBorders>
            <w:shd w:val="clear" w:color="auto" w:fill="E5F5EB"/>
            <w:vAlign w:val="center"/>
          </w:tcPr>
          <w:p w:rsidR="005A6412" w:rsidRPr="00D261F7" w:rsidRDefault="005A6412" w:rsidP="00942682">
            <w:pPr>
              <w:pStyle w:val="GTMJA-E"/>
            </w:pPr>
            <w:r w:rsidRPr="00D261F7">
              <w:t>C</w:t>
            </w:r>
          </w:p>
        </w:tc>
      </w:tr>
      <w:tr w:rsidR="005A6412" w:rsidRPr="003A0903" w:rsidTr="00602FBD">
        <w:trPr>
          <w:trHeight w:val="1077"/>
        </w:trPr>
        <w:tc>
          <w:tcPr>
            <w:tcW w:w="534" w:type="dxa"/>
            <w:vMerge/>
            <w:shd w:val="clear" w:color="auto" w:fill="auto"/>
          </w:tcPr>
          <w:p w:rsidR="005A6412" w:rsidRPr="00715E07" w:rsidRDefault="005A6412" w:rsidP="00942682"/>
        </w:tc>
        <w:tc>
          <w:tcPr>
            <w:tcW w:w="283" w:type="dxa"/>
            <w:shd w:val="clear" w:color="auto" w:fill="auto"/>
            <w:tcMar>
              <w:top w:w="85" w:type="dxa"/>
              <w:left w:w="0" w:type="dxa"/>
              <w:bottom w:w="85" w:type="dxa"/>
              <w:right w:w="85" w:type="dxa"/>
            </w:tcMar>
            <w:vAlign w:val="center"/>
          </w:tcPr>
          <w:p w:rsidR="005A6412" w:rsidRPr="00832919" w:rsidRDefault="005A6412" w:rsidP="00942682">
            <w:pPr>
              <w:pStyle w:val="GTMJTypetexthere"/>
            </w:pPr>
            <w:r>
              <w:rPr>
                <w:noProof/>
                <w:lang w:eastAsia="zh-CN"/>
              </w:rPr>
              <mc:AlternateContent>
                <mc:Choice Requires="wps">
                  <w:drawing>
                    <wp:inline distT="0" distB="0" distL="0" distR="0" wp14:anchorId="5C5CF80A" wp14:editId="75A478E3">
                      <wp:extent cx="108780" cy="106240"/>
                      <wp:effectExtent l="1270" t="0" r="0" b="0"/>
                      <wp:docPr id="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WcTHwIAABo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sDFnEx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1" w:type="dxa"/>
            <w:shd w:val="clear" w:color="auto" w:fill="auto"/>
            <w:tcMar>
              <w:left w:w="0" w:type="dxa"/>
              <w:right w:w="0" w:type="dxa"/>
            </w:tcMar>
            <w:vAlign w:val="center"/>
          </w:tcPr>
          <w:p w:rsidR="005A6412" w:rsidRPr="00B75254" w:rsidRDefault="00602FBD" w:rsidP="00942682">
            <w:pPr>
              <w:pStyle w:val="GTMJTypetexthere"/>
              <w:rPr>
                <w:rFonts w:eastAsia="Arial Unicode MS" w:cs="Arial"/>
              </w:rPr>
            </w:pPr>
            <w:r w:rsidRPr="00602FBD">
              <w:rPr>
                <w:rFonts w:cs="Arial"/>
              </w:rPr>
              <w:t>Describes a physical activity.</w:t>
            </w:r>
          </w:p>
        </w:tc>
        <w:tc>
          <w:tcPr>
            <w:tcW w:w="567" w:type="dxa"/>
            <w:gridSpan w:val="2"/>
            <w:vMerge/>
            <w:shd w:val="clear" w:color="auto" w:fill="auto"/>
          </w:tcPr>
          <w:p w:rsidR="005A6412" w:rsidRPr="00832919" w:rsidRDefault="005A6412" w:rsidP="00942682">
            <w:pPr>
              <w:pStyle w:val="GTMJTypetexthere"/>
            </w:pPr>
          </w:p>
        </w:tc>
        <w:tc>
          <w:tcPr>
            <w:tcW w:w="283" w:type="dxa"/>
            <w:shd w:val="clear" w:color="auto" w:fill="auto"/>
            <w:tcMar>
              <w:top w:w="85" w:type="dxa"/>
              <w:left w:w="0" w:type="dxa"/>
              <w:bottom w:w="85" w:type="dxa"/>
              <w:right w:w="85" w:type="dxa"/>
            </w:tcMar>
            <w:vAlign w:val="center"/>
          </w:tcPr>
          <w:p w:rsidR="005A6412" w:rsidRPr="00832919" w:rsidRDefault="005A6412" w:rsidP="00942682">
            <w:pPr>
              <w:pStyle w:val="GTMJTypetexthere"/>
            </w:pPr>
            <w:r>
              <w:rPr>
                <w:noProof/>
                <w:lang w:eastAsia="zh-CN"/>
              </w:rPr>
              <mc:AlternateContent>
                <mc:Choice Requires="wps">
                  <w:drawing>
                    <wp:inline distT="0" distB="0" distL="0" distR="0" wp14:anchorId="41BE93D3" wp14:editId="4739ED21">
                      <wp:extent cx="108780" cy="106240"/>
                      <wp:effectExtent l="1270" t="0" r="0" b="0"/>
                      <wp:docPr id="2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TtPEKB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0" w:type="dxa"/>
            <w:tcBorders>
              <w:right w:val="single" w:sz="8" w:space="0" w:color="003366"/>
            </w:tcBorders>
            <w:shd w:val="clear" w:color="auto" w:fill="auto"/>
            <w:tcMar>
              <w:left w:w="0" w:type="dxa"/>
              <w:right w:w="0" w:type="dxa"/>
            </w:tcMar>
            <w:vAlign w:val="center"/>
          </w:tcPr>
          <w:p w:rsidR="005A6412" w:rsidRPr="00245211" w:rsidRDefault="00602FBD" w:rsidP="00942682">
            <w:pPr>
              <w:pStyle w:val="GTMJTypetexthere"/>
            </w:pPr>
            <w:r w:rsidRPr="00602FBD">
              <w:rPr>
                <w:rFonts w:cs="Arial"/>
              </w:rPr>
              <w:t>States a contribution of physical activity to community wellbeing.</w:t>
            </w:r>
          </w:p>
        </w:tc>
        <w:tc>
          <w:tcPr>
            <w:tcW w:w="568" w:type="dxa"/>
            <w:tcBorders>
              <w:top w:val="single" w:sz="8" w:space="0" w:color="003366"/>
              <w:left w:val="single" w:sz="8" w:space="0" w:color="003366"/>
              <w:bottom w:val="single" w:sz="8" w:space="0" w:color="003366"/>
              <w:right w:val="single" w:sz="8" w:space="0" w:color="003366"/>
            </w:tcBorders>
            <w:shd w:val="clear" w:color="auto" w:fill="auto"/>
            <w:vAlign w:val="center"/>
          </w:tcPr>
          <w:p w:rsidR="005A6412" w:rsidRPr="00D261F7" w:rsidRDefault="005A6412" w:rsidP="00942682">
            <w:pPr>
              <w:pStyle w:val="GTMJA-E"/>
            </w:pPr>
            <w:r w:rsidRPr="00D261F7">
              <w:t>D</w:t>
            </w:r>
          </w:p>
        </w:tc>
      </w:tr>
      <w:tr w:rsidR="005A6412" w:rsidRPr="003A0903" w:rsidTr="00942682">
        <w:trPr>
          <w:trHeight w:val="1001"/>
        </w:trPr>
        <w:tc>
          <w:tcPr>
            <w:tcW w:w="534" w:type="dxa"/>
            <w:vMerge/>
            <w:tcBorders>
              <w:bottom w:val="nil"/>
            </w:tcBorders>
            <w:shd w:val="clear" w:color="auto" w:fill="auto"/>
          </w:tcPr>
          <w:p w:rsidR="005A6412" w:rsidRPr="00715E07" w:rsidRDefault="005A6412" w:rsidP="00942682"/>
        </w:tc>
        <w:tc>
          <w:tcPr>
            <w:tcW w:w="283" w:type="dxa"/>
            <w:tcBorders>
              <w:bottom w:val="nil"/>
            </w:tcBorders>
            <w:shd w:val="clear" w:color="auto" w:fill="E5F5EB"/>
            <w:tcMar>
              <w:top w:w="85" w:type="dxa"/>
              <w:left w:w="0" w:type="dxa"/>
              <w:bottom w:w="85" w:type="dxa"/>
              <w:right w:w="85" w:type="dxa"/>
            </w:tcMar>
            <w:vAlign w:val="center"/>
          </w:tcPr>
          <w:p w:rsidR="005A6412" w:rsidRPr="00715E07" w:rsidRDefault="005A6412" w:rsidP="00942682">
            <w:pPr>
              <w:pStyle w:val="GTMJTypetexthere"/>
            </w:pPr>
            <w:r>
              <w:rPr>
                <w:noProof/>
                <w:lang w:eastAsia="zh-CN"/>
              </w:rPr>
              <mc:AlternateContent>
                <mc:Choice Requires="wps">
                  <w:drawing>
                    <wp:inline distT="0" distB="0" distL="0" distR="0" wp14:anchorId="748126B0" wp14:editId="19B63111">
                      <wp:extent cx="108780" cy="106240"/>
                      <wp:effectExtent l="1270" t="0" r="0" b="0"/>
                      <wp:docPr id="2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sLqHwIAABo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37C6h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1" w:type="dxa"/>
            <w:tcBorders>
              <w:bottom w:val="nil"/>
            </w:tcBorders>
            <w:shd w:val="clear" w:color="auto" w:fill="E5F5EB"/>
            <w:tcMar>
              <w:left w:w="0" w:type="dxa"/>
              <w:right w:w="0" w:type="dxa"/>
            </w:tcMar>
            <w:vAlign w:val="center"/>
          </w:tcPr>
          <w:p w:rsidR="005A6412" w:rsidRPr="00715E07" w:rsidRDefault="00602FBD" w:rsidP="00942682">
            <w:pPr>
              <w:pStyle w:val="GTMJTypetexthere"/>
            </w:pPr>
            <w:r w:rsidRPr="00602FBD">
              <w:rPr>
                <w:rFonts w:cs="Arial"/>
              </w:rPr>
              <w:t>Provides detail about the physical activity.</w:t>
            </w:r>
          </w:p>
        </w:tc>
        <w:tc>
          <w:tcPr>
            <w:tcW w:w="567" w:type="dxa"/>
            <w:gridSpan w:val="2"/>
            <w:vMerge/>
            <w:tcBorders>
              <w:bottom w:val="nil"/>
            </w:tcBorders>
            <w:shd w:val="clear" w:color="auto" w:fill="E5F5EB"/>
          </w:tcPr>
          <w:p w:rsidR="005A6412" w:rsidRPr="00715E07" w:rsidRDefault="005A6412" w:rsidP="00942682">
            <w:pPr>
              <w:pStyle w:val="GTMJTypetexthere"/>
            </w:pPr>
          </w:p>
        </w:tc>
        <w:tc>
          <w:tcPr>
            <w:tcW w:w="283" w:type="dxa"/>
            <w:tcBorders>
              <w:bottom w:val="nil"/>
            </w:tcBorders>
            <w:shd w:val="clear" w:color="auto" w:fill="E5F5EB"/>
            <w:tcMar>
              <w:top w:w="85" w:type="dxa"/>
              <w:left w:w="0" w:type="dxa"/>
              <w:bottom w:w="85" w:type="dxa"/>
              <w:right w:w="85" w:type="dxa"/>
            </w:tcMar>
            <w:vAlign w:val="center"/>
          </w:tcPr>
          <w:p w:rsidR="005A6412" w:rsidRPr="00715E07" w:rsidRDefault="005A6412" w:rsidP="00942682">
            <w:pPr>
              <w:pStyle w:val="GTMJTypetexthere"/>
            </w:pPr>
            <w:r>
              <w:rPr>
                <w:noProof/>
                <w:lang w:eastAsia="zh-CN"/>
              </w:rPr>
              <mc:AlternateContent>
                <mc:Choice Requires="wps">
                  <w:drawing>
                    <wp:inline distT="0" distB="0" distL="0" distR="0" wp14:anchorId="7D8507B4" wp14:editId="73857CDF">
                      <wp:extent cx="108780" cy="106240"/>
                      <wp:effectExtent l="1270" t="0" r="0" b="0"/>
                      <wp:docPr id="2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02935E"/>
                              </a:solidFill>
                              <a:ln>
                                <a:noFill/>
                              </a:ln>
                              <a:effectLs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" fillcolor="#02935e" stroked="f">
                      <w10:anchorlock/>
                    </v:shape>
                  </w:pict>
                </mc:Fallback>
              </mc:AlternateContent>
            </w:r>
          </w:p>
        </w:tc>
        <w:tc>
          <w:tcPr>
            <w:tcW w:w="6520" w:type="dxa"/>
            <w:tcBorders>
              <w:bottom w:val="nil"/>
              <w:right w:val="single" w:sz="8" w:space="0" w:color="003366"/>
            </w:tcBorders>
            <w:shd w:val="clear" w:color="auto" w:fill="E5F5EB"/>
            <w:tcMar>
              <w:left w:w="0" w:type="dxa"/>
              <w:right w:w="0" w:type="dxa"/>
            </w:tcMar>
            <w:vAlign w:val="center"/>
          </w:tcPr>
          <w:p w:rsidR="005A6412" w:rsidRPr="00245211" w:rsidRDefault="00602FBD" w:rsidP="00942682">
            <w:pPr>
              <w:pStyle w:val="GTMJTypetexthere"/>
            </w:pPr>
            <w:r w:rsidRPr="00602FBD">
              <w:rPr>
                <w:rFonts w:cs="Arial"/>
              </w:rPr>
              <w:t>Describes own physical activity.</w:t>
            </w:r>
          </w:p>
        </w:tc>
        <w:tc>
          <w:tcPr>
            <w:tcW w:w="568" w:type="dxa"/>
            <w:tcBorders>
              <w:top w:val="single" w:sz="8" w:space="0" w:color="003366"/>
              <w:left w:val="single" w:sz="8" w:space="0" w:color="003366"/>
              <w:bottom w:val="single" w:sz="8" w:space="0" w:color="auto"/>
              <w:right w:val="single" w:sz="8" w:space="0" w:color="003366"/>
            </w:tcBorders>
            <w:shd w:val="clear" w:color="auto" w:fill="E5F5EB"/>
            <w:vAlign w:val="center"/>
          </w:tcPr>
          <w:p w:rsidR="005A6412" w:rsidRPr="00D261F7" w:rsidRDefault="005A6412" w:rsidP="00942682">
            <w:pPr>
              <w:pStyle w:val="GTMJA-E"/>
            </w:pPr>
            <w:r w:rsidRPr="00D261F7">
              <w:t>E</w:t>
            </w:r>
          </w:p>
        </w:tc>
      </w:tr>
    </w:tbl>
    <w:p w:rsidR="005A6412" w:rsidRDefault="005A6412" w:rsidP="005A6412">
      <w:pPr>
        <w:pStyle w:val="Legend"/>
      </w:pPr>
    </w:p>
    <w:tbl>
      <w:tblPr>
        <w:tblW w:w="4975" w:type="pct"/>
        <w:tblLayout w:type="fixed"/>
        <w:tblLook w:val="01E0" w:firstRow="1" w:lastRow="1" w:firstColumn="1" w:lastColumn="1" w:noHBand="0" w:noVBand="0"/>
      </w:tblPr>
      <w:tblGrid>
        <w:gridCol w:w="1380"/>
        <w:gridCol w:w="13895"/>
      </w:tblGrid>
      <w:tr w:rsidR="005A6412" w:rsidRPr="006556C8" w:rsidTr="00942682">
        <w:trPr>
          <w:trHeight w:val="658"/>
        </w:trPr>
        <w:tc>
          <w:tcPr>
            <w:tcW w:w="1380" w:type="dxa"/>
            <w:shd w:val="clear" w:color="auto" w:fill="auto"/>
          </w:tcPr>
          <w:p w:rsidR="005A6412" w:rsidRPr="00E1288B" w:rsidRDefault="005A6412" w:rsidP="00942682">
            <w:pPr>
              <w:pStyle w:val="GTMJBlueHeaderRightalign"/>
            </w:pPr>
            <w:r w:rsidRPr="00E1288B">
              <w:t>Feedback:</w:t>
            </w:r>
          </w:p>
        </w:tc>
        <w:tc>
          <w:tcPr>
            <w:tcW w:w="13895" w:type="dxa"/>
            <w:shd w:val="clear" w:color="auto" w:fill="F2F2F2" w:themeFill="background1" w:themeFillShade="F2"/>
          </w:tcPr>
          <w:p w:rsidR="005A6412" w:rsidRPr="00E1288B" w:rsidRDefault="005A6412" w:rsidP="00942682">
            <w:pPr>
              <w:pStyle w:val="Bodytext0spaceafter"/>
            </w:pPr>
          </w:p>
        </w:tc>
      </w:tr>
    </w:tbl>
    <w:p w:rsidR="00F9015E" w:rsidRDefault="00F9015E" w:rsidP="00604758">
      <w:pPr>
        <w:pStyle w:val="Footer"/>
      </w:pPr>
    </w:p>
    <w:sectPr w:rsidR="00F9015E" w:rsidSect="00BC07A8">
      <w:footerReference w:type="default" r:id="rId16"/>
      <w:pgSz w:w="16838" w:h="11906" w:orient="landscape"/>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2682" w:rsidRDefault="00942682" w:rsidP="009336AD">
      <w:pPr>
        <w:spacing w:line="240" w:lineRule="auto"/>
      </w:pPr>
      <w:r>
        <w:separator/>
      </w:r>
    </w:p>
    <w:p w:rsidR="00942682" w:rsidRDefault="00942682"/>
  </w:endnote>
  <w:endnote w:type="continuationSeparator" w:id="0">
    <w:p w:rsidR="00942682" w:rsidRDefault="00942682" w:rsidP="009336AD">
      <w:pPr>
        <w:spacing w:line="240" w:lineRule="auto"/>
      </w:pPr>
      <w:r>
        <w:continuationSeparator/>
      </w:r>
    </w:p>
    <w:p w:rsidR="00942682" w:rsidRDefault="009426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202020204"/>
    <w:charset w:val="00"/>
    <w:family w:val="swiss"/>
    <w:pitch w:val="variable"/>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00000000" w:usb1="5000A1FF" w:usb2="00000000" w:usb3="00000000" w:csb0="000001BF" w:csb1="00000000"/>
  </w:font>
  <w:font w:name="MS Gothic">
    <w:altName w:val="?l?r ?S?V?b?N"/>
    <w:panose1 w:val="020B0609070205080204"/>
    <w:charset w:val="80"/>
    <w:family w:val="modern"/>
    <w:pitch w:val="fixed"/>
    <w:sig w:usb0="E00002FF" w:usb1="6AC7FDFB" w:usb2="00000012" w:usb3="00000000" w:csb0="0002009F" w:csb1="00000000"/>
  </w:font>
  <w:font w:name="Arial Bold">
    <w:panose1 w:val="020B0704020202020204"/>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C93" w:rsidRDefault="00867C9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682" w:rsidRPr="00BC4F3D" w:rsidRDefault="00942682" w:rsidP="00942682">
    <w:pPr>
      <w:pStyle w:val="Footer"/>
    </w:pPr>
    <w:r>
      <w:rPr>
        <w:lang w:val="en-AU" w:eastAsia="zh-CN"/>
      </w:rPr>
      <w:drawing>
        <wp:anchor distT="0" distB="0" distL="114300" distR="114300" simplePos="0" relativeHeight="251662336" behindDoc="0" locked="0" layoutInCell="1" allowOverlap="1" wp14:anchorId="0C532EF3" wp14:editId="6E3CEAE7">
          <wp:simplePos x="0" y="0"/>
          <wp:positionH relativeFrom="column">
            <wp:posOffset>4889659</wp:posOffset>
          </wp:positionH>
          <wp:positionV relativeFrom="paragraph">
            <wp:posOffset>-26670</wp:posOffset>
          </wp:positionV>
          <wp:extent cx="1585912" cy="274320"/>
          <wp:effectExtent l="0" t="0" r="0" b="0"/>
          <wp:wrapNone/>
          <wp:docPr id="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5912" cy="274320"/>
                  </a:xfrm>
                  <a:prstGeom prst="rect">
                    <a:avLst/>
                  </a:prstGeom>
                  <a:noFill/>
                </pic:spPr>
              </pic:pic>
            </a:graphicData>
          </a:graphic>
          <wp14:sizeRelH relativeFrom="page">
            <wp14:pctWidth>0</wp14:pctWidth>
          </wp14:sizeRelH>
          <wp14:sizeRelV relativeFrom="page">
            <wp14:pctHeight>0</wp14:pctHeight>
          </wp14:sizeRelV>
        </wp:anchor>
      </w:drawing>
    </w:r>
    <w:r>
      <w:rPr>
        <w:lang w:val="en-AU" w:eastAsia="zh-CN"/>
      </w:rPr>
      <w:drawing>
        <wp:anchor distT="0" distB="0" distL="114300" distR="114300" simplePos="0" relativeHeight="251663360" behindDoc="0" locked="0" layoutInCell="1" allowOverlap="1" wp14:anchorId="320C9CD3" wp14:editId="28E91CB3">
          <wp:simplePos x="0" y="0"/>
          <wp:positionH relativeFrom="column">
            <wp:posOffset>2141950</wp:posOffset>
          </wp:positionH>
          <wp:positionV relativeFrom="paragraph">
            <wp:posOffset>-19893</wp:posOffset>
          </wp:positionV>
          <wp:extent cx="2052000" cy="248400"/>
          <wp:effectExtent l="0" t="0" r="5715" b="5715"/>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4D70BD">
      <w:t>3</w:t>
    </w:r>
    <w:r w:rsidRPr="00AB207A">
      <w:fldChar w:fldCharType="end"/>
    </w:r>
    <w:r w:rsidRPr="00AB207A">
      <w:t xml:space="preserve"> of </w:t>
    </w:r>
    <w:r>
      <w:fldChar w:fldCharType="begin"/>
    </w:r>
    <w:r>
      <w:instrText xml:space="preserve"> NUMPAGES </w:instrText>
    </w:r>
    <w:r>
      <w:fldChar w:fldCharType="separate"/>
    </w:r>
    <w:r w:rsidR="004D70BD">
      <w:t>4</w:t>
    </w:r>
    <w:r>
      <w:fldChar w:fldCharType="end"/>
    </w:r>
  </w:p>
  <w:p w:rsidR="00942682" w:rsidRPr="000F41F4" w:rsidRDefault="004D70BD" w:rsidP="00942682">
    <w:pPr>
      <w:pStyle w:val="Footergrey"/>
    </w:pPr>
    <w:r>
      <w:fldChar w:fldCharType="begin"/>
    </w:r>
    <w:r>
      <w:instrText xml:space="preserve"> FILENAME   \* MERGEFORMAT </w:instrText>
    </w:r>
    <w:r>
      <w:fldChar w:fldCharType="separate"/>
    </w:r>
    <w:r w:rsidR="00A76D49">
      <w:rPr>
        <w:noProof/>
      </w:rPr>
      <w:t>PPS_Y06_U2_AT_LetBeActive.docx</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C93" w:rsidRDefault="00867C9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682" w:rsidRPr="00BE38EA" w:rsidRDefault="00942682" w:rsidP="00BC07A8">
    <w:pPr>
      <w:pStyle w:val="Footer"/>
    </w:pPr>
    <w:r w:rsidRPr="00832919">
      <w:rPr>
        <w:szCs w:val="14"/>
        <w:lang w:val="en-AU" w:eastAsia="zh-CN"/>
      </w:rPr>
      <w:drawing>
        <wp:anchor distT="0" distB="0" distL="114300" distR="114300" simplePos="0" relativeHeight="251665408" behindDoc="1" locked="0" layoutInCell="1" allowOverlap="1" wp14:anchorId="11BC6C4E" wp14:editId="0493AD27">
          <wp:simplePos x="0" y="0"/>
          <wp:positionH relativeFrom="margin">
            <wp:posOffset>8035290</wp:posOffset>
          </wp:positionH>
          <wp:positionV relativeFrom="paragraph">
            <wp:posOffset>41910</wp:posOffset>
          </wp:positionV>
          <wp:extent cx="1587500" cy="2743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eastAsia="zh-CN"/>
      </w:rPr>
      <w:drawing>
        <wp:anchor distT="0" distB="0" distL="114300" distR="114300" simplePos="0" relativeHeight="251666432" behindDoc="0" locked="0" layoutInCell="1" allowOverlap="1" wp14:anchorId="30666937" wp14:editId="63DF37B9">
          <wp:simplePos x="0" y="0"/>
          <wp:positionH relativeFrom="column">
            <wp:posOffset>3620135</wp:posOffset>
          </wp:positionH>
          <wp:positionV relativeFrom="paragraph">
            <wp:posOffset>66040</wp:posOffset>
          </wp:positionV>
          <wp:extent cx="2052000" cy="248400"/>
          <wp:effectExtent l="0" t="0" r="5715" b="5715"/>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4D70BD">
      <w:rPr>
        <w:rFonts w:cs="Arial"/>
        <w:szCs w:val="14"/>
      </w:rPr>
      <w:t>4</w:t>
    </w:r>
    <w:r w:rsidRPr="00832919">
      <w:rPr>
        <w:rFonts w:cs="Arial"/>
        <w:szCs w:val="14"/>
      </w:rPr>
      <w:fldChar w:fldCharType="end"/>
    </w:r>
    <w:r w:rsidRPr="00832919">
      <w:rPr>
        <w:rFonts w:cs="Arial"/>
        <w:szCs w:val="14"/>
      </w:rPr>
      <w:t xml:space="preserve"> </w:t>
    </w:r>
    <w:r w:rsidRPr="00BE38EA">
      <w:t xml:space="preserve">of </w:t>
    </w:r>
    <w:r>
      <w:rPr>
        <w:noProof w:val="0"/>
      </w:rPr>
      <w:fldChar w:fldCharType="begin"/>
    </w:r>
    <w:r>
      <w:instrText xml:space="preserve"> NUMPAGES </w:instrText>
    </w:r>
    <w:r>
      <w:rPr>
        <w:noProof w:val="0"/>
      </w:rPr>
      <w:fldChar w:fldCharType="separate"/>
    </w:r>
    <w:r w:rsidR="004D70BD">
      <w:t>4</w:t>
    </w:r>
    <w:r>
      <w:fldChar w:fldCharType="end"/>
    </w:r>
  </w:p>
  <w:p w:rsidR="00942682" w:rsidRPr="00BC07A8" w:rsidRDefault="004D70BD" w:rsidP="00BC07A8">
    <w:pPr>
      <w:pStyle w:val="Footergrey"/>
    </w:pPr>
    <w:r>
      <w:fldChar w:fldCharType="begin"/>
    </w:r>
    <w:r>
      <w:instrText xml:space="preserve"> FILENAME   \* MERGEFORMAT </w:instrText>
    </w:r>
    <w:r>
      <w:fldChar w:fldCharType="separate"/>
    </w:r>
    <w:r w:rsidR="00867C93">
      <w:rPr>
        <w:noProof/>
      </w:rPr>
      <w:t>PPS_Y06_U2_AT_LetBeActive.docx</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2682" w:rsidRDefault="00942682" w:rsidP="009336AD">
      <w:pPr>
        <w:spacing w:line="240" w:lineRule="auto"/>
      </w:pPr>
      <w:r>
        <w:separator/>
      </w:r>
    </w:p>
    <w:p w:rsidR="00942682" w:rsidRDefault="00942682"/>
  </w:footnote>
  <w:footnote w:type="continuationSeparator" w:id="0">
    <w:p w:rsidR="00942682" w:rsidRDefault="00942682" w:rsidP="009336AD">
      <w:pPr>
        <w:spacing w:line="240" w:lineRule="auto"/>
      </w:pPr>
      <w:r>
        <w:continuationSeparator/>
      </w:r>
    </w:p>
    <w:p w:rsidR="00942682" w:rsidRDefault="0094268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C93" w:rsidRDefault="00867C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C93" w:rsidRDefault="00867C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C93" w:rsidRDefault="00867C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57560A16"/>
    <w:lvl w:ilvl="0">
      <w:start w:val="1"/>
      <w:numFmt w:val="decimal"/>
      <w:lvlText w:val="%1."/>
      <w:lvlJc w:val="left"/>
      <w:pPr>
        <w:tabs>
          <w:tab w:val="num" w:pos="643"/>
        </w:tabs>
        <w:ind w:left="643" w:hanging="360"/>
      </w:pPr>
    </w:lvl>
  </w:abstractNum>
  <w:abstractNum w:abstractNumId="1">
    <w:nsid w:val="FFFFFF88"/>
    <w:multiLevelType w:val="singleLevel"/>
    <w:tmpl w:val="C764CC62"/>
    <w:lvl w:ilvl="0">
      <w:start w:val="1"/>
      <w:numFmt w:val="decimal"/>
      <w:lvlText w:val="%1."/>
      <w:lvlJc w:val="left"/>
      <w:pPr>
        <w:tabs>
          <w:tab w:val="num" w:pos="360"/>
        </w:tabs>
        <w:ind w:left="360" w:hanging="360"/>
      </w:pPr>
    </w:lvl>
  </w:abstractNum>
  <w:abstractNum w:abstractNumId="2">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695E57"/>
    <w:multiLevelType w:val="hybridMultilevel"/>
    <w:tmpl w:val="D58040CE"/>
    <w:lvl w:ilvl="0" w:tplc="C518C18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5252C62"/>
    <w:multiLevelType w:val="hybridMultilevel"/>
    <w:tmpl w:val="06A09C60"/>
    <w:lvl w:ilvl="0" w:tplc="11369552">
      <w:start w:val="1"/>
      <w:numFmt w:val="bullet"/>
      <w:pStyle w:val="TickboxRed"/>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59D39C4"/>
    <w:multiLevelType w:val="hybridMultilevel"/>
    <w:tmpl w:val="85F0B1B4"/>
    <w:lvl w:ilvl="0" w:tplc="8D0A5B5C">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3A0E66D6"/>
    <w:multiLevelType w:val="hybridMultilevel"/>
    <w:tmpl w:val="C0B21EC4"/>
    <w:lvl w:ilvl="0" w:tplc="696EFE38">
      <w:start w:val="1"/>
      <w:numFmt w:val="decimal"/>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FFF323B"/>
    <w:multiLevelType w:val="hybridMultilevel"/>
    <w:tmpl w:val="67D6E6F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8">
    <w:nsid w:val="50087A16"/>
    <w:multiLevelType w:val="hybridMultilevel"/>
    <w:tmpl w:val="C0E6EB1A"/>
    <w:lvl w:ilvl="0" w:tplc="03122C3E">
      <w:start w:val="1"/>
      <w:numFmt w:val="lowerLetter"/>
      <w:pStyle w:val="ListNumber2"/>
      <w:lvlText w:val="%1."/>
      <w:lvlJc w:val="left"/>
      <w:pPr>
        <w:ind w:left="1003" w:hanging="360"/>
      </w:pPr>
    </w:lvl>
    <w:lvl w:ilvl="1" w:tplc="0C090019" w:tentative="1">
      <w:start w:val="1"/>
      <w:numFmt w:val="lowerLetter"/>
      <w:lvlText w:val="%2."/>
      <w:lvlJc w:val="left"/>
      <w:pPr>
        <w:ind w:left="1723" w:hanging="360"/>
      </w:pPr>
    </w:lvl>
    <w:lvl w:ilvl="2" w:tplc="0C09001B" w:tentative="1">
      <w:start w:val="1"/>
      <w:numFmt w:val="lowerRoman"/>
      <w:lvlText w:val="%3."/>
      <w:lvlJc w:val="right"/>
      <w:pPr>
        <w:ind w:left="2443" w:hanging="180"/>
      </w:pPr>
    </w:lvl>
    <w:lvl w:ilvl="3" w:tplc="0C09000F" w:tentative="1">
      <w:start w:val="1"/>
      <w:numFmt w:val="decimal"/>
      <w:lvlText w:val="%4."/>
      <w:lvlJc w:val="left"/>
      <w:pPr>
        <w:ind w:left="3163" w:hanging="360"/>
      </w:pPr>
    </w:lvl>
    <w:lvl w:ilvl="4" w:tplc="0C090019" w:tentative="1">
      <w:start w:val="1"/>
      <w:numFmt w:val="lowerLetter"/>
      <w:lvlText w:val="%5."/>
      <w:lvlJc w:val="left"/>
      <w:pPr>
        <w:ind w:left="3883" w:hanging="360"/>
      </w:pPr>
    </w:lvl>
    <w:lvl w:ilvl="5" w:tplc="0C09001B" w:tentative="1">
      <w:start w:val="1"/>
      <w:numFmt w:val="lowerRoman"/>
      <w:lvlText w:val="%6."/>
      <w:lvlJc w:val="right"/>
      <w:pPr>
        <w:ind w:left="4603" w:hanging="180"/>
      </w:pPr>
    </w:lvl>
    <w:lvl w:ilvl="6" w:tplc="0C09000F" w:tentative="1">
      <w:start w:val="1"/>
      <w:numFmt w:val="decimal"/>
      <w:lvlText w:val="%7."/>
      <w:lvlJc w:val="left"/>
      <w:pPr>
        <w:ind w:left="5323" w:hanging="360"/>
      </w:pPr>
    </w:lvl>
    <w:lvl w:ilvl="7" w:tplc="0C090019" w:tentative="1">
      <w:start w:val="1"/>
      <w:numFmt w:val="lowerLetter"/>
      <w:lvlText w:val="%8."/>
      <w:lvlJc w:val="left"/>
      <w:pPr>
        <w:ind w:left="6043" w:hanging="360"/>
      </w:pPr>
    </w:lvl>
    <w:lvl w:ilvl="8" w:tplc="0C09001B" w:tentative="1">
      <w:start w:val="1"/>
      <w:numFmt w:val="lowerRoman"/>
      <w:lvlText w:val="%9."/>
      <w:lvlJc w:val="right"/>
      <w:pPr>
        <w:ind w:left="6763" w:hanging="180"/>
      </w:pPr>
    </w:lvl>
  </w:abstractNum>
  <w:abstractNum w:abstractNumId="9">
    <w:nsid w:val="53C500B6"/>
    <w:multiLevelType w:val="hybridMultilevel"/>
    <w:tmpl w:val="4D4E369C"/>
    <w:lvl w:ilvl="0" w:tplc="5224A246">
      <w:start w:val="1"/>
      <w:numFmt w:val="bullet"/>
      <w:pStyle w:val="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89B020D"/>
    <w:multiLevelType w:val="hybridMultilevel"/>
    <w:tmpl w:val="92A6875E"/>
    <w:lvl w:ilvl="0" w:tplc="2A2651DA">
      <w:start w:val="1"/>
      <w:numFmt w:val="decimal"/>
      <w:pStyle w:val="ListNumber"/>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2E6E9F"/>
    <w:multiLevelType w:val="hybridMultilevel"/>
    <w:tmpl w:val="27924F6A"/>
    <w:lvl w:ilvl="0" w:tplc="FCBE8D50">
      <w:start w:val="1"/>
      <w:numFmt w:val="lowerLetter"/>
      <w:lvlText w:val="%1."/>
      <w:lvlJc w:val="left"/>
      <w:pPr>
        <w:ind w:left="1003" w:hanging="360"/>
      </w:pPr>
    </w:lvl>
    <w:lvl w:ilvl="1" w:tplc="0C090019" w:tentative="1">
      <w:start w:val="1"/>
      <w:numFmt w:val="lowerLetter"/>
      <w:lvlText w:val="%2."/>
      <w:lvlJc w:val="left"/>
      <w:pPr>
        <w:ind w:left="1723" w:hanging="360"/>
      </w:pPr>
    </w:lvl>
    <w:lvl w:ilvl="2" w:tplc="0C09001B" w:tentative="1">
      <w:start w:val="1"/>
      <w:numFmt w:val="lowerRoman"/>
      <w:lvlText w:val="%3."/>
      <w:lvlJc w:val="right"/>
      <w:pPr>
        <w:ind w:left="2443" w:hanging="180"/>
      </w:pPr>
    </w:lvl>
    <w:lvl w:ilvl="3" w:tplc="0C09000F" w:tentative="1">
      <w:start w:val="1"/>
      <w:numFmt w:val="decimal"/>
      <w:lvlText w:val="%4."/>
      <w:lvlJc w:val="left"/>
      <w:pPr>
        <w:ind w:left="3163" w:hanging="360"/>
      </w:pPr>
    </w:lvl>
    <w:lvl w:ilvl="4" w:tplc="0C090019" w:tentative="1">
      <w:start w:val="1"/>
      <w:numFmt w:val="lowerLetter"/>
      <w:lvlText w:val="%5."/>
      <w:lvlJc w:val="left"/>
      <w:pPr>
        <w:ind w:left="3883" w:hanging="360"/>
      </w:pPr>
    </w:lvl>
    <w:lvl w:ilvl="5" w:tplc="0C09001B" w:tentative="1">
      <w:start w:val="1"/>
      <w:numFmt w:val="lowerRoman"/>
      <w:lvlText w:val="%6."/>
      <w:lvlJc w:val="right"/>
      <w:pPr>
        <w:ind w:left="4603" w:hanging="180"/>
      </w:pPr>
    </w:lvl>
    <w:lvl w:ilvl="6" w:tplc="0C09000F" w:tentative="1">
      <w:start w:val="1"/>
      <w:numFmt w:val="decimal"/>
      <w:lvlText w:val="%7."/>
      <w:lvlJc w:val="left"/>
      <w:pPr>
        <w:ind w:left="5323" w:hanging="360"/>
      </w:pPr>
    </w:lvl>
    <w:lvl w:ilvl="7" w:tplc="0C090019" w:tentative="1">
      <w:start w:val="1"/>
      <w:numFmt w:val="lowerLetter"/>
      <w:lvlText w:val="%8."/>
      <w:lvlJc w:val="left"/>
      <w:pPr>
        <w:ind w:left="6043" w:hanging="360"/>
      </w:pPr>
    </w:lvl>
    <w:lvl w:ilvl="8" w:tplc="0C09001B" w:tentative="1">
      <w:start w:val="1"/>
      <w:numFmt w:val="lowerRoman"/>
      <w:lvlText w:val="%9."/>
      <w:lvlJc w:val="right"/>
      <w:pPr>
        <w:ind w:left="6763" w:hanging="180"/>
      </w:pPr>
    </w:lvl>
  </w:abstractNum>
  <w:num w:numId="1">
    <w:abstractNumId w:val="2"/>
  </w:num>
  <w:num w:numId="2">
    <w:abstractNumId w:val="2"/>
  </w:num>
  <w:num w:numId="3">
    <w:abstractNumId w:val="11"/>
  </w:num>
  <w:num w:numId="4">
    <w:abstractNumId w:val="1"/>
  </w:num>
  <w:num w:numId="5">
    <w:abstractNumId w:val="7"/>
  </w:num>
  <w:num w:numId="6">
    <w:abstractNumId w:val="0"/>
  </w:num>
  <w:num w:numId="7">
    <w:abstractNumId w:val="5"/>
  </w:num>
  <w:num w:numId="8">
    <w:abstractNumId w:val="3"/>
  </w:num>
  <w:num w:numId="9">
    <w:abstractNumId w:val="6"/>
  </w:num>
  <w:num w:numId="10">
    <w:abstractNumId w:val="12"/>
  </w:num>
  <w:num w:numId="11">
    <w:abstractNumId w:val="9"/>
  </w:num>
  <w:num w:numId="12">
    <w:abstractNumId w:val="4"/>
  </w:num>
  <w:num w:numId="13">
    <w:abstractNumId w:val="10"/>
  </w:num>
  <w:num w:numId="1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682"/>
    <w:rsid w:val="00002EC6"/>
    <w:rsid w:val="00004FF2"/>
    <w:rsid w:val="0001240F"/>
    <w:rsid w:val="00027E98"/>
    <w:rsid w:val="00076BE0"/>
    <w:rsid w:val="000911E2"/>
    <w:rsid w:val="000C0B21"/>
    <w:rsid w:val="000D50E9"/>
    <w:rsid w:val="000E086D"/>
    <w:rsid w:val="000F4D93"/>
    <w:rsid w:val="00104D4A"/>
    <w:rsid w:val="0013627B"/>
    <w:rsid w:val="001472CF"/>
    <w:rsid w:val="00152CF3"/>
    <w:rsid w:val="0018764C"/>
    <w:rsid w:val="001A3497"/>
    <w:rsid w:val="001C4FB6"/>
    <w:rsid w:val="001D0659"/>
    <w:rsid w:val="001D4199"/>
    <w:rsid w:val="001E1E29"/>
    <w:rsid w:val="001E6EF2"/>
    <w:rsid w:val="00202BD4"/>
    <w:rsid w:val="002051C8"/>
    <w:rsid w:val="00213483"/>
    <w:rsid w:val="00213A6F"/>
    <w:rsid w:val="00227E07"/>
    <w:rsid w:val="00241D0F"/>
    <w:rsid w:val="00242CEE"/>
    <w:rsid w:val="0029364C"/>
    <w:rsid w:val="002C6336"/>
    <w:rsid w:val="002C645B"/>
    <w:rsid w:val="002E4018"/>
    <w:rsid w:val="002E428D"/>
    <w:rsid w:val="002F739D"/>
    <w:rsid w:val="0030606E"/>
    <w:rsid w:val="00311E94"/>
    <w:rsid w:val="00332614"/>
    <w:rsid w:val="0035648E"/>
    <w:rsid w:val="0036076F"/>
    <w:rsid w:val="00372B73"/>
    <w:rsid w:val="003A044D"/>
    <w:rsid w:val="003C4A66"/>
    <w:rsid w:val="003F0D6A"/>
    <w:rsid w:val="00421DD3"/>
    <w:rsid w:val="0044064D"/>
    <w:rsid w:val="004449C7"/>
    <w:rsid w:val="0045230A"/>
    <w:rsid w:val="00473BEA"/>
    <w:rsid w:val="0049357D"/>
    <w:rsid w:val="004C32B1"/>
    <w:rsid w:val="004D70BD"/>
    <w:rsid w:val="004E22D9"/>
    <w:rsid w:val="0051736D"/>
    <w:rsid w:val="0053643B"/>
    <w:rsid w:val="005403E8"/>
    <w:rsid w:val="00544C5C"/>
    <w:rsid w:val="0058063E"/>
    <w:rsid w:val="005A0A87"/>
    <w:rsid w:val="005A6412"/>
    <w:rsid w:val="005C03F0"/>
    <w:rsid w:val="005C19EB"/>
    <w:rsid w:val="005E4A05"/>
    <w:rsid w:val="005E6C56"/>
    <w:rsid w:val="005F4120"/>
    <w:rsid w:val="00602FBD"/>
    <w:rsid w:val="00604758"/>
    <w:rsid w:val="00606060"/>
    <w:rsid w:val="0061105C"/>
    <w:rsid w:val="006125A4"/>
    <w:rsid w:val="0061653F"/>
    <w:rsid w:val="00642576"/>
    <w:rsid w:val="006477FE"/>
    <w:rsid w:val="006820E2"/>
    <w:rsid w:val="006D44F0"/>
    <w:rsid w:val="006E0FE5"/>
    <w:rsid w:val="006F115F"/>
    <w:rsid w:val="00726A0A"/>
    <w:rsid w:val="00785B65"/>
    <w:rsid w:val="00794BC4"/>
    <w:rsid w:val="007B1177"/>
    <w:rsid w:val="007D3A4C"/>
    <w:rsid w:val="007E0D9D"/>
    <w:rsid w:val="007E425B"/>
    <w:rsid w:val="00801F54"/>
    <w:rsid w:val="00833B5D"/>
    <w:rsid w:val="0086013C"/>
    <w:rsid w:val="00867C93"/>
    <w:rsid w:val="0088101A"/>
    <w:rsid w:val="008944FD"/>
    <w:rsid w:val="008A5F28"/>
    <w:rsid w:val="008B3068"/>
    <w:rsid w:val="008D71C4"/>
    <w:rsid w:val="008E3F27"/>
    <w:rsid w:val="008E6468"/>
    <w:rsid w:val="008F0E51"/>
    <w:rsid w:val="008F2037"/>
    <w:rsid w:val="00910C53"/>
    <w:rsid w:val="00925922"/>
    <w:rsid w:val="009336AD"/>
    <w:rsid w:val="00937B15"/>
    <w:rsid w:val="00942682"/>
    <w:rsid w:val="009617F0"/>
    <w:rsid w:val="00970A86"/>
    <w:rsid w:val="009817C4"/>
    <w:rsid w:val="009860AB"/>
    <w:rsid w:val="0099522E"/>
    <w:rsid w:val="009B4312"/>
    <w:rsid w:val="009B432E"/>
    <w:rsid w:val="009D52AF"/>
    <w:rsid w:val="009E22D1"/>
    <w:rsid w:val="009E3AFB"/>
    <w:rsid w:val="009F4662"/>
    <w:rsid w:val="00A0362D"/>
    <w:rsid w:val="00A33138"/>
    <w:rsid w:val="00A42B42"/>
    <w:rsid w:val="00A45B71"/>
    <w:rsid w:val="00A62CEB"/>
    <w:rsid w:val="00A729C4"/>
    <w:rsid w:val="00A76664"/>
    <w:rsid w:val="00A76D49"/>
    <w:rsid w:val="00A8149D"/>
    <w:rsid w:val="00A83D18"/>
    <w:rsid w:val="00A842A6"/>
    <w:rsid w:val="00A8710C"/>
    <w:rsid w:val="00A96ED2"/>
    <w:rsid w:val="00AB05B8"/>
    <w:rsid w:val="00AB6B1C"/>
    <w:rsid w:val="00AD1BA6"/>
    <w:rsid w:val="00AE6E0B"/>
    <w:rsid w:val="00AF4C0C"/>
    <w:rsid w:val="00B11BEA"/>
    <w:rsid w:val="00B14475"/>
    <w:rsid w:val="00B21A31"/>
    <w:rsid w:val="00B21B11"/>
    <w:rsid w:val="00BA7611"/>
    <w:rsid w:val="00BB0594"/>
    <w:rsid w:val="00BB3B30"/>
    <w:rsid w:val="00BC07A8"/>
    <w:rsid w:val="00BD41AC"/>
    <w:rsid w:val="00BE3DE9"/>
    <w:rsid w:val="00C15851"/>
    <w:rsid w:val="00C23550"/>
    <w:rsid w:val="00C35DA7"/>
    <w:rsid w:val="00C415C5"/>
    <w:rsid w:val="00C764A3"/>
    <w:rsid w:val="00CA10A1"/>
    <w:rsid w:val="00CE3369"/>
    <w:rsid w:val="00CE3B1D"/>
    <w:rsid w:val="00CE7A43"/>
    <w:rsid w:val="00D00A71"/>
    <w:rsid w:val="00D02C1E"/>
    <w:rsid w:val="00D12D83"/>
    <w:rsid w:val="00D316F4"/>
    <w:rsid w:val="00D476E0"/>
    <w:rsid w:val="00D478A3"/>
    <w:rsid w:val="00D75656"/>
    <w:rsid w:val="00D76CB5"/>
    <w:rsid w:val="00D95FBD"/>
    <w:rsid w:val="00DA1B59"/>
    <w:rsid w:val="00DA339F"/>
    <w:rsid w:val="00DB13FF"/>
    <w:rsid w:val="00DC059E"/>
    <w:rsid w:val="00DC3C6E"/>
    <w:rsid w:val="00DE138A"/>
    <w:rsid w:val="00DE3D75"/>
    <w:rsid w:val="00DE7750"/>
    <w:rsid w:val="00DF2319"/>
    <w:rsid w:val="00DF525C"/>
    <w:rsid w:val="00E15EC0"/>
    <w:rsid w:val="00E51E20"/>
    <w:rsid w:val="00E62848"/>
    <w:rsid w:val="00EA542A"/>
    <w:rsid w:val="00EE73C1"/>
    <w:rsid w:val="00EF1A5F"/>
    <w:rsid w:val="00F07531"/>
    <w:rsid w:val="00F14E75"/>
    <w:rsid w:val="00F5652F"/>
    <w:rsid w:val="00F569C7"/>
    <w:rsid w:val="00F64581"/>
    <w:rsid w:val="00F74597"/>
    <w:rsid w:val="00F9015E"/>
    <w:rsid w:val="00FB6976"/>
    <w:rsid w:val="00FB6BDA"/>
    <w:rsid w:val="00FC3461"/>
    <w:rsid w:val="00FE2141"/>
    <w:rsid w:val="00FE60C3"/>
    <w:rsid w:val="00FF34D4"/>
    <w:rsid w:val="00FF4A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lsdException w:name="heading 3"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604758"/>
    <w:pPr>
      <w:spacing w:line="300" w:lineRule="atLeast"/>
    </w:pPr>
    <w:rPr>
      <w:rFonts w:ascii="Arial" w:hAnsi="Arial"/>
      <w:sz w:val="24"/>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925922"/>
    <w:pPr>
      <w:spacing w:before="240" w:after="120"/>
    </w:pPr>
    <w:rPr>
      <w:b/>
      <w:lang w:eastAsia="en-US"/>
    </w:rPr>
  </w:style>
  <w:style w:type="paragraph" w:customStyle="1" w:styleId="Bodytext6spaceafter">
    <w:name w:val="Body text 6 space after"/>
    <w:basedOn w:val="Normal"/>
    <w:next w:val="Normal"/>
    <w:link w:val="Bodytext6spaceafterChar"/>
    <w:uiPriority w:val="99"/>
    <w:rsid w:val="00925922"/>
    <w:pPr>
      <w:spacing w:after="120"/>
    </w:pPr>
    <w:rPr>
      <w:szCs w:val="24"/>
      <w:lang w:eastAsia="en-US"/>
    </w:rPr>
  </w:style>
  <w:style w:type="character" w:customStyle="1" w:styleId="Bodytext6spaceafterChar">
    <w:name w:val="Body text 6 space after Char"/>
    <w:link w:val="Bodytext6spaceafter"/>
    <w:uiPriority w:val="99"/>
    <w:locked/>
    <w:rsid w:val="00925922"/>
    <w:rPr>
      <w:rFonts w:ascii="Arial" w:hAnsi="Arial"/>
      <w:sz w:val="24"/>
      <w:szCs w:val="24"/>
      <w:lang w:eastAsia="en-US"/>
    </w:rPr>
  </w:style>
  <w:style w:type="paragraph" w:customStyle="1" w:styleId="Bullet6spaceafter">
    <w:name w:val="Bullet 6 space after"/>
    <w:basedOn w:val="Normal"/>
    <w:rsid w:val="00925922"/>
    <w:pPr>
      <w:numPr>
        <w:numId w:val="2"/>
      </w:numPr>
      <w:spacing w:after="120"/>
    </w:pPr>
    <w:rPr>
      <w:rFonts w:cs="Arial"/>
      <w:szCs w:val="21"/>
    </w:rPr>
  </w:style>
  <w:style w:type="paragraph" w:customStyle="1" w:styleId="Bulletindent6spaceafter">
    <w:name w:val="Bullet indent 6 space after"/>
    <w:basedOn w:val="Normal"/>
    <w:rsid w:val="00925922"/>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styleId="Header">
    <w:name w:val="header"/>
    <w:basedOn w:val="Normal"/>
    <w:link w:val="HeaderChar"/>
    <w:uiPriority w:val="99"/>
    <w:unhideWhenUsed/>
    <w:rsid w:val="00BC07A8"/>
    <w:pPr>
      <w:tabs>
        <w:tab w:val="center" w:pos="4513"/>
        <w:tab w:val="right" w:pos="9026"/>
      </w:tabs>
      <w:spacing w:line="240" w:lineRule="auto"/>
    </w:pPr>
  </w:style>
  <w:style w:type="paragraph" w:customStyle="1" w:styleId="Bodytext0spaceafter">
    <w:name w:val="Body text 0 space after"/>
    <w:basedOn w:val="Normal"/>
    <w:rsid w:val="00925922"/>
  </w:style>
  <w:style w:type="paragraph" w:customStyle="1" w:styleId="Bullet12spaceafter">
    <w:name w:val="Bullet 12 space after"/>
    <w:basedOn w:val="Bullet6spaceafter"/>
    <w:rsid w:val="00925922"/>
    <w:pPr>
      <w:spacing w:after="240"/>
    </w:pPr>
  </w:style>
  <w:style w:type="paragraph" w:customStyle="1" w:styleId="Bullet0spaceafter">
    <w:name w:val="Bullet 0 space after"/>
    <w:basedOn w:val="Bullet6spaceafter"/>
    <w:rsid w:val="00925922"/>
    <w:pPr>
      <w:spacing w:after="0"/>
    </w:pPr>
  </w:style>
  <w:style w:type="paragraph" w:customStyle="1" w:styleId="Bulletindent12spaceafter">
    <w:name w:val="Bullet indent 12 space after"/>
    <w:basedOn w:val="Bulletindent6spaceafter"/>
    <w:rsid w:val="00925922"/>
    <w:pPr>
      <w:spacing w:after="240"/>
    </w:pPr>
  </w:style>
  <w:style w:type="paragraph" w:customStyle="1" w:styleId="Bulletindent0spaceafter">
    <w:name w:val="Bullet indent 0 space after"/>
    <w:basedOn w:val="Bulletindent6spaceafter"/>
    <w:rsid w:val="00925922"/>
    <w:pPr>
      <w:spacing w:after="0"/>
    </w:pPr>
  </w:style>
  <w:style w:type="character" w:customStyle="1" w:styleId="Bodytextgreyitalic">
    <w:name w:val="Body text_grey italic"/>
    <w:basedOn w:val="DefaultParagraphFont"/>
    <w:uiPriority w:val="1"/>
    <w:rsid w:val="00833B5D"/>
    <w:rPr>
      <w:i/>
      <w:color w:val="A6A6A6" w:themeColor="background1" w:themeShade="A6"/>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customStyle="1" w:styleId="Bodytextgreybold">
    <w:name w:val="Body text_grey bold"/>
    <w:basedOn w:val="DefaultParagraphFont"/>
    <w:uiPriority w:val="1"/>
    <w:qFormat/>
    <w:rsid w:val="00833B5D"/>
    <w:rPr>
      <w:b/>
      <w:color w:val="A6A6A6" w:themeColor="background1" w:themeShade="A6"/>
    </w:rPr>
  </w:style>
  <w:style w:type="character" w:customStyle="1" w:styleId="Hyperlinkgreen">
    <w:name w:val="Hyperlink_green"/>
    <w:uiPriority w:val="1"/>
    <w:rsid w:val="00833B5D"/>
    <w:rPr>
      <w:color w:val="00B050"/>
    </w:rPr>
  </w:style>
  <w:style w:type="character" w:customStyle="1" w:styleId="BoldItalic">
    <w:name w:val="Bold_Italic"/>
    <w:uiPriority w:val="1"/>
    <w:rsid w:val="00833B5D"/>
    <w:rPr>
      <w:b/>
      <w:i/>
    </w:rPr>
  </w:style>
  <w:style w:type="character" w:customStyle="1" w:styleId="Underline">
    <w:name w:val="Underline"/>
    <w:uiPriority w:val="1"/>
    <w:rsid w:val="00833B5D"/>
    <w:rPr>
      <w:u w:val="single"/>
    </w:rPr>
  </w:style>
  <w:style w:type="character" w:customStyle="1" w:styleId="Italic">
    <w:name w:val="Italic"/>
    <w:uiPriority w:val="1"/>
    <w:rsid w:val="00833B5D"/>
    <w:rPr>
      <w:i/>
    </w:rPr>
  </w:style>
  <w:style w:type="character" w:customStyle="1" w:styleId="Bodytextcondensed">
    <w:name w:val="Body text_condensed"/>
    <w:uiPriority w:val="1"/>
    <w:rsid w:val="00833B5D"/>
    <w:rPr>
      <w:spacing w:val="-2"/>
    </w:rPr>
  </w:style>
  <w:style w:type="paragraph" w:customStyle="1" w:styleId="BodyText6ptspace">
    <w:name w:val="Body Text 6pt space"/>
    <w:basedOn w:val="Normal"/>
    <w:next w:val="Normal"/>
    <w:link w:val="BodyText6ptspaceChar"/>
    <w:uiPriority w:val="99"/>
    <w:rsid w:val="002F739D"/>
    <w:pPr>
      <w:spacing w:after="120"/>
    </w:pPr>
    <w:rPr>
      <w:szCs w:val="24"/>
      <w:lang w:eastAsia="en-US"/>
    </w:rPr>
  </w:style>
  <w:style w:type="character" w:customStyle="1" w:styleId="BodyText6ptspaceChar">
    <w:name w:val="Body Text 6pt space Char"/>
    <w:link w:val="BodyText6ptspace"/>
    <w:uiPriority w:val="99"/>
    <w:locked/>
    <w:rsid w:val="002F739D"/>
    <w:rPr>
      <w:rFonts w:ascii="Arial" w:hAnsi="Arial"/>
      <w:sz w:val="24"/>
      <w:szCs w:val="24"/>
      <w:lang w:eastAsia="en-US"/>
    </w:rPr>
  </w:style>
  <w:style w:type="paragraph" w:customStyle="1" w:styleId="Answerline02middlerows">
    <w:name w:val="Answer line 02 middle rows"/>
    <w:basedOn w:val="Answerline01firstrow"/>
    <w:next w:val="Answerline03lastrow"/>
    <w:rsid w:val="002F739D"/>
    <w:pPr>
      <w:spacing w:before="0"/>
    </w:pPr>
    <w:rPr>
      <w:rFonts w:eastAsia="MS Gothic"/>
      <w:noProof/>
    </w:rPr>
  </w:style>
  <w:style w:type="paragraph" w:customStyle="1" w:styleId="Answerline03lastrow">
    <w:name w:val="Answer line 03 last row"/>
    <w:basedOn w:val="Answerline02middlerows"/>
    <w:next w:val="Normal"/>
    <w:rsid w:val="002F739D"/>
    <w:pPr>
      <w:spacing w:after="240"/>
    </w:pPr>
  </w:style>
  <w:style w:type="table" w:customStyle="1" w:styleId="TableStyle1">
    <w:name w:val="Table Style 1"/>
    <w:basedOn w:val="TableNormal"/>
    <w:uiPriority w:val="99"/>
    <w:rsid w:val="007E425B"/>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cPr>
        <w:shd w:val="clear" w:color="auto" w:fill="DFF6E6"/>
      </w:tcPr>
    </w:tblStylePr>
  </w:style>
  <w:style w:type="table" w:customStyle="1" w:styleId="TableStyle2">
    <w:name w:val="Table Style 2"/>
    <w:basedOn w:val="TableNormal"/>
    <w:uiPriority w:val="99"/>
    <w:rsid w:val="007E425B"/>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C2E3C5"/>
      </w:tcPr>
    </w:tblStylePr>
    <w:tblStylePr w:type="firstCol">
      <w:pPr>
        <w:wordWrap/>
        <w:jc w:val="center"/>
      </w:pPr>
      <w:rPr>
        <w:rFonts w:ascii="Arial Bold" w:hAnsi="Arial Bold"/>
        <w:b/>
        <w:sz w:val="24"/>
      </w:rPr>
      <w:tblPr/>
      <w:tcPr>
        <w:shd w:val="clear" w:color="auto" w:fill="DFF6E6"/>
      </w:tcPr>
    </w:tblStylePr>
  </w:style>
  <w:style w:type="paragraph" w:customStyle="1" w:styleId="Answerline01firstrow">
    <w:name w:val="Answer line 01 first row"/>
    <w:basedOn w:val="Normal"/>
    <w:next w:val="Answerline02middlerows"/>
    <w:rsid w:val="002F739D"/>
    <w:pPr>
      <w:spacing w:before="260" w:after="260"/>
    </w:pPr>
  </w:style>
  <w:style w:type="paragraph" w:styleId="ListNumber">
    <w:name w:val="List Number"/>
    <w:basedOn w:val="Normal"/>
    <w:uiPriority w:val="99"/>
    <w:unhideWhenUsed/>
    <w:rsid w:val="002F739D"/>
    <w:pPr>
      <w:numPr>
        <w:numId w:val="13"/>
      </w:numPr>
      <w:adjustRightInd w:val="0"/>
      <w:spacing w:after="120"/>
      <w:ind w:left="284" w:hanging="284"/>
    </w:pPr>
  </w:style>
  <w:style w:type="paragraph" w:customStyle="1" w:styleId="Legend">
    <w:name w:val="Legend"/>
    <w:basedOn w:val="Normal"/>
    <w:rsid w:val="00F9015E"/>
    <w:pPr>
      <w:spacing w:line="240" w:lineRule="auto"/>
    </w:pPr>
    <w:rPr>
      <w:sz w:val="16"/>
      <w:szCs w:val="16"/>
    </w:rPr>
  </w:style>
  <w:style w:type="character" w:customStyle="1" w:styleId="Bold">
    <w:name w:val="Bold"/>
    <w:uiPriority w:val="1"/>
    <w:rsid w:val="00833B5D"/>
    <w:rPr>
      <w:b/>
    </w:rPr>
  </w:style>
  <w:style w:type="character" w:customStyle="1" w:styleId="Bodytextgrey">
    <w:name w:val="Body text_grey"/>
    <w:uiPriority w:val="1"/>
    <w:qFormat/>
    <w:rsid w:val="00833B5D"/>
    <w:rPr>
      <w:color w:val="A6A6A6"/>
    </w:rPr>
  </w:style>
  <w:style w:type="character" w:customStyle="1" w:styleId="Bodytextgreyunderline">
    <w:name w:val="Body text_grey underline"/>
    <w:basedOn w:val="DefaultParagraphFont"/>
    <w:uiPriority w:val="1"/>
    <w:qFormat/>
    <w:rsid w:val="00833B5D"/>
    <w:rPr>
      <w:color w:val="A6A6A6" w:themeColor="background1" w:themeShade="A6"/>
      <w:u w:val="single"/>
    </w:rPr>
  </w:style>
  <w:style w:type="character" w:customStyle="1" w:styleId="Redbodytext">
    <w:name w:val="Red body text"/>
    <w:basedOn w:val="DefaultParagraphFont"/>
    <w:uiPriority w:val="1"/>
    <w:rsid w:val="00BA7611"/>
    <w:rPr>
      <w:color w:val="FF0000"/>
    </w:rPr>
  </w:style>
  <w:style w:type="character" w:customStyle="1" w:styleId="Redbodytextbold">
    <w:name w:val="Red body text bold"/>
    <w:basedOn w:val="DefaultParagraphFont"/>
    <w:uiPriority w:val="1"/>
    <w:rsid w:val="00BA7611"/>
    <w:rPr>
      <w:b/>
      <w:color w:val="FF0000"/>
    </w:rPr>
  </w:style>
  <w:style w:type="paragraph" w:customStyle="1" w:styleId="QuestionsItalic">
    <w:name w:val="Questions Italic"/>
    <w:basedOn w:val="Normal"/>
    <w:next w:val="Normal"/>
    <w:rsid w:val="00925922"/>
    <w:rPr>
      <w:rFonts w:eastAsia="MS Gothic"/>
      <w:i/>
    </w:rPr>
  </w:style>
  <w:style w:type="paragraph" w:customStyle="1" w:styleId="Questionheading">
    <w:name w:val="Question heading:"/>
    <w:basedOn w:val="Normal"/>
    <w:next w:val="Normal"/>
    <w:rsid w:val="00925922"/>
    <w:pPr>
      <w:spacing w:after="60"/>
    </w:pPr>
    <w:rPr>
      <w:rFonts w:eastAsia="MS Gothic"/>
      <w:b/>
      <w:lang w:eastAsia="en-US"/>
    </w:rPr>
  </w:style>
  <w:style w:type="character" w:customStyle="1" w:styleId="Redbodytextitalic">
    <w:name w:val="Red body text italic"/>
    <w:basedOn w:val="DefaultParagraphFont"/>
    <w:uiPriority w:val="1"/>
    <w:rsid w:val="00BA7611"/>
    <w:rPr>
      <w:i/>
      <w:color w:val="FF0000"/>
    </w:rPr>
  </w:style>
  <w:style w:type="paragraph" w:styleId="ListNumber2">
    <w:name w:val="List Number 2"/>
    <w:basedOn w:val="Normal"/>
    <w:uiPriority w:val="99"/>
    <w:unhideWhenUsed/>
    <w:rsid w:val="002F739D"/>
    <w:pPr>
      <w:numPr>
        <w:numId w:val="14"/>
      </w:numPr>
      <w:adjustRightInd w:val="0"/>
      <w:spacing w:after="120"/>
      <w:ind w:left="568" w:hanging="284"/>
    </w:pPr>
  </w:style>
  <w:style w:type="character" w:customStyle="1" w:styleId="Redbodytextunderline">
    <w:name w:val="Red body text underline"/>
    <w:basedOn w:val="DefaultParagraphFont"/>
    <w:uiPriority w:val="1"/>
    <w:rsid w:val="00372B73"/>
    <w:rPr>
      <w:color w:val="FF0000"/>
      <w:u w:val="single"/>
    </w:rPr>
  </w:style>
  <w:style w:type="character" w:customStyle="1" w:styleId="Redbodytextbolditalic">
    <w:name w:val="Red body text bold_italic"/>
    <w:basedOn w:val="DefaultParagraphFont"/>
    <w:uiPriority w:val="1"/>
    <w:qFormat/>
    <w:rsid w:val="001D0659"/>
    <w:rPr>
      <w:b/>
      <w:i/>
      <w:color w:val="FF0000"/>
    </w:rPr>
  </w:style>
  <w:style w:type="paragraph" w:customStyle="1" w:styleId="Answerlineindent02middlerows">
    <w:name w:val="Answer line indent 02 middle rows"/>
    <w:basedOn w:val="Answerline02middlerows"/>
    <w:next w:val="Answerlineindent03lastrow"/>
    <w:rsid w:val="002F739D"/>
    <w:pPr>
      <w:ind w:left="357"/>
    </w:pPr>
  </w:style>
  <w:style w:type="character" w:customStyle="1" w:styleId="HeaderChar">
    <w:name w:val="Header Char"/>
    <w:basedOn w:val="DefaultParagraphFont"/>
    <w:link w:val="Header"/>
    <w:uiPriority w:val="99"/>
    <w:rsid w:val="00BC07A8"/>
    <w:rPr>
      <w:rFonts w:ascii="Arial" w:hAnsi="Arial"/>
      <w:sz w:val="24"/>
      <w:szCs w:val="22"/>
    </w:rPr>
  </w:style>
  <w:style w:type="paragraph" w:customStyle="1" w:styleId="GTMJTask-specassessableelements">
    <w:name w:val="GTMJ Task-spec assessable elements"/>
    <w:next w:val="Normal"/>
    <w:rsid w:val="00BC07A8"/>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Blackheaderbanner">
    <w:name w:val="Black header banner"/>
    <w:basedOn w:val="Normal"/>
    <w:rsid w:val="007E0D9D"/>
    <w:pPr>
      <w:spacing w:line="240" w:lineRule="auto"/>
    </w:pPr>
    <w:rPr>
      <w:rFonts w:cs="Arial"/>
      <w:b/>
      <w:szCs w:val="24"/>
    </w:rPr>
  </w:style>
  <w:style w:type="paragraph" w:customStyle="1" w:styleId="GTMJAssessableelementwhite">
    <w:name w:val="GTMJ Assessable element white"/>
    <w:basedOn w:val="Normal"/>
    <w:next w:val="Normal"/>
    <w:link w:val="GTMJAssessableelementwhiteChar"/>
    <w:rsid w:val="00BC07A8"/>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paragraph" w:customStyle="1" w:styleId="Whiteheaderbanner">
    <w:name w:val="White 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7E0D9D"/>
    <w:pPr>
      <w:spacing w:line="240" w:lineRule="auto"/>
      <w:jc w:val="right"/>
    </w:pPr>
    <w:rPr>
      <w:rFonts w:ascii="Arial Bold" w:eastAsia="Arial Unicode MS" w:hAnsi="Arial Bold"/>
      <w:b/>
      <w:color w:val="FFFFFF" w:themeColor="background1"/>
      <w:sz w:val="28"/>
    </w:rPr>
  </w:style>
  <w:style w:type="paragraph" w:customStyle="1" w:styleId="Colourbanner2">
    <w:name w:val="Colour banner_2+"/>
    <w:basedOn w:val="Normal"/>
    <w:next w:val="Normal"/>
    <w:qFormat/>
    <w:rsid w:val="006125A4"/>
    <w:pPr>
      <w:shd w:val="clear" w:color="auto" w:fill="DFF3E6"/>
      <w:spacing w:before="240" w:after="240"/>
    </w:pPr>
    <w:rPr>
      <w:b/>
    </w:rPr>
  </w:style>
  <w:style w:type="paragraph" w:customStyle="1" w:styleId="ColourBanner1st">
    <w:name w:val="Colour Banner_1st"/>
    <w:basedOn w:val="Normal"/>
    <w:next w:val="Normal"/>
    <w:qFormat/>
    <w:rsid w:val="00E62848"/>
    <w:pPr>
      <w:shd w:val="clear" w:color="auto" w:fill="DFF3E6"/>
      <w:spacing w:before="360" w:after="240"/>
    </w:pPr>
    <w:rPr>
      <w:b/>
    </w:rPr>
  </w:style>
  <w:style w:type="paragraph" w:customStyle="1" w:styleId="ATBlueheader">
    <w:name w:val="AT Blue header"/>
    <w:basedOn w:val="Normal"/>
    <w:next w:val="Normal"/>
    <w:rsid w:val="001A3497"/>
    <w:pPr>
      <w:spacing w:before="60" w:after="60"/>
      <w:jc w:val="right"/>
    </w:pPr>
    <w:rPr>
      <w:rFonts w:cs="Arial"/>
      <w:b/>
      <w:color w:val="000099"/>
      <w:lang w:eastAsia="en-US"/>
    </w:rPr>
  </w:style>
  <w:style w:type="character" w:customStyle="1" w:styleId="GTMJAssessableelementwhiteChar">
    <w:name w:val="GTMJ Assessable element white Char"/>
    <w:link w:val="GTMJAssessableelementwhite"/>
    <w:rsid w:val="00BC07A8"/>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BC07A8"/>
    <w:pPr>
      <w:spacing w:line="220" w:lineRule="atLeast"/>
    </w:pPr>
    <w:rPr>
      <w:rFonts w:eastAsia="Times New Roman"/>
      <w:sz w:val="18"/>
      <w:szCs w:val="18"/>
      <w:lang w:eastAsia="en-AU"/>
    </w:rPr>
  </w:style>
  <w:style w:type="character" w:customStyle="1" w:styleId="GTMJTypetexthereChar">
    <w:name w:val="GTMJ Type text here Char"/>
    <w:link w:val="GTMJTypetexthere"/>
    <w:rsid w:val="00BC07A8"/>
    <w:rPr>
      <w:rFonts w:ascii="Arial" w:eastAsia="Times New Roman" w:hAnsi="Arial"/>
      <w:sz w:val="18"/>
      <w:szCs w:val="18"/>
      <w:lang w:eastAsia="en-AU"/>
    </w:rPr>
  </w:style>
  <w:style w:type="paragraph" w:customStyle="1" w:styleId="GTMJPurpose">
    <w:name w:val="GTMJ Purpose"/>
    <w:basedOn w:val="Normal"/>
    <w:rsid w:val="00BC07A8"/>
    <w:pPr>
      <w:spacing w:before="120" w:after="120" w:line="240" w:lineRule="auto"/>
    </w:pPr>
    <w:rPr>
      <w:rFonts w:eastAsia="Arial Unicode MS"/>
      <w:sz w:val="22"/>
      <w:lang w:eastAsia="en-AU"/>
    </w:rPr>
  </w:style>
  <w:style w:type="paragraph" w:customStyle="1" w:styleId="GTMJBlueHeaderLeftalign">
    <w:name w:val="GTMJ Blue Header_Left align"/>
    <w:basedOn w:val="Normal"/>
    <w:next w:val="Normal"/>
    <w:rsid w:val="00BC07A8"/>
    <w:rPr>
      <w:rFonts w:cs="Arial"/>
      <w:b/>
      <w:color w:val="000099"/>
      <w:sz w:val="22"/>
      <w:lang w:eastAsia="en-US"/>
    </w:rPr>
  </w:style>
  <w:style w:type="paragraph" w:customStyle="1" w:styleId="GTMJA-E">
    <w:name w:val="GTMJ A-E"/>
    <w:basedOn w:val="Normal"/>
    <w:next w:val="Normal"/>
    <w:rsid w:val="001E6EF2"/>
    <w:pPr>
      <w:tabs>
        <w:tab w:val="right" w:leader="dot" w:pos="15300"/>
      </w:tabs>
      <w:spacing w:line="240" w:lineRule="auto"/>
      <w:jc w:val="center"/>
    </w:pPr>
    <w:rPr>
      <w:b/>
      <w:color w:val="003366"/>
      <w:szCs w:val="18"/>
    </w:rPr>
  </w:style>
  <w:style w:type="paragraph" w:customStyle="1" w:styleId="GTMJBlueHeaderRightalign">
    <w:name w:val="GTMJ Blue Header_Right align"/>
    <w:basedOn w:val="Normal"/>
    <w:next w:val="Normal"/>
    <w:rsid w:val="00BC07A8"/>
    <w:pPr>
      <w:jc w:val="right"/>
    </w:pPr>
    <w:rPr>
      <w:b/>
      <w:color w:val="000099"/>
      <w:sz w:val="22"/>
    </w:rPr>
  </w:style>
  <w:style w:type="paragraph" w:customStyle="1" w:styleId="Tickbox">
    <w:name w:val="Tick box"/>
    <w:basedOn w:val="Normal"/>
    <w:rsid w:val="009617F0"/>
    <w:pPr>
      <w:numPr>
        <w:numId w:val="11"/>
      </w:numPr>
      <w:adjustRightInd w:val="0"/>
      <w:snapToGrid w:val="0"/>
      <w:spacing w:after="120"/>
      <w:ind w:left="357" w:hanging="357"/>
    </w:pPr>
    <w:rPr>
      <w:szCs w:val="24"/>
      <w:lang w:eastAsia="en-US"/>
    </w:rPr>
  </w:style>
  <w:style w:type="paragraph" w:customStyle="1" w:styleId="TickboxRed">
    <w:name w:val="Tick box Red"/>
    <w:basedOn w:val="Normal"/>
    <w:next w:val="Normal"/>
    <w:rsid w:val="009617F0"/>
    <w:pPr>
      <w:numPr>
        <w:numId w:val="12"/>
      </w:numPr>
      <w:spacing w:after="120"/>
    </w:pPr>
    <w:rPr>
      <w:color w:val="FF0000"/>
      <w:position w:val="6"/>
    </w:rPr>
  </w:style>
  <w:style w:type="paragraph" w:customStyle="1" w:styleId="Answerlineindent03lastrow">
    <w:name w:val="Answer line indent 03 last row"/>
    <w:basedOn w:val="Answerline03lastrow"/>
    <w:next w:val="Normal"/>
    <w:rsid w:val="002F739D"/>
    <w:pPr>
      <w:ind w:left="357"/>
    </w:pPr>
  </w:style>
  <w:style w:type="paragraph" w:customStyle="1" w:styleId="Answerlineindent01firstrow">
    <w:name w:val="Answer line indent 01 first row"/>
    <w:basedOn w:val="Answerline01firstrow"/>
    <w:next w:val="Answerlineindent02middlerows"/>
    <w:rsid w:val="002F739D"/>
    <w:pPr>
      <w:ind w:left="357"/>
    </w:pPr>
  </w:style>
  <w:style w:type="paragraph" w:customStyle="1" w:styleId="Bodytextbeforeboxtable">
    <w:name w:val="Body text before box/table"/>
    <w:basedOn w:val="Normal"/>
    <w:next w:val="Normal"/>
    <w:rsid w:val="002F739D"/>
    <w:pPr>
      <w:spacing w:after="240"/>
    </w:pPr>
  </w:style>
  <w:style w:type="character" w:styleId="CommentReference">
    <w:name w:val="annotation reference"/>
    <w:basedOn w:val="DefaultParagraphFont"/>
    <w:uiPriority w:val="99"/>
    <w:semiHidden/>
    <w:unhideWhenUsed/>
    <w:rsid w:val="00DF2319"/>
    <w:rPr>
      <w:sz w:val="16"/>
      <w:szCs w:val="16"/>
    </w:rPr>
  </w:style>
  <w:style w:type="paragraph" w:styleId="CommentText">
    <w:name w:val="annotation text"/>
    <w:basedOn w:val="Normal"/>
    <w:link w:val="CommentTextChar"/>
    <w:uiPriority w:val="99"/>
    <w:semiHidden/>
    <w:unhideWhenUsed/>
    <w:rsid w:val="00DF2319"/>
    <w:pPr>
      <w:spacing w:line="240" w:lineRule="auto"/>
    </w:pPr>
    <w:rPr>
      <w:sz w:val="20"/>
      <w:szCs w:val="20"/>
    </w:rPr>
  </w:style>
  <w:style w:type="character" w:customStyle="1" w:styleId="CommentTextChar">
    <w:name w:val="Comment Text Char"/>
    <w:basedOn w:val="DefaultParagraphFont"/>
    <w:link w:val="CommentText"/>
    <w:uiPriority w:val="99"/>
    <w:semiHidden/>
    <w:rsid w:val="00DF2319"/>
    <w:rPr>
      <w:rFonts w:ascii="Arial" w:hAnsi="Arial"/>
    </w:rPr>
  </w:style>
  <w:style w:type="paragraph" w:styleId="CommentSubject">
    <w:name w:val="annotation subject"/>
    <w:basedOn w:val="CommentText"/>
    <w:next w:val="CommentText"/>
    <w:link w:val="CommentSubjectChar"/>
    <w:uiPriority w:val="99"/>
    <w:semiHidden/>
    <w:unhideWhenUsed/>
    <w:rsid w:val="00DF2319"/>
    <w:rPr>
      <w:b/>
      <w:bCs/>
    </w:rPr>
  </w:style>
  <w:style w:type="character" w:customStyle="1" w:styleId="CommentSubjectChar">
    <w:name w:val="Comment Subject Char"/>
    <w:basedOn w:val="CommentTextChar"/>
    <w:link w:val="CommentSubject"/>
    <w:uiPriority w:val="99"/>
    <w:semiHidden/>
    <w:rsid w:val="00DF2319"/>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lsdException w:name="heading 3"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604758"/>
    <w:pPr>
      <w:spacing w:line="300" w:lineRule="atLeast"/>
    </w:pPr>
    <w:rPr>
      <w:rFonts w:ascii="Arial" w:hAnsi="Arial"/>
      <w:sz w:val="24"/>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925922"/>
    <w:pPr>
      <w:spacing w:before="240" w:after="120"/>
    </w:pPr>
    <w:rPr>
      <w:b/>
      <w:lang w:eastAsia="en-US"/>
    </w:rPr>
  </w:style>
  <w:style w:type="paragraph" w:customStyle="1" w:styleId="Bodytext6spaceafter">
    <w:name w:val="Body text 6 space after"/>
    <w:basedOn w:val="Normal"/>
    <w:next w:val="Normal"/>
    <w:link w:val="Bodytext6spaceafterChar"/>
    <w:uiPriority w:val="99"/>
    <w:rsid w:val="00925922"/>
    <w:pPr>
      <w:spacing w:after="120"/>
    </w:pPr>
    <w:rPr>
      <w:szCs w:val="24"/>
      <w:lang w:eastAsia="en-US"/>
    </w:rPr>
  </w:style>
  <w:style w:type="character" w:customStyle="1" w:styleId="Bodytext6spaceafterChar">
    <w:name w:val="Body text 6 space after Char"/>
    <w:link w:val="Bodytext6spaceafter"/>
    <w:uiPriority w:val="99"/>
    <w:locked/>
    <w:rsid w:val="00925922"/>
    <w:rPr>
      <w:rFonts w:ascii="Arial" w:hAnsi="Arial"/>
      <w:sz w:val="24"/>
      <w:szCs w:val="24"/>
      <w:lang w:eastAsia="en-US"/>
    </w:rPr>
  </w:style>
  <w:style w:type="paragraph" w:customStyle="1" w:styleId="Bullet6spaceafter">
    <w:name w:val="Bullet 6 space after"/>
    <w:basedOn w:val="Normal"/>
    <w:rsid w:val="00925922"/>
    <w:pPr>
      <w:numPr>
        <w:numId w:val="2"/>
      </w:numPr>
      <w:spacing w:after="120"/>
    </w:pPr>
    <w:rPr>
      <w:rFonts w:cs="Arial"/>
      <w:szCs w:val="21"/>
    </w:rPr>
  </w:style>
  <w:style w:type="paragraph" w:customStyle="1" w:styleId="Bulletindent6spaceafter">
    <w:name w:val="Bullet indent 6 space after"/>
    <w:basedOn w:val="Normal"/>
    <w:rsid w:val="00925922"/>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styleId="Header">
    <w:name w:val="header"/>
    <w:basedOn w:val="Normal"/>
    <w:link w:val="HeaderChar"/>
    <w:uiPriority w:val="99"/>
    <w:unhideWhenUsed/>
    <w:rsid w:val="00BC07A8"/>
    <w:pPr>
      <w:tabs>
        <w:tab w:val="center" w:pos="4513"/>
        <w:tab w:val="right" w:pos="9026"/>
      </w:tabs>
      <w:spacing w:line="240" w:lineRule="auto"/>
    </w:pPr>
  </w:style>
  <w:style w:type="paragraph" w:customStyle="1" w:styleId="Bodytext0spaceafter">
    <w:name w:val="Body text 0 space after"/>
    <w:basedOn w:val="Normal"/>
    <w:rsid w:val="00925922"/>
  </w:style>
  <w:style w:type="paragraph" w:customStyle="1" w:styleId="Bullet12spaceafter">
    <w:name w:val="Bullet 12 space after"/>
    <w:basedOn w:val="Bullet6spaceafter"/>
    <w:rsid w:val="00925922"/>
    <w:pPr>
      <w:spacing w:after="240"/>
    </w:pPr>
  </w:style>
  <w:style w:type="paragraph" w:customStyle="1" w:styleId="Bullet0spaceafter">
    <w:name w:val="Bullet 0 space after"/>
    <w:basedOn w:val="Bullet6spaceafter"/>
    <w:rsid w:val="00925922"/>
    <w:pPr>
      <w:spacing w:after="0"/>
    </w:pPr>
  </w:style>
  <w:style w:type="paragraph" w:customStyle="1" w:styleId="Bulletindent12spaceafter">
    <w:name w:val="Bullet indent 12 space after"/>
    <w:basedOn w:val="Bulletindent6spaceafter"/>
    <w:rsid w:val="00925922"/>
    <w:pPr>
      <w:spacing w:after="240"/>
    </w:pPr>
  </w:style>
  <w:style w:type="paragraph" w:customStyle="1" w:styleId="Bulletindent0spaceafter">
    <w:name w:val="Bullet indent 0 space after"/>
    <w:basedOn w:val="Bulletindent6spaceafter"/>
    <w:rsid w:val="00925922"/>
    <w:pPr>
      <w:spacing w:after="0"/>
    </w:pPr>
  </w:style>
  <w:style w:type="character" w:customStyle="1" w:styleId="Bodytextgreyitalic">
    <w:name w:val="Body text_grey italic"/>
    <w:basedOn w:val="DefaultParagraphFont"/>
    <w:uiPriority w:val="1"/>
    <w:rsid w:val="00833B5D"/>
    <w:rPr>
      <w:i/>
      <w:color w:val="A6A6A6" w:themeColor="background1" w:themeShade="A6"/>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customStyle="1" w:styleId="Bodytextgreybold">
    <w:name w:val="Body text_grey bold"/>
    <w:basedOn w:val="DefaultParagraphFont"/>
    <w:uiPriority w:val="1"/>
    <w:qFormat/>
    <w:rsid w:val="00833B5D"/>
    <w:rPr>
      <w:b/>
      <w:color w:val="A6A6A6" w:themeColor="background1" w:themeShade="A6"/>
    </w:rPr>
  </w:style>
  <w:style w:type="character" w:customStyle="1" w:styleId="Hyperlinkgreen">
    <w:name w:val="Hyperlink_green"/>
    <w:uiPriority w:val="1"/>
    <w:rsid w:val="00833B5D"/>
    <w:rPr>
      <w:color w:val="00B050"/>
    </w:rPr>
  </w:style>
  <w:style w:type="character" w:customStyle="1" w:styleId="BoldItalic">
    <w:name w:val="Bold_Italic"/>
    <w:uiPriority w:val="1"/>
    <w:rsid w:val="00833B5D"/>
    <w:rPr>
      <w:b/>
      <w:i/>
    </w:rPr>
  </w:style>
  <w:style w:type="character" w:customStyle="1" w:styleId="Underline">
    <w:name w:val="Underline"/>
    <w:uiPriority w:val="1"/>
    <w:rsid w:val="00833B5D"/>
    <w:rPr>
      <w:u w:val="single"/>
    </w:rPr>
  </w:style>
  <w:style w:type="character" w:customStyle="1" w:styleId="Italic">
    <w:name w:val="Italic"/>
    <w:uiPriority w:val="1"/>
    <w:rsid w:val="00833B5D"/>
    <w:rPr>
      <w:i/>
    </w:rPr>
  </w:style>
  <w:style w:type="character" w:customStyle="1" w:styleId="Bodytextcondensed">
    <w:name w:val="Body text_condensed"/>
    <w:uiPriority w:val="1"/>
    <w:rsid w:val="00833B5D"/>
    <w:rPr>
      <w:spacing w:val="-2"/>
    </w:rPr>
  </w:style>
  <w:style w:type="paragraph" w:customStyle="1" w:styleId="BodyText6ptspace">
    <w:name w:val="Body Text 6pt space"/>
    <w:basedOn w:val="Normal"/>
    <w:next w:val="Normal"/>
    <w:link w:val="BodyText6ptspaceChar"/>
    <w:uiPriority w:val="99"/>
    <w:rsid w:val="002F739D"/>
    <w:pPr>
      <w:spacing w:after="120"/>
    </w:pPr>
    <w:rPr>
      <w:szCs w:val="24"/>
      <w:lang w:eastAsia="en-US"/>
    </w:rPr>
  </w:style>
  <w:style w:type="character" w:customStyle="1" w:styleId="BodyText6ptspaceChar">
    <w:name w:val="Body Text 6pt space Char"/>
    <w:link w:val="BodyText6ptspace"/>
    <w:uiPriority w:val="99"/>
    <w:locked/>
    <w:rsid w:val="002F739D"/>
    <w:rPr>
      <w:rFonts w:ascii="Arial" w:hAnsi="Arial"/>
      <w:sz w:val="24"/>
      <w:szCs w:val="24"/>
      <w:lang w:eastAsia="en-US"/>
    </w:rPr>
  </w:style>
  <w:style w:type="paragraph" w:customStyle="1" w:styleId="Answerline02middlerows">
    <w:name w:val="Answer line 02 middle rows"/>
    <w:basedOn w:val="Answerline01firstrow"/>
    <w:next w:val="Answerline03lastrow"/>
    <w:rsid w:val="002F739D"/>
    <w:pPr>
      <w:spacing w:before="0"/>
    </w:pPr>
    <w:rPr>
      <w:rFonts w:eastAsia="MS Gothic"/>
      <w:noProof/>
    </w:rPr>
  </w:style>
  <w:style w:type="paragraph" w:customStyle="1" w:styleId="Answerline03lastrow">
    <w:name w:val="Answer line 03 last row"/>
    <w:basedOn w:val="Answerline02middlerows"/>
    <w:next w:val="Normal"/>
    <w:rsid w:val="002F739D"/>
    <w:pPr>
      <w:spacing w:after="240"/>
    </w:pPr>
  </w:style>
  <w:style w:type="table" w:customStyle="1" w:styleId="TableStyle1">
    <w:name w:val="Table Style 1"/>
    <w:basedOn w:val="TableNormal"/>
    <w:uiPriority w:val="99"/>
    <w:rsid w:val="007E425B"/>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cPr>
        <w:shd w:val="clear" w:color="auto" w:fill="DFF6E6"/>
      </w:tcPr>
    </w:tblStylePr>
  </w:style>
  <w:style w:type="table" w:customStyle="1" w:styleId="TableStyle2">
    <w:name w:val="Table Style 2"/>
    <w:basedOn w:val="TableNormal"/>
    <w:uiPriority w:val="99"/>
    <w:rsid w:val="007E425B"/>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C2E3C5"/>
      </w:tcPr>
    </w:tblStylePr>
    <w:tblStylePr w:type="firstCol">
      <w:pPr>
        <w:wordWrap/>
        <w:jc w:val="center"/>
      </w:pPr>
      <w:rPr>
        <w:rFonts w:ascii="Arial Bold" w:hAnsi="Arial Bold"/>
        <w:b/>
        <w:sz w:val="24"/>
      </w:rPr>
      <w:tblPr/>
      <w:tcPr>
        <w:shd w:val="clear" w:color="auto" w:fill="DFF6E6"/>
      </w:tcPr>
    </w:tblStylePr>
  </w:style>
  <w:style w:type="paragraph" w:customStyle="1" w:styleId="Answerline01firstrow">
    <w:name w:val="Answer line 01 first row"/>
    <w:basedOn w:val="Normal"/>
    <w:next w:val="Answerline02middlerows"/>
    <w:rsid w:val="002F739D"/>
    <w:pPr>
      <w:spacing w:before="260" w:after="260"/>
    </w:pPr>
  </w:style>
  <w:style w:type="paragraph" w:styleId="ListNumber">
    <w:name w:val="List Number"/>
    <w:basedOn w:val="Normal"/>
    <w:uiPriority w:val="99"/>
    <w:unhideWhenUsed/>
    <w:rsid w:val="002F739D"/>
    <w:pPr>
      <w:numPr>
        <w:numId w:val="13"/>
      </w:numPr>
      <w:adjustRightInd w:val="0"/>
      <w:spacing w:after="120"/>
      <w:ind w:left="284" w:hanging="284"/>
    </w:pPr>
  </w:style>
  <w:style w:type="paragraph" w:customStyle="1" w:styleId="Legend">
    <w:name w:val="Legend"/>
    <w:basedOn w:val="Normal"/>
    <w:rsid w:val="00F9015E"/>
    <w:pPr>
      <w:spacing w:line="240" w:lineRule="auto"/>
    </w:pPr>
    <w:rPr>
      <w:sz w:val="16"/>
      <w:szCs w:val="16"/>
    </w:rPr>
  </w:style>
  <w:style w:type="character" w:customStyle="1" w:styleId="Bold">
    <w:name w:val="Bold"/>
    <w:uiPriority w:val="1"/>
    <w:rsid w:val="00833B5D"/>
    <w:rPr>
      <w:b/>
    </w:rPr>
  </w:style>
  <w:style w:type="character" w:customStyle="1" w:styleId="Bodytextgrey">
    <w:name w:val="Body text_grey"/>
    <w:uiPriority w:val="1"/>
    <w:qFormat/>
    <w:rsid w:val="00833B5D"/>
    <w:rPr>
      <w:color w:val="A6A6A6"/>
    </w:rPr>
  </w:style>
  <w:style w:type="character" w:customStyle="1" w:styleId="Bodytextgreyunderline">
    <w:name w:val="Body text_grey underline"/>
    <w:basedOn w:val="DefaultParagraphFont"/>
    <w:uiPriority w:val="1"/>
    <w:qFormat/>
    <w:rsid w:val="00833B5D"/>
    <w:rPr>
      <w:color w:val="A6A6A6" w:themeColor="background1" w:themeShade="A6"/>
      <w:u w:val="single"/>
    </w:rPr>
  </w:style>
  <w:style w:type="character" w:customStyle="1" w:styleId="Redbodytext">
    <w:name w:val="Red body text"/>
    <w:basedOn w:val="DefaultParagraphFont"/>
    <w:uiPriority w:val="1"/>
    <w:rsid w:val="00BA7611"/>
    <w:rPr>
      <w:color w:val="FF0000"/>
    </w:rPr>
  </w:style>
  <w:style w:type="character" w:customStyle="1" w:styleId="Redbodytextbold">
    <w:name w:val="Red body text bold"/>
    <w:basedOn w:val="DefaultParagraphFont"/>
    <w:uiPriority w:val="1"/>
    <w:rsid w:val="00BA7611"/>
    <w:rPr>
      <w:b/>
      <w:color w:val="FF0000"/>
    </w:rPr>
  </w:style>
  <w:style w:type="paragraph" w:customStyle="1" w:styleId="QuestionsItalic">
    <w:name w:val="Questions Italic"/>
    <w:basedOn w:val="Normal"/>
    <w:next w:val="Normal"/>
    <w:rsid w:val="00925922"/>
    <w:rPr>
      <w:rFonts w:eastAsia="MS Gothic"/>
      <w:i/>
    </w:rPr>
  </w:style>
  <w:style w:type="paragraph" w:customStyle="1" w:styleId="Questionheading">
    <w:name w:val="Question heading:"/>
    <w:basedOn w:val="Normal"/>
    <w:next w:val="Normal"/>
    <w:rsid w:val="00925922"/>
    <w:pPr>
      <w:spacing w:after="60"/>
    </w:pPr>
    <w:rPr>
      <w:rFonts w:eastAsia="MS Gothic"/>
      <w:b/>
      <w:lang w:eastAsia="en-US"/>
    </w:rPr>
  </w:style>
  <w:style w:type="character" w:customStyle="1" w:styleId="Redbodytextitalic">
    <w:name w:val="Red body text italic"/>
    <w:basedOn w:val="DefaultParagraphFont"/>
    <w:uiPriority w:val="1"/>
    <w:rsid w:val="00BA7611"/>
    <w:rPr>
      <w:i/>
      <w:color w:val="FF0000"/>
    </w:rPr>
  </w:style>
  <w:style w:type="paragraph" w:styleId="ListNumber2">
    <w:name w:val="List Number 2"/>
    <w:basedOn w:val="Normal"/>
    <w:uiPriority w:val="99"/>
    <w:unhideWhenUsed/>
    <w:rsid w:val="002F739D"/>
    <w:pPr>
      <w:numPr>
        <w:numId w:val="14"/>
      </w:numPr>
      <w:adjustRightInd w:val="0"/>
      <w:spacing w:after="120"/>
      <w:ind w:left="568" w:hanging="284"/>
    </w:pPr>
  </w:style>
  <w:style w:type="character" w:customStyle="1" w:styleId="Redbodytextunderline">
    <w:name w:val="Red body text underline"/>
    <w:basedOn w:val="DefaultParagraphFont"/>
    <w:uiPriority w:val="1"/>
    <w:rsid w:val="00372B73"/>
    <w:rPr>
      <w:color w:val="FF0000"/>
      <w:u w:val="single"/>
    </w:rPr>
  </w:style>
  <w:style w:type="character" w:customStyle="1" w:styleId="Redbodytextbolditalic">
    <w:name w:val="Red body text bold_italic"/>
    <w:basedOn w:val="DefaultParagraphFont"/>
    <w:uiPriority w:val="1"/>
    <w:qFormat/>
    <w:rsid w:val="001D0659"/>
    <w:rPr>
      <w:b/>
      <w:i/>
      <w:color w:val="FF0000"/>
    </w:rPr>
  </w:style>
  <w:style w:type="paragraph" w:customStyle="1" w:styleId="Answerlineindent02middlerows">
    <w:name w:val="Answer line indent 02 middle rows"/>
    <w:basedOn w:val="Answerline02middlerows"/>
    <w:next w:val="Answerlineindent03lastrow"/>
    <w:rsid w:val="002F739D"/>
    <w:pPr>
      <w:ind w:left="357"/>
    </w:pPr>
  </w:style>
  <w:style w:type="character" w:customStyle="1" w:styleId="HeaderChar">
    <w:name w:val="Header Char"/>
    <w:basedOn w:val="DefaultParagraphFont"/>
    <w:link w:val="Header"/>
    <w:uiPriority w:val="99"/>
    <w:rsid w:val="00BC07A8"/>
    <w:rPr>
      <w:rFonts w:ascii="Arial" w:hAnsi="Arial"/>
      <w:sz w:val="24"/>
      <w:szCs w:val="22"/>
    </w:rPr>
  </w:style>
  <w:style w:type="paragraph" w:customStyle="1" w:styleId="GTMJTask-specassessableelements">
    <w:name w:val="GTMJ Task-spec assessable elements"/>
    <w:next w:val="Normal"/>
    <w:rsid w:val="00BC07A8"/>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Blackheaderbanner">
    <w:name w:val="Black header banner"/>
    <w:basedOn w:val="Normal"/>
    <w:rsid w:val="007E0D9D"/>
    <w:pPr>
      <w:spacing w:line="240" w:lineRule="auto"/>
    </w:pPr>
    <w:rPr>
      <w:rFonts w:cs="Arial"/>
      <w:b/>
      <w:szCs w:val="24"/>
    </w:rPr>
  </w:style>
  <w:style w:type="paragraph" w:customStyle="1" w:styleId="GTMJAssessableelementwhite">
    <w:name w:val="GTMJ Assessable element white"/>
    <w:basedOn w:val="Normal"/>
    <w:next w:val="Normal"/>
    <w:link w:val="GTMJAssessableelementwhiteChar"/>
    <w:rsid w:val="00BC07A8"/>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paragraph" w:customStyle="1" w:styleId="Whiteheaderbanner">
    <w:name w:val="White header banner"/>
    <w:basedOn w:val="Normal"/>
    <w:next w:val="Normal"/>
    <w:rsid w:val="007E0D9D"/>
    <w:pPr>
      <w:spacing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7E0D9D"/>
    <w:pPr>
      <w:spacing w:line="240" w:lineRule="auto"/>
      <w:jc w:val="right"/>
    </w:pPr>
    <w:rPr>
      <w:rFonts w:ascii="Arial Bold" w:eastAsia="Arial Unicode MS" w:hAnsi="Arial Bold"/>
      <w:b/>
      <w:color w:val="FFFFFF" w:themeColor="background1"/>
      <w:sz w:val="28"/>
    </w:rPr>
  </w:style>
  <w:style w:type="paragraph" w:customStyle="1" w:styleId="Colourbanner2">
    <w:name w:val="Colour banner_2+"/>
    <w:basedOn w:val="Normal"/>
    <w:next w:val="Normal"/>
    <w:qFormat/>
    <w:rsid w:val="006125A4"/>
    <w:pPr>
      <w:shd w:val="clear" w:color="auto" w:fill="DFF3E6"/>
      <w:spacing w:before="240" w:after="240"/>
    </w:pPr>
    <w:rPr>
      <w:b/>
    </w:rPr>
  </w:style>
  <w:style w:type="paragraph" w:customStyle="1" w:styleId="ColourBanner1st">
    <w:name w:val="Colour Banner_1st"/>
    <w:basedOn w:val="Normal"/>
    <w:next w:val="Normal"/>
    <w:qFormat/>
    <w:rsid w:val="00E62848"/>
    <w:pPr>
      <w:shd w:val="clear" w:color="auto" w:fill="DFF3E6"/>
      <w:spacing w:before="360" w:after="240"/>
    </w:pPr>
    <w:rPr>
      <w:b/>
    </w:rPr>
  </w:style>
  <w:style w:type="paragraph" w:customStyle="1" w:styleId="ATBlueheader">
    <w:name w:val="AT Blue header"/>
    <w:basedOn w:val="Normal"/>
    <w:next w:val="Normal"/>
    <w:rsid w:val="001A3497"/>
    <w:pPr>
      <w:spacing w:before="60" w:after="60"/>
      <w:jc w:val="right"/>
    </w:pPr>
    <w:rPr>
      <w:rFonts w:cs="Arial"/>
      <w:b/>
      <w:color w:val="000099"/>
      <w:lang w:eastAsia="en-US"/>
    </w:rPr>
  </w:style>
  <w:style w:type="character" w:customStyle="1" w:styleId="GTMJAssessableelementwhiteChar">
    <w:name w:val="GTMJ Assessable element white Char"/>
    <w:link w:val="GTMJAssessableelementwhite"/>
    <w:rsid w:val="00BC07A8"/>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BC07A8"/>
    <w:pPr>
      <w:spacing w:line="220" w:lineRule="atLeast"/>
    </w:pPr>
    <w:rPr>
      <w:rFonts w:eastAsia="Times New Roman"/>
      <w:sz w:val="18"/>
      <w:szCs w:val="18"/>
      <w:lang w:eastAsia="en-AU"/>
    </w:rPr>
  </w:style>
  <w:style w:type="character" w:customStyle="1" w:styleId="GTMJTypetexthereChar">
    <w:name w:val="GTMJ Type text here Char"/>
    <w:link w:val="GTMJTypetexthere"/>
    <w:rsid w:val="00BC07A8"/>
    <w:rPr>
      <w:rFonts w:ascii="Arial" w:eastAsia="Times New Roman" w:hAnsi="Arial"/>
      <w:sz w:val="18"/>
      <w:szCs w:val="18"/>
      <w:lang w:eastAsia="en-AU"/>
    </w:rPr>
  </w:style>
  <w:style w:type="paragraph" w:customStyle="1" w:styleId="GTMJPurpose">
    <w:name w:val="GTMJ Purpose"/>
    <w:basedOn w:val="Normal"/>
    <w:rsid w:val="00BC07A8"/>
    <w:pPr>
      <w:spacing w:before="120" w:after="120" w:line="240" w:lineRule="auto"/>
    </w:pPr>
    <w:rPr>
      <w:rFonts w:eastAsia="Arial Unicode MS"/>
      <w:sz w:val="22"/>
      <w:lang w:eastAsia="en-AU"/>
    </w:rPr>
  </w:style>
  <w:style w:type="paragraph" w:customStyle="1" w:styleId="GTMJBlueHeaderLeftalign">
    <w:name w:val="GTMJ Blue Header_Left align"/>
    <w:basedOn w:val="Normal"/>
    <w:next w:val="Normal"/>
    <w:rsid w:val="00BC07A8"/>
    <w:rPr>
      <w:rFonts w:cs="Arial"/>
      <w:b/>
      <w:color w:val="000099"/>
      <w:sz w:val="22"/>
      <w:lang w:eastAsia="en-US"/>
    </w:rPr>
  </w:style>
  <w:style w:type="paragraph" w:customStyle="1" w:styleId="GTMJA-E">
    <w:name w:val="GTMJ A-E"/>
    <w:basedOn w:val="Normal"/>
    <w:next w:val="Normal"/>
    <w:rsid w:val="001E6EF2"/>
    <w:pPr>
      <w:tabs>
        <w:tab w:val="right" w:leader="dot" w:pos="15300"/>
      </w:tabs>
      <w:spacing w:line="240" w:lineRule="auto"/>
      <w:jc w:val="center"/>
    </w:pPr>
    <w:rPr>
      <w:b/>
      <w:color w:val="003366"/>
      <w:szCs w:val="18"/>
    </w:rPr>
  </w:style>
  <w:style w:type="paragraph" w:customStyle="1" w:styleId="GTMJBlueHeaderRightalign">
    <w:name w:val="GTMJ Blue Header_Right align"/>
    <w:basedOn w:val="Normal"/>
    <w:next w:val="Normal"/>
    <w:rsid w:val="00BC07A8"/>
    <w:pPr>
      <w:jc w:val="right"/>
    </w:pPr>
    <w:rPr>
      <w:b/>
      <w:color w:val="000099"/>
      <w:sz w:val="22"/>
    </w:rPr>
  </w:style>
  <w:style w:type="paragraph" w:customStyle="1" w:styleId="Tickbox">
    <w:name w:val="Tick box"/>
    <w:basedOn w:val="Normal"/>
    <w:rsid w:val="009617F0"/>
    <w:pPr>
      <w:numPr>
        <w:numId w:val="11"/>
      </w:numPr>
      <w:adjustRightInd w:val="0"/>
      <w:snapToGrid w:val="0"/>
      <w:spacing w:after="120"/>
      <w:ind w:left="357" w:hanging="357"/>
    </w:pPr>
    <w:rPr>
      <w:szCs w:val="24"/>
      <w:lang w:eastAsia="en-US"/>
    </w:rPr>
  </w:style>
  <w:style w:type="paragraph" w:customStyle="1" w:styleId="TickboxRed">
    <w:name w:val="Tick box Red"/>
    <w:basedOn w:val="Normal"/>
    <w:next w:val="Normal"/>
    <w:rsid w:val="009617F0"/>
    <w:pPr>
      <w:numPr>
        <w:numId w:val="12"/>
      </w:numPr>
      <w:spacing w:after="120"/>
    </w:pPr>
    <w:rPr>
      <w:color w:val="FF0000"/>
      <w:position w:val="6"/>
    </w:rPr>
  </w:style>
  <w:style w:type="paragraph" w:customStyle="1" w:styleId="Answerlineindent03lastrow">
    <w:name w:val="Answer line indent 03 last row"/>
    <w:basedOn w:val="Answerline03lastrow"/>
    <w:next w:val="Normal"/>
    <w:rsid w:val="002F739D"/>
    <w:pPr>
      <w:ind w:left="357"/>
    </w:pPr>
  </w:style>
  <w:style w:type="paragraph" w:customStyle="1" w:styleId="Answerlineindent01firstrow">
    <w:name w:val="Answer line indent 01 first row"/>
    <w:basedOn w:val="Answerline01firstrow"/>
    <w:next w:val="Answerlineindent02middlerows"/>
    <w:rsid w:val="002F739D"/>
    <w:pPr>
      <w:ind w:left="357"/>
    </w:pPr>
  </w:style>
  <w:style w:type="paragraph" w:customStyle="1" w:styleId="Bodytextbeforeboxtable">
    <w:name w:val="Body text before box/table"/>
    <w:basedOn w:val="Normal"/>
    <w:next w:val="Normal"/>
    <w:rsid w:val="002F739D"/>
    <w:pPr>
      <w:spacing w:after="240"/>
    </w:pPr>
  </w:style>
  <w:style w:type="character" w:styleId="CommentReference">
    <w:name w:val="annotation reference"/>
    <w:basedOn w:val="DefaultParagraphFont"/>
    <w:uiPriority w:val="99"/>
    <w:semiHidden/>
    <w:unhideWhenUsed/>
    <w:rsid w:val="00DF2319"/>
    <w:rPr>
      <w:sz w:val="16"/>
      <w:szCs w:val="16"/>
    </w:rPr>
  </w:style>
  <w:style w:type="paragraph" w:styleId="CommentText">
    <w:name w:val="annotation text"/>
    <w:basedOn w:val="Normal"/>
    <w:link w:val="CommentTextChar"/>
    <w:uiPriority w:val="99"/>
    <w:semiHidden/>
    <w:unhideWhenUsed/>
    <w:rsid w:val="00DF2319"/>
    <w:pPr>
      <w:spacing w:line="240" w:lineRule="auto"/>
    </w:pPr>
    <w:rPr>
      <w:sz w:val="20"/>
      <w:szCs w:val="20"/>
    </w:rPr>
  </w:style>
  <w:style w:type="character" w:customStyle="1" w:styleId="CommentTextChar">
    <w:name w:val="Comment Text Char"/>
    <w:basedOn w:val="DefaultParagraphFont"/>
    <w:link w:val="CommentText"/>
    <w:uiPriority w:val="99"/>
    <w:semiHidden/>
    <w:rsid w:val="00DF2319"/>
    <w:rPr>
      <w:rFonts w:ascii="Arial" w:hAnsi="Arial"/>
    </w:rPr>
  </w:style>
  <w:style w:type="paragraph" w:styleId="CommentSubject">
    <w:name w:val="annotation subject"/>
    <w:basedOn w:val="CommentText"/>
    <w:next w:val="CommentText"/>
    <w:link w:val="CommentSubjectChar"/>
    <w:uiPriority w:val="99"/>
    <w:semiHidden/>
    <w:unhideWhenUsed/>
    <w:rsid w:val="00DF2319"/>
    <w:rPr>
      <w:b/>
      <w:bCs/>
    </w:rPr>
  </w:style>
  <w:style w:type="character" w:customStyle="1" w:styleId="CommentSubjectChar">
    <w:name w:val="Comment Subject Char"/>
    <w:basedOn w:val="CommentTextChar"/>
    <w:link w:val="CommentSubject"/>
    <w:uiPriority w:val="99"/>
    <w:semiHidden/>
    <w:rsid w:val="00DF2319"/>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545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PE\Assessment%20task%20templates\PPS\PPS_Yxx_Ux_AT_template_Y1-10.dotx" TargetMode="External"/></Relationships>
</file>

<file path=word/theme/theme1.xml><?xml version="1.0" encoding="utf-8"?>
<a:theme xmlns:a="http://schemas.openxmlformats.org/drawingml/2006/main" name="Uni">
  <a:themeElements>
    <a:clrScheme name="C2C Colours">
      <a:dk1>
        <a:sysClr val="windowText" lastClr="000000"/>
      </a:dk1>
      <a:lt1>
        <a:sysClr val="window" lastClr="FFFFFF"/>
      </a:lt1>
      <a:dk2>
        <a:srgbClr val="00B050"/>
      </a:dk2>
      <a:lt2>
        <a:srgbClr val="FF0000"/>
      </a:lt2>
      <a:accent1>
        <a:srgbClr val="CF2925"/>
      </a:accent1>
      <a:accent2>
        <a:srgbClr val="FBBBAB"/>
      </a:accent2>
      <a:accent3>
        <a:srgbClr val="FFE9E0"/>
      </a:accent3>
      <a:accent4>
        <a:srgbClr val="11844B"/>
      </a:accent4>
      <a:accent5>
        <a:srgbClr val="C2E3C5"/>
      </a:accent5>
      <a:accent6>
        <a:srgbClr val="DFF3E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0274E-7CF4-4455-960C-CDBBD8891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PPS_Yxx_Ux_AT_template_Y1-10.dotx</Template>
  <TotalTime>123</TotalTime>
  <Pages>4</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4317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HILLBOM, Patcharee</cp:lastModifiedBy>
  <cp:revision>13</cp:revision>
  <dcterms:created xsi:type="dcterms:W3CDTF">2017-03-05T20:42:00Z</dcterms:created>
  <dcterms:modified xsi:type="dcterms:W3CDTF">2017-04-24T05:45:00Z</dcterms:modified>
</cp:coreProperties>
</file>