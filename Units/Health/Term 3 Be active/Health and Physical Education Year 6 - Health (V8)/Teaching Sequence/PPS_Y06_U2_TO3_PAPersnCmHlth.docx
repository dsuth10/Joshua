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06CD" w:rsidRDefault="002B13C4">
      <w:r>
        <w:rPr>
          <w:noProof/>
        </w:rPr>
        <w:drawing>
          <wp:inline distT="0" distB="0" distL="0" distR="0" wp14:anchorId="04358D04" wp14:editId="156F8987">
            <wp:extent cx="9613900" cy="6936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hcar1:Desktop:My Templates:Updated from Helene:__branding:banners:C2C banner_Health and Physical Education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3900" cy="69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5225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2892"/>
        <w:gridCol w:w="5988"/>
        <w:gridCol w:w="3226"/>
        <w:gridCol w:w="1559"/>
        <w:gridCol w:w="1560"/>
      </w:tblGrid>
      <w:tr w:rsidR="00A54003" w:rsidRPr="00311AFF" w:rsidTr="00AF4A02">
        <w:tc>
          <w:tcPr>
            <w:tcW w:w="12106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11844B"/>
          </w:tcPr>
          <w:p w:rsidR="00281299" w:rsidRDefault="00281299" w:rsidP="00B913E0">
            <w:pPr>
              <w:pStyle w:val="Whiteheaderbanner"/>
            </w:pPr>
            <w:r w:rsidRPr="00281299">
              <w:t>Personal, social and community health</w:t>
            </w:r>
          </w:p>
          <w:p w:rsidR="00A54003" w:rsidRPr="00B913E0" w:rsidRDefault="00762F46" w:rsidP="00B913E0">
            <w:pPr>
              <w:pStyle w:val="Whiteheaderbanner"/>
            </w:pPr>
            <w:r w:rsidRPr="00762F46">
              <w:t>Let’s all be active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11844B"/>
            <w:vAlign w:val="bottom"/>
          </w:tcPr>
          <w:p w:rsidR="00A54003" w:rsidRPr="00311AFF" w:rsidRDefault="00A54003" w:rsidP="00762F46">
            <w:pPr>
              <w:pStyle w:val="WhiteheaderbannerAlignright"/>
            </w:pPr>
            <w:r w:rsidRPr="00B54F07">
              <w:t>Year</w:t>
            </w:r>
            <w:r>
              <w:t xml:space="preserve"> </w:t>
            </w:r>
            <w:r w:rsidR="00762F46">
              <w:t>6</w:t>
            </w:r>
          </w:p>
        </w:tc>
        <w:tc>
          <w:tcPr>
            <w:tcW w:w="156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11844B"/>
            <w:vAlign w:val="bottom"/>
          </w:tcPr>
          <w:p w:rsidR="00A54003" w:rsidRPr="00311AFF" w:rsidRDefault="00A54003" w:rsidP="00762F46">
            <w:pPr>
              <w:pStyle w:val="WhiteheaderbannerAlignright"/>
            </w:pPr>
            <w:r w:rsidRPr="00B54F07">
              <w:t xml:space="preserve">Unit </w:t>
            </w:r>
            <w:r w:rsidR="00762F46">
              <w:t>2</w:t>
            </w:r>
          </w:p>
        </w:tc>
      </w:tr>
      <w:tr w:rsidR="009835A6" w:rsidRPr="00311AFF" w:rsidTr="009855BE">
        <w:tc>
          <w:tcPr>
            <w:tcW w:w="289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C2E3C5"/>
          </w:tcPr>
          <w:p w:rsidR="009835A6" w:rsidRPr="004465FA" w:rsidRDefault="007D7C23" w:rsidP="00650D86">
            <w:pPr>
              <w:pStyle w:val="Blackheaderbanner"/>
            </w:pPr>
            <w:r>
              <w:t>Topic</w:t>
            </w:r>
            <w:r w:rsidR="00980599">
              <w:t xml:space="preserve"> outline</w:t>
            </w:r>
          </w:p>
        </w:tc>
        <w:tc>
          <w:tcPr>
            <w:tcW w:w="12333" w:type="dxa"/>
            <w:gridSpan w:val="4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C2E3C5"/>
          </w:tcPr>
          <w:p w:rsidR="009835A6" w:rsidRDefault="005645CA" w:rsidP="00762F46">
            <w:pPr>
              <w:pStyle w:val="Blackheaderbanner"/>
            </w:pPr>
            <w:r>
              <w:t xml:space="preserve">Topic </w:t>
            </w:r>
            <w:r w:rsidR="00762F46">
              <w:t>3</w:t>
            </w:r>
            <w:r>
              <w:t xml:space="preserve"> — </w:t>
            </w:r>
            <w:r w:rsidR="00762F46" w:rsidRPr="00762F46">
              <w:t>Physical activity supports community health and wellbeing</w:t>
            </w:r>
          </w:p>
        </w:tc>
      </w:tr>
      <w:tr w:rsidR="00A76B29" w:rsidRPr="00311AFF" w:rsidTr="009855BE">
        <w:trPr>
          <w:trHeight w:val="3369"/>
        </w:trPr>
        <w:tc>
          <w:tcPr>
            <w:tcW w:w="2892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</w:tcPr>
          <w:p w:rsidR="00A76B29" w:rsidRPr="00EF56A9" w:rsidRDefault="009C7EB4" w:rsidP="00D63141">
            <w:pPr>
              <w:pStyle w:val="Blueheader"/>
            </w:pPr>
            <w:r>
              <w:t>Topic objectives</w:t>
            </w:r>
          </w:p>
          <w:p w:rsidR="009C7EB4" w:rsidRPr="008D30AC" w:rsidRDefault="009C7EB4" w:rsidP="009C7EB4">
            <w:pPr>
              <w:pStyle w:val="Bodytext3pt"/>
              <w:rPr>
                <w:rStyle w:val="Bold"/>
              </w:rPr>
            </w:pPr>
            <w:r w:rsidRPr="008D30AC">
              <w:rPr>
                <w:rStyle w:val="Bold"/>
              </w:rPr>
              <w:t>Students will:</w:t>
            </w:r>
          </w:p>
          <w:p w:rsidR="00762F46" w:rsidRDefault="00762F46" w:rsidP="00762F46">
            <w:pPr>
              <w:pStyle w:val="Bodytext3pt"/>
            </w:pPr>
            <w:r>
              <w:t>Identify the benefits of participating in physical activity for all the dimensions of health.</w:t>
            </w:r>
          </w:p>
          <w:p w:rsidR="009C7EB4" w:rsidRPr="009C7EB4" w:rsidRDefault="00762F46" w:rsidP="00762F46">
            <w:pPr>
              <w:pStyle w:val="Bodytext3pt"/>
            </w:pPr>
            <w:r>
              <w:t>Discuss how physical activity creates connections to the natural environment</w:t>
            </w:r>
            <w:r w:rsidR="00A54374">
              <w:t xml:space="preserve"> and communities</w:t>
            </w:r>
            <w:r>
              <w:t>.</w:t>
            </w:r>
          </w:p>
          <w:p w:rsidR="009C7EB4" w:rsidRDefault="009C7EB4" w:rsidP="008637FC">
            <w:pPr>
              <w:pStyle w:val="Blueheader"/>
            </w:pPr>
            <w:r>
              <w:t>Evidence of learning</w:t>
            </w:r>
          </w:p>
          <w:p w:rsidR="009C7EB4" w:rsidRPr="008D30AC" w:rsidRDefault="009C7EB4" w:rsidP="009C7EB4">
            <w:pPr>
              <w:pStyle w:val="Bodytext3pt"/>
              <w:rPr>
                <w:rStyle w:val="Bold"/>
              </w:rPr>
            </w:pPr>
            <w:r w:rsidRPr="008D30AC">
              <w:rPr>
                <w:rStyle w:val="Bold"/>
              </w:rPr>
              <w:t>Can the student:</w:t>
            </w:r>
          </w:p>
          <w:p w:rsidR="00762F46" w:rsidRDefault="00762F46" w:rsidP="00762F46">
            <w:pPr>
              <w:pStyle w:val="Bodytext3pt"/>
            </w:pPr>
            <w:r>
              <w:t xml:space="preserve">Match the benefits of participation in physical activity to segments of the </w:t>
            </w:r>
            <w:r w:rsidR="00A54374">
              <w:t>‘</w:t>
            </w:r>
            <w:r>
              <w:t>Dimensions of health</w:t>
            </w:r>
            <w:r w:rsidR="00A54374">
              <w:t>’</w:t>
            </w:r>
            <w:r>
              <w:t xml:space="preserve"> diagram?</w:t>
            </w:r>
          </w:p>
          <w:p w:rsidR="005B7FA5" w:rsidRPr="005B7FA5" w:rsidRDefault="00762F46" w:rsidP="00D62F26">
            <w:pPr>
              <w:pStyle w:val="Bodytext3pt"/>
            </w:pPr>
            <w:r>
              <w:t>Relate information from a case study to their school context?</w:t>
            </w:r>
          </w:p>
        </w:tc>
        <w:tc>
          <w:tcPr>
            <w:tcW w:w="5988" w:type="dxa"/>
            <w:tcBorders>
              <w:left w:val="nil"/>
              <w:right w:val="nil"/>
            </w:tcBorders>
            <w:tcMar>
              <w:left w:w="170" w:type="dxa"/>
              <w:right w:w="170" w:type="dxa"/>
            </w:tcMar>
          </w:tcPr>
          <w:p w:rsidR="007C01D4" w:rsidRPr="008339E7" w:rsidRDefault="007C01D4" w:rsidP="007C01D4">
            <w:pPr>
              <w:pStyle w:val="Blackheaderbold"/>
            </w:pPr>
            <w:r w:rsidRPr="008339E7">
              <w:t xml:space="preserve">Example </w:t>
            </w:r>
            <w:r>
              <w:t>learning</w:t>
            </w:r>
            <w:r w:rsidRPr="008339E7">
              <w:t xml:space="preserve"> opportunities</w:t>
            </w:r>
          </w:p>
          <w:p w:rsidR="00A76B29" w:rsidRPr="00FD14F9" w:rsidRDefault="00762F46" w:rsidP="00D63141">
            <w:pPr>
              <w:pStyle w:val="Blueheader"/>
            </w:pPr>
            <w:r w:rsidRPr="00762F46">
              <w:t>The personal benefits of physical activity participation</w:t>
            </w:r>
          </w:p>
          <w:p w:rsidR="00762F46" w:rsidRPr="00762F46" w:rsidRDefault="00762F46" w:rsidP="00762F46">
            <w:pPr>
              <w:pStyle w:val="Bullet6space"/>
            </w:pPr>
            <w:r w:rsidRPr="00762F46">
              <w:t>Describe the benefits of physical activity on body systems.</w:t>
            </w:r>
          </w:p>
          <w:p w:rsidR="00762F46" w:rsidRPr="00762F46" w:rsidRDefault="00762F46" w:rsidP="00762F46">
            <w:pPr>
              <w:pStyle w:val="Bullet6space"/>
            </w:pPr>
            <w:r w:rsidRPr="00762F46">
              <w:t>Describe the benefits of physical activity on physical, social, emotional and environmental dimensions of health.</w:t>
            </w:r>
          </w:p>
          <w:p w:rsidR="00762F46" w:rsidRPr="00762F46" w:rsidRDefault="00762F46" w:rsidP="00762F46">
            <w:pPr>
              <w:pStyle w:val="Blueheader"/>
            </w:pPr>
            <w:r w:rsidRPr="00762F46">
              <w:t>Physical activity supports community health and wellbeing</w:t>
            </w:r>
          </w:p>
          <w:p w:rsidR="00762F46" w:rsidRPr="00762F46" w:rsidRDefault="00762F46" w:rsidP="00762F46">
            <w:pPr>
              <w:pStyle w:val="Bullet6space"/>
            </w:pPr>
            <w:r w:rsidRPr="00762F46">
              <w:t>Recognise how participation in physical activity creates a connection with the natural environment and supports community wellbeing.</w:t>
            </w:r>
          </w:p>
          <w:p w:rsidR="00762F46" w:rsidRPr="00762F46" w:rsidRDefault="00762F46" w:rsidP="00762F46">
            <w:pPr>
              <w:pStyle w:val="Bullet6space"/>
            </w:pPr>
            <w:r w:rsidRPr="00762F46">
              <w:t>Examine a case study that demonstrates how participation in physical activity supports community wellbeing.</w:t>
            </w:r>
          </w:p>
          <w:p w:rsidR="005645CA" w:rsidRPr="00801058" w:rsidRDefault="00762F46" w:rsidP="00762F46">
            <w:pPr>
              <w:pStyle w:val="Bullet6space"/>
            </w:pPr>
            <w:r w:rsidRPr="00762F46">
              <w:t>Discuss how learnings from the case study can be applied in the school setting.</w:t>
            </w:r>
          </w:p>
        </w:tc>
        <w:tc>
          <w:tcPr>
            <w:tcW w:w="6345" w:type="dxa"/>
            <w:gridSpan w:val="3"/>
            <w:tcBorders>
              <w:left w:val="nil"/>
              <w:right w:val="nil"/>
            </w:tcBorders>
            <w:tcMar>
              <w:left w:w="170" w:type="dxa"/>
              <w:right w:w="170" w:type="dxa"/>
            </w:tcMar>
          </w:tcPr>
          <w:p w:rsidR="00A76B29" w:rsidRDefault="00A76B29" w:rsidP="00D63141">
            <w:pPr>
              <w:pStyle w:val="Blackheaderbold"/>
            </w:pPr>
            <w:r>
              <w:t xml:space="preserve">Student </w:t>
            </w:r>
            <w:r w:rsidRPr="00EF56A9">
              <w:t>resources</w:t>
            </w:r>
          </w:p>
          <w:p w:rsidR="00762F46" w:rsidRPr="00762F46" w:rsidRDefault="00762F46" w:rsidP="00762F46">
            <w:pPr>
              <w:pStyle w:val="Bodytext6space"/>
            </w:pPr>
            <w:r w:rsidRPr="00762F46">
              <w:t xml:space="preserve">Sheet — </w:t>
            </w:r>
            <w:hyperlink r:id="rId9" w:history="1">
              <w:r w:rsidRPr="00762F46">
                <w:rPr>
                  <w:rStyle w:val="Hyperlink"/>
                  <w:szCs w:val="24"/>
                </w:rPr>
                <w:t>Physical activity and body systems</w:t>
              </w:r>
            </w:hyperlink>
          </w:p>
          <w:p w:rsidR="00762F46" w:rsidRPr="00762F46" w:rsidRDefault="00762F46" w:rsidP="00762F46">
            <w:pPr>
              <w:pStyle w:val="Bodytext6space"/>
            </w:pPr>
            <w:r w:rsidRPr="00762F46">
              <w:t xml:space="preserve">Sheet — </w:t>
            </w:r>
            <w:hyperlink r:id="rId10" w:history="1">
              <w:r w:rsidRPr="00762F46">
                <w:rPr>
                  <w:rStyle w:val="Hyperlink"/>
                  <w:szCs w:val="24"/>
                </w:rPr>
                <w:t>Benefits of physical activity</w:t>
              </w:r>
            </w:hyperlink>
          </w:p>
          <w:p w:rsidR="00762F46" w:rsidRPr="00762F46" w:rsidRDefault="00762F46" w:rsidP="00762F46">
            <w:pPr>
              <w:pStyle w:val="Bodytext6space"/>
            </w:pPr>
            <w:r w:rsidRPr="00762F46">
              <w:t xml:space="preserve">Sheet — </w:t>
            </w:r>
            <w:hyperlink r:id="rId11" w:history="1">
              <w:r w:rsidRPr="00762F46">
                <w:rPr>
                  <w:rStyle w:val="Hyperlink"/>
                  <w:szCs w:val="24"/>
                </w:rPr>
                <w:t>Have you ever?</w:t>
              </w:r>
            </w:hyperlink>
          </w:p>
          <w:p w:rsidR="00762F46" w:rsidRPr="00762F46" w:rsidRDefault="00762F46" w:rsidP="00762F46">
            <w:pPr>
              <w:pStyle w:val="Blackheaderbold"/>
            </w:pPr>
            <w:r w:rsidRPr="00762F46">
              <w:t>Teacher resources</w:t>
            </w:r>
          </w:p>
          <w:p w:rsidR="00762F46" w:rsidRPr="00762F46" w:rsidRDefault="00762F46" w:rsidP="00762F46">
            <w:pPr>
              <w:pStyle w:val="Bodytext6space"/>
            </w:pPr>
            <w:r w:rsidRPr="00762F46">
              <w:t xml:space="preserve">Supporting learning resource — </w:t>
            </w:r>
            <w:hyperlink r:id="rId12" w:history="1">
              <w:r w:rsidRPr="00762F46">
                <w:rPr>
                  <w:rStyle w:val="Hyperlink"/>
                  <w:szCs w:val="24"/>
                </w:rPr>
                <w:t>Physical activity and body systems</w:t>
              </w:r>
            </w:hyperlink>
          </w:p>
          <w:p w:rsidR="00762F46" w:rsidRPr="00762F46" w:rsidRDefault="00762F46" w:rsidP="00762F46">
            <w:pPr>
              <w:pStyle w:val="Bodytext6space"/>
            </w:pPr>
            <w:r w:rsidRPr="00762F46">
              <w:t xml:space="preserve">Supporting learning resource — </w:t>
            </w:r>
            <w:hyperlink r:id="rId13" w:history="1">
              <w:r w:rsidRPr="00762F46">
                <w:rPr>
                  <w:rStyle w:val="Hyperlink"/>
                  <w:szCs w:val="24"/>
                </w:rPr>
                <w:t>Dimensions of health</w:t>
              </w:r>
            </w:hyperlink>
          </w:p>
          <w:p w:rsidR="00762F46" w:rsidRPr="00762F46" w:rsidRDefault="00762F46" w:rsidP="00762F46">
            <w:pPr>
              <w:pStyle w:val="Bodytext6space"/>
            </w:pPr>
            <w:r w:rsidRPr="00762F46">
              <w:t xml:space="preserve">Supporting learning resource — </w:t>
            </w:r>
            <w:hyperlink r:id="rId14" w:history="1">
              <w:r w:rsidRPr="00762F46">
                <w:rPr>
                  <w:rStyle w:val="Hyperlink"/>
                  <w:szCs w:val="24"/>
                </w:rPr>
                <w:t>The natural e</w:t>
              </w:r>
              <w:r w:rsidR="00A54374">
                <w:rPr>
                  <w:rStyle w:val="Hyperlink"/>
                  <w:szCs w:val="24"/>
                </w:rPr>
                <w:t>nvironment supports wellbeing: B</w:t>
              </w:r>
              <w:r w:rsidRPr="00762F46">
                <w:rPr>
                  <w:rStyle w:val="Hyperlink"/>
                  <w:szCs w:val="24"/>
                </w:rPr>
                <w:t>ackground information</w:t>
              </w:r>
            </w:hyperlink>
          </w:p>
          <w:p w:rsidR="00762F46" w:rsidRPr="00762F46" w:rsidRDefault="00762F46" w:rsidP="00762F46">
            <w:pPr>
              <w:pStyle w:val="Bodytext6space"/>
            </w:pPr>
            <w:r w:rsidRPr="00762F46">
              <w:t xml:space="preserve">Slideshow — </w:t>
            </w:r>
            <w:hyperlink r:id="rId15" w:history="1">
              <w:r w:rsidRPr="00762F46">
                <w:rPr>
                  <w:rStyle w:val="Hyperlink"/>
                  <w:szCs w:val="24"/>
                </w:rPr>
                <w:t xml:space="preserve">Healthy, active communities: </w:t>
              </w:r>
              <w:r w:rsidR="00405C92">
                <w:rPr>
                  <w:rStyle w:val="Hyperlink"/>
                  <w:szCs w:val="24"/>
                </w:rPr>
                <w:t>H</w:t>
              </w:r>
              <w:r w:rsidRPr="00762F46">
                <w:rPr>
                  <w:rStyle w:val="Hyperlink"/>
                  <w:szCs w:val="24"/>
                </w:rPr>
                <w:t>ow physical activity supports community wellbeing</w:t>
              </w:r>
            </w:hyperlink>
          </w:p>
          <w:p w:rsidR="00762F46" w:rsidRPr="00762F46" w:rsidRDefault="00762F46" w:rsidP="00762F46">
            <w:pPr>
              <w:pStyle w:val="Blackheaderitalic"/>
            </w:pPr>
            <w:r w:rsidRPr="00762F46">
              <w:t>Helpful information</w:t>
            </w:r>
          </w:p>
          <w:p w:rsidR="0055546D" w:rsidRPr="006360EE" w:rsidRDefault="00762F46" w:rsidP="00762F46">
            <w:pPr>
              <w:pStyle w:val="Bodytext6space"/>
            </w:pPr>
            <w:r w:rsidRPr="00762F46">
              <w:t xml:space="preserve">Website — </w:t>
            </w:r>
            <w:r w:rsidRPr="00762F46">
              <w:rPr>
                <w:rStyle w:val="Italic"/>
              </w:rPr>
              <w:t>Nature p</w:t>
            </w:r>
            <w:bookmarkStart w:id="0" w:name="_GoBack"/>
            <w:bookmarkEnd w:id="0"/>
            <w:r w:rsidRPr="00762F46">
              <w:rPr>
                <w:rStyle w:val="Italic"/>
              </w:rPr>
              <w:t>lay</w:t>
            </w:r>
            <w:r>
              <w:rPr>
                <w:rStyle w:val="Italic"/>
              </w:rPr>
              <w:t xml:space="preserve"> </w:t>
            </w:r>
            <w:r w:rsidR="009377A5">
              <w:rPr>
                <w:rStyle w:val="Italic"/>
                <w:i w:val="0"/>
              </w:rPr>
              <w:t>(Nature P</w:t>
            </w:r>
            <w:r w:rsidR="00C21AAA" w:rsidRPr="00C21AAA">
              <w:rPr>
                <w:rStyle w:val="Italic"/>
                <w:i w:val="0"/>
              </w:rPr>
              <w:t>lay QLD)</w:t>
            </w:r>
            <w:r w:rsidR="00C21AAA">
              <w:rPr>
                <w:rStyle w:val="Italic"/>
              </w:rPr>
              <w:t xml:space="preserve"> </w:t>
            </w:r>
            <w:r w:rsidRPr="00762F46">
              <w:rPr>
                <w:rStyle w:val="Bodytextgrey"/>
              </w:rPr>
              <w:t>http://www.natureplayqld.org.au/</w:t>
            </w:r>
          </w:p>
        </w:tc>
      </w:tr>
    </w:tbl>
    <w:p w:rsidR="00BD0792" w:rsidRDefault="00BD0792" w:rsidP="00F45D93"/>
    <w:p w:rsidR="00F45D93" w:rsidRDefault="00F45D93" w:rsidP="007B72A5">
      <w:pPr>
        <w:pStyle w:val="Legend"/>
        <w:sectPr w:rsidR="00F45D93" w:rsidSect="00801058">
          <w:footerReference w:type="default" r:id="rId16"/>
          <w:pgSz w:w="16838" w:h="11906" w:orient="landscape" w:code="9"/>
          <w:pgMar w:top="709" w:right="851" w:bottom="709" w:left="851" w:header="567" w:footer="567" w:gutter="0"/>
          <w:cols w:space="708"/>
          <w:docGrid w:linePitch="360"/>
        </w:sectPr>
      </w:pPr>
    </w:p>
    <w:tbl>
      <w:tblPr>
        <w:tblW w:w="10263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635"/>
        <w:gridCol w:w="2325"/>
        <w:gridCol w:w="7303"/>
      </w:tblGrid>
      <w:tr w:rsidR="00A76B29" w:rsidRPr="00311AFF" w:rsidTr="008506CD">
        <w:trPr>
          <w:trHeight w:val="518"/>
        </w:trPr>
        <w:tc>
          <w:tcPr>
            <w:tcW w:w="2960" w:type="dxa"/>
            <w:gridSpan w:val="2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</w:tcPr>
          <w:p w:rsidR="00A76B29" w:rsidRPr="00FB5A8F" w:rsidRDefault="00A76B29" w:rsidP="00D63141">
            <w:pPr>
              <w:pStyle w:val="Blueheader"/>
            </w:pPr>
            <w:r>
              <w:lastRenderedPageBreak/>
              <w:t xml:space="preserve">Topic </w:t>
            </w:r>
            <w:r w:rsidRPr="00FB5A8F">
              <w:t xml:space="preserve">concepts </w:t>
            </w:r>
          </w:p>
        </w:tc>
        <w:tc>
          <w:tcPr>
            <w:tcW w:w="7303" w:type="dxa"/>
            <w:vMerge w:val="restart"/>
            <w:tcBorders>
              <w:left w:val="nil"/>
              <w:right w:val="nil"/>
            </w:tcBorders>
            <w:tcMar>
              <w:left w:w="170" w:type="dxa"/>
              <w:right w:w="170" w:type="dxa"/>
            </w:tcMar>
          </w:tcPr>
          <w:p w:rsidR="00A76B29" w:rsidRPr="00C02409" w:rsidRDefault="00A76B29" w:rsidP="00A76B29">
            <w:pPr>
              <w:pStyle w:val="Blackheaderitalic"/>
            </w:pPr>
            <w:r w:rsidRPr="00C02409">
              <w:t xml:space="preserve">Australian </w:t>
            </w:r>
            <w:r w:rsidRPr="002735CD">
              <w:t>Curriculum</w:t>
            </w:r>
            <w:r w:rsidRPr="00C02409">
              <w:t xml:space="preserve"> references for this </w:t>
            </w:r>
            <w:r>
              <w:t>topic</w:t>
            </w:r>
          </w:p>
          <w:p w:rsidR="00A76B29" w:rsidRDefault="00BD3386" w:rsidP="00A76B29">
            <w:pPr>
              <w:pStyle w:val="Blueheader"/>
            </w:pPr>
            <w:r w:rsidRPr="00E8285B">
              <w:t>Year</w:t>
            </w:r>
            <w:r>
              <w:t>s</w:t>
            </w:r>
            <w:r w:rsidRPr="00E8285B">
              <w:t xml:space="preserve"> </w:t>
            </w:r>
            <w:r w:rsidR="00762F46">
              <w:t>5–6</w:t>
            </w:r>
            <w:r w:rsidRPr="00E8285B">
              <w:t xml:space="preserve"> </w:t>
            </w:r>
            <w:r>
              <w:t>Band</w:t>
            </w:r>
            <w:r w:rsidR="00A76B29" w:rsidRPr="00E8285B">
              <w:t xml:space="preserve"> </w:t>
            </w:r>
            <w:r w:rsidR="00B913E0">
              <w:t>Health and Physical Education</w:t>
            </w:r>
            <w:r w:rsidR="00A76B29" w:rsidRPr="00E8285B">
              <w:t xml:space="preserve"> — Content descriptions</w:t>
            </w:r>
          </w:p>
          <w:p w:rsidR="005B7934" w:rsidRPr="00E8285B" w:rsidRDefault="005B7934" w:rsidP="005B7934">
            <w:pPr>
              <w:pStyle w:val="Blueheader"/>
            </w:pPr>
            <w:r>
              <w:t>Personal, social and community health</w:t>
            </w:r>
          </w:p>
          <w:p w:rsidR="00762F46" w:rsidRPr="00762F46" w:rsidRDefault="00762F46" w:rsidP="00762F46">
            <w:pPr>
              <w:pStyle w:val="Blackheaderbold"/>
            </w:pPr>
            <w:r w:rsidRPr="00762F46">
              <w:t>Being healthy, safe and active</w:t>
            </w:r>
          </w:p>
          <w:p w:rsidR="00762F46" w:rsidRPr="007B72A5" w:rsidRDefault="00762F46" w:rsidP="007B72A5">
            <w:pPr>
              <w:pStyle w:val="Bodytext6space"/>
            </w:pPr>
            <w:r w:rsidRPr="00762F46">
              <w:t>Plan and practise strategies to promote health, safety and wellbeing (ACPPS054)</w:t>
            </w:r>
          </w:p>
          <w:p w:rsidR="00762F46" w:rsidRPr="00762F46" w:rsidRDefault="00762F46" w:rsidP="00762F46">
            <w:pPr>
              <w:pStyle w:val="Blackheaderbold"/>
            </w:pPr>
            <w:r w:rsidRPr="00762F46">
              <w:t>Contributing to healthy and active communities</w:t>
            </w:r>
          </w:p>
          <w:p w:rsidR="00762F46" w:rsidRPr="00762F46" w:rsidRDefault="00762F46" w:rsidP="00762F46">
            <w:pPr>
              <w:pStyle w:val="Bodytext6space"/>
            </w:pPr>
            <w:r w:rsidRPr="00762F46">
              <w:t>Explore how participation in outdoor activities supports personal and community health and wellbeing and creates connections to natural and built environments (ACPPS059)</w:t>
            </w:r>
          </w:p>
          <w:p w:rsidR="00762F46" w:rsidRPr="00762F46" w:rsidRDefault="00762F46" w:rsidP="00762F46">
            <w:pPr>
              <w:pStyle w:val="Bodytext6space"/>
            </w:pPr>
            <w:r w:rsidRPr="00762F46">
              <w:t>Identify how valuing diversity positively influences the wellbeing of the community (ACPPS060)</w:t>
            </w:r>
          </w:p>
          <w:p w:rsidR="00762F46" w:rsidRPr="00762F46" w:rsidRDefault="00762F46" w:rsidP="00762F46">
            <w:pPr>
              <w:pStyle w:val="Blackheaderbold"/>
            </w:pPr>
            <w:r w:rsidRPr="00762F46">
              <w:t>Understanding movement</w:t>
            </w:r>
          </w:p>
          <w:p w:rsidR="00762F46" w:rsidRDefault="00762F46" w:rsidP="00762F46">
            <w:pPr>
              <w:pStyle w:val="Bodytext6space"/>
            </w:pPr>
            <w:r w:rsidRPr="00762F46">
              <w:t>Participate in physical activities designed to enhance fitness, and discuss the impact regular participation can have on health and wellbeing (ACPMP064)</w:t>
            </w:r>
          </w:p>
          <w:p w:rsidR="00A76B29" w:rsidRDefault="00A76B29" w:rsidP="00762F46">
            <w:pPr>
              <w:pStyle w:val="AClogo"/>
            </w:pPr>
            <w:r>
              <w:rPr>
                <w:lang w:val="en-AU"/>
              </w:rPr>
              <w:drawing>
                <wp:inline distT="0" distB="0" distL="0" distR="0" wp14:anchorId="1C6DEC3A" wp14:editId="400C2A36">
                  <wp:extent cx="151130" cy="151130"/>
                  <wp:effectExtent l="0" t="0" r="1270" b="1270"/>
                  <wp:docPr id="16" name="Picture 101" descr="ACA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" descr="ACA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130" cy="151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76B29" w:rsidRPr="002E7C10" w:rsidRDefault="00A76B29" w:rsidP="00A76B29">
            <w:pPr>
              <w:pStyle w:val="Blueheader"/>
            </w:pPr>
            <w:r>
              <w:t>Literacy and numeracy g</w:t>
            </w:r>
            <w:r w:rsidRPr="002E7C10">
              <w:t>eneral capabilities</w:t>
            </w:r>
          </w:p>
          <w:p w:rsidR="00A76B29" w:rsidRPr="002E7C10" w:rsidRDefault="00A76B29" w:rsidP="00A76B29">
            <w:pPr>
              <w:pStyle w:val="Blackheaderbold"/>
            </w:pPr>
            <w:r w:rsidRPr="002E7C10">
              <w:t>Literacy</w:t>
            </w:r>
          </w:p>
          <w:p w:rsidR="00A76B29" w:rsidRPr="00CC02C3" w:rsidRDefault="00A76B29" w:rsidP="00CC02C3">
            <w:pPr>
              <w:pStyle w:val="Bullet3space"/>
            </w:pPr>
            <w:r w:rsidRPr="00CC02C3">
              <w:t>Comprehending texts through listening, reading and viewing</w:t>
            </w:r>
          </w:p>
          <w:p w:rsidR="00A76B29" w:rsidRPr="00CC02C3" w:rsidRDefault="00A76B29" w:rsidP="00CC02C3">
            <w:pPr>
              <w:pStyle w:val="Bullet3space"/>
            </w:pPr>
            <w:r w:rsidRPr="00CC02C3">
              <w:t>Composing texts through speaking, writing and creating</w:t>
            </w:r>
          </w:p>
          <w:p w:rsidR="00A76B29" w:rsidRPr="00CC02C3" w:rsidRDefault="00A76B29" w:rsidP="00CC02C3">
            <w:pPr>
              <w:pStyle w:val="Bullet3space"/>
            </w:pPr>
            <w:r w:rsidRPr="00CC02C3">
              <w:t>Text knowledge</w:t>
            </w:r>
          </w:p>
          <w:p w:rsidR="00A76B29" w:rsidRPr="00CC02C3" w:rsidRDefault="001173B0" w:rsidP="00CC02C3">
            <w:pPr>
              <w:pStyle w:val="Bullet3space"/>
            </w:pPr>
            <w:r>
              <w:t>Grammar knowledge</w:t>
            </w:r>
          </w:p>
          <w:p w:rsidR="00A76B29" w:rsidRPr="00CC02C3" w:rsidRDefault="00A76B29" w:rsidP="00CC02C3">
            <w:pPr>
              <w:pStyle w:val="Bullet3space"/>
            </w:pPr>
            <w:r w:rsidRPr="00CC02C3">
              <w:t>Word knowledge</w:t>
            </w:r>
          </w:p>
          <w:p w:rsidR="00A76B29" w:rsidRPr="00CC02C3" w:rsidRDefault="00A76B29" w:rsidP="00CC02C3">
            <w:pPr>
              <w:pStyle w:val="Bullet3space"/>
            </w:pPr>
            <w:r w:rsidRPr="00CC02C3">
              <w:t>Visual knowledge</w:t>
            </w:r>
          </w:p>
          <w:p w:rsidR="00A76B29" w:rsidRPr="00FD4103" w:rsidRDefault="00A76B29" w:rsidP="00A76B29">
            <w:pPr>
              <w:pStyle w:val="AClogo"/>
              <w:rPr>
                <w:rFonts w:cs="Arial"/>
                <w:szCs w:val="21"/>
                <w:lang w:eastAsia="en-US"/>
              </w:rPr>
            </w:pPr>
            <w:r>
              <w:rPr>
                <w:lang w:val="en-AU"/>
              </w:rPr>
              <w:drawing>
                <wp:inline distT="0" distB="0" distL="0" distR="0" wp14:anchorId="0B75D30F" wp14:editId="422EA996">
                  <wp:extent cx="151130" cy="151130"/>
                  <wp:effectExtent l="0" t="0" r="1270" b="1270"/>
                  <wp:docPr id="17" name="Picture 102" descr="ACA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 descr="ACA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130" cy="151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76B29" w:rsidRPr="00673969" w:rsidRDefault="00A76B29" w:rsidP="00A54374">
            <w:pPr>
              <w:pStyle w:val="Bodytext6space"/>
              <w:rPr>
                <w:sz w:val="20"/>
                <w:szCs w:val="20"/>
              </w:rPr>
            </w:pPr>
            <w:r>
              <w:t xml:space="preserve">For more information about coverage of other </w:t>
            </w:r>
            <w:r w:rsidR="00A54374">
              <w:t>g</w:t>
            </w:r>
            <w:r>
              <w:t>eneral capabilities, consult the unit plan.</w:t>
            </w:r>
          </w:p>
        </w:tc>
      </w:tr>
      <w:tr w:rsidR="00A76B29" w:rsidRPr="00311AFF" w:rsidTr="00F45D93">
        <w:trPr>
          <w:trHeight w:val="847"/>
        </w:trPr>
        <w:tc>
          <w:tcPr>
            <w:tcW w:w="635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  <w:vAlign w:val="center"/>
          </w:tcPr>
          <w:p w:rsidR="00A76B29" w:rsidRPr="001F4740" w:rsidRDefault="00A04B11" w:rsidP="00D63141">
            <w:pPr>
              <w:pStyle w:val="Tick"/>
              <w:rPr>
                <w:color w:val="000099"/>
              </w:rPr>
            </w:pPr>
            <w:r w:rsidRPr="00893FDA">
              <w:sym w:font="Wingdings" w:char="F0FC"/>
            </w:r>
          </w:p>
        </w:tc>
        <w:tc>
          <w:tcPr>
            <w:tcW w:w="2325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  <w:vAlign w:val="center"/>
          </w:tcPr>
          <w:p w:rsidR="00A76B29" w:rsidRPr="00FB5A8F" w:rsidRDefault="00762F46" w:rsidP="00EC44FB">
            <w:pPr>
              <w:pStyle w:val="Bodytext0pt"/>
              <w:rPr>
                <w:color w:val="000099"/>
              </w:rPr>
            </w:pPr>
            <w:r w:rsidRPr="00762F46">
              <w:t>Promoting health, safety and wellbeing</w:t>
            </w:r>
          </w:p>
        </w:tc>
        <w:tc>
          <w:tcPr>
            <w:tcW w:w="7303" w:type="dxa"/>
            <w:vMerge/>
            <w:tcBorders>
              <w:left w:val="nil"/>
              <w:right w:val="nil"/>
            </w:tcBorders>
            <w:tcMar>
              <w:left w:w="170" w:type="dxa"/>
              <w:right w:w="170" w:type="dxa"/>
            </w:tcMar>
            <w:vAlign w:val="center"/>
          </w:tcPr>
          <w:p w:rsidR="00A76B29" w:rsidRPr="00735281" w:rsidRDefault="00A76B29" w:rsidP="00D63141">
            <w:pPr>
              <w:spacing w:before="120"/>
              <w:rPr>
                <w:rFonts w:cs="Arial"/>
                <w:b/>
                <w:szCs w:val="21"/>
              </w:rPr>
            </w:pPr>
          </w:p>
        </w:tc>
      </w:tr>
      <w:tr w:rsidR="00A76B29" w:rsidRPr="00311AFF" w:rsidTr="00F45D93">
        <w:trPr>
          <w:trHeight w:val="851"/>
        </w:trPr>
        <w:tc>
          <w:tcPr>
            <w:tcW w:w="635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  <w:vAlign w:val="center"/>
          </w:tcPr>
          <w:p w:rsidR="00A76B29" w:rsidRPr="00E412F2" w:rsidRDefault="00A04B11" w:rsidP="00D63141">
            <w:pPr>
              <w:pStyle w:val="Tick"/>
              <w:rPr>
                <w:color w:val="000099"/>
                <w:sz w:val="20"/>
                <w:szCs w:val="20"/>
              </w:rPr>
            </w:pPr>
            <w:r w:rsidRPr="00893FDA">
              <w:sym w:font="Wingdings" w:char="F0FC"/>
            </w:r>
          </w:p>
        </w:tc>
        <w:tc>
          <w:tcPr>
            <w:tcW w:w="2325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  <w:vAlign w:val="center"/>
          </w:tcPr>
          <w:p w:rsidR="00A76B29" w:rsidRPr="00FB5A8F" w:rsidRDefault="00762F46" w:rsidP="00EC44FB">
            <w:pPr>
              <w:pStyle w:val="Bodytext0pt"/>
              <w:rPr>
                <w:color w:val="000099"/>
              </w:rPr>
            </w:pPr>
            <w:r w:rsidRPr="00762F46">
              <w:t>Connections</w:t>
            </w:r>
          </w:p>
        </w:tc>
        <w:tc>
          <w:tcPr>
            <w:tcW w:w="7303" w:type="dxa"/>
            <w:vMerge/>
            <w:tcBorders>
              <w:left w:val="nil"/>
              <w:right w:val="nil"/>
            </w:tcBorders>
            <w:tcMar>
              <w:left w:w="170" w:type="dxa"/>
              <w:right w:w="170" w:type="dxa"/>
            </w:tcMar>
            <w:vAlign w:val="center"/>
          </w:tcPr>
          <w:p w:rsidR="00A76B29" w:rsidRPr="00735281" w:rsidRDefault="00A76B29" w:rsidP="00D63141">
            <w:pPr>
              <w:spacing w:before="120"/>
              <w:rPr>
                <w:rFonts w:cs="Arial"/>
                <w:b/>
                <w:szCs w:val="21"/>
              </w:rPr>
            </w:pPr>
          </w:p>
        </w:tc>
      </w:tr>
      <w:tr w:rsidR="00A76B29" w:rsidRPr="00311AFF" w:rsidTr="00F45D93">
        <w:trPr>
          <w:trHeight w:val="851"/>
        </w:trPr>
        <w:tc>
          <w:tcPr>
            <w:tcW w:w="635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  <w:vAlign w:val="center"/>
          </w:tcPr>
          <w:p w:rsidR="00A76B29" w:rsidRPr="00E412F2" w:rsidRDefault="00A04B11" w:rsidP="00D63141">
            <w:pPr>
              <w:pStyle w:val="Tick"/>
              <w:rPr>
                <w:color w:val="000099"/>
                <w:sz w:val="20"/>
                <w:szCs w:val="20"/>
              </w:rPr>
            </w:pPr>
            <w:r w:rsidRPr="00893FDA">
              <w:sym w:font="Wingdings" w:char="F0FC"/>
            </w:r>
          </w:p>
        </w:tc>
        <w:tc>
          <w:tcPr>
            <w:tcW w:w="2325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  <w:vAlign w:val="center"/>
          </w:tcPr>
          <w:p w:rsidR="00A76B29" w:rsidRPr="00FB5A8F" w:rsidRDefault="00762F46" w:rsidP="00EC44FB">
            <w:pPr>
              <w:pStyle w:val="Bodytext0pt"/>
              <w:rPr>
                <w:color w:val="000099"/>
              </w:rPr>
            </w:pPr>
            <w:r w:rsidRPr="00762F46">
              <w:t>Values and diversity</w:t>
            </w:r>
          </w:p>
        </w:tc>
        <w:tc>
          <w:tcPr>
            <w:tcW w:w="7303" w:type="dxa"/>
            <w:vMerge/>
            <w:tcBorders>
              <w:left w:val="nil"/>
              <w:right w:val="nil"/>
            </w:tcBorders>
            <w:tcMar>
              <w:left w:w="170" w:type="dxa"/>
              <w:right w:w="170" w:type="dxa"/>
            </w:tcMar>
            <w:vAlign w:val="center"/>
          </w:tcPr>
          <w:p w:rsidR="00A76B29" w:rsidRPr="00735281" w:rsidRDefault="00A76B29" w:rsidP="00D63141">
            <w:pPr>
              <w:spacing w:before="120"/>
              <w:rPr>
                <w:rFonts w:cs="Arial"/>
                <w:b/>
                <w:szCs w:val="21"/>
              </w:rPr>
            </w:pPr>
          </w:p>
        </w:tc>
      </w:tr>
      <w:tr w:rsidR="00A76B29" w:rsidRPr="00311AFF" w:rsidTr="00F45D93">
        <w:trPr>
          <w:trHeight w:val="851"/>
        </w:trPr>
        <w:tc>
          <w:tcPr>
            <w:tcW w:w="635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  <w:vAlign w:val="center"/>
          </w:tcPr>
          <w:p w:rsidR="00A76B29" w:rsidRPr="00E412F2" w:rsidRDefault="00A04B11" w:rsidP="00D63141">
            <w:pPr>
              <w:pStyle w:val="Tick"/>
              <w:rPr>
                <w:color w:val="000099"/>
                <w:sz w:val="20"/>
                <w:szCs w:val="20"/>
              </w:rPr>
            </w:pPr>
            <w:r w:rsidRPr="00893FDA">
              <w:sym w:font="Wingdings" w:char="F0FC"/>
            </w:r>
          </w:p>
        </w:tc>
        <w:tc>
          <w:tcPr>
            <w:tcW w:w="2325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  <w:vAlign w:val="center"/>
          </w:tcPr>
          <w:p w:rsidR="00A76B29" w:rsidRPr="00FB5A8F" w:rsidRDefault="00762F46" w:rsidP="00EC44FB">
            <w:pPr>
              <w:pStyle w:val="Bodytext0pt"/>
              <w:rPr>
                <w:color w:val="000099"/>
              </w:rPr>
            </w:pPr>
            <w:r w:rsidRPr="00762F46">
              <w:t>Benefits of physical activity</w:t>
            </w:r>
          </w:p>
        </w:tc>
        <w:tc>
          <w:tcPr>
            <w:tcW w:w="7303" w:type="dxa"/>
            <w:vMerge/>
            <w:tcBorders>
              <w:left w:val="nil"/>
              <w:right w:val="nil"/>
            </w:tcBorders>
            <w:tcMar>
              <w:left w:w="170" w:type="dxa"/>
              <w:right w:w="170" w:type="dxa"/>
            </w:tcMar>
            <w:vAlign w:val="center"/>
          </w:tcPr>
          <w:p w:rsidR="00A76B29" w:rsidRPr="00735281" w:rsidRDefault="00A76B29" w:rsidP="00D63141">
            <w:pPr>
              <w:spacing w:before="120"/>
              <w:rPr>
                <w:rFonts w:cs="Arial"/>
                <w:b/>
                <w:szCs w:val="21"/>
              </w:rPr>
            </w:pPr>
          </w:p>
        </w:tc>
      </w:tr>
      <w:tr w:rsidR="00A76B29" w:rsidRPr="00311AFF" w:rsidTr="00F45D93">
        <w:trPr>
          <w:trHeight w:val="518"/>
        </w:trPr>
        <w:tc>
          <w:tcPr>
            <w:tcW w:w="2960" w:type="dxa"/>
            <w:gridSpan w:val="2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</w:tcPr>
          <w:tbl>
            <w:tblPr>
              <w:tblW w:w="2835" w:type="dxa"/>
              <w:tblBorders>
                <w:left w:val="single" w:sz="8" w:space="0" w:color="FFFFFF"/>
              </w:tblBorders>
              <w:tblLayout w:type="fixed"/>
              <w:tblCellMar>
                <w:top w:w="28" w:type="dxa"/>
                <w:left w:w="57" w:type="dxa"/>
                <w:bottom w:w="28" w:type="dxa"/>
                <w:right w:w="57" w:type="dxa"/>
              </w:tblCellMar>
              <w:tblLook w:val="00A0" w:firstRow="1" w:lastRow="0" w:firstColumn="1" w:lastColumn="0" w:noHBand="0" w:noVBand="0"/>
            </w:tblPr>
            <w:tblGrid>
              <w:gridCol w:w="536"/>
              <w:gridCol w:w="2299"/>
            </w:tblGrid>
            <w:tr w:rsidR="006C6D64" w:rsidRPr="00893FDA" w:rsidTr="00F32DD2">
              <w:trPr>
                <w:trHeight w:val="288"/>
              </w:trPr>
              <w:tc>
                <w:tcPr>
                  <w:tcW w:w="536" w:type="dxa"/>
                  <w:tcBorders>
                    <w:top w:val="nil"/>
                    <w:left w:val="single" w:sz="8" w:space="0" w:color="FFFFFF"/>
                    <w:bottom w:val="nil"/>
                    <w:right w:val="nil"/>
                  </w:tcBorders>
                  <w:shd w:val="clear" w:color="auto" w:fill="D9D9D9" w:themeFill="background1" w:themeFillShade="D9"/>
                  <w:vAlign w:val="center"/>
                </w:tcPr>
                <w:p w:rsidR="00A76B29" w:rsidRPr="00893FDA" w:rsidRDefault="00A76B29" w:rsidP="00D63141">
                  <w:pPr>
                    <w:pStyle w:val="Tick"/>
                  </w:pPr>
                  <w:r w:rsidRPr="00893FDA">
                    <w:sym w:font="Wingdings" w:char="F0FC"/>
                  </w:r>
                </w:p>
              </w:tc>
              <w:tc>
                <w:tcPr>
                  <w:tcW w:w="2299" w:type="dxa"/>
                  <w:tcBorders>
                    <w:top w:val="nil"/>
                    <w:left w:val="nil"/>
                    <w:bottom w:val="nil"/>
                    <w:right w:val="single" w:sz="8" w:space="0" w:color="FFFFFF"/>
                  </w:tcBorders>
                  <w:shd w:val="clear" w:color="auto" w:fill="D9D9D9" w:themeFill="background1" w:themeFillShade="D9"/>
                  <w:vAlign w:val="center"/>
                </w:tcPr>
                <w:p w:rsidR="00A76B29" w:rsidRPr="00893FDA" w:rsidRDefault="00A76B29" w:rsidP="00D63141">
                  <w:pPr>
                    <w:pStyle w:val="Legend"/>
                  </w:pPr>
                  <w:r w:rsidRPr="00893FDA">
                    <w:t xml:space="preserve">Addressed </w:t>
                  </w:r>
                </w:p>
              </w:tc>
            </w:tr>
            <w:tr w:rsidR="006C6D64" w:rsidRPr="00893FDA" w:rsidTr="00061BA1">
              <w:trPr>
                <w:trHeight w:val="340"/>
              </w:trPr>
              <w:tc>
                <w:tcPr>
                  <w:tcW w:w="536" w:type="dxa"/>
                  <w:tcBorders>
                    <w:top w:val="nil"/>
                    <w:left w:val="single" w:sz="8" w:space="0" w:color="FFFFFF"/>
                    <w:bottom w:val="single" w:sz="8" w:space="0" w:color="FFFFFF"/>
                    <w:right w:val="nil"/>
                  </w:tcBorders>
                  <w:shd w:val="clear" w:color="auto" w:fill="D9D9D9" w:themeFill="background1" w:themeFillShade="D9"/>
                  <w:vAlign w:val="center"/>
                </w:tcPr>
                <w:p w:rsidR="00A76B29" w:rsidRPr="00893FDA" w:rsidRDefault="00C74377" w:rsidP="006C6D64">
                  <w:pPr>
                    <w:pStyle w:val="Tick"/>
                    <w:rPr>
                      <w:rFonts w:cs="Arial"/>
                    </w:rPr>
                  </w:pPr>
                  <w:r>
                    <w:drawing>
                      <wp:inline distT="0" distB="0" distL="0" distR="0" wp14:anchorId="70DB3879" wp14:editId="25125F56">
                        <wp:extent cx="213360" cy="213360"/>
                        <wp:effectExtent l="0" t="0" r="0" b="0"/>
                        <wp:docPr id="11" name="Picture 11" descr="../../banners/concept%20key/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../../banners/concept%20key/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3360" cy="2133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299" w:type="dxa"/>
                  <w:tcBorders>
                    <w:top w:val="nil"/>
                    <w:left w:val="nil"/>
                    <w:bottom w:val="single" w:sz="8" w:space="0" w:color="FFFFFF"/>
                    <w:right w:val="single" w:sz="8" w:space="0" w:color="FFFFFF"/>
                  </w:tcBorders>
                  <w:shd w:val="clear" w:color="auto" w:fill="D9D9D9" w:themeFill="background1" w:themeFillShade="D9"/>
                  <w:vAlign w:val="center"/>
                </w:tcPr>
                <w:p w:rsidR="00A76B29" w:rsidRPr="00893FDA" w:rsidRDefault="00A76B29" w:rsidP="00D63141">
                  <w:pPr>
                    <w:pStyle w:val="Legend"/>
                  </w:pPr>
                  <w:r w:rsidRPr="00893FDA">
                    <w:t>For assessment</w:t>
                  </w:r>
                </w:p>
              </w:tc>
            </w:tr>
          </w:tbl>
          <w:p w:rsidR="00A76B29" w:rsidRPr="00E412F2" w:rsidRDefault="00A76B29" w:rsidP="00D63141">
            <w:pPr>
              <w:rPr>
                <w:rFonts w:cs="Arial"/>
                <w:b/>
                <w:color w:val="000099"/>
                <w:sz w:val="20"/>
                <w:szCs w:val="20"/>
              </w:rPr>
            </w:pPr>
          </w:p>
        </w:tc>
        <w:tc>
          <w:tcPr>
            <w:tcW w:w="7303" w:type="dxa"/>
            <w:vMerge/>
            <w:tcBorders>
              <w:left w:val="nil"/>
              <w:right w:val="nil"/>
            </w:tcBorders>
            <w:tcMar>
              <w:left w:w="170" w:type="dxa"/>
              <w:right w:w="170" w:type="dxa"/>
            </w:tcMar>
          </w:tcPr>
          <w:p w:rsidR="00A76B29" w:rsidRPr="00735281" w:rsidRDefault="00A76B29" w:rsidP="00D63141">
            <w:pPr>
              <w:spacing w:before="120"/>
              <w:rPr>
                <w:rFonts w:cs="Arial"/>
                <w:b/>
                <w:szCs w:val="21"/>
              </w:rPr>
            </w:pPr>
          </w:p>
        </w:tc>
      </w:tr>
    </w:tbl>
    <w:p w:rsidR="00A76B29" w:rsidRPr="006F44B5" w:rsidRDefault="00A76B29" w:rsidP="006F44B5"/>
    <w:sectPr w:rsidR="00A76B29" w:rsidRPr="006F44B5" w:rsidSect="00C2456B">
      <w:footerReference w:type="default" r:id="rId19"/>
      <w:pgSz w:w="11906" w:h="16838" w:code="9"/>
      <w:pgMar w:top="709" w:right="851" w:bottom="709" w:left="85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62F46" w:rsidRDefault="00762F46" w:rsidP="00AB207A">
      <w:pPr>
        <w:spacing w:after="0" w:line="240" w:lineRule="auto"/>
      </w:pPr>
      <w:r>
        <w:separator/>
      </w:r>
    </w:p>
  </w:endnote>
  <w:endnote w:type="continuationSeparator" w:id="0">
    <w:p w:rsidR="00762F46" w:rsidRDefault="00762F46" w:rsidP="00AB20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Haettenschweiler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Japanese Gothic"/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???????????????????????????????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altName w:val="High Tower Text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 Bold">
    <w:panose1 w:val="020B07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45D93" w:rsidRPr="007E75FB" w:rsidRDefault="00B913E0" w:rsidP="00801058">
    <w:pPr>
      <w:pStyle w:val="Footer"/>
      <w:rPr>
        <w:lang w:eastAsia="en-AU"/>
      </w:rPr>
    </w:pPr>
    <w:r>
      <w:rPr>
        <w:noProof/>
        <w:color w:val="808080"/>
        <w:sz w:val="12"/>
      </w:rPr>
      <w:drawing>
        <wp:anchor distT="0" distB="0" distL="114300" distR="114300" simplePos="0" relativeHeight="251682816" behindDoc="1" locked="0" layoutInCell="1" allowOverlap="1" wp14:anchorId="0D383536" wp14:editId="405E2139">
          <wp:simplePos x="0" y="0"/>
          <wp:positionH relativeFrom="column">
            <wp:posOffset>8003540</wp:posOffset>
          </wp:positionH>
          <wp:positionV relativeFrom="paragraph">
            <wp:posOffset>17008</wp:posOffset>
          </wp:positionV>
          <wp:extent cx="1587500" cy="274594"/>
          <wp:effectExtent l="0" t="0" r="0" b="0"/>
          <wp:wrapNone/>
          <wp:docPr id="6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" descr="Description: Description: 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459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84864" behindDoc="0" locked="0" layoutInCell="1" allowOverlap="1" wp14:anchorId="762D61EB" wp14:editId="461268E2">
          <wp:simplePos x="0" y="0"/>
          <wp:positionH relativeFrom="column">
            <wp:posOffset>3741420</wp:posOffset>
          </wp:positionH>
          <wp:positionV relativeFrom="paragraph">
            <wp:posOffset>40349</wp:posOffset>
          </wp:positionV>
          <wp:extent cx="2052000" cy="248400"/>
          <wp:effectExtent l="0" t="0" r="5715" b="5715"/>
          <wp:wrapNone/>
          <wp:docPr id="8" name="Picture 8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45D93">
      <w:rPr>
        <w:noProof/>
      </w:rPr>
      <w:drawing>
        <wp:anchor distT="0" distB="0" distL="114300" distR="114300" simplePos="0" relativeHeight="251681792" behindDoc="1" locked="0" layoutInCell="1" allowOverlap="1" wp14:anchorId="4B4E9153" wp14:editId="2029F439">
          <wp:simplePos x="0" y="0"/>
          <wp:positionH relativeFrom="column">
            <wp:posOffset>4141470</wp:posOffset>
          </wp:positionH>
          <wp:positionV relativeFrom="paragraph">
            <wp:posOffset>1751965</wp:posOffset>
          </wp:positionV>
          <wp:extent cx="1587500" cy="279400"/>
          <wp:effectExtent l="0" t="0" r="0" b="6350"/>
          <wp:wrapNone/>
          <wp:docPr id="2" name="Picture 84" descr="Description: Description: Description: Description: Description: Description: Description: C2C_Data:Dev Area:ePub stuff:Gov Crest:Qld-CoA-Stylised-1L-Online-mono-1???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9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45D93" w:rsidRPr="007E75FB">
      <w:rPr>
        <w:lang w:eastAsia="en-AU"/>
      </w:rPr>
      <w:fldChar w:fldCharType="begin"/>
    </w:r>
    <w:r w:rsidR="00F45D93" w:rsidRPr="007E75FB">
      <w:rPr>
        <w:lang w:eastAsia="en-AU"/>
      </w:rPr>
      <w:instrText xml:space="preserve"> PAGE </w:instrText>
    </w:r>
    <w:r w:rsidR="00F45D93" w:rsidRPr="007E75FB">
      <w:rPr>
        <w:lang w:eastAsia="en-AU"/>
      </w:rPr>
      <w:fldChar w:fldCharType="separate"/>
    </w:r>
    <w:r w:rsidR="009377A5">
      <w:rPr>
        <w:noProof/>
        <w:lang w:eastAsia="en-AU"/>
      </w:rPr>
      <w:t>1</w:t>
    </w:r>
    <w:r w:rsidR="00F45D93" w:rsidRPr="007E75FB">
      <w:rPr>
        <w:lang w:eastAsia="en-AU"/>
      </w:rPr>
      <w:fldChar w:fldCharType="end"/>
    </w:r>
    <w:r w:rsidR="00F45D93" w:rsidRPr="007E75FB">
      <w:rPr>
        <w:lang w:eastAsia="en-AU"/>
      </w:rPr>
      <w:t xml:space="preserve"> of </w:t>
    </w:r>
    <w:r w:rsidR="00F45D93" w:rsidRPr="007E75FB">
      <w:rPr>
        <w:lang w:eastAsia="en-AU"/>
      </w:rPr>
      <w:fldChar w:fldCharType="begin"/>
    </w:r>
    <w:r w:rsidR="00F45D93" w:rsidRPr="007E75FB">
      <w:rPr>
        <w:lang w:eastAsia="en-AU"/>
      </w:rPr>
      <w:instrText xml:space="preserve"> NUMPAGES </w:instrText>
    </w:r>
    <w:r w:rsidR="00F45D93" w:rsidRPr="007E75FB">
      <w:rPr>
        <w:lang w:eastAsia="en-AU"/>
      </w:rPr>
      <w:fldChar w:fldCharType="separate"/>
    </w:r>
    <w:r w:rsidR="009377A5">
      <w:rPr>
        <w:noProof/>
        <w:lang w:eastAsia="en-AU"/>
      </w:rPr>
      <w:t>2</w:t>
    </w:r>
    <w:r w:rsidR="00F45D93" w:rsidRPr="007E75FB">
      <w:rPr>
        <w:lang w:eastAsia="en-AU"/>
      </w:rPr>
      <w:fldChar w:fldCharType="end"/>
    </w:r>
  </w:p>
  <w:p w:rsidR="00F45D93" w:rsidRPr="008506CD" w:rsidRDefault="00C01780" w:rsidP="00801058">
    <w:pPr>
      <w:pStyle w:val="Footergrey"/>
    </w:pPr>
    <w:fldSimple w:instr=" FILENAME   \* MERGEFORMAT ">
      <w:r>
        <w:rPr>
          <w:noProof/>
        </w:rPr>
        <w:t>PPS_Y06_U2_TO3_PAPersnCmHlth.docx</w:t>
      </w:r>
    </w:fldSimple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C5742" w:rsidRPr="007E75FB" w:rsidRDefault="00220A90" w:rsidP="00A74F0C">
    <w:pPr>
      <w:pStyle w:val="Footer"/>
      <w:rPr>
        <w:lang w:eastAsia="en-AU"/>
      </w:rPr>
    </w:pPr>
    <w:r>
      <w:rPr>
        <w:noProof/>
        <w:color w:val="808080"/>
      </w:rPr>
      <w:drawing>
        <wp:anchor distT="0" distB="0" distL="114300" distR="114300" simplePos="0" relativeHeight="251659264" behindDoc="1" locked="0" layoutInCell="1" allowOverlap="1" wp14:anchorId="4147E70F" wp14:editId="7E780569">
          <wp:simplePos x="0" y="0"/>
          <wp:positionH relativeFrom="column">
            <wp:posOffset>4917440</wp:posOffset>
          </wp:positionH>
          <wp:positionV relativeFrom="paragraph">
            <wp:posOffset>18415</wp:posOffset>
          </wp:positionV>
          <wp:extent cx="1587500" cy="274320"/>
          <wp:effectExtent l="0" t="0" r="0" b="0"/>
          <wp:wrapNone/>
          <wp:docPr id="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" descr="Description: Description: 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4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5CD4">
      <w:rPr>
        <w:noProof/>
      </w:rPr>
      <w:drawing>
        <wp:anchor distT="0" distB="0" distL="114300" distR="114300" simplePos="0" relativeHeight="251686912" behindDoc="0" locked="0" layoutInCell="1" allowOverlap="1" wp14:anchorId="5D747A9D" wp14:editId="5890C169">
          <wp:simplePos x="0" y="0"/>
          <wp:positionH relativeFrom="column">
            <wp:posOffset>2141855</wp:posOffset>
          </wp:positionH>
          <wp:positionV relativeFrom="paragraph">
            <wp:posOffset>21934</wp:posOffset>
          </wp:positionV>
          <wp:extent cx="2052000" cy="248400"/>
          <wp:effectExtent l="0" t="0" r="5715" b="5715"/>
          <wp:wrapNone/>
          <wp:docPr id="1" name="Picture 1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C5742">
      <w:rPr>
        <w:noProof/>
      </w:rPr>
      <w:drawing>
        <wp:anchor distT="0" distB="0" distL="114300" distR="114300" simplePos="0" relativeHeight="251657216" behindDoc="1" locked="0" layoutInCell="1" allowOverlap="1" wp14:anchorId="4458B3F5" wp14:editId="19FC9D8A">
          <wp:simplePos x="0" y="0"/>
          <wp:positionH relativeFrom="column">
            <wp:posOffset>4141470</wp:posOffset>
          </wp:positionH>
          <wp:positionV relativeFrom="paragraph">
            <wp:posOffset>1751965</wp:posOffset>
          </wp:positionV>
          <wp:extent cx="1587500" cy="279400"/>
          <wp:effectExtent l="0" t="0" r="0" b="6350"/>
          <wp:wrapNone/>
          <wp:docPr id="3" name="Picture 84" descr="Description: Description: Description: Description: Description: Description: Description: C2C_Data:Dev Area:ePub stuff:Gov Crest:Qld-CoA-Stylised-1L-Online-mono-1???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9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C5742" w:rsidRPr="007E75FB">
      <w:rPr>
        <w:lang w:eastAsia="en-AU"/>
      </w:rPr>
      <w:fldChar w:fldCharType="begin"/>
    </w:r>
    <w:r w:rsidR="00AC5742" w:rsidRPr="007E75FB">
      <w:rPr>
        <w:lang w:eastAsia="en-AU"/>
      </w:rPr>
      <w:instrText xml:space="preserve"> PAGE </w:instrText>
    </w:r>
    <w:r w:rsidR="00AC5742" w:rsidRPr="007E75FB">
      <w:rPr>
        <w:lang w:eastAsia="en-AU"/>
      </w:rPr>
      <w:fldChar w:fldCharType="separate"/>
    </w:r>
    <w:r w:rsidR="00C21AAA">
      <w:rPr>
        <w:noProof/>
        <w:lang w:eastAsia="en-AU"/>
      </w:rPr>
      <w:t>2</w:t>
    </w:r>
    <w:r w:rsidR="00AC5742" w:rsidRPr="007E75FB">
      <w:rPr>
        <w:lang w:eastAsia="en-AU"/>
      </w:rPr>
      <w:fldChar w:fldCharType="end"/>
    </w:r>
    <w:r w:rsidR="00AC5742" w:rsidRPr="007E75FB">
      <w:rPr>
        <w:lang w:eastAsia="en-AU"/>
      </w:rPr>
      <w:t xml:space="preserve"> of </w:t>
    </w:r>
    <w:r w:rsidR="00AC5742" w:rsidRPr="007E75FB">
      <w:rPr>
        <w:lang w:eastAsia="en-AU"/>
      </w:rPr>
      <w:fldChar w:fldCharType="begin"/>
    </w:r>
    <w:r w:rsidR="00AC5742" w:rsidRPr="007E75FB">
      <w:rPr>
        <w:lang w:eastAsia="en-AU"/>
      </w:rPr>
      <w:instrText xml:space="preserve"> NUMPAGES </w:instrText>
    </w:r>
    <w:r w:rsidR="00AC5742" w:rsidRPr="007E75FB">
      <w:rPr>
        <w:lang w:eastAsia="en-AU"/>
      </w:rPr>
      <w:fldChar w:fldCharType="separate"/>
    </w:r>
    <w:r w:rsidR="00C21AAA">
      <w:rPr>
        <w:noProof/>
        <w:lang w:eastAsia="en-AU"/>
      </w:rPr>
      <w:t>2</w:t>
    </w:r>
    <w:r w:rsidR="00AC5742" w:rsidRPr="007E75FB">
      <w:rPr>
        <w:lang w:eastAsia="en-AU"/>
      </w:rPr>
      <w:fldChar w:fldCharType="end"/>
    </w:r>
  </w:p>
  <w:p w:rsidR="00AC5742" w:rsidRPr="008506CD" w:rsidRDefault="00C01780" w:rsidP="00A74F0C">
    <w:pPr>
      <w:pStyle w:val="Footergrey"/>
    </w:pPr>
    <w:fldSimple w:instr=" FILENAME   \* MERGEFORMAT ">
      <w:r>
        <w:rPr>
          <w:noProof/>
        </w:rPr>
        <w:t>PPS_Y06_U2_TO3_PAPersnCmHlth.docx</w:t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62F46" w:rsidRDefault="00762F46" w:rsidP="00AB207A">
      <w:pPr>
        <w:spacing w:after="0" w:line="240" w:lineRule="auto"/>
      </w:pPr>
      <w:r>
        <w:separator/>
      </w:r>
    </w:p>
  </w:footnote>
  <w:footnote w:type="continuationSeparator" w:id="0">
    <w:p w:rsidR="00762F46" w:rsidRDefault="00762F46" w:rsidP="00AB20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20" type="#_x0000_t75" style="width:23.05pt;height:23.05pt" o:bullet="t">
        <v:imagedata r:id="rId1" o:title=""/>
      </v:shape>
    </w:pict>
  </w:numPicBullet>
  <w:abstractNum w:abstractNumId="0">
    <w:nsid w:val="04391CD9"/>
    <w:multiLevelType w:val="multilevel"/>
    <w:tmpl w:val="B25C2A1E"/>
    <w:lvl w:ilvl="0">
      <w:start w:val="1"/>
      <w:numFmt w:val="bullet"/>
      <w:lvlText w:val="•"/>
      <w:lvlJc w:val="left"/>
      <w:pPr>
        <w:ind w:left="-1440" w:hanging="360"/>
      </w:pPr>
      <w:rPr>
        <w:rFonts w:ascii="Arial" w:hAnsi="Arial" w:hint="default"/>
        <w:color w:val="auto"/>
        <w:sz w:val="16"/>
      </w:rPr>
    </w:lvl>
    <w:lvl w:ilvl="1">
      <w:start w:val="1"/>
      <w:numFmt w:val="bullet"/>
      <w:lvlText w:val="o"/>
      <w:lvlJc w:val="left"/>
      <w:pPr>
        <w:ind w:left="-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</w:abstractNum>
  <w:abstractNum w:abstractNumId="1">
    <w:nsid w:val="05B231B0"/>
    <w:multiLevelType w:val="hybridMultilevel"/>
    <w:tmpl w:val="B25C2A1E"/>
    <w:lvl w:ilvl="0" w:tplc="5830A1DC">
      <w:start w:val="1"/>
      <w:numFmt w:val="bullet"/>
      <w:lvlText w:val="•"/>
      <w:lvlJc w:val="left"/>
      <w:pPr>
        <w:ind w:left="-1440" w:hanging="360"/>
      </w:pPr>
      <w:rPr>
        <w:rFonts w:ascii="Arial" w:hAnsi="Arial" w:hint="default"/>
        <w:color w:val="auto"/>
        <w:sz w:val="16"/>
      </w:rPr>
    </w:lvl>
    <w:lvl w:ilvl="1" w:tplc="0C090003" w:tentative="1">
      <w:start w:val="1"/>
      <w:numFmt w:val="bullet"/>
      <w:lvlText w:val="o"/>
      <w:lvlJc w:val="left"/>
      <w:pPr>
        <w:ind w:left="-72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</w:abstractNum>
  <w:abstractNum w:abstractNumId="2">
    <w:nsid w:val="07F74F66"/>
    <w:multiLevelType w:val="hybridMultilevel"/>
    <w:tmpl w:val="A4FCE27E"/>
    <w:lvl w:ilvl="0" w:tplc="0C090003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8A71424"/>
    <w:multiLevelType w:val="hybridMultilevel"/>
    <w:tmpl w:val="2D600358"/>
    <w:lvl w:ilvl="0" w:tplc="A2902198">
      <w:start w:val="1"/>
      <w:numFmt w:val="bullet"/>
      <w:pStyle w:val="Bullet6space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1"/>
        <w:szCs w:val="2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CD7686"/>
    <w:multiLevelType w:val="hybridMultilevel"/>
    <w:tmpl w:val="7C543F8A"/>
    <w:lvl w:ilvl="0" w:tplc="BB44C1BE">
      <w:start w:val="1"/>
      <w:numFmt w:val="bullet"/>
      <w:lvlText w:val="•"/>
      <w:lvlJc w:val="left"/>
      <w:pPr>
        <w:ind w:left="1077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C1D6D36"/>
    <w:multiLevelType w:val="hybridMultilevel"/>
    <w:tmpl w:val="4D1A4A56"/>
    <w:lvl w:ilvl="0" w:tplc="F37456F8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EE76D47"/>
    <w:multiLevelType w:val="hybridMultilevel"/>
    <w:tmpl w:val="DC925246"/>
    <w:lvl w:ilvl="0" w:tplc="A7CE074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3C3530E"/>
    <w:multiLevelType w:val="multilevel"/>
    <w:tmpl w:val="2488E420"/>
    <w:lvl w:ilvl="0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C023EA5"/>
    <w:multiLevelType w:val="multilevel"/>
    <w:tmpl w:val="9C1096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>
    <w:nsid w:val="24A627EE"/>
    <w:multiLevelType w:val="hybridMultilevel"/>
    <w:tmpl w:val="86A270C4"/>
    <w:lvl w:ilvl="0" w:tplc="A61CF4D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24F04132"/>
    <w:multiLevelType w:val="hybridMultilevel"/>
    <w:tmpl w:val="3F88A0B2"/>
    <w:lvl w:ilvl="0" w:tplc="0C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>
    <w:nsid w:val="2E4D020D"/>
    <w:multiLevelType w:val="hybridMultilevel"/>
    <w:tmpl w:val="3E26BE9A"/>
    <w:lvl w:ilvl="0" w:tplc="ABA2F204">
      <w:start w:val="1"/>
      <w:numFmt w:val="bullet"/>
      <w:lvlText w:val="–"/>
      <w:lvlJc w:val="left"/>
      <w:pPr>
        <w:ind w:left="567" w:hanging="283"/>
      </w:pPr>
      <w:rPr>
        <w:rFonts w:ascii="Arial" w:hAnsi="Arial" w:hint="default"/>
        <w:b w:val="0"/>
        <w:i w:val="0"/>
        <w:color w:val="auto"/>
        <w:sz w:val="22"/>
        <w:u w:val="none"/>
      </w:rPr>
    </w:lvl>
    <w:lvl w:ilvl="1" w:tplc="00030409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12">
    <w:nsid w:val="3AE225E7"/>
    <w:multiLevelType w:val="hybridMultilevel"/>
    <w:tmpl w:val="A50EAA46"/>
    <w:lvl w:ilvl="0" w:tplc="C296748C">
      <w:start w:val="1"/>
      <w:numFmt w:val="bullet"/>
      <w:lvlText w:val="•"/>
      <w:lvlJc w:val="left"/>
      <w:pPr>
        <w:tabs>
          <w:tab w:val="num" w:pos="0"/>
        </w:tabs>
        <w:ind w:left="284" w:hanging="284"/>
      </w:pPr>
      <w:rPr>
        <w:rFonts w:ascii="Arial" w:hAnsi="Arial" w:hint="default"/>
        <w:b/>
        <w:i w:val="0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00D7E56"/>
    <w:multiLevelType w:val="hybridMultilevel"/>
    <w:tmpl w:val="D90632D6"/>
    <w:lvl w:ilvl="0" w:tplc="5830A1DC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5B5054B"/>
    <w:multiLevelType w:val="multilevel"/>
    <w:tmpl w:val="B25C2A1E"/>
    <w:lvl w:ilvl="0">
      <w:start w:val="1"/>
      <w:numFmt w:val="bullet"/>
      <w:lvlText w:val="•"/>
      <w:lvlJc w:val="left"/>
      <w:pPr>
        <w:ind w:left="-1440" w:hanging="360"/>
      </w:pPr>
      <w:rPr>
        <w:rFonts w:ascii="Arial" w:hAnsi="Arial" w:hint="default"/>
        <w:color w:val="auto"/>
        <w:sz w:val="16"/>
      </w:rPr>
    </w:lvl>
    <w:lvl w:ilvl="1">
      <w:start w:val="1"/>
      <w:numFmt w:val="bullet"/>
      <w:lvlText w:val="o"/>
      <w:lvlJc w:val="left"/>
      <w:pPr>
        <w:ind w:left="-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</w:abstractNum>
  <w:abstractNum w:abstractNumId="15">
    <w:nsid w:val="5C4B6C8B"/>
    <w:multiLevelType w:val="hybridMultilevel"/>
    <w:tmpl w:val="CC820E7E"/>
    <w:lvl w:ilvl="0" w:tplc="71CE5FE8">
      <w:start w:val="1"/>
      <w:numFmt w:val="bullet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DA416E3"/>
    <w:multiLevelType w:val="hybridMultilevel"/>
    <w:tmpl w:val="654217A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5E6A4C10"/>
    <w:multiLevelType w:val="hybridMultilevel"/>
    <w:tmpl w:val="1B004210"/>
    <w:lvl w:ilvl="0" w:tplc="E174B2F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0850985"/>
    <w:multiLevelType w:val="multilevel"/>
    <w:tmpl w:val="4D1A4A56"/>
    <w:lvl w:ilvl="0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37648A7"/>
    <w:multiLevelType w:val="hybridMultilevel"/>
    <w:tmpl w:val="89924DE0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5D36594"/>
    <w:multiLevelType w:val="multilevel"/>
    <w:tmpl w:val="F1027BF4"/>
    <w:lvl w:ilvl="0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7000C08"/>
    <w:multiLevelType w:val="hybridMultilevel"/>
    <w:tmpl w:val="93ACB228"/>
    <w:lvl w:ilvl="0" w:tplc="DE04C382">
      <w:start w:val="1"/>
      <w:numFmt w:val="bullet"/>
      <w:lvlText w:val="•"/>
      <w:lvlJc w:val="left"/>
      <w:pPr>
        <w:ind w:left="1434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2">
    <w:nsid w:val="7AA56C85"/>
    <w:multiLevelType w:val="hybridMultilevel"/>
    <w:tmpl w:val="D8444772"/>
    <w:lvl w:ilvl="0" w:tplc="729C308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7E8E6887"/>
    <w:multiLevelType w:val="hybridMultilevel"/>
    <w:tmpl w:val="B3F2CC76"/>
    <w:lvl w:ilvl="0" w:tplc="47865FBA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F43082A"/>
    <w:multiLevelType w:val="multilevel"/>
    <w:tmpl w:val="45B476E2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23"/>
  </w:num>
  <w:num w:numId="3">
    <w:abstractNumId w:val="4"/>
  </w:num>
  <w:num w:numId="4">
    <w:abstractNumId w:val="21"/>
  </w:num>
  <w:num w:numId="5">
    <w:abstractNumId w:val="4"/>
  </w:num>
  <w:num w:numId="6">
    <w:abstractNumId w:val="11"/>
  </w:num>
  <w:num w:numId="7">
    <w:abstractNumId w:val="10"/>
  </w:num>
  <w:num w:numId="8">
    <w:abstractNumId w:val="23"/>
  </w:num>
  <w:num w:numId="9">
    <w:abstractNumId w:val="23"/>
  </w:num>
  <w:num w:numId="10">
    <w:abstractNumId w:val="23"/>
  </w:num>
  <w:num w:numId="11">
    <w:abstractNumId w:val="23"/>
  </w:num>
  <w:num w:numId="12">
    <w:abstractNumId w:val="23"/>
  </w:num>
  <w:num w:numId="13">
    <w:abstractNumId w:val="2"/>
  </w:num>
  <w:num w:numId="14">
    <w:abstractNumId w:val="13"/>
  </w:num>
  <w:num w:numId="15">
    <w:abstractNumId w:val="6"/>
  </w:num>
  <w:num w:numId="16">
    <w:abstractNumId w:val="17"/>
  </w:num>
  <w:num w:numId="17">
    <w:abstractNumId w:val="19"/>
  </w:num>
  <w:num w:numId="18">
    <w:abstractNumId w:val="9"/>
  </w:num>
  <w:num w:numId="19">
    <w:abstractNumId w:val="22"/>
  </w:num>
  <w:num w:numId="20">
    <w:abstractNumId w:val="8"/>
  </w:num>
  <w:num w:numId="21">
    <w:abstractNumId w:val="1"/>
  </w:num>
  <w:num w:numId="22">
    <w:abstractNumId w:val="16"/>
  </w:num>
  <w:num w:numId="23">
    <w:abstractNumId w:val="3"/>
  </w:num>
  <w:num w:numId="24">
    <w:abstractNumId w:val="15"/>
  </w:num>
  <w:num w:numId="25">
    <w:abstractNumId w:val="5"/>
  </w:num>
  <w:num w:numId="26">
    <w:abstractNumId w:val="14"/>
  </w:num>
  <w:num w:numId="27">
    <w:abstractNumId w:val="7"/>
  </w:num>
  <w:num w:numId="28">
    <w:abstractNumId w:val="5"/>
    <w:lvlOverride w:ilvl="0">
      <w:startOverride w:val="1"/>
    </w:lvlOverride>
  </w:num>
  <w:num w:numId="29">
    <w:abstractNumId w:val="0"/>
  </w:num>
  <w:num w:numId="30">
    <w:abstractNumId w:val="20"/>
  </w:num>
  <w:num w:numId="31">
    <w:abstractNumId w:val="5"/>
    <w:lvlOverride w:ilvl="0">
      <w:startOverride w:val="1"/>
    </w:lvlOverride>
  </w:num>
  <w:num w:numId="32">
    <w:abstractNumId w:val="18"/>
  </w:num>
  <w:num w:numId="3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stylePaneSortMethod w:val="0000"/>
  <w:defaultTabStop w:val="56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2F46"/>
    <w:rsid w:val="000043C9"/>
    <w:rsid w:val="00014372"/>
    <w:rsid w:val="0002668A"/>
    <w:rsid w:val="00033404"/>
    <w:rsid w:val="000560D4"/>
    <w:rsid w:val="00061BA1"/>
    <w:rsid w:val="0006305E"/>
    <w:rsid w:val="000635B5"/>
    <w:rsid w:val="00065792"/>
    <w:rsid w:val="00075FF0"/>
    <w:rsid w:val="00085148"/>
    <w:rsid w:val="00090A36"/>
    <w:rsid w:val="00092BCD"/>
    <w:rsid w:val="000933CF"/>
    <w:rsid w:val="00096F3B"/>
    <w:rsid w:val="000A6BC2"/>
    <w:rsid w:val="000B1CA8"/>
    <w:rsid w:val="000B3D6E"/>
    <w:rsid w:val="000C79E1"/>
    <w:rsid w:val="000D57AA"/>
    <w:rsid w:val="000F122C"/>
    <w:rsid w:val="001173B0"/>
    <w:rsid w:val="00121266"/>
    <w:rsid w:val="0013384F"/>
    <w:rsid w:val="001361FC"/>
    <w:rsid w:val="001411AA"/>
    <w:rsid w:val="0014230D"/>
    <w:rsid w:val="00151DD2"/>
    <w:rsid w:val="001613E3"/>
    <w:rsid w:val="00191EF3"/>
    <w:rsid w:val="001925D5"/>
    <w:rsid w:val="001A0EDD"/>
    <w:rsid w:val="001A2DF8"/>
    <w:rsid w:val="001A5DCF"/>
    <w:rsid w:val="001B5CD4"/>
    <w:rsid w:val="001D1D27"/>
    <w:rsid w:val="001F3B05"/>
    <w:rsid w:val="00201A2E"/>
    <w:rsid w:val="00215F69"/>
    <w:rsid w:val="00216B4B"/>
    <w:rsid w:val="00220A90"/>
    <w:rsid w:val="00223A18"/>
    <w:rsid w:val="00226E87"/>
    <w:rsid w:val="00227B7D"/>
    <w:rsid w:val="002301DC"/>
    <w:rsid w:val="002516F3"/>
    <w:rsid w:val="00260FB7"/>
    <w:rsid w:val="00264CF4"/>
    <w:rsid w:val="002735CD"/>
    <w:rsid w:val="00281299"/>
    <w:rsid w:val="0028291A"/>
    <w:rsid w:val="00290731"/>
    <w:rsid w:val="002934C7"/>
    <w:rsid w:val="002A1F9A"/>
    <w:rsid w:val="002A76BF"/>
    <w:rsid w:val="002B13C4"/>
    <w:rsid w:val="002B3B98"/>
    <w:rsid w:val="002B686C"/>
    <w:rsid w:val="002B7683"/>
    <w:rsid w:val="002B7969"/>
    <w:rsid w:val="002C056E"/>
    <w:rsid w:val="002C4FC6"/>
    <w:rsid w:val="002C5F8A"/>
    <w:rsid w:val="002C6F4C"/>
    <w:rsid w:val="002D4E99"/>
    <w:rsid w:val="002D6522"/>
    <w:rsid w:val="002E2E83"/>
    <w:rsid w:val="002E4163"/>
    <w:rsid w:val="002F0BC9"/>
    <w:rsid w:val="00311AFF"/>
    <w:rsid w:val="00315D5C"/>
    <w:rsid w:val="003220F9"/>
    <w:rsid w:val="0033503D"/>
    <w:rsid w:val="00336F51"/>
    <w:rsid w:val="0034119A"/>
    <w:rsid w:val="00362D40"/>
    <w:rsid w:val="003A053D"/>
    <w:rsid w:val="003A0B1C"/>
    <w:rsid w:val="003A6E34"/>
    <w:rsid w:val="003C322D"/>
    <w:rsid w:val="003E115E"/>
    <w:rsid w:val="003E6A69"/>
    <w:rsid w:val="003F5F04"/>
    <w:rsid w:val="0040384A"/>
    <w:rsid w:val="00405C92"/>
    <w:rsid w:val="00407E71"/>
    <w:rsid w:val="00423ECD"/>
    <w:rsid w:val="00427E31"/>
    <w:rsid w:val="00427F27"/>
    <w:rsid w:val="004464FA"/>
    <w:rsid w:val="004465FA"/>
    <w:rsid w:val="00456DC7"/>
    <w:rsid w:val="00456DFD"/>
    <w:rsid w:val="0045795B"/>
    <w:rsid w:val="004622D2"/>
    <w:rsid w:val="00474075"/>
    <w:rsid w:val="004970B5"/>
    <w:rsid w:val="004D1DFE"/>
    <w:rsid w:val="004D42B9"/>
    <w:rsid w:val="004E1841"/>
    <w:rsid w:val="004F0978"/>
    <w:rsid w:val="004F4491"/>
    <w:rsid w:val="00505D37"/>
    <w:rsid w:val="00510F18"/>
    <w:rsid w:val="00536D7A"/>
    <w:rsid w:val="00544F61"/>
    <w:rsid w:val="0055187A"/>
    <w:rsid w:val="0055546D"/>
    <w:rsid w:val="005603D3"/>
    <w:rsid w:val="005626ED"/>
    <w:rsid w:val="005641C9"/>
    <w:rsid w:val="005645CA"/>
    <w:rsid w:val="0056792A"/>
    <w:rsid w:val="00573011"/>
    <w:rsid w:val="0057611A"/>
    <w:rsid w:val="00590BDD"/>
    <w:rsid w:val="00595143"/>
    <w:rsid w:val="00597148"/>
    <w:rsid w:val="005A1690"/>
    <w:rsid w:val="005A177A"/>
    <w:rsid w:val="005B1AF4"/>
    <w:rsid w:val="005B2920"/>
    <w:rsid w:val="005B7934"/>
    <w:rsid w:val="005B7FA5"/>
    <w:rsid w:val="00623BB3"/>
    <w:rsid w:val="00632065"/>
    <w:rsid w:val="006343CD"/>
    <w:rsid w:val="00635E4A"/>
    <w:rsid w:val="006360EE"/>
    <w:rsid w:val="006460FA"/>
    <w:rsid w:val="006472E7"/>
    <w:rsid w:val="00650D86"/>
    <w:rsid w:val="00651946"/>
    <w:rsid w:val="00662DD6"/>
    <w:rsid w:val="00671574"/>
    <w:rsid w:val="00673969"/>
    <w:rsid w:val="00683707"/>
    <w:rsid w:val="00683B5B"/>
    <w:rsid w:val="00692F22"/>
    <w:rsid w:val="00695682"/>
    <w:rsid w:val="00696484"/>
    <w:rsid w:val="00697AE6"/>
    <w:rsid w:val="006A0E33"/>
    <w:rsid w:val="006C6D64"/>
    <w:rsid w:val="006C7384"/>
    <w:rsid w:val="006D221D"/>
    <w:rsid w:val="006D2620"/>
    <w:rsid w:val="006D77CB"/>
    <w:rsid w:val="006F44B5"/>
    <w:rsid w:val="006F45C6"/>
    <w:rsid w:val="007039F2"/>
    <w:rsid w:val="0071642C"/>
    <w:rsid w:val="0072025C"/>
    <w:rsid w:val="007242D5"/>
    <w:rsid w:val="007300F6"/>
    <w:rsid w:val="007305DA"/>
    <w:rsid w:val="00735281"/>
    <w:rsid w:val="00762F46"/>
    <w:rsid w:val="00767E67"/>
    <w:rsid w:val="007715FC"/>
    <w:rsid w:val="00773710"/>
    <w:rsid w:val="00773877"/>
    <w:rsid w:val="007834F1"/>
    <w:rsid w:val="0078404F"/>
    <w:rsid w:val="00787C27"/>
    <w:rsid w:val="00795338"/>
    <w:rsid w:val="007A41EB"/>
    <w:rsid w:val="007B597E"/>
    <w:rsid w:val="007B72A5"/>
    <w:rsid w:val="007B7C40"/>
    <w:rsid w:val="007C01D4"/>
    <w:rsid w:val="007C1695"/>
    <w:rsid w:val="007C571B"/>
    <w:rsid w:val="007D297B"/>
    <w:rsid w:val="007D5E14"/>
    <w:rsid w:val="007D5F6F"/>
    <w:rsid w:val="007D7C23"/>
    <w:rsid w:val="007E06A2"/>
    <w:rsid w:val="007E75FB"/>
    <w:rsid w:val="007F7D4E"/>
    <w:rsid w:val="00801058"/>
    <w:rsid w:val="0080246D"/>
    <w:rsid w:val="00805880"/>
    <w:rsid w:val="0080638F"/>
    <w:rsid w:val="00812EE9"/>
    <w:rsid w:val="008152AE"/>
    <w:rsid w:val="00825DF9"/>
    <w:rsid w:val="00836757"/>
    <w:rsid w:val="00837C33"/>
    <w:rsid w:val="00844C0E"/>
    <w:rsid w:val="008506CD"/>
    <w:rsid w:val="00853014"/>
    <w:rsid w:val="00856462"/>
    <w:rsid w:val="00857EED"/>
    <w:rsid w:val="00861C0E"/>
    <w:rsid w:val="008637FC"/>
    <w:rsid w:val="00877525"/>
    <w:rsid w:val="0089609E"/>
    <w:rsid w:val="008A590D"/>
    <w:rsid w:val="008B19B2"/>
    <w:rsid w:val="008C05A3"/>
    <w:rsid w:val="008C2C8E"/>
    <w:rsid w:val="008D30AC"/>
    <w:rsid w:val="008D6319"/>
    <w:rsid w:val="008F79EE"/>
    <w:rsid w:val="00905B76"/>
    <w:rsid w:val="009377A5"/>
    <w:rsid w:val="00943AB8"/>
    <w:rsid w:val="00945E77"/>
    <w:rsid w:val="0095098E"/>
    <w:rsid w:val="00955FD6"/>
    <w:rsid w:val="009574C8"/>
    <w:rsid w:val="00967E6B"/>
    <w:rsid w:val="0097221D"/>
    <w:rsid w:val="00976FB5"/>
    <w:rsid w:val="009770AC"/>
    <w:rsid w:val="00980599"/>
    <w:rsid w:val="00980704"/>
    <w:rsid w:val="00982CB4"/>
    <w:rsid w:val="0098324F"/>
    <w:rsid w:val="009835A6"/>
    <w:rsid w:val="00984A4E"/>
    <w:rsid w:val="009855BE"/>
    <w:rsid w:val="009918D4"/>
    <w:rsid w:val="00993676"/>
    <w:rsid w:val="00996E3B"/>
    <w:rsid w:val="009A04FC"/>
    <w:rsid w:val="009A7FAA"/>
    <w:rsid w:val="009C1343"/>
    <w:rsid w:val="009C3A8C"/>
    <w:rsid w:val="009C7E9C"/>
    <w:rsid w:val="009C7EB4"/>
    <w:rsid w:val="009F0188"/>
    <w:rsid w:val="00A048D9"/>
    <w:rsid w:val="00A04B11"/>
    <w:rsid w:val="00A14CC2"/>
    <w:rsid w:val="00A21122"/>
    <w:rsid w:val="00A2223A"/>
    <w:rsid w:val="00A40272"/>
    <w:rsid w:val="00A43A84"/>
    <w:rsid w:val="00A504B1"/>
    <w:rsid w:val="00A54003"/>
    <w:rsid w:val="00A54374"/>
    <w:rsid w:val="00A74F0C"/>
    <w:rsid w:val="00A76B29"/>
    <w:rsid w:val="00A770E9"/>
    <w:rsid w:val="00A77122"/>
    <w:rsid w:val="00A81BD4"/>
    <w:rsid w:val="00A81E7A"/>
    <w:rsid w:val="00A86CB4"/>
    <w:rsid w:val="00AB207A"/>
    <w:rsid w:val="00AC1603"/>
    <w:rsid w:val="00AC481D"/>
    <w:rsid w:val="00AC5742"/>
    <w:rsid w:val="00AD29A0"/>
    <w:rsid w:val="00AE6F87"/>
    <w:rsid w:val="00AF0FCF"/>
    <w:rsid w:val="00AF457F"/>
    <w:rsid w:val="00AF4A02"/>
    <w:rsid w:val="00B04203"/>
    <w:rsid w:val="00B0543F"/>
    <w:rsid w:val="00B068D4"/>
    <w:rsid w:val="00B12BDB"/>
    <w:rsid w:val="00B14F0D"/>
    <w:rsid w:val="00B4363F"/>
    <w:rsid w:val="00B46AD5"/>
    <w:rsid w:val="00B555A3"/>
    <w:rsid w:val="00B913E0"/>
    <w:rsid w:val="00BA0986"/>
    <w:rsid w:val="00BA6747"/>
    <w:rsid w:val="00BB128B"/>
    <w:rsid w:val="00BB63BB"/>
    <w:rsid w:val="00BC056E"/>
    <w:rsid w:val="00BC11FC"/>
    <w:rsid w:val="00BC320E"/>
    <w:rsid w:val="00BC4877"/>
    <w:rsid w:val="00BC6497"/>
    <w:rsid w:val="00BC72CD"/>
    <w:rsid w:val="00BD0792"/>
    <w:rsid w:val="00BD3386"/>
    <w:rsid w:val="00BD5931"/>
    <w:rsid w:val="00BE48DC"/>
    <w:rsid w:val="00BF456A"/>
    <w:rsid w:val="00BF56E5"/>
    <w:rsid w:val="00C01780"/>
    <w:rsid w:val="00C02409"/>
    <w:rsid w:val="00C03B8F"/>
    <w:rsid w:val="00C21AAA"/>
    <w:rsid w:val="00C2456B"/>
    <w:rsid w:val="00C2574D"/>
    <w:rsid w:val="00C25E0B"/>
    <w:rsid w:val="00C33734"/>
    <w:rsid w:val="00C34216"/>
    <w:rsid w:val="00C45601"/>
    <w:rsid w:val="00C502D0"/>
    <w:rsid w:val="00C53D58"/>
    <w:rsid w:val="00C74377"/>
    <w:rsid w:val="00C8384B"/>
    <w:rsid w:val="00C93A0D"/>
    <w:rsid w:val="00C95078"/>
    <w:rsid w:val="00CA4508"/>
    <w:rsid w:val="00CA5482"/>
    <w:rsid w:val="00CB1FB7"/>
    <w:rsid w:val="00CC02C3"/>
    <w:rsid w:val="00CD5D0D"/>
    <w:rsid w:val="00CE71F8"/>
    <w:rsid w:val="00CF38F2"/>
    <w:rsid w:val="00D319E6"/>
    <w:rsid w:val="00D322B1"/>
    <w:rsid w:val="00D32D2B"/>
    <w:rsid w:val="00D46CCA"/>
    <w:rsid w:val="00D47D10"/>
    <w:rsid w:val="00D557B6"/>
    <w:rsid w:val="00D62F26"/>
    <w:rsid w:val="00D63F1A"/>
    <w:rsid w:val="00D72A6C"/>
    <w:rsid w:val="00D7335E"/>
    <w:rsid w:val="00D7338F"/>
    <w:rsid w:val="00D74052"/>
    <w:rsid w:val="00D76786"/>
    <w:rsid w:val="00D8273A"/>
    <w:rsid w:val="00D879A4"/>
    <w:rsid w:val="00D87E78"/>
    <w:rsid w:val="00DA37CC"/>
    <w:rsid w:val="00DA6F0B"/>
    <w:rsid w:val="00DB4B5B"/>
    <w:rsid w:val="00DC17B6"/>
    <w:rsid w:val="00DC6925"/>
    <w:rsid w:val="00DD2824"/>
    <w:rsid w:val="00DD412F"/>
    <w:rsid w:val="00DE1337"/>
    <w:rsid w:val="00DE3A18"/>
    <w:rsid w:val="00DE3BFF"/>
    <w:rsid w:val="00E02D5E"/>
    <w:rsid w:val="00E136F6"/>
    <w:rsid w:val="00E13EBD"/>
    <w:rsid w:val="00E23D9B"/>
    <w:rsid w:val="00E26C91"/>
    <w:rsid w:val="00E3630F"/>
    <w:rsid w:val="00E412F2"/>
    <w:rsid w:val="00E60C7A"/>
    <w:rsid w:val="00E6229A"/>
    <w:rsid w:val="00E629B5"/>
    <w:rsid w:val="00E84668"/>
    <w:rsid w:val="00E84EBD"/>
    <w:rsid w:val="00E908A8"/>
    <w:rsid w:val="00E94908"/>
    <w:rsid w:val="00EB1A2C"/>
    <w:rsid w:val="00EB57D5"/>
    <w:rsid w:val="00EB778B"/>
    <w:rsid w:val="00EC0864"/>
    <w:rsid w:val="00EC44FB"/>
    <w:rsid w:val="00EC6148"/>
    <w:rsid w:val="00EE31F0"/>
    <w:rsid w:val="00EF06E5"/>
    <w:rsid w:val="00EF34F8"/>
    <w:rsid w:val="00EF56A9"/>
    <w:rsid w:val="00EF6686"/>
    <w:rsid w:val="00F00B87"/>
    <w:rsid w:val="00F32DD2"/>
    <w:rsid w:val="00F45D93"/>
    <w:rsid w:val="00F526F7"/>
    <w:rsid w:val="00F53A0A"/>
    <w:rsid w:val="00F54B82"/>
    <w:rsid w:val="00F654DC"/>
    <w:rsid w:val="00F924FF"/>
    <w:rsid w:val="00FA05B2"/>
    <w:rsid w:val="00FA13C3"/>
    <w:rsid w:val="00FB5A8F"/>
    <w:rsid w:val="00FC7061"/>
    <w:rsid w:val="00FE0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B817A1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nhideWhenUsed="0"/>
    <w:lsdException w:name="heading 2" w:locked="1" w:uiPriority="0"/>
    <w:lsdException w:name="heading 3" w:locked="1" w:uiPriority="0" w:qFormat="1"/>
    <w:lsdException w:name="heading 4" w:locked="1" w:semiHidden="0" w:unhideWhenUsed="0"/>
    <w:lsdException w:name="heading 5" w:locked="1" w:uiPriority="0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/>
    <w:lsdException w:name="Default Paragraph Font" w:locked="1" w:semiHidden="0" w:uiPriority="1" w:unhideWhenUsed="0"/>
    <w:lsdException w:name="Subtitle" w:locked="1" w:semiHidden="0" w:uiPriority="0" w:unhideWhenUsed="0"/>
    <w:lsdException w:name="Strong" w:locked="1" w:semiHidden="0" w:uiPriority="0" w:unhideWhenUsed="0"/>
    <w:lsdException w:name="Emphasis" w:locked="1" w:semiHidden="0" w:uiPriority="0" w:unhideWhenUsed="0"/>
    <w:lsdException w:name="Table Grid" w:locked="1" w:semiHidden="0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rsid w:val="007B72A5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rsid w:val="006D221D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rsid w:val="006D221D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6D221D"/>
    <w:rPr>
      <w:rFonts w:ascii="Cambria" w:hAnsi="Cambria"/>
      <w:b/>
      <w:bCs/>
      <w:kern w:val="32"/>
      <w:sz w:val="32"/>
      <w:szCs w:val="32"/>
    </w:rPr>
  </w:style>
  <w:style w:type="character" w:customStyle="1" w:styleId="Heading4Char">
    <w:name w:val="Heading 4 Char"/>
    <w:link w:val="Heading4"/>
    <w:uiPriority w:val="99"/>
    <w:locked/>
    <w:rsid w:val="006D221D"/>
    <w:rPr>
      <w:rFonts w:ascii="Arial" w:hAnsi="Arial"/>
      <w:b/>
      <w:bCs/>
      <w:sz w:val="28"/>
      <w:szCs w:val="28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221D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221D"/>
    <w:rPr>
      <w:rFonts w:ascii="Lucida Grande" w:hAnsi="Lucida Grande" w:cs="Lucida Grande"/>
      <w:sz w:val="18"/>
      <w:szCs w:val="18"/>
    </w:rPr>
  </w:style>
  <w:style w:type="paragraph" w:customStyle="1" w:styleId="AClogo">
    <w:name w:val="AC logo"/>
    <w:basedOn w:val="Normal"/>
    <w:next w:val="Bodytext6space"/>
    <w:rsid w:val="00A74F0C"/>
    <w:pPr>
      <w:jc w:val="right"/>
    </w:pPr>
    <w:rPr>
      <w:noProof/>
      <w:sz w:val="20"/>
      <w:szCs w:val="20"/>
      <w:lang w:val="en-US"/>
    </w:rPr>
  </w:style>
  <w:style w:type="paragraph" w:customStyle="1" w:styleId="Bodytext6space">
    <w:name w:val="Body text 6 space"/>
    <w:basedOn w:val="Normal"/>
    <w:link w:val="Bodytext6spaceChar"/>
    <w:uiPriority w:val="99"/>
    <w:rsid w:val="006D221D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6D221D"/>
    <w:rPr>
      <w:rFonts w:ascii="Arial" w:hAnsi="Arial"/>
      <w:sz w:val="21"/>
      <w:szCs w:val="24"/>
      <w:lang w:eastAsia="en-US"/>
    </w:rPr>
  </w:style>
  <w:style w:type="paragraph" w:customStyle="1" w:styleId="Blackheaderbanner">
    <w:name w:val="Black header banner"/>
    <w:basedOn w:val="Normal"/>
    <w:rsid w:val="006D221D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Blackheaderbold">
    <w:name w:val="Black header bold"/>
    <w:basedOn w:val="Normal"/>
    <w:next w:val="Bodytext6space"/>
    <w:rsid w:val="00650D86"/>
    <w:pPr>
      <w:spacing w:before="120"/>
    </w:pPr>
    <w:rPr>
      <w:b/>
      <w:lang w:eastAsia="en-US"/>
    </w:rPr>
  </w:style>
  <w:style w:type="paragraph" w:customStyle="1" w:styleId="Blackheaderitalic">
    <w:name w:val="Black header italic"/>
    <w:basedOn w:val="Normal"/>
    <w:next w:val="Normal"/>
    <w:rsid w:val="00E60C7A"/>
    <w:pPr>
      <w:spacing w:before="120"/>
    </w:pPr>
    <w:rPr>
      <w:rFonts w:eastAsia="MS ????" w:cs="Arial"/>
      <w:b/>
      <w:bCs/>
      <w:i/>
      <w:iCs/>
      <w:szCs w:val="24"/>
      <w:lang w:eastAsia="en-US"/>
    </w:rPr>
  </w:style>
  <w:style w:type="paragraph" w:customStyle="1" w:styleId="Blueheader">
    <w:name w:val="Blue header"/>
    <w:basedOn w:val="Normal"/>
    <w:next w:val="Bodytext6space"/>
    <w:rsid w:val="006D221D"/>
    <w:pPr>
      <w:spacing w:before="120"/>
    </w:pPr>
    <w:rPr>
      <w:rFonts w:cs="Arial"/>
      <w:b/>
      <w:color w:val="000099"/>
      <w:lang w:eastAsia="en-US"/>
    </w:rPr>
  </w:style>
  <w:style w:type="paragraph" w:customStyle="1" w:styleId="Bullet6space">
    <w:name w:val="Bullet 6 space"/>
    <w:basedOn w:val="Normal"/>
    <w:rsid w:val="00CC02C3"/>
    <w:pPr>
      <w:numPr>
        <w:numId w:val="23"/>
      </w:numPr>
    </w:pPr>
    <w:rPr>
      <w:rFonts w:cs="Arial"/>
      <w:szCs w:val="21"/>
    </w:rPr>
  </w:style>
  <w:style w:type="character" w:customStyle="1" w:styleId="Hyperlinkgreen">
    <w:name w:val="Hyperlink_green"/>
    <w:basedOn w:val="DefaultParagraphFont"/>
    <w:uiPriority w:val="1"/>
    <w:qFormat/>
    <w:rsid w:val="00220A90"/>
    <w:rPr>
      <w:color w:val="00B050"/>
      <w:lang w:val="en-US"/>
    </w:rPr>
  </w:style>
  <w:style w:type="paragraph" w:styleId="Footer">
    <w:name w:val="footer"/>
    <w:basedOn w:val="Normal"/>
    <w:next w:val="Normal"/>
    <w:link w:val="FooterChar"/>
    <w:uiPriority w:val="99"/>
    <w:rsid w:val="006D221D"/>
    <w:pPr>
      <w:spacing w:after="0" w:line="240" w:lineRule="auto"/>
    </w:pPr>
    <w:rPr>
      <w:sz w:val="14"/>
    </w:rPr>
  </w:style>
  <w:style w:type="character" w:customStyle="1" w:styleId="FooterChar">
    <w:name w:val="Footer Char"/>
    <w:link w:val="Footer"/>
    <w:uiPriority w:val="99"/>
    <w:rsid w:val="006D221D"/>
    <w:rPr>
      <w:rFonts w:ascii="Arial" w:hAnsi="Arial"/>
      <w:sz w:val="14"/>
      <w:szCs w:val="22"/>
    </w:rPr>
  </w:style>
  <w:style w:type="paragraph" w:customStyle="1" w:styleId="Footergrey">
    <w:name w:val="Footer grey"/>
    <w:basedOn w:val="Normal"/>
    <w:rsid w:val="00A74F0C"/>
    <w:pPr>
      <w:spacing w:after="0" w:line="240" w:lineRule="auto"/>
    </w:pPr>
    <w:rPr>
      <w:color w:val="808080"/>
      <w:sz w:val="14"/>
      <w:szCs w:val="12"/>
      <w:lang w:eastAsia="en-AU"/>
    </w:rPr>
  </w:style>
  <w:style w:type="character" w:styleId="Hyperlink">
    <w:name w:val="Hyperlink"/>
    <w:uiPriority w:val="99"/>
    <w:rsid w:val="006D221D"/>
    <w:rPr>
      <w:rFonts w:ascii="Arial" w:hAnsi="Arial" w:cs="Times New Roman"/>
      <w:color w:val="0000FF"/>
      <w:sz w:val="21"/>
      <w:szCs w:val="21"/>
      <w:u w:val="single"/>
    </w:rPr>
  </w:style>
  <w:style w:type="paragraph" w:customStyle="1" w:styleId="Legend">
    <w:name w:val="Legend"/>
    <w:basedOn w:val="Normal"/>
    <w:rsid w:val="006D221D"/>
    <w:pPr>
      <w:spacing w:after="0" w:line="240" w:lineRule="auto"/>
    </w:pPr>
    <w:rPr>
      <w:sz w:val="16"/>
      <w:szCs w:val="16"/>
    </w:rPr>
  </w:style>
  <w:style w:type="paragraph" w:customStyle="1" w:styleId="Whiteheaderbanner">
    <w:name w:val="White header banner"/>
    <w:basedOn w:val="Normal"/>
    <w:next w:val="Bodytext6space"/>
    <w:rsid w:val="002E4163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Contexttitle">
    <w:name w:val="Context title"/>
    <w:basedOn w:val="Blackheaderbold"/>
    <w:rsid w:val="00DC17B6"/>
    <w:rPr>
      <w:sz w:val="24"/>
      <w:szCs w:val="24"/>
    </w:rPr>
  </w:style>
  <w:style w:type="paragraph" w:customStyle="1" w:styleId="Tick">
    <w:name w:val="Tick"/>
    <w:basedOn w:val="Normal"/>
    <w:rsid w:val="00A74F0C"/>
    <w:pPr>
      <w:spacing w:after="0" w:line="240" w:lineRule="auto"/>
      <w:jc w:val="center"/>
    </w:pPr>
    <w:rPr>
      <w:noProof/>
      <w:sz w:val="24"/>
      <w:szCs w:val="16"/>
    </w:rPr>
  </w:style>
  <w:style w:type="paragraph" w:customStyle="1" w:styleId="Bullet3space">
    <w:name w:val="Bullet 3 space"/>
    <w:basedOn w:val="Bullet6space"/>
    <w:rsid w:val="00CC02C3"/>
    <w:pPr>
      <w:spacing w:after="60"/>
    </w:pPr>
  </w:style>
  <w:style w:type="paragraph" w:customStyle="1" w:styleId="Bodytext3pt">
    <w:name w:val="Body text 3pt"/>
    <w:basedOn w:val="Normal"/>
    <w:next w:val="Normal"/>
    <w:uiPriority w:val="99"/>
    <w:rsid w:val="008637FC"/>
    <w:pPr>
      <w:spacing w:after="60" w:line="240" w:lineRule="auto"/>
    </w:pPr>
    <w:rPr>
      <w:szCs w:val="24"/>
    </w:rPr>
  </w:style>
  <w:style w:type="paragraph" w:styleId="Header">
    <w:name w:val="header"/>
    <w:basedOn w:val="Normal"/>
    <w:link w:val="HeaderChar"/>
    <w:uiPriority w:val="99"/>
    <w:unhideWhenUsed/>
    <w:rsid w:val="00BB63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Bodytextgrey">
    <w:name w:val="Body text_grey"/>
    <w:basedOn w:val="DefaultParagraphFont"/>
    <w:uiPriority w:val="1"/>
    <w:qFormat/>
    <w:rsid w:val="00220A90"/>
    <w:rPr>
      <w:color w:val="A6A6A6" w:themeColor="background1" w:themeShade="A6"/>
    </w:rPr>
  </w:style>
  <w:style w:type="character" w:customStyle="1" w:styleId="Bold">
    <w:name w:val="Bold"/>
    <w:basedOn w:val="DefaultParagraphFont"/>
    <w:uiPriority w:val="1"/>
    <w:rsid w:val="00220A90"/>
    <w:rPr>
      <w:b/>
    </w:rPr>
  </w:style>
  <w:style w:type="character" w:customStyle="1" w:styleId="Italic">
    <w:name w:val="Italic"/>
    <w:basedOn w:val="DefaultParagraphFont"/>
    <w:uiPriority w:val="1"/>
    <w:rsid w:val="00220A90"/>
    <w:rPr>
      <w:i/>
    </w:rPr>
  </w:style>
  <w:style w:type="character" w:customStyle="1" w:styleId="Bodytextcondensed">
    <w:name w:val="Body text_condensed"/>
    <w:uiPriority w:val="1"/>
    <w:rsid w:val="00220A90"/>
    <w:rPr>
      <w:spacing w:val="-2"/>
    </w:rPr>
  </w:style>
  <w:style w:type="character" w:customStyle="1" w:styleId="Bolditalic">
    <w:name w:val="Bold_italic"/>
    <w:basedOn w:val="DefaultParagraphFont"/>
    <w:uiPriority w:val="1"/>
    <w:qFormat/>
    <w:rsid w:val="00220A90"/>
    <w:rPr>
      <w:b/>
      <w:i/>
    </w:rPr>
  </w:style>
  <w:style w:type="character" w:customStyle="1" w:styleId="Underline">
    <w:name w:val="Underline"/>
    <w:basedOn w:val="DefaultParagraphFont"/>
    <w:uiPriority w:val="1"/>
    <w:qFormat/>
    <w:rsid w:val="00220A90"/>
    <w:rPr>
      <w:u w:val="single"/>
    </w:rPr>
  </w:style>
  <w:style w:type="character" w:customStyle="1" w:styleId="Bodytextgreyitalic">
    <w:name w:val="Body text_grey italic"/>
    <w:basedOn w:val="DefaultParagraphFont"/>
    <w:uiPriority w:val="1"/>
    <w:rsid w:val="00220A90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220A90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220A90"/>
    <w:rPr>
      <w:color w:val="A6A6A6" w:themeColor="background1" w:themeShade="A6"/>
      <w:u w:val="single"/>
    </w:rPr>
  </w:style>
  <w:style w:type="character" w:customStyle="1" w:styleId="HeaderChar">
    <w:name w:val="Header Char"/>
    <w:basedOn w:val="DefaultParagraphFont"/>
    <w:link w:val="Header"/>
    <w:uiPriority w:val="99"/>
    <w:rsid w:val="00BB63BB"/>
    <w:rPr>
      <w:rFonts w:ascii="Arial" w:hAnsi="Arial"/>
      <w:sz w:val="21"/>
      <w:szCs w:val="22"/>
    </w:rPr>
  </w:style>
  <w:style w:type="paragraph" w:customStyle="1" w:styleId="WhiteheaderbannerAlignright">
    <w:name w:val="White header banner Align_right"/>
    <w:basedOn w:val="Normal"/>
    <w:next w:val="Normal"/>
    <w:qFormat/>
    <w:rsid w:val="00A54003"/>
    <w:pPr>
      <w:spacing w:after="0" w:line="240" w:lineRule="auto"/>
      <w:jc w:val="right"/>
    </w:pPr>
    <w:rPr>
      <w:rFonts w:ascii="Arial Bold" w:eastAsia="Arial Unicode MS" w:hAnsi="Arial Bold"/>
      <w:b/>
      <w:color w:val="FFFFFF" w:themeColor="background1"/>
      <w:sz w:val="28"/>
    </w:rPr>
  </w:style>
  <w:style w:type="paragraph" w:customStyle="1" w:styleId="Safetygreylink">
    <w:name w:val="Safety grey link"/>
    <w:basedOn w:val="Bodytext3pt"/>
    <w:rsid w:val="00955FD6"/>
    <w:rPr>
      <w:rFonts w:cs="Arial"/>
      <w:color w:val="808080" w:themeColor="background1" w:themeShade="80"/>
      <w:sz w:val="16"/>
      <w:szCs w:val="21"/>
    </w:rPr>
  </w:style>
  <w:style w:type="character" w:styleId="FollowedHyperlink">
    <w:name w:val="FollowedHyperlink"/>
    <w:basedOn w:val="DefaultParagraphFont"/>
    <w:uiPriority w:val="99"/>
    <w:semiHidden/>
    <w:unhideWhenUsed/>
    <w:rsid w:val="005B7FA5"/>
    <w:rPr>
      <w:color w:val="7030A0" w:themeColor="followedHyperlink"/>
      <w:u w:val="single"/>
    </w:rPr>
  </w:style>
  <w:style w:type="paragraph" w:customStyle="1" w:styleId="Bodytext0pt">
    <w:name w:val="Body text 0pt"/>
    <w:basedOn w:val="Bodytext6space"/>
    <w:rsid w:val="00EC44FB"/>
    <w:pPr>
      <w:spacing w:after="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nhideWhenUsed="0"/>
    <w:lsdException w:name="heading 2" w:locked="1" w:uiPriority="0"/>
    <w:lsdException w:name="heading 3" w:locked="1" w:uiPriority="0" w:qFormat="1"/>
    <w:lsdException w:name="heading 4" w:locked="1" w:semiHidden="0" w:unhideWhenUsed="0"/>
    <w:lsdException w:name="heading 5" w:locked="1" w:uiPriority="0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/>
    <w:lsdException w:name="Default Paragraph Font" w:locked="1" w:semiHidden="0" w:uiPriority="1" w:unhideWhenUsed="0"/>
    <w:lsdException w:name="Subtitle" w:locked="1" w:semiHidden="0" w:uiPriority="0" w:unhideWhenUsed="0"/>
    <w:lsdException w:name="Strong" w:locked="1" w:semiHidden="0" w:uiPriority="0" w:unhideWhenUsed="0"/>
    <w:lsdException w:name="Emphasis" w:locked="1" w:semiHidden="0" w:uiPriority="0" w:unhideWhenUsed="0"/>
    <w:lsdException w:name="Table Grid" w:locked="1" w:semiHidden="0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rsid w:val="007B72A5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rsid w:val="006D221D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rsid w:val="006D221D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6D221D"/>
    <w:rPr>
      <w:rFonts w:ascii="Cambria" w:hAnsi="Cambria"/>
      <w:b/>
      <w:bCs/>
      <w:kern w:val="32"/>
      <w:sz w:val="32"/>
      <w:szCs w:val="32"/>
    </w:rPr>
  </w:style>
  <w:style w:type="character" w:customStyle="1" w:styleId="Heading4Char">
    <w:name w:val="Heading 4 Char"/>
    <w:link w:val="Heading4"/>
    <w:uiPriority w:val="99"/>
    <w:locked/>
    <w:rsid w:val="006D221D"/>
    <w:rPr>
      <w:rFonts w:ascii="Arial" w:hAnsi="Arial"/>
      <w:b/>
      <w:bCs/>
      <w:sz w:val="28"/>
      <w:szCs w:val="28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221D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221D"/>
    <w:rPr>
      <w:rFonts w:ascii="Lucida Grande" w:hAnsi="Lucida Grande" w:cs="Lucida Grande"/>
      <w:sz w:val="18"/>
      <w:szCs w:val="18"/>
    </w:rPr>
  </w:style>
  <w:style w:type="paragraph" w:customStyle="1" w:styleId="AClogo">
    <w:name w:val="AC logo"/>
    <w:basedOn w:val="Normal"/>
    <w:next w:val="Bodytext6space"/>
    <w:rsid w:val="00A74F0C"/>
    <w:pPr>
      <w:jc w:val="right"/>
    </w:pPr>
    <w:rPr>
      <w:noProof/>
      <w:sz w:val="20"/>
      <w:szCs w:val="20"/>
      <w:lang w:val="en-US"/>
    </w:rPr>
  </w:style>
  <w:style w:type="paragraph" w:customStyle="1" w:styleId="Bodytext6space">
    <w:name w:val="Body text 6 space"/>
    <w:basedOn w:val="Normal"/>
    <w:link w:val="Bodytext6spaceChar"/>
    <w:uiPriority w:val="99"/>
    <w:rsid w:val="006D221D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6D221D"/>
    <w:rPr>
      <w:rFonts w:ascii="Arial" w:hAnsi="Arial"/>
      <w:sz w:val="21"/>
      <w:szCs w:val="24"/>
      <w:lang w:eastAsia="en-US"/>
    </w:rPr>
  </w:style>
  <w:style w:type="paragraph" w:customStyle="1" w:styleId="Blackheaderbanner">
    <w:name w:val="Black header banner"/>
    <w:basedOn w:val="Normal"/>
    <w:rsid w:val="006D221D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Blackheaderbold">
    <w:name w:val="Black header bold"/>
    <w:basedOn w:val="Normal"/>
    <w:next w:val="Bodytext6space"/>
    <w:rsid w:val="00650D86"/>
    <w:pPr>
      <w:spacing w:before="120"/>
    </w:pPr>
    <w:rPr>
      <w:b/>
      <w:lang w:eastAsia="en-US"/>
    </w:rPr>
  </w:style>
  <w:style w:type="paragraph" w:customStyle="1" w:styleId="Blackheaderitalic">
    <w:name w:val="Black header italic"/>
    <w:basedOn w:val="Normal"/>
    <w:next w:val="Normal"/>
    <w:rsid w:val="00E60C7A"/>
    <w:pPr>
      <w:spacing w:before="120"/>
    </w:pPr>
    <w:rPr>
      <w:rFonts w:eastAsia="MS ????" w:cs="Arial"/>
      <w:b/>
      <w:bCs/>
      <w:i/>
      <w:iCs/>
      <w:szCs w:val="24"/>
      <w:lang w:eastAsia="en-US"/>
    </w:rPr>
  </w:style>
  <w:style w:type="paragraph" w:customStyle="1" w:styleId="Blueheader">
    <w:name w:val="Blue header"/>
    <w:basedOn w:val="Normal"/>
    <w:next w:val="Bodytext6space"/>
    <w:rsid w:val="006D221D"/>
    <w:pPr>
      <w:spacing w:before="120"/>
    </w:pPr>
    <w:rPr>
      <w:rFonts w:cs="Arial"/>
      <w:b/>
      <w:color w:val="000099"/>
      <w:lang w:eastAsia="en-US"/>
    </w:rPr>
  </w:style>
  <w:style w:type="paragraph" w:customStyle="1" w:styleId="Bullet6space">
    <w:name w:val="Bullet 6 space"/>
    <w:basedOn w:val="Normal"/>
    <w:rsid w:val="00CC02C3"/>
    <w:pPr>
      <w:numPr>
        <w:numId w:val="23"/>
      </w:numPr>
    </w:pPr>
    <w:rPr>
      <w:rFonts w:cs="Arial"/>
      <w:szCs w:val="21"/>
    </w:rPr>
  </w:style>
  <w:style w:type="character" w:customStyle="1" w:styleId="Hyperlinkgreen">
    <w:name w:val="Hyperlink_green"/>
    <w:basedOn w:val="DefaultParagraphFont"/>
    <w:uiPriority w:val="1"/>
    <w:qFormat/>
    <w:rsid w:val="00220A90"/>
    <w:rPr>
      <w:color w:val="00B050"/>
      <w:lang w:val="en-US"/>
    </w:rPr>
  </w:style>
  <w:style w:type="paragraph" w:styleId="Footer">
    <w:name w:val="footer"/>
    <w:basedOn w:val="Normal"/>
    <w:next w:val="Normal"/>
    <w:link w:val="FooterChar"/>
    <w:uiPriority w:val="99"/>
    <w:rsid w:val="006D221D"/>
    <w:pPr>
      <w:spacing w:after="0" w:line="240" w:lineRule="auto"/>
    </w:pPr>
    <w:rPr>
      <w:sz w:val="14"/>
    </w:rPr>
  </w:style>
  <w:style w:type="character" w:customStyle="1" w:styleId="FooterChar">
    <w:name w:val="Footer Char"/>
    <w:link w:val="Footer"/>
    <w:uiPriority w:val="99"/>
    <w:rsid w:val="006D221D"/>
    <w:rPr>
      <w:rFonts w:ascii="Arial" w:hAnsi="Arial"/>
      <w:sz w:val="14"/>
      <w:szCs w:val="22"/>
    </w:rPr>
  </w:style>
  <w:style w:type="paragraph" w:customStyle="1" w:styleId="Footergrey">
    <w:name w:val="Footer grey"/>
    <w:basedOn w:val="Normal"/>
    <w:rsid w:val="00A74F0C"/>
    <w:pPr>
      <w:spacing w:after="0" w:line="240" w:lineRule="auto"/>
    </w:pPr>
    <w:rPr>
      <w:color w:val="808080"/>
      <w:sz w:val="14"/>
      <w:szCs w:val="12"/>
      <w:lang w:eastAsia="en-AU"/>
    </w:rPr>
  </w:style>
  <w:style w:type="character" w:styleId="Hyperlink">
    <w:name w:val="Hyperlink"/>
    <w:uiPriority w:val="99"/>
    <w:rsid w:val="006D221D"/>
    <w:rPr>
      <w:rFonts w:ascii="Arial" w:hAnsi="Arial" w:cs="Times New Roman"/>
      <w:color w:val="0000FF"/>
      <w:sz w:val="21"/>
      <w:szCs w:val="21"/>
      <w:u w:val="single"/>
    </w:rPr>
  </w:style>
  <w:style w:type="paragraph" w:customStyle="1" w:styleId="Legend">
    <w:name w:val="Legend"/>
    <w:basedOn w:val="Normal"/>
    <w:rsid w:val="006D221D"/>
    <w:pPr>
      <w:spacing w:after="0" w:line="240" w:lineRule="auto"/>
    </w:pPr>
    <w:rPr>
      <w:sz w:val="16"/>
      <w:szCs w:val="16"/>
    </w:rPr>
  </w:style>
  <w:style w:type="paragraph" w:customStyle="1" w:styleId="Whiteheaderbanner">
    <w:name w:val="White header banner"/>
    <w:basedOn w:val="Normal"/>
    <w:next w:val="Bodytext6space"/>
    <w:rsid w:val="002E4163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Contexttitle">
    <w:name w:val="Context title"/>
    <w:basedOn w:val="Blackheaderbold"/>
    <w:rsid w:val="00DC17B6"/>
    <w:rPr>
      <w:sz w:val="24"/>
      <w:szCs w:val="24"/>
    </w:rPr>
  </w:style>
  <w:style w:type="paragraph" w:customStyle="1" w:styleId="Tick">
    <w:name w:val="Tick"/>
    <w:basedOn w:val="Normal"/>
    <w:rsid w:val="00A74F0C"/>
    <w:pPr>
      <w:spacing w:after="0" w:line="240" w:lineRule="auto"/>
      <w:jc w:val="center"/>
    </w:pPr>
    <w:rPr>
      <w:noProof/>
      <w:sz w:val="24"/>
      <w:szCs w:val="16"/>
    </w:rPr>
  </w:style>
  <w:style w:type="paragraph" w:customStyle="1" w:styleId="Bullet3space">
    <w:name w:val="Bullet 3 space"/>
    <w:basedOn w:val="Bullet6space"/>
    <w:rsid w:val="00CC02C3"/>
    <w:pPr>
      <w:spacing w:after="60"/>
    </w:pPr>
  </w:style>
  <w:style w:type="paragraph" w:customStyle="1" w:styleId="Bodytext3pt">
    <w:name w:val="Body text 3pt"/>
    <w:basedOn w:val="Normal"/>
    <w:next w:val="Normal"/>
    <w:uiPriority w:val="99"/>
    <w:rsid w:val="008637FC"/>
    <w:pPr>
      <w:spacing w:after="60" w:line="240" w:lineRule="auto"/>
    </w:pPr>
    <w:rPr>
      <w:szCs w:val="24"/>
    </w:rPr>
  </w:style>
  <w:style w:type="paragraph" w:styleId="Header">
    <w:name w:val="header"/>
    <w:basedOn w:val="Normal"/>
    <w:link w:val="HeaderChar"/>
    <w:uiPriority w:val="99"/>
    <w:unhideWhenUsed/>
    <w:rsid w:val="00BB63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Bodytextgrey">
    <w:name w:val="Body text_grey"/>
    <w:basedOn w:val="DefaultParagraphFont"/>
    <w:uiPriority w:val="1"/>
    <w:qFormat/>
    <w:rsid w:val="00220A90"/>
    <w:rPr>
      <w:color w:val="A6A6A6" w:themeColor="background1" w:themeShade="A6"/>
    </w:rPr>
  </w:style>
  <w:style w:type="character" w:customStyle="1" w:styleId="Bold">
    <w:name w:val="Bold"/>
    <w:basedOn w:val="DefaultParagraphFont"/>
    <w:uiPriority w:val="1"/>
    <w:rsid w:val="00220A90"/>
    <w:rPr>
      <w:b/>
    </w:rPr>
  </w:style>
  <w:style w:type="character" w:customStyle="1" w:styleId="Italic">
    <w:name w:val="Italic"/>
    <w:basedOn w:val="DefaultParagraphFont"/>
    <w:uiPriority w:val="1"/>
    <w:rsid w:val="00220A90"/>
    <w:rPr>
      <w:i/>
    </w:rPr>
  </w:style>
  <w:style w:type="character" w:customStyle="1" w:styleId="Bodytextcondensed">
    <w:name w:val="Body text_condensed"/>
    <w:uiPriority w:val="1"/>
    <w:rsid w:val="00220A90"/>
    <w:rPr>
      <w:spacing w:val="-2"/>
    </w:rPr>
  </w:style>
  <w:style w:type="character" w:customStyle="1" w:styleId="Bolditalic">
    <w:name w:val="Bold_italic"/>
    <w:basedOn w:val="DefaultParagraphFont"/>
    <w:uiPriority w:val="1"/>
    <w:qFormat/>
    <w:rsid w:val="00220A90"/>
    <w:rPr>
      <w:b/>
      <w:i/>
    </w:rPr>
  </w:style>
  <w:style w:type="character" w:customStyle="1" w:styleId="Underline">
    <w:name w:val="Underline"/>
    <w:basedOn w:val="DefaultParagraphFont"/>
    <w:uiPriority w:val="1"/>
    <w:qFormat/>
    <w:rsid w:val="00220A90"/>
    <w:rPr>
      <w:u w:val="single"/>
    </w:rPr>
  </w:style>
  <w:style w:type="character" w:customStyle="1" w:styleId="Bodytextgreyitalic">
    <w:name w:val="Body text_grey italic"/>
    <w:basedOn w:val="DefaultParagraphFont"/>
    <w:uiPriority w:val="1"/>
    <w:rsid w:val="00220A90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220A90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220A90"/>
    <w:rPr>
      <w:color w:val="A6A6A6" w:themeColor="background1" w:themeShade="A6"/>
      <w:u w:val="single"/>
    </w:rPr>
  </w:style>
  <w:style w:type="character" w:customStyle="1" w:styleId="HeaderChar">
    <w:name w:val="Header Char"/>
    <w:basedOn w:val="DefaultParagraphFont"/>
    <w:link w:val="Header"/>
    <w:uiPriority w:val="99"/>
    <w:rsid w:val="00BB63BB"/>
    <w:rPr>
      <w:rFonts w:ascii="Arial" w:hAnsi="Arial"/>
      <w:sz w:val="21"/>
      <w:szCs w:val="22"/>
    </w:rPr>
  </w:style>
  <w:style w:type="paragraph" w:customStyle="1" w:styleId="WhiteheaderbannerAlignright">
    <w:name w:val="White header banner Align_right"/>
    <w:basedOn w:val="Normal"/>
    <w:next w:val="Normal"/>
    <w:qFormat/>
    <w:rsid w:val="00A54003"/>
    <w:pPr>
      <w:spacing w:after="0" w:line="240" w:lineRule="auto"/>
      <w:jc w:val="right"/>
    </w:pPr>
    <w:rPr>
      <w:rFonts w:ascii="Arial Bold" w:eastAsia="Arial Unicode MS" w:hAnsi="Arial Bold"/>
      <w:b/>
      <w:color w:val="FFFFFF" w:themeColor="background1"/>
      <w:sz w:val="28"/>
    </w:rPr>
  </w:style>
  <w:style w:type="paragraph" w:customStyle="1" w:styleId="Safetygreylink">
    <w:name w:val="Safety grey link"/>
    <w:basedOn w:val="Bodytext3pt"/>
    <w:rsid w:val="00955FD6"/>
    <w:rPr>
      <w:rFonts w:cs="Arial"/>
      <w:color w:val="808080" w:themeColor="background1" w:themeShade="80"/>
      <w:sz w:val="16"/>
      <w:szCs w:val="21"/>
    </w:rPr>
  </w:style>
  <w:style w:type="character" w:styleId="FollowedHyperlink">
    <w:name w:val="FollowedHyperlink"/>
    <w:basedOn w:val="DefaultParagraphFont"/>
    <w:uiPriority w:val="99"/>
    <w:semiHidden/>
    <w:unhideWhenUsed/>
    <w:rsid w:val="005B7FA5"/>
    <w:rPr>
      <w:color w:val="7030A0" w:themeColor="followedHyperlink"/>
      <w:u w:val="single"/>
    </w:rPr>
  </w:style>
  <w:style w:type="paragraph" w:customStyle="1" w:styleId="Bodytext0pt">
    <w:name w:val="Body text 0pt"/>
    <w:basedOn w:val="Bodytext6space"/>
    <w:rsid w:val="00EC44FB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403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4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learningplace.eq.edu.au/cx/resources/items/6414b042-c103-4021-adea-c20df1fdfa5b/0/PPS_Y06_U2_SLR_DimensionsHealth.docx" TargetMode="External"/><Relationship Id="rId18" Type="http://schemas.openxmlformats.org/officeDocument/2006/relationships/image" Target="media/image7.png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learningplace.eq.edu.au/cx/resources/items/11ac3d2b-3db3-447d-8d27-8f878d08b84c/0/PPS_Y06_U2_SLR_PABodySystems.docx" TargetMode="External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learningplace.eq.edu.au/cx/resources/items/5c38e893-8869-43f1-96fb-4394d3670857/0/PPS_Y06_U2_SH_HaveYouEver.docx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learningplace.eq.edu.au/cx/resources/items/055ad7d6-7142-4976-9980-7645789d7942/0/PPS_Y06_U2_SS_HealthyActiveCommunities.pptx" TargetMode="External"/><Relationship Id="rId10" Type="http://schemas.openxmlformats.org/officeDocument/2006/relationships/hyperlink" Target="https://learningplace.eq.edu.au/cx/resources/items/1b095084-e0fe-4cba-b4ea-d88d62423c0f/0/PPS_Y06_U2_SH_BenefitsPA.docx" TargetMode="External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yperlink" Target="https://learningplace.eq.edu.au/cx/resources/items/d234e713-f987-4582-808c-8ecbea85748f/0/PPS_Y06_U2_SH_PABodySystems.docx" TargetMode="External"/><Relationship Id="rId14" Type="http://schemas.openxmlformats.org/officeDocument/2006/relationships/hyperlink" Target="https://learningplace.eq.edu.au/cx/resources/items/51386a67-9d6d-4d3d-88e4-841a60a2ec7d/0/PPS_Y06_U2_SLR_NaturalEnvWell.docx" TargetMode="Externa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emf"/><Relationship Id="rId2" Type="http://schemas.openxmlformats.org/officeDocument/2006/relationships/image" Target="media/image4.png"/><Relationship Id="rId1" Type="http://schemas.openxmlformats.org/officeDocument/2006/relationships/image" Target="media/image3.jp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emf"/><Relationship Id="rId2" Type="http://schemas.openxmlformats.org/officeDocument/2006/relationships/image" Target="media/image4.png"/><Relationship Id="rId1" Type="http://schemas.openxmlformats.org/officeDocument/2006/relationships/image" Target="media/image3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C2C_template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008DC2"/>
      </a:accent1>
      <a:accent2>
        <a:srgbClr val="99CCFF"/>
      </a:accent2>
      <a:accent3>
        <a:srgbClr val="DBE5F1"/>
      </a:accent3>
      <a:accent4>
        <a:srgbClr val="FFFFFF"/>
      </a:accent4>
      <a:accent5>
        <a:srgbClr val="FFFFFF"/>
      </a:accent5>
      <a:accent6>
        <a:srgbClr val="FFFFFF"/>
      </a:accent6>
      <a:hlink>
        <a:srgbClr val="0000FF"/>
      </a:hlink>
      <a:folHlink>
        <a:srgbClr val="7030A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46F39473.dotm</Template>
  <TotalTime>41</TotalTime>
  <Pages>2</Pages>
  <Words>398</Words>
  <Characters>3608</Characters>
  <Application>Microsoft Office Word</Application>
  <DocSecurity>0</DocSecurity>
  <Lines>30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3999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ECKERT, Vivien</dc:creator>
  <cp:lastModifiedBy>HILLBOM, Patcharee</cp:lastModifiedBy>
  <cp:revision>12</cp:revision>
  <cp:lastPrinted>2013-09-16T01:44:00Z</cp:lastPrinted>
  <dcterms:created xsi:type="dcterms:W3CDTF">2017-03-05T20:10:00Z</dcterms:created>
  <dcterms:modified xsi:type="dcterms:W3CDTF">2017-04-24T03:16:00Z</dcterms:modified>
</cp:coreProperties>
</file>