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A0F" w:rsidRPr="00DD5FBA" w:rsidRDefault="00837F82" w:rsidP="00CF7CE3">
      <w:pPr>
        <w:pStyle w:val="Heading1"/>
      </w:pPr>
      <w:r w:rsidRPr="00CF7CE3">
        <w:t>Steps</w:t>
      </w:r>
      <w:r w:rsidRPr="00DD5FBA">
        <w:t xml:space="preserve"> in problem solving</w:t>
      </w:r>
    </w:p>
    <w:p w:rsidR="000A4A0F" w:rsidRPr="00DD5FBA" w:rsidRDefault="0078674D" w:rsidP="00CF7CE3">
      <w:pPr>
        <w:pStyle w:val="Bodytext6pt"/>
      </w:pPr>
      <w:r w:rsidRPr="00DD5FBA">
        <w:rPr>
          <w:b/>
        </w:rPr>
        <w:t>Instructions:</w:t>
      </w:r>
      <w:r w:rsidRPr="00DD5FBA">
        <w:t xml:space="preserve"> </w:t>
      </w:r>
      <w:r w:rsidR="00837F82" w:rsidRPr="00DD5FBA">
        <w:t>Work with a partner to consider ideas to solve a problem</w:t>
      </w:r>
      <w:r w:rsidR="00AE1B34" w:rsidRPr="00DD5FBA">
        <w:t>. U</w:t>
      </w:r>
      <w:r w:rsidR="00E868C5" w:rsidRPr="00DD5FBA">
        <w:t xml:space="preserve">se the diagram as a guide and complete the answers below. </w:t>
      </w:r>
      <w:r w:rsidR="00DD5FBA">
        <w:t>(</w:t>
      </w:r>
      <w:r w:rsidR="00753EF0" w:rsidRPr="00DD5FBA">
        <w:t>Note</w:t>
      </w:r>
      <w:r w:rsidR="00DD5FBA" w:rsidRPr="00DD5FBA">
        <w:t>:</w:t>
      </w:r>
      <w:r w:rsidR="00753EF0" w:rsidRPr="00DD5FBA">
        <w:t xml:space="preserve"> this </w:t>
      </w:r>
      <w:r w:rsidR="00DD5FBA">
        <w:t>s</w:t>
      </w:r>
      <w:r w:rsidR="00753EF0" w:rsidRPr="00DD5FBA">
        <w:t>heet is use</w:t>
      </w:r>
      <w:r w:rsidR="00DD5FBA">
        <w:t>d in conjunction with the slide</w:t>
      </w:r>
      <w:r w:rsidR="00753EF0" w:rsidRPr="00DD5FBA">
        <w:t xml:space="preserve">show </w:t>
      </w:r>
      <w:r w:rsidR="00753EF0" w:rsidRPr="00DD5FBA">
        <w:rPr>
          <w:i/>
        </w:rPr>
        <w:t>Steps in problem solving</w:t>
      </w:r>
      <w:r w:rsidR="00DD5FBA">
        <w:t>.)</w:t>
      </w:r>
    </w:p>
    <w:p w:rsidR="000A4A0F" w:rsidRPr="000A4A0F" w:rsidRDefault="00A079DA" w:rsidP="000A4A0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BB15F6" wp14:editId="58464AF1">
            <wp:extent cx="5869172" cy="5326912"/>
            <wp:effectExtent l="0" t="0" r="0" b="0"/>
            <wp:docPr id="19" name="Diagram 1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bookmarkStart w:id="0" w:name="_GoBack"/>
      <w:bookmarkEnd w:id="0"/>
    </w:p>
    <w:p w:rsidR="00CF7CE3" w:rsidRPr="00DD5FBA" w:rsidRDefault="00AE1B34" w:rsidP="00CF7CE3">
      <w:pPr>
        <w:pStyle w:val="Bodytext6pt"/>
      </w:pPr>
      <w:r w:rsidRPr="00DD5FBA">
        <w:rPr>
          <w:b/>
        </w:rPr>
        <w:t>Step 1:</w:t>
      </w:r>
      <w:r w:rsidRPr="00DD5FBA">
        <w:t xml:space="preserve"> Identify the problem</w:t>
      </w:r>
      <w:r w:rsidR="00DD5FBA">
        <w:t xml:space="preserve">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</w:pPr>
          </w:p>
        </w:tc>
      </w:tr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</w:pPr>
          </w:p>
        </w:tc>
      </w:tr>
    </w:tbl>
    <w:p w:rsidR="00CF7CE3" w:rsidRPr="00DD5FBA" w:rsidRDefault="00AE1B34" w:rsidP="00CF7CE3">
      <w:pPr>
        <w:pStyle w:val="Bodytext6pt"/>
        <w:spacing w:before="240"/>
      </w:pPr>
      <w:r w:rsidRPr="00DD5FBA">
        <w:rPr>
          <w:b/>
        </w:rPr>
        <w:t>Step 2</w:t>
      </w:r>
      <w:r w:rsidR="00DE162C" w:rsidRPr="00DD5FBA">
        <w:rPr>
          <w:b/>
        </w:rPr>
        <w:t>:</w:t>
      </w:r>
      <w:r w:rsidRPr="00DD5FBA">
        <w:t xml:space="preserve"> Gather </w:t>
      </w:r>
      <w:r w:rsidR="00DD5FBA">
        <w:t>i</w:t>
      </w:r>
      <w:r w:rsidRPr="00DD5FBA">
        <w:t xml:space="preserve">nformation: ask and answer </w:t>
      </w:r>
      <w:r w:rsidR="00DD5FBA">
        <w:t xml:space="preserve">the </w:t>
      </w:r>
      <w:r w:rsidRPr="00DD5FBA">
        <w:t xml:space="preserve">questions </w:t>
      </w:r>
      <w:r w:rsidR="00DD5FBA">
        <w:t>‘what’, ‘who’, ‘where’, ‘when’ and</w:t>
      </w:r>
      <w:r w:rsidR="00DD5FBA" w:rsidRPr="00DD5FBA">
        <w:t xml:space="preserve"> </w:t>
      </w:r>
      <w:r w:rsidR="00DD5FBA">
        <w:t>‘</w:t>
      </w:r>
      <w:r w:rsidR="00DD5FBA" w:rsidRPr="00DD5FBA">
        <w:t>how</w:t>
      </w:r>
      <w:r w:rsidR="00DD5FBA">
        <w:t>’: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</w:pPr>
          </w:p>
        </w:tc>
      </w:tr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</w:pPr>
          </w:p>
        </w:tc>
      </w:tr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</w:pPr>
          </w:p>
        </w:tc>
      </w:tr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</w:pPr>
          </w:p>
        </w:tc>
      </w:tr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</w:pPr>
          </w:p>
        </w:tc>
      </w:tr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</w:pPr>
          </w:p>
        </w:tc>
      </w:tr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</w:pPr>
          </w:p>
        </w:tc>
      </w:tr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</w:pPr>
          </w:p>
        </w:tc>
      </w:tr>
    </w:tbl>
    <w:p w:rsidR="00CF7CE3" w:rsidRPr="00CF7CE3" w:rsidRDefault="00AE1B34" w:rsidP="00CF7CE3">
      <w:pPr>
        <w:pStyle w:val="Bodytext6pt"/>
        <w:spacing w:before="240"/>
      </w:pPr>
      <w:r w:rsidRPr="00DD5FBA">
        <w:rPr>
          <w:b/>
        </w:rPr>
        <w:t>Step 3</w:t>
      </w:r>
      <w:r w:rsidR="00DE162C" w:rsidRPr="00DD5FBA">
        <w:rPr>
          <w:b/>
        </w:rPr>
        <w:t>:</w:t>
      </w:r>
      <w:r w:rsidRPr="00DD5FBA">
        <w:t xml:space="preserve"> </w:t>
      </w:r>
      <w:r w:rsidR="00DD5FBA">
        <w:t>Brainstorm i</w:t>
      </w:r>
      <w:r w:rsidRPr="00DD5FBA">
        <w:t>deas for possible solutions: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</w:pPr>
          </w:p>
        </w:tc>
      </w:tr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</w:pPr>
          </w:p>
        </w:tc>
      </w:tr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</w:pPr>
          </w:p>
        </w:tc>
      </w:tr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</w:pPr>
          </w:p>
        </w:tc>
      </w:tr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</w:pPr>
          </w:p>
        </w:tc>
      </w:tr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</w:pPr>
          </w:p>
        </w:tc>
      </w:tr>
    </w:tbl>
    <w:p w:rsidR="00AE1B34" w:rsidRPr="00DD5FBA" w:rsidRDefault="00AE1B34" w:rsidP="00CF7CE3">
      <w:pPr>
        <w:pStyle w:val="Bodytext6pt"/>
        <w:spacing w:before="240" w:after="240"/>
      </w:pPr>
      <w:r w:rsidRPr="00DD5FBA">
        <w:rPr>
          <w:b/>
        </w:rPr>
        <w:t>Step 4</w:t>
      </w:r>
      <w:r w:rsidR="00DE162C" w:rsidRPr="00DD5FBA">
        <w:rPr>
          <w:b/>
        </w:rPr>
        <w:t>:</w:t>
      </w:r>
      <w:r w:rsidRPr="00DD5FBA">
        <w:t xml:space="preserve"> Do a PMI</w:t>
      </w:r>
      <w:r w:rsidR="00DD5FBA">
        <w:t xml:space="preserve"> (</w:t>
      </w:r>
      <w:r w:rsidR="00DD5FBA" w:rsidRPr="00DD5FBA">
        <w:t>plus, minus, interesting</w:t>
      </w:r>
      <w:r w:rsidR="00DD5FBA">
        <w:t>)</w:t>
      </w:r>
      <w:r w:rsidRPr="00DD5FBA">
        <w:t xml:space="preserve"> analysis.</w:t>
      </w:r>
    </w:p>
    <w:tbl>
      <w:tblPr>
        <w:tblStyle w:val="TableGrid1"/>
        <w:tblW w:w="5000" w:type="pct"/>
        <w:tblBorders>
          <w:top w:val="single" w:sz="4" w:space="0" w:color="439BB3"/>
          <w:left w:val="single" w:sz="4" w:space="0" w:color="439BB3"/>
          <w:bottom w:val="single" w:sz="4" w:space="0" w:color="439BB3"/>
          <w:right w:val="single" w:sz="4" w:space="0" w:color="439BB3"/>
          <w:insideH w:val="single" w:sz="4" w:space="0" w:color="439BB3"/>
          <w:insideV w:val="single" w:sz="4" w:space="0" w:color="439BB3"/>
        </w:tblBorders>
        <w:tblLook w:val="04A0" w:firstRow="1" w:lastRow="0" w:firstColumn="1" w:lastColumn="0" w:noHBand="0" w:noVBand="1"/>
      </w:tblPr>
      <w:tblGrid>
        <w:gridCol w:w="2668"/>
        <w:gridCol w:w="2495"/>
        <w:gridCol w:w="2525"/>
        <w:gridCol w:w="2166"/>
      </w:tblGrid>
      <w:tr w:rsidR="00AE1B34" w:rsidRPr="00DD5FBA" w:rsidTr="00CF7CE3">
        <w:tc>
          <w:tcPr>
            <w:tcW w:w="1354" w:type="pct"/>
            <w:shd w:val="clear" w:color="auto" w:fill="DBEEF4"/>
            <w:vAlign w:val="center"/>
          </w:tcPr>
          <w:p w:rsidR="00AE1B34" w:rsidRPr="00CF7CE3" w:rsidRDefault="00AE1B34" w:rsidP="00CF7CE3">
            <w:pPr>
              <w:pStyle w:val="Bodytext6pt"/>
              <w:jc w:val="center"/>
              <w:rPr>
                <w:b/>
                <w:sz w:val="21"/>
                <w:szCs w:val="21"/>
                <w:lang w:val="en-US"/>
              </w:rPr>
            </w:pPr>
            <w:r w:rsidRPr="00CF7CE3">
              <w:rPr>
                <w:b/>
                <w:sz w:val="21"/>
                <w:szCs w:val="21"/>
                <w:lang w:val="en-US"/>
              </w:rPr>
              <w:t>Idea</w:t>
            </w:r>
          </w:p>
        </w:tc>
        <w:tc>
          <w:tcPr>
            <w:tcW w:w="1266" w:type="pct"/>
            <w:shd w:val="clear" w:color="auto" w:fill="DBEEF4"/>
            <w:vAlign w:val="center"/>
          </w:tcPr>
          <w:p w:rsidR="00AE1B34" w:rsidRPr="00CF7CE3" w:rsidRDefault="00AE1B34" w:rsidP="00CF7CE3">
            <w:pPr>
              <w:pStyle w:val="Bodytext6pt"/>
              <w:jc w:val="center"/>
              <w:rPr>
                <w:b/>
                <w:sz w:val="21"/>
                <w:szCs w:val="21"/>
                <w:lang w:val="en-US"/>
              </w:rPr>
            </w:pPr>
            <w:r w:rsidRPr="00CF7CE3">
              <w:rPr>
                <w:b/>
                <w:sz w:val="21"/>
                <w:szCs w:val="21"/>
                <w:lang w:val="en-US"/>
              </w:rPr>
              <w:t>Plus</w:t>
            </w:r>
            <w:r w:rsidR="00DD5FBA" w:rsidRPr="00CF7CE3">
              <w:rPr>
                <w:b/>
                <w:sz w:val="21"/>
                <w:szCs w:val="21"/>
                <w:lang w:val="en-US"/>
              </w:rPr>
              <w:t xml:space="preserve"> (+):</w:t>
            </w:r>
            <w:r w:rsidRPr="00CF7CE3">
              <w:rPr>
                <w:b/>
                <w:sz w:val="21"/>
                <w:szCs w:val="21"/>
                <w:lang w:val="en-US"/>
              </w:rPr>
              <w:t xml:space="preserve"> </w:t>
            </w:r>
            <w:r w:rsidR="00DD5FBA" w:rsidRPr="00CF7CE3">
              <w:rPr>
                <w:b/>
                <w:sz w:val="21"/>
                <w:szCs w:val="21"/>
                <w:lang w:val="en-US"/>
              </w:rPr>
              <w:br/>
            </w:r>
            <w:r w:rsidRPr="00CF7CE3">
              <w:rPr>
                <w:b/>
                <w:sz w:val="21"/>
                <w:szCs w:val="21"/>
                <w:lang w:val="en-US"/>
              </w:rPr>
              <w:t xml:space="preserve">what makes this idea </w:t>
            </w:r>
            <w:r w:rsidR="00753EF0" w:rsidRPr="00CF7CE3">
              <w:rPr>
                <w:b/>
                <w:sz w:val="21"/>
                <w:szCs w:val="21"/>
                <w:lang w:val="en-US"/>
              </w:rPr>
              <w:t>work?</w:t>
            </w:r>
          </w:p>
        </w:tc>
        <w:tc>
          <w:tcPr>
            <w:tcW w:w="1281" w:type="pct"/>
            <w:shd w:val="clear" w:color="auto" w:fill="DBEEF4"/>
            <w:vAlign w:val="center"/>
          </w:tcPr>
          <w:p w:rsidR="00AE1B34" w:rsidRPr="00CF7CE3" w:rsidRDefault="00AE1B34" w:rsidP="00CF7CE3">
            <w:pPr>
              <w:pStyle w:val="Bodytext6pt"/>
              <w:jc w:val="center"/>
              <w:rPr>
                <w:b/>
                <w:sz w:val="21"/>
                <w:szCs w:val="21"/>
                <w:lang w:val="en-US"/>
              </w:rPr>
            </w:pPr>
            <w:r w:rsidRPr="00CF7CE3">
              <w:rPr>
                <w:b/>
                <w:sz w:val="21"/>
                <w:szCs w:val="21"/>
                <w:lang w:val="en-US"/>
              </w:rPr>
              <w:t>Minus</w:t>
            </w:r>
            <w:r w:rsidR="00DD5FBA" w:rsidRPr="00CF7CE3">
              <w:rPr>
                <w:b/>
                <w:sz w:val="21"/>
                <w:szCs w:val="21"/>
                <w:lang w:val="en-US"/>
              </w:rPr>
              <w:t xml:space="preserve"> (–):</w:t>
            </w:r>
            <w:r w:rsidR="008368DC" w:rsidRPr="00CF7CE3">
              <w:rPr>
                <w:b/>
                <w:sz w:val="21"/>
                <w:szCs w:val="21"/>
                <w:lang w:val="en-US"/>
              </w:rPr>
              <w:t xml:space="preserve"> </w:t>
            </w:r>
            <w:r w:rsidR="00DD5FBA" w:rsidRPr="00CF7CE3">
              <w:rPr>
                <w:b/>
                <w:sz w:val="21"/>
                <w:szCs w:val="21"/>
                <w:lang w:val="en-US"/>
              </w:rPr>
              <w:br/>
            </w:r>
            <w:r w:rsidRPr="00CF7CE3">
              <w:rPr>
                <w:b/>
                <w:sz w:val="21"/>
                <w:szCs w:val="21"/>
                <w:lang w:val="en-US"/>
              </w:rPr>
              <w:t>what could prevent this idea from working</w:t>
            </w:r>
            <w:r w:rsidR="00DD5FBA" w:rsidRPr="00CF7CE3">
              <w:rPr>
                <w:b/>
                <w:sz w:val="21"/>
                <w:szCs w:val="21"/>
                <w:lang w:val="en-US"/>
              </w:rPr>
              <w:t>?</w:t>
            </w:r>
          </w:p>
        </w:tc>
        <w:tc>
          <w:tcPr>
            <w:tcW w:w="1099" w:type="pct"/>
            <w:shd w:val="clear" w:color="auto" w:fill="DBEEF4"/>
            <w:vAlign w:val="center"/>
          </w:tcPr>
          <w:p w:rsidR="00AE1B34" w:rsidRPr="00CF7CE3" w:rsidRDefault="00AE1B34" w:rsidP="00CF7CE3">
            <w:pPr>
              <w:pStyle w:val="Bodytext6pt"/>
              <w:jc w:val="center"/>
              <w:rPr>
                <w:b/>
                <w:sz w:val="21"/>
                <w:szCs w:val="21"/>
                <w:lang w:val="en-US"/>
              </w:rPr>
            </w:pPr>
            <w:r w:rsidRPr="00CF7CE3">
              <w:rPr>
                <w:b/>
                <w:sz w:val="21"/>
                <w:szCs w:val="21"/>
                <w:lang w:val="en-US"/>
              </w:rPr>
              <w:t>Interesting</w:t>
            </w:r>
            <w:r w:rsidR="00DD5FBA" w:rsidRPr="00CF7CE3">
              <w:rPr>
                <w:b/>
                <w:sz w:val="21"/>
                <w:szCs w:val="21"/>
                <w:lang w:val="en-US"/>
              </w:rPr>
              <w:t>: possible outcomes and</w:t>
            </w:r>
            <w:r w:rsidRPr="00CF7CE3">
              <w:rPr>
                <w:b/>
                <w:sz w:val="21"/>
                <w:szCs w:val="21"/>
                <w:lang w:val="en-US"/>
              </w:rPr>
              <w:t xml:space="preserve"> interesting aspects</w:t>
            </w:r>
          </w:p>
        </w:tc>
      </w:tr>
      <w:tr w:rsidR="00AE1B34" w:rsidRPr="00DD5FBA" w:rsidTr="00277006">
        <w:trPr>
          <w:trHeight w:val="2940"/>
        </w:trPr>
        <w:tc>
          <w:tcPr>
            <w:tcW w:w="1354" w:type="pct"/>
          </w:tcPr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</w:tc>
        <w:tc>
          <w:tcPr>
            <w:tcW w:w="1266" w:type="pct"/>
          </w:tcPr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</w:tc>
        <w:tc>
          <w:tcPr>
            <w:tcW w:w="1281" w:type="pct"/>
          </w:tcPr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</w:tc>
        <w:tc>
          <w:tcPr>
            <w:tcW w:w="1099" w:type="pct"/>
          </w:tcPr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</w:tc>
      </w:tr>
      <w:tr w:rsidR="00AE1B34" w:rsidRPr="00DD5FBA" w:rsidTr="00277006">
        <w:trPr>
          <w:trHeight w:val="2940"/>
        </w:trPr>
        <w:tc>
          <w:tcPr>
            <w:tcW w:w="1354" w:type="pct"/>
          </w:tcPr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</w:tc>
        <w:tc>
          <w:tcPr>
            <w:tcW w:w="1266" w:type="pct"/>
          </w:tcPr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</w:tc>
        <w:tc>
          <w:tcPr>
            <w:tcW w:w="1281" w:type="pct"/>
          </w:tcPr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</w:tc>
        <w:tc>
          <w:tcPr>
            <w:tcW w:w="1099" w:type="pct"/>
          </w:tcPr>
          <w:p w:rsidR="00AE1B34" w:rsidRPr="00DD5FBA" w:rsidRDefault="00AE1B34" w:rsidP="00CF7CE3">
            <w:pPr>
              <w:pStyle w:val="Bodytext6pt"/>
              <w:rPr>
                <w:lang w:val="en-US"/>
              </w:rPr>
            </w:pPr>
          </w:p>
        </w:tc>
      </w:tr>
    </w:tbl>
    <w:p w:rsidR="00CF7CE3" w:rsidRPr="00DD5FBA" w:rsidRDefault="00AE1B34" w:rsidP="00CF7CE3">
      <w:pPr>
        <w:pStyle w:val="Bodytext6pt"/>
        <w:spacing w:before="240"/>
        <w:rPr>
          <w:lang w:val="en-US"/>
        </w:rPr>
      </w:pPr>
      <w:r w:rsidRPr="00DD5FBA">
        <w:rPr>
          <w:b/>
          <w:lang w:val="en-US"/>
        </w:rPr>
        <w:t>Step 5</w:t>
      </w:r>
      <w:r w:rsidR="00DE162C" w:rsidRPr="00DD5FBA">
        <w:rPr>
          <w:b/>
          <w:lang w:val="en-US"/>
        </w:rPr>
        <w:t>:</w:t>
      </w:r>
      <w:r w:rsidR="00DD5FBA">
        <w:rPr>
          <w:lang w:val="en-US"/>
        </w:rPr>
        <w:t xml:space="preserve"> Select the best idea:</w:t>
      </w:r>
      <w:r w:rsidRPr="00DD5FBA">
        <w:rPr>
          <w:lang w:val="en-US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CF7CE3" w:rsidTr="00CF7CE3">
        <w:trPr>
          <w:trHeight w:hRule="exact" w:val="454"/>
        </w:trPr>
        <w:tc>
          <w:tcPr>
            <w:tcW w:w="9854" w:type="dxa"/>
          </w:tcPr>
          <w:p w:rsidR="00CF7CE3" w:rsidRDefault="00CF7CE3" w:rsidP="00CF7CE3">
            <w:pPr>
              <w:pStyle w:val="Bodytext6pt"/>
              <w:spacing w:before="240"/>
              <w:rPr>
                <w:lang w:val="en-US"/>
              </w:rPr>
            </w:pPr>
          </w:p>
        </w:tc>
      </w:tr>
    </w:tbl>
    <w:p w:rsidR="00AE1B34" w:rsidRPr="00DD5FBA" w:rsidRDefault="00AE1B34" w:rsidP="00CF7CE3">
      <w:pPr>
        <w:pStyle w:val="Bodytext6pt"/>
        <w:spacing w:before="240"/>
        <w:rPr>
          <w:lang w:val="en-US"/>
        </w:rPr>
      </w:pPr>
    </w:p>
    <w:p w:rsidR="00AE1B34" w:rsidRPr="00DD5FBA" w:rsidRDefault="00AE1B34" w:rsidP="00A079DA">
      <w:pPr>
        <w:pStyle w:val="Bodytext6pt"/>
      </w:pPr>
      <w:r w:rsidRPr="00DD5FBA">
        <w:rPr>
          <w:b/>
          <w:lang w:val="en-US"/>
        </w:rPr>
        <w:lastRenderedPageBreak/>
        <w:t>Step 6</w:t>
      </w:r>
      <w:r w:rsidR="00DE162C" w:rsidRPr="00DD5FBA">
        <w:rPr>
          <w:b/>
          <w:lang w:val="en-US"/>
        </w:rPr>
        <w:t>:</w:t>
      </w:r>
      <w:r w:rsidRPr="00DD5FBA">
        <w:rPr>
          <w:lang w:val="en-US"/>
        </w:rPr>
        <w:t xml:space="preserve"> Apply and review the idea.</w:t>
      </w:r>
    </w:p>
    <w:p w:rsidR="00A079DA" w:rsidRPr="00DD5FBA" w:rsidRDefault="00AE1B34" w:rsidP="00A079DA">
      <w:pPr>
        <w:pStyle w:val="Bodytext6pt"/>
      </w:pPr>
      <w:r w:rsidRPr="00DD5FBA">
        <w:t>What worked well?</w:t>
      </w:r>
      <w:r w:rsidR="00DD5FBA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A079DA" w:rsidTr="00A079DA">
        <w:trPr>
          <w:trHeight w:hRule="exact" w:val="454"/>
        </w:trPr>
        <w:tc>
          <w:tcPr>
            <w:tcW w:w="9854" w:type="dxa"/>
          </w:tcPr>
          <w:p w:rsidR="00A079DA" w:rsidRDefault="00A079DA" w:rsidP="00A079DA">
            <w:pPr>
              <w:pStyle w:val="Bodytext6pt"/>
            </w:pPr>
          </w:p>
        </w:tc>
      </w:tr>
    </w:tbl>
    <w:p w:rsidR="00A079DA" w:rsidRPr="00DD5FBA" w:rsidRDefault="00AE1B34" w:rsidP="00A079DA">
      <w:pPr>
        <w:pStyle w:val="Bodytext6pt"/>
        <w:spacing w:before="240"/>
      </w:pPr>
      <w:r w:rsidRPr="00DD5FBA">
        <w:t>What did not work?</w:t>
      </w:r>
      <w:r w:rsidR="00DD5FBA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A079DA" w:rsidTr="00A079DA">
        <w:trPr>
          <w:trHeight w:hRule="exact" w:val="454"/>
        </w:trPr>
        <w:tc>
          <w:tcPr>
            <w:tcW w:w="9854" w:type="dxa"/>
          </w:tcPr>
          <w:p w:rsidR="00A079DA" w:rsidRDefault="00A079DA" w:rsidP="00A079DA">
            <w:pPr>
              <w:pStyle w:val="Bodytext6pt"/>
              <w:spacing w:before="240"/>
            </w:pPr>
          </w:p>
        </w:tc>
      </w:tr>
      <w:tr w:rsidR="00A079DA" w:rsidTr="00A079DA">
        <w:trPr>
          <w:trHeight w:hRule="exact" w:val="454"/>
        </w:trPr>
        <w:tc>
          <w:tcPr>
            <w:tcW w:w="9854" w:type="dxa"/>
          </w:tcPr>
          <w:p w:rsidR="00A079DA" w:rsidRDefault="00A079DA" w:rsidP="00A079DA">
            <w:pPr>
              <w:pStyle w:val="Bodytext6pt"/>
              <w:spacing w:before="240"/>
            </w:pPr>
          </w:p>
        </w:tc>
      </w:tr>
    </w:tbl>
    <w:p w:rsidR="00A079DA" w:rsidRPr="00DD5FBA" w:rsidRDefault="00AE1B34" w:rsidP="00A079DA">
      <w:pPr>
        <w:pStyle w:val="Bodytext6pt"/>
        <w:spacing w:before="240"/>
      </w:pPr>
      <w:r w:rsidRPr="00DD5FBA">
        <w:t>What would you change?</w:t>
      </w:r>
      <w:r w:rsidR="00DD5FBA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A079DA" w:rsidTr="00A079DA">
        <w:trPr>
          <w:trHeight w:hRule="exact" w:val="454"/>
        </w:trPr>
        <w:tc>
          <w:tcPr>
            <w:tcW w:w="9854" w:type="dxa"/>
          </w:tcPr>
          <w:p w:rsidR="00A079DA" w:rsidRDefault="00A079DA" w:rsidP="00A079DA">
            <w:pPr>
              <w:pStyle w:val="Bodytext6pt"/>
              <w:spacing w:before="240"/>
            </w:pPr>
          </w:p>
        </w:tc>
      </w:tr>
      <w:tr w:rsidR="00A079DA" w:rsidTr="00A079DA">
        <w:trPr>
          <w:trHeight w:hRule="exact" w:val="454"/>
        </w:trPr>
        <w:tc>
          <w:tcPr>
            <w:tcW w:w="9854" w:type="dxa"/>
          </w:tcPr>
          <w:p w:rsidR="00A079DA" w:rsidRDefault="00A079DA" w:rsidP="00A079DA">
            <w:pPr>
              <w:pStyle w:val="Bodytext6pt"/>
              <w:spacing w:before="240"/>
            </w:pPr>
          </w:p>
        </w:tc>
      </w:tr>
    </w:tbl>
    <w:p w:rsidR="00A079DA" w:rsidRPr="00DD5FBA" w:rsidRDefault="00A079DA" w:rsidP="00A079DA">
      <w:pPr>
        <w:pStyle w:val="Bodytext6pt"/>
        <w:spacing w:before="240"/>
      </w:pPr>
    </w:p>
    <w:p w:rsidR="00AE1B34" w:rsidRPr="00DD5FBA" w:rsidRDefault="00AE1B34" w:rsidP="00CF7CE3">
      <w:pPr>
        <w:pStyle w:val="Bodytext6pt"/>
      </w:pPr>
    </w:p>
    <w:sectPr w:rsidR="00AE1B34" w:rsidRPr="00DD5FBA" w:rsidSect="00CF7CE3">
      <w:footerReference w:type="default" r:id="rId13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050C" w:rsidRDefault="00C2050C" w:rsidP="00AB207A">
      <w:pPr>
        <w:spacing w:after="0" w:line="240" w:lineRule="auto"/>
      </w:pPr>
      <w:r>
        <w:separator/>
      </w:r>
    </w:p>
  </w:endnote>
  <w:endnote w:type="continuationSeparator" w:id="0">
    <w:p w:rsidR="00C2050C" w:rsidRDefault="00C2050C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7CE3" w:rsidRPr="00CE7A43" w:rsidRDefault="00A079DA" w:rsidP="00CF7CE3">
    <w:pPr>
      <w:tabs>
        <w:tab w:val="center" w:pos="4820"/>
        <w:tab w:val="right" w:pos="13892"/>
      </w:tabs>
      <w:spacing w:after="0" w:line="240" w:lineRule="auto"/>
      <w:rPr>
        <w:rFonts w:ascii="Arial" w:hAnsi="Arial" w:cs="Arial"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2061210</wp:posOffset>
          </wp:positionH>
          <wp:positionV relativeFrom="paragraph">
            <wp:posOffset>60325</wp:posOffset>
          </wp:positionV>
          <wp:extent cx="1943100" cy="241300"/>
          <wp:effectExtent l="0" t="0" r="0" b="6350"/>
          <wp:wrapNone/>
          <wp:docPr id="5" name="Picture 1" descr="Data:Coredata:DevArea:C2C:ePublishing:Templates:logos:DETE 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a:Coredata:DevArea:C2C:ePublishing:Templates:logos:DETE 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4507865</wp:posOffset>
          </wp:positionH>
          <wp:positionV relativeFrom="paragraph">
            <wp:posOffset>27940</wp:posOffset>
          </wp:positionV>
          <wp:extent cx="1587500" cy="279400"/>
          <wp:effectExtent l="0" t="0" r="0" b="6350"/>
          <wp:wrapNone/>
          <wp:docPr id="4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7CE3" w:rsidRPr="00CE7A43">
      <w:rPr>
        <w:rFonts w:ascii="Arial" w:hAnsi="Arial" w:cs="Arial"/>
        <w:sz w:val="14"/>
        <w:szCs w:val="14"/>
      </w:rPr>
      <w:fldChar w:fldCharType="begin"/>
    </w:r>
    <w:r w:rsidR="00CF7CE3" w:rsidRPr="00CE7A43">
      <w:rPr>
        <w:rFonts w:ascii="Arial" w:hAnsi="Arial" w:cs="Arial"/>
        <w:sz w:val="14"/>
        <w:szCs w:val="14"/>
      </w:rPr>
      <w:instrText xml:space="preserve"> PAGE </w:instrText>
    </w:r>
    <w:r w:rsidR="00CF7CE3" w:rsidRPr="00CE7A43">
      <w:rPr>
        <w:rFonts w:ascii="Arial" w:hAnsi="Arial" w:cs="Arial"/>
        <w:sz w:val="14"/>
        <w:szCs w:val="14"/>
      </w:rPr>
      <w:fldChar w:fldCharType="separate"/>
    </w:r>
    <w:r w:rsidR="00DB4FE5">
      <w:rPr>
        <w:rFonts w:ascii="Arial" w:hAnsi="Arial" w:cs="Arial"/>
        <w:noProof/>
        <w:sz w:val="14"/>
        <w:szCs w:val="14"/>
      </w:rPr>
      <w:t>2</w:t>
    </w:r>
    <w:r w:rsidR="00CF7CE3" w:rsidRPr="00CE7A43">
      <w:rPr>
        <w:rFonts w:ascii="Arial" w:hAnsi="Arial" w:cs="Arial"/>
        <w:sz w:val="14"/>
        <w:szCs w:val="14"/>
      </w:rPr>
      <w:fldChar w:fldCharType="end"/>
    </w:r>
    <w:r w:rsidR="00CF7CE3" w:rsidRPr="00CE7A43">
      <w:rPr>
        <w:rFonts w:ascii="Arial" w:hAnsi="Arial" w:cs="Arial"/>
        <w:sz w:val="14"/>
        <w:szCs w:val="14"/>
      </w:rPr>
      <w:t xml:space="preserve"> of </w:t>
    </w:r>
    <w:r w:rsidR="00CF7CE3" w:rsidRPr="00CE7A43">
      <w:rPr>
        <w:rFonts w:ascii="Arial" w:hAnsi="Arial" w:cs="Arial"/>
        <w:sz w:val="14"/>
        <w:szCs w:val="14"/>
      </w:rPr>
      <w:fldChar w:fldCharType="begin"/>
    </w:r>
    <w:r w:rsidR="00CF7CE3" w:rsidRPr="00CE7A43">
      <w:rPr>
        <w:rFonts w:ascii="Arial" w:hAnsi="Arial" w:cs="Arial"/>
        <w:sz w:val="14"/>
        <w:szCs w:val="14"/>
      </w:rPr>
      <w:instrText xml:space="preserve"> NUMPAGES </w:instrText>
    </w:r>
    <w:r w:rsidR="00CF7CE3" w:rsidRPr="00CE7A43">
      <w:rPr>
        <w:rFonts w:ascii="Arial" w:hAnsi="Arial" w:cs="Arial"/>
        <w:sz w:val="14"/>
        <w:szCs w:val="14"/>
      </w:rPr>
      <w:fldChar w:fldCharType="separate"/>
    </w:r>
    <w:r w:rsidR="00DB4FE5">
      <w:rPr>
        <w:rFonts w:ascii="Arial" w:hAnsi="Arial" w:cs="Arial"/>
        <w:noProof/>
        <w:sz w:val="14"/>
        <w:szCs w:val="14"/>
      </w:rPr>
      <w:t>3</w:t>
    </w:r>
    <w:r w:rsidR="00CF7CE3" w:rsidRPr="00CE7A43">
      <w:rPr>
        <w:rFonts w:ascii="Arial" w:hAnsi="Arial" w:cs="Arial"/>
        <w:sz w:val="14"/>
        <w:szCs w:val="14"/>
      </w:rPr>
      <w:fldChar w:fldCharType="end"/>
    </w:r>
  </w:p>
  <w:p w:rsidR="0020300A" w:rsidRPr="00CF7CE3" w:rsidRDefault="00CF7CE3" w:rsidP="00CF7CE3">
    <w:pPr>
      <w:pStyle w:val="Footer"/>
      <w:spacing w:after="0"/>
      <w:rPr>
        <w:rFonts w:ascii="Arial" w:hAnsi="Arial" w:cs="Arial"/>
        <w:sz w:val="14"/>
        <w:szCs w:val="14"/>
      </w:rPr>
    </w:pPr>
    <w:r w:rsidRPr="00CF7CE3">
      <w:rPr>
        <w:rFonts w:ascii="Arial" w:eastAsia="Cambria" w:hAnsi="Arial" w:cs="Arial"/>
        <w:color w:val="808080"/>
        <w:sz w:val="14"/>
        <w:lang w:eastAsia="en-US"/>
      </w:rPr>
      <w:t>PPS_Y06_U1_SH_StepsInProblemSolving</w:t>
    </w:r>
    <w:r>
      <w:rPr>
        <w:rFonts w:ascii="Arial" w:eastAsia="Cambria" w:hAnsi="Arial" w:cs="Arial"/>
        <w:color w:val="808080"/>
        <w:sz w:val="14"/>
        <w:lang w:eastAsia="en-US"/>
      </w:rPr>
      <w:br/>
    </w:r>
    <w:r>
      <w:rPr>
        <w:rFonts w:ascii="Arial" w:hAnsi="Arial" w:cs="Arial"/>
        <w:color w:val="808080"/>
        <w:sz w:val="12"/>
      </w:rPr>
      <w:t>Draft for consultation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050C" w:rsidRDefault="00C2050C" w:rsidP="00AB207A">
      <w:pPr>
        <w:spacing w:after="0" w:line="240" w:lineRule="auto"/>
      </w:pPr>
      <w:r>
        <w:separator/>
      </w:r>
    </w:p>
  </w:footnote>
  <w:footnote w:type="continuationSeparator" w:id="0">
    <w:p w:rsidR="00C2050C" w:rsidRDefault="00C2050C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28" type="#_x0000_t75" style="width:23.45pt;height:23.4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023EA5"/>
    <w:multiLevelType w:val="multilevel"/>
    <w:tmpl w:val="9C10969A"/>
    <w:lvl w:ilvl="0">
      <w:start w:val="1"/>
      <w:numFmt w:val="bullet"/>
      <w:pStyle w:val="UP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E4D020D"/>
    <w:multiLevelType w:val="hybridMultilevel"/>
    <w:tmpl w:val="A07E742E"/>
    <w:lvl w:ilvl="0" w:tplc="ABA2F204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7">
    <w:nsid w:val="3AE225E7"/>
    <w:multiLevelType w:val="hybridMultilevel"/>
    <w:tmpl w:val="F3D6FBFC"/>
    <w:lvl w:ilvl="0" w:tplc="C296748C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000C08"/>
    <w:multiLevelType w:val="hybridMultilevel"/>
    <w:tmpl w:val="7B201800"/>
    <w:lvl w:ilvl="0" w:tplc="DE04C382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1"/>
  </w:num>
  <w:num w:numId="4">
    <w:abstractNumId w:val="11"/>
  </w:num>
  <w:num w:numId="5">
    <w:abstractNumId w:val="1"/>
  </w:num>
  <w:num w:numId="6">
    <w:abstractNumId w:val="6"/>
  </w:num>
  <w:num w:numId="7">
    <w:abstractNumId w:val="5"/>
  </w:num>
  <w:num w:numId="8">
    <w:abstractNumId w:val="13"/>
  </w:num>
  <w:num w:numId="9">
    <w:abstractNumId w:val="13"/>
  </w:num>
  <w:num w:numId="10">
    <w:abstractNumId w:val="13"/>
  </w:num>
  <w:num w:numId="11">
    <w:abstractNumId w:val="13"/>
  </w:num>
  <w:num w:numId="12">
    <w:abstractNumId w:val="13"/>
  </w:num>
  <w:num w:numId="13">
    <w:abstractNumId w:val="0"/>
  </w:num>
  <w:num w:numId="14">
    <w:abstractNumId w:val="8"/>
  </w:num>
  <w:num w:numId="15">
    <w:abstractNumId w:val="2"/>
  </w:num>
  <w:num w:numId="16">
    <w:abstractNumId w:val="9"/>
  </w:num>
  <w:num w:numId="17">
    <w:abstractNumId w:val="10"/>
  </w:num>
  <w:num w:numId="18">
    <w:abstractNumId w:val="4"/>
  </w:num>
  <w:num w:numId="19">
    <w:abstractNumId w:val="12"/>
  </w:num>
  <w:num w:numId="20">
    <w:abstractNumId w:val="3"/>
  </w:num>
  <w:num w:numId="21">
    <w:abstractNumId w:val="7"/>
  </w:num>
  <w:num w:numId="22">
    <w:abstractNumId w:val="7"/>
  </w:num>
  <w:num w:numId="23">
    <w:abstractNumId w:val="11"/>
  </w:num>
  <w:num w:numId="24">
    <w:abstractNumId w:val="6"/>
  </w:num>
  <w:num w:numId="25">
    <w:abstractNumId w:val="6"/>
  </w:num>
  <w:num w:numId="26">
    <w:abstractNumId w:val="6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ttachedTemplate r:id="rId1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F82"/>
    <w:rsid w:val="000043C9"/>
    <w:rsid w:val="00014372"/>
    <w:rsid w:val="0002668A"/>
    <w:rsid w:val="00033404"/>
    <w:rsid w:val="000560D4"/>
    <w:rsid w:val="0006305E"/>
    <w:rsid w:val="00065792"/>
    <w:rsid w:val="00075FF0"/>
    <w:rsid w:val="00085148"/>
    <w:rsid w:val="00092BCD"/>
    <w:rsid w:val="000933CF"/>
    <w:rsid w:val="00096F3B"/>
    <w:rsid w:val="000A4A0F"/>
    <w:rsid w:val="000A7E8E"/>
    <w:rsid w:val="000B1CA8"/>
    <w:rsid w:val="000C79E1"/>
    <w:rsid w:val="000F122C"/>
    <w:rsid w:val="00121266"/>
    <w:rsid w:val="001333DE"/>
    <w:rsid w:val="001361FC"/>
    <w:rsid w:val="0014230D"/>
    <w:rsid w:val="00151DD2"/>
    <w:rsid w:val="001613E3"/>
    <w:rsid w:val="00191EF3"/>
    <w:rsid w:val="001A0EDD"/>
    <w:rsid w:val="001A2DF8"/>
    <w:rsid w:val="001A5DCF"/>
    <w:rsid w:val="00201A2E"/>
    <w:rsid w:val="0020300A"/>
    <w:rsid w:val="00216B4B"/>
    <w:rsid w:val="00223A18"/>
    <w:rsid w:val="00227B7D"/>
    <w:rsid w:val="00277006"/>
    <w:rsid w:val="002934C7"/>
    <w:rsid w:val="002A1F9A"/>
    <w:rsid w:val="002A76BF"/>
    <w:rsid w:val="002B686C"/>
    <w:rsid w:val="002B7969"/>
    <w:rsid w:val="002C4FC6"/>
    <w:rsid w:val="002C5F8A"/>
    <w:rsid w:val="002C6F4C"/>
    <w:rsid w:val="002D6522"/>
    <w:rsid w:val="002E2E83"/>
    <w:rsid w:val="00311AFF"/>
    <w:rsid w:val="00336F51"/>
    <w:rsid w:val="003A0B1C"/>
    <w:rsid w:val="003D491B"/>
    <w:rsid w:val="003F5F04"/>
    <w:rsid w:val="0040384A"/>
    <w:rsid w:val="00411BD2"/>
    <w:rsid w:val="00427F27"/>
    <w:rsid w:val="004465FA"/>
    <w:rsid w:val="00456DC7"/>
    <w:rsid w:val="00456DFD"/>
    <w:rsid w:val="0045795B"/>
    <w:rsid w:val="004622D2"/>
    <w:rsid w:val="004970B5"/>
    <w:rsid w:val="004B1D6D"/>
    <w:rsid w:val="004D42B9"/>
    <w:rsid w:val="004E1841"/>
    <w:rsid w:val="004F0978"/>
    <w:rsid w:val="00505D37"/>
    <w:rsid w:val="00510F18"/>
    <w:rsid w:val="00536D7A"/>
    <w:rsid w:val="00544F61"/>
    <w:rsid w:val="005626ED"/>
    <w:rsid w:val="005641C9"/>
    <w:rsid w:val="0056792A"/>
    <w:rsid w:val="00573011"/>
    <w:rsid w:val="00590BDD"/>
    <w:rsid w:val="00595143"/>
    <w:rsid w:val="00597148"/>
    <w:rsid w:val="005A177A"/>
    <w:rsid w:val="005B2920"/>
    <w:rsid w:val="006460FA"/>
    <w:rsid w:val="006472E7"/>
    <w:rsid w:val="00651946"/>
    <w:rsid w:val="00662DD6"/>
    <w:rsid w:val="00671574"/>
    <w:rsid w:val="00683707"/>
    <w:rsid w:val="00683B5B"/>
    <w:rsid w:val="00695682"/>
    <w:rsid w:val="006A0E33"/>
    <w:rsid w:val="006C7384"/>
    <w:rsid w:val="006D2620"/>
    <w:rsid w:val="006F45C6"/>
    <w:rsid w:val="007039F2"/>
    <w:rsid w:val="0072025C"/>
    <w:rsid w:val="007300F6"/>
    <w:rsid w:val="00735281"/>
    <w:rsid w:val="00753EF0"/>
    <w:rsid w:val="007715FC"/>
    <w:rsid w:val="00773710"/>
    <w:rsid w:val="0078674D"/>
    <w:rsid w:val="00787C27"/>
    <w:rsid w:val="007B7C40"/>
    <w:rsid w:val="007C1695"/>
    <w:rsid w:val="007D5E14"/>
    <w:rsid w:val="007D5F6F"/>
    <w:rsid w:val="007E06A2"/>
    <w:rsid w:val="007E75FB"/>
    <w:rsid w:val="008152AE"/>
    <w:rsid w:val="008368DC"/>
    <w:rsid w:val="00837F82"/>
    <w:rsid w:val="00853014"/>
    <w:rsid w:val="00873CDE"/>
    <w:rsid w:val="00877525"/>
    <w:rsid w:val="0089609E"/>
    <w:rsid w:val="008F79EE"/>
    <w:rsid w:val="00943AB8"/>
    <w:rsid w:val="00945E77"/>
    <w:rsid w:val="00967E6B"/>
    <w:rsid w:val="0097221D"/>
    <w:rsid w:val="00976FB5"/>
    <w:rsid w:val="00980704"/>
    <w:rsid w:val="009918D4"/>
    <w:rsid w:val="00993676"/>
    <w:rsid w:val="00996E3B"/>
    <w:rsid w:val="009A04FC"/>
    <w:rsid w:val="009C1343"/>
    <w:rsid w:val="009C3A8C"/>
    <w:rsid w:val="009F0188"/>
    <w:rsid w:val="00A048D9"/>
    <w:rsid w:val="00A079DA"/>
    <w:rsid w:val="00A2223A"/>
    <w:rsid w:val="00A504B1"/>
    <w:rsid w:val="00A770E9"/>
    <w:rsid w:val="00A77122"/>
    <w:rsid w:val="00A81BD4"/>
    <w:rsid w:val="00A81E7A"/>
    <w:rsid w:val="00A86CB4"/>
    <w:rsid w:val="00AB207A"/>
    <w:rsid w:val="00AC1603"/>
    <w:rsid w:val="00AD29A0"/>
    <w:rsid w:val="00AE1B34"/>
    <w:rsid w:val="00AF457F"/>
    <w:rsid w:val="00B04203"/>
    <w:rsid w:val="00B0543F"/>
    <w:rsid w:val="00B2558E"/>
    <w:rsid w:val="00B4363F"/>
    <w:rsid w:val="00B46AD5"/>
    <w:rsid w:val="00B555A3"/>
    <w:rsid w:val="00BA6747"/>
    <w:rsid w:val="00BB635D"/>
    <w:rsid w:val="00BC056E"/>
    <w:rsid w:val="00BC4877"/>
    <w:rsid w:val="00BC6497"/>
    <w:rsid w:val="00BC72CD"/>
    <w:rsid w:val="00C03B8F"/>
    <w:rsid w:val="00C15958"/>
    <w:rsid w:val="00C2050C"/>
    <w:rsid w:val="00C25E0B"/>
    <w:rsid w:val="00C31DD1"/>
    <w:rsid w:val="00C33734"/>
    <w:rsid w:val="00C45601"/>
    <w:rsid w:val="00C8384B"/>
    <w:rsid w:val="00C95078"/>
    <w:rsid w:val="00CA4508"/>
    <w:rsid w:val="00CE71F8"/>
    <w:rsid w:val="00CF38F2"/>
    <w:rsid w:val="00CF7CE3"/>
    <w:rsid w:val="00D258A3"/>
    <w:rsid w:val="00D319E6"/>
    <w:rsid w:val="00D557B6"/>
    <w:rsid w:val="00D63F1A"/>
    <w:rsid w:val="00D7335E"/>
    <w:rsid w:val="00D879A4"/>
    <w:rsid w:val="00DB4B5B"/>
    <w:rsid w:val="00DB4FE5"/>
    <w:rsid w:val="00DC6925"/>
    <w:rsid w:val="00DD5FBA"/>
    <w:rsid w:val="00DE162C"/>
    <w:rsid w:val="00E02D5E"/>
    <w:rsid w:val="00E13EBD"/>
    <w:rsid w:val="00E412F2"/>
    <w:rsid w:val="00E6229A"/>
    <w:rsid w:val="00E84EBD"/>
    <w:rsid w:val="00E868C5"/>
    <w:rsid w:val="00E908A8"/>
    <w:rsid w:val="00EB1A2C"/>
    <w:rsid w:val="00EB57D5"/>
    <w:rsid w:val="00EC6148"/>
    <w:rsid w:val="00F00B87"/>
    <w:rsid w:val="00FB5A8F"/>
    <w:rsid w:val="00FC7061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9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1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CE3"/>
    <w:pPr>
      <w:spacing w:after="200" w:line="276" w:lineRule="auto"/>
    </w:pPr>
    <w:rPr>
      <w:sz w:val="22"/>
      <w:szCs w:val="22"/>
    </w:rPr>
  </w:style>
  <w:style w:type="paragraph" w:styleId="Heading1">
    <w:name w:val="heading 1"/>
    <w:link w:val="Heading1Char"/>
    <w:uiPriority w:val="99"/>
    <w:qFormat/>
    <w:rsid w:val="00CF7CE3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7CE3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  <w:rsid w:val="00CF7CE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F7CE3"/>
  </w:style>
  <w:style w:type="character" w:customStyle="1" w:styleId="Heading1Char">
    <w:name w:val="Heading 1 Char"/>
    <w:link w:val="Heading1"/>
    <w:uiPriority w:val="99"/>
    <w:locked/>
    <w:rsid w:val="00CF7CE3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"/>
    <w:locked/>
    <w:rsid w:val="00CF7CE3"/>
    <w:rPr>
      <w:b/>
      <w:bCs/>
      <w:i/>
      <w:iCs/>
      <w:color w:val="4F81BD"/>
      <w:sz w:val="22"/>
      <w:szCs w:val="22"/>
    </w:rPr>
  </w:style>
  <w:style w:type="paragraph" w:customStyle="1" w:styleId="C2CBanner">
    <w:name w:val="C2C Banner"/>
    <w:basedOn w:val="Normal"/>
    <w:link w:val="C2CBannerChar"/>
    <w:autoRedefine/>
    <w:uiPriority w:val="99"/>
    <w:rsid w:val="00CF7CE3"/>
    <w:pPr>
      <w:shd w:val="clear" w:color="auto" w:fill="3288FF"/>
      <w:spacing w:after="0" w:line="240" w:lineRule="auto"/>
    </w:pPr>
    <w:rPr>
      <w:rFonts w:ascii="Arial" w:hAnsi="Arial"/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CF7CE3"/>
    <w:rPr>
      <w:rFonts w:ascii="Arial" w:hAnsi="Arial"/>
      <w:color w:val="FFFFFF"/>
      <w:sz w:val="48"/>
      <w:szCs w:val="24"/>
      <w:shd w:val="clear" w:color="auto" w:fill="3288FF"/>
    </w:rPr>
  </w:style>
  <w:style w:type="table" w:styleId="TableGrid">
    <w:name w:val="Table Grid"/>
    <w:basedOn w:val="TableNormal"/>
    <w:uiPriority w:val="59"/>
    <w:rsid w:val="00CF7C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CF7CE3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s6pt">
    <w:name w:val="Bullets 6pt"/>
    <w:basedOn w:val="Normal"/>
    <w:uiPriority w:val="99"/>
    <w:rsid w:val="00CF7CE3"/>
    <w:pPr>
      <w:tabs>
        <w:tab w:val="num" w:pos="0"/>
      </w:tabs>
      <w:spacing w:after="120" w:line="240" w:lineRule="auto"/>
      <w:ind w:left="284" w:hanging="284"/>
    </w:pPr>
    <w:rPr>
      <w:rFonts w:ascii="Arial" w:hAnsi="Arial"/>
      <w:lang w:eastAsia="en-US"/>
    </w:rPr>
  </w:style>
  <w:style w:type="paragraph" w:customStyle="1" w:styleId="Bullets0pt">
    <w:name w:val="Bullets 0pt"/>
    <w:basedOn w:val="Bullets6pt"/>
    <w:uiPriority w:val="99"/>
    <w:rsid w:val="00CF7CE3"/>
    <w:pPr>
      <w:spacing w:after="0"/>
    </w:pPr>
  </w:style>
  <w:style w:type="paragraph" w:customStyle="1" w:styleId="Bodytext6pt">
    <w:name w:val="Body text 6pt"/>
    <w:link w:val="Bodytext6ptChar"/>
    <w:uiPriority w:val="99"/>
    <w:rsid w:val="00CF7CE3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CF7CE3"/>
    <w:rPr>
      <w:rFonts w:ascii="Arial" w:hAnsi="Arial"/>
      <w:sz w:val="22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CF7CE3"/>
    <w:pPr>
      <w:numPr>
        <w:numId w:val="27"/>
      </w:numPr>
      <w:spacing w:after="60" w:line="300" w:lineRule="atLeast"/>
    </w:pPr>
    <w:rPr>
      <w:rFonts w:ascii="Arial" w:hAnsi="Arial"/>
    </w:r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s12pt">
    <w:name w:val="Bullets 12pt"/>
    <w:basedOn w:val="Normal"/>
    <w:uiPriority w:val="99"/>
    <w:rsid w:val="00CF7CE3"/>
    <w:pPr>
      <w:spacing w:after="240" w:line="260" w:lineRule="atLeast"/>
      <w:ind w:left="360" w:hanging="360"/>
    </w:pPr>
    <w:rPr>
      <w:rFonts w:ascii="Arial" w:hAnsi="Arial"/>
    </w:r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rFonts w:ascii="Arial" w:hAnsi="Arial"/>
      <w:szCs w:val="24"/>
    </w:rPr>
  </w:style>
  <w:style w:type="paragraph" w:customStyle="1" w:styleId="Bodytext12pt">
    <w:name w:val="Body text 12pt"/>
    <w:link w:val="Bodytext12ptChar"/>
    <w:uiPriority w:val="99"/>
    <w:rsid w:val="00CF7CE3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CF7CE3"/>
    <w:rPr>
      <w:rFonts w:ascii="Arial" w:hAnsi="Arial"/>
      <w:sz w:val="22"/>
      <w:szCs w:val="24"/>
    </w:rPr>
  </w:style>
  <w:style w:type="paragraph" w:customStyle="1" w:styleId="Headingblue12">
    <w:name w:val="Heading blue 12"/>
    <w:basedOn w:val="Heading4"/>
    <w:uiPriority w:val="99"/>
    <w:rsid w:val="00CF7CE3"/>
    <w:pPr>
      <w:spacing w:before="360" w:after="60" w:line="300" w:lineRule="atLeast"/>
    </w:pPr>
    <w:rPr>
      <w:rFonts w:ascii="Arial" w:eastAsia="MS Gothic" w:hAnsi="Arial"/>
      <w:b w:val="0"/>
      <w:i w:val="0"/>
      <w:color w:val="3288FF"/>
      <w:sz w:val="24"/>
      <w:szCs w:val="24"/>
      <w:lang w:eastAsia="en-US"/>
    </w:rPr>
  </w:style>
  <w:style w:type="paragraph" w:customStyle="1" w:styleId="Headingblue11bold">
    <w:name w:val="Heading blue 11 bold"/>
    <w:basedOn w:val="Heading4"/>
    <w:uiPriority w:val="99"/>
    <w:rsid w:val="000933CF"/>
    <w:pPr>
      <w:spacing w:before="120" w:line="300" w:lineRule="atLeast"/>
      <w:ind w:left="284"/>
    </w:pPr>
    <w:rPr>
      <w:rFonts w:ascii="Arial" w:eastAsia="MS Gothic" w:hAnsi="Arial"/>
      <w:iCs w:val="0"/>
      <w:color w:val="3288FF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rFonts w:ascii="Arial" w:hAnsi="Arial"/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rFonts w:ascii="Arial" w:hAnsi="Arial"/>
      <w:b/>
      <w:iCs/>
      <w:color w:val="008080"/>
    </w:rPr>
  </w:style>
  <w:style w:type="paragraph" w:styleId="Header">
    <w:name w:val="header"/>
    <w:basedOn w:val="Normal"/>
    <w:link w:val="HeaderChar"/>
    <w:uiPriority w:val="99"/>
    <w:unhideWhenUsed/>
    <w:rsid w:val="00CF7CE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locked/>
    <w:rsid w:val="00CF7CE3"/>
    <w:rPr>
      <w:sz w:val="22"/>
      <w:szCs w:val="22"/>
    </w:rPr>
  </w:style>
  <w:style w:type="paragraph" w:customStyle="1" w:styleId="Bulletsindent">
    <w:name w:val="Bullets indent"/>
    <w:basedOn w:val="Normal"/>
    <w:uiPriority w:val="99"/>
    <w:rsid w:val="004F0978"/>
    <w:pPr>
      <w:spacing w:after="0" w:line="240" w:lineRule="auto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7CE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CF7CE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F7CE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CF7CE3"/>
    <w:rPr>
      <w:sz w:val="22"/>
      <w:szCs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paragraph" w:customStyle="1" w:styleId="C2CSourcegrey">
    <w:name w:val="C2C Source grey"/>
    <w:basedOn w:val="Normal"/>
    <w:rsid w:val="001A5DCF"/>
    <w:pPr>
      <w:spacing w:before="20" w:after="20" w:line="240" w:lineRule="auto"/>
      <w:jc w:val="right"/>
    </w:pPr>
    <w:rPr>
      <w:rFonts w:ascii="Arial" w:eastAsia="Times New Roman" w:hAnsi="Arial"/>
      <w:color w:val="A6A6A6"/>
      <w:sz w:val="18"/>
      <w:szCs w:val="18"/>
      <w:lang w:eastAsia="en-US"/>
    </w:rPr>
  </w:style>
  <w:style w:type="paragraph" w:customStyle="1" w:styleId="UPbullets">
    <w:name w:val="UPbullets"/>
    <w:basedOn w:val="Normal"/>
    <w:qFormat/>
    <w:rsid w:val="009C1343"/>
    <w:pPr>
      <w:numPr>
        <w:numId w:val="20"/>
      </w:numPr>
      <w:spacing w:before="40" w:after="40" w:line="220" w:lineRule="atLeast"/>
      <w:ind w:left="0" w:firstLine="0"/>
    </w:pPr>
    <w:rPr>
      <w:rFonts w:ascii="Arial" w:hAnsi="Arial"/>
      <w:sz w:val="18"/>
      <w:szCs w:val="16"/>
      <w:lang w:val="x-none" w:eastAsia="en-US"/>
    </w:rPr>
  </w:style>
  <w:style w:type="table" w:customStyle="1" w:styleId="TableGrid1">
    <w:name w:val="Table Grid1"/>
    <w:basedOn w:val="TableNormal"/>
    <w:next w:val="TableGrid"/>
    <w:uiPriority w:val="59"/>
    <w:rsid w:val="00AE1B3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6pt">
    <w:name w:val="Bullet 6pt"/>
    <w:basedOn w:val="Normal"/>
    <w:uiPriority w:val="99"/>
    <w:rsid w:val="00CF7CE3"/>
    <w:pPr>
      <w:numPr>
        <w:numId w:val="22"/>
      </w:numPr>
      <w:spacing w:after="120" w:line="300" w:lineRule="atLeast"/>
    </w:pPr>
    <w:rPr>
      <w:rFonts w:ascii="Arial" w:hAnsi="Arial"/>
      <w:lang w:eastAsia="en-US"/>
    </w:rPr>
  </w:style>
  <w:style w:type="paragraph" w:customStyle="1" w:styleId="Bullet0pt">
    <w:name w:val="Bullet 0pt"/>
    <w:basedOn w:val="Bullet6pt"/>
    <w:qFormat/>
    <w:rsid w:val="00CF7CE3"/>
    <w:pPr>
      <w:numPr>
        <w:numId w:val="0"/>
      </w:numPr>
      <w:spacing w:after="0"/>
    </w:pPr>
  </w:style>
  <w:style w:type="paragraph" w:customStyle="1" w:styleId="Bullet12pt">
    <w:name w:val="Bullet 12pt"/>
    <w:basedOn w:val="Normal"/>
    <w:uiPriority w:val="99"/>
    <w:rsid w:val="00CF7CE3"/>
    <w:pPr>
      <w:numPr>
        <w:numId w:val="23"/>
      </w:numPr>
      <w:spacing w:after="240" w:line="300" w:lineRule="atLeast"/>
    </w:pPr>
    <w:rPr>
      <w:rFonts w:ascii="Arial" w:hAnsi="Arial"/>
    </w:rPr>
  </w:style>
  <w:style w:type="paragraph" w:customStyle="1" w:styleId="Bulletindent6pt">
    <w:name w:val="Bullet indent 6pt"/>
    <w:basedOn w:val="Normal"/>
    <w:uiPriority w:val="99"/>
    <w:rsid w:val="00CF7CE3"/>
    <w:pPr>
      <w:numPr>
        <w:numId w:val="26"/>
      </w:numPr>
      <w:spacing w:after="120" w:line="300" w:lineRule="atLeast"/>
    </w:pPr>
    <w:rPr>
      <w:rFonts w:ascii="Arial" w:hAnsi="Arial" w:cs="Arial"/>
    </w:rPr>
  </w:style>
  <w:style w:type="paragraph" w:customStyle="1" w:styleId="Bulletindent0pt">
    <w:name w:val="Bullet indent 0pt"/>
    <w:basedOn w:val="Bulletindent6pt"/>
    <w:qFormat/>
    <w:rsid w:val="00CF7CE3"/>
    <w:pPr>
      <w:numPr>
        <w:numId w:val="0"/>
      </w:numPr>
      <w:spacing w:after="0"/>
    </w:pPr>
  </w:style>
  <w:style w:type="paragraph" w:customStyle="1" w:styleId="Bulletindent12pt">
    <w:name w:val="Bullet indent 12pt"/>
    <w:basedOn w:val="Bulletindent6pt"/>
    <w:qFormat/>
    <w:rsid w:val="00CF7CE3"/>
    <w:pPr>
      <w:numPr>
        <w:numId w:val="0"/>
      </w:numPr>
      <w:spacing w:after="240"/>
      <w:ind w:right="-284"/>
    </w:pPr>
  </w:style>
  <w:style w:type="paragraph" w:customStyle="1" w:styleId="Head2">
    <w:name w:val="Head 2"/>
    <w:qFormat/>
    <w:rsid w:val="00CF7CE3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CF7CE3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styleId="ListParagraph">
    <w:name w:val="List Paragraph"/>
    <w:basedOn w:val="Normal"/>
    <w:uiPriority w:val="34"/>
    <w:qFormat/>
    <w:rsid w:val="00CF7C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9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1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CE3"/>
    <w:pPr>
      <w:spacing w:after="200" w:line="276" w:lineRule="auto"/>
    </w:pPr>
    <w:rPr>
      <w:sz w:val="22"/>
      <w:szCs w:val="22"/>
    </w:rPr>
  </w:style>
  <w:style w:type="paragraph" w:styleId="Heading1">
    <w:name w:val="heading 1"/>
    <w:link w:val="Heading1Char"/>
    <w:uiPriority w:val="99"/>
    <w:qFormat/>
    <w:rsid w:val="00CF7CE3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7CE3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  <w:rsid w:val="00CF7CE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F7CE3"/>
  </w:style>
  <w:style w:type="character" w:customStyle="1" w:styleId="Heading1Char">
    <w:name w:val="Heading 1 Char"/>
    <w:link w:val="Heading1"/>
    <w:uiPriority w:val="99"/>
    <w:locked/>
    <w:rsid w:val="00CF7CE3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"/>
    <w:locked/>
    <w:rsid w:val="00CF7CE3"/>
    <w:rPr>
      <w:b/>
      <w:bCs/>
      <w:i/>
      <w:iCs/>
      <w:color w:val="4F81BD"/>
      <w:sz w:val="22"/>
      <w:szCs w:val="22"/>
    </w:rPr>
  </w:style>
  <w:style w:type="paragraph" w:customStyle="1" w:styleId="C2CBanner">
    <w:name w:val="C2C Banner"/>
    <w:basedOn w:val="Normal"/>
    <w:link w:val="C2CBannerChar"/>
    <w:autoRedefine/>
    <w:uiPriority w:val="99"/>
    <w:rsid w:val="00CF7CE3"/>
    <w:pPr>
      <w:shd w:val="clear" w:color="auto" w:fill="3288FF"/>
      <w:spacing w:after="0" w:line="240" w:lineRule="auto"/>
    </w:pPr>
    <w:rPr>
      <w:rFonts w:ascii="Arial" w:hAnsi="Arial"/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CF7CE3"/>
    <w:rPr>
      <w:rFonts w:ascii="Arial" w:hAnsi="Arial"/>
      <w:color w:val="FFFFFF"/>
      <w:sz w:val="48"/>
      <w:szCs w:val="24"/>
      <w:shd w:val="clear" w:color="auto" w:fill="3288FF"/>
    </w:rPr>
  </w:style>
  <w:style w:type="table" w:styleId="TableGrid">
    <w:name w:val="Table Grid"/>
    <w:basedOn w:val="TableNormal"/>
    <w:uiPriority w:val="59"/>
    <w:rsid w:val="00CF7C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CF7CE3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s6pt">
    <w:name w:val="Bullets 6pt"/>
    <w:basedOn w:val="Normal"/>
    <w:uiPriority w:val="99"/>
    <w:rsid w:val="00CF7CE3"/>
    <w:pPr>
      <w:tabs>
        <w:tab w:val="num" w:pos="0"/>
      </w:tabs>
      <w:spacing w:after="120" w:line="240" w:lineRule="auto"/>
      <w:ind w:left="284" w:hanging="284"/>
    </w:pPr>
    <w:rPr>
      <w:rFonts w:ascii="Arial" w:hAnsi="Arial"/>
      <w:lang w:eastAsia="en-US"/>
    </w:rPr>
  </w:style>
  <w:style w:type="paragraph" w:customStyle="1" w:styleId="Bullets0pt">
    <w:name w:val="Bullets 0pt"/>
    <w:basedOn w:val="Bullets6pt"/>
    <w:uiPriority w:val="99"/>
    <w:rsid w:val="00CF7CE3"/>
    <w:pPr>
      <w:spacing w:after="0"/>
    </w:pPr>
  </w:style>
  <w:style w:type="paragraph" w:customStyle="1" w:styleId="Bodytext6pt">
    <w:name w:val="Body text 6pt"/>
    <w:link w:val="Bodytext6ptChar"/>
    <w:uiPriority w:val="99"/>
    <w:rsid w:val="00CF7CE3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CF7CE3"/>
    <w:rPr>
      <w:rFonts w:ascii="Arial" w:hAnsi="Arial"/>
      <w:sz w:val="22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CF7CE3"/>
    <w:pPr>
      <w:numPr>
        <w:numId w:val="27"/>
      </w:numPr>
      <w:spacing w:after="60" w:line="300" w:lineRule="atLeast"/>
    </w:pPr>
    <w:rPr>
      <w:rFonts w:ascii="Arial" w:hAnsi="Arial"/>
    </w:r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s12pt">
    <w:name w:val="Bullets 12pt"/>
    <w:basedOn w:val="Normal"/>
    <w:uiPriority w:val="99"/>
    <w:rsid w:val="00CF7CE3"/>
    <w:pPr>
      <w:spacing w:after="240" w:line="260" w:lineRule="atLeast"/>
      <w:ind w:left="360" w:hanging="360"/>
    </w:pPr>
    <w:rPr>
      <w:rFonts w:ascii="Arial" w:hAnsi="Arial"/>
    </w:r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rFonts w:ascii="Arial" w:hAnsi="Arial"/>
      <w:szCs w:val="24"/>
    </w:rPr>
  </w:style>
  <w:style w:type="paragraph" w:customStyle="1" w:styleId="Bodytext12pt">
    <w:name w:val="Body text 12pt"/>
    <w:link w:val="Bodytext12ptChar"/>
    <w:uiPriority w:val="99"/>
    <w:rsid w:val="00CF7CE3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CF7CE3"/>
    <w:rPr>
      <w:rFonts w:ascii="Arial" w:hAnsi="Arial"/>
      <w:sz w:val="22"/>
      <w:szCs w:val="24"/>
    </w:rPr>
  </w:style>
  <w:style w:type="paragraph" w:customStyle="1" w:styleId="Headingblue12">
    <w:name w:val="Heading blue 12"/>
    <w:basedOn w:val="Heading4"/>
    <w:uiPriority w:val="99"/>
    <w:rsid w:val="00CF7CE3"/>
    <w:pPr>
      <w:spacing w:before="360" w:after="60" w:line="300" w:lineRule="atLeast"/>
    </w:pPr>
    <w:rPr>
      <w:rFonts w:ascii="Arial" w:eastAsia="MS Gothic" w:hAnsi="Arial"/>
      <w:b w:val="0"/>
      <w:i w:val="0"/>
      <w:color w:val="3288FF"/>
      <w:sz w:val="24"/>
      <w:szCs w:val="24"/>
      <w:lang w:eastAsia="en-US"/>
    </w:rPr>
  </w:style>
  <w:style w:type="paragraph" w:customStyle="1" w:styleId="Headingblue11bold">
    <w:name w:val="Heading blue 11 bold"/>
    <w:basedOn w:val="Heading4"/>
    <w:uiPriority w:val="99"/>
    <w:rsid w:val="000933CF"/>
    <w:pPr>
      <w:spacing w:before="120" w:line="300" w:lineRule="atLeast"/>
      <w:ind w:left="284"/>
    </w:pPr>
    <w:rPr>
      <w:rFonts w:ascii="Arial" w:eastAsia="MS Gothic" w:hAnsi="Arial"/>
      <w:iCs w:val="0"/>
      <w:color w:val="3288FF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rFonts w:ascii="Arial" w:hAnsi="Arial"/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rFonts w:ascii="Arial" w:hAnsi="Arial"/>
      <w:b/>
      <w:iCs/>
      <w:color w:val="008080"/>
    </w:rPr>
  </w:style>
  <w:style w:type="paragraph" w:styleId="Header">
    <w:name w:val="header"/>
    <w:basedOn w:val="Normal"/>
    <w:link w:val="HeaderChar"/>
    <w:uiPriority w:val="99"/>
    <w:unhideWhenUsed/>
    <w:rsid w:val="00CF7CE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locked/>
    <w:rsid w:val="00CF7CE3"/>
    <w:rPr>
      <w:sz w:val="22"/>
      <w:szCs w:val="22"/>
    </w:rPr>
  </w:style>
  <w:style w:type="paragraph" w:customStyle="1" w:styleId="Bulletsindent">
    <w:name w:val="Bullets indent"/>
    <w:basedOn w:val="Normal"/>
    <w:uiPriority w:val="99"/>
    <w:rsid w:val="004F0978"/>
    <w:pPr>
      <w:spacing w:after="0" w:line="240" w:lineRule="auto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7CE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CF7CE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F7CE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CF7CE3"/>
    <w:rPr>
      <w:sz w:val="22"/>
      <w:szCs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paragraph" w:customStyle="1" w:styleId="C2CSourcegrey">
    <w:name w:val="C2C Source grey"/>
    <w:basedOn w:val="Normal"/>
    <w:rsid w:val="001A5DCF"/>
    <w:pPr>
      <w:spacing w:before="20" w:after="20" w:line="240" w:lineRule="auto"/>
      <w:jc w:val="right"/>
    </w:pPr>
    <w:rPr>
      <w:rFonts w:ascii="Arial" w:eastAsia="Times New Roman" w:hAnsi="Arial"/>
      <w:color w:val="A6A6A6"/>
      <w:sz w:val="18"/>
      <w:szCs w:val="18"/>
      <w:lang w:eastAsia="en-US"/>
    </w:rPr>
  </w:style>
  <w:style w:type="paragraph" w:customStyle="1" w:styleId="UPbullets">
    <w:name w:val="UPbullets"/>
    <w:basedOn w:val="Normal"/>
    <w:qFormat/>
    <w:rsid w:val="009C1343"/>
    <w:pPr>
      <w:numPr>
        <w:numId w:val="20"/>
      </w:numPr>
      <w:spacing w:before="40" w:after="40" w:line="220" w:lineRule="atLeast"/>
      <w:ind w:left="0" w:firstLine="0"/>
    </w:pPr>
    <w:rPr>
      <w:rFonts w:ascii="Arial" w:hAnsi="Arial"/>
      <w:sz w:val="18"/>
      <w:szCs w:val="16"/>
      <w:lang w:val="x-none" w:eastAsia="en-US"/>
    </w:rPr>
  </w:style>
  <w:style w:type="table" w:customStyle="1" w:styleId="TableGrid1">
    <w:name w:val="Table Grid1"/>
    <w:basedOn w:val="TableNormal"/>
    <w:next w:val="TableGrid"/>
    <w:uiPriority w:val="59"/>
    <w:rsid w:val="00AE1B3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6pt">
    <w:name w:val="Bullet 6pt"/>
    <w:basedOn w:val="Normal"/>
    <w:uiPriority w:val="99"/>
    <w:rsid w:val="00CF7CE3"/>
    <w:pPr>
      <w:numPr>
        <w:numId w:val="22"/>
      </w:numPr>
      <w:spacing w:after="120" w:line="300" w:lineRule="atLeast"/>
    </w:pPr>
    <w:rPr>
      <w:rFonts w:ascii="Arial" w:hAnsi="Arial"/>
      <w:lang w:eastAsia="en-US"/>
    </w:rPr>
  </w:style>
  <w:style w:type="paragraph" w:customStyle="1" w:styleId="Bullet0pt">
    <w:name w:val="Bullet 0pt"/>
    <w:basedOn w:val="Bullet6pt"/>
    <w:qFormat/>
    <w:rsid w:val="00CF7CE3"/>
    <w:pPr>
      <w:numPr>
        <w:numId w:val="0"/>
      </w:numPr>
      <w:spacing w:after="0"/>
    </w:pPr>
  </w:style>
  <w:style w:type="paragraph" w:customStyle="1" w:styleId="Bullet12pt">
    <w:name w:val="Bullet 12pt"/>
    <w:basedOn w:val="Normal"/>
    <w:uiPriority w:val="99"/>
    <w:rsid w:val="00CF7CE3"/>
    <w:pPr>
      <w:numPr>
        <w:numId w:val="23"/>
      </w:numPr>
      <w:spacing w:after="240" w:line="300" w:lineRule="atLeast"/>
    </w:pPr>
    <w:rPr>
      <w:rFonts w:ascii="Arial" w:hAnsi="Arial"/>
    </w:rPr>
  </w:style>
  <w:style w:type="paragraph" w:customStyle="1" w:styleId="Bulletindent6pt">
    <w:name w:val="Bullet indent 6pt"/>
    <w:basedOn w:val="Normal"/>
    <w:uiPriority w:val="99"/>
    <w:rsid w:val="00CF7CE3"/>
    <w:pPr>
      <w:numPr>
        <w:numId w:val="26"/>
      </w:numPr>
      <w:spacing w:after="120" w:line="300" w:lineRule="atLeast"/>
    </w:pPr>
    <w:rPr>
      <w:rFonts w:ascii="Arial" w:hAnsi="Arial" w:cs="Arial"/>
    </w:rPr>
  </w:style>
  <w:style w:type="paragraph" w:customStyle="1" w:styleId="Bulletindent0pt">
    <w:name w:val="Bullet indent 0pt"/>
    <w:basedOn w:val="Bulletindent6pt"/>
    <w:qFormat/>
    <w:rsid w:val="00CF7CE3"/>
    <w:pPr>
      <w:numPr>
        <w:numId w:val="0"/>
      </w:numPr>
      <w:spacing w:after="0"/>
    </w:pPr>
  </w:style>
  <w:style w:type="paragraph" w:customStyle="1" w:styleId="Bulletindent12pt">
    <w:name w:val="Bullet indent 12pt"/>
    <w:basedOn w:val="Bulletindent6pt"/>
    <w:qFormat/>
    <w:rsid w:val="00CF7CE3"/>
    <w:pPr>
      <w:numPr>
        <w:numId w:val="0"/>
      </w:numPr>
      <w:spacing w:after="240"/>
      <w:ind w:right="-284"/>
    </w:pPr>
  </w:style>
  <w:style w:type="paragraph" w:customStyle="1" w:styleId="Head2">
    <w:name w:val="Head 2"/>
    <w:qFormat/>
    <w:rsid w:val="00CF7CE3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CF7CE3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styleId="ListParagraph">
    <w:name w:val="List Paragraph"/>
    <w:basedOn w:val="Normal"/>
    <w:uiPriority w:val="34"/>
    <w:qFormat/>
    <w:rsid w:val="00CF7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Health%20and%20PE\_MASTER%20TEMPLATES\Level%203\Resources\Template_XXX_YX_YX_SH_XXX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9D505C3-8D22-4A51-8617-7375A465ABF2}" type="doc">
      <dgm:prSet loTypeId="urn:microsoft.com/office/officeart/2005/8/layout/cycle1" loCatId="cycle" qsTypeId="urn:microsoft.com/office/officeart/2005/8/quickstyle/simple1" qsCatId="simple" csTypeId="urn:microsoft.com/office/officeart/2005/8/colors/accent1_2" csCatId="accent1"/>
      <dgm:spPr/>
    </dgm:pt>
    <dgm:pt modelId="{B97996EA-1F90-49B5-98D0-24EDF402664F}">
      <dgm:prSet custT="1"/>
      <dgm:spPr/>
      <dgm:t>
        <a:bodyPr/>
        <a:lstStyle/>
        <a:p>
          <a:pPr marR="0" algn="ctr" rtl="0"/>
          <a:r>
            <a:rPr lang="en-US" altLang="zh-CN" sz="1400" b="1" i="0" u="none" strike="noStrike" baseline="0" smtClean="0">
              <a:latin typeface="Arial"/>
              <a:ea typeface="SimSun"/>
            </a:rPr>
            <a:t>Step 2</a:t>
          </a:r>
          <a:r>
            <a:rPr lang="en-US" altLang="zh-CN" sz="1400" b="0" i="0" u="none" strike="noStrike" baseline="0" smtClean="0">
              <a:latin typeface="Arial"/>
              <a:ea typeface="SimSun"/>
            </a:rPr>
            <a:t>: gather information: ask questions</a:t>
          </a:r>
          <a:endParaRPr lang="en-AU" sz="1400" smtClean="0"/>
        </a:p>
      </dgm:t>
    </dgm:pt>
    <dgm:pt modelId="{A86EFD94-5FFB-4FD9-B0D5-9948DED7E5D1}" type="parTrans" cxnId="{93B341A7-5BF0-429E-BC2B-07846CEA7752}">
      <dgm:prSet/>
      <dgm:spPr/>
      <dgm:t>
        <a:bodyPr/>
        <a:lstStyle/>
        <a:p>
          <a:pPr algn="ctr"/>
          <a:endParaRPr lang="en-AU"/>
        </a:p>
      </dgm:t>
    </dgm:pt>
    <dgm:pt modelId="{C24BE561-557D-4642-83D3-F97276F92944}" type="sibTrans" cxnId="{93B341A7-5BF0-429E-BC2B-07846CEA7752}">
      <dgm:prSet/>
      <dgm:spPr/>
      <dgm:t>
        <a:bodyPr/>
        <a:lstStyle/>
        <a:p>
          <a:pPr algn="ctr"/>
          <a:endParaRPr lang="en-AU"/>
        </a:p>
      </dgm:t>
    </dgm:pt>
    <dgm:pt modelId="{BE74BE6D-CE46-4E6B-96E8-823EB031EC1C}">
      <dgm:prSet custT="1"/>
      <dgm:spPr/>
      <dgm:t>
        <a:bodyPr/>
        <a:lstStyle/>
        <a:p>
          <a:pPr marR="0" algn="ctr" rtl="0"/>
          <a:r>
            <a:rPr lang="en-US" altLang="zh-CN" sz="1400" b="1" i="0" u="none" strike="noStrike" baseline="0" smtClean="0">
              <a:latin typeface="Arial"/>
              <a:ea typeface="SimSun"/>
            </a:rPr>
            <a:t>Step 3</a:t>
          </a:r>
          <a:r>
            <a:rPr lang="en-US" altLang="zh-CN" sz="1400" b="0" i="0" u="none" strike="noStrike" baseline="0" smtClean="0">
              <a:latin typeface="Arial"/>
              <a:ea typeface="SimSun"/>
            </a:rPr>
            <a:t>: brainstorm ideas for possible solutions</a:t>
          </a:r>
          <a:endParaRPr lang="en-AU" sz="1400" smtClean="0"/>
        </a:p>
      </dgm:t>
    </dgm:pt>
    <dgm:pt modelId="{C14F2A30-BC70-40EB-8118-D1DF49572640}" type="parTrans" cxnId="{934FD0CA-8621-431E-8DB7-9DD061B58CCD}">
      <dgm:prSet/>
      <dgm:spPr/>
      <dgm:t>
        <a:bodyPr/>
        <a:lstStyle/>
        <a:p>
          <a:pPr algn="ctr"/>
          <a:endParaRPr lang="en-AU"/>
        </a:p>
      </dgm:t>
    </dgm:pt>
    <dgm:pt modelId="{A294B57C-B3EE-4C7F-8965-ED679F662FC4}" type="sibTrans" cxnId="{934FD0CA-8621-431E-8DB7-9DD061B58CCD}">
      <dgm:prSet/>
      <dgm:spPr/>
      <dgm:t>
        <a:bodyPr/>
        <a:lstStyle/>
        <a:p>
          <a:pPr algn="ctr"/>
          <a:endParaRPr lang="en-AU"/>
        </a:p>
      </dgm:t>
    </dgm:pt>
    <dgm:pt modelId="{3A6E13A6-D53B-41ED-BDCA-9F4F1273DB78}">
      <dgm:prSet custT="1"/>
      <dgm:spPr/>
      <dgm:t>
        <a:bodyPr/>
        <a:lstStyle/>
        <a:p>
          <a:pPr marR="0" algn="ctr" rtl="0"/>
          <a:r>
            <a:rPr lang="en-US" altLang="zh-CN" sz="1400" b="1" i="0" u="none" strike="noStrike" baseline="0" smtClean="0">
              <a:latin typeface="Arial"/>
              <a:ea typeface="SimSun"/>
            </a:rPr>
            <a:t>Step 4</a:t>
          </a:r>
          <a:r>
            <a:rPr lang="en-US" altLang="zh-CN" sz="1400" b="0" i="0" u="none" strike="noStrike" baseline="0" smtClean="0">
              <a:latin typeface="Arial"/>
              <a:ea typeface="SimSun"/>
            </a:rPr>
            <a:t>: consider a solution</a:t>
          </a:r>
          <a:endParaRPr lang="en-AU" sz="1400" smtClean="0"/>
        </a:p>
      </dgm:t>
    </dgm:pt>
    <dgm:pt modelId="{838C6B50-994D-40E6-8E7A-5A555ECD9FF6}" type="parTrans" cxnId="{F53CB8B0-4208-42C4-9BEC-D72E110067CF}">
      <dgm:prSet/>
      <dgm:spPr/>
      <dgm:t>
        <a:bodyPr/>
        <a:lstStyle/>
        <a:p>
          <a:pPr algn="ctr"/>
          <a:endParaRPr lang="en-AU"/>
        </a:p>
      </dgm:t>
    </dgm:pt>
    <dgm:pt modelId="{155310B0-09A3-4F8E-8329-24DE72DB1820}" type="sibTrans" cxnId="{F53CB8B0-4208-42C4-9BEC-D72E110067CF}">
      <dgm:prSet/>
      <dgm:spPr/>
      <dgm:t>
        <a:bodyPr/>
        <a:lstStyle/>
        <a:p>
          <a:pPr algn="ctr"/>
          <a:endParaRPr lang="en-AU"/>
        </a:p>
      </dgm:t>
    </dgm:pt>
    <dgm:pt modelId="{A2369919-A1DC-41AD-BA67-154D0CCCDEF4}">
      <dgm:prSet custT="1"/>
      <dgm:spPr/>
      <dgm:t>
        <a:bodyPr/>
        <a:lstStyle/>
        <a:p>
          <a:pPr marR="0" algn="ctr" rtl="0"/>
          <a:r>
            <a:rPr lang="en-US" altLang="zh-CN" sz="1400" b="1" i="0" u="none" strike="noStrike" baseline="0" smtClean="0">
              <a:latin typeface="Arial"/>
              <a:ea typeface="SimSun"/>
            </a:rPr>
            <a:t>Step 5</a:t>
          </a:r>
          <a:r>
            <a:rPr lang="en-US" altLang="zh-CN" sz="1400" b="0" i="0" u="none" strike="noStrike" baseline="0" smtClean="0">
              <a:latin typeface="Arial"/>
              <a:ea typeface="SimSun"/>
            </a:rPr>
            <a:t>:</a:t>
          </a:r>
          <a:r>
            <a:rPr lang="zh-CN" altLang="en-US" sz="1400" b="0" i="0" u="none" strike="noStrike" baseline="0" smtClean="0">
              <a:latin typeface="Arial"/>
              <a:ea typeface="SimSun"/>
            </a:rPr>
            <a:t> </a:t>
          </a:r>
          <a:r>
            <a:rPr lang="en-US" altLang="zh-CN" sz="1400" b="0" i="0" u="none" strike="noStrike" baseline="0" smtClean="0">
              <a:latin typeface="Arial"/>
              <a:ea typeface="SimSun"/>
            </a:rPr>
            <a:t>select the best idea</a:t>
          </a:r>
          <a:endParaRPr lang="en-AU" sz="1400" smtClean="0"/>
        </a:p>
      </dgm:t>
    </dgm:pt>
    <dgm:pt modelId="{6481690B-685E-4C81-9C72-798446192A85}" type="parTrans" cxnId="{310AAEB3-CEC7-4B11-A166-2E6997FDEF25}">
      <dgm:prSet/>
      <dgm:spPr/>
      <dgm:t>
        <a:bodyPr/>
        <a:lstStyle/>
        <a:p>
          <a:pPr algn="ctr"/>
          <a:endParaRPr lang="en-AU"/>
        </a:p>
      </dgm:t>
    </dgm:pt>
    <dgm:pt modelId="{09E041CC-C668-4CE7-B220-1EDCF0C9C5D9}" type="sibTrans" cxnId="{310AAEB3-CEC7-4B11-A166-2E6997FDEF25}">
      <dgm:prSet/>
      <dgm:spPr/>
      <dgm:t>
        <a:bodyPr/>
        <a:lstStyle/>
        <a:p>
          <a:pPr algn="ctr"/>
          <a:endParaRPr lang="en-AU"/>
        </a:p>
      </dgm:t>
    </dgm:pt>
    <dgm:pt modelId="{740AC217-89EC-49F9-88B5-2E4877B67C36}">
      <dgm:prSet custT="1"/>
      <dgm:spPr/>
      <dgm:t>
        <a:bodyPr/>
        <a:lstStyle/>
        <a:p>
          <a:pPr marR="0" algn="ctr" rtl="0"/>
          <a:r>
            <a:rPr lang="en-US" altLang="zh-CN" sz="1400" b="1" i="0" u="none" strike="noStrike" baseline="0" smtClean="0">
              <a:latin typeface="Arial"/>
              <a:ea typeface="SimSun"/>
            </a:rPr>
            <a:t>Step 6</a:t>
          </a:r>
          <a:r>
            <a:rPr lang="en-US" altLang="zh-CN" sz="1400" b="0" i="0" u="none" strike="noStrike" baseline="0" smtClean="0">
              <a:latin typeface="Arial"/>
              <a:ea typeface="SimSun"/>
            </a:rPr>
            <a:t>:</a:t>
          </a:r>
          <a:r>
            <a:rPr lang="zh-CN" altLang="en-US" sz="1400" b="0" i="0" u="none" strike="noStrike" baseline="0" smtClean="0">
              <a:latin typeface="Arial"/>
              <a:ea typeface="SimSun"/>
            </a:rPr>
            <a:t> </a:t>
          </a:r>
          <a:r>
            <a:rPr lang="en-US" altLang="zh-CN" sz="1400" b="0" i="0" u="none" strike="noStrike" baseline="0" smtClean="0">
              <a:latin typeface="Arial"/>
              <a:ea typeface="SimSun"/>
            </a:rPr>
            <a:t>apply and review</a:t>
          </a:r>
          <a:endParaRPr lang="en-AU" sz="1400" smtClean="0"/>
        </a:p>
      </dgm:t>
    </dgm:pt>
    <dgm:pt modelId="{59E5BA14-E3E3-4B0E-B629-912CD73AF34F}" type="parTrans" cxnId="{B71F7475-F713-419B-8F74-FB92306763AF}">
      <dgm:prSet/>
      <dgm:spPr/>
      <dgm:t>
        <a:bodyPr/>
        <a:lstStyle/>
        <a:p>
          <a:pPr algn="ctr"/>
          <a:endParaRPr lang="en-AU"/>
        </a:p>
      </dgm:t>
    </dgm:pt>
    <dgm:pt modelId="{859AB2B1-B5C7-4C64-9E89-C1B7E1DD4B05}" type="sibTrans" cxnId="{B71F7475-F713-419B-8F74-FB92306763AF}">
      <dgm:prSet/>
      <dgm:spPr/>
      <dgm:t>
        <a:bodyPr/>
        <a:lstStyle/>
        <a:p>
          <a:pPr algn="ctr"/>
          <a:endParaRPr lang="en-AU"/>
        </a:p>
      </dgm:t>
    </dgm:pt>
    <dgm:pt modelId="{B0E82454-BBF7-4981-A8A3-81CAA1BC6BA2}">
      <dgm:prSet custT="1"/>
      <dgm:spPr/>
      <dgm:t>
        <a:bodyPr/>
        <a:lstStyle/>
        <a:p>
          <a:pPr marR="0" algn="ctr" rtl="0"/>
          <a:r>
            <a:rPr lang="en-US" altLang="zh-CN" sz="1400" b="1" i="0" u="none" strike="noStrike" baseline="0" smtClean="0">
              <a:latin typeface="Arial"/>
              <a:ea typeface="SimSun"/>
            </a:rPr>
            <a:t>Step 1</a:t>
          </a:r>
          <a:r>
            <a:rPr lang="en-US" altLang="zh-CN" sz="1400" b="0" i="0" u="none" strike="noStrike" baseline="0" smtClean="0">
              <a:latin typeface="Arial"/>
              <a:ea typeface="SimSun"/>
            </a:rPr>
            <a:t>: identify the problem</a:t>
          </a:r>
          <a:endParaRPr lang="en-AU" sz="1400" smtClean="0"/>
        </a:p>
      </dgm:t>
    </dgm:pt>
    <dgm:pt modelId="{225522D0-41F5-48DE-9A51-7F514B2D4B1A}" type="parTrans" cxnId="{AD98BB51-B023-4D15-BB94-1A0FD5B72E4D}">
      <dgm:prSet/>
      <dgm:spPr/>
      <dgm:t>
        <a:bodyPr/>
        <a:lstStyle/>
        <a:p>
          <a:pPr algn="ctr"/>
          <a:endParaRPr lang="en-AU"/>
        </a:p>
      </dgm:t>
    </dgm:pt>
    <dgm:pt modelId="{E8F7E37D-157B-4698-B2E6-B25A6195600A}" type="sibTrans" cxnId="{AD98BB51-B023-4D15-BB94-1A0FD5B72E4D}">
      <dgm:prSet/>
      <dgm:spPr/>
      <dgm:t>
        <a:bodyPr/>
        <a:lstStyle/>
        <a:p>
          <a:pPr algn="ctr"/>
          <a:endParaRPr lang="en-AU"/>
        </a:p>
      </dgm:t>
    </dgm:pt>
    <dgm:pt modelId="{CE98B1C5-17C9-4D2F-8A66-681C0770F345}" type="pres">
      <dgm:prSet presAssocID="{69D505C3-8D22-4A51-8617-7375A465ABF2}" presName="cycle" presStyleCnt="0">
        <dgm:presLayoutVars>
          <dgm:dir/>
          <dgm:resizeHandles val="exact"/>
        </dgm:presLayoutVars>
      </dgm:prSet>
      <dgm:spPr/>
    </dgm:pt>
    <dgm:pt modelId="{8989B751-EBAE-4D7A-8F85-12C2DC8CD1C1}" type="pres">
      <dgm:prSet presAssocID="{B97996EA-1F90-49B5-98D0-24EDF402664F}" presName="dummy" presStyleCnt="0"/>
      <dgm:spPr/>
    </dgm:pt>
    <dgm:pt modelId="{01E1C897-9A64-455D-8BAF-B36B78ADE094}" type="pres">
      <dgm:prSet presAssocID="{B97996EA-1F90-49B5-98D0-24EDF402664F}" presName="node" presStyleLbl="revTx" presStyleIdx="0" presStyleCnt="6">
        <dgm:presLayoutVars>
          <dgm:bulletEnabled val="1"/>
        </dgm:presLayoutVars>
      </dgm:prSet>
      <dgm:spPr/>
    </dgm:pt>
    <dgm:pt modelId="{E2014B25-6447-41A4-9A75-C004F42897C2}" type="pres">
      <dgm:prSet presAssocID="{C24BE561-557D-4642-83D3-F97276F92944}" presName="sibTrans" presStyleLbl="node1" presStyleIdx="0" presStyleCnt="6"/>
      <dgm:spPr/>
    </dgm:pt>
    <dgm:pt modelId="{15B5DF0F-80AD-467F-A3C8-B9BD39EB74F2}" type="pres">
      <dgm:prSet presAssocID="{BE74BE6D-CE46-4E6B-96E8-823EB031EC1C}" presName="dummy" presStyleCnt="0"/>
      <dgm:spPr/>
    </dgm:pt>
    <dgm:pt modelId="{5186C81D-918C-40A3-BB9D-7704CCD5223D}" type="pres">
      <dgm:prSet presAssocID="{BE74BE6D-CE46-4E6B-96E8-823EB031EC1C}" presName="node" presStyleLbl="revTx" presStyleIdx="1" presStyleCnt="6">
        <dgm:presLayoutVars>
          <dgm:bulletEnabled val="1"/>
        </dgm:presLayoutVars>
      </dgm:prSet>
      <dgm:spPr/>
    </dgm:pt>
    <dgm:pt modelId="{66D24AB9-D7E2-47E5-AF44-9729FFE0EAF8}" type="pres">
      <dgm:prSet presAssocID="{A294B57C-B3EE-4C7F-8965-ED679F662FC4}" presName="sibTrans" presStyleLbl="node1" presStyleIdx="1" presStyleCnt="6"/>
      <dgm:spPr/>
    </dgm:pt>
    <dgm:pt modelId="{A6280D09-0D0C-4443-BAE0-09711CDF4B15}" type="pres">
      <dgm:prSet presAssocID="{3A6E13A6-D53B-41ED-BDCA-9F4F1273DB78}" presName="dummy" presStyleCnt="0"/>
      <dgm:spPr/>
    </dgm:pt>
    <dgm:pt modelId="{4405CA41-2256-4E71-A7CC-0054F9A05640}" type="pres">
      <dgm:prSet presAssocID="{3A6E13A6-D53B-41ED-BDCA-9F4F1273DB78}" presName="node" presStyleLbl="revTx" presStyleIdx="2" presStyleCnt="6">
        <dgm:presLayoutVars>
          <dgm:bulletEnabled val="1"/>
        </dgm:presLayoutVars>
      </dgm:prSet>
      <dgm:spPr/>
    </dgm:pt>
    <dgm:pt modelId="{D6F57F47-94E1-4351-A5CE-5AF30957505B}" type="pres">
      <dgm:prSet presAssocID="{155310B0-09A3-4F8E-8329-24DE72DB1820}" presName="sibTrans" presStyleLbl="node1" presStyleIdx="2" presStyleCnt="6"/>
      <dgm:spPr/>
    </dgm:pt>
    <dgm:pt modelId="{207C38DF-EBCF-489F-B281-64FAAB24B322}" type="pres">
      <dgm:prSet presAssocID="{A2369919-A1DC-41AD-BA67-154D0CCCDEF4}" presName="dummy" presStyleCnt="0"/>
      <dgm:spPr/>
    </dgm:pt>
    <dgm:pt modelId="{E3E63B15-1FD4-49B1-93E5-A8E2EA2A756D}" type="pres">
      <dgm:prSet presAssocID="{A2369919-A1DC-41AD-BA67-154D0CCCDEF4}" presName="node" presStyleLbl="revTx" presStyleIdx="3" presStyleCnt="6">
        <dgm:presLayoutVars>
          <dgm:bulletEnabled val="1"/>
        </dgm:presLayoutVars>
      </dgm:prSet>
      <dgm:spPr/>
    </dgm:pt>
    <dgm:pt modelId="{2814026D-7B54-4284-B956-FBB82090C8AF}" type="pres">
      <dgm:prSet presAssocID="{09E041CC-C668-4CE7-B220-1EDCF0C9C5D9}" presName="sibTrans" presStyleLbl="node1" presStyleIdx="3" presStyleCnt="6"/>
      <dgm:spPr/>
    </dgm:pt>
    <dgm:pt modelId="{82BB2E93-7C4D-4C87-AA16-7CCC584F986D}" type="pres">
      <dgm:prSet presAssocID="{740AC217-89EC-49F9-88B5-2E4877B67C36}" presName="dummy" presStyleCnt="0"/>
      <dgm:spPr/>
    </dgm:pt>
    <dgm:pt modelId="{BFF89F58-3041-4120-AE07-7AFC17E29524}" type="pres">
      <dgm:prSet presAssocID="{740AC217-89EC-49F9-88B5-2E4877B67C36}" presName="node" presStyleLbl="revTx" presStyleIdx="4" presStyleCnt="6">
        <dgm:presLayoutVars>
          <dgm:bulletEnabled val="1"/>
        </dgm:presLayoutVars>
      </dgm:prSet>
      <dgm:spPr/>
    </dgm:pt>
    <dgm:pt modelId="{3D2F3581-F144-4B6D-AF3F-AEFCB1D4D3F7}" type="pres">
      <dgm:prSet presAssocID="{859AB2B1-B5C7-4C64-9E89-C1B7E1DD4B05}" presName="sibTrans" presStyleLbl="node1" presStyleIdx="4" presStyleCnt="6"/>
      <dgm:spPr/>
    </dgm:pt>
    <dgm:pt modelId="{D3456CF8-EDC1-4EE9-BD80-10BD42244C14}" type="pres">
      <dgm:prSet presAssocID="{B0E82454-BBF7-4981-A8A3-81CAA1BC6BA2}" presName="dummy" presStyleCnt="0"/>
      <dgm:spPr/>
    </dgm:pt>
    <dgm:pt modelId="{B675693B-6A11-4034-BB62-0BA89C87FF1F}" type="pres">
      <dgm:prSet presAssocID="{B0E82454-BBF7-4981-A8A3-81CAA1BC6BA2}" presName="node" presStyleLbl="revTx" presStyleIdx="5" presStyleCnt="6">
        <dgm:presLayoutVars>
          <dgm:bulletEnabled val="1"/>
        </dgm:presLayoutVars>
      </dgm:prSet>
      <dgm:spPr/>
    </dgm:pt>
    <dgm:pt modelId="{92BF8E1B-78A0-439B-8E6E-5EBE7D05AA15}" type="pres">
      <dgm:prSet presAssocID="{E8F7E37D-157B-4698-B2E6-B25A6195600A}" presName="sibTrans" presStyleLbl="node1" presStyleIdx="5" presStyleCnt="6"/>
      <dgm:spPr/>
    </dgm:pt>
  </dgm:ptLst>
  <dgm:cxnLst>
    <dgm:cxn modelId="{934FD0CA-8621-431E-8DB7-9DD061B58CCD}" srcId="{69D505C3-8D22-4A51-8617-7375A465ABF2}" destId="{BE74BE6D-CE46-4E6B-96E8-823EB031EC1C}" srcOrd="1" destOrd="0" parTransId="{C14F2A30-BC70-40EB-8118-D1DF49572640}" sibTransId="{A294B57C-B3EE-4C7F-8965-ED679F662FC4}"/>
    <dgm:cxn modelId="{FBE4CDB1-281A-4C6D-A140-9CEC972350B6}" type="presOf" srcId="{B97996EA-1F90-49B5-98D0-24EDF402664F}" destId="{01E1C897-9A64-455D-8BAF-B36B78ADE094}" srcOrd="0" destOrd="0" presId="urn:microsoft.com/office/officeart/2005/8/layout/cycle1"/>
    <dgm:cxn modelId="{2C0066AF-EF30-498B-9FC7-DA1AE81CEA95}" type="presOf" srcId="{3A6E13A6-D53B-41ED-BDCA-9F4F1273DB78}" destId="{4405CA41-2256-4E71-A7CC-0054F9A05640}" srcOrd="0" destOrd="0" presId="urn:microsoft.com/office/officeart/2005/8/layout/cycle1"/>
    <dgm:cxn modelId="{AD98BB51-B023-4D15-BB94-1A0FD5B72E4D}" srcId="{69D505C3-8D22-4A51-8617-7375A465ABF2}" destId="{B0E82454-BBF7-4981-A8A3-81CAA1BC6BA2}" srcOrd="5" destOrd="0" parTransId="{225522D0-41F5-48DE-9A51-7F514B2D4B1A}" sibTransId="{E8F7E37D-157B-4698-B2E6-B25A6195600A}"/>
    <dgm:cxn modelId="{93B341A7-5BF0-429E-BC2B-07846CEA7752}" srcId="{69D505C3-8D22-4A51-8617-7375A465ABF2}" destId="{B97996EA-1F90-49B5-98D0-24EDF402664F}" srcOrd="0" destOrd="0" parTransId="{A86EFD94-5FFB-4FD9-B0D5-9948DED7E5D1}" sibTransId="{C24BE561-557D-4642-83D3-F97276F92944}"/>
    <dgm:cxn modelId="{B71F7475-F713-419B-8F74-FB92306763AF}" srcId="{69D505C3-8D22-4A51-8617-7375A465ABF2}" destId="{740AC217-89EC-49F9-88B5-2E4877B67C36}" srcOrd="4" destOrd="0" parTransId="{59E5BA14-E3E3-4B0E-B629-912CD73AF34F}" sibTransId="{859AB2B1-B5C7-4C64-9E89-C1B7E1DD4B05}"/>
    <dgm:cxn modelId="{89CC6C24-0D46-4633-9DB8-57C4C368D40E}" type="presOf" srcId="{09E041CC-C668-4CE7-B220-1EDCF0C9C5D9}" destId="{2814026D-7B54-4284-B956-FBB82090C8AF}" srcOrd="0" destOrd="0" presId="urn:microsoft.com/office/officeart/2005/8/layout/cycle1"/>
    <dgm:cxn modelId="{CAA54246-6D72-488D-BC90-78FBB147153A}" type="presOf" srcId="{740AC217-89EC-49F9-88B5-2E4877B67C36}" destId="{BFF89F58-3041-4120-AE07-7AFC17E29524}" srcOrd="0" destOrd="0" presId="urn:microsoft.com/office/officeart/2005/8/layout/cycle1"/>
    <dgm:cxn modelId="{4288C7BC-784E-40EE-AB07-3E652B3D9A57}" type="presOf" srcId="{C24BE561-557D-4642-83D3-F97276F92944}" destId="{E2014B25-6447-41A4-9A75-C004F42897C2}" srcOrd="0" destOrd="0" presId="urn:microsoft.com/office/officeart/2005/8/layout/cycle1"/>
    <dgm:cxn modelId="{F53CB8B0-4208-42C4-9BEC-D72E110067CF}" srcId="{69D505C3-8D22-4A51-8617-7375A465ABF2}" destId="{3A6E13A6-D53B-41ED-BDCA-9F4F1273DB78}" srcOrd="2" destOrd="0" parTransId="{838C6B50-994D-40E6-8E7A-5A555ECD9FF6}" sibTransId="{155310B0-09A3-4F8E-8329-24DE72DB1820}"/>
    <dgm:cxn modelId="{6EE86F73-7079-4FFD-93BF-DD7E8692ADF5}" type="presOf" srcId="{B0E82454-BBF7-4981-A8A3-81CAA1BC6BA2}" destId="{B675693B-6A11-4034-BB62-0BA89C87FF1F}" srcOrd="0" destOrd="0" presId="urn:microsoft.com/office/officeart/2005/8/layout/cycle1"/>
    <dgm:cxn modelId="{0985B28D-6EE6-4E7E-B6AE-8503DAE9E0B7}" type="presOf" srcId="{859AB2B1-B5C7-4C64-9E89-C1B7E1DD4B05}" destId="{3D2F3581-F144-4B6D-AF3F-AEFCB1D4D3F7}" srcOrd="0" destOrd="0" presId="urn:microsoft.com/office/officeart/2005/8/layout/cycle1"/>
    <dgm:cxn modelId="{AC5FAD27-13FD-4741-9C1B-FFC59F27A231}" type="presOf" srcId="{E8F7E37D-157B-4698-B2E6-B25A6195600A}" destId="{92BF8E1B-78A0-439B-8E6E-5EBE7D05AA15}" srcOrd="0" destOrd="0" presId="urn:microsoft.com/office/officeart/2005/8/layout/cycle1"/>
    <dgm:cxn modelId="{4D734519-C7C4-4CE0-A103-28E6ACCFE5DB}" type="presOf" srcId="{155310B0-09A3-4F8E-8329-24DE72DB1820}" destId="{D6F57F47-94E1-4351-A5CE-5AF30957505B}" srcOrd="0" destOrd="0" presId="urn:microsoft.com/office/officeart/2005/8/layout/cycle1"/>
    <dgm:cxn modelId="{28CCDFC5-760E-4FEE-B9DD-4A8C52B31EF1}" type="presOf" srcId="{A2369919-A1DC-41AD-BA67-154D0CCCDEF4}" destId="{E3E63B15-1FD4-49B1-93E5-A8E2EA2A756D}" srcOrd="0" destOrd="0" presId="urn:microsoft.com/office/officeart/2005/8/layout/cycle1"/>
    <dgm:cxn modelId="{310AAEB3-CEC7-4B11-A166-2E6997FDEF25}" srcId="{69D505C3-8D22-4A51-8617-7375A465ABF2}" destId="{A2369919-A1DC-41AD-BA67-154D0CCCDEF4}" srcOrd="3" destOrd="0" parTransId="{6481690B-685E-4C81-9C72-798446192A85}" sibTransId="{09E041CC-C668-4CE7-B220-1EDCF0C9C5D9}"/>
    <dgm:cxn modelId="{4B23D210-4F9E-481E-B32B-2E406E2A19BA}" type="presOf" srcId="{BE74BE6D-CE46-4E6B-96E8-823EB031EC1C}" destId="{5186C81D-918C-40A3-BB9D-7704CCD5223D}" srcOrd="0" destOrd="0" presId="urn:microsoft.com/office/officeart/2005/8/layout/cycle1"/>
    <dgm:cxn modelId="{342D31A1-D89C-45B1-A28F-62B5B3E50D1F}" type="presOf" srcId="{A294B57C-B3EE-4C7F-8965-ED679F662FC4}" destId="{66D24AB9-D7E2-47E5-AF44-9729FFE0EAF8}" srcOrd="0" destOrd="0" presId="urn:microsoft.com/office/officeart/2005/8/layout/cycle1"/>
    <dgm:cxn modelId="{AC5235A4-4D5D-4826-BE79-4C2FC5486F1C}" type="presOf" srcId="{69D505C3-8D22-4A51-8617-7375A465ABF2}" destId="{CE98B1C5-17C9-4D2F-8A66-681C0770F345}" srcOrd="0" destOrd="0" presId="urn:microsoft.com/office/officeart/2005/8/layout/cycle1"/>
    <dgm:cxn modelId="{77759BFF-873C-40D8-8A34-5A29C4BBD1DB}" type="presParOf" srcId="{CE98B1C5-17C9-4D2F-8A66-681C0770F345}" destId="{8989B751-EBAE-4D7A-8F85-12C2DC8CD1C1}" srcOrd="0" destOrd="0" presId="urn:microsoft.com/office/officeart/2005/8/layout/cycle1"/>
    <dgm:cxn modelId="{54F053E9-CC21-484D-B76A-25392F963528}" type="presParOf" srcId="{CE98B1C5-17C9-4D2F-8A66-681C0770F345}" destId="{01E1C897-9A64-455D-8BAF-B36B78ADE094}" srcOrd="1" destOrd="0" presId="urn:microsoft.com/office/officeart/2005/8/layout/cycle1"/>
    <dgm:cxn modelId="{B344D223-ECA9-40A4-B0B5-12A709C19410}" type="presParOf" srcId="{CE98B1C5-17C9-4D2F-8A66-681C0770F345}" destId="{E2014B25-6447-41A4-9A75-C004F42897C2}" srcOrd="2" destOrd="0" presId="urn:microsoft.com/office/officeart/2005/8/layout/cycle1"/>
    <dgm:cxn modelId="{C19BA457-A936-4144-8433-3C19ABBC2A0E}" type="presParOf" srcId="{CE98B1C5-17C9-4D2F-8A66-681C0770F345}" destId="{15B5DF0F-80AD-467F-A3C8-B9BD39EB74F2}" srcOrd="3" destOrd="0" presId="urn:microsoft.com/office/officeart/2005/8/layout/cycle1"/>
    <dgm:cxn modelId="{0432C206-95EB-4F5C-ADBF-92B120ABC05F}" type="presParOf" srcId="{CE98B1C5-17C9-4D2F-8A66-681C0770F345}" destId="{5186C81D-918C-40A3-BB9D-7704CCD5223D}" srcOrd="4" destOrd="0" presId="urn:microsoft.com/office/officeart/2005/8/layout/cycle1"/>
    <dgm:cxn modelId="{0DAE771E-5C62-43E6-BD09-F43D224E1315}" type="presParOf" srcId="{CE98B1C5-17C9-4D2F-8A66-681C0770F345}" destId="{66D24AB9-D7E2-47E5-AF44-9729FFE0EAF8}" srcOrd="5" destOrd="0" presId="urn:microsoft.com/office/officeart/2005/8/layout/cycle1"/>
    <dgm:cxn modelId="{60A84B06-D17C-4D22-B049-A699533FB617}" type="presParOf" srcId="{CE98B1C5-17C9-4D2F-8A66-681C0770F345}" destId="{A6280D09-0D0C-4443-BAE0-09711CDF4B15}" srcOrd="6" destOrd="0" presId="urn:microsoft.com/office/officeart/2005/8/layout/cycle1"/>
    <dgm:cxn modelId="{9BDF83CB-6D61-499F-A192-3316C5AD4FA2}" type="presParOf" srcId="{CE98B1C5-17C9-4D2F-8A66-681C0770F345}" destId="{4405CA41-2256-4E71-A7CC-0054F9A05640}" srcOrd="7" destOrd="0" presId="urn:microsoft.com/office/officeart/2005/8/layout/cycle1"/>
    <dgm:cxn modelId="{9DE551A8-8AA2-44C1-B653-927945477C97}" type="presParOf" srcId="{CE98B1C5-17C9-4D2F-8A66-681C0770F345}" destId="{D6F57F47-94E1-4351-A5CE-5AF30957505B}" srcOrd="8" destOrd="0" presId="urn:microsoft.com/office/officeart/2005/8/layout/cycle1"/>
    <dgm:cxn modelId="{DF2E7B4C-4085-4F1E-AB20-222B4E74225B}" type="presParOf" srcId="{CE98B1C5-17C9-4D2F-8A66-681C0770F345}" destId="{207C38DF-EBCF-489F-B281-64FAAB24B322}" srcOrd="9" destOrd="0" presId="urn:microsoft.com/office/officeart/2005/8/layout/cycle1"/>
    <dgm:cxn modelId="{75A48E22-E84A-4BA1-B62A-73D2020ECF70}" type="presParOf" srcId="{CE98B1C5-17C9-4D2F-8A66-681C0770F345}" destId="{E3E63B15-1FD4-49B1-93E5-A8E2EA2A756D}" srcOrd="10" destOrd="0" presId="urn:microsoft.com/office/officeart/2005/8/layout/cycle1"/>
    <dgm:cxn modelId="{E94571C2-3EC8-4D3E-9A3B-D7335D80D53E}" type="presParOf" srcId="{CE98B1C5-17C9-4D2F-8A66-681C0770F345}" destId="{2814026D-7B54-4284-B956-FBB82090C8AF}" srcOrd="11" destOrd="0" presId="urn:microsoft.com/office/officeart/2005/8/layout/cycle1"/>
    <dgm:cxn modelId="{D6BD6ABA-9C3F-4C26-AA08-B16D461B1E87}" type="presParOf" srcId="{CE98B1C5-17C9-4D2F-8A66-681C0770F345}" destId="{82BB2E93-7C4D-4C87-AA16-7CCC584F986D}" srcOrd="12" destOrd="0" presId="urn:microsoft.com/office/officeart/2005/8/layout/cycle1"/>
    <dgm:cxn modelId="{5640837D-0AE8-4A4D-BF60-FDDF91F3082E}" type="presParOf" srcId="{CE98B1C5-17C9-4D2F-8A66-681C0770F345}" destId="{BFF89F58-3041-4120-AE07-7AFC17E29524}" srcOrd="13" destOrd="0" presId="urn:microsoft.com/office/officeart/2005/8/layout/cycle1"/>
    <dgm:cxn modelId="{818CFBE8-438E-445B-90F4-37FBD469C44B}" type="presParOf" srcId="{CE98B1C5-17C9-4D2F-8A66-681C0770F345}" destId="{3D2F3581-F144-4B6D-AF3F-AEFCB1D4D3F7}" srcOrd="14" destOrd="0" presId="urn:microsoft.com/office/officeart/2005/8/layout/cycle1"/>
    <dgm:cxn modelId="{008006B0-3F9B-443B-B15F-81039A845EDF}" type="presParOf" srcId="{CE98B1C5-17C9-4D2F-8A66-681C0770F345}" destId="{D3456CF8-EDC1-4EE9-BD80-10BD42244C14}" srcOrd="15" destOrd="0" presId="urn:microsoft.com/office/officeart/2005/8/layout/cycle1"/>
    <dgm:cxn modelId="{A86D7704-1FF8-40FB-B175-B7F1C63CAC64}" type="presParOf" srcId="{CE98B1C5-17C9-4D2F-8A66-681C0770F345}" destId="{B675693B-6A11-4034-BB62-0BA89C87FF1F}" srcOrd="16" destOrd="0" presId="urn:microsoft.com/office/officeart/2005/8/layout/cycle1"/>
    <dgm:cxn modelId="{2B98D7EA-A3A3-4687-96B3-81334468C839}" type="presParOf" srcId="{CE98B1C5-17C9-4D2F-8A66-681C0770F345}" destId="{92BF8E1B-78A0-439B-8E6E-5EBE7D05AA15}" srcOrd="17" destOrd="0" presId="urn:microsoft.com/office/officeart/2005/8/layout/cycle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E1C897-9A64-455D-8BAF-B36B78ADE094}">
      <dsp:nvSpPr>
        <dsp:cNvPr id="0" name=""/>
        <dsp:cNvSpPr/>
      </dsp:nvSpPr>
      <dsp:spPr>
        <a:xfrm>
          <a:off x="3595059" y="53403"/>
          <a:ext cx="1073244" cy="10732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R="0" lvl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400" b="1" i="0" u="none" strike="noStrike" kern="1200" baseline="0" smtClean="0">
              <a:latin typeface="Arial"/>
              <a:ea typeface="SimSun"/>
            </a:rPr>
            <a:t>Step 2</a:t>
          </a:r>
          <a:r>
            <a:rPr lang="en-US" altLang="zh-CN" sz="1400" b="0" i="0" u="none" strike="noStrike" kern="1200" baseline="0" smtClean="0">
              <a:latin typeface="Arial"/>
              <a:ea typeface="SimSun"/>
            </a:rPr>
            <a:t>: gather information: ask questions</a:t>
          </a:r>
          <a:endParaRPr lang="en-AU" sz="1400" kern="1200" smtClean="0"/>
        </a:p>
      </dsp:txBody>
      <dsp:txXfrm>
        <a:off x="3595059" y="53403"/>
        <a:ext cx="1073244" cy="1073244"/>
      </dsp:txXfrm>
    </dsp:sp>
    <dsp:sp modelId="{E2014B25-6447-41A4-9A75-C004F42897C2}">
      <dsp:nvSpPr>
        <dsp:cNvPr id="0" name=""/>
        <dsp:cNvSpPr/>
      </dsp:nvSpPr>
      <dsp:spPr>
        <a:xfrm>
          <a:off x="313671" y="42541"/>
          <a:ext cx="5241828" cy="5241828"/>
        </a:xfrm>
        <a:prstGeom prst="circularArrow">
          <a:avLst>
            <a:gd name="adj1" fmla="val 3993"/>
            <a:gd name="adj2" fmla="val 250474"/>
            <a:gd name="adj3" fmla="val 20572404"/>
            <a:gd name="adj4" fmla="val 18983817"/>
            <a:gd name="adj5" fmla="val 465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186C81D-918C-40A3-BB9D-7704CCD5223D}">
      <dsp:nvSpPr>
        <dsp:cNvPr id="0" name=""/>
        <dsp:cNvSpPr/>
      </dsp:nvSpPr>
      <dsp:spPr>
        <a:xfrm>
          <a:off x="4792155" y="2126833"/>
          <a:ext cx="1073244" cy="10732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R="0" lvl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400" b="1" i="0" u="none" strike="noStrike" kern="1200" baseline="0" smtClean="0">
              <a:latin typeface="Arial"/>
              <a:ea typeface="SimSun"/>
            </a:rPr>
            <a:t>Step 3</a:t>
          </a:r>
          <a:r>
            <a:rPr lang="en-US" altLang="zh-CN" sz="1400" b="0" i="0" u="none" strike="noStrike" kern="1200" baseline="0" smtClean="0">
              <a:latin typeface="Arial"/>
              <a:ea typeface="SimSun"/>
            </a:rPr>
            <a:t>: brainstorm ideas for possible solutions</a:t>
          </a:r>
          <a:endParaRPr lang="en-AU" sz="1400" kern="1200" smtClean="0"/>
        </a:p>
      </dsp:txBody>
      <dsp:txXfrm>
        <a:off x="4792155" y="2126833"/>
        <a:ext cx="1073244" cy="1073244"/>
      </dsp:txXfrm>
    </dsp:sp>
    <dsp:sp modelId="{66D24AB9-D7E2-47E5-AF44-9729FFE0EAF8}">
      <dsp:nvSpPr>
        <dsp:cNvPr id="0" name=""/>
        <dsp:cNvSpPr/>
      </dsp:nvSpPr>
      <dsp:spPr>
        <a:xfrm>
          <a:off x="313671" y="42541"/>
          <a:ext cx="5241828" cy="5241828"/>
        </a:xfrm>
        <a:prstGeom prst="circularArrow">
          <a:avLst>
            <a:gd name="adj1" fmla="val 3993"/>
            <a:gd name="adj2" fmla="val 250474"/>
            <a:gd name="adj3" fmla="val 2365709"/>
            <a:gd name="adj4" fmla="val 777121"/>
            <a:gd name="adj5" fmla="val 465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405CA41-2256-4E71-A7CC-0054F9A05640}">
      <dsp:nvSpPr>
        <dsp:cNvPr id="0" name=""/>
        <dsp:cNvSpPr/>
      </dsp:nvSpPr>
      <dsp:spPr>
        <a:xfrm>
          <a:off x="3595059" y="4200264"/>
          <a:ext cx="1073244" cy="10732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R="0" lvl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400" b="1" i="0" u="none" strike="noStrike" kern="1200" baseline="0" smtClean="0">
              <a:latin typeface="Arial"/>
              <a:ea typeface="SimSun"/>
            </a:rPr>
            <a:t>Step 4</a:t>
          </a:r>
          <a:r>
            <a:rPr lang="en-US" altLang="zh-CN" sz="1400" b="0" i="0" u="none" strike="noStrike" kern="1200" baseline="0" smtClean="0">
              <a:latin typeface="Arial"/>
              <a:ea typeface="SimSun"/>
            </a:rPr>
            <a:t>: consider a solution</a:t>
          </a:r>
          <a:endParaRPr lang="en-AU" sz="1400" kern="1200" smtClean="0"/>
        </a:p>
      </dsp:txBody>
      <dsp:txXfrm>
        <a:off x="3595059" y="4200264"/>
        <a:ext cx="1073244" cy="1073244"/>
      </dsp:txXfrm>
    </dsp:sp>
    <dsp:sp modelId="{D6F57F47-94E1-4351-A5CE-5AF30957505B}">
      <dsp:nvSpPr>
        <dsp:cNvPr id="0" name=""/>
        <dsp:cNvSpPr/>
      </dsp:nvSpPr>
      <dsp:spPr>
        <a:xfrm>
          <a:off x="313671" y="42541"/>
          <a:ext cx="5241828" cy="5241828"/>
        </a:xfrm>
        <a:prstGeom prst="circularArrow">
          <a:avLst>
            <a:gd name="adj1" fmla="val 3993"/>
            <a:gd name="adj2" fmla="val 250474"/>
            <a:gd name="adj3" fmla="val 6110340"/>
            <a:gd name="adj4" fmla="val 4439186"/>
            <a:gd name="adj5" fmla="val 465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3E63B15-1FD4-49B1-93E5-A8E2EA2A756D}">
      <dsp:nvSpPr>
        <dsp:cNvPr id="0" name=""/>
        <dsp:cNvSpPr/>
      </dsp:nvSpPr>
      <dsp:spPr>
        <a:xfrm>
          <a:off x="1200867" y="4200264"/>
          <a:ext cx="1073244" cy="10732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R="0" lvl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400" b="1" i="0" u="none" strike="noStrike" kern="1200" baseline="0" smtClean="0">
              <a:latin typeface="Arial"/>
              <a:ea typeface="SimSun"/>
            </a:rPr>
            <a:t>Step 5</a:t>
          </a:r>
          <a:r>
            <a:rPr lang="en-US" altLang="zh-CN" sz="1400" b="0" i="0" u="none" strike="noStrike" kern="1200" baseline="0" smtClean="0">
              <a:latin typeface="Arial"/>
              <a:ea typeface="SimSun"/>
            </a:rPr>
            <a:t>:</a:t>
          </a:r>
          <a:r>
            <a:rPr lang="zh-CN" altLang="en-US" sz="1400" b="0" i="0" u="none" strike="noStrike" kern="1200" baseline="0" smtClean="0">
              <a:latin typeface="Arial"/>
              <a:ea typeface="SimSun"/>
            </a:rPr>
            <a:t> </a:t>
          </a:r>
          <a:r>
            <a:rPr lang="en-US" altLang="zh-CN" sz="1400" b="0" i="0" u="none" strike="noStrike" kern="1200" baseline="0" smtClean="0">
              <a:latin typeface="Arial"/>
              <a:ea typeface="SimSun"/>
            </a:rPr>
            <a:t>select the best idea</a:t>
          </a:r>
          <a:endParaRPr lang="en-AU" sz="1400" kern="1200" smtClean="0"/>
        </a:p>
      </dsp:txBody>
      <dsp:txXfrm>
        <a:off x="1200867" y="4200264"/>
        <a:ext cx="1073244" cy="1073244"/>
      </dsp:txXfrm>
    </dsp:sp>
    <dsp:sp modelId="{2814026D-7B54-4284-B956-FBB82090C8AF}">
      <dsp:nvSpPr>
        <dsp:cNvPr id="0" name=""/>
        <dsp:cNvSpPr/>
      </dsp:nvSpPr>
      <dsp:spPr>
        <a:xfrm>
          <a:off x="313671" y="42541"/>
          <a:ext cx="5241828" cy="5241828"/>
        </a:xfrm>
        <a:prstGeom prst="circularArrow">
          <a:avLst>
            <a:gd name="adj1" fmla="val 3993"/>
            <a:gd name="adj2" fmla="val 250474"/>
            <a:gd name="adj3" fmla="val 9772404"/>
            <a:gd name="adj4" fmla="val 8183817"/>
            <a:gd name="adj5" fmla="val 465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FF89F58-3041-4120-AE07-7AFC17E29524}">
      <dsp:nvSpPr>
        <dsp:cNvPr id="0" name=""/>
        <dsp:cNvSpPr/>
      </dsp:nvSpPr>
      <dsp:spPr>
        <a:xfrm>
          <a:off x="3772" y="2126833"/>
          <a:ext cx="1073244" cy="10732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R="0" lvl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400" b="1" i="0" u="none" strike="noStrike" kern="1200" baseline="0" smtClean="0">
              <a:latin typeface="Arial"/>
              <a:ea typeface="SimSun"/>
            </a:rPr>
            <a:t>Step 6</a:t>
          </a:r>
          <a:r>
            <a:rPr lang="en-US" altLang="zh-CN" sz="1400" b="0" i="0" u="none" strike="noStrike" kern="1200" baseline="0" smtClean="0">
              <a:latin typeface="Arial"/>
              <a:ea typeface="SimSun"/>
            </a:rPr>
            <a:t>:</a:t>
          </a:r>
          <a:r>
            <a:rPr lang="zh-CN" altLang="en-US" sz="1400" b="0" i="0" u="none" strike="noStrike" kern="1200" baseline="0" smtClean="0">
              <a:latin typeface="Arial"/>
              <a:ea typeface="SimSun"/>
            </a:rPr>
            <a:t> </a:t>
          </a:r>
          <a:r>
            <a:rPr lang="en-US" altLang="zh-CN" sz="1400" b="0" i="0" u="none" strike="noStrike" kern="1200" baseline="0" smtClean="0">
              <a:latin typeface="Arial"/>
              <a:ea typeface="SimSun"/>
            </a:rPr>
            <a:t>apply and review</a:t>
          </a:r>
          <a:endParaRPr lang="en-AU" sz="1400" kern="1200" smtClean="0"/>
        </a:p>
      </dsp:txBody>
      <dsp:txXfrm>
        <a:off x="3772" y="2126833"/>
        <a:ext cx="1073244" cy="1073244"/>
      </dsp:txXfrm>
    </dsp:sp>
    <dsp:sp modelId="{3D2F3581-F144-4B6D-AF3F-AEFCB1D4D3F7}">
      <dsp:nvSpPr>
        <dsp:cNvPr id="0" name=""/>
        <dsp:cNvSpPr/>
      </dsp:nvSpPr>
      <dsp:spPr>
        <a:xfrm>
          <a:off x="313671" y="42541"/>
          <a:ext cx="5241828" cy="5241828"/>
        </a:xfrm>
        <a:prstGeom prst="circularArrow">
          <a:avLst>
            <a:gd name="adj1" fmla="val 3993"/>
            <a:gd name="adj2" fmla="val 250474"/>
            <a:gd name="adj3" fmla="val 13165709"/>
            <a:gd name="adj4" fmla="val 11577121"/>
            <a:gd name="adj5" fmla="val 465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675693B-6A11-4034-BB62-0BA89C87FF1F}">
      <dsp:nvSpPr>
        <dsp:cNvPr id="0" name=""/>
        <dsp:cNvSpPr/>
      </dsp:nvSpPr>
      <dsp:spPr>
        <a:xfrm>
          <a:off x="1200867" y="53403"/>
          <a:ext cx="1073244" cy="10732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R="0" lvl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400" b="1" i="0" u="none" strike="noStrike" kern="1200" baseline="0" smtClean="0">
              <a:latin typeface="Arial"/>
              <a:ea typeface="SimSun"/>
            </a:rPr>
            <a:t>Step 1</a:t>
          </a:r>
          <a:r>
            <a:rPr lang="en-US" altLang="zh-CN" sz="1400" b="0" i="0" u="none" strike="noStrike" kern="1200" baseline="0" smtClean="0">
              <a:latin typeface="Arial"/>
              <a:ea typeface="SimSun"/>
            </a:rPr>
            <a:t>: identify the problem</a:t>
          </a:r>
          <a:endParaRPr lang="en-AU" sz="1400" kern="1200" smtClean="0"/>
        </a:p>
      </dsp:txBody>
      <dsp:txXfrm>
        <a:off x="1200867" y="53403"/>
        <a:ext cx="1073244" cy="1073244"/>
      </dsp:txXfrm>
    </dsp:sp>
    <dsp:sp modelId="{92BF8E1B-78A0-439B-8E6E-5EBE7D05AA15}">
      <dsp:nvSpPr>
        <dsp:cNvPr id="0" name=""/>
        <dsp:cNvSpPr/>
      </dsp:nvSpPr>
      <dsp:spPr>
        <a:xfrm>
          <a:off x="313671" y="42541"/>
          <a:ext cx="5241828" cy="5241828"/>
        </a:xfrm>
        <a:prstGeom prst="circularArrow">
          <a:avLst>
            <a:gd name="adj1" fmla="val 3993"/>
            <a:gd name="adj2" fmla="val 250474"/>
            <a:gd name="adj3" fmla="val 16910340"/>
            <a:gd name="adj4" fmla="val 15239186"/>
            <a:gd name="adj5" fmla="val 4658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1">
  <dgm:title val=""/>
  <dgm:desc val=""/>
  <dgm:catLst>
    <dgm:cat type="cycle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alg type="cycle">
          <dgm:param type="stAng" val="0"/>
          <dgm:param type="spanAng" val="360"/>
        </dgm:alg>
      </dgm:if>
      <dgm:else name="Name2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hoose name="Name3">
      <dgm:if name="Name4" func="var" arg="dir" op="equ" val="norm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if>
      <dgm:else name="Name5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 fact="-1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else>
    </dgm:choose>
    <dgm:ruleLst>
      <dgm:rule type="diam" val="INF" fact="NaN" max="NaN"/>
    </dgm:ruleLst>
    <dgm:forEach name="nodesForEach" axis="ch" ptType="node">
      <dgm:choose name="Name6">
        <dgm:if name="Name7" axis="par ch" ptType="doc node" func="cnt" op="gt" val="1">
          <dgm:layoutNode name="dummy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</dgm:if>
        <dgm:else name="Name8"/>
      </dgm:choose>
      <dgm:layoutNode name="node" styleLbl="revTx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Name11" axis="followSib" ptType="sibTrans" hideLastTrans="0" cnt="1">
            <dgm:layoutNode name="sibTrans" styleLbl="node1">
              <dgm:alg type="conn"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begPad"/>
                <dgm:constr type="endPad"/>
              </dgm:constrLst>
              <dgm:ruleLst/>
            </dgm:layoutNode>
          </dgm:forEach>
        </dgm:if>
        <dgm:else name="Name12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Template_XXX_YX_YX_SH_XXX.dotx</Template>
  <TotalTime>1</TotalTime>
  <Pages>3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YORK, Kay</dc:creator>
  <cp:lastModifiedBy>WILBURY, Olivia</cp:lastModifiedBy>
  <cp:revision>2</cp:revision>
  <cp:lastPrinted>2013-09-03T02:27:00Z</cp:lastPrinted>
  <dcterms:created xsi:type="dcterms:W3CDTF">2014-09-03T05:22:00Z</dcterms:created>
  <dcterms:modified xsi:type="dcterms:W3CDTF">2014-09-03T05:22:00Z</dcterms:modified>
</cp:coreProperties>
</file>