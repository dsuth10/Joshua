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Default="001C3257" w:rsidP="00854B24">
      <w:pPr>
        <w:autoSpaceDE w:val="0"/>
        <w:autoSpaceDN w:val="0"/>
        <w:adjustRightInd w:val="0"/>
        <w:spacing w:after="240" w:line="240" w:lineRule="auto"/>
        <w:rPr>
          <w:b/>
          <w:sz w:val="32"/>
          <w:szCs w:val="32"/>
        </w:rPr>
      </w:pPr>
      <w:r w:rsidRPr="00F61BA0">
        <w:rPr>
          <w:b/>
          <w:sz w:val="32"/>
          <w:szCs w:val="32"/>
        </w:rPr>
        <w:t>Wild backyards</w:t>
      </w:r>
    </w:p>
    <w:p w:rsidR="006268D9" w:rsidRDefault="001C3257" w:rsidP="00A2118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160" w:line="300" w:lineRule="atLeast"/>
        <w:ind w:left="284" w:hanging="284"/>
      </w:pPr>
      <w:r w:rsidRPr="001C3257">
        <w:t>Describe each of the wild backyards</w:t>
      </w:r>
      <w:r>
        <w:t xml:space="preserve"> in the transcripts</w:t>
      </w:r>
      <w:r w:rsidR="00183F43">
        <w:t xml:space="preserve"> from the sheet </w:t>
      </w:r>
      <w:r w:rsidR="00183F43" w:rsidRPr="00F40C7E">
        <w:rPr>
          <w:i/>
        </w:rPr>
        <w:t>Wild backyards digital stories transcript</w:t>
      </w:r>
      <w:r>
        <w:t>.</w:t>
      </w:r>
    </w:p>
    <w:tbl>
      <w:tblPr>
        <w:tblStyle w:val="TableGrid"/>
        <w:tblW w:w="9356" w:type="dxa"/>
        <w:tblInd w:w="391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34" w:type="dxa"/>
          <w:bottom w:w="68" w:type="dxa"/>
        </w:tblCellMar>
        <w:tblLook w:val="04A0" w:firstRow="1" w:lastRow="0" w:firstColumn="1" w:lastColumn="0" w:noHBand="0" w:noVBand="1"/>
      </w:tblPr>
      <w:tblGrid>
        <w:gridCol w:w="2368"/>
        <w:gridCol w:w="2332"/>
        <w:gridCol w:w="2313"/>
        <w:gridCol w:w="2343"/>
      </w:tblGrid>
      <w:tr w:rsidR="00113CFE" w:rsidTr="00A2118E">
        <w:tc>
          <w:tcPr>
            <w:tcW w:w="2463" w:type="dxa"/>
            <w:shd w:val="clear" w:color="auto" w:fill="E8F2DD"/>
          </w:tcPr>
          <w:p w:rsidR="00113CFE" w:rsidRDefault="00113CFE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3" w:type="dxa"/>
            <w:shd w:val="clear" w:color="auto" w:fill="E8F2DD"/>
          </w:tcPr>
          <w:p w:rsidR="00113CFE" w:rsidRPr="00667BAF" w:rsidRDefault="00113CFE" w:rsidP="00854B24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b/>
              </w:rPr>
            </w:pPr>
            <w:r w:rsidRPr="00667BAF">
              <w:rPr>
                <w:b/>
              </w:rPr>
              <w:t>Innisfail</w:t>
            </w:r>
          </w:p>
        </w:tc>
        <w:tc>
          <w:tcPr>
            <w:tcW w:w="2464" w:type="dxa"/>
            <w:shd w:val="clear" w:color="auto" w:fill="E8F2DD"/>
          </w:tcPr>
          <w:p w:rsidR="00113CFE" w:rsidRPr="00667BAF" w:rsidRDefault="00113CFE" w:rsidP="00854B24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b/>
              </w:rPr>
            </w:pPr>
            <w:r w:rsidRPr="00667BAF">
              <w:rPr>
                <w:b/>
              </w:rPr>
              <w:t>Roma</w:t>
            </w:r>
          </w:p>
        </w:tc>
        <w:tc>
          <w:tcPr>
            <w:tcW w:w="2464" w:type="dxa"/>
            <w:shd w:val="clear" w:color="auto" w:fill="E8F2DD"/>
          </w:tcPr>
          <w:p w:rsidR="00113CFE" w:rsidRPr="00667BAF" w:rsidRDefault="00113CFE" w:rsidP="00854B24">
            <w:pPr>
              <w:autoSpaceDE w:val="0"/>
              <w:autoSpaceDN w:val="0"/>
              <w:adjustRightInd w:val="0"/>
              <w:spacing w:after="0" w:line="300" w:lineRule="atLeast"/>
              <w:jc w:val="center"/>
              <w:rPr>
                <w:b/>
              </w:rPr>
            </w:pPr>
            <w:r w:rsidRPr="00667BAF">
              <w:rPr>
                <w:b/>
              </w:rPr>
              <w:t>Brisbane</w:t>
            </w:r>
          </w:p>
        </w:tc>
      </w:tr>
      <w:tr w:rsidR="00113CFE" w:rsidTr="00A2118E">
        <w:trPr>
          <w:trHeight w:val="1127"/>
        </w:trPr>
        <w:tc>
          <w:tcPr>
            <w:tcW w:w="2463" w:type="dxa"/>
          </w:tcPr>
          <w:p w:rsidR="00E91F27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  <w:r>
              <w:t>Local environment description</w:t>
            </w:r>
          </w:p>
        </w:tc>
        <w:tc>
          <w:tcPr>
            <w:tcW w:w="2463" w:type="dxa"/>
          </w:tcPr>
          <w:p w:rsidR="00113CFE" w:rsidRDefault="00113CFE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854B24" w:rsidRDefault="00854B24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854B24" w:rsidRDefault="00854B24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854B24" w:rsidRDefault="00854B24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4" w:type="dxa"/>
          </w:tcPr>
          <w:p w:rsidR="00113CFE" w:rsidRDefault="00113CFE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4" w:type="dxa"/>
          </w:tcPr>
          <w:p w:rsidR="00113CFE" w:rsidRDefault="00113CFE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  <w:tr w:rsidR="00113CFE" w:rsidTr="00A2118E">
        <w:tc>
          <w:tcPr>
            <w:tcW w:w="2463" w:type="dxa"/>
          </w:tcPr>
          <w:p w:rsidR="00E91F27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  <w:r>
              <w:t>Backyard plants</w:t>
            </w:r>
          </w:p>
        </w:tc>
        <w:tc>
          <w:tcPr>
            <w:tcW w:w="2463" w:type="dxa"/>
          </w:tcPr>
          <w:p w:rsidR="00113CFE" w:rsidRDefault="00113CFE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4" w:type="dxa"/>
          </w:tcPr>
          <w:p w:rsidR="00113CFE" w:rsidRDefault="00113CFE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4" w:type="dxa"/>
          </w:tcPr>
          <w:p w:rsidR="00113CFE" w:rsidRDefault="00113CFE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  <w:tr w:rsidR="006268D9" w:rsidTr="00A2118E">
        <w:tc>
          <w:tcPr>
            <w:tcW w:w="2463" w:type="dxa"/>
          </w:tcPr>
          <w:p w:rsidR="00E91F27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  <w:r>
              <w:t>Backyard animals</w:t>
            </w:r>
          </w:p>
        </w:tc>
        <w:tc>
          <w:tcPr>
            <w:tcW w:w="2463" w:type="dxa"/>
          </w:tcPr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6268D9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4" w:type="dxa"/>
          </w:tcPr>
          <w:p w:rsidR="006268D9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4" w:type="dxa"/>
          </w:tcPr>
          <w:p w:rsidR="006268D9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  <w:tr w:rsidR="006268D9" w:rsidTr="00A2118E">
        <w:tc>
          <w:tcPr>
            <w:tcW w:w="2463" w:type="dxa"/>
          </w:tcPr>
          <w:p w:rsidR="00E91F27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  <w:r>
              <w:t>How did they encourage native plants and animals into their backyard?</w:t>
            </w:r>
          </w:p>
        </w:tc>
        <w:tc>
          <w:tcPr>
            <w:tcW w:w="2463" w:type="dxa"/>
          </w:tcPr>
          <w:p w:rsidR="006268D9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  <w:p w:rsidR="00E91F27" w:rsidRDefault="00E91F27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4" w:type="dxa"/>
          </w:tcPr>
          <w:p w:rsidR="006268D9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  <w:tc>
          <w:tcPr>
            <w:tcW w:w="2464" w:type="dxa"/>
          </w:tcPr>
          <w:p w:rsidR="006268D9" w:rsidRDefault="006268D9" w:rsidP="00854B24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</w:tbl>
    <w:p w:rsidR="00113CFE" w:rsidRPr="001C3257" w:rsidRDefault="00E91F27" w:rsidP="00A2118E">
      <w:pPr>
        <w:autoSpaceDE w:val="0"/>
        <w:autoSpaceDN w:val="0"/>
        <w:adjustRightInd w:val="0"/>
        <w:spacing w:before="200" w:after="320" w:line="300" w:lineRule="atLeast"/>
        <w:ind w:left="284" w:hanging="284"/>
      </w:pPr>
      <w:r>
        <w:t>2.</w:t>
      </w:r>
      <w:r>
        <w:tab/>
      </w:r>
      <w:r w:rsidR="00113CFE" w:rsidRPr="00113CFE">
        <w:t>Are there any features that all of these backyards share?</w:t>
      </w:r>
    </w:p>
    <w:tbl>
      <w:tblPr>
        <w:tblStyle w:val="TableGrid"/>
        <w:tblW w:w="9356" w:type="dxa"/>
        <w:tblInd w:w="284" w:type="dxa"/>
        <w:tblBorders>
          <w:top w:val="single" w:sz="4" w:space="0" w:color="84BD00"/>
          <w:left w:val="none" w:sz="0" w:space="0" w:color="auto"/>
          <w:bottom w:val="single" w:sz="4" w:space="0" w:color="84BD00"/>
          <w:right w:val="none" w:sz="0" w:space="0" w:color="auto"/>
          <w:insideH w:val="single" w:sz="4" w:space="0" w:color="84BD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113CFE" w:rsidTr="00A2118E">
        <w:trPr>
          <w:trHeight w:val="397"/>
        </w:trPr>
        <w:tc>
          <w:tcPr>
            <w:tcW w:w="9282" w:type="dxa"/>
          </w:tcPr>
          <w:p w:rsidR="00113CFE" w:rsidRDefault="00113CFE" w:rsidP="00E91F27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  <w:tr w:rsidR="00113CFE" w:rsidTr="00A2118E">
        <w:trPr>
          <w:trHeight w:val="397"/>
        </w:trPr>
        <w:tc>
          <w:tcPr>
            <w:tcW w:w="9282" w:type="dxa"/>
          </w:tcPr>
          <w:p w:rsidR="00113CFE" w:rsidRDefault="00113CFE" w:rsidP="00E91F27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  <w:tr w:rsidR="00113CFE" w:rsidTr="00A2118E">
        <w:trPr>
          <w:trHeight w:val="397"/>
        </w:trPr>
        <w:tc>
          <w:tcPr>
            <w:tcW w:w="9282" w:type="dxa"/>
          </w:tcPr>
          <w:p w:rsidR="00113CFE" w:rsidRDefault="00113CFE" w:rsidP="00E91F27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  <w:tr w:rsidR="00113CFE" w:rsidTr="00A2118E">
        <w:trPr>
          <w:trHeight w:val="397"/>
        </w:trPr>
        <w:tc>
          <w:tcPr>
            <w:tcW w:w="9282" w:type="dxa"/>
          </w:tcPr>
          <w:p w:rsidR="00113CFE" w:rsidRDefault="00113CFE" w:rsidP="00E91F27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  <w:tr w:rsidR="00113CFE" w:rsidTr="00A2118E">
        <w:trPr>
          <w:trHeight w:val="397"/>
        </w:trPr>
        <w:tc>
          <w:tcPr>
            <w:tcW w:w="9282" w:type="dxa"/>
          </w:tcPr>
          <w:p w:rsidR="00113CFE" w:rsidRDefault="00113CFE" w:rsidP="00E91F27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</w:tbl>
    <w:p w:rsidR="00113CFE" w:rsidRPr="001C3257" w:rsidRDefault="00113CFE" w:rsidP="00A2118E">
      <w:pPr>
        <w:autoSpaceDE w:val="0"/>
        <w:autoSpaceDN w:val="0"/>
        <w:adjustRightInd w:val="0"/>
        <w:spacing w:before="200" w:after="160" w:line="300" w:lineRule="atLeast"/>
        <w:ind w:left="284" w:hanging="284"/>
      </w:pPr>
      <w:r>
        <w:t>3.</w:t>
      </w:r>
      <w:r w:rsidR="00E91F27">
        <w:tab/>
      </w:r>
      <w:r>
        <w:t>In the space below, draw</w:t>
      </w:r>
      <w:bookmarkStart w:id="0" w:name="_GoBack"/>
      <w:bookmarkEnd w:id="0"/>
      <w:r>
        <w:t xml:space="preserve"> a labelled diagram to demonstrate a backyard design that you think would encourage the growt</w:t>
      </w:r>
      <w:r w:rsidR="00E91F27">
        <w:t>h of native plants and animals.</w:t>
      </w:r>
    </w:p>
    <w:tbl>
      <w:tblPr>
        <w:tblStyle w:val="TableGrid"/>
        <w:tblW w:w="9356" w:type="dxa"/>
        <w:tblInd w:w="391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Look w:val="04A0" w:firstRow="1" w:lastRow="0" w:firstColumn="1" w:lastColumn="0" w:noHBand="0" w:noVBand="1"/>
      </w:tblPr>
      <w:tblGrid>
        <w:gridCol w:w="9356"/>
      </w:tblGrid>
      <w:tr w:rsidR="00113CFE" w:rsidTr="00A2118E">
        <w:trPr>
          <w:trHeight w:val="2778"/>
        </w:trPr>
        <w:tc>
          <w:tcPr>
            <w:tcW w:w="9854" w:type="dxa"/>
          </w:tcPr>
          <w:p w:rsidR="00E91F27" w:rsidRDefault="00E91F27" w:rsidP="00E91F27">
            <w:pPr>
              <w:autoSpaceDE w:val="0"/>
              <w:autoSpaceDN w:val="0"/>
              <w:adjustRightInd w:val="0"/>
              <w:spacing w:after="0" w:line="300" w:lineRule="atLeast"/>
            </w:pPr>
          </w:p>
        </w:tc>
      </w:tr>
    </w:tbl>
    <w:p w:rsidR="00113CFE" w:rsidRPr="001C3257" w:rsidRDefault="00113CFE" w:rsidP="00854B24">
      <w:pPr>
        <w:autoSpaceDE w:val="0"/>
        <w:autoSpaceDN w:val="0"/>
        <w:adjustRightInd w:val="0"/>
        <w:spacing w:after="0" w:line="300" w:lineRule="atLeast"/>
      </w:pPr>
    </w:p>
    <w:sectPr w:rsidR="00113CFE" w:rsidRPr="001C3257" w:rsidSect="00854B24">
      <w:footerReference w:type="default" r:id="rId9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257" w:rsidRDefault="001C3257" w:rsidP="00AB207A">
      <w:pPr>
        <w:spacing w:after="0" w:line="240" w:lineRule="auto"/>
      </w:pPr>
      <w:r>
        <w:separator/>
      </w:r>
    </w:p>
  </w:endnote>
  <w:endnote w:type="continuationSeparator" w:id="0">
    <w:p w:rsidR="001C3257" w:rsidRDefault="001C3257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F27" w:rsidRPr="00551E8D" w:rsidRDefault="00E91F27" w:rsidP="00E91F27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296C6ADB" wp14:editId="3F4C1FFC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6673EAE0" wp14:editId="08067589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A2118E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A2118E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E91F27" w:rsidRDefault="00E91F27" w:rsidP="00E91F27">
    <w:pPr>
      <w:pStyle w:val="Footer"/>
      <w:spacing w:after="0"/>
      <w:rPr>
        <w:rFonts w:cs="Arial"/>
        <w:sz w:val="14"/>
        <w:szCs w:val="14"/>
      </w:rPr>
    </w:pPr>
    <w:r w:rsidRPr="00E91F27">
      <w:rPr>
        <w:rFonts w:cs="Arial"/>
        <w:color w:val="A6A6A6"/>
        <w:sz w:val="14"/>
        <w:szCs w:val="14"/>
      </w:rPr>
      <w:t>Sci_Y06_U4_SH_WildBackyards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257" w:rsidRDefault="001C3257" w:rsidP="00AB207A">
      <w:pPr>
        <w:spacing w:after="0" w:line="240" w:lineRule="auto"/>
      </w:pPr>
      <w:r>
        <w:separator/>
      </w:r>
    </w:p>
  </w:footnote>
  <w:footnote w:type="continuationSeparator" w:id="0">
    <w:p w:rsidR="001C3257" w:rsidRDefault="001C3257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0729DB"/>
    <w:multiLevelType w:val="hybridMultilevel"/>
    <w:tmpl w:val="FBF23744"/>
    <w:lvl w:ilvl="0" w:tplc="A04855E0">
      <w:start w:val="3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6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45D4087C"/>
    <w:multiLevelType w:val="hybridMultilevel"/>
    <w:tmpl w:val="5030AB24"/>
    <w:lvl w:ilvl="0" w:tplc="0C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484C77"/>
    <w:multiLevelType w:val="hybridMultilevel"/>
    <w:tmpl w:val="460A6370"/>
    <w:lvl w:ilvl="0" w:tplc="0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6DDE2C54"/>
    <w:multiLevelType w:val="hybridMultilevel"/>
    <w:tmpl w:val="B07E7A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3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3"/>
  </w:num>
  <w:num w:numId="4">
    <w:abstractNumId w:val="5"/>
  </w:num>
  <w:num w:numId="5">
    <w:abstractNumId w:val="3"/>
  </w:num>
  <w:num w:numId="6">
    <w:abstractNumId w:val="12"/>
  </w:num>
  <w:num w:numId="7">
    <w:abstractNumId w:val="7"/>
  </w:num>
  <w:num w:numId="8">
    <w:abstractNumId w:val="4"/>
  </w:num>
  <w:num w:numId="9">
    <w:abstractNumId w:val="10"/>
  </w:num>
  <w:num w:numId="10">
    <w:abstractNumId w:val="0"/>
  </w:num>
  <w:num w:numId="11">
    <w:abstractNumId w:val="11"/>
  </w:num>
  <w:num w:numId="12">
    <w:abstractNumId w:val="9"/>
  </w:num>
  <w:num w:numId="13">
    <w:abstractNumId w:val="8"/>
  </w:num>
  <w:num w:numId="1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257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13CFE"/>
    <w:rsid w:val="00121266"/>
    <w:rsid w:val="001220CD"/>
    <w:rsid w:val="001361FC"/>
    <w:rsid w:val="0014230D"/>
    <w:rsid w:val="00151DD2"/>
    <w:rsid w:val="00172FE3"/>
    <w:rsid w:val="00183F43"/>
    <w:rsid w:val="00191EF3"/>
    <w:rsid w:val="00194FF3"/>
    <w:rsid w:val="001A0A04"/>
    <w:rsid w:val="001A2DF8"/>
    <w:rsid w:val="001A7D62"/>
    <w:rsid w:val="001B0927"/>
    <w:rsid w:val="001C3257"/>
    <w:rsid w:val="00201A2E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40384A"/>
    <w:rsid w:val="00427F27"/>
    <w:rsid w:val="00431142"/>
    <w:rsid w:val="00433F3D"/>
    <w:rsid w:val="00444918"/>
    <w:rsid w:val="00444D6B"/>
    <w:rsid w:val="004465FA"/>
    <w:rsid w:val="00456DFD"/>
    <w:rsid w:val="0045795B"/>
    <w:rsid w:val="004622D2"/>
    <w:rsid w:val="00463029"/>
    <w:rsid w:val="004709D8"/>
    <w:rsid w:val="004910A9"/>
    <w:rsid w:val="004A6937"/>
    <w:rsid w:val="004B2635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4947"/>
    <w:rsid w:val="005A0AF1"/>
    <w:rsid w:val="005A177A"/>
    <w:rsid w:val="005B2920"/>
    <w:rsid w:val="005D2ADF"/>
    <w:rsid w:val="005D7239"/>
    <w:rsid w:val="005F36E1"/>
    <w:rsid w:val="00602EEF"/>
    <w:rsid w:val="006268D9"/>
    <w:rsid w:val="00631FAA"/>
    <w:rsid w:val="006460FA"/>
    <w:rsid w:val="006472E7"/>
    <w:rsid w:val="00651946"/>
    <w:rsid w:val="00656BE2"/>
    <w:rsid w:val="006578D8"/>
    <w:rsid w:val="0066340C"/>
    <w:rsid w:val="00667BAF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D7555"/>
    <w:rsid w:val="007E06A2"/>
    <w:rsid w:val="007F6C4F"/>
    <w:rsid w:val="00814BAE"/>
    <w:rsid w:val="008152AE"/>
    <w:rsid w:val="00820EFE"/>
    <w:rsid w:val="00844EDA"/>
    <w:rsid w:val="008454AC"/>
    <w:rsid w:val="00853014"/>
    <w:rsid w:val="00854B2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12277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69F"/>
    <w:rsid w:val="009A7E87"/>
    <w:rsid w:val="009D181F"/>
    <w:rsid w:val="009D6001"/>
    <w:rsid w:val="009E6204"/>
    <w:rsid w:val="009F0188"/>
    <w:rsid w:val="009F58E1"/>
    <w:rsid w:val="00A048D9"/>
    <w:rsid w:val="00A07098"/>
    <w:rsid w:val="00A14A97"/>
    <w:rsid w:val="00A20807"/>
    <w:rsid w:val="00A2118E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072D"/>
    <w:rsid w:val="00DF4330"/>
    <w:rsid w:val="00E01FE6"/>
    <w:rsid w:val="00E02D5E"/>
    <w:rsid w:val="00E13B1E"/>
    <w:rsid w:val="00E37054"/>
    <w:rsid w:val="00E412F2"/>
    <w:rsid w:val="00E47D4C"/>
    <w:rsid w:val="00E54BB3"/>
    <w:rsid w:val="00E6229A"/>
    <w:rsid w:val="00E71264"/>
    <w:rsid w:val="00E84EBD"/>
    <w:rsid w:val="00E908A8"/>
    <w:rsid w:val="00E91F27"/>
    <w:rsid w:val="00EA45B7"/>
    <w:rsid w:val="00EA7EDB"/>
    <w:rsid w:val="00EB1A2C"/>
    <w:rsid w:val="00EB57D5"/>
    <w:rsid w:val="00EC6148"/>
    <w:rsid w:val="00F032FE"/>
    <w:rsid w:val="00F34CCC"/>
    <w:rsid w:val="00F61BA0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A5683-0E92-4A5E-80CC-BEFEA08A1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52</TotalTime>
  <Pages>1</Pages>
  <Words>78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Sue Bracewell</cp:lastModifiedBy>
  <cp:revision>8</cp:revision>
  <cp:lastPrinted>2012-08-17T06:21:00Z</cp:lastPrinted>
  <dcterms:created xsi:type="dcterms:W3CDTF">2016-05-29T22:25:00Z</dcterms:created>
  <dcterms:modified xsi:type="dcterms:W3CDTF">2016-08-29T00:51:00Z</dcterms:modified>
</cp:coreProperties>
</file>