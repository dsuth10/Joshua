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5F9" w:rsidRPr="00E80D0F" w:rsidRDefault="004A35F9" w:rsidP="00794EA7">
      <w:pPr>
        <w:pStyle w:val="Heading1"/>
        <w:snapToGrid w:val="0"/>
        <w:spacing w:after="360"/>
      </w:pPr>
      <w:r w:rsidRPr="00B45DB7">
        <w:rPr>
          <w:sz w:val="32"/>
        </w:rPr>
        <w:t>Field observation of animals</w:t>
      </w:r>
      <w:r w:rsidR="001544A1" w:rsidRPr="00E80D0F">
        <w:t xml:space="preserve">     </w:t>
      </w:r>
      <w:r w:rsidRPr="00E80D0F">
        <w:rPr>
          <w:sz w:val="22"/>
        </w:rPr>
        <w:t xml:space="preserve">Name: </w:t>
      </w:r>
      <w:r w:rsidR="00887563">
        <w:rPr>
          <w:b w:val="0"/>
          <w:sz w:val="22"/>
          <w:szCs w:val="22"/>
        </w:rPr>
        <w:t>________</w:t>
      </w:r>
      <w:bookmarkStart w:id="0" w:name="_GoBack"/>
      <w:bookmarkEnd w:id="0"/>
      <w:r w:rsidR="00B45DB7" w:rsidRPr="00887563">
        <w:rPr>
          <w:b w:val="0"/>
          <w:sz w:val="22"/>
          <w:szCs w:val="22"/>
        </w:rPr>
        <w:t>_</w:t>
      </w:r>
      <w:r w:rsidRPr="00887563">
        <w:rPr>
          <w:b w:val="0"/>
          <w:sz w:val="22"/>
          <w:szCs w:val="22"/>
        </w:rPr>
        <w:t>_</w:t>
      </w:r>
      <w:r w:rsidR="00B45DB7" w:rsidRPr="00887563">
        <w:rPr>
          <w:b w:val="0"/>
          <w:sz w:val="22"/>
          <w:szCs w:val="22"/>
        </w:rPr>
        <w:t>_____________</w:t>
      </w:r>
      <w:r w:rsidRPr="00887563">
        <w:rPr>
          <w:b w:val="0"/>
          <w:sz w:val="22"/>
          <w:szCs w:val="22"/>
        </w:rPr>
        <w:t>__________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413"/>
        <w:gridCol w:w="2493"/>
        <w:gridCol w:w="64"/>
        <w:gridCol w:w="2396"/>
        <w:gridCol w:w="2273"/>
      </w:tblGrid>
      <w:tr w:rsidR="004A35F9" w:rsidRPr="00E80D0F" w:rsidTr="00B45DB7">
        <w:tc>
          <w:tcPr>
            <w:tcW w:w="9072" w:type="dxa"/>
            <w:gridSpan w:val="5"/>
            <w:shd w:val="clear" w:color="auto" w:fill="E8F2DD"/>
          </w:tcPr>
          <w:p w:rsidR="004A35F9" w:rsidRPr="00E80D0F" w:rsidRDefault="004A35F9" w:rsidP="00B45DB7">
            <w:pPr>
              <w:pStyle w:val="Heading3"/>
              <w:numPr>
                <w:ilvl w:val="0"/>
                <w:numId w:val="12"/>
              </w:numPr>
              <w:spacing w:after="0"/>
              <w:ind w:left="284" w:hanging="284"/>
            </w:pPr>
            <w:r w:rsidRPr="00E80D0F">
              <w:t xml:space="preserve">Indirect </w:t>
            </w:r>
            <w:r w:rsidR="00B967D6" w:rsidRPr="00E80D0F">
              <w:t>e</w:t>
            </w:r>
            <w:r w:rsidRPr="00E80D0F">
              <w:t>vidence</w:t>
            </w:r>
            <w:r w:rsidR="001544A1" w:rsidRPr="00E80D0F">
              <w:t>:</w:t>
            </w:r>
            <w:r w:rsidRPr="00E80D0F">
              <w:t xml:space="preserve"> Observations</w:t>
            </w:r>
          </w:p>
          <w:p w:rsidR="004A35F9" w:rsidRPr="00E80D0F" w:rsidRDefault="004A35F9" w:rsidP="00B45DB7">
            <w:pPr>
              <w:pStyle w:val="C2CText"/>
              <w:spacing w:before="0" w:after="0"/>
              <w:ind w:left="283"/>
            </w:pPr>
            <w:r w:rsidRPr="00E80D0F">
              <w:t>In the space below</w:t>
            </w:r>
            <w:r w:rsidR="00CA389E" w:rsidRPr="00E80D0F">
              <w:t>,</w:t>
            </w:r>
            <w:r w:rsidRPr="00E80D0F">
              <w:t xml:space="preserve"> record any other evidence of life observed within the local environment being studied (e.g. scat, footprints, trails, nests, evidence of eating, skin, exoskeleton or carcasses).</w:t>
            </w:r>
          </w:p>
        </w:tc>
      </w:tr>
      <w:tr w:rsidR="004A35F9" w:rsidRPr="00E80D0F" w:rsidTr="00B45DB7">
        <w:trPr>
          <w:trHeight w:val="4479"/>
        </w:trPr>
        <w:tc>
          <w:tcPr>
            <w:tcW w:w="9072" w:type="dxa"/>
            <w:gridSpan w:val="5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</w:tr>
      <w:tr w:rsidR="004A35F9" w:rsidRPr="00E80D0F" w:rsidTr="00B45DB7">
        <w:trPr>
          <w:trHeight w:val="218"/>
        </w:trPr>
        <w:tc>
          <w:tcPr>
            <w:tcW w:w="9072" w:type="dxa"/>
            <w:gridSpan w:val="5"/>
            <w:shd w:val="clear" w:color="auto" w:fill="E8F2DD"/>
          </w:tcPr>
          <w:p w:rsidR="004A35F9" w:rsidRPr="00E80D0F" w:rsidRDefault="004A35F9" w:rsidP="00B45DB7">
            <w:pPr>
              <w:pStyle w:val="Heading3"/>
              <w:numPr>
                <w:ilvl w:val="0"/>
                <w:numId w:val="12"/>
              </w:numPr>
              <w:spacing w:after="0"/>
              <w:ind w:left="284" w:hanging="284"/>
            </w:pPr>
            <w:r w:rsidRPr="00E80D0F">
              <w:t xml:space="preserve">Direct </w:t>
            </w:r>
            <w:r w:rsidR="00B967D6" w:rsidRPr="00E80D0F">
              <w:t>e</w:t>
            </w:r>
            <w:r w:rsidRPr="00E80D0F">
              <w:t>vidence</w:t>
            </w:r>
          </w:p>
        </w:tc>
      </w:tr>
      <w:tr w:rsidR="004A35F9" w:rsidRPr="00E80D0F" w:rsidTr="00B45DB7">
        <w:tc>
          <w:tcPr>
            <w:tcW w:w="9072" w:type="dxa"/>
            <w:gridSpan w:val="5"/>
            <w:shd w:val="clear" w:color="auto" w:fill="auto"/>
          </w:tcPr>
          <w:p w:rsidR="004A35F9" w:rsidRPr="00E80D0F" w:rsidRDefault="004A35F9" w:rsidP="00B45DB7">
            <w:pPr>
              <w:pStyle w:val="C2CText"/>
              <w:spacing w:before="0" w:after="0"/>
            </w:pPr>
            <w:r w:rsidRPr="00E80D0F">
              <w:t>Total number of living things caught in trap:</w:t>
            </w:r>
          </w:p>
        </w:tc>
      </w:tr>
      <w:tr w:rsidR="004A35F9" w:rsidRPr="00E80D0F" w:rsidTr="00B45DB7">
        <w:trPr>
          <w:trHeight w:val="1277"/>
        </w:trPr>
        <w:tc>
          <w:tcPr>
            <w:tcW w:w="2272" w:type="dxa"/>
            <w:shd w:val="clear" w:color="auto" w:fill="auto"/>
          </w:tcPr>
          <w:p w:rsidR="004A35F9" w:rsidRPr="00E80D0F" w:rsidRDefault="004A35F9" w:rsidP="00B45DB7">
            <w:pPr>
              <w:pStyle w:val="C2CText"/>
              <w:spacing w:before="0" w:after="0"/>
            </w:pPr>
            <w:r w:rsidRPr="00E80D0F">
              <w:t>Number of insects:</w:t>
            </w:r>
          </w:p>
        </w:tc>
        <w:tc>
          <w:tcPr>
            <w:tcW w:w="2406" w:type="dxa"/>
            <w:gridSpan w:val="2"/>
            <w:shd w:val="clear" w:color="auto" w:fill="auto"/>
          </w:tcPr>
          <w:p w:rsidR="004A35F9" w:rsidRPr="00E80D0F" w:rsidRDefault="004A35F9" w:rsidP="00B45DB7">
            <w:pPr>
              <w:pStyle w:val="C2CText"/>
              <w:spacing w:before="0" w:after="0"/>
            </w:pPr>
            <w:r w:rsidRPr="00E80D0F">
              <w:t>Number of spiders:</w:t>
            </w:r>
          </w:p>
        </w:tc>
        <w:tc>
          <w:tcPr>
            <w:tcW w:w="4394" w:type="dxa"/>
            <w:gridSpan w:val="2"/>
            <w:shd w:val="clear" w:color="auto" w:fill="auto"/>
          </w:tcPr>
          <w:p w:rsidR="004A35F9" w:rsidRPr="00E80D0F" w:rsidRDefault="004A35F9" w:rsidP="00B45DB7">
            <w:pPr>
              <w:pStyle w:val="C2CText"/>
              <w:spacing w:before="0" w:after="0"/>
            </w:pPr>
            <w:r w:rsidRPr="00E80D0F">
              <w:t>Other</w:t>
            </w:r>
            <w:r w:rsidR="007E706F" w:rsidRPr="00E80D0F">
              <w:t xml:space="preserve"> living</w:t>
            </w:r>
            <w:r w:rsidRPr="00E80D0F">
              <w:t xml:space="preserve"> things caught:</w:t>
            </w:r>
          </w:p>
        </w:tc>
      </w:tr>
      <w:tr w:rsidR="004A35F9" w:rsidRPr="00E80D0F" w:rsidTr="00B45DB7">
        <w:tc>
          <w:tcPr>
            <w:tcW w:w="9072" w:type="dxa"/>
            <w:gridSpan w:val="5"/>
            <w:shd w:val="clear" w:color="auto" w:fill="auto"/>
          </w:tcPr>
          <w:p w:rsidR="004A35F9" w:rsidRPr="00E80D0F" w:rsidRDefault="004A35F9" w:rsidP="00B45DB7">
            <w:pPr>
              <w:pStyle w:val="C2CText"/>
              <w:spacing w:before="0" w:after="0"/>
            </w:pPr>
            <w:r w:rsidRPr="00E80D0F">
              <w:t>In each box</w:t>
            </w:r>
            <w:r w:rsidR="00C725EB" w:rsidRPr="00E80D0F">
              <w:t>,</w:t>
            </w:r>
            <w:r w:rsidRPr="00E80D0F">
              <w:t xml:space="preserve"> draw the different types of animals caught. Write the number caught and the name of the animal.</w:t>
            </w:r>
          </w:p>
        </w:tc>
      </w:tr>
      <w:tr w:rsidR="004A35F9" w:rsidRPr="00E80D0F" w:rsidTr="00B45DB7">
        <w:trPr>
          <w:trHeight w:val="2098"/>
        </w:trPr>
        <w:tc>
          <w:tcPr>
            <w:tcW w:w="2272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346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315" w:type="dxa"/>
            <w:gridSpan w:val="2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139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</w:tr>
      <w:tr w:rsidR="004A35F9" w:rsidRPr="00E80D0F" w:rsidTr="00B45DB7">
        <w:trPr>
          <w:trHeight w:val="2098"/>
        </w:trPr>
        <w:tc>
          <w:tcPr>
            <w:tcW w:w="2272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346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315" w:type="dxa"/>
            <w:gridSpan w:val="2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  <w:tc>
          <w:tcPr>
            <w:tcW w:w="2139" w:type="dxa"/>
            <w:shd w:val="clear" w:color="auto" w:fill="auto"/>
          </w:tcPr>
          <w:p w:rsidR="004A35F9" w:rsidRPr="00E80D0F" w:rsidRDefault="004A35F9" w:rsidP="00B45DB7">
            <w:pPr>
              <w:spacing w:line="300" w:lineRule="atLeast"/>
            </w:pPr>
          </w:p>
        </w:tc>
      </w:tr>
      <w:tr w:rsidR="00A1331A" w:rsidRPr="00E80D0F" w:rsidTr="00B45DB7">
        <w:tc>
          <w:tcPr>
            <w:tcW w:w="9072" w:type="dxa"/>
            <w:gridSpan w:val="5"/>
            <w:shd w:val="clear" w:color="auto" w:fill="E8F2DD"/>
          </w:tcPr>
          <w:p w:rsidR="00A1331A" w:rsidRPr="00E80D0F" w:rsidRDefault="00A1331A" w:rsidP="00B45DB7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84" w:hanging="284"/>
            </w:pPr>
            <w:r w:rsidRPr="00E80D0F">
              <w:lastRenderedPageBreak/>
              <w:t>What animals did you observe in the area that weren’t in the trap?</w:t>
            </w:r>
          </w:p>
        </w:tc>
      </w:tr>
      <w:tr w:rsidR="00A1331A" w:rsidRPr="00E80D0F" w:rsidTr="00B45DB7">
        <w:trPr>
          <w:trHeight w:val="1814"/>
        </w:trPr>
        <w:tc>
          <w:tcPr>
            <w:tcW w:w="9072" w:type="dxa"/>
            <w:gridSpan w:val="5"/>
            <w:shd w:val="clear" w:color="auto" w:fill="auto"/>
          </w:tcPr>
          <w:p w:rsidR="00A1331A" w:rsidRPr="00E80D0F" w:rsidRDefault="00A1331A" w:rsidP="00B45DB7">
            <w:pPr>
              <w:spacing w:line="300" w:lineRule="atLeast"/>
              <w:ind w:left="284" w:hanging="284"/>
            </w:pPr>
          </w:p>
        </w:tc>
      </w:tr>
      <w:tr w:rsidR="00A1331A" w:rsidRPr="00E80D0F" w:rsidTr="00B45DB7">
        <w:tc>
          <w:tcPr>
            <w:tcW w:w="9072" w:type="dxa"/>
            <w:gridSpan w:val="5"/>
            <w:shd w:val="clear" w:color="auto" w:fill="E8F2DD"/>
          </w:tcPr>
          <w:p w:rsidR="00A1331A" w:rsidRPr="00B45DB7" w:rsidRDefault="00A1331A" w:rsidP="00B45DB7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84" w:hanging="284"/>
              <w:rPr>
                <w:color w:val="00B050"/>
              </w:rPr>
            </w:pPr>
            <w:r w:rsidRPr="00E80D0F">
              <w:t xml:space="preserve">Suggest reasons </w:t>
            </w:r>
            <w:r w:rsidR="001544A1" w:rsidRPr="00E80D0F">
              <w:t xml:space="preserve">that </w:t>
            </w:r>
            <w:r w:rsidRPr="00E80D0F">
              <w:t>these animals weren’t caught in the trap.</w:t>
            </w:r>
          </w:p>
        </w:tc>
      </w:tr>
      <w:tr w:rsidR="00A1331A" w:rsidRPr="00E80D0F" w:rsidTr="00B45DB7">
        <w:trPr>
          <w:trHeight w:val="1814"/>
        </w:trPr>
        <w:tc>
          <w:tcPr>
            <w:tcW w:w="9072" w:type="dxa"/>
            <w:gridSpan w:val="5"/>
            <w:shd w:val="clear" w:color="auto" w:fill="auto"/>
          </w:tcPr>
          <w:p w:rsidR="00A1331A" w:rsidRPr="00E80D0F" w:rsidRDefault="00A1331A" w:rsidP="00B45DB7">
            <w:pPr>
              <w:spacing w:line="300" w:lineRule="atLeast"/>
              <w:ind w:left="284" w:hanging="284"/>
            </w:pPr>
          </w:p>
        </w:tc>
      </w:tr>
      <w:tr w:rsidR="00A1331A" w:rsidRPr="00E80D0F" w:rsidTr="00B45DB7">
        <w:tc>
          <w:tcPr>
            <w:tcW w:w="9072" w:type="dxa"/>
            <w:gridSpan w:val="5"/>
            <w:shd w:val="clear" w:color="auto" w:fill="E8F2DD"/>
          </w:tcPr>
          <w:p w:rsidR="00A1331A" w:rsidRPr="00E80D0F" w:rsidRDefault="00A1331A" w:rsidP="00B45DB7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84" w:hanging="284"/>
            </w:pPr>
            <w:r w:rsidRPr="00E80D0F">
              <w:t>What does the number of different types of animal tell you about this environment?</w:t>
            </w:r>
          </w:p>
        </w:tc>
      </w:tr>
      <w:tr w:rsidR="00A1331A" w:rsidRPr="00E80D0F" w:rsidTr="00B45DB7">
        <w:trPr>
          <w:trHeight w:val="1814"/>
        </w:trPr>
        <w:tc>
          <w:tcPr>
            <w:tcW w:w="9072" w:type="dxa"/>
            <w:gridSpan w:val="5"/>
            <w:shd w:val="clear" w:color="auto" w:fill="auto"/>
          </w:tcPr>
          <w:p w:rsidR="00A1331A" w:rsidRPr="00E80D0F" w:rsidRDefault="00A1331A" w:rsidP="00B45DB7">
            <w:pPr>
              <w:spacing w:line="300" w:lineRule="atLeast"/>
              <w:ind w:left="284" w:hanging="284"/>
            </w:pPr>
          </w:p>
        </w:tc>
      </w:tr>
      <w:tr w:rsidR="00D86C6B" w:rsidRPr="00E80D0F" w:rsidTr="00B45DB7">
        <w:tc>
          <w:tcPr>
            <w:tcW w:w="9072" w:type="dxa"/>
            <w:gridSpan w:val="5"/>
            <w:shd w:val="clear" w:color="auto" w:fill="E8F2DD"/>
          </w:tcPr>
          <w:p w:rsidR="00D86C6B" w:rsidRPr="00E80D0F" w:rsidRDefault="00DC7560" w:rsidP="00B45DB7">
            <w:pPr>
              <w:pStyle w:val="C2CBulletsnumbers"/>
              <w:numPr>
                <w:ilvl w:val="0"/>
                <w:numId w:val="12"/>
              </w:numPr>
              <w:spacing w:before="0" w:after="0" w:line="300" w:lineRule="atLeast"/>
              <w:ind w:left="284" w:hanging="284"/>
            </w:pPr>
            <w:r w:rsidRPr="00E80D0F">
              <w:t>How do</w:t>
            </w:r>
            <w:r w:rsidR="00D86C6B" w:rsidRPr="00E80D0F">
              <w:t xml:space="preserve"> the natural and man-made features in your field work area support the animals that you found evidence of?</w:t>
            </w:r>
          </w:p>
        </w:tc>
      </w:tr>
      <w:tr w:rsidR="00D86C6B" w:rsidRPr="00E80D0F" w:rsidTr="00B45DB7">
        <w:trPr>
          <w:trHeight w:val="1814"/>
        </w:trPr>
        <w:tc>
          <w:tcPr>
            <w:tcW w:w="9072" w:type="dxa"/>
            <w:gridSpan w:val="5"/>
            <w:shd w:val="clear" w:color="auto" w:fill="auto"/>
          </w:tcPr>
          <w:p w:rsidR="00D86C6B" w:rsidRPr="00E80D0F" w:rsidRDefault="00D86C6B" w:rsidP="00B45DB7">
            <w:pPr>
              <w:spacing w:line="300" w:lineRule="atLeast"/>
              <w:ind w:left="284" w:hanging="284"/>
            </w:pPr>
          </w:p>
        </w:tc>
      </w:tr>
      <w:tr w:rsidR="00D86C6B" w:rsidRPr="00E80D0F" w:rsidTr="00B45DB7">
        <w:tc>
          <w:tcPr>
            <w:tcW w:w="9072" w:type="dxa"/>
            <w:gridSpan w:val="5"/>
            <w:shd w:val="clear" w:color="auto" w:fill="E8F2DD"/>
          </w:tcPr>
          <w:p w:rsidR="00D86C6B" w:rsidRPr="00E80D0F" w:rsidRDefault="00D86C6B" w:rsidP="00B45DB7">
            <w:pPr>
              <w:pStyle w:val="C2CBulletsnumbers"/>
              <w:numPr>
                <w:ilvl w:val="0"/>
                <w:numId w:val="12"/>
              </w:numPr>
              <w:spacing w:before="0" w:after="0" w:line="300" w:lineRule="atLeast"/>
              <w:ind w:left="284" w:hanging="284"/>
            </w:pPr>
            <w:r w:rsidRPr="00E80D0F">
              <w:t>How could this environment be improved to encourage more animals to live there?</w:t>
            </w:r>
          </w:p>
        </w:tc>
      </w:tr>
      <w:tr w:rsidR="00D86C6B" w:rsidRPr="00E80D0F" w:rsidTr="00B45DB7">
        <w:trPr>
          <w:trHeight w:val="1814"/>
        </w:trPr>
        <w:tc>
          <w:tcPr>
            <w:tcW w:w="9072" w:type="dxa"/>
            <w:gridSpan w:val="5"/>
            <w:shd w:val="clear" w:color="auto" w:fill="auto"/>
          </w:tcPr>
          <w:p w:rsidR="00D86C6B" w:rsidRPr="00E80D0F" w:rsidRDefault="00D86C6B" w:rsidP="00B45DB7">
            <w:pPr>
              <w:spacing w:line="300" w:lineRule="atLeast"/>
            </w:pPr>
          </w:p>
        </w:tc>
      </w:tr>
    </w:tbl>
    <w:p w:rsidR="004A35F9" w:rsidRPr="00E80D0F" w:rsidRDefault="004A35F9" w:rsidP="00916DF8">
      <w:pPr>
        <w:tabs>
          <w:tab w:val="left" w:pos="357"/>
        </w:tabs>
        <w:spacing w:before="40" w:after="120"/>
      </w:pPr>
    </w:p>
    <w:sectPr w:rsidR="004A35F9" w:rsidRPr="00E80D0F" w:rsidSect="00B45DB7">
      <w:footerReference w:type="default" r:id="rId8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AF8" w:rsidRDefault="002C2AF8" w:rsidP="004A35F9">
      <w:r>
        <w:separator/>
      </w:r>
    </w:p>
  </w:endnote>
  <w:endnote w:type="continuationSeparator" w:id="0">
    <w:p w:rsidR="002C2AF8" w:rsidRDefault="002C2AF8" w:rsidP="004A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DB7" w:rsidRPr="00551E8D" w:rsidRDefault="00B45DB7" w:rsidP="00B45DB7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396852AC" wp14:editId="72386E71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79F1DCB5" wp14:editId="4EAD0F1A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887563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887563">
      <w:rPr>
        <w:rFonts w:cs="Arial"/>
        <w:noProof/>
        <w:sz w:val="14"/>
        <w:szCs w:val="14"/>
      </w:rPr>
      <w:t>2</w:t>
    </w:r>
    <w:r w:rsidRPr="00551E8D">
      <w:rPr>
        <w:rFonts w:cs="Arial"/>
        <w:sz w:val="14"/>
        <w:szCs w:val="14"/>
      </w:rPr>
      <w:fldChar w:fldCharType="end"/>
    </w:r>
  </w:p>
  <w:p w:rsidR="002C2AF8" w:rsidRPr="00B45DB7" w:rsidRDefault="00B45DB7" w:rsidP="00B45DB7">
    <w:pPr>
      <w:pStyle w:val="Footer"/>
      <w:rPr>
        <w:rFonts w:cs="Arial"/>
        <w:sz w:val="14"/>
        <w:szCs w:val="14"/>
        <w:lang w:val="en-AU"/>
      </w:rPr>
    </w:pPr>
    <w:r w:rsidRPr="00B45DB7">
      <w:rPr>
        <w:rFonts w:cs="Arial"/>
        <w:color w:val="A6A6A6"/>
        <w:sz w:val="14"/>
        <w:szCs w:val="14"/>
      </w:rPr>
      <w:t>Sci_Y06_U4_SH_FieldObsAnimals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AF8" w:rsidRDefault="002C2AF8" w:rsidP="004A35F9">
      <w:r>
        <w:separator/>
      </w:r>
    </w:p>
  </w:footnote>
  <w:footnote w:type="continuationSeparator" w:id="0">
    <w:p w:rsidR="002C2AF8" w:rsidRDefault="002C2AF8" w:rsidP="004A3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old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old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old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B32C4F"/>
    <w:multiLevelType w:val="hybridMultilevel"/>
    <w:tmpl w:val="C0F65154"/>
    <w:lvl w:ilvl="0" w:tplc="91F4E4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old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old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old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old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old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old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Bold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Bold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Bold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 Bol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Bold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Bold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11"/>
  </w:num>
  <w:num w:numId="9">
    <w:abstractNumId w:val="5"/>
  </w:num>
  <w:num w:numId="10">
    <w:abstractNumId w:val="3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44D36"/>
    <w:rsid w:val="000C091B"/>
    <w:rsid w:val="001544A1"/>
    <w:rsid w:val="001B0054"/>
    <w:rsid w:val="00213378"/>
    <w:rsid w:val="00243024"/>
    <w:rsid w:val="0026201B"/>
    <w:rsid w:val="002C2AF8"/>
    <w:rsid w:val="002F757F"/>
    <w:rsid w:val="00336CF4"/>
    <w:rsid w:val="00370E04"/>
    <w:rsid w:val="003D2A74"/>
    <w:rsid w:val="004A35F9"/>
    <w:rsid w:val="00590A30"/>
    <w:rsid w:val="005D0B10"/>
    <w:rsid w:val="006B4076"/>
    <w:rsid w:val="00794EA7"/>
    <w:rsid w:val="007D0A25"/>
    <w:rsid w:val="007E706F"/>
    <w:rsid w:val="00876153"/>
    <w:rsid w:val="00887563"/>
    <w:rsid w:val="008F4C41"/>
    <w:rsid w:val="00916DF8"/>
    <w:rsid w:val="009D367B"/>
    <w:rsid w:val="00A1331A"/>
    <w:rsid w:val="00A16E27"/>
    <w:rsid w:val="00A6504B"/>
    <w:rsid w:val="00AF664F"/>
    <w:rsid w:val="00B45DB7"/>
    <w:rsid w:val="00B967D6"/>
    <w:rsid w:val="00C14BA7"/>
    <w:rsid w:val="00C725EB"/>
    <w:rsid w:val="00CA389E"/>
    <w:rsid w:val="00CE1D04"/>
    <w:rsid w:val="00D86C6B"/>
    <w:rsid w:val="00DC7560"/>
    <w:rsid w:val="00DE0020"/>
    <w:rsid w:val="00DE3CC2"/>
    <w:rsid w:val="00E80D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table" w:styleId="TableGrid">
    <w:name w:val="Table Grid"/>
    <w:basedOn w:val="TableNormal"/>
    <w:rsid w:val="009D3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DE3C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3CC2"/>
    <w:rPr>
      <w:sz w:val="20"/>
      <w:szCs w:val="20"/>
    </w:rPr>
  </w:style>
  <w:style w:type="character" w:customStyle="1" w:styleId="CommentTextChar">
    <w:name w:val="Comment Text Char"/>
    <w:link w:val="CommentText"/>
    <w:rsid w:val="00DE3CC2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rsid w:val="00DE3CC2"/>
    <w:rPr>
      <w:b/>
      <w:bCs/>
    </w:rPr>
  </w:style>
  <w:style w:type="character" w:customStyle="1" w:styleId="CommentSubjectChar">
    <w:name w:val="Comment Subject Char"/>
    <w:link w:val="CommentSubject"/>
    <w:rsid w:val="00DE3CC2"/>
    <w:rPr>
      <w:rFonts w:ascii="Arial" w:eastAsia="Times New Roman" w:hAnsi="Arial"/>
      <w:b/>
      <w:bCs/>
      <w:lang w:eastAsia="en-AU"/>
    </w:rPr>
  </w:style>
  <w:style w:type="character" w:styleId="Hyperlink">
    <w:name w:val="Hyperlink"/>
    <w:rsid w:val="005D0B10"/>
    <w:rPr>
      <w:color w:val="0000FF"/>
      <w:u w:val="single"/>
    </w:rPr>
  </w:style>
  <w:style w:type="character" w:styleId="FollowedHyperlink">
    <w:name w:val="FollowedHyperlink"/>
    <w:rsid w:val="00C14BA7"/>
    <w:rPr>
      <w:color w:val="800080"/>
      <w:u w:val="single"/>
    </w:rPr>
  </w:style>
  <w:style w:type="paragraph" w:styleId="ListParagraph">
    <w:name w:val="List Paragraph"/>
    <w:basedOn w:val="Normal"/>
    <w:qFormat/>
    <w:rsid w:val="00A133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table" w:styleId="TableGrid">
    <w:name w:val="Table Grid"/>
    <w:basedOn w:val="TableNormal"/>
    <w:rsid w:val="009D3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DE3C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3CC2"/>
    <w:rPr>
      <w:sz w:val="20"/>
      <w:szCs w:val="20"/>
    </w:rPr>
  </w:style>
  <w:style w:type="character" w:customStyle="1" w:styleId="CommentTextChar">
    <w:name w:val="Comment Text Char"/>
    <w:link w:val="CommentText"/>
    <w:rsid w:val="00DE3CC2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rsid w:val="00DE3CC2"/>
    <w:rPr>
      <w:b/>
      <w:bCs/>
    </w:rPr>
  </w:style>
  <w:style w:type="character" w:customStyle="1" w:styleId="CommentSubjectChar">
    <w:name w:val="Comment Subject Char"/>
    <w:link w:val="CommentSubject"/>
    <w:rsid w:val="00DE3CC2"/>
    <w:rPr>
      <w:rFonts w:ascii="Arial" w:eastAsia="Times New Roman" w:hAnsi="Arial"/>
      <w:b/>
      <w:bCs/>
      <w:lang w:eastAsia="en-AU"/>
    </w:rPr>
  </w:style>
  <w:style w:type="character" w:styleId="Hyperlink">
    <w:name w:val="Hyperlink"/>
    <w:rsid w:val="005D0B10"/>
    <w:rPr>
      <w:color w:val="0000FF"/>
      <w:u w:val="single"/>
    </w:rPr>
  </w:style>
  <w:style w:type="character" w:styleId="FollowedHyperlink">
    <w:name w:val="FollowedHyperlink"/>
    <w:rsid w:val="00C14BA7"/>
    <w:rPr>
      <w:color w:val="800080"/>
      <w:u w:val="single"/>
    </w:rPr>
  </w:style>
  <w:style w:type="paragraph" w:styleId="ListParagraph">
    <w:name w:val="List Paragraph"/>
    <w:basedOn w:val="Normal"/>
    <w:qFormat/>
    <w:rsid w:val="00A13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81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Sue Bracewell</cp:lastModifiedBy>
  <cp:revision>14</cp:revision>
  <cp:lastPrinted>2014-03-07T03:04:00Z</cp:lastPrinted>
  <dcterms:created xsi:type="dcterms:W3CDTF">2016-05-13T04:19:00Z</dcterms:created>
  <dcterms:modified xsi:type="dcterms:W3CDTF">2016-08-29T02:17:00Z</dcterms:modified>
</cp:coreProperties>
</file>