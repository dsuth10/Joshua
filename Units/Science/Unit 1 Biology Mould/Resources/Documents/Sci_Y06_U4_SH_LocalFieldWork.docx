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FA0" w:rsidRPr="00150956" w:rsidRDefault="00CD7FA0" w:rsidP="004F6EF8">
      <w:pPr>
        <w:pStyle w:val="Heading1"/>
        <w:snapToGrid w:val="0"/>
      </w:pPr>
      <w:bookmarkStart w:id="0" w:name="_GoBack"/>
      <w:bookmarkEnd w:id="0"/>
      <w:r w:rsidRPr="00150956">
        <w:rPr>
          <w:sz w:val="32"/>
        </w:rPr>
        <w:t xml:space="preserve">Local field </w:t>
      </w:r>
      <w:r w:rsidR="002156BA" w:rsidRPr="00150956">
        <w:rPr>
          <w:sz w:val="32"/>
        </w:rPr>
        <w:t>work</w:t>
      </w:r>
      <w:r w:rsidR="006C5C7B" w:rsidRPr="00150956">
        <w:rPr>
          <w:sz w:val="32"/>
        </w:rPr>
        <w:t xml:space="preserve">          </w:t>
      </w:r>
      <w:r w:rsidR="002156BA" w:rsidRPr="00150956">
        <w:rPr>
          <w:sz w:val="32"/>
        </w:rPr>
        <w:t xml:space="preserve"> </w:t>
      </w:r>
      <w:r w:rsidRPr="00150956">
        <w:rPr>
          <w:sz w:val="22"/>
        </w:rPr>
        <w:t>Name</w:t>
      </w:r>
      <w:proofErr w:type="gramStart"/>
      <w:r w:rsidRPr="00150956">
        <w:rPr>
          <w:sz w:val="22"/>
        </w:rPr>
        <w:t>:</w:t>
      </w:r>
      <w:r w:rsidRPr="004F6EF8">
        <w:rPr>
          <w:b w:val="0"/>
          <w:sz w:val="22"/>
        </w:rPr>
        <w:t>_</w:t>
      </w:r>
      <w:proofErr w:type="gramEnd"/>
      <w:r w:rsidRPr="004F6EF8">
        <w:rPr>
          <w:b w:val="0"/>
          <w:sz w:val="22"/>
        </w:rPr>
        <w:t>______</w:t>
      </w:r>
      <w:r w:rsidR="004F6EF8">
        <w:rPr>
          <w:b w:val="0"/>
          <w:sz w:val="22"/>
        </w:rPr>
        <w:t>__________________</w:t>
      </w:r>
      <w:r w:rsidRPr="004F6EF8">
        <w:rPr>
          <w:b w:val="0"/>
          <w:sz w:val="22"/>
        </w:rPr>
        <w:t>____________________</w: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6379"/>
        <w:gridCol w:w="3260"/>
      </w:tblGrid>
      <w:tr w:rsidR="002156BA" w:rsidRPr="00150956" w:rsidTr="004F6EF8">
        <w:tc>
          <w:tcPr>
            <w:tcW w:w="6379" w:type="dxa"/>
            <w:shd w:val="clear" w:color="auto" w:fill="auto"/>
          </w:tcPr>
          <w:p w:rsidR="002156BA" w:rsidRPr="00150956" w:rsidRDefault="002156BA" w:rsidP="004F6EF8">
            <w:pPr>
              <w:pStyle w:val="C2CText"/>
              <w:spacing w:before="0" w:after="0"/>
              <w:rPr>
                <w:b/>
              </w:rPr>
            </w:pPr>
            <w:r w:rsidRPr="00150956">
              <w:rPr>
                <w:b/>
              </w:rPr>
              <w:t>Field work location:</w:t>
            </w:r>
          </w:p>
        </w:tc>
        <w:tc>
          <w:tcPr>
            <w:tcW w:w="3260" w:type="dxa"/>
            <w:shd w:val="clear" w:color="auto" w:fill="auto"/>
          </w:tcPr>
          <w:p w:rsidR="002156BA" w:rsidRPr="00150956" w:rsidRDefault="002156BA" w:rsidP="004F6EF8">
            <w:pPr>
              <w:pStyle w:val="C2CText"/>
              <w:spacing w:before="0" w:after="0"/>
              <w:rPr>
                <w:b/>
              </w:rPr>
            </w:pPr>
            <w:r w:rsidRPr="00150956">
              <w:rPr>
                <w:b/>
              </w:rPr>
              <w:t>Date of work:</w:t>
            </w:r>
          </w:p>
        </w:tc>
      </w:tr>
      <w:tr w:rsidR="00CD7FA0" w:rsidRPr="00150956" w:rsidTr="004F6EF8">
        <w:trPr>
          <w:trHeight w:val="164"/>
        </w:trPr>
        <w:tc>
          <w:tcPr>
            <w:tcW w:w="6379" w:type="dxa"/>
            <w:shd w:val="clear" w:color="auto" w:fill="E8F2DD"/>
          </w:tcPr>
          <w:p w:rsidR="00CD7FA0" w:rsidRPr="00150956" w:rsidRDefault="00CD7FA0" w:rsidP="004F6EF8">
            <w:pPr>
              <w:pStyle w:val="C2CText"/>
              <w:spacing w:before="0" w:after="0"/>
              <w:rPr>
                <w:b/>
              </w:rPr>
            </w:pPr>
            <w:r w:rsidRPr="00150956">
              <w:rPr>
                <w:b/>
              </w:rPr>
              <w:t>Plant life</w:t>
            </w:r>
          </w:p>
        </w:tc>
        <w:tc>
          <w:tcPr>
            <w:tcW w:w="3260" w:type="dxa"/>
            <w:shd w:val="clear" w:color="auto" w:fill="E8F2DD"/>
          </w:tcPr>
          <w:p w:rsidR="00CD7FA0" w:rsidRPr="00150956" w:rsidRDefault="00CD7FA0" w:rsidP="004F6EF8">
            <w:pPr>
              <w:pStyle w:val="C2CText"/>
              <w:spacing w:before="0" w:after="0"/>
              <w:jc w:val="center"/>
              <w:rPr>
                <w:b/>
              </w:rPr>
            </w:pPr>
            <w:r w:rsidRPr="00150956">
              <w:rPr>
                <w:b/>
              </w:rPr>
              <w:t>Measurements</w:t>
            </w:r>
          </w:p>
        </w:tc>
      </w:tr>
      <w:tr w:rsidR="00CD7FA0" w:rsidRPr="00150956" w:rsidTr="004F6EF8">
        <w:tc>
          <w:tcPr>
            <w:tcW w:w="6379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Number of trees over 2 m</w:t>
            </w:r>
          </w:p>
        </w:tc>
        <w:tc>
          <w:tcPr>
            <w:tcW w:w="3260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</w:p>
        </w:tc>
      </w:tr>
      <w:tr w:rsidR="00CD7FA0" w:rsidRPr="00150956" w:rsidTr="004F6EF8">
        <w:tc>
          <w:tcPr>
            <w:tcW w:w="6379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Number of trees under 2 m</w:t>
            </w:r>
          </w:p>
        </w:tc>
        <w:tc>
          <w:tcPr>
            <w:tcW w:w="3260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</w:p>
        </w:tc>
      </w:tr>
      <w:tr w:rsidR="00CD7FA0" w:rsidRPr="00150956" w:rsidTr="004F6EF8">
        <w:tc>
          <w:tcPr>
            <w:tcW w:w="6379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Number of shrubs (woody plants with many stems)</w:t>
            </w:r>
          </w:p>
        </w:tc>
        <w:tc>
          <w:tcPr>
            <w:tcW w:w="3260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</w:p>
        </w:tc>
      </w:tr>
      <w:tr w:rsidR="00CD7FA0" w:rsidRPr="00150956" w:rsidTr="004F6EF8">
        <w:tc>
          <w:tcPr>
            <w:tcW w:w="6379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Amount of ground cover including grass (count the number of different varieties present)</w:t>
            </w:r>
          </w:p>
        </w:tc>
        <w:tc>
          <w:tcPr>
            <w:tcW w:w="3260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</w:p>
        </w:tc>
      </w:tr>
      <w:tr w:rsidR="00CD7FA0" w:rsidRPr="00150956" w:rsidTr="004F6EF8">
        <w:tc>
          <w:tcPr>
            <w:tcW w:w="9639" w:type="dxa"/>
            <w:gridSpan w:val="2"/>
            <w:shd w:val="clear" w:color="auto" w:fill="E8F2DD"/>
          </w:tcPr>
          <w:p w:rsidR="00CD7FA0" w:rsidRPr="00150956" w:rsidRDefault="00CD7FA0" w:rsidP="004F6EF8">
            <w:pPr>
              <w:pStyle w:val="C2CText"/>
              <w:spacing w:before="0" w:after="0"/>
              <w:rPr>
                <w:b/>
              </w:rPr>
            </w:pPr>
            <w:r w:rsidRPr="00150956">
              <w:rPr>
                <w:b/>
              </w:rPr>
              <w:t>Ground</w:t>
            </w:r>
            <w:r w:rsidR="006C5C7B" w:rsidRPr="00150956">
              <w:rPr>
                <w:b/>
              </w:rPr>
              <w:t>-</w:t>
            </w:r>
            <w:r w:rsidRPr="00150956">
              <w:rPr>
                <w:b/>
              </w:rPr>
              <w:t>level analysis</w:t>
            </w:r>
          </w:p>
        </w:tc>
      </w:tr>
      <w:tr w:rsidR="00CD7FA0" w:rsidRPr="00150956" w:rsidTr="004F6EF8">
        <w:tc>
          <w:tcPr>
            <w:tcW w:w="6379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Depth of leaf litter</w:t>
            </w:r>
          </w:p>
        </w:tc>
        <w:tc>
          <w:tcPr>
            <w:tcW w:w="3260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  <w:jc w:val="right"/>
            </w:pPr>
            <w:r w:rsidRPr="00150956">
              <w:t>cm</w:t>
            </w:r>
          </w:p>
        </w:tc>
      </w:tr>
      <w:tr w:rsidR="00CD7FA0" w:rsidRPr="00150956" w:rsidTr="004F6EF8">
        <w:tc>
          <w:tcPr>
            <w:tcW w:w="6379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Soil compaction measured with tent peg</w:t>
            </w:r>
          </w:p>
        </w:tc>
        <w:tc>
          <w:tcPr>
            <w:tcW w:w="3260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  <w:jc w:val="right"/>
            </w:pPr>
            <w:r w:rsidRPr="00150956">
              <w:t>cm</w:t>
            </w:r>
          </w:p>
        </w:tc>
      </w:tr>
      <w:tr w:rsidR="00DA3B5B" w:rsidRPr="00150956" w:rsidTr="004F6EF8">
        <w:tc>
          <w:tcPr>
            <w:tcW w:w="6379" w:type="dxa"/>
            <w:shd w:val="clear" w:color="auto" w:fill="auto"/>
          </w:tcPr>
          <w:p w:rsidR="00DA3B5B" w:rsidRPr="00DA3B5B" w:rsidRDefault="00DA3B5B" w:rsidP="004F6EF8">
            <w:pPr>
              <w:pStyle w:val="C2CText"/>
              <w:spacing w:before="0" w:after="0"/>
            </w:pPr>
            <w:r w:rsidRPr="00DA3B5B">
              <w:t>Soil temperature</w:t>
            </w:r>
          </w:p>
        </w:tc>
        <w:tc>
          <w:tcPr>
            <w:tcW w:w="3260" w:type="dxa"/>
            <w:shd w:val="clear" w:color="auto" w:fill="auto"/>
          </w:tcPr>
          <w:p w:rsidR="00DA3B5B" w:rsidRPr="00150956" w:rsidRDefault="00DA3B5B" w:rsidP="004F6EF8">
            <w:pPr>
              <w:pStyle w:val="C2CText"/>
              <w:spacing w:before="0" w:after="0"/>
              <w:jc w:val="right"/>
              <w:rPr>
                <w:b/>
              </w:rPr>
            </w:pPr>
            <w:r>
              <w:rPr>
                <w:rFonts w:cs="Arial"/>
              </w:rPr>
              <w:t>°C</w:t>
            </w:r>
          </w:p>
        </w:tc>
      </w:tr>
      <w:tr w:rsidR="00CD7FA0" w:rsidRPr="00150956" w:rsidTr="004F6EF8">
        <w:tc>
          <w:tcPr>
            <w:tcW w:w="9639" w:type="dxa"/>
            <w:gridSpan w:val="2"/>
            <w:shd w:val="clear" w:color="auto" w:fill="E8F2DD"/>
          </w:tcPr>
          <w:p w:rsidR="00CD7FA0" w:rsidRPr="00150956" w:rsidRDefault="00CD7FA0" w:rsidP="004F6EF8">
            <w:pPr>
              <w:pStyle w:val="C2CText"/>
              <w:spacing w:before="0" w:after="0"/>
              <w:rPr>
                <w:b/>
              </w:rPr>
            </w:pPr>
            <w:r w:rsidRPr="00150956">
              <w:rPr>
                <w:b/>
              </w:rPr>
              <w:t>Climate analysis</w:t>
            </w:r>
          </w:p>
        </w:tc>
      </w:tr>
      <w:tr w:rsidR="00CD7FA0" w:rsidRPr="00150956" w:rsidTr="004F6EF8">
        <w:tc>
          <w:tcPr>
            <w:tcW w:w="6379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Wind speed</w:t>
            </w:r>
          </w:p>
        </w:tc>
        <w:tc>
          <w:tcPr>
            <w:tcW w:w="3260" w:type="dxa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  <w:jc w:val="right"/>
            </w:pPr>
            <w:r w:rsidRPr="00150956">
              <w:t>km/h</w:t>
            </w:r>
          </w:p>
        </w:tc>
      </w:tr>
      <w:tr w:rsidR="00DA3B5B" w:rsidRPr="00150956" w:rsidTr="004F6EF8">
        <w:tc>
          <w:tcPr>
            <w:tcW w:w="6379" w:type="dxa"/>
            <w:shd w:val="clear" w:color="auto" w:fill="auto"/>
          </w:tcPr>
          <w:p w:rsidR="00DA3B5B" w:rsidRPr="00150956" w:rsidRDefault="00DA3B5B" w:rsidP="004F6EF8">
            <w:pPr>
              <w:pStyle w:val="C2CText"/>
              <w:spacing w:before="0" w:after="0"/>
            </w:pPr>
            <w:r>
              <w:t>Air temperature</w:t>
            </w:r>
          </w:p>
        </w:tc>
        <w:tc>
          <w:tcPr>
            <w:tcW w:w="3260" w:type="dxa"/>
            <w:shd w:val="clear" w:color="auto" w:fill="auto"/>
          </w:tcPr>
          <w:p w:rsidR="00DA3B5B" w:rsidRPr="00150956" w:rsidRDefault="00DA3B5B" w:rsidP="004F6EF8">
            <w:pPr>
              <w:pStyle w:val="C2CText"/>
              <w:spacing w:before="0" w:after="0"/>
              <w:jc w:val="right"/>
            </w:pPr>
            <w:r>
              <w:rPr>
                <w:rFonts w:cs="Arial"/>
              </w:rPr>
              <w:t>°C</w:t>
            </w:r>
          </w:p>
        </w:tc>
      </w:tr>
      <w:tr w:rsidR="00CD7FA0" w:rsidRPr="00150956" w:rsidTr="004F6EF8">
        <w:tc>
          <w:tcPr>
            <w:tcW w:w="9639" w:type="dxa"/>
            <w:gridSpan w:val="2"/>
            <w:shd w:val="clear" w:color="auto" w:fill="E8F2DD"/>
          </w:tcPr>
          <w:p w:rsidR="00CD7FA0" w:rsidRPr="00150956" w:rsidRDefault="00CD7FA0" w:rsidP="004F6EF8">
            <w:pPr>
              <w:pStyle w:val="C2CText"/>
              <w:spacing w:before="0" w:after="0"/>
              <w:rPr>
                <w:b/>
              </w:rPr>
            </w:pPr>
            <w:r w:rsidRPr="00150956">
              <w:rPr>
                <w:b/>
              </w:rPr>
              <w:t>Man-made features</w:t>
            </w:r>
          </w:p>
        </w:tc>
      </w:tr>
      <w:tr w:rsidR="00CD7FA0" w:rsidRPr="00150956" w:rsidTr="004F6EF8">
        <w:trPr>
          <w:trHeight w:val="1247"/>
        </w:trPr>
        <w:tc>
          <w:tcPr>
            <w:tcW w:w="9639" w:type="dxa"/>
            <w:gridSpan w:val="2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What was the relationship between the plant life and the man-made features?</w:t>
            </w:r>
          </w:p>
        </w:tc>
      </w:tr>
      <w:tr w:rsidR="00CD7FA0" w:rsidRPr="00150956" w:rsidTr="004F6EF8">
        <w:trPr>
          <w:trHeight w:val="299"/>
        </w:trPr>
        <w:tc>
          <w:tcPr>
            <w:tcW w:w="9639" w:type="dxa"/>
            <w:gridSpan w:val="2"/>
            <w:shd w:val="clear" w:color="auto" w:fill="E8F2DD"/>
          </w:tcPr>
          <w:p w:rsidR="00CD7FA0" w:rsidRPr="00150956" w:rsidRDefault="00CD7FA0" w:rsidP="004F6EF8">
            <w:pPr>
              <w:pStyle w:val="C2CText"/>
              <w:spacing w:before="0" w:after="0"/>
              <w:rPr>
                <w:b/>
              </w:rPr>
            </w:pPr>
            <w:r w:rsidRPr="00150956">
              <w:rPr>
                <w:b/>
              </w:rPr>
              <w:t>Different types of animals</w:t>
            </w:r>
          </w:p>
        </w:tc>
      </w:tr>
      <w:tr w:rsidR="00CD7FA0" w:rsidRPr="00150956" w:rsidTr="004F6EF8">
        <w:trPr>
          <w:trHeight w:val="1247"/>
        </w:trPr>
        <w:tc>
          <w:tcPr>
            <w:tcW w:w="9639" w:type="dxa"/>
            <w:gridSpan w:val="2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</w:p>
        </w:tc>
      </w:tr>
      <w:tr w:rsidR="00CD7FA0" w:rsidRPr="00150956" w:rsidTr="004F6EF8">
        <w:tc>
          <w:tcPr>
            <w:tcW w:w="9639" w:type="dxa"/>
            <w:gridSpan w:val="2"/>
            <w:shd w:val="clear" w:color="auto" w:fill="E8F2DD"/>
          </w:tcPr>
          <w:p w:rsidR="00CD7FA0" w:rsidRPr="00150956" w:rsidRDefault="00CD7FA0" w:rsidP="004F6EF8">
            <w:pPr>
              <w:pStyle w:val="C2CText"/>
              <w:spacing w:before="0" w:after="0"/>
              <w:rPr>
                <w:b/>
              </w:rPr>
            </w:pPr>
            <w:r w:rsidRPr="00150956">
              <w:rPr>
                <w:b/>
              </w:rPr>
              <w:t>Observations</w:t>
            </w:r>
          </w:p>
        </w:tc>
      </w:tr>
      <w:tr w:rsidR="00CD7FA0" w:rsidRPr="00150956" w:rsidTr="004F6EF8">
        <w:trPr>
          <w:trHeight w:val="2473"/>
        </w:trPr>
        <w:tc>
          <w:tcPr>
            <w:tcW w:w="9639" w:type="dxa"/>
            <w:gridSpan w:val="2"/>
            <w:shd w:val="clear" w:color="auto" w:fill="auto"/>
          </w:tcPr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Are there any large rocks?</w:t>
            </w:r>
            <w:r w:rsidR="006C5C7B" w:rsidRPr="00150956">
              <w:t xml:space="preserve">       </w:t>
            </w:r>
            <w:r w:rsidRPr="00150956">
              <w:t xml:space="preserve"> How many?</w:t>
            </w:r>
          </w:p>
          <w:p w:rsidR="00CD7FA0" w:rsidRPr="00150956" w:rsidRDefault="00CD7FA0" w:rsidP="004F6EF8">
            <w:pPr>
              <w:pStyle w:val="C2CText"/>
              <w:spacing w:before="0" w:after="120"/>
            </w:pPr>
            <w:r w:rsidRPr="00150956">
              <w:t>Are there any waterways?</w:t>
            </w:r>
            <w:r w:rsidR="006C5C7B" w:rsidRPr="00150956">
              <w:t xml:space="preserve">        </w:t>
            </w:r>
            <w:r w:rsidRPr="00150956">
              <w:t xml:space="preserve"> If so</w:t>
            </w:r>
            <w:r w:rsidR="00036678" w:rsidRPr="00150956">
              <w:t>,</w:t>
            </w:r>
            <w:r w:rsidRPr="00150956">
              <w:t xml:space="preserve"> describe:</w:t>
            </w:r>
          </w:p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Is the area shady or sunny?</w:t>
            </w:r>
          </w:p>
          <w:p w:rsidR="00CD7FA0" w:rsidRPr="00150956" w:rsidRDefault="00CD7FA0" w:rsidP="004F6EF8">
            <w:pPr>
              <w:pStyle w:val="C2CText"/>
              <w:spacing w:before="0" w:after="0"/>
            </w:pPr>
            <w:r w:rsidRPr="00150956">
              <w:t>Is the site on a slope or is it flat?</w:t>
            </w:r>
          </w:p>
          <w:p w:rsidR="00CD7FA0" w:rsidRPr="00150956" w:rsidRDefault="00CD7FA0" w:rsidP="004F6EF8">
            <w:pPr>
              <w:pStyle w:val="C2CText"/>
              <w:spacing w:before="0" w:after="120"/>
            </w:pPr>
            <w:r w:rsidRPr="00150956">
              <w:t>Is there evidence of water gathering anywhere?</w:t>
            </w:r>
            <w:r w:rsidR="006C5C7B" w:rsidRPr="00150956">
              <w:t xml:space="preserve">        </w:t>
            </w:r>
            <w:r w:rsidRPr="00150956">
              <w:t xml:space="preserve"> If so, describe the area where this is happening.</w:t>
            </w:r>
          </w:p>
          <w:p w:rsidR="008C42BA" w:rsidRPr="00150956" w:rsidRDefault="00CD7FA0" w:rsidP="004F6EF8">
            <w:pPr>
              <w:pStyle w:val="C2CText"/>
              <w:spacing w:before="0" w:after="0"/>
            </w:pPr>
            <w:r w:rsidRPr="00150956">
              <w:t>Is there a difference in the wind speed between the area being studied and the surrounding area?</w:t>
            </w:r>
            <w:r w:rsidR="006C5C7B" w:rsidRPr="00150956">
              <w:t xml:space="preserve">  </w:t>
            </w:r>
            <w:r w:rsidR="004F6EF8">
              <w:t xml:space="preserve">     </w:t>
            </w:r>
            <w:r w:rsidR="006C5C7B" w:rsidRPr="00150956">
              <w:t xml:space="preserve">     </w:t>
            </w:r>
            <w:r w:rsidRPr="00150956">
              <w:t xml:space="preserve"> If so, what is the difference?</w:t>
            </w:r>
          </w:p>
        </w:tc>
      </w:tr>
    </w:tbl>
    <w:p w:rsidR="00CD7FA0" w:rsidRPr="004F6EF8" w:rsidRDefault="00CD7FA0" w:rsidP="00E01192">
      <w:pPr>
        <w:pStyle w:val="C2CText"/>
        <w:snapToGrid w:val="0"/>
        <w:spacing w:before="0" w:after="0" w:line="240" w:lineRule="auto"/>
        <w:rPr>
          <w:szCs w:val="22"/>
        </w:rPr>
      </w:pPr>
    </w:p>
    <w:sectPr w:rsidR="00CD7FA0" w:rsidRPr="004F6EF8" w:rsidSect="007E26AB">
      <w:footerReference w:type="default" r:id="rId8"/>
      <w:pgSz w:w="11900" w:h="16840" w:code="9"/>
      <w:pgMar w:top="1134" w:right="1134" w:bottom="1134" w:left="1134" w:header="709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5C2" w:rsidRDefault="002805C2" w:rsidP="00CD7FA0">
      <w:r>
        <w:separator/>
      </w:r>
    </w:p>
  </w:endnote>
  <w:endnote w:type="continuationSeparator" w:id="0">
    <w:p w:rsidR="002805C2" w:rsidRDefault="002805C2" w:rsidP="00CD7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6EF8" w:rsidRPr="00551E8D" w:rsidRDefault="004F6EF8" w:rsidP="004F6EF8">
    <w:pPr>
      <w:tabs>
        <w:tab w:val="center" w:pos="4820"/>
        <w:tab w:val="right" w:pos="13892"/>
      </w:tabs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3A732260" wp14:editId="6DFA9570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4143DE5A" wp14:editId="63B5F57D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7E26AB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7E26AB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C2948" w:rsidRPr="004F6EF8" w:rsidRDefault="004F6EF8" w:rsidP="004F6EF8">
    <w:pPr>
      <w:pStyle w:val="Footer"/>
      <w:rPr>
        <w:rFonts w:cs="Arial"/>
        <w:sz w:val="14"/>
        <w:szCs w:val="14"/>
        <w:lang w:val="en-AU"/>
      </w:rPr>
    </w:pPr>
    <w:r w:rsidRPr="004F6EF8">
      <w:rPr>
        <w:rFonts w:cs="Arial"/>
        <w:color w:val="A6A6A6"/>
        <w:sz w:val="14"/>
        <w:szCs w:val="14"/>
      </w:rPr>
      <w:t>Sci_Y06_U4_SH_LocalFieldWork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5C2" w:rsidRDefault="002805C2" w:rsidP="00CD7FA0">
      <w:r>
        <w:separator/>
      </w:r>
    </w:p>
  </w:footnote>
  <w:footnote w:type="continuationSeparator" w:id="0">
    <w:p w:rsidR="002805C2" w:rsidRDefault="002805C2" w:rsidP="00CD7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0"/>
  </w:num>
  <w:num w:numId="9">
    <w:abstractNumId w:val="4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36678"/>
    <w:rsid w:val="00044393"/>
    <w:rsid w:val="00150956"/>
    <w:rsid w:val="001A7334"/>
    <w:rsid w:val="00213378"/>
    <w:rsid w:val="002156BA"/>
    <w:rsid w:val="002805C2"/>
    <w:rsid w:val="002E1E3E"/>
    <w:rsid w:val="003F6719"/>
    <w:rsid w:val="004F6EF8"/>
    <w:rsid w:val="005F72A5"/>
    <w:rsid w:val="006C2948"/>
    <w:rsid w:val="006C5C7B"/>
    <w:rsid w:val="00717CA3"/>
    <w:rsid w:val="00797A50"/>
    <w:rsid w:val="007E26AB"/>
    <w:rsid w:val="008C42BA"/>
    <w:rsid w:val="0091501C"/>
    <w:rsid w:val="009C191E"/>
    <w:rsid w:val="00A52609"/>
    <w:rsid w:val="00CD7FA0"/>
    <w:rsid w:val="00D53620"/>
    <w:rsid w:val="00DA3B5B"/>
    <w:rsid w:val="00E011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character" w:styleId="CommentReference">
    <w:name w:val="annotation reference"/>
    <w:uiPriority w:val="99"/>
    <w:semiHidden/>
    <w:unhideWhenUsed/>
    <w:rsid w:val="00797A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7A5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97A50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A5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97A50"/>
    <w:rPr>
      <w:rFonts w:ascii="Arial" w:eastAsia="Times New Roman" w:hAnsi="Arial"/>
      <w:b/>
      <w:bCs/>
      <w:lang w:eastAsia="en-AU"/>
    </w:rPr>
  </w:style>
  <w:style w:type="character" w:styleId="Hyperlink">
    <w:name w:val="Hyperlink"/>
    <w:uiPriority w:val="99"/>
    <w:unhideWhenUsed/>
    <w:rsid w:val="00797A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17CA3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character" w:styleId="CommentReference">
    <w:name w:val="annotation reference"/>
    <w:uiPriority w:val="99"/>
    <w:semiHidden/>
    <w:unhideWhenUsed/>
    <w:rsid w:val="00797A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7A5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97A50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A5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97A50"/>
    <w:rPr>
      <w:rFonts w:ascii="Arial" w:eastAsia="Times New Roman" w:hAnsi="Arial"/>
      <w:b/>
      <w:bCs/>
      <w:lang w:eastAsia="en-AU"/>
    </w:rPr>
  </w:style>
  <w:style w:type="character" w:styleId="Hyperlink">
    <w:name w:val="Hyperlink"/>
    <w:uiPriority w:val="99"/>
    <w:unhideWhenUsed/>
    <w:rsid w:val="00797A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717CA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8A4BCD89.dotm</Template>
  <TotalTime>31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Sue Bracewell</cp:lastModifiedBy>
  <cp:revision>11</cp:revision>
  <cp:lastPrinted>2012-03-08T01:13:00Z</cp:lastPrinted>
  <dcterms:created xsi:type="dcterms:W3CDTF">2016-05-13T03:57:00Z</dcterms:created>
  <dcterms:modified xsi:type="dcterms:W3CDTF">2016-08-29T23:40:00Z</dcterms:modified>
</cp:coreProperties>
</file>