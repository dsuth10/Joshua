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09C" w:rsidRPr="00D416B1" w:rsidRDefault="00653107" w:rsidP="00D416B1">
      <w:pPr>
        <w:pStyle w:val="Heading1"/>
        <w:spacing w:line="240" w:lineRule="auto"/>
        <w:rPr>
          <w:sz w:val="32"/>
        </w:rPr>
      </w:pPr>
      <w:r w:rsidRPr="00D416B1">
        <w:rPr>
          <w:sz w:val="32"/>
        </w:rPr>
        <w:t>Exploring the environments of i</w:t>
      </w:r>
      <w:r w:rsidR="0030209C" w:rsidRPr="00D416B1">
        <w:rPr>
          <w:sz w:val="32"/>
        </w:rPr>
        <w:t>ntroduced species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680"/>
        <w:gridCol w:w="6959"/>
      </w:tblGrid>
      <w:tr w:rsidR="0030209C" w:rsidRPr="00EE33E1" w:rsidTr="00D416B1">
        <w:tc>
          <w:tcPr>
            <w:tcW w:w="258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Name of living thing:</w:t>
            </w:r>
          </w:p>
        </w:tc>
        <w:tc>
          <w:tcPr>
            <w:tcW w:w="670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58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Plant or animal?</w:t>
            </w:r>
          </w:p>
        </w:tc>
        <w:tc>
          <w:tcPr>
            <w:tcW w:w="670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58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What environmental conditions does it need to grow and survive?</w:t>
            </w: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</w:tc>
        <w:tc>
          <w:tcPr>
            <w:tcW w:w="670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58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How does it affect other plants and animals?</w:t>
            </w: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</w:tc>
        <w:tc>
          <w:tcPr>
            <w:tcW w:w="670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</w:tbl>
    <w:p w:rsidR="0030209C" w:rsidRPr="00EE33E1" w:rsidRDefault="0030209C" w:rsidP="00D416B1">
      <w:pPr>
        <w:pStyle w:val="C2CText"/>
        <w:spacing w:before="0" w:after="100"/>
      </w:pPr>
    </w:p>
    <w:p w:rsidR="0030209C" w:rsidRPr="00EE33E1" w:rsidRDefault="00D416B1" w:rsidP="00D416B1">
      <w:pPr>
        <w:pStyle w:val="C2CText"/>
        <w:spacing w:before="0" w:after="100"/>
      </w:pPr>
      <w:r w:rsidRPr="00EE33E1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778991" wp14:editId="2FE53660">
                <wp:simplePos x="0" y="0"/>
                <wp:positionH relativeFrom="column">
                  <wp:posOffset>0</wp:posOffset>
                </wp:positionH>
                <wp:positionV relativeFrom="paragraph">
                  <wp:posOffset>6556</wp:posOffset>
                </wp:positionV>
                <wp:extent cx="6119495" cy="0"/>
                <wp:effectExtent l="0" t="0" r="0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5pt" to="481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">
                <v:stroke dashstyle="dash"/>
                <v:shadow opacity="22938f" offset="0"/>
              </v:line>
            </w:pict>
          </mc:Fallback>
        </mc:AlternateConten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627"/>
        <w:gridCol w:w="7012"/>
      </w:tblGrid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Name of living thing:</w:t>
            </w: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Plant or animal?</w:t>
            </w: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What environmental conditions does it need to grow and survive?</w:t>
            </w: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  <w:bookmarkStart w:id="0" w:name="_GoBack"/>
        <w:bookmarkEnd w:id="0"/>
      </w:tr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How does it affect other plants and animals?</w:t>
            </w: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</w:tbl>
    <w:p w:rsidR="0030209C" w:rsidRPr="00EE33E1" w:rsidRDefault="0030209C" w:rsidP="00D416B1">
      <w:pPr>
        <w:pStyle w:val="C2CText"/>
        <w:spacing w:before="0" w:after="100"/>
      </w:pPr>
    </w:p>
    <w:p w:rsidR="0030209C" w:rsidRPr="00EE33E1" w:rsidRDefault="00D416B1" w:rsidP="00D416B1">
      <w:pPr>
        <w:pStyle w:val="C2CText"/>
        <w:spacing w:before="0" w:after="100"/>
      </w:pPr>
      <w:r w:rsidRPr="00EE33E1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6BEF68" wp14:editId="5ACC3116">
                <wp:simplePos x="0" y="0"/>
                <wp:positionH relativeFrom="column">
                  <wp:posOffset>0</wp:posOffset>
                </wp:positionH>
                <wp:positionV relativeFrom="paragraph">
                  <wp:posOffset>9096</wp:posOffset>
                </wp:positionV>
                <wp:extent cx="6119495" cy="0"/>
                <wp:effectExtent l="0" t="0" r="0" b="1905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7pt" to="481.8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">
                <v:stroke dashstyle="dash"/>
                <v:shadow opacity="22938f" offset="0"/>
              </v:line>
            </w:pict>
          </mc:Fallback>
        </mc:AlternateConten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627"/>
        <w:gridCol w:w="7012"/>
      </w:tblGrid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Name of living thing:</w:t>
            </w: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Plant or animal?</w:t>
            </w: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What environmental conditions does it need to grow and survive?</w:t>
            </w: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  <w:tr w:rsidR="0030209C" w:rsidRPr="00EE33E1" w:rsidTr="00D416B1">
        <w:tc>
          <w:tcPr>
            <w:tcW w:w="2628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  <w:r w:rsidRPr="00EE33E1">
              <w:t>How does it affect other plants and animals?</w:t>
            </w: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  <w:p w:rsidR="0030209C" w:rsidRPr="00EE33E1" w:rsidRDefault="0030209C" w:rsidP="00D416B1">
            <w:pPr>
              <w:pStyle w:val="C2CText"/>
              <w:spacing w:before="0" w:after="0"/>
            </w:pPr>
          </w:p>
        </w:tc>
        <w:tc>
          <w:tcPr>
            <w:tcW w:w="7020" w:type="dxa"/>
          </w:tcPr>
          <w:p w:rsidR="0030209C" w:rsidRPr="00EE33E1" w:rsidRDefault="0030209C" w:rsidP="00D416B1">
            <w:pPr>
              <w:pStyle w:val="C2CText"/>
              <w:spacing w:before="0" w:after="0"/>
            </w:pPr>
          </w:p>
        </w:tc>
      </w:tr>
    </w:tbl>
    <w:p w:rsidR="0030209C" w:rsidRPr="00EE33E1" w:rsidRDefault="0030209C" w:rsidP="00D416B1"/>
    <w:sectPr w:rsidR="0030209C" w:rsidRPr="00EE33E1" w:rsidSect="00D416B1">
      <w:footerReference w:type="default" r:id="rId8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209C" w:rsidRDefault="0030209C" w:rsidP="0030209C">
      <w:r>
        <w:separator/>
      </w:r>
    </w:p>
  </w:endnote>
  <w:endnote w:type="continuationSeparator" w:id="0">
    <w:p w:rsidR="0030209C" w:rsidRDefault="0030209C" w:rsidP="00302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16B1" w:rsidRPr="00551E8D" w:rsidRDefault="00D416B1" w:rsidP="00D416B1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6CAC803E" wp14:editId="30C0B36D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6BB01B76" wp14:editId="5E1A66EA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30209C" w:rsidRPr="00D416B1" w:rsidRDefault="00D416B1" w:rsidP="00D416B1">
    <w:pPr>
      <w:pStyle w:val="Footer"/>
      <w:rPr>
        <w:rFonts w:cs="Arial"/>
        <w:sz w:val="14"/>
        <w:szCs w:val="14"/>
        <w:lang w:val="en-AU"/>
      </w:rPr>
    </w:pPr>
    <w:r w:rsidRPr="00D416B1">
      <w:rPr>
        <w:rFonts w:cs="Arial"/>
        <w:color w:val="A6A6A6"/>
        <w:sz w:val="14"/>
        <w:szCs w:val="14"/>
      </w:rPr>
      <w:t>Sci_Y06_U4_SH_IntroducedSpecies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209C" w:rsidRDefault="0030209C" w:rsidP="0030209C">
      <w:r>
        <w:separator/>
      </w:r>
    </w:p>
  </w:footnote>
  <w:footnote w:type="continuationSeparator" w:id="0">
    <w:p w:rsidR="0030209C" w:rsidRDefault="0030209C" w:rsidP="00302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9217">
      <o:colormenu v:ext="edit" stroke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213378"/>
    <w:rsid w:val="002E79CA"/>
    <w:rsid w:val="0030209C"/>
    <w:rsid w:val="00653107"/>
    <w:rsid w:val="00713D30"/>
    <w:rsid w:val="00D416B1"/>
    <w:rsid w:val="00EE3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7">
      <o:colormenu v:ext="edit" strokecolor="none [3213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table" w:styleId="TableGrid">
    <w:name w:val="Table Grid"/>
    <w:basedOn w:val="TableNormal"/>
    <w:rsid w:val="00162F7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table" w:styleId="TableGrid">
    <w:name w:val="Table Grid"/>
    <w:basedOn w:val="TableNormal"/>
    <w:rsid w:val="00162F7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11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Sue Bracewell</cp:lastModifiedBy>
  <cp:revision>6</cp:revision>
  <cp:lastPrinted>2012-03-08T01:13:00Z</cp:lastPrinted>
  <dcterms:created xsi:type="dcterms:W3CDTF">2016-05-26T23:30:00Z</dcterms:created>
  <dcterms:modified xsi:type="dcterms:W3CDTF">2016-08-29T02:11:00Z</dcterms:modified>
</cp:coreProperties>
</file>