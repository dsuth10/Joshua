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1ACC" w:rsidRPr="00805079" w:rsidRDefault="00B71ACC" w:rsidP="00B71ACC">
      <w:pPr>
        <w:pStyle w:val="Heading1"/>
        <w:rPr>
          <w:sz w:val="32"/>
        </w:rPr>
      </w:pPr>
      <w:r w:rsidRPr="00805079">
        <w:rPr>
          <w:sz w:val="32"/>
        </w:rPr>
        <w:t>Extremophiles</w:t>
      </w:r>
    </w:p>
    <w:tbl>
      <w:tblPr>
        <w:tblW w:w="9639" w:type="dxa"/>
        <w:tblInd w:w="108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CellMar>
          <w:top w:w="68" w:type="dxa"/>
          <w:bottom w:w="102" w:type="dxa"/>
        </w:tblCellMar>
        <w:tblLook w:val="01E0" w:firstRow="1" w:lastRow="1" w:firstColumn="1" w:lastColumn="1" w:noHBand="0" w:noVBand="0"/>
      </w:tblPr>
      <w:tblGrid>
        <w:gridCol w:w="2802"/>
        <w:gridCol w:w="6837"/>
      </w:tblGrid>
      <w:tr w:rsidR="00B71ACC" w:rsidRPr="00805079" w:rsidTr="00E8342A">
        <w:trPr>
          <w:trHeight w:val="312"/>
        </w:trPr>
        <w:tc>
          <w:tcPr>
            <w:tcW w:w="2720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  <w:r w:rsidRPr="00805079">
              <w:t>Name:</w:t>
            </w:r>
          </w:p>
        </w:tc>
        <w:tc>
          <w:tcPr>
            <w:tcW w:w="6636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  <w:r w:rsidRPr="00805079">
              <w:t>Tardigrades (</w:t>
            </w:r>
            <w:r w:rsidR="00077D16" w:rsidRPr="00805079">
              <w:t>w</w:t>
            </w:r>
            <w:r w:rsidRPr="00805079">
              <w:t xml:space="preserve">ater </w:t>
            </w:r>
            <w:r w:rsidR="00077D16" w:rsidRPr="00805079">
              <w:t>b</w:t>
            </w:r>
            <w:r w:rsidRPr="00805079">
              <w:t>ears)</w:t>
            </w:r>
          </w:p>
        </w:tc>
      </w:tr>
      <w:tr w:rsidR="00B71ACC" w:rsidRPr="00805079" w:rsidTr="00E8342A">
        <w:trPr>
          <w:trHeight w:val="1005"/>
        </w:trPr>
        <w:tc>
          <w:tcPr>
            <w:tcW w:w="2720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  <w:r w:rsidRPr="00805079">
              <w:t>Environment type</w:t>
            </w:r>
          </w:p>
          <w:p w:rsidR="00B71ACC" w:rsidRPr="00805079" w:rsidRDefault="00077D16" w:rsidP="00E8342A">
            <w:pPr>
              <w:pStyle w:val="C2CText"/>
              <w:spacing w:before="0" w:after="0"/>
            </w:pPr>
            <w:r w:rsidRPr="00805079">
              <w:t>(e.g. desert, ocean)</w:t>
            </w:r>
          </w:p>
        </w:tc>
        <w:tc>
          <w:tcPr>
            <w:tcW w:w="6636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</w:p>
        </w:tc>
      </w:tr>
      <w:tr w:rsidR="00B71ACC" w:rsidRPr="00805079" w:rsidTr="00E8342A">
        <w:trPr>
          <w:trHeight w:val="1923"/>
        </w:trPr>
        <w:tc>
          <w:tcPr>
            <w:tcW w:w="2720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  <w:r w:rsidRPr="00805079">
              <w:t>What makes the environment extreme?</w:t>
            </w:r>
          </w:p>
        </w:tc>
        <w:tc>
          <w:tcPr>
            <w:tcW w:w="6636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</w:p>
        </w:tc>
      </w:tr>
      <w:tr w:rsidR="00B71ACC" w:rsidRPr="00805079" w:rsidTr="00E8342A">
        <w:trPr>
          <w:trHeight w:val="2353"/>
        </w:trPr>
        <w:tc>
          <w:tcPr>
            <w:tcW w:w="2720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  <w:r w:rsidRPr="00805079">
              <w:t>What adaptations allow them to live in this extreme environment?</w:t>
            </w:r>
          </w:p>
        </w:tc>
        <w:tc>
          <w:tcPr>
            <w:tcW w:w="6636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</w:p>
        </w:tc>
      </w:tr>
      <w:tr w:rsidR="00B71ACC" w:rsidRPr="00805079" w:rsidTr="00E8342A">
        <w:trPr>
          <w:trHeight w:val="1952"/>
        </w:trPr>
        <w:tc>
          <w:tcPr>
            <w:tcW w:w="2720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  <w:r w:rsidRPr="00805079">
              <w:t>What do they feed on in this environment?</w:t>
            </w:r>
          </w:p>
        </w:tc>
        <w:tc>
          <w:tcPr>
            <w:tcW w:w="6636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</w:p>
        </w:tc>
      </w:tr>
      <w:tr w:rsidR="00B71ACC" w:rsidRPr="00805079" w:rsidTr="00E8342A">
        <w:trPr>
          <w:trHeight w:val="1923"/>
        </w:trPr>
        <w:tc>
          <w:tcPr>
            <w:tcW w:w="2720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  <w:r w:rsidRPr="00805079">
              <w:t>Are they found in any other environments?</w:t>
            </w:r>
          </w:p>
        </w:tc>
        <w:tc>
          <w:tcPr>
            <w:tcW w:w="6636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</w:p>
        </w:tc>
      </w:tr>
      <w:tr w:rsidR="00B71ACC" w:rsidRPr="00805079" w:rsidTr="00E8342A">
        <w:trPr>
          <w:trHeight w:val="1980"/>
        </w:trPr>
        <w:tc>
          <w:tcPr>
            <w:tcW w:w="2720" w:type="dxa"/>
            <w:shd w:val="clear" w:color="auto" w:fill="auto"/>
          </w:tcPr>
          <w:p w:rsidR="00B71ACC" w:rsidRPr="00805079" w:rsidRDefault="00077D16" w:rsidP="00E8342A">
            <w:pPr>
              <w:pStyle w:val="C2CText"/>
              <w:spacing w:before="0" w:after="0"/>
            </w:pPr>
            <w:r w:rsidRPr="00805079">
              <w:t>Other interesting facts</w:t>
            </w:r>
          </w:p>
        </w:tc>
        <w:tc>
          <w:tcPr>
            <w:tcW w:w="6636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</w:p>
        </w:tc>
      </w:tr>
    </w:tbl>
    <w:p w:rsidR="00B71ACC" w:rsidRPr="00805079" w:rsidRDefault="00B71ACC" w:rsidP="00B71ACC">
      <w:pPr>
        <w:pStyle w:val="Heading1"/>
      </w:pPr>
      <w:r w:rsidRPr="00E8342A">
        <w:rPr>
          <w:sz w:val="22"/>
          <w:szCs w:val="22"/>
        </w:rPr>
        <w:br w:type="page"/>
      </w:r>
      <w:r w:rsidR="00C67F21" w:rsidRPr="00805079">
        <w:rPr>
          <w:sz w:val="32"/>
        </w:rPr>
        <w:lastRenderedPageBreak/>
        <w:t>Extrem</w:t>
      </w:r>
      <w:r w:rsidRPr="00805079">
        <w:rPr>
          <w:sz w:val="32"/>
        </w:rPr>
        <w:t>ophiles</w:t>
      </w:r>
    </w:p>
    <w:tbl>
      <w:tblPr>
        <w:tblW w:w="9639" w:type="dxa"/>
        <w:tblInd w:w="108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CellMar>
          <w:top w:w="68" w:type="dxa"/>
          <w:bottom w:w="102" w:type="dxa"/>
        </w:tblCellMar>
        <w:tblLook w:val="01E0" w:firstRow="1" w:lastRow="1" w:firstColumn="1" w:lastColumn="1" w:noHBand="0" w:noVBand="0"/>
      </w:tblPr>
      <w:tblGrid>
        <w:gridCol w:w="2830"/>
        <w:gridCol w:w="6809"/>
      </w:tblGrid>
      <w:tr w:rsidR="00B71ACC" w:rsidRPr="00805079" w:rsidTr="00E8342A">
        <w:trPr>
          <w:trHeight w:val="312"/>
        </w:trPr>
        <w:tc>
          <w:tcPr>
            <w:tcW w:w="2747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  <w:r w:rsidRPr="00805079">
              <w:t>Name:</w:t>
            </w:r>
          </w:p>
        </w:tc>
        <w:tc>
          <w:tcPr>
            <w:tcW w:w="6609" w:type="dxa"/>
            <w:shd w:val="clear" w:color="auto" w:fill="auto"/>
          </w:tcPr>
          <w:p w:rsidR="00B71ACC" w:rsidRPr="00805079" w:rsidRDefault="00077D16" w:rsidP="00E8342A">
            <w:pPr>
              <w:pStyle w:val="C2CText"/>
              <w:spacing w:before="0" w:after="0"/>
            </w:pPr>
            <w:r w:rsidRPr="00805079">
              <w:t>Emperor p</w:t>
            </w:r>
            <w:r w:rsidR="00B71ACC" w:rsidRPr="00805079">
              <w:t>enguin</w:t>
            </w:r>
          </w:p>
        </w:tc>
      </w:tr>
      <w:tr w:rsidR="00B71ACC" w:rsidRPr="00805079" w:rsidTr="00E8342A">
        <w:trPr>
          <w:trHeight w:val="1003"/>
        </w:trPr>
        <w:tc>
          <w:tcPr>
            <w:tcW w:w="2747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  <w:r w:rsidRPr="00805079">
              <w:t>Environment type</w:t>
            </w:r>
          </w:p>
          <w:p w:rsidR="00B71ACC" w:rsidRPr="00805079" w:rsidRDefault="00077D16" w:rsidP="00E8342A">
            <w:pPr>
              <w:pStyle w:val="C2CText"/>
              <w:spacing w:before="0" w:after="0"/>
            </w:pPr>
            <w:r w:rsidRPr="00805079">
              <w:t>(e.g. desert, ocean)</w:t>
            </w:r>
          </w:p>
        </w:tc>
        <w:tc>
          <w:tcPr>
            <w:tcW w:w="6609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</w:p>
        </w:tc>
      </w:tr>
      <w:tr w:rsidR="00B71ACC" w:rsidRPr="00805079" w:rsidTr="00E8342A">
        <w:trPr>
          <w:trHeight w:val="1922"/>
        </w:trPr>
        <w:tc>
          <w:tcPr>
            <w:tcW w:w="2747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  <w:r w:rsidRPr="00805079">
              <w:t>What makes the environment extreme?</w:t>
            </w:r>
          </w:p>
        </w:tc>
        <w:tc>
          <w:tcPr>
            <w:tcW w:w="6609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</w:p>
        </w:tc>
      </w:tr>
      <w:tr w:rsidR="00B71ACC" w:rsidRPr="00805079" w:rsidTr="00E8342A">
        <w:trPr>
          <w:trHeight w:val="2353"/>
        </w:trPr>
        <w:tc>
          <w:tcPr>
            <w:tcW w:w="2747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  <w:r w:rsidRPr="00805079">
              <w:t>What adaptations allow them to live in this extreme environment?</w:t>
            </w:r>
          </w:p>
        </w:tc>
        <w:tc>
          <w:tcPr>
            <w:tcW w:w="6609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</w:p>
        </w:tc>
      </w:tr>
      <w:tr w:rsidR="00B71ACC" w:rsidRPr="00805079" w:rsidTr="00E8342A">
        <w:trPr>
          <w:trHeight w:val="1950"/>
        </w:trPr>
        <w:tc>
          <w:tcPr>
            <w:tcW w:w="2747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  <w:r w:rsidRPr="00805079">
              <w:t>What do they feed on in this environment?</w:t>
            </w:r>
          </w:p>
        </w:tc>
        <w:tc>
          <w:tcPr>
            <w:tcW w:w="6609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</w:p>
        </w:tc>
      </w:tr>
      <w:tr w:rsidR="00B71ACC" w:rsidRPr="00805079" w:rsidTr="00E8342A">
        <w:trPr>
          <w:trHeight w:val="1922"/>
        </w:trPr>
        <w:tc>
          <w:tcPr>
            <w:tcW w:w="2747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  <w:r w:rsidRPr="00805079">
              <w:t>Are they found in any other environments?</w:t>
            </w:r>
          </w:p>
        </w:tc>
        <w:tc>
          <w:tcPr>
            <w:tcW w:w="6609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</w:p>
        </w:tc>
      </w:tr>
      <w:tr w:rsidR="00B71ACC" w:rsidRPr="00805079" w:rsidTr="00E8342A">
        <w:trPr>
          <w:trHeight w:val="1979"/>
        </w:trPr>
        <w:tc>
          <w:tcPr>
            <w:tcW w:w="2747" w:type="dxa"/>
            <w:shd w:val="clear" w:color="auto" w:fill="auto"/>
          </w:tcPr>
          <w:p w:rsidR="00B71ACC" w:rsidRPr="00805079" w:rsidRDefault="00077D16" w:rsidP="00E8342A">
            <w:pPr>
              <w:pStyle w:val="C2CText"/>
              <w:spacing w:before="0" w:after="0"/>
            </w:pPr>
            <w:r w:rsidRPr="00805079">
              <w:t>Other interesting facts</w:t>
            </w:r>
          </w:p>
        </w:tc>
        <w:tc>
          <w:tcPr>
            <w:tcW w:w="6609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</w:p>
        </w:tc>
      </w:tr>
    </w:tbl>
    <w:p w:rsidR="00B71ACC" w:rsidRPr="00805079" w:rsidRDefault="00B71ACC" w:rsidP="00B71ACC">
      <w:pPr>
        <w:pStyle w:val="Heading1"/>
        <w:rPr>
          <w:sz w:val="32"/>
        </w:rPr>
      </w:pPr>
      <w:r w:rsidRPr="00E8342A">
        <w:rPr>
          <w:sz w:val="22"/>
          <w:szCs w:val="22"/>
        </w:rPr>
        <w:br w:type="page"/>
      </w:r>
      <w:r w:rsidRPr="00805079">
        <w:rPr>
          <w:sz w:val="32"/>
        </w:rPr>
        <w:lastRenderedPageBreak/>
        <w:t>Extremophiles</w:t>
      </w:r>
    </w:p>
    <w:tbl>
      <w:tblPr>
        <w:tblW w:w="9639" w:type="dxa"/>
        <w:tblInd w:w="108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CellMar>
          <w:top w:w="68" w:type="dxa"/>
          <w:bottom w:w="102" w:type="dxa"/>
        </w:tblCellMar>
        <w:tblLook w:val="01E0" w:firstRow="1" w:lastRow="1" w:firstColumn="1" w:lastColumn="1" w:noHBand="0" w:noVBand="0"/>
      </w:tblPr>
      <w:tblGrid>
        <w:gridCol w:w="2781"/>
        <w:gridCol w:w="6858"/>
      </w:tblGrid>
      <w:tr w:rsidR="00B71ACC" w:rsidRPr="00805079" w:rsidTr="00E8342A">
        <w:trPr>
          <w:trHeight w:val="312"/>
        </w:trPr>
        <w:tc>
          <w:tcPr>
            <w:tcW w:w="2699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  <w:r w:rsidRPr="00805079">
              <w:t>Name:</w:t>
            </w:r>
          </w:p>
        </w:tc>
        <w:tc>
          <w:tcPr>
            <w:tcW w:w="6657" w:type="dxa"/>
            <w:shd w:val="clear" w:color="auto" w:fill="auto"/>
          </w:tcPr>
          <w:p w:rsidR="00B71ACC" w:rsidRPr="00805079" w:rsidRDefault="00A050D4" w:rsidP="00E8342A">
            <w:pPr>
              <w:pStyle w:val="C2CText"/>
              <w:spacing w:before="0" w:after="0"/>
            </w:pPr>
            <w:r w:rsidRPr="00805079">
              <w:t>Antar</w:t>
            </w:r>
            <w:r w:rsidR="00077D16" w:rsidRPr="00805079">
              <w:t>c</w:t>
            </w:r>
            <w:r w:rsidRPr="00805079">
              <w:t>tic icefish</w:t>
            </w:r>
          </w:p>
        </w:tc>
      </w:tr>
      <w:tr w:rsidR="00B71ACC" w:rsidRPr="00805079" w:rsidTr="00E8342A">
        <w:trPr>
          <w:trHeight w:val="1003"/>
        </w:trPr>
        <w:tc>
          <w:tcPr>
            <w:tcW w:w="2699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  <w:r w:rsidRPr="00805079">
              <w:t>Environment type</w:t>
            </w:r>
          </w:p>
          <w:p w:rsidR="00B71ACC" w:rsidRPr="00805079" w:rsidRDefault="00B71ACC" w:rsidP="00E8342A">
            <w:pPr>
              <w:pStyle w:val="C2CText"/>
              <w:spacing w:before="0" w:after="0"/>
            </w:pPr>
            <w:r w:rsidRPr="00805079">
              <w:t>(e.g</w:t>
            </w:r>
            <w:r w:rsidR="00077D16" w:rsidRPr="00805079">
              <w:t>. desert, ocean)</w:t>
            </w:r>
          </w:p>
        </w:tc>
        <w:tc>
          <w:tcPr>
            <w:tcW w:w="6657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</w:p>
        </w:tc>
      </w:tr>
      <w:tr w:rsidR="00B71ACC" w:rsidRPr="00805079" w:rsidTr="00E8342A">
        <w:trPr>
          <w:trHeight w:val="1922"/>
        </w:trPr>
        <w:tc>
          <w:tcPr>
            <w:tcW w:w="2699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  <w:r w:rsidRPr="00805079">
              <w:t>What makes the environment extreme?</w:t>
            </w:r>
            <w:bookmarkStart w:id="0" w:name="_GoBack"/>
            <w:bookmarkEnd w:id="0"/>
          </w:p>
        </w:tc>
        <w:tc>
          <w:tcPr>
            <w:tcW w:w="6657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</w:p>
        </w:tc>
      </w:tr>
      <w:tr w:rsidR="00B71ACC" w:rsidRPr="00805079" w:rsidTr="00E8342A">
        <w:trPr>
          <w:trHeight w:val="2353"/>
        </w:trPr>
        <w:tc>
          <w:tcPr>
            <w:tcW w:w="2699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  <w:r w:rsidRPr="00805079">
              <w:t>What adaptations allow them to live in this extreme environment?</w:t>
            </w:r>
          </w:p>
        </w:tc>
        <w:tc>
          <w:tcPr>
            <w:tcW w:w="6657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</w:p>
        </w:tc>
      </w:tr>
      <w:tr w:rsidR="00B71ACC" w:rsidRPr="00805079" w:rsidTr="00E8342A">
        <w:trPr>
          <w:trHeight w:val="1950"/>
        </w:trPr>
        <w:tc>
          <w:tcPr>
            <w:tcW w:w="2699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  <w:r w:rsidRPr="00805079">
              <w:t>What do they feed on in this environment?</w:t>
            </w:r>
          </w:p>
        </w:tc>
        <w:tc>
          <w:tcPr>
            <w:tcW w:w="6657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</w:p>
        </w:tc>
      </w:tr>
      <w:tr w:rsidR="00B71ACC" w:rsidRPr="00805079" w:rsidTr="00E8342A">
        <w:trPr>
          <w:trHeight w:val="1922"/>
        </w:trPr>
        <w:tc>
          <w:tcPr>
            <w:tcW w:w="2699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  <w:r w:rsidRPr="00805079">
              <w:t>Are they found in any other environments?</w:t>
            </w:r>
          </w:p>
        </w:tc>
        <w:tc>
          <w:tcPr>
            <w:tcW w:w="6657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</w:p>
        </w:tc>
      </w:tr>
      <w:tr w:rsidR="00B71ACC" w:rsidRPr="00805079" w:rsidTr="00E8342A">
        <w:trPr>
          <w:trHeight w:val="1979"/>
        </w:trPr>
        <w:tc>
          <w:tcPr>
            <w:tcW w:w="2699" w:type="dxa"/>
            <w:shd w:val="clear" w:color="auto" w:fill="auto"/>
          </w:tcPr>
          <w:p w:rsidR="00B71ACC" w:rsidRPr="00805079" w:rsidRDefault="00077D16" w:rsidP="00E8342A">
            <w:pPr>
              <w:pStyle w:val="C2CText"/>
              <w:spacing w:before="0" w:after="0"/>
            </w:pPr>
            <w:r w:rsidRPr="00805079">
              <w:t>Other interesting facts</w:t>
            </w:r>
          </w:p>
        </w:tc>
        <w:tc>
          <w:tcPr>
            <w:tcW w:w="6657" w:type="dxa"/>
            <w:shd w:val="clear" w:color="auto" w:fill="auto"/>
          </w:tcPr>
          <w:p w:rsidR="00B71ACC" w:rsidRPr="00805079" w:rsidRDefault="00B71ACC" w:rsidP="00E8342A">
            <w:pPr>
              <w:pStyle w:val="C2CText"/>
              <w:spacing w:before="0" w:after="0"/>
            </w:pPr>
          </w:p>
        </w:tc>
      </w:tr>
    </w:tbl>
    <w:p w:rsidR="00B71ACC" w:rsidRPr="00E8342A" w:rsidRDefault="00B71ACC" w:rsidP="00805079">
      <w:pPr>
        <w:pStyle w:val="Heading1"/>
        <w:rPr>
          <w:sz w:val="22"/>
          <w:szCs w:val="22"/>
        </w:rPr>
      </w:pPr>
    </w:p>
    <w:sectPr w:rsidR="00B71ACC" w:rsidRPr="00E8342A" w:rsidSect="00E8342A">
      <w:footerReference w:type="default" r:id="rId8"/>
      <w:pgSz w:w="11900" w:h="16840" w:code="9"/>
      <w:pgMar w:top="1134" w:right="1134" w:bottom="1134" w:left="1134" w:header="709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793C" w:rsidRDefault="00B8793C" w:rsidP="00B71ACC">
      <w:r>
        <w:separator/>
      </w:r>
    </w:p>
  </w:endnote>
  <w:endnote w:type="continuationSeparator" w:id="0">
    <w:p w:rsidR="00B8793C" w:rsidRDefault="00B8793C" w:rsidP="00B71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342A" w:rsidRPr="00551E8D" w:rsidRDefault="00E8342A" w:rsidP="00E8342A">
    <w:pPr>
      <w:tabs>
        <w:tab w:val="center" w:pos="4820"/>
        <w:tab w:val="right" w:pos="13892"/>
      </w:tabs>
      <w:rPr>
        <w:rFonts w:cs="Arial"/>
        <w:sz w:val="14"/>
        <w:szCs w:val="14"/>
      </w:rPr>
    </w:pPr>
    <w:r>
      <w:rPr>
        <w:rFonts w:cs="Arial"/>
        <w:noProof/>
        <w:color w:val="A6A6A6"/>
        <w:sz w:val="14"/>
        <w:szCs w:val="14"/>
      </w:rPr>
      <w:drawing>
        <wp:anchor distT="0" distB="0" distL="114300" distR="114300" simplePos="0" relativeHeight="251660288" behindDoc="0" locked="0" layoutInCell="1" allowOverlap="1" wp14:anchorId="187C6BA3" wp14:editId="783A1438">
          <wp:simplePos x="0" y="0"/>
          <wp:positionH relativeFrom="column">
            <wp:posOffset>1985010</wp:posOffset>
          </wp:positionH>
          <wp:positionV relativeFrom="paragraph">
            <wp:posOffset>27940</wp:posOffset>
          </wp:positionV>
          <wp:extent cx="2032000" cy="241300"/>
          <wp:effectExtent l="0" t="0" r="0" b="12700"/>
          <wp:wrapNone/>
          <wp:docPr id="3" name="Picture 3" descr="8047_C2C:DevArea:C2C:ePublishing:Templates:logos:2016: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8047_C2C:DevArea:C2C:ePublishing:Templates:logos:2016: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20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67269789" wp14:editId="4E9051E3">
          <wp:simplePos x="0" y="0"/>
          <wp:positionH relativeFrom="column">
            <wp:posOffset>4507865</wp:posOffset>
          </wp:positionH>
          <wp:positionV relativeFrom="paragraph">
            <wp:posOffset>2540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PAGE </w:instrText>
    </w:r>
    <w:r w:rsidRPr="00551E8D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3</w:t>
    </w:r>
    <w:r w:rsidRPr="00551E8D">
      <w:rPr>
        <w:rFonts w:cs="Arial"/>
        <w:sz w:val="14"/>
        <w:szCs w:val="14"/>
      </w:rPr>
      <w:fldChar w:fldCharType="end"/>
    </w:r>
    <w:r w:rsidRPr="00551E8D">
      <w:rPr>
        <w:rFonts w:cs="Arial"/>
        <w:sz w:val="14"/>
        <w:szCs w:val="14"/>
      </w:rPr>
      <w:t xml:space="preserve"> of </w:t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NUMPAGES </w:instrText>
    </w:r>
    <w:r w:rsidRPr="00551E8D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3</w:t>
    </w:r>
    <w:r w:rsidRPr="00551E8D">
      <w:rPr>
        <w:rFonts w:cs="Arial"/>
        <w:sz w:val="14"/>
        <w:szCs w:val="14"/>
      </w:rPr>
      <w:fldChar w:fldCharType="end"/>
    </w:r>
  </w:p>
  <w:p w:rsidR="00B71ACC" w:rsidRPr="00E8342A" w:rsidRDefault="00E8342A" w:rsidP="00E8342A">
    <w:pPr>
      <w:pStyle w:val="Footer"/>
      <w:rPr>
        <w:rFonts w:cs="Arial"/>
        <w:sz w:val="14"/>
        <w:szCs w:val="14"/>
        <w:lang w:val="en-AU"/>
      </w:rPr>
    </w:pPr>
    <w:r w:rsidRPr="00E8342A">
      <w:rPr>
        <w:rFonts w:cs="Arial"/>
        <w:color w:val="A6A6A6"/>
        <w:sz w:val="14"/>
        <w:szCs w:val="14"/>
      </w:rPr>
      <w:t>Sci_Y06_U4_SH_Extremophiles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793C" w:rsidRDefault="00B8793C" w:rsidP="00B71ACC">
      <w:r>
        <w:separator/>
      </w:r>
    </w:p>
  </w:footnote>
  <w:footnote w:type="continuationSeparator" w:id="0">
    <w:p w:rsidR="00B8793C" w:rsidRDefault="00B8793C" w:rsidP="00B71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6"/>
  </w:num>
  <w:num w:numId="8">
    <w:abstractNumId w:val="10"/>
  </w:num>
  <w:num w:numId="9">
    <w:abstractNumId w:val="4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077D16"/>
    <w:rsid w:val="001366F3"/>
    <w:rsid w:val="00204248"/>
    <w:rsid w:val="00213378"/>
    <w:rsid w:val="00805079"/>
    <w:rsid w:val="00A050D4"/>
    <w:rsid w:val="00B71ACC"/>
    <w:rsid w:val="00B8793C"/>
    <w:rsid w:val="00C67F21"/>
    <w:rsid w:val="00DD170D"/>
    <w:rsid w:val="00E834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1265"/>
    <o:shapelayout v:ext="edit">
      <o:idmap v:ext="edit" data="1"/>
    </o:shapelayout>
  </w:shapeDefaults>
  <w:doNotEmbedSmartTag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 w:bidi="ar-SA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 w:bidi="ar-SA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 w:bidi="ar-SA"/>
    </w:r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hAnsi="Arial"/>
      <w:b/>
      <w:bCs/>
      <w:sz w:val="22"/>
      <w:szCs w:val="28"/>
      <w:lang w:eastAsia="en-AU" w:bidi="ar-SA"/>
    </w:rPr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  <w:rPr>
      <w:rFonts w:ascii="Times New Roman" w:eastAsia="MS Mincho" w:hAnsi="Times New Roman"/>
      <w:sz w:val="24"/>
      <w:lang w:val="x-none" w:eastAsia="en-US"/>
    </w:r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styleId="Hyperlink">
    <w:name w:val="Hyperlink"/>
    <w:rsid w:val="009A7AB0"/>
    <w:rPr>
      <w:color w:val="0000FF"/>
      <w:u w:val="single"/>
    </w:rPr>
  </w:style>
  <w:style w:type="character" w:styleId="FollowedHyperlink">
    <w:name w:val="FollowedHyperlink"/>
    <w:rsid w:val="009A7AB0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 w:bidi="ar-SA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 w:bidi="ar-SA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 w:bidi="ar-SA"/>
    </w:r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hAnsi="Arial"/>
      <w:b/>
      <w:bCs/>
      <w:sz w:val="22"/>
      <w:szCs w:val="28"/>
      <w:lang w:eastAsia="en-AU" w:bidi="ar-SA"/>
    </w:rPr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  <w:rPr>
      <w:rFonts w:ascii="Times New Roman" w:eastAsia="MS Mincho" w:hAnsi="Times New Roman"/>
      <w:sz w:val="24"/>
      <w:lang w:val="x-none" w:eastAsia="en-US"/>
    </w:r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styleId="Hyperlink">
    <w:name w:val="Hyperlink"/>
    <w:rsid w:val="009A7AB0"/>
    <w:rPr>
      <w:color w:val="0000FF"/>
      <w:u w:val="single"/>
    </w:rPr>
  </w:style>
  <w:style w:type="character" w:styleId="FollowedHyperlink">
    <w:name w:val="FollowedHyperlink"/>
    <w:rsid w:val="009A7AB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42661DD4.dotm</Template>
  <TotalTime>15</TotalTime>
  <Pages>3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DETA</Company>
  <LinksUpToDate>false</LinksUpToDate>
  <CharactersWithSpaces>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Classrooms</dc:creator>
  <cp:lastModifiedBy>Sue Bracewell</cp:lastModifiedBy>
  <cp:revision>6</cp:revision>
  <cp:lastPrinted>2012-03-08T01:13:00Z</cp:lastPrinted>
  <dcterms:created xsi:type="dcterms:W3CDTF">2016-06-05T22:14:00Z</dcterms:created>
  <dcterms:modified xsi:type="dcterms:W3CDTF">2016-08-29T01:53:00Z</dcterms:modified>
</cp:coreProperties>
</file>