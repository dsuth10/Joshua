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EC474B" w:rsidRDefault="00B20B15" w:rsidP="00DB346E">
      <w:pPr>
        <w:autoSpaceDE w:val="0"/>
        <w:autoSpaceDN w:val="0"/>
        <w:adjustRightInd w:val="0"/>
        <w:spacing w:after="240" w:line="240" w:lineRule="auto"/>
        <w:rPr>
          <w:b/>
          <w:sz w:val="32"/>
          <w:szCs w:val="32"/>
        </w:rPr>
      </w:pPr>
      <w:bookmarkStart w:id="0" w:name="_GoBack"/>
      <w:bookmarkEnd w:id="0"/>
      <w:r w:rsidRPr="00EC474B">
        <w:rPr>
          <w:b/>
          <w:sz w:val="32"/>
          <w:szCs w:val="32"/>
        </w:rPr>
        <w:t>Researching extremophiles</w:t>
      </w:r>
      <w:r w:rsidR="00DA13A7" w:rsidRPr="00EC474B">
        <w:rPr>
          <w:b/>
          <w:sz w:val="32"/>
          <w:szCs w:val="32"/>
        </w:rPr>
        <w:t>: Teacher note</w:t>
      </w:r>
    </w:p>
    <w:p w:rsidR="00B20B15" w:rsidRPr="00EC474B" w:rsidRDefault="000005C6" w:rsidP="0040355D">
      <w:pPr>
        <w:autoSpaceDE w:val="0"/>
        <w:autoSpaceDN w:val="0"/>
        <w:adjustRightInd w:val="0"/>
        <w:spacing w:after="120" w:line="300" w:lineRule="atLeast"/>
      </w:pPr>
      <w:r w:rsidRPr="00EC474B">
        <w:t>S</w:t>
      </w:r>
      <w:r w:rsidR="00B20B15" w:rsidRPr="00EC474B">
        <w:t>tudents will conduct research into the living conditions of a few extremophiles using the resources provided.</w:t>
      </w:r>
      <w:r w:rsidRPr="00EC474B">
        <w:t xml:space="preserve"> For example:</w:t>
      </w:r>
    </w:p>
    <w:p w:rsidR="00B20B15" w:rsidRPr="00EC474B" w:rsidRDefault="000005C6" w:rsidP="0040355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EC474B">
        <w:t>t</w:t>
      </w:r>
      <w:r w:rsidR="00B20B15" w:rsidRPr="00EC474B">
        <w:t>ardigrades</w:t>
      </w:r>
    </w:p>
    <w:p w:rsidR="00B20B15" w:rsidRPr="00EC474B" w:rsidRDefault="00B20B15" w:rsidP="0040355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EC474B">
        <w:t>Antar</w:t>
      </w:r>
      <w:r w:rsidR="000005C6" w:rsidRPr="00EC474B">
        <w:t>c</w:t>
      </w:r>
      <w:r w:rsidRPr="00EC474B">
        <w:t>tic icefish</w:t>
      </w:r>
    </w:p>
    <w:p w:rsidR="00B20B15" w:rsidRPr="00EC474B" w:rsidRDefault="000005C6" w:rsidP="0040355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proofErr w:type="gramStart"/>
      <w:r w:rsidRPr="00EC474B">
        <w:t>e</w:t>
      </w:r>
      <w:r w:rsidR="00B20B15" w:rsidRPr="00EC474B">
        <w:t>mperor</w:t>
      </w:r>
      <w:proofErr w:type="gramEnd"/>
      <w:r w:rsidR="00B20B15" w:rsidRPr="00EC474B">
        <w:t xml:space="preserve"> penguin</w:t>
      </w:r>
      <w:r w:rsidR="00DA13A7" w:rsidRPr="00EC474B">
        <w:t>s</w:t>
      </w:r>
      <w:r w:rsidRPr="00EC474B">
        <w:t>.</w:t>
      </w:r>
    </w:p>
    <w:p w:rsidR="00B20B15" w:rsidRPr="00EC474B" w:rsidRDefault="00B20B15" w:rsidP="0040355D">
      <w:pPr>
        <w:autoSpaceDE w:val="0"/>
        <w:autoSpaceDN w:val="0"/>
        <w:adjustRightInd w:val="0"/>
        <w:spacing w:after="120" w:line="300" w:lineRule="atLeast"/>
      </w:pPr>
      <w:r w:rsidRPr="00EC474B">
        <w:t>If students have access to the internet</w:t>
      </w:r>
      <w:r w:rsidR="000005C6" w:rsidRPr="00EC474B">
        <w:t>,</w:t>
      </w:r>
      <w:r w:rsidRPr="00EC474B">
        <w:t xml:space="preserve"> there are many </w:t>
      </w:r>
      <w:r w:rsidR="000005C6" w:rsidRPr="00EC474B">
        <w:t xml:space="preserve">other </w:t>
      </w:r>
      <w:r w:rsidRPr="00EC474B">
        <w:t>extremophiles they may choose to research including:</w:t>
      </w:r>
    </w:p>
    <w:p w:rsidR="00B20B15" w:rsidRPr="00EC474B" w:rsidRDefault="00B20B15" w:rsidP="004035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EC474B">
        <w:t>giant tube worm</w:t>
      </w:r>
    </w:p>
    <w:p w:rsidR="00B20B15" w:rsidRPr="00EC474B" w:rsidRDefault="00B20B15" w:rsidP="004035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EC474B">
        <w:t>Pompeii worm</w:t>
      </w:r>
    </w:p>
    <w:p w:rsidR="00B20B15" w:rsidRPr="00EC474B" w:rsidRDefault="00B20B15" w:rsidP="004035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EC474B">
        <w:t>brine shrimp</w:t>
      </w:r>
    </w:p>
    <w:p w:rsidR="00B20B15" w:rsidRPr="00EC474B" w:rsidRDefault="00B20B15" w:rsidP="004035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  <w:rPr>
          <w:i/>
        </w:rPr>
      </w:pPr>
      <w:r w:rsidRPr="00EC474B">
        <w:rPr>
          <w:i/>
        </w:rPr>
        <w:t xml:space="preserve">spinoloricus </w:t>
      </w:r>
      <w:r w:rsidR="000005C6" w:rsidRPr="00EC474B">
        <w:rPr>
          <w:i/>
        </w:rPr>
        <w:t>l</w:t>
      </w:r>
      <w:r w:rsidRPr="00EC474B">
        <w:rPr>
          <w:i/>
        </w:rPr>
        <w:t>oriciferans</w:t>
      </w:r>
    </w:p>
    <w:p w:rsidR="00B20B15" w:rsidRPr="00EC474B" w:rsidRDefault="00B20B15" w:rsidP="0040355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120" w:line="300" w:lineRule="atLeast"/>
        <w:ind w:left="284" w:hanging="284"/>
        <w:contextualSpacing w:val="0"/>
      </w:pPr>
      <w:r w:rsidRPr="00EC474B">
        <w:t>immortal jellyfish</w:t>
      </w:r>
      <w:r w:rsidR="000005C6" w:rsidRPr="00EC474B">
        <w:t>.</w:t>
      </w:r>
    </w:p>
    <w:p w:rsidR="00291130" w:rsidRPr="00EC474B" w:rsidRDefault="00291130" w:rsidP="0040355D">
      <w:pPr>
        <w:autoSpaceDE w:val="0"/>
        <w:autoSpaceDN w:val="0"/>
        <w:adjustRightInd w:val="0"/>
        <w:spacing w:after="120" w:line="300" w:lineRule="atLeast"/>
      </w:pPr>
      <w:r w:rsidRPr="00EC474B">
        <w:t>Studying extrem</w:t>
      </w:r>
      <w:r w:rsidR="000005C6" w:rsidRPr="00EC474B">
        <w:t>e</w:t>
      </w:r>
      <w:r w:rsidRPr="00EC474B">
        <w:t xml:space="preserve"> </w:t>
      </w:r>
      <w:r w:rsidRPr="00EC474B">
        <w:rPr>
          <w:rFonts w:cs="Arial"/>
        </w:rPr>
        <w:t>environments and the life that flourishes there may be used as a preview of what we might find elsewhere in the universe</w:t>
      </w:r>
      <w:r w:rsidR="009F12A2" w:rsidRPr="00EC474B">
        <w:rPr>
          <w:rFonts w:cs="Arial"/>
        </w:rPr>
        <w:t>. It can also be used</w:t>
      </w:r>
      <w:r w:rsidRPr="00EC474B">
        <w:rPr>
          <w:rFonts w:cs="Arial"/>
        </w:rPr>
        <w:t xml:space="preserve"> to investigate if it may </w:t>
      </w:r>
      <w:r w:rsidR="009F12A2" w:rsidRPr="00EC474B">
        <w:rPr>
          <w:rFonts w:cs="Arial"/>
        </w:rPr>
        <w:t>be</w:t>
      </w:r>
      <w:r w:rsidR="000005C6" w:rsidRPr="00EC474B">
        <w:rPr>
          <w:rFonts w:cs="Arial"/>
        </w:rPr>
        <w:t xml:space="preserve"> </w:t>
      </w:r>
      <w:r w:rsidRPr="00EC474B">
        <w:rPr>
          <w:rFonts w:cs="Arial"/>
        </w:rPr>
        <w:t xml:space="preserve">possible to live on other planets without the conditions we </w:t>
      </w:r>
      <w:r w:rsidR="009016CF" w:rsidRPr="00EC474B">
        <w:rPr>
          <w:rFonts w:cs="Arial"/>
        </w:rPr>
        <w:t xml:space="preserve">usually </w:t>
      </w:r>
      <w:r w:rsidRPr="00EC474B">
        <w:rPr>
          <w:rFonts w:cs="Arial"/>
        </w:rPr>
        <w:t>need to grow and survive.</w:t>
      </w:r>
    </w:p>
    <w:sectPr w:rsidR="00291130" w:rsidRPr="00EC474B" w:rsidSect="008F5B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B15" w:rsidRDefault="00B20B15" w:rsidP="00AB207A">
      <w:pPr>
        <w:spacing w:after="0" w:line="240" w:lineRule="auto"/>
      </w:pPr>
      <w:r>
        <w:separator/>
      </w:r>
    </w:p>
  </w:endnote>
  <w:endnote w:type="continuationSeparator" w:id="0">
    <w:p w:rsidR="00B20B15" w:rsidRDefault="00B20B15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46E" w:rsidRDefault="00DB34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46E" w:rsidRPr="00551E8D" w:rsidRDefault="00DB346E" w:rsidP="00DB346E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7C2640F3" wp14:editId="6296AEF9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9C37AAC" wp14:editId="6B45E7C2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8F5BA8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8F5BA8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DB346E" w:rsidRDefault="00DB346E" w:rsidP="00DB346E">
    <w:pPr>
      <w:pStyle w:val="Footer"/>
      <w:spacing w:after="0"/>
      <w:rPr>
        <w:rFonts w:cs="Arial"/>
        <w:sz w:val="14"/>
        <w:szCs w:val="14"/>
      </w:rPr>
    </w:pPr>
    <w:r w:rsidRPr="00DB346E">
      <w:rPr>
        <w:rFonts w:cs="Arial"/>
        <w:color w:val="A6A6A6"/>
        <w:sz w:val="14"/>
        <w:szCs w:val="14"/>
      </w:rPr>
      <w:t>Sci_Y06_U4_SLR_Extremophiles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46E" w:rsidRDefault="00DB34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B15" w:rsidRDefault="00B20B15" w:rsidP="00AB207A">
      <w:pPr>
        <w:spacing w:after="0" w:line="240" w:lineRule="auto"/>
      </w:pPr>
      <w:r>
        <w:separator/>
      </w:r>
    </w:p>
  </w:footnote>
  <w:footnote w:type="continuationSeparator" w:id="0">
    <w:p w:rsidR="00B20B15" w:rsidRDefault="00B20B15" w:rsidP="00AB2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46E" w:rsidRDefault="00DB34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46E" w:rsidRDefault="00DB346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46E" w:rsidRDefault="00DB34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D60BA"/>
    <w:multiLevelType w:val="hybridMultilevel"/>
    <w:tmpl w:val="FBC421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AA393C"/>
    <w:multiLevelType w:val="hybridMultilevel"/>
    <w:tmpl w:val="E2DEE530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5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7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1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6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9"/>
  </w:num>
  <w:num w:numId="10">
    <w:abstractNumId w:val="0"/>
  </w:num>
  <w:num w:numId="11">
    <w:abstractNumId w:val="2"/>
  </w:num>
  <w:num w:numId="1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B15"/>
    <w:rsid w:val="000005C6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268C2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91130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81309"/>
    <w:rsid w:val="003A0B1C"/>
    <w:rsid w:val="003A2435"/>
    <w:rsid w:val="003E0548"/>
    <w:rsid w:val="0040355D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F6C4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5BA8"/>
    <w:rsid w:val="008F79EE"/>
    <w:rsid w:val="009001D1"/>
    <w:rsid w:val="009016CF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6001"/>
    <w:rsid w:val="009E6204"/>
    <w:rsid w:val="009F0188"/>
    <w:rsid w:val="009F12A2"/>
    <w:rsid w:val="009F58E1"/>
    <w:rsid w:val="00A048D9"/>
    <w:rsid w:val="00A07098"/>
    <w:rsid w:val="00A14A97"/>
    <w:rsid w:val="00A20807"/>
    <w:rsid w:val="00A2223A"/>
    <w:rsid w:val="00A25538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20B15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13A7"/>
    <w:rsid w:val="00DA3950"/>
    <w:rsid w:val="00DB268B"/>
    <w:rsid w:val="00DB346E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474B"/>
    <w:rsid w:val="00EC6148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24CCD358.dotm</Template>
  <TotalTime>34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10</cp:revision>
  <cp:lastPrinted>2012-08-17T06:21:00Z</cp:lastPrinted>
  <dcterms:created xsi:type="dcterms:W3CDTF">2016-06-05T22:14:00Z</dcterms:created>
  <dcterms:modified xsi:type="dcterms:W3CDTF">2016-08-29T23:47:00Z</dcterms:modified>
</cp:coreProperties>
</file>