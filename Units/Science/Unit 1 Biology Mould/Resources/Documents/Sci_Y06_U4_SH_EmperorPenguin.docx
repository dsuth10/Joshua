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74" w:rsidRPr="00945DF1" w:rsidRDefault="001E33CB" w:rsidP="00945DF1">
      <w:pPr>
        <w:autoSpaceDE w:val="0"/>
        <w:autoSpaceDN w:val="0"/>
        <w:adjustRightInd w:val="0"/>
        <w:spacing w:after="240" w:line="240" w:lineRule="auto"/>
        <w:ind w:left="1134" w:hanging="1134"/>
        <w:rPr>
          <w:b/>
          <w:noProof/>
          <w:sz w:val="24"/>
        </w:rPr>
      </w:pPr>
      <w:r w:rsidRPr="00945DF1">
        <w:rPr>
          <w:b/>
          <w:sz w:val="32"/>
          <w:szCs w:val="28"/>
        </w:rPr>
        <w:t xml:space="preserve">Emperor </w:t>
      </w:r>
      <w:r w:rsidR="00252490" w:rsidRPr="00945DF1">
        <w:rPr>
          <w:b/>
          <w:sz w:val="32"/>
          <w:szCs w:val="28"/>
        </w:rPr>
        <w:t>p</w:t>
      </w:r>
      <w:r w:rsidRPr="00945DF1">
        <w:rPr>
          <w:b/>
          <w:sz w:val="32"/>
          <w:szCs w:val="28"/>
        </w:rPr>
        <w:t>enguin</w:t>
      </w:r>
    </w:p>
    <w:p w:rsidR="002275E2" w:rsidRDefault="00945DF1" w:rsidP="00945DF1">
      <w:pPr>
        <w:autoSpaceDE w:val="0"/>
        <w:autoSpaceDN w:val="0"/>
        <w:adjustRightInd w:val="0"/>
        <w:spacing w:after="120" w:line="300" w:lineRule="atLeast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80340" distR="180340" simplePos="0" relativeHeight="251660288" behindDoc="0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53975</wp:posOffset>
                </wp:positionV>
                <wp:extent cx="2444400" cy="3787200"/>
                <wp:effectExtent l="0" t="0" r="0" b="3810"/>
                <wp:wrapSquare wrapText="bothSides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4400" cy="3787200"/>
                          <a:chOff x="0" y="0"/>
                          <a:chExt cx="2443523" cy="3788229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368" y="0"/>
                            <a:ext cx="2151529" cy="3288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27187"/>
                            <a:ext cx="2443523" cy="4610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9F1B51" w:rsidRPr="00252490" w:rsidRDefault="009F1B51">
                              <w:pPr>
                                <w:rPr>
                                  <w:sz w:val="16"/>
                                  <w:szCs w:val="20"/>
                                </w:rPr>
                              </w:pPr>
                              <w:r w:rsidRPr="00252490">
                                <w:rPr>
                                  <w:rFonts w:cs="Arial"/>
                                  <w:sz w:val="16"/>
                                  <w:szCs w:val="20"/>
                                  <w:shd w:val="clear" w:color="auto" w:fill="F9F9F9"/>
                                </w:rPr>
                                <w:t>CSIRO</w:t>
                              </w:r>
                              <w:r w:rsidRPr="00252490">
                                <w:rPr>
                                  <w:sz w:val="16"/>
                                  <w:szCs w:val="20"/>
                                </w:rPr>
                                <w:t xml:space="preserve">, </w:t>
                              </w:r>
                              <w:r w:rsidRPr="00252490">
                                <w:rPr>
                                  <w:i/>
                                  <w:sz w:val="16"/>
                                  <w:szCs w:val="20"/>
                                </w:rPr>
                                <w:t>Penguin</w:t>
                              </w:r>
                              <w:r w:rsidRPr="00252490">
                                <w:rPr>
                                  <w:sz w:val="16"/>
                                  <w:szCs w:val="20"/>
                                </w:rPr>
                                <w:t xml:space="preserve">, </w:t>
                              </w:r>
                              <w:r w:rsidRPr="00252490">
                                <w:rPr>
                                  <w:color w:val="A6A6A6" w:themeColor="background1" w:themeShade="A6"/>
                                  <w:sz w:val="16"/>
                                  <w:szCs w:val="20"/>
                                </w:rPr>
                                <w:t xml:space="preserve">http://www.scienceimage.csiro.au/image/7605 </w:t>
                              </w:r>
                              <w:r w:rsidR="00945DF1">
                                <w:rPr>
                                  <w:color w:val="A6A6A6" w:themeColor="background1" w:themeShade="A6"/>
                                  <w:sz w:val="16"/>
                                  <w:szCs w:val="20"/>
                                </w:rPr>
                                <w:br/>
                              </w:r>
                              <w:r w:rsidRPr="00252490">
                                <w:rPr>
                                  <w:sz w:val="16"/>
                                  <w:szCs w:val="20"/>
                                </w:rPr>
                                <w:t xml:space="preserve">CC BY 3.0 </w:t>
                              </w:r>
                              <w:r w:rsidRPr="00252490">
                                <w:rPr>
                                  <w:color w:val="A6A6A6" w:themeColor="background1" w:themeShade="A6"/>
                                  <w:sz w:val="16"/>
                                  <w:szCs w:val="20"/>
                                </w:rPr>
                                <w:t>creativecommons.org/licenses/by/3.0/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321.45pt;margin-top:4.25pt;width:192.45pt;height:298.2pt;z-index:251660288;mso-wrap-distance-left:14.2pt;mso-wrap-distance-right:14.2pt;mso-width-relative:margin;mso-height-relative:margin" coordsize="24435,3788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53;width:21515;height:328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fkS7DAAAA2gAAAA8AAABkcnMvZG93bnJldi54bWxEj8FqwzAQRO+F/oPYQm+NnBSS4EQxwVDI&#10;rdQOBt8Wa2uLWivXUmK3X18VAjkOM/OG2Wez7cWVRm8cK1guEhDEjdOGWwXn8u1lC8IHZI29Y1Lw&#10;Qx6yw+PDHlPtJv6gaxFaESHsU1TQhTCkUvqmI4t+4Qbi6H260WKIcmylHnGKcNvLVZKspUXDcaHD&#10;gfKOmq/iYhXUpcm/T9rIzRm3U/27qdbvvlLq+Wk+7kAEmsM9fGuftIJX+L8Sb4A8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R+RLsMAAADaAAAADwAAAAAAAAAAAAAAAACf&#10;AgAAZHJzL2Rvd25yZXYueG1sUEsFBgAAAAAEAAQA9wAAAI8DAAAAAA==&#10;">
                  <v:imagedata r:id="rId9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33271;width:24435;height:46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pAnsYA&#10;AADcAAAADwAAAGRycy9kb3ducmV2LnhtbESPT2vCQBTE7wW/w/KEXopumoKV6CrWtNBDPWjF8yP7&#10;TILZt2F3zZ9v3y0Uehxm5jfMejuYRnTkfG1ZwfM8AUFcWF1zqeD8/TFbgvABWWNjmRSM5GG7mTys&#10;MdO25yN1p1CKCGGfoYIqhDaT0hcVGfRz2xJH72qdwRClK6V22Ee4aWSaJAtpsOa4UGFL+4qK2+lu&#10;FCxyd++PvH/Kz+9feGjL9PI2XpR6nA67FYhAQ/gP/7U/tYKX5BV+z8QjID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0pAnsYAAADcAAAADwAAAAAAAAAAAAAAAACYAgAAZHJz&#10;L2Rvd25yZXYueG1sUEsFBgAAAAAEAAQA9QAAAIsDAAAAAA==&#10;" stroked="f">
                  <v:textbox inset="0,0,0,0">
                    <w:txbxContent>
                      <w:p w:rsidR="009F1B51" w:rsidRPr="00252490" w:rsidRDefault="009F1B51">
                        <w:pPr>
                          <w:rPr>
                            <w:sz w:val="16"/>
                            <w:szCs w:val="20"/>
                          </w:rPr>
                        </w:pPr>
                        <w:r w:rsidRPr="00252490">
                          <w:rPr>
                            <w:rFonts w:cs="Arial"/>
                            <w:sz w:val="16"/>
                            <w:szCs w:val="20"/>
                            <w:shd w:val="clear" w:color="auto" w:fill="F9F9F9"/>
                          </w:rPr>
                          <w:t>CSIRO</w:t>
                        </w:r>
                        <w:r w:rsidRPr="00252490">
                          <w:rPr>
                            <w:sz w:val="16"/>
                            <w:szCs w:val="20"/>
                          </w:rPr>
                          <w:t xml:space="preserve">, </w:t>
                        </w:r>
                        <w:r w:rsidRPr="00252490">
                          <w:rPr>
                            <w:i/>
                            <w:sz w:val="16"/>
                            <w:szCs w:val="20"/>
                          </w:rPr>
                          <w:t>Penguin</w:t>
                        </w:r>
                        <w:r w:rsidRPr="00252490">
                          <w:rPr>
                            <w:sz w:val="16"/>
                            <w:szCs w:val="20"/>
                          </w:rPr>
                          <w:t xml:space="preserve">, </w:t>
                        </w:r>
                        <w:r w:rsidRPr="00252490">
                          <w:rPr>
                            <w:color w:val="A6A6A6" w:themeColor="background1" w:themeShade="A6"/>
                            <w:sz w:val="16"/>
                            <w:szCs w:val="20"/>
                          </w:rPr>
                          <w:t xml:space="preserve">http://www.scienceimage.csiro.au/image/7605 </w:t>
                        </w:r>
                        <w:r w:rsidR="00945DF1">
                          <w:rPr>
                            <w:color w:val="A6A6A6" w:themeColor="background1" w:themeShade="A6"/>
                            <w:sz w:val="16"/>
                            <w:szCs w:val="20"/>
                          </w:rPr>
                          <w:br/>
                        </w:r>
                        <w:r w:rsidRPr="00252490">
                          <w:rPr>
                            <w:sz w:val="16"/>
                            <w:szCs w:val="20"/>
                          </w:rPr>
                          <w:t xml:space="preserve">CC BY 3.0 </w:t>
                        </w:r>
                        <w:r w:rsidRPr="00252490">
                          <w:rPr>
                            <w:color w:val="A6A6A6" w:themeColor="background1" w:themeShade="A6"/>
                            <w:sz w:val="16"/>
                            <w:szCs w:val="20"/>
                          </w:rPr>
                          <w:t>creativecommons.org/licenses/by/3.0/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1E33CB">
        <w:rPr>
          <w:noProof/>
        </w:rPr>
        <w:t>Emperor penguin</w:t>
      </w:r>
      <w:r w:rsidR="007E0320">
        <w:rPr>
          <w:noProof/>
        </w:rPr>
        <w:t>s</w:t>
      </w:r>
      <w:r w:rsidR="001E33CB">
        <w:rPr>
          <w:noProof/>
        </w:rPr>
        <w:t xml:space="preserve"> </w:t>
      </w:r>
      <w:r w:rsidR="007E0320">
        <w:rPr>
          <w:noProof/>
        </w:rPr>
        <w:t>are</w:t>
      </w:r>
      <w:r w:rsidR="00E53C1D">
        <w:rPr>
          <w:noProof/>
        </w:rPr>
        <w:t xml:space="preserve"> </w:t>
      </w:r>
      <w:r w:rsidR="001E33CB">
        <w:rPr>
          <w:noProof/>
        </w:rPr>
        <w:t xml:space="preserve">the largest living penguin. They can be up to </w:t>
      </w:r>
      <w:r w:rsidR="00833900">
        <w:rPr>
          <w:noProof/>
        </w:rPr>
        <w:t xml:space="preserve">approximately </w:t>
      </w:r>
      <w:r w:rsidR="00252490">
        <w:rPr>
          <w:noProof/>
        </w:rPr>
        <w:t>1.1 met</w:t>
      </w:r>
      <w:r w:rsidR="001E33CB">
        <w:rPr>
          <w:noProof/>
        </w:rPr>
        <w:t>r</w:t>
      </w:r>
      <w:r w:rsidR="00252490">
        <w:rPr>
          <w:noProof/>
        </w:rPr>
        <w:t>e</w:t>
      </w:r>
      <w:r w:rsidR="001E33CB">
        <w:rPr>
          <w:noProof/>
        </w:rPr>
        <w:t xml:space="preserve">s tall and </w:t>
      </w:r>
      <w:r w:rsidR="007E0320">
        <w:rPr>
          <w:noProof/>
        </w:rPr>
        <w:t xml:space="preserve">usually weigh </w:t>
      </w:r>
      <w:r w:rsidR="008B3A8E">
        <w:rPr>
          <w:noProof/>
        </w:rPr>
        <w:t>between 30 and</w:t>
      </w:r>
      <w:r w:rsidR="001E33CB">
        <w:rPr>
          <w:noProof/>
        </w:rPr>
        <w:t xml:space="preserve"> 40 kilograms. They </w:t>
      </w:r>
      <w:r w:rsidR="00E53C1D">
        <w:rPr>
          <w:noProof/>
        </w:rPr>
        <w:t xml:space="preserve">not only </w:t>
      </w:r>
      <w:r w:rsidR="001E33CB">
        <w:rPr>
          <w:noProof/>
        </w:rPr>
        <w:t>live</w:t>
      </w:r>
      <w:r w:rsidR="00E53C1D">
        <w:rPr>
          <w:noProof/>
        </w:rPr>
        <w:t>,</w:t>
      </w:r>
      <w:r w:rsidR="001E33CB">
        <w:rPr>
          <w:noProof/>
        </w:rPr>
        <w:t xml:space="preserve"> </w:t>
      </w:r>
      <w:r w:rsidR="00E53C1D">
        <w:rPr>
          <w:noProof/>
        </w:rPr>
        <w:t>but also</w:t>
      </w:r>
      <w:r w:rsidR="001E33CB">
        <w:rPr>
          <w:noProof/>
        </w:rPr>
        <w:t xml:space="preserve"> breed </w:t>
      </w:r>
      <w:r w:rsidR="00E53C1D">
        <w:rPr>
          <w:noProof/>
        </w:rPr>
        <w:t>o</w:t>
      </w:r>
      <w:r w:rsidR="001E33CB">
        <w:rPr>
          <w:noProof/>
        </w:rPr>
        <w:t xml:space="preserve">n </w:t>
      </w:r>
      <w:r w:rsidR="00833900">
        <w:rPr>
          <w:noProof/>
        </w:rPr>
        <w:t xml:space="preserve">pack </w:t>
      </w:r>
      <w:r w:rsidR="001E33CB">
        <w:rPr>
          <w:noProof/>
        </w:rPr>
        <w:t xml:space="preserve">ice </w:t>
      </w:r>
      <w:r w:rsidR="008B3A8E">
        <w:rPr>
          <w:noProof/>
        </w:rPr>
        <w:t xml:space="preserve">that is attached to the land, </w:t>
      </w:r>
      <w:r w:rsidR="001E33CB">
        <w:rPr>
          <w:noProof/>
        </w:rPr>
        <w:t>in Antar</w:t>
      </w:r>
      <w:r w:rsidR="00252490">
        <w:rPr>
          <w:noProof/>
        </w:rPr>
        <w:t>c</w:t>
      </w:r>
      <w:r w:rsidR="001E33CB">
        <w:rPr>
          <w:noProof/>
        </w:rPr>
        <w:t>tica.</w:t>
      </w:r>
    </w:p>
    <w:p w:rsidR="00E53C1D" w:rsidRDefault="00252490" w:rsidP="00945DF1">
      <w:pPr>
        <w:spacing w:after="120" w:line="300" w:lineRule="atLeast"/>
        <w:rPr>
          <w:noProof/>
        </w:rPr>
      </w:pPr>
      <w:r>
        <w:rPr>
          <w:noProof/>
        </w:rPr>
        <w:t>E</w:t>
      </w:r>
      <w:r w:rsidR="001E33CB" w:rsidRPr="001E33CB">
        <w:rPr>
          <w:noProof/>
        </w:rPr>
        <w:t>mperor penguin</w:t>
      </w:r>
      <w:r>
        <w:rPr>
          <w:noProof/>
        </w:rPr>
        <w:t>s</w:t>
      </w:r>
      <w:r w:rsidR="001E33CB" w:rsidRPr="001E33CB">
        <w:rPr>
          <w:noProof/>
        </w:rPr>
        <w:t xml:space="preserve"> can survive in Antarctica because their skin is covered with layers of</w:t>
      </w:r>
      <w:r w:rsidR="0041425D">
        <w:rPr>
          <w:noProof/>
        </w:rPr>
        <w:t xml:space="preserve"> </w:t>
      </w:r>
      <w:r w:rsidR="001E33CB" w:rsidRPr="001E33CB">
        <w:rPr>
          <w:noProof/>
        </w:rPr>
        <w:t>feathers. These keep them warm and also act as insulation from the cold. Their blubber keeps them warm inside during the extreme conditions in Antarctica</w:t>
      </w:r>
      <w:r w:rsidR="00E53C1D">
        <w:rPr>
          <w:noProof/>
        </w:rPr>
        <w:t>.</w:t>
      </w:r>
      <w:r w:rsidR="00E53C1D" w:rsidRPr="00E53C1D">
        <w:rPr>
          <w:noProof/>
        </w:rPr>
        <w:t xml:space="preserve"> </w:t>
      </w:r>
      <w:r>
        <w:rPr>
          <w:noProof/>
        </w:rPr>
        <w:t xml:space="preserve">The emperor </w:t>
      </w:r>
      <w:r w:rsidRPr="000D4BFC">
        <w:rPr>
          <w:noProof/>
        </w:rPr>
        <w:t xml:space="preserve">penguin </w:t>
      </w:r>
      <w:r w:rsidR="00E53C1D" w:rsidRPr="000D4BFC">
        <w:rPr>
          <w:noProof/>
        </w:rPr>
        <w:t>is also</w:t>
      </w:r>
      <w:r w:rsidR="00E53C1D">
        <w:rPr>
          <w:noProof/>
        </w:rPr>
        <w:t xml:space="preserve"> able to recycle its own body heat that it keeps re-warming internally</w:t>
      </w:r>
      <w:r w:rsidR="001E33CB" w:rsidRPr="001E33CB">
        <w:rPr>
          <w:noProof/>
        </w:rPr>
        <w:t>.</w:t>
      </w:r>
      <w:r w:rsidR="00E53C1D">
        <w:rPr>
          <w:noProof/>
        </w:rPr>
        <w:t xml:space="preserve"> They have a very small bill and flippers to also</w:t>
      </w:r>
      <w:r w:rsidR="003F007E">
        <w:rPr>
          <w:noProof/>
        </w:rPr>
        <w:t xml:space="preserve"> help reduce loss of body heat.</w:t>
      </w:r>
    </w:p>
    <w:p w:rsidR="001E33CB" w:rsidRDefault="00E53C1D" w:rsidP="00945DF1">
      <w:pPr>
        <w:spacing w:after="120" w:line="300" w:lineRule="atLeast"/>
        <w:rPr>
          <w:noProof/>
        </w:rPr>
      </w:pPr>
      <w:r>
        <w:rPr>
          <w:noProof/>
        </w:rPr>
        <w:t xml:space="preserve">Another factor that helps the </w:t>
      </w:r>
      <w:r w:rsidR="00252490">
        <w:rPr>
          <w:noProof/>
        </w:rPr>
        <w:t xml:space="preserve">emperor </w:t>
      </w:r>
      <w:r>
        <w:rPr>
          <w:noProof/>
        </w:rPr>
        <w:t xml:space="preserve">penguin survive is that </w:t>
      </w:r>
      <w:r w:rsidR="00833900">
        <w:rPr>
          <w:noProof/>
        </w:rPr>
        <w:t xml:space="preserve">it </w:t>
      </w:r>
      <w:r>
        <w:rPr>
          <w:noProof/>
        </w:rPr>
        <w:t>is extremely s</w:t>
      </w:r>
      <w:r w:rsidRPr="00E53C1D">
        <w:rPr>
          <w:noProof/>
        </w:rPr>
        <w:t>ocial and not territorial like many other animals</w:t>
      </w:r>
      <w:r w:rsidR="005D4BB5">
        <w:rPr>
          <w:noProof/>
        </w:rPr>
        <w:t>. T</w:t>
      </w:r>
      <w:r w:rsidRPr="00E53C1D">
        <w:rPr>
          <w:noProof/>
        </w:rPr>
        <w:t xml:space="preserve">his means they can huddle together to keep warm in the intense cold. </w:t>
      </w:r>
      <w:r w:rsidR="008B3A8E">
        <w:rPr>
          <w:noProof/>
        </w:rPr>
        <w:t xml:space="preserve">They take turns to be in the coldest, most exposed position. </w:t>
      </w:r>
      <w:r w:rsidRPr="00E53C1D">
        <w:rPr>
          <w:noProof/>
        </w:rPr>
        <w:t xml:space="preserve">The huddle can reduce heat loss by up to 50%. The warmer they </w:t>
      </w:r>
      <w:r w:rsidR="005D4BB5">
        <w:rPr>
          <w:noProof/>
        </w:rPr>
        <w:t>can keep themselves,</w:t>
      </w:r>
      <w:r w:rsidRPr="00E53C1D">
        <w:rPr>
          <w:noProof/>
        </w:rPr>
        <w:t xml:space="preserve"> the longer the fat supplies </w:t>
      </w:r>
      <w:r w:rsidR="005D4BB5">
        <w:rPr>
          <w:noProof/>
        </w:rPr>
        <w:t xml:space="preserve">in the blubber </w:t>
      </w:r>
      <w:r w:rsidRPr="00E53C1D">
        <w:rPr>
          <w:noProof/>
        </w:rPr>
        <w:t>will last.</w:t>
      </w:r>
      <w:bookmarkStart w:id="0" w:name="_GoBack"/>
      <w:bookmarkEnd w:id="0"/>
    </w:p>
    <w:p w:rsidR="005D4BB5" w:rsidRDefault="005D4BB5" w:rsidP="00945DF1">
      <w:pPr>
        <w:spacing w:after="120" w:line="300" w:lineRule="atLeast"/>
      </w:pPr>
      <w:r>
        <w:t xml:space="preserve">They eat krill, </w:t>
      </w:r>
      <w:r w:rsidR="008B3A8E">
        <w:t>squid</w:t>
      </w:r>
      <w:r>
        <w:t xml:space="preserve"> and fish and can dive for up to 20</w:t>
      </w:r>
      <w:r w:rsidR="001E0D04">
        <w:t xml:space="preserve"> </w:t>
      </w:r>
      <w:r>
        <w:t xml:space="preserve">minutes </w:t>
      </w:r>
      <w:r w:rsidR="00833900">
        <w:t xml:space="preserve">and huge depths in the ocean </w:t>
      </w:r>
      <w:r w:rsidR="003F007E">
        <w:t>looking for food.</w:t>
      </w:r>
    </w:p>
    <w:p w:rsidR="001E33CB" w:rsidRPr="00945DF1" w:rsidRDefault="001E33CB" w:rsidP="00945DF1">
      <w:pPr>
        <w:spacing w:before="200" w:after="80" w:line="300" w:lineRule="atLeast"/>
        <w:rPr>
          <w:b/>
        </w:rPr>
      </w:pPr>
      <w:r w:rsidRPr="00945DF1">
        <w:rPr>
          <w:b/>
        </w:rPr>
        <w:t>References</w:t>
      </w:r>
    </w:p>
    <w:p w:rsidR="009C124B" w:rsidRPr="00945DF1" w:rsidRDefault="00252490" w:rsidP="00945DF1">
      <w:pPr>
        <w:spacing w:after="120" w:line="300" w:lineRule="atLeast"/>
        <w:rPr>
          <w:color w:val="A6A6A6" w:themeColor="background1" w:themeShade="A6"/>
          <w:lang w:eastAsia="en-US"/>
        </w:rPr>
      </w:pPr>
      <w:r w:rsidRPr="00945DF1">
        <w:rPr>
          <w:rFonts w:cs="Arial"/>
          <w:i/>
        </w:rPr>
        <w:t>Emperor penguins</w:t>
      </w:r>
      <w:r w:rsidR="009C124B" w:rsidRPr="00945DF1">
        <w:rPr>
          <w:rFonts w:hint="eastAsia"/>
        </w:rPr>
        <w:t xml:space="preserve"> </w:t>
      </w:r>
      <w:r w:rsidR="009C124B" w:rsidRPr="00945DF1">
        <w:rPr>
          <w:rFonts w:cs="Arial"/>
        </w:rPr>
        <w:t>(Australian Government</w:t>
      </w:r>
      <w:r w:rsidR="004522E1" w:rsidRPr="00945DF1">
        <w:rPr>
          <w:rFonts w:cs="Arial"/>
        </w:rPr>
        <w:t>, Department</w:t>
      </w:r>
      <w:r w:rsidR="009C124B" w:rsidRPr="00945DF1">
        <w:rPr>
          <w:rFonts w:cs="Arial" w:hint="eastAsia"/>
        </w:rPr>
        <w:t xml:space="preserve"> of the Environment</w:t>
      </w:r>
      <w:r w:rsidRPr="00945DF1">
        <w:rPr>
          <w:rFonts w:cs="Arial"/>
        </w:rPr>
        <w:t xml:space="preserve"> and Energy</w:t>
      </w:r>
      <w:r w:rsidR="009C124B" w:rsidRPr="00945DF1">
        <w:rPr>
          <w:rFonts w:cs="Arial" w:hint="eastAsia"/>
        </w:rPr>
        <w:t>)</w:t>
      </w:r>
      <w:r w:rsidR="00BD6542" w:rsidRPr="00945DF1">
        <w:rPr>
          <w:rFonts w:cs="Arial"/>
        </w:rPr>
        <w:t xml:space="preserve"> </w:t>
      </w:r>
      <w:r w:rsidR="009C124B" w:rsidRPr="00945DF1">
        <w:rPr>
          <w:color w:val="A6A6A6" w:themeColor="background1" w:themeShade="A6"/>
          <w:lang w:eastAsia="en-US"/>
        </w:rPr>
        <w:t>http://www.antarctica.gov.au/about-antarctica/wildlife/animals/penguins/emperor-penguins</w:t>
      </w:r>
    </w:p>
    <w:p w:rsidR="00945DF1" w:rsidRPr="00945DF1" w:rsidRDefault="009C124B" w:rsidP="00945DF1">
      <w:pPr>
        <w:spacing w:after="120" w:line="300" w:lineRule="atLeast"/>
        <w:rPr>
          <w:rFonts w:cs="Arial"/>
          <w:i/>
        </w:rPr>
      </w:pPr>
      <w:r w:rsidRPr="00945DF1">
        <w:rPr>
          <w:i/>
        </w:rPr>
        <w:t xml:space="preserve">Emperor </w:t>
      </w:r>
      <w:r w:rsidR="00252490" w:rsidRPr="00945DF1">
        <w:rPr>
          <w:i/>
        </w:rPr>
        <w:t>p</w:t>
      </w:r>
      <w:r w:rsidRPr="00945DF1">
        <w:rPr>
          <w:i/>
        </w:rPr>
        <w:t xml:space="preserve">enguins </w:t>
      </w:r>
      <w:r w:rsidR="00252490" w:rsidRPr="00945DF1">
        <w:rPr>
          <w:i/>
        </w:rPr>
        <w:t>f</w:t>
      </w:r>
      <w:r w:rsidRPr="00945DF1">
        <w:rPr>
          <w:i/>
        </w:rPr>
        <w:t>acts</w:t>
      </w:r>
      <w:r w:rsidRPr="00945DF1">
        <w:rPr>
          <w:b/>
          <w:i/>
        </w:rPr>
        <w:t xml:space="preserve"> </w:t>
      </w:r>
      <w:r w:rsidRPr="00945DF1">
        <w:t>(</w:t>
      </w:r>
      <w:r w:rsidR="00252490" w:rsidRPr="00945DF1">
        <w:t>Paul Ward</w:t>
      </w:r>
      <w:r w:rsidRPr="00945DF1">
        <w:t>)</w:t>
      </w:r>
      <w:r w:rsidRPr="00945DF1">
        <w:rPr>
          <w:b/>
          <w:i/>
        </w:rPr>
        <w:t xml:space="preserve"> </w:t>
      </w:r>
      <w:r w:rsidRPr="00945DF1">
        <w:rPr>
          <w:color w:val="A6A6A6" w:themeColor="background1" w:themeShade="A6"/>
          <w:lang w:eastAsia="en-US"/>
        </w:rPr>
        <w:t>http://www.coolantarctica.com/Antarctica%20fact%20file/wildlife/Emperor-penguins.php</w:t>
      </w:r>
    </w:p>
    <w:p w:rsidR="001E33CB" w:rsidRPr="00945DF1" w:rsidRDefault="00252490" w:rsidP="00945DF1">
      <w:pPr>
        <w:spacing w:after="120" w:line="300" w:lineRule="atLeast"/>
        <w:rPr>
          <w:color w:val="808080" w:themeColor="background1" w:themeShade="80"/>
        </w:rPr>
      </w:pPr>
      <w:r w:rsidRPr="00945DF1">
        <w:rPr>
          <w:rFonts w:cs="Arial"/>
          <w:i/>
        </w:rPr>
        <w:t>Emperor p</w:t>
      </w:r>
      <w:r w:rsidR="009C124B" w:rsidRPr="00945DF1">
        <w:rPr>
          <w:rFonts w:cs="Arial"/>
          <w:i/>
        </w:rPr>
        <w:t xml:space="preserve">enguin </w:t>
      </w:r>
      <w:r w:rsidR="009C124B" w:rsidRPr="00945DF1">
        <w:rPr>
          <w:rFonts w:hint="eastAsia"/>
        </w:rPr>
        <w:t>(</w:t>
      </w:r>
      <w:proofErr w:type="spellStart"/>
      <w:r w:rsidR="009C124B" w:rsidRPr="00945DF1">
        <w:rPr>
          <w:rFonts w:hint="eastAsia"/>
        </w:rPr>
        <w:t>Travel</w:t>
      </w:r>
      <w:r w:rsidR="009C124B" w:rsidRPr="00945DF1">
        <w:t>W</w:t>
      </w:r>
      <w:r w:rsidR="009C124B" w:rsidRPr="00945DF1">
        <w:rPr>
          <w:rFonts w:hint="eastAsia"/>
        </w:rPr>
        <w:t>ild</w:t>
      </w:r>
      <w:proofErr w:type="spellEnd"/>
      <w:r w:rsidR="009C124B" w:rsidRPr="00945DF1">
        <w:rPr>
          <w:rFonts w:hint="eastAsia"/>
        </w:rPr>
        <w:t>)</w:t>
      </w:r>
      <w:r w:rsidR="00BD6542" w:rsidRPr="00945DF1">
        <w:t xml:space="preserve"> </w:t>
      </w:r>
      <w:r w:rsidR="009C124B" w:rsidRPr="00945DF1">
        <w:rPr>
          <w:color w:val="A6A6A6" w:themeColor="background1" w:themeShade="A6"/>
          <w:lang w:eastAsia="en-US"/>
        </w:rPr>
        <w:t>https://travelwild.com/resources/antarctica-wildlife/emperor-penguin/</w:t>
      </w:r>
    </w:p>
    <w:sectPr w:rsidR="001E33CB" w:rsidRPr="00945DF1" w:rsidSect="00945DF1">
      <w:footerReference w:type="default" r:id="rId10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75E2" w:rsidRDefault="002275E2" w:rsidP="00AB207A">
      <w:pPr>
        <w:spacing w:after="0" w:line="240" w:lineRule="auto"/>
      </w:pPr>
      <w:r>
        <w:separator/>
      </w:r>
    </w:p>
  </w:endnote>
  <w:endnote w:type="continuationSeparator" w:id="0">
    <w:p w:rsidR="002275E2" w:rsidRDefault="002275E2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5DF1" w:rsidRPr="00551E8D" w:rsidRDefault="00945DF1" w:rsidP="00945DF1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7715C86F" wp14:editId="19B73E51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25DE63CC" wp14:editId="5FA74FB1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02EEF" w:rsidRPr="00945DF1" w:rsidRDefault="00945DF1" w:rsidP="00945DF1">
    <w:pPr>
      <w:pStyle w:val="Footer"/>
      <w:spacing w:after="0"/>
      <w:rPr>
        <w:rFonts w:cs="Arial"/>
        <w:sz w:val="14"/>
        <w:szCs w:val="14"/>
      </w:rPr>
    </w:pPr>
    <w:r w:rsidRPr="00945DF1">
      <w:rPr>
        <w:rFonts w:cs="Arial"/>
        <w:color w:val="A6A6A6"/>
        <w:sz w:val="14"/>
        <w:szCs w:val="14"/>
      </w:rPr>
      <w:t>Sci_Y06_U4_SH_EmperorPenguin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75E2" w:rsidRDefault="002275E2" w:rsidP="00AB207A">
      <w:pPr>
        <w:spacing w:after="0" w:line="240" w:lineRule="auto"/>
      </w:pPr>
      <w:r>
        <w:separator/>
      </w:r>
    </w:p>
  </w:footnote>
  <w:footnote w:type="continuationSeparator" w:id="0">
    <w:p w:rsidR="002275E2" w:rsidRDefault="002275E2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5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7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8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9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3"/>
  </w:num>
  <w:num w:numId="9">
    <w:abstractNumId w:val="7"/>
  </w:num>
  <w:num w:numId="10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75E2"/>
    <w:rsid w:val="00001320"/>
    <w:rsid w:val="00003142"/>
    <w:rsid w:val="000043C9"/>
    <w:rsid w:val="00010D81"/>
    <w:rsid w:val="00014372"/>
    <w:rsid w:val="0001721C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B5A86"/>
    <w:rsid w:val="000C0B57"/>
    <w:rsid w:val="000C14AA"/>
    <w:rsid w:val="000C5A76"/>
    <w:rsid w:val="000D4BFC"/>
    <w:rsid w:val="000F0F40"/>
    <w:rsid w:val="000F122C"/>
    <w:rsid w:val="00107E4F"/>
    <w:rsid w:val="0011112C"/>
    <w:rsid w:val="001123E3"/>
    <w:rsid w:val="00121266"/>
    <w:rsid w:val="001220CD"/>
    <w:rsid w:val="0012676A"/>
    <w:rsid w:val="001361FC"/>
    <w:rsid w:val="0014230D"/>
    <w:rsid w:val="00151DD2"/>
    <w:rsid w:val="00172FE3"/>
    <w:rsid w:val="00191EF3"/>
    <w:rsid w:val="00194FF3"/>
    <w:rsid w:val="001A0A04"/>
    <w:rsid w:val="001A2DF8"/>
    <w:rsid w:val="001A7D62"/>
    <w:rsid w:val="001B0927"/>
    <w:rsid w:val="001E0D04"/>
    <w:rsid w:val="001E33CB"/>
    <w:rsid w:val="00201A2E"/>
    <w:rsid w:val="00216B4B"/>
    <w:rsid w:val="002209EC"/>
    <w:rsid w:val="00223A18"/>
    <w:rsid w:val="002275E2"/>
    <w:rsid w:val="0023638E"/>
    <w:rsid w:val="00252490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8086A"/>
    <w:rsid w:val="003A0B1C"/>
    <w:rsid w:val="003A2435"/>
    <w:rsid w:val="003E0548"/>
    <w:rsid w:val="003F007E"/>
    <w:rsid w:val="0040384A"/>
    <w:rsid w:val="0041425D"/>
    <w:rsid w:val="00427F27"/>
    <w:rsid w:val="00431142"/>
    <w:rsid w:val="00433F3D"/>
    <w:rsid w:val="00435576"/>
    <w:rsid w:val="00444918"/>
    <w:rsid w:val="00444AAC"/>
    <w:rsid w:val="00444D6B"/>
    <w:rsid w:val="004465FA"/>
    <w:rsid w:val="004522E1"/>
    <w:rsid w:val="00456DFD"/>
    <w:rsid w:val="0045795B"/>
    <w:rsid w:val="004622D2"/>
    <w:rsid w:val="00463029"/>
    <w:rsid w:val="004709D8"/>
    <w:rsid w:val="004910A9"/>
    <w:rsid w:val="004A6937"/>
    <w:rsid w:val="004B2635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4947"/>
    <w:rsid w:val="005A0AF1"/>
    <w:rsid w:val="005A177A"/>
    <w:rsid w:val="005B1BD4"/>
    <w:rsid w:val="005B2920"/>
    <w:rsid w:val="005D2ADF"/>
    <w:rsid w:val="005D4BB5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7015D"/>
    <w:rsid w:val="006738D6"/>
    <w:rsid w:val="00682D98"/>
    <w:rsid w:val="00683707"/>
    <w:rsid w:val="00683B5B"/>
    <w:rsid w:val="006869CD"/>
    <w:rsid w:val="006929FB"/>
    <w:rsid w:val="00692EFB"/>
    <w:rsid w:val="00695682"/>
    <w:rsid w:val="006A0E33"/>
    <w:rsid w:val="006B6587"/>
    <w:rsid w:val="006C7384"/>
    <w:rsid w:val="006D2620"/>
    <w:rsid w:val="006D4402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320"/>
    <w:rsid w:val="007E06A2"/>
    <w:rsid w:val="007F6C4F"/>
    <w:rsid w:val="00814BAE"/>
    <w:rsid w:val="008152AE"/>
    <w:rsid w:val="00816D93"/>
    <w:rsid w:val="00820EFE"/>
    <w:rsid w:val="00833900"/>
    <w:rsid w:val="00844EDA"/>
    <w:rsid w:val="008454AC"/>
    <w:rsid w:val="00853014"/>
    <w:rsid w:val="0085345B"/>
    <w:rsid w:val="0085631A"/>
    <w:rsid w:val="00861EA1"/>
    <w:rsid w:val="00877525"/>
    <w:rsid w:val="00882938"/>
    <w:rsid w:val="0088394E"/>
    <w:rsid w:val="0089609E"/>
    <w:rsid w:val="00896735"/>
    <w:rsid w:val="008B3A8E"/>
    <w:rsid w:val="008C1A7E"/>
    <w:rsid w:val="008D4D5F"/>
    <w:rsid w:val="008F79EE"/>
    <w:rsid w:val="009001D1"/>
    <w:rsid w:val="00912277"/>
    <w:rsid w:val="00943194"/>
    <w:rsid w:val="00945DF1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C124B"/>
    <w:rsid w:val="009D181F"/>
    <w:rsid w:val="009D6001"/>
    <w:rsid w:val="009E6204"/>
    <w:rsid w:val="009F0188"/>
    <w:rsid w:val="009F1B51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D6542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3950"/>
    <w:rsid w:val="00DA50E4"/>
    <w:rsid w:val="00DB268B"/>
    <w:rsid w:val="00DB4B5B"/>
    <w:rsid w:val="00DB52EF"/>
    <w:rsid w:val="00DB567B"/>
    <w:rsid w:val="00DB623D"/>
    <w:rsid w:val="00DC6925"/>
    <w:rsid w:val="00DE1977"/>
    <w:rsid w:val="00DE45CC"/>
    <w:rsid w:val="00DF072D"/>
    <w:rsid w:val="00DF4330"/>
    <w:rsid w:val="00E01FE6"/>
    <w:rsid w:val="00E02D5E"/>
    <w:rsid w:val="00E13B1E"/>
    <w:rsid w:val="00E37054"/>
    <w:rsid w:val="00E412F2"/>
    <w:rsid w:val="00E47D4C"/>
    <w:rsid w:val="00E53C1D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34CC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aliases w:val="Heading 2 Char1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rsid w:val="009F1B5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aliases w:val="Heading 2 Char1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rsid w:val="009F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BC371589.dotm</Template>
  <TotalTime>60</TotalTime>
  <Pages>1</Pages>
  <Words>232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Sue Bracewell</cp:lastModifiedBy>
  <cp:revision>16</cp:revision>
  <cp:lastPrinted>2012-08-17T06:21:00Z</cp:lastPrinted>
  <dcterms:created xsi:type="dcterms:W3CDTF">2016-06-03T00:15:00Z</dcterms:created>
  <dcterms:modified xsi:type="dcterms:W3CDTF">2016-08-26T02:44:00Z</dcterms:modified>
</cp:coreProperties>
</file>