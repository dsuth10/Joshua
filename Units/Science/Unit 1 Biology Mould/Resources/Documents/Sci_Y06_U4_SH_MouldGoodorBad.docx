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DBB" w:rsidRPr="00682225" w:rsidRDefault="00C64DBB" w:rsidP="00682225">
      <w:pPr>
        <w:pStyle w:val="Heading1"/>
        <w:snapToGrid w:val="0"/>
        <w:rPr>
          <w:sz w:val="32"/>
        </w:rPr>
      </w:pPr>
      <w:r w:rsidRPr="00682225">
        <w:rPr>
          <w:sz w:val="32"/>
        </w:rPr>
        <w:t xml:space="preserve">Mould: </w:t>
      </w:r>
      <w:r w:rsidR="00524E68" w:rsidRPr="00682225">
        <w:rPr>
          <w:sz w:val="32"/>
        </w:rPr>
        <w:t>G</w:t>
      </w:r>
      <w:r w:rsidRPr="00682225">
        <w:rPr>
          <w:sz w:val="32"/>
        </w:rPr>
        <w:t>ood or bad?</w:t>
      </w:r>
    </w:p>
    <w:p w:rsidR="00C244B4" w:rsidRPr="00524E68" w:rsidRDefault="00524E68" w:rsidP="00682225">
      <w:pPr>
        <w:pStyle w:val="Heading3"/>
        <w:snapToGrid w:val="0"/>
      </w:pPr>
      <w:r>
        <w:t xml:space="preserve">View the video </w:t>
      </w:r>
      <w:r w:rsidR="00C244B4" w:rsidRPr="00524E68">
        <w:rPr>
          <w:i/>
        </w:rPr>
        <w:t>Mould exposure</w:t>
      </w:r>
      <w:r>
        <w:t>.</w:t>
      </w:r>
    </w:p>
    <w:p w:rsidR="00C244B4" w:rsidRDefault="00C244B4" w:rsidP="00037904">
      <w:pPr>
        <w:pStyle w:val="C2CBulletsnumbers"/>
        <w:numPr>
          <w:ilvl w:val="0"/>
          <w:numId w:val="16"/>
        </w:numPr>
        <w:tabs>
          <w:tab w:val="clear" w:pos="357"/>
        </w:tabs>
        <w:snapToGrid w:val="0"/>
        <w:spacing w:before="0" w:after="120" w:line="300" w:lineRule="atLeast"/>
        <w:ind w:left="425" w:hanging="425"/>
      </w:pPr>
      <w:r>
        <w:t xml:space="preserve">What environmental conditions </w:t>
      </w:r>
      <w:r w:rsidR="00524E68">
        <w:t xml:space="preserve">does mould </w:t>
      </w:r>
      <w:r>
        <w:t xml:space="preserve">require </w:t>
      </w:r>
      <w:r w:rsidR="00A93523">
        <w:t>to grow?</w:t>
      </w:r>
    </w:p>
    <w:p w:rsidR="00C244B4" w:rsidRDefault="00C244B4" w:rsidP="00037904">
      <w:pPr>
        <w:pStyle w:val="C2CBulletsnumbers"/>
        <w:tabs>
          <w:tab w:val="clear" w:pos="357"/>
        </w:tabs>
        <w:snapToGrid w:val="0"/>
        <w:spacing w:before="0" w:after="120" w:line="300" w:lineRule="atLeast"/>
        <w:ind w:left="425" w:hanging="425"/>
      </w:pPr>
      <w:r>
        <w:t>How does moul</w:t>
      </w:r>
      <w:r w:rsidR="00A93523">
        <w:t>d spread?</w:t>
      </w:r>
    </w:p>
    <w:p w:rsidR="00C244B4" w:rsidRDefault="00C244B4" w:rsidP="00037904">
      <w:pPr>
        <w:pStyle w:val="C2CBulletsnumbers"/>
        <w:tabs>
          <w:tab w:val="clear" w:pos="357"/>
        </w:tabs>
        <w:snapToGrid w:val="0"/>
        <w:spacing w:before="0" w:after="120" w:line="300" w:lineRule="atLeast"/>
        <w:ind w:left="425" w:hanging="425"/>
      </w:pPr>
      <w:r>
        <w:t>How can mould spores get into the human body?</w:t>
      </w:r>
    </w:p>
    <w:p w:rsidR="00C244B4" w:rsidRDefault="00C244B4" w:rsidP="00037904">
      <w:pPr>
        <w:pStyle w:val="C2CBulletsnumbers"/>
        <w:tabs>
          <w:tab w:val="clear" w:pos="357"/>
        </w:tabs>
        <w:snapToGrid w:val="0"/>
        <w:spacing w:before="0" w:after="120" w:line="300" w:lineRule="atLeast"/>
        <w:ind w:left="425" w:hanging="425"/>
      </w:pPr>
      <w:r>
        <w:t>How do you think scientists can work safely with mould</w:t>
      </w:r>
      <w:r w:rsidR="0074146B">
        <w:t>?</w:t>
      </w:r>
    </w:p>
    <w:p w:rsidR="00C244B4" w:rsidRDefault="00C244B4" w:rsidP="00037904">
      <w:pPr>
        <w:pStyle w:val="C2CBulletsnumbers"/>
        <w:tabs>
          <w:tab w:val="clear" w:pos="357"/>
        </w:tabs>
        <w:snapToGrid w:val="0"/>
        <w:spacing w:before="0" w:after="120" w:line="300" w:lineRule="atLeast"/>
        <w:ind w:left="425" w:hanging="425"/>
      </w:pPr>
      <w:r>
        <w:t>What do you think people should do if they discover mould in their home?</w:t>
      </w:r>
    </w:p>
    <w:p w:rsidR="00C64DBB" w:rsidRPr="00A10E27" w:rsidRDefault="00524E68" w:rsidP="00682225">
      <w:pPr>
        <w:pStyle w:val="Heading3"/>
        <w:snapToGrid w:val="0"/>
        <w:spacing w:before="280"/>
      </w:pPr>
      <w:r>
        <w:t xml:space="preserve">View the video </w:t>
      </w:r>
      <w:proofErr w:type="gramStart"/>
      <w:r w:rsidR="00C64DBB" w:rsidRPr="00524E68">
        <w:rPr>
          <w:i/>
        </w:rPr>
        <w:t>Not</w:t>
      </w:r>
      <w:proofErr w:type="gramEnd"/>
      <w:r w:rsidR="00C64DBB" w:rsidRPr="00524E68">
        <w:rPr>
          <w:i/>
        </w:rPr>
        <w:t xml:space="preserve"> all mold is bad: </w:t>
      </w:r>
      <w:r w:rsidRPr="00524E68">
        <w:rPr>
          <w:i/>
        </w:rPr>
        <w:t>About p</w:t>
      </w:r>
      <w:r w:rsidR="00C64DBB" w:rsidRPr="00524E68">
        <w:rPr>
          <w:i/>
        </w:rPr>
        <w:t>enicillin</w:t>
      </w:r>
      <w:r>
        <w:t>.</w:t>
      </w:r>
    </w:p>
    <w:p w:rsidR="00C64DBB" w:rsidRDefault="00C64DBB" w:rsidP="00037904">
      <w:pPr>
        <w:pStyle w:val="C2CBulletsnumbers"/>
        <w:tabs>
          <w:tab w:val="clear" w:pos="357"/>
        </w:tabs>
        <w:snapToGrid w:val="0"/>
        <w:spacing w:before="0" w:after="120" w:line="300" w:lineRule="atLeast"/>
        <w:ind w:left="425" w:hanging="425"/>
      </w:pPr>
      <w:r>
        <w:t>What is the best example of a good mould?</w:t>
      </w:r>
      <w:r w:rsidRPr="002F1476">
        <w:t xml:space="preserve"> </w:t>
      </w:r>
    </w:p>
    <w:p w:rsidR="00C64DBB" w:rsidRDefault="00C64DBB" w:rsidP="00037904">
      <w:pPr>
        <w:pStyle w:val="C2CBulletsnumbers"/>
        <w:tabs>
          <w:tab w:val="clear" w:pos="357"/>
        </w:tabs>
        <w:snapToGrid w:val="0"/>
        <w:spacing w:before="0" w:after="120" w:line="300" w:lineRule="atLeast"/>
        <w:ind w:left="425" w:hanging="425"/>
      </w:pPr>
      <w:r>
        <w:t>How many varieties of penicillin are there?</w:t>
      </w:r>
    </w:p>
    <w:p w:rsidR="00C64DBB" w:rsidRDefault="00C64DBB" w:rsidP="00037904">
      <w:pPr>
        <w:pStyle w:val="C2CBulletsnumbers"/>
        <w:tabs>
          <w:tab w:val="clear" w:pos="357"/>
        </w:tabs>
        <w:snapToGrid w:val="0"/>
        <w:spacing w:before="0" w:after="120" w:line="300" w:lineRule="atLeast"/>
        <w:ind w:left="425" w:hanging="425"/>
      </w:pPr>
      <w:r>
        <w:t>What problems does penicillin solve?</w:t>
      </w:r>
    </w:p>
    <w:p w:rsidR="00C64DBB" w:rsidRDefault="00C64DBB" w:rsidP="00037904">
      <w:pPr>
        <w:pStyle w:val="C2CBulletsnumbers"/>
        <w:tabs>
          <w:tab w:val="clear" w:pos="357"/>
        </w:tabs>
        <w:snapToGrid w:val="0"/>
        <w:spacing w:before="0" w:after="120" w:line="300" w:lineRule="atLeast"/>
        <w:ind w:left="425" w:hanging="425"/>
      </w:pPr>
      <w:r>
        <w:t>What are other ways that mould benefits humans?</w:t>
      </w:r>
    </w:p>
    <w:p w:rsidR="00C64DBB" w:rsidRPr="00524E68" w:rsidRDefault="00524E68" w:rsidP="00682225">
      <w:pPr>
        <w:pStyle w:val="Heading3"/>
        <w:snapToGrid w:val="0"/>
        <w:spacing w:before="280"/>
      </w:pPr>
      <w:r>
        <w:t xml:space="preserve">View the video </w:t>
      </w:r>
      <w:proofErr w:type="gramStart"/>
      <w:r w:rsidR="00C64DBB" w:rsidRPr="00524E68">
        <w:rPr>
          <w:i/>
        </w:rPr>
        <w:t>A</w:t>
      </w:r>
      <w:proofErr w:type="gramEnd"/>
      <w:r w:rsidR="00C64DBB" w:rsidRPr="00524E68">
        <w:rPr>
          <w:i/>
        </w:rPr>
        <w:t xml:space="preserve"> peach decomposing: time-lapse footage</w:t>
      </w:r>
      <w:r>
        <w:t>.</w:t>
      </w:r>
    </w:p>
    <w:p w:rsidR="00C64DBB" w:rsidRDefault="00C64DBB" w:rsidP="00037904">
      <w:pPr>
        <w:pStyle w:val="C2CBulletsnumbers"/>
        <w:tabs>
          <w:tab w:val="clear" w:pos="357"/>
        </w:tabs>
        <w:snapToGrid w:val="0"/>
        <w:spacing w:before="0" w:after="120" w:line="300" w:lineRule="atLeast"/>
        <w:ind w:left="425" w:hanging="425"/>
      </w:pPr>
      <w:bookmarkStart w:id="0" w:name="_GoBack"/>
      <w:r>
        <w:t>Describe what is happening in the video</w:t>
      </w:r>
      <w:r w:rsidR="0074146B">
        <w:t>.</w:t>
      </w:r>
      <w:r>
        <w:t xml:space="preserve"> </w:t>
      </w:r>
    </w:p>
    <w:p w:rsidR="00C64DBB" w:rsidRDefault="00C64DBB" w:rsidP="00037904">
      <w:pPr>
        <w:pStyle w:val="C2CBulletsnumbers"/>
        <w:tabs>
          <w:tab w:val="clear" w:pos="357"/>
        </w:tabs>
        <w:snapToGrid w:val="0"/>
        <w:spacing w:before="0" w:after="120" w:line="300" w:lineRule="atLeast"/>
        <w:ind w:left="425" w:hanging="425"/>
      </w:pPr>
      <w:r>
        <w:t>Why is thi</w:t>
      </w:r>
      <w:r w:rsidR="00A93523">
        <w:t>s important to the environment?</w:t>
      </w:r>
    </w:p>
    <w:p w:rsidR="00C64DBB" w:rsidRDefault="00C64DBB" w:rsidP="00037904">
      <w:pPr>
        <w:pStyle w:val="C2CBulletsnumbers"/>
        <w:tabs>
          <w:tab w:val="clear" w:pos="357"/>
        </w:tabs>
        <w:snapToGrid w:val="0"/>
        <w:spacing w:before="0" w:after="120" w:line="300" w:lineRule="atLeast"/>
        <w:ind w:left="425" w:hanging="425"/>
      </w:pPr>
      <w:r>
        <w:t>How does this benefit the environment?</w:t>
      </w:r>
      <w:bookmarkEnd w:id="0"/>
    </w:p>
    <w:sectPr w:rsidR="00C64DBB" w:rsidSect="00682225">
      <w:footerReference w:type="default" r:id="rId8"/>
      <w:pgSz w:w="11900" w:h="16840" w:code="9"/>
      <w:pgMar w:top="1134" w:right="1134" w:bottom="1134" w:left="1134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EE7" w:rsidRDefault="00EB5EE7" w:rsidP="00C64DBB">
      <w:r>
        <w:separator/>
      </w:r>
    </w:p>
  </w:endnote>
  <w:endnote w:type="continuationSeparator" w:id="0">
    <w:p w:rsidR="00EB5EE7" w:rsidRDefault="00EB5EE7" w:rsidP="00C64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2225" w:rsidRPr="00551E8D" w:rsidRDefault="00682225" w:rsidP="00682225">
    <w:pPr>
      <w:tabs>
        <w:tab w:val="center" w:pos="4820"/>
        <w:tab w:val="right" w:pos="13892"/>
      </w:tabs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  <w:lang w:eastAsia="zh-CN"/>
      </w:rPr>
      <w:drawing>
        <wp:anchor distT="0" distB="0" distL="114300" distR="114300" simplePos="0" relativeHeight="251660288" behindDoc="0" locked="0" layoutInCell="1" allowOverlap="1" wp14:anchorId="23923A6D" wp14:editId="3BD82A36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59264" behindDoc="1" locked="0" layoutInCell="1" allowOverlap="1" wp14:anchorId="6ED81F73" wp14:editId="743B63B4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037904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037904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:rsidR="008D4823" w:rsidRPr="00682225" w:rsidRDefault="00682225" w:rsidP="00682225">
    <w:pPr>
      <w:pStyle w:val="Footer"/>
      <w:rPr>
        <w:rFonts w:cs="Arial"/>
        <w:sz w:val="14"/>
        <w:szCs w:val="14"/>
        <w:lang w:val="en-AU"/>
      </w:rPr>
    </w:pPr>
    <w:r w:rsidRPr="00682225">
      <w:rPr>
        <w:rFonts w:cs="Arial"/>
        <w:color w:val="A6A6A6"/>
        <w:sz w:val="14"/>
        <w:szCs w:val="14"/>
      </w:rPr>
      <w:t>Sci_Y06_U4_SH_MouldGoodorBad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EE7" w:rsidRDefault="00EB5EE7" w:rsidP="00C64DBB">
      <w:r>
        <w:separator/>
      </w:r>
    </w:p>
  </w:footnote>
  <w:footnote w:type="continuationSeparator" w:id="0">
    <w:p w:rsidR="00EB5EE7" w:rsidRDefault="00EB5EE7" w:rsidP="00C64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7C830F4"/>
    <w:multiLevelType w:val="hybridMultilevel"/>
    <w:tmpl w:val="77B24244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3794518"/>
    <w:multiLevelType w:val="hybridMultilevel"/>
    <w:tmpl w:val="A3F2E5DC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B1143D"/>
    <w:multiLevelType w:val="hybridMultilevel"/>
    <w:tmpl w:val="49DCD93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13"/>
  </w:num>
  <w:num w:numId="9">
    <w:abstractNumId w:val="6"/>
  </w:num>
  <w:num w:numId="10">
    <w:abstractNumId w:val="2"/>
  </w:num>
  <w:num w:numId="11">
    <w:abstractNumId w:val="12"/>
  </w:num>
  <w:num w:numId="12">
    <w:abstractNumId w:val="7"/>
  </w:num>
  <w:num w:numId="13">
    <w:abstractNumId w:val="3"/>
  </w:num>
  <w:num w:numId="14">
    <w:abstractNumId w:val="4"/>
  </w:num>
  <w:num w:numId="15">
    <w:abstractNumId w:val="2"/>
  </w:num>
  <w:num w:numId="16">
    <w:abstractNumId w:val="2"/>
    <w:lvlOverride w:ilvl="0">
      <w:startOverride w:val="1"/>
    </w:lvlOverride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37904"/>
    <w:rsid w:val="00213378"/>
    <w:rsid w:val="004B0650"/>
    <w:rsid w:val="00524E68"/>
    <w:rsid w:val="00620284"/>
    <w:rsid w:val="00682225"/>
    <w:rsid w:val="0074146B"/>
    <w:rsid w:val="008D4823"/>
    <w:rsid w:val="00A93523"/>
    <w:rsid w:val="00C244B4"/>
    <w:rsid w:val="00C64DBB"/>
    <w:rsid w:val="00CB3E4A"/>
    <w:rsid w:val="00EB5EE7"/>
    <w:rsid w:val="00FE20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5361"/>
    <o:shapelayout v:ext="edit">
      <o:idmap v:ext="edit" data="1"/>
    </o:shapelayout>
  </w:shapeDefaults>
  <w:doNotEmbedSmartTag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paragraph" w:customStyle="1" w:styleId="CharChar2CharChar">
    <w:name w:val="Char Char2 Char Char"/>
    <w:basedOn w:val="Normal"/>
    <w:semiHidden/>
    <w:rsid w:val="00F42121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paragraph" w:customStyle="1" w:styleId="CharChar2CharChar">
    <w:name w:val="Char Char2 Char Char"/>
    <w:basedOn w:val="Normal"/>
    <w:semiHidden/>
    <w:rsid w:val="00F42121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EDF35E43.dotm</Template>
  <TotalTime>9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BIDDLE, Katrina</cp:lastModifiedBy>
  <cp:revision>8</cp:revision>
  <cp:lastPrinted>2012-03-08T01:13:00Z</cp:lastPrinted>
  <dcterms:created xsi:type="dcterms:W3CDTF">2016-05-25T22:15:00Z</dcterms:created>
  <dcterms:modified xsi:type="dcterms:W3CDTF">2016-08-30T02:35:00Z</dcterms:modified>
</cp:coreProperties>
</file>