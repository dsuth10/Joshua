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485" w:rsidRPr="001C0F40" w:rsidRDefault="00687E45" w:rsidP="000E5D2E">
      <w:pPr>
        <w:autoSpaceDE w:val="0"/>
        <w:autoSpaceDN w:val="0"/>
        <w:adjustRightInd w:val="0"/>
        <w:spacing w:after="240" w:line="300" w:lineRule="atLeast"/>
        <w:rPr>
          <w:b/>
          <w:sz w:val="32"/>
          <w:szCs w:val="32"/>
        </w:rPr>
      </w:pPr>
      <w:bookmarkStart w:id="0" w:name="_GoBack"/>
      <w:r w:rsidRPr="001C0F40">
        <w:rPr>
          <w:b/>
          <w:sz w:val="32"/>
          <w:szCs w:val="32"/>
        </w:rPr>
        <w:t>Tropical cyclone advic</w:t>
      </w:r>
      <w:r w:rsidR="00E4391F" w:rsidRPr="001C0F40">
        <w:rPr>
          <w:b/>
          <w:sz w:val="32"/>
          <w:szCs w:val="32"/>
        </w:rPr>
        <w:t>e</w:t>
      </w:r>
      <w:r w:rsidR="004616A0" w:rsidRPr="001C0F40">
        <w:rPr>
          <w:b/>
          <w:sz w:val="32"/>
          <w:szCs w:val="32"/>
        </w:rPr>
        <w:t xml:space="preserve"> questions</w:t>
      </w:r>
    </w:p>
    <w:bookmarkEnd w:id="0"/>
    <w:p w:rsidR="003B0DC0" w:rsidRPr="000E5D2E" w:rsidRDefault="003B0DC0" w:rsidP="000E5D2E">
      <w:pPr>
        <w:shd w:val="clear" w:color="auto" w:fill="D3EC9E"/>
        <w:autoSpaceDE w:val="0"/>
        <w:autoSpaceDN w:val="0"/>
        <w:adjustRightInd w:val="0"/>
        <w:spacing w:before="120" w:after="120" w:line="300" w:lineRule="atLeast"/>
        <w:ind w:left="357" w:hanging="357"/>
      </w:pPr>
      <w:r w:rsidRPr="000E5D2E">
        <w:t>Questions</w:t>
      </w:r>
    </w:p>
    <w:p w:rsidR="008D3485" w:rsidRPr="000E5D2E" w:rsidRDefault="003B0DC0" w:rsidP="000E5D2E">
      <w:pPr>
        <w:pStyle w:val="ListParagraph"/>
        <w:numPr>
          <w:ilvl w:val="0"/>
          <w:numId w:val="13"/>
        </w:num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  <w:contextualSpacing w:val="0"/>
      </w:pPr>
      <w:r w:rsidRPr="000E5D2E">
        <w:t>What is the name of the severe tropical cyclone?</w:t>
      </w:r>
    </w:p>
    <w:p w:rsidR="000E5D2E" w:rsidRDefault="0044623A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44623A" w:rsidRPr="000E5D2E" w:rsidRDefault="0044623A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0E5D2E" w:rsidRDefault="0044623A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8F2F5B" w:rsidRPr="000E5D2E" w:rsidRDefault="008F2F5B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0E5D2E" w:rsidRPr="000E5D2E" w:rsidRDefault="003B0DC0" w:rsidP="000E5D2E">
      <w:pPr>
        <w:pStyle w:val="ListParagraph"/>
        <w:numPr>
          <w:ilvl w:val="0"/>
          <w:numId w:val="13"/>
        </w:num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  <w:contextualSpacing w:val="0"/>
      </w:pPr>
      <w:r w:rsidRPr="000E5D2E">
        <w:t xml:space="preserve">How fast is the </w:t>
      </w:r>
      <w:r w:rsidR="0044623A">
        <w:t>severe tropical cyclone moving?</w:t>
      </w:r>
    </w:p>
    <w:p w:rsidR="000E5D2E" w:rsidRPr="000E5D2E" w:rsidRDefault="0044623A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0E5D2E" w:rsidRDefault="0044623A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44623A" w:rsidRDefault="0044623A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8F2F5B" w:rsidRPr="000E5D2E" w:rsidRDefault="008F2F5B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8D3485" w:rsidRPr="000E5D2E" w:rsidRDefault="003B0DC0" w:rsidP="000E5D2E">
      <w:pPr>
        <w:pStyle w:val="ListParagraph"/>
        <w:numPr>
          <w:ilvl w:val="0"/>
          <w:numId w:val="13"/>
        </w:num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  <w:contextualSpacing w:val="0"/>
      </w:pPr>
      <w:r w:rsidRPr="000E5D2E">
        <w:t xml:space="preserve">How far from </w:t>
      </w:r>
      <w:proofErr w:type="spellStart"/>
      <w:r w:rsidR="001A5045" w:rsidRPr="000E5D2E">
        <w:t>Kerenza</w:t>
      </w:r>
      <w:proofErr w:type="spellEnd"/>
      <w:r w:rsidRPr="000E5D2E">
        <w:t xml:space="preserve"> is the severe tropical cyclone?</w:t>
      </w:r>
    </w:p>
    <w:p w:rsidR="003B0DC0" w:rsidRPr="000E5D2E" w:rsidRDefault="0044623A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0E5D2E" w:rsidRDefault="0044623A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44623A" w:rsidRDefault="0044623A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8F2F5B" w:rsidRPr="000E5D2E" w:rsidRDefault="008F2F5B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3B0DC0" w:rsidRPr="000E5D2E" w:rsidRDefault="003B0DC0" w:rsidP="000E5D2E">
      <w:pPr>
        <w:pStyle w:val="ListParagraph"/>
        <w:numPr>
          <w:ilvl w:val="0"/>
          <w:numId w:val="13"/>
        </w:num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  <w:contextualSpacing w:val="0"/>
      </w:pPr>
      <w:r w:rsidRPr="000E5D2E">
        <w:t xml:space="preserve">Where </w:t>
      </w:r>
      <w:proofErr w:type="gramStart"/>
      <w:r w:rsidRPr="000E5D2E">
        <w:t>could very destructive winds</w:t>
      </w:r>
      <w:proofErr w:type="gramEnd"/>
      <w:r w:rsidRPr="000E5D2E">
        <w:t xml:space="preserve"> be expected?</w:t>
      </w:r>
    </w:p>
    <w:p w:rsidR="000E5D2E" w:rsidRDefault="0044623A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44623A" w:rsidRDefault="0044623A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44623A" w:rsidRDefault="0044623A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8F2F5B" w:rsidRPr="000E5D2E" w:rsidRDefault="008F2F5B" w:rsidP="000E5D2E">
      <w:p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</w:pPr>
      <w:r>
        <w:tab/>
      </w:r>
      <w:r>
        <w:tab/>
      </w:r>
    </w:p>
    <w:p w:rsidR="008D3485" w:rsidRDefault="003B0DC0" w:rsidP="000E5D2E">
      <w:pPr>
        <w:pStyle w:val="ListParagraph"/>
        <w:numPr>
          <w:ilvl w:val="0"/>
          <w:numId w:val="13"/>
        </w:num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  <w:contextualSpacing w:val="0"/>
      </w:pPr>
      <w:r w:rsidRPr="000E5D2E">
        <w:t xml:space="preserve">How do the people of </w:t>
      </w:r>
      <w:r w:rsidR="001A5045" w:rsidRPr="000E5D2E">
        <w:t>M</w:t>
      </w:r>
      <w:r w:rsidRPr="000E5D2E">
        <w:t>arrow Island need to prepare? Explain.</w:t>
      </w:r>
    </w:p>
    <w:p w:rsidR="0044623A" w:rsidRDefault="0044623A" w:rsidP="0044623A">
      <w:pPr>
        <w:pStyle w:val="ListParagraph"/>
        <w:tabs>
          <w:tab w:val="left" w:pos="357"/>
          <w:tab w:val="right" w:leader="underscore" w:pos="9639"/>
        </w:tabs>
        <w:spacing w:before="120" w:after="120" w:line="300" w:lineRule="atLeast"/>
        <w:ind w:left="357"/>
        <w:contextualSpacing w:val="0"/>
      </w:pPr>
      <w:r>
        <w:tab/>
      </w:r>
    </w:p>
    <w:p w:rsidR="0044623A" w:rsidRDefault="0044623A" w:rsidP="0044623A">
      <w:pPr>
        <w:pStyle w:val="ListParagraph"/>
        <w:tabs>
          <w:tab w:val="left" w:pos="357"/>
          <w:tab w:val="right" w:leader="underscore" w:pos="9639"/>
        </w:tabs>
        <w:spacing w:before="120" w:after="120" w:line="300" w:lineRule="atLeast"/>
        <w:ind w:left="357"/>
        <w:contextualSpacing w:val="0"/>
      </w:pPr>
      <w:r>
        <w:tab/>
      </w:r>
      <w:r>
        <w:tab/>
      </w:r>
    </w:p>
    <w:p w:rsidR="0044623A" w:rsidRDefault="0044623A" w:rsidP="0044623A">
      <w:pPr>
        <w:pStyle w:val="ListParagraph"/>
        <w:tabs>
          <w:tab w:val="left" w:pos="357"/>
          <w:tab w:val="right" w:leader="underscore" w:pos="9639"/>
        </w:tabs>
        <w:spacing w:before="120" w:after="120" w:line="300" w:lineRule="atLeast"/>
        <w:ind w:left="357"/>
        <w:contextualSpacing w:val="0"/>
      </w:pPr>
      <w:r>
        <w:tab/>
      </w:r>
    </w:p>
    <w:p w:rsidR="008F2F5B" w:rsidRPr="000E5D2E" w:rsidRDefault="008F2F5B" w:rsidP="0044623A">
      <w:pPr>
        <w:pStyle w:val="ListParagraph"/>
        <w:tabs>
          <w:tab w:val="left" w:pos="357"/>
          <w:tab w:val="right" w:leader="underscore" w:pos="9639"/>
        </w:tabs>
        <w:spacing w:before="120" w:after="120" w:line="300" w:lineRule="atLeast"/>
        <w:ind w:left="357"/>
        <w:contextualSpacing w:val="0"/>
      </w:pPr>
      <w:r>
        <w:tab/>
      </w:r>
      <w:r>
        <w:tab/>
      </w:r>
    </w:p>
    <w:p w:rsidR="000E5D2E" w:rsidRDefault="00A369F2" w:rsidP="000E5D2E">
      <w:pPr>
        <w:pStyle w:val="ListParagraph"/>
        <w:numPr>
          <w:ilvl w:val="0"/>
          <w:numId w:val="13"/>
        </w:numPr>
        <w:tabs>
          <w:tab w:val="left" w:pos="357"/>
          <w:tab w:val="right" w:leader="underscore" w:pos="9639"/>
        </w:tabs>
        <w:spacing w:before="120" w:after="120" w:line="300" w:lineRule="atLeast"/>
        <w:ind w:left="357" w:hanging="357"/>
        <w:contextualSpacing w:val="0"/>
      </w:pPr>
      <w:r w:rsidRPr="000E5D2E">
        <w:t>Where c</w:t>
      </w:r>
      <w:r w:rsidR="003B0DC0" w:rsidRPr="000E5D2E">
        <w:t xml:space="preserve">ould you access </w:t>
      </w:r>
      <w:r w:rsidRPr="000E5D2E">
        <w:t>more</w:t>
      </w:r>
      <w:r w:rsidR="003B0DC0" w:rsidRPr="000E5D2E">
        <w:t xml:space="preserve"> information about the severe tropical cyclone</w:t>
      </w:r>
      <w:r w:rsidRPr="000E5D2E">
        <w:t xml:space="preserve"> to ensure the</w:t>
      </w:r>
      <w:r w:rsidR="008D3485" w:rsidRPr="000E5D2E">
        <w:t xml:space="preserve"> </w:t>
      </w:r>
      <w:r w:rsidRPr="000E5D2E">
        <w:t>forecast is as accurate as possible</w:t>
      </w:r>
      <w:r w:rsidR="0044623A">
        <w:t>?</w:t>
      </w:r>
    </w:p>
    <w:p w:rsidR="0044623A" w:rsidRDefault="0044623A" w:rsidP="0044623A">
      <w:pPr>
        <w:pStyle w:val="ListParagraph"/>
        <w:tabs>
          <w:tab w:val="left" w:pos="357"/>
          <w:tab w:val="right" w:leader="underscore" w:pos="9639"/>
        </w:tabs>
        <w:spacing w:before="120" w:after="120" w:line="300" w:lineRule="atLeast"/>
        <w:ind w:left="357"/>
        <w:contextualSpacing w:val="0"/>
      </w:pPr>
      <w:r>
        <w:tab/>
      </w:r>
    </w:p>
    <w:p w:rsidR="0044623A" w:rsidRDefault="0044623A" w:rsidP="0044623A">
      <w:pPr>
        <w:pStyle w:val="ListParagraph"/>
        <w:tabs>
          <w:tab w:val="left" w:pos="357"/>
          <w:tab w:val="right" w:leader="underscore" w:pos="9639"/>
        </w:tabs>
        <w:spacing w:before="120" w:after="120" w:line="300" w:lineRule="atLeast"/>
        <w:ind w:left="357"/>
        <w:contextualSpacing w:val="0"/>
      </w:pPr>
      <w:r>
        <w:tab/>
      </w:r>
    </w:p>
    <w:p w:rsidR="0044623A" w:rsidRDefault="0044623A" w:rsidP="0044623A">
      <w:pPr>
        <w:pStyle w:val="ListParagraph"/>
        <w:tabs>
          <w:tab w:val="left" w:pos="357"/>
          <w:tab w:val="right" w:leader="underscore" w:pos="9639"/>
        </w:tabs>
        <w:spacing w:before="120" w:after="120" w:line="300" w:lineRule="atLeast"/>
        <w:ind w:left="357"/>
        <w:contextualSpacing w:val="0"/>
      </w:pPr>
      <w:r>
        <w:tab/>
      </w:r>
    </w:p>
    <w:p w:rsidR="008F2F5B" w:rsidRPr="000E5D2E" w:rsidRDefault="008F2F5B" w:rsidP="0044623A">
      <w:pPr>
        <w:pStyle w:val="ListParagraph"/>
        <w:tabs>
          <w:tab w:val="left" w:pos="357"/>
          <w:tab w:val="right" w:leader="underscore" w:pos="9639"/>
        </w:tabs>
        <w:spacing w:before="120" w:after="120" w:line="300" w:lineRule="atLeast"/>
        <w:ind w:left="357"/>
        <w:contextualSpacing w:val="0"/>
      </w:pPr>
      <w:r>
        <w:tab/>
      </w:r>
    </w:p>
    <w:sectPr w:rsidR="008F2F5B" w:rsidRPr="000E5D2E" w:rsidSect="000378ED">
      <w:footerReference w:type="default" r:id="rId8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0DC0" w:rsidRDefault="003B0DC0" w:rsidP="00AB207A">
      <w:pPr>
        <w:spacing w:after="0" w:line="240" w:lineRule="auto"/>
      </w:pPr>
      <w:r>
        <w:separator/>
      </w:r>
    </w:p>
  </w:endnote>
  <w:endnote w:type="continuationSeparator" w:id="0">
    <w:p w:rsidR="003B0DC0" w:rsidRDefault="003B0DC0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5D2E" w:rsidRPr="00E57A36" w:rsidRDefault="000E5D2E" w:rsidP="000E5D2E">
    <w:pPr>
      <w:tabs>
        <w:tab w:val="center" w:pos="4820"/>
        <w:tab w:val="right" w:pos="13892"/>
      </w:tabs>
      <w:spacing w:after="0"/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02991FD2" wp14:editId="4766670C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3E8C1433" wp14:editId="1EEFB508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 w:rsidR="001C0F40"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 w:rsidR="001C0F40"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602EEF" w:rsidRPr="000E5D2E" w:rsidRDefault="000E5D2E" w:rsidP="000E5D2E">
    <w:pPr>
      <w:pStyle w:val="Footer"/>
      <w:tabs>
        <w:tab w:val="clear" w:pos="4513"/>
        <w:tab w:val="center" w:pos="4820"/>
      </w:tabs>
      <w:spacing w:after="0"/>
      <w:rPr>
        <w:rFonts w:cs="Arial"/>
        <w:sz w:val="14"/>
        <w:szCs w:val="14"/>
      </w:rPr>
    </w:pPr>
    <w:r w:rsidRPr="000E5D2E">
      <w:rPr>
        <w:rFonts w:eastAsia="Cambria" w:cs="Arial"/>
        <w:color w:val="808080"/>
        <w:sz w:val="14"/>
        <w:lang w:eastAsia="en-US"/>
      </w:rPr>
      <w:t>Sci_Y06_U3_SH_TCAdviceQuest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0DC0" w:rsidRDefault="003B0DC0" w:rsidP="00AB207A">
      <w:pPr>
        <w:spacing w:after="0" w:line="240" w:lineRule="auto"/>
      </w:pPr>
      <w:r>
        <w:separator/>
      </w:r>
    </w:p>
  </w:footnote>
  <w:footnote w:type="continuationSeparator" w:id="0">
    <w:p w:rsidR="003B0DC0" w:rsidRDefault="003B0DC0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5E4322"/>
    <w:multiLevelType w:val="hybridMultilevel"/>
    <w:tmpl w:val="D7824A2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6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F7BDF9"/>
    <w:multiLevelType w:val="hybridMultilevel"/>
    <w:tmpl w:val="5353395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5A995DAB"/>
    <w:multiLevelType w:val="hybridMultilevel"/>
    <w:tmpl w:val="4674672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2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5"/>
  </w:num>
  <w:num w:numId="5">
    <w:abstractNumId w:val="2"/>
  </w:num>
  <w:num w:numId="6">
    <w:abstractNumId w:val="11"/>
  </w:num>
  <w:num w:numId="7">
    <w:abstractNumId w:val="8"/>
  </w:num>
  <w:num w:numId="8">
    <w:abstractNumId w:val="3"/>
  </w:num>
  <w:num w:numId="9">
    <w:abstractNumId w:val="10"/>
  </w:num>
  <w:num w:numId="10">
    <w:abstractNumId w:val="0"/>
  </w:num>
  <w:num w:numId="11">
    <w:abstractNumId w:val="7"/>
  </w:num>
  <w:num w:numId="12">
    <w:abstractNumId w:val="4"/>
  </w:num>
  <w:num w:numId="13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DC0"/>
    <w:rsid w:val="00001320"/>
    <w:rsid w:val="000043C9"/>
    <w:rsid w:val="00010D81"/>
    <w:rsid w:val="00014372"/>
    <w:rsid w:val="0002668A"/>
    <w:rsid w:val="000330CA"/>
    <w:rsid w:val="00036ADC"/>
    <w:rsid w:val="0003728A"/>
    <w:rsid w:val="000378ED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E5D2E"/>
    <w:rsid w:val="000F122C"/>
    <w:rsid w:val="00107E4F"/>
    <w:rsid w:val="0011112C"/>
    <w:rsid w:val="001123E3"/>
    <w:rsid w:val="00121266"/>
    <w:rsid w:val="001220CD"/>
    <w:rsid w:val="001361FC"/>
    <w:rsid w:val="0014230D"/>
    <w:rsid w:val="00151DD2"/>
    <w:rsid w:val="00172FE3"/>
    <w:rsid w:val="00191EF3"/>
    <w:rsid w:val="00194FF3"/>
    <w:rsid w:val="001A0A04"/>
    <w:rsid w:val="001A2DF8"/>
    <w:rsid w:val="001A5045"/>
    <w:rsid w:val="001A7D62"/>
    <w:rsid w:val="001B0927"/>
    <w:rsid w:val="001C0F40"/>
    <w:rsid w:val="00201A2E"/>
    <w:rsid w:val="00216B4B"/>
    <w:rsid w:val="002209EC"/>
    <w:rsid w:val="00223A18"/>
    <w:rsid w:val="0023638E"/>
    <w:rsid w:val="002559EE"/>
    <w:rsid w:val="002668FF"/>
    <w:rsid w:val="0027370E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8086A"/>
    <w:rsid w:val="003A0B1C"/>
    <w:rsid w:val="003A2435"/>
    <w:rsid w:val="003B0DC0"/>
    <w:rsid w:val="003E0548"/>
    <w:rsid w:val="0040384A"/>
    <w:rsid w:val="00427F27"/>
    <w:rsid w:val="00431142"/>
    <w:rsid w:val="00433F3D"/>
    <w:rsid w:val="00444D6B"/>
    <w:rsid w:val="0044623A"/>
    <w:rsid w:val="004465FA"/>
    <w:rsid w:val="00456DFD"/>
    <w:rsid w:val="0045795B"/>
    <w:rsid w:val="004616A0"/>
    <w:rsid w:val="004622D2"/>
    <w:rsid w:val="00463029"/>
    <w:rsid w:val="004709D8"/>
    <w:rsid w:val="004910A9"/>
    <w:rsid w:val="004A6937"/>
    <w:rsid w:val="004B2635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10F18"/>
    <w:rsid w:val="00536D7A"/>
    <w:rsid w:val="00544F61"/>
    <w:rsid w:val="005536FC"/>
    <w:rsid w:val="005617BB"/>
    <w:rsid w:val="005626ED"/>
    <w:rsid w:val="005641C9"/>
    <w:rsid w:val="0056792A"/>
    <w:rsid w:val="00573011"/>
    <w:rsid w:val="00590BDD"/>
    <w:rsid w:val="00594947"/>
    <w:rsid w:val="005A0AF1"/>
    <w:rsid w:val="005A177A"/>
    <w:rsid w:val="005B2920"/>
    <w:rsid w:val="005D2ADF"/>
    <w:rsid w:val="005D7239"/>
    <w:rsid w:val="005F36E1"/>
    <w:rsid w:val="00602EEF"/>
    <w:rsid w:val="00631FAA"/>
    <w:rsid w:val="006460FA"/>
    <w:rsid w:val="006472E7"/>
    <w:rsid w:val="00651946"/>
    <w:rsid w:val="00656BE2"/>
    <w:rsid w:val="006578D8"/>
    <w:rsid w:val="0066340C"/>
    <w:rsid w:val="0067015D"/>
    <w:rsid w:val="006738D6"/>
    <w:rsid w:val="00683707"/>
    <w:rsid w:val="00683B5B"/>
    <w:rsid w:val="006869CD"/>
    <w:rsid w:val="00687E45"/>
    <w:rsid w:val="006929FB"/>
    <w:rsid w:val="00692EFB"/>
    <w:rsid w:val="00695682"/>
    <w:rsid w:val="006A0E33"/>
    <w:rsid w:val="006C7384"/>
    <w:rsid w:val="006D2620"/>
    <w:rsid w:val="006F45C6"/>
    <w:rsid w:val="006F635F"/>
    <w:rsid w:val="007039F2"/>
    <w:rsid w:val="0070738B"/>
    <w:rsid w:val="007244E3"/>
    <w:rsid w:val="00727431"/>
    <w:rsid w:val="007300F6"/>
    <w:rsid w:val="00732357"/>
    <w:rsid w:val="00741ED9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E06A2"/>
    <w:rsid w:val="007F6C4F"/>
    <w:rsid w:val="00814BAE"/>
    <w:rsid w:val="008152AE"/>
    <w:rsid w:val="00820EFE"/>
    <w:rsid w:val="00844EDA"/>
    <w:rsid w:val="008454AC"/>
    <w:rsid w:val="00853014"/>
    <w:rsid w:val="0085631A"/>
    <w:rsid w:val="00861EA1"/>
    <w:rsid w:val="00877525"/>
    <w:rsid w:val="00882938"/>
    <w:rsid w:val="0088394E"/>
    <w:rsid w:val="0089609E"/>
    <w:rsid w:val="00896735"/>
    <w:rsid w:val="008A722B"/>
    <w:rsid w:val="008C1A7E"/>
    <w:rsid w:val="008D3485"/>
    <w:rsid w:val="008D4D5F"/>
    <w:rsid w:val="008F2F5B"/>
    <w:rsid w:val="008F79EE"/>
    <w:rsid w:val="009001D1"/>
    <w:rsid w:val="00912277"/>
    <w:rsid w:val="00943194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96BAA"/>
    <w:rsid w:val="009A0DA8"/>
    <w:rsid w:val="009A7E87"/>
    <w:rsid w:val="009D181F"/>
    <w:rsid w:val="009D6001"/>
    <w:rsid w:val="009E6204"/>
    <w:rsid w:val="009F0188"/>
    <w:rsid w:val="009F3E6D"/>
    <w:rsid w:val="009F58E1"/>
    <w:rsid w:val="00A048D9"/>
    <w:rsid w:val="00A07098"/>
    <w:rsid w:val="00A14A97"/>
    <w:rsid w:val="00A20807"/>
    <w:rsid w:val="00A2223A"/>
    <w:rsid w:val="00A30A79"/>
    <w:rsid w:val="00A33A6C"/>
    <w:rsid w:val="00A369F2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F457F"/>
    <w:rsid w:val="00B04203"/>
    <w:rsid w:val="00B0543F"/>
    <w:rsid w:val="00B302BE"/>
    <w:rsid w:val="00B33324"/>
    <w:rsid w:val="00B3446B"/>
    <w:rsid w:val="00B4363F"/>
    <w:rsid w:val="00B44131"/>
    <w:rsid w:val="00B46AD5"/>
    <w:rsid w:val="00B473FD"/>
    <w:rsid w:val="00B555A3"/>
    <w:rsid w:val="00B65009"/>
    <w:rsid w:val="00B73328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16EDF"/>
    <w:rsid w:val="00C33734"/>
    <w:rsid w:val="00C34662"/>
    <w:rsid w:val="00C45601"/>
    <w:rsid w:val="00C52257"/>
    <w:rsid w:val="00C71E67"/>
    <w:rsid w:val="00C748F7"/>
    <w:rsid w:val="00C81060"/>
    <w:rsid w:val="00C8384B"/>
    <w:rsid w:val="00C866CB"/>
    <w:rsid w:val="00CA4508"/>
    <w:rsid w:val="00CB1CD6"/>
    <w:rsid w:val="00CB3996"/>
    <w:rsid w:val="00CC6158"/>
    <w:rsid w:val="00CE71F8"/>
    <w:rsid w:val="00D10787"/>
    <w:rsid w:val="00D12EA5"/>
    <w:rsid w:val="00D21F9B"/>
    <w:rsid w:val="00D2500D"/>
    <w:rsid w:val="00D25738"/>
    <w:rsid w:val="00D319E6"/>
    <w:rsid w:val="00D44937"/>
    <w:rsid w:val="00D47231"/>
    <w:rsid w:val="00D541EA"/>
    <w:rsid w:val="00D55650"/>
    <w:rsid w:val="00D62374"/>
    <w:rsid w:val="00D63F1A"/>
    <w:rsid w:val="00D879A4"/>
    <w:rsid w:val="00D90F05"/>
    <w:rsid w:val="00DA3950"/>
    <w:rsid w:val="00DB268B"/>
    <w:rsid w:val="00DB4B5B"/>
    <w:rsid w:val="00DB52EF"/>
    <w:rsid w:val="00DB567B"/>
    <w:rsid w:val="00DC6925"/>
    <w:rsid w:val="00DE1977"/>
    <w:rsid w:val="00DE45CC"/>
    <w:rsid w:val="00DF072D"/>
    <w:rsid w:val="00DF4330"/>
    <w:rsid w:val="00E01FE6"/>
    <w:rsid w:val="00E02D5E"/>
    <w:rsid w:val="00E13B1E"/>
    <w:rsid w:val="00E37054"/>
    <w:rsid w:val="00E412F2"/>
    <w:rsid w:val="00E4391F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F032FE"/>
    <w:rsid w:val="00F34CCC"/>
    <w:rsid w:val="00F767E7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3B0DC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3B0DC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SCIENCE\_MASTER%20TEMPLATES\Level%203\Sci_YXX_UXX_SH_na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Sci_YXX_UXX_SH_name.dotx</Template>
  <TotalTime>67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SCHOFIELD, Helen</cp:lastModifiedBy>
  <cp:revision>11</cp:revision>
  <cp:lastPrinted>2012-08-17T06:21:00Z</cp:lastPrinted>
  <dcterms:created xsi:type="dcterms:W3CDTF">2015-12-08T01:30:00Z</dcterms:created>
  <dcterms:modified xsi:type="dcterms:W3CDTF">2016-06-28T01:05:00Z</dcterms:modified>
</cp:coreProperties>
</file>