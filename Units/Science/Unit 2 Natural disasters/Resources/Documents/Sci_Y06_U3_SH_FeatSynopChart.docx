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DD1" w:rsidRDefault="00A06567" w:rsidP="00406DD1">
      <w:pPr>
        <w:pStyle w:val="Heading1"/>
        <w:keepNext w:val="0"/>
        <w:rPr>
          <w:rFonts w:cs="Arial"/>
          <w:sz w:val="32"/>
        </w:rPr>
      </w:pPr>
      <w:r w:rsidRPr="00406DD1">
        <w:rPr>
          <w:rFonts w:cs="Arial"/>
          <w:sz w:val="32"/>
        </w:rPr>
        <w:t>Features of synoptic charts</w:t>
      </w:r>
    </w:p>
    <w:p w:rsidR="005D5414" w:rsidRPr="00E61D45" w:rsidRDefault="00A06567" w:rsidP="00406DD1">
      <w:pPr>
        <w:pStyle w:val="Heading1"/>
        <w:keepNext w:val="0"/>
        <w:rPr>
          <w:b w:val="0"/>
          <w:sz w:val="21"/>
          <w:szCs w:val="21"/>
        </w:rPr>
      </w:pPr>
      <w:r w:rsidRPr="00E61D45">
        <w:rPr>
          <w:b w:val="0"/>
          <w:sz w:val="21"/>
          <w:szCs w:val="21"/>
        </w:rPr>
        <w:t xml:space="preserve">Label </w:t>
      </w:r>
      <w:r w:rsidR="00537933">
        <w:rPr>
          <w:b w:val="0"/>
          <w:sz w:val="21"/>
          <w:szCs w:val="21"/>
        </w:rPr>
        <w:t xml:space="preserve">and explain the </w:t>
      </w:r>
      <w:r w:rsidR="00537933" w:rsidRPr="00A84388">
        <w:rPr>
          <w:b w:val="0"/>
          <w:sz w:val="21"/>
          <w:szCs w:val="21"/>
        </w:rPr>
        <w:t>following terms</w:t>
      </w:r>
      <w:r w:rsidR="00537933" w:rsidRPr="00BD102A">
        <w:rPr>
          <w:b w:val="0"/>
          <w:sz w:val="21"/>
          <w:szCs w:val="21"/>
        </w:rPr>
        <w:t xml:space="preserve"> </w:t>
      </w:r>
      <w:r w:rsidR="00537933">
        <w:rPr>
          <w:b w:val="0"/>
          <w:sz w:val="21"/>
          <w:szCs w:val="21"/>
        </w:rPr>
        <w:t xml:space="preserve">on </w:t>
      </w:r>
      <w:r w:rsidRPr="00E61D45">
        <w:rPr>
          <w:b w:val="0"/>
          <w:sz w:val="21"/>
          <w:szCs w:val="21"/>
        </w:rPr>
        <w:t>the diagram of a synoptic chart:</w:t>
      </w:r>
    </w:p>
    <w:p w:rsidR="00210468" w:rsidRPr="00A55B57" w:rsidRDefault="004E6AC4" w:rsidP="00E61D45">
      <w:pPr>
        <w:pStyle w:val="Head2"/>
        <w:spacing w:beforeLines="40" w:before="96" w:afterLines="40" w:after="96" w:line="240" w:lineRule="auto"/>
        <w:jc w:val="center"/>
        <w:rPr>
          <w:b w:val="0"/>
          <w:sz w:val="21"/>
          <w:szCs w:val="21"/>
        </w:rPr>
      </w:pPr>
      <w:proofErr w:type="gramStart"/>
      <w:r w:rsidRPr="00A55B57">
        <w:rPr>
          <w:b w:val="0"/>
          <w:sz w:val="21"/>
          <w:szCs w:val="21"/>
        </w:rPr>
        <w:t>i</w:t>
      </w:r>
      <w:r w:rsidR="00210468" w:rsidRPr="00A55B57">
        <w:rPr>
          <w:b w:val="0"/>
          <w:sz w:val="21"/>
          <w:szCs w:val="21"/>
        </w:rPr>
        <w:t>sobar</w:t>
      </w:r>
      <w:proofErr w:type="gramEnd"/>
      <w:r w:rsidR="00A55B57" w:rsidRPr="00A55B57">
        <w:rPr>
          <w:b w:val="0"/>
          <w:sz w:val="21"/>
          <w:szCs w:val="21"/>
        </w:rPr>
        <w:t xml:space="preserve">, </w:t>
      </w:r>
      <w:r w:rsidR="00BD102A" w:rsidRPr="00A55B57">
        <w:rPr>
          <w:b w:val="0"/>
          <w:sz w:val="21"/>
          <w:szCs w:val="21"/>
        </w:rPr>
        <w:t>h</w:t>
      </w:r>
      <w:r w:rsidR="00210468" w:rsidRPr="00A55B57">
        <w:rPr>
          <w:b w:val="0"/>
          <w:sz w:val="21"/>
          <w:szCs w:val="21"/>
        </w:rPr>
        <w:t>igh pressure system</w:t>
      </w:r>
      <w:r w:rsidR="00BD102A" w:rsidRPr="00A55B57">
        <w:rPr>
          <w:b w:val="0"/>
          <w:sz w:val="21"/>
          <w:szCs w:val="21"/>
        </w:rPr>
        <w:t>, l</w:t>
      </w:r>
      <w:r w:rsidR="00210468" w:rsidRPr="00A55B57">
        <w:rPr>
          <w:b w:val="0"/>
          <w:sz w:val="21"/>
          <w:szCs w:val="21"/>
        </w:rPr>
        <w:t>ow pressure system</w:t>
      </w:r>
      <w:r w:rsidRPr="00A55B57">
        <w:rPr>
          <w:b w:val="0"/>
          <w:sz w:val="21"/>
          <w:szCs w:val="21"/>
        </w:rPr>
        <w:t xml:space="preserve">, </w:t>
      </w:r>
      <w:r w:rsidR="00BF6B09" w:rsidRPr="00A55B57">
        <w:rPr>
          <w:b w:val="0"/>
          <w:sz w:val="21"/>
          <w:szCs w:val="21"/>
        </w:rPr>
        <w:t>weather</w:t>
      </w:r>
      <w:r w:rsidR="00210468" w:rsidRPr="00A55B57">
        <w:rPr>
          <w:b w:val="0"/>
          <w:sz w:val="21"/>
          <w:szCs w:val="21"/>
        </w:rPr>
        <w:t xml:space="preserve"> front</w:t>
      </w:r>
      <w:r w:rsidRPr="00A55B57">
        <w:rPr>
          <w:b w:val="0"/>
          <w:sz w:val="21"/>
          <w:szCs w:val="21"/>
        </w:rPr>
        <w:t xml:space="preserve"> </w:t>
      </w:r>
    </w:p>
    <w:p w:rsidR="00E26930" w:rsidRPr="00E443EA" w:rsidRDefault="00406DD1" w:rsidP="001419DC">
      <w:pPr>
        <w:pStyle w:val="C2CText"/>
        <w:jc w:val="center"/>
      </w:pPr>
      <w:r>
        <w:rPr>
          <w:rFonts w:eastAsia="SimSun" w:cs="Arial"/>
          <w:noProof/>
          <w:sz w:val="26"/>
          <w:szCs w:val="26"/>
          <w:lang w:eastAsia="zh-C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-120015</wp:posOffset>
                </wp:positionH>
                <wp:positionV relativeFrom="paragraph">
                  <wp:posOffset>280035</wp:posOffset>
                </wp:positionV>
                <wp:extent cx="9543749" cy="4000951"/>
                <wp:effectExtent l="0" t="0" r="19685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43749" cy="4000951"/>
                          <a:chOff x="0" y="0"/>
                          <a:chExt cx="9543749" cy="4000951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0"/>
                            <a:ext cx="2095200" cy="188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717EF" w:rsidRPr="00E61D45" w:rsidRDefault="00530A4B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1.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2095500" y="685800"/>
                            <a:ext cx="2000250" cy="228600"/>
                          </a:xfrm>
                          <a:prstGeom prst="line">
                            <a:avLst/>
                          </a:prstGeom>
                          <a:ln w="25400" cmpd="sng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48549" y="0"/>
                            <a:ext cx="2095200" cy="188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06D9" w:rsidRPr="00041F99" w:rsidRDefault="00B7097B">
                              <w:r w:rsidRPr="00041F99">
                                <w:t>3</w:t>
                              </w:r>
                              <w:r w:rsidR="00530A4B" w:rsidRPr="00041F99">
                                <w:t>.</w:t>
                              </w:r>
                              <w:r w:rsidR="001419DC" w:rsidRPr="00041F99">
                                <w:rPr>
                                  <w:rFonts w:eastAsia="SimSun" w:cs="Arial"/>
                                  <w:noProof/>
                                  <w:sz w:val="26"/>
                                  <w:szCs w:val="26"/>
                                  <w:lang w:eastAsia="zh-CN"/>
                                </w:rPr>
                                <w:t xml:space="preserve"> 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14551"/>
                            <a:ext cx="2095200" cy="188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83F" w:rsidRPr="00041F99" w:rsidRDefault="00B7097B" w:rsidP="00AF283F">
                              <w:r w:rsidRPr="00041F99">
                                <w:t>2.</w:t>
                              </w:r>
                              <w:r w:rsidR="00EB06D9" w:rsidRPr="00041F9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48549" y="2103119"/>
                            <a:ext cx="2095200" cy="188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2D79" w:rsidRPr="00B46CFC" w:rsidRDefault="00B7097B" w:rsidP="00B46CFC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B46CFC">
                                <w:rPr>
                                  <w:sz w:val="21"/>
                                  <w:szCs w:val="21"/>
                                </w:rPr>
                                <w:t>4.</w:t>
                              </w:r>
                              <w:r w:rsidR="00EB06D9" w:rsidRPr="00B46CFC">
                                <w:rPr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Straight Connector 13"/>
                        <wps:cNvCnPr/>
                        <wps:spPr>
                          <a:xfrm flipH="1">
                            <a:off x="6896100" y="1047750"/>
                            <a:ext cx="504825" cy="838200"/>
                          </a:xfrm>
                          <a:prstGeom prst="line">
                            <a:avLst/>
                          </a:prstGeom>
                          <a:ln w="25400" cmpd="sng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1962150" y="2819400"/>
                            <a:ext cx="600075" cy="838200"/>
                          </a:xfrm>
                          <a:prstGeom prst="line">
                            <a:avLst/>
                          </a:prstGeom>
                          <a:ln w="25400" cmpd="sng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 flipH="1">
                            <a:off x="6457950" y="3171825"/>
                            <a:ext cx="990600" cy="419100"/>
                          </a:xfrm>
                          <a:prstGeom prst="line">
                            <a:avLst/>
                          </a:prstGeom>
                          <a:ln w="25400" cmpd="sng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left:0;text-align:left;margin-left:-9.45pt;margin-top:22.05pt;width:751.5pt;height:315.05pt;z-index:251678720;mso-width-relative:margin;mso-height-relative:margin" coordsize="95437,40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20952;height:18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3Ks8UA&#10;AADc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JxMoPb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/cqzxQAAANwAAAAPAAAAAAAAAAAAAAAAAJgCAABkcnMv&#10;ZG93bnJldi54bWxQSwUGAAAAAAQABAD1AAAAigMAAAAA&#10;">
                  <v:textbox>
                    <w:txbxContent>
                      <w:p w:rsidR="002717EF" w:rsidRPr="00E61D45" w:rsidRDefault="00530A4B">
                        <w:pPr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1.</w:t>
                        </w:r>
                      </w:p>
                    </w:txbxContent>
                  </v:textbox>
                </v:shape>
                <v:line id="Straight Connector 4" o:spid="_x0000_s1028" style="position:absolute;visibility:visible;mso-wrap-style:square" from="20955,6858" to="40957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n3j8EAAADaAAAADwAAAGRycy9kb3ducmV2LnhtbESPQYvCMBSE7wv+h/AEL6Kp4opUo4gg&#10;eBLsetDbs3m2xealNtHWf28EYY/DzHzDLFatKcWTaldYVjAaRiCIU6sLzhQc/7aDGQjnkTWWlknB&#10;ixyslp2fBcbaNnygZ+IzESDsYlSQe1/FUro0J4NuaCvi4F1tbdAHWWdS19gEuCnlOIqm0mDBYSHH&#10;ijY5pbfkYRQ8jDzvt5uqfzrfL016+k36Iy6U6nXb9RyEp9b/h7/tnVYwgc+VcAPk8g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2fePwQAAANoAAAAPAAAAAAAAAAAAAAAA&#10;AKECAABkcnMvZG93bnJldi54bWxQSwUGAAAAAAQABAD5AAAAjwMAAAAA&#10;" strokecolor="#00b050" strokeweight="2pt">
                  <v:stroke endarrow="block"/>
                </v:line>
                <v:shape id="Text Box 2" o:spid="_x0000_s1029" type="#_x0000_t202" style="position:absolute;left:74485;width:20952;height:18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+asQA&#10;AADaAAAADwAAAGRycy9kb3ducmV2LnhtbESPT2sCMRTE70K/Q3gFL0Wz1Vbt1igiKHqrf7DXx+a5&#10;u3Tzsk3iun57Uyh4HGbmN8x03ppKNOR8aVnBaz8BQZxZXXKu4HhY9SYgfEDWWFkmBTfyMJ89daaY&#10;anvlHTX7kIsIYZ+igiKEOpXSZwUZ9H1bE0fvbJ3BEKXLpXZ4jXBTyUGSjKTBkuNCgTUtC8p+9hej&#10;YPK2ab79dvh1ykbn6iO8jJv1r1Oq+9wuPkEEasMj/N/eaAXv8Hcl3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vmrEAAAA2gAAAA8AAAAAAAAAAAAAAAAAmAIAAGRycy9k&#10;b3ducmV2LnhtbFBLBQYAAAAABAAEAPUAAACJAwAAAAA=&#10;">
                  <v:textbox>
                    <w:txbxContent>
                      <w:p w:rsidR="00EB06D9" w:rsidRPr="00041F99" w:rsidRDefault="00B7097B">
                        <w:r w:rsidRPr="00041F99">
                          <w:t>3</w:t>
                        </w:r>
                        <w:r w:rsidR="00530A4B" w:rsidRPr="00041F99">
                          <w:t>.</w:t>
                        </w:r>
                        <w:r w:rsidR="001419DC" w:rsidRPr="00041F99">
                          <w:rPr>
                            <w:rFonts w:eastAsia="SimSun" w:cs="Arial"/>
                            <w:noProof/>
                            <w:sz w:val="26"/>
                            <w:szCs w:val="26"/>
                            <w:lang w:eastAsia="zh-CN"/>
                          </w:rPr>
                          <w:t xml:space="preserve"> 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shape id="Text Box 2" o:spid="_x0000_s1030" type="#_x0000_t202" style="position:absolute;top:21145;width:20952;height:18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mFhs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q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ZhYbEAAAA2gAAAA8AAAAAAAAAAAAAAAAAmAIAAGRycy9k&#10;b3ducmV2LnhtbFBLBQYAAAAABAAEAPUAAACJAwAAAAA=&#10;">
                  <v:textbox>
                    <w:txbxContent>
                      <w:p w:rsidR="00AF283F" w:rsidRPr="00041F99" w:rsidRDefault="00B7097B" w:rsidP="00AF283F">
                        <w:r w:rsidRPr="00041F99">
                          <w:t>2.</w:t>
                        </w:r>
                        <w:r w:rsidR="00EB06D9" w:rsidRPr="00041F99">
                          <w:t xml:space="preserve"> </w:t>
                        </w:r>
                      </w:p>
                    </w:txbxContent>
                  </v:textbox>
                </v:shape>
                <v:shape id="Text Box 2" o:spid="_x0000_s1031" type="#_x0000_t202" style="position:absolute;left:74485;top:21031;width:20952;height:18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q0b8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r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KtG/EAAAA2gAAAA8AAAAAAAAAAAAAAAAAmAIAAGRycy9k&#10;b3ducmV2LnhtbFBLBQYAAAAABAAEAPUAAACJAwAAAAA=&#10;">
                  <v:textbox>
                    <w:txbxContent>
                      <w:p w:rsidR="001F2D79" w:rsidRPr="00B46CFC" w:rsidRDefault="00B7097B" w:rsidP="00B46CFC">
                        <w:pPr>
                          <w:rPr>
                            <w:sz w:val="21"/>
                            <w:szCs w:val="21"/>
                          </w:rPr>
                        </w:pPr>
                        <w:r w:rsidRPr="00B46CFC">
                          <w:rPr>
                            <w:sz w:val="21"/>
                            <w:szCs w:val="21"/>
                          </w:rPr>
                          <w:t>4.</w:t>
                        </w:r>
                        <w:r w:rsidR="00EB06D9" w:rsidRPr="00B46CFC"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13" o:spid="_x0000_s1032" style="position:absolute;flip:x;visibility:visible;mso-wrap-style:square" from="68961,10477" to="7400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HkysAAAADbAAAADwAAAGRycy9kb3ducmV2LnhtbERPTWsCMRC9F/ofwhS81WxXKGU1ikhL&#10;26NW8Dpsxs1iMkk30az/vikI3ubxPmexGp0VFxpi71nBy7QCQdx63XOnYP/z8fwGIiZkjdYzKbhS&#10;hNXy8WGBjfaZt3TZpU6UEI4NKjAphUbK2BpyGKc+EBfu6AeHqcChk3rAXMKdlXVVvUqHPZcGg4E2&#10;htrT7uwUhO33+/5sTmv7+ZuzDYdrXeeNUpOncT0HkWhMd/HN/aXL/Bn8/1IOkM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Oh5MrAAAAA2wAAAA8AAAAAAAAAAAAAAAAA&#10;oQIAAGRycy9kb3ducmV2LnhtbFBLBQYAAAAABAAEAPkAAACOAwAAAAA=&#10;" strokecolor="#00b050" strokeweight="2pt">
                  <v:stroke endarrow="block"/>
                </v:line>
                <v:line id="Straight Connector 14" o:spid="_x0000_s1033" style="position:absolute;visibility:visible;mso-wrap-style:square" from="19621,28194" to="25622,36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aTcsIAAADbAAAADwAAAGRycy9kb3ducmV2LnhtbERPS2vCQBC+F/wPywi9hLpRrJToKkUI&#10;eCqYetDbmJ0modnZNLt5+O9dQehtPr7nbHajqUVPrassK5jPYhDEudUVFwpO3+nbBwjnkTXWlknB&#10;jRzstpOXDSbaDnykPvOFCCHsElRQet8kUrq8JINuZhviwP3Y1qAPsC2kbnEI4aaWizheSYMVh4YS&#10;G9qXlP9mnVHQGXn5SvdNdL78XYf8/J5Fc66Uep2On2sQnkb/L366DzrMX8Ljl3CA3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oaTcsIAAADbAAAADwAAAAAAAAAAAAAA&#10;AAChAgAAZHJzL2Rvd25yZXYueG1sUEsFBgAAAAAEAAQA+QAAAJADAAAAAA==&#10;" strokecolor="#00b050" strokeweight="2pt">
                  <v:stroke endarrow="block"/>
                </v:line>
                <v:line id="Straight Connector 15" o:spid="_x0000_s1034" style="position:absolute;flip:x;visibility:visible;mso-wrap-style:square" from="64579,31718" to="74485,35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TZJcAAAADbAAAADwAAAGRycy9kb3ducmV2LnhtbERPTWsCMRC9F/ofwhS81WwXLGU1ikhL&#10;26NW8Dpsxs1iMkk30az/vikI3ubxPmexGp0VFxpi71nBy7QCQdx63XOnYP/z8fwGIiZkjdYzKbhS&#10;hNXy8WGBjfaZt3TZpU6UEI4NKjAphUbK2BpyGKc+EBfu6AeHqcChk3rAXMKdlXVVvUqHPZcGg4E2&#10;htrT7uwUhO33+/5sTmv7+ZuzDYdrXeeNUpOncT0HkWhMd/HN/aXL/Bn8/1IOkM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ME2SXAAAAA2wAAAA8AAAAAAAAAAAAAAAAA&#10;oQIAAGRycy9kb3ducmV2LnhtbFBLBQYAAAAABAAEAPkAAACOAwAAAAA=&#10;" strokecolor="#00b050" strokeweight="2pt">
                  <v:stroke endarrow="block"/>
                </v:line>
              </v:group>
            </w:pict>
          </mc:Fallback>
        </mc:AlternateContent>
      </w:r>
      <w:r w:rsidR="007E22C6">
        <w:rPr>
          <w:rFonts w:eastAsia="SimSun" w:cs="Arial"/>
          <w:noProof/>
          <w:sz w:val="26"/>
          <w:szCs w:val="26"/>
          <w:lang w:eastAsia="zh-CN"/>
        </w:rPr>
        <w:drawing>
          <wp:inline distT="0" distB="0" distL="0" distR="0" wp14:anchorId="32B2C47C" wp14:editId="0F289195">
            <wp:extent cx="5117999" cy="442912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Y06_U03_weather_map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497" cy="4433017"/>
                    </a:xfrm>
                    <a:prstGeom prst="rect">
                      <a:avLst/>
                    </a:prstGeom>
                    <a:ln w="15875">
                      <a:noFill/>
                    </a:ln>
                  </pic:spPr>
                </pic:pic>
              </a:graphicData>
            </a:graphic>
          </wp:inline>
        </w:drawing>
      </w:r>
    </w:p>
    <w:sectPr w:rsidR="00E26930" w:rsidRPr="00E443EA" w:rsidSect="00406DD1">
      <w:footerReference w:type="default" r:id="rId9"/>
      <w:pgSz w:w="16840" w:h="11900" w:orient="landscape" w:code="9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05C7" w:rsidRDefault="001E05C7" w:rsidP="00662899">
      <w:r>
        <w:separator/>
      </w:r>
    </w:p>
  </w:endnote>
  <w:endnote w:type="continuationSeparator" w:id="0">
    <w:p w:rsidR="001E05C7" w:rsidRDefault="001E05C7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DD1" w:rsidRPr="00E57A36" w:rsidRDefault="00406DD1" w:rsidP="00406DD1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64F56CA1" wp14:editId="36553A60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7EAD3F33" wp14:editId="575E8EEC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B46CFC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B46CFC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A71E60" w:rsidRDefault="00406DD1">
    <w:r w:rsidRPr="00406DD1">
      <w:rPr>
        <w:rFonts w:eastAsia="Cambria" w:cs="Arial"/>
        <w:color w:val="808080"/>
        <w:sz w:val="14"/>
        <w:lang w:eastAsia="en-US"/>
      </w:rPr>
      <w:t>Sci_Y06_U3_SH_FeatSynopChart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05C7" w:rsidRDefault="001E05C7" w:rsidP="00662899">
      <w:r>
        <w:separator/>
      </w:r>
    </w:p>
  </w:footnote>
  <w:footnote w:type="continuationSeparator" w:id="0">
    <w:p w:rsidR="001E05C7" w:rsidRDefault="001E05C7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B4F5CE9"/>
    <w:multiLevelType w:val="hybridMultilevel"/>
    <w:tmpl w:val="31DE68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7"/>
  </w:num>
  <w:num w:numId="8">
    <w:abstractNumId w:val="11"/>
  </w:num>
  <w:num w:numId="9">
    <w:abstractNumId w:val="5"/>
  </w:num>
  <w:num w:numId="10">
    <w:abstractNumId w:val="3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26DC5"/>
    <w:rsid w:val="00036DF7"/>
    <w:rsid w:val="00041F99"/>
    <w:rsid w:val="0004245E"/>
    <w:rsid w:val="000445EF"/>
    <w:rsid w:val="000473F5"/>
    <w:rsid w:val="0006331E"/>
    <w:rsid w:val="00064B98"/>
    <w:rsid w:val="000842B3"/>
    <w:rsid w:val="000864EA"/>
    <w:rsid w:val="000930FF"/>
    <w:rsid w:val="000A1DCF"/>
    <w:rsid w:val="000B068C"/>
    <w:rsid w:val="000B4E99"/>
    <w:rsid w:val="000B77F7"/>
    <w:rsid w:val="000C0A21"/>
    <w:rsid w:val="000C35AE"/>
    <w:rsid w:val="000C5776"/>
    <w:rsid w:val="001042EA"/>
    <w:rsid w:val="001060AD"/>
    <w:rsid w:val="00106EBE"/>
    <w:rsid w:val="00112ADD"/>
    <w:rsid w:val="001207B9"/>
    <w:rsid w:val="00135985"/>
    <w:rsid w:val="001419DC"/>
    <w:rsid w:val="00150E6F"/>
    <w:rsid w:val="00156F9A"/>
    <w:rsid w:val="00161C09"/>
    <w:rsid w:val="00167BDD"/>
    <w:rsid w:val="001700CF"/>
    <w:rsid w:val="00175139"/>
    <w:rsid w:val="0019023E"/>
    <w:rsid w:val="00192D7D"/>
    <w:rsid w:val="001A2858"/>
    <w:rsid w:val="001E05C7"/>
    <w:rsid w:val="001E42C6"/>
    <w:rsid w:val="001F2D79"/>
    <w:rsid w:val="002012DB"/>
    <w:rsid w:val="0020521B"/>
    <w:rsid w:val="00206041"/>
    <w:rsid w:val="00210468"/>
    <w:rsid w:val="00213378"/>
    <w:rsid w:val="00215360"/>
    <w:rsid w:val="00231146"/>
    <w:rsid w:val="00253043"/>
    <w:rsid w:val="002717EF"/>
    <w:rsid w:val="00280B01"/>
    <w:rsid w:val="002921A4"/>
    <w:rsid w:val="002A2F3E"/>
    <w:rsid w:val="002C54FE"/>
    <w:rsid w:val="002F2E09"/>
    <w:rsid w:val="003244D4"/>
    <w:rsid w:val="00363875"/>
    <w:rsid w:val="0038055D"/>
    <w:rsid w:val="00391F84"/>
    <w:rsid w:val="003951BB"/>
    <w:rsid w:val="003A35D7"/>
    <w:rsid w:val="003A5563"/>
    <w:rsid w:val="003A5F37"/>
    <w:rsid w:val="003A647D"/>
    <w:rsid w:val="003B713F"/>
    <w:rsid w:val="003E02A3"/>
    <w:rsid w:val="003E7271"/>
    <w:rsid w:val="00406DD1"/>
    <w:rsid w:val="00415C1B"/>
    <w:rsid w:val="00430B88"/>
    <w:rsid w:val="00432D59"/>
    <w:rsid w:val="00443C37"/>
    <w:rsid w:val="004609CE"/>
    <w:rsid w:val="00461D34"/>
    <w:rsid w:val="00462A22"/>
    <w:rsid w:val="004748BE"/>
    <w:rsid w:val="004904AF"/>
    <w:rsid w:val="004A11F4"/>
    <w:rsid w:val="004A1C4C"/>
    <w:rsid w:val="004C602E"/>
    <w:rsid w:val="004E6AC4"/>
    <w:rsid w:val="004F29A9"/>
    <w:rsid w:val="00502053"/>
    <w:rsid w:val="00515F32"/>
    <w:rsid w:val="00526B71"/>
    <w:rsid w:val="00530A4B"/>
    <w:rsid w:val="00537933"/>
    <w:rsid w:val="005438AA"/>
    <w:rsid w:val="0054702C"/>
    <w:rsid w:val="0055564E"/>
    <w:rsid w:val="0058325C"/>
    <w:rsid w:val="005B593A"/>
    <w:rsid w:val="005D5414"/>
    <w:rsid w:val="005E35B9"/>
    <w:rsid w:val="005E7DAE"/>
    <w:rsid w:val="00614BB2"/>
    <w:rsid w:val="0063093D"/>
    <w:rsid w:val="00641952"/>
    <w:rsid w:val="0065166F"/>
    <w:rsid w:val="00662899"/>
    <w:rsid w:val="00666A40"/>
    <w:rsid w:val="00676474"/>
    <w:rsid w:val="006837FF"/>
    <w:rsid w:val="00683D1E"/>
    <w:rsid w:val="006847C7"/>
    <w:rsid w:val="006A5DDF"/>
    <w:rsid w:val="006E05F0"/>
    <w:rsid w:val="007132BA"/>
    <w:rsid w:val="00727E4D"/>
    <w:rsid w:val="007457C9"/>
    <w:rsid w:val="00761426"/>
    <w:rsid w:val="007676D1"/>
    <w:rsid w:val="00773745"/>
    <w:rsid w:val="007852F5"/>
    <w:rsid w:val="00795D7B"/>
    <w:rsid w:val="00797998"/>
    <w:rsid w:val="007B0FE2"/>
    <w:rsid w:val="007E22C6"/>
    <w:rsid w:val="007E3A9F"/>
    <w:rsid w:val="007E49BB"/>
    <w:rsid w:val="007E6203"/>
    <w:rsid w:val="008111DD"/>
    <w:rsid w:val="0084469E"/>
    <w:rsid w:val="008448C8"/>
    <w:rsid w:val="008626A5"/>
    <w:rsid w:val="00863357"/>
    <w:rsid w:val="00863D79"/>
    <w:rsid w:val="00883AB9"/>
    <w:rsid w:val="00887968"/>
    <w:rsid w:val="008C1C45"/>
    <w:rsid w:val="008E057C"/>
    <w:rsid w:val="008E6492"/>
    <w:rsid w:val="008E6B10"/>
    <w:rsid w:val="0091345C"/>
    <w:rsid w:val="00913BC0"/>
    <w:rsid w:val="009248B5"/>
    <w:rsid w:val="00930744"/>
    <w:rsid w:val="00936634"/>
    <w:rsid w:val="00936FA7"/>
    <w:rsid w:val="00954D98"/>
    <w:rsid w:val="00991591"/>
    <w:rsid w:val="009B7631"/>
    <w:rsid w:val="009C1F19"/>
    <w:rsid w:val="009C3AAE"/>
    <w:rsid w:val="009D7FEC"/>
    <w:rsid w:val="009E45B6"/>
    <w:rsid w:val="009F1FA4"/>
    <w:rsid w:val="00A0190F"/>
    <w:rsid w:val="00A06567"/>
    <w:rsid w:val="00A0674B"/>
    <w:rsid w:val="00A53A4F"/>
    <w:rsid w:val="00A55B57"/>
    <w:rsid w:val="00A71E60"/>
    <w:rsid w:val="00A82E2A"/>
    <w:rsid w:val="00A84D22"/>
    <w:rsid w:val="00A8710C"/>
    <w:rsid w:val="00A95E4F"/>
    <w:rsid w:val="00AA6DB5"/>
    <w:rsid w:val="00AA6E0C"/>
    <w:rsid w:val="00AC1E08"/>
    <w:rsid w:val="00AF283F"/>
    <w:rsid w:val="00B13B38"/>
    <w:rsid w:val="00B4664C"/>
    <w:rsid w:val="00B46CFC"/>
    <w:rsid w:val="00B51EEF"/>
    <w:rsid w:val="00B67B0A"/>
    <w:rsid w:val="00B7097B"/>
    <w:rsid w:val="00B81C0F"/>
    <w:rsid w:val="00B81DD1"/>
    <w:rsid w:val="00B95627"/>
    <w:rsid w:val="00BA17F9"/>
    <w:rsid w:val="00BA2CBE"/>
    <w:rsid w:val="00BB1D46"/>
    <w:rsid w:val="00BB29D5"/>
    <w:rsid w:val="00BC0A7A"/>
    <w:rsid w:val="00BD102A"/>
    <w:rsid w:val="00BF6B09"/>
    <w:rsid w:val="00BF7AE4"/>
    <w:rsid w:val="00C02653"/>
    <w:rsid w:val="00C3372B"/>
    <w:rsid w:val="00C43C5F"/>
    <w:rsid w:val="00C4505F"/>
    <w:rsid w:val="00C535E0"/>
    <w:rsid w:val="00C61326"/>
    <w:rsid w:val="00C662D8"/>
    <w:rsid w:val="00C715DF"/>
    <w:rsid w:val="00C73D2A"/>
    <w:rsid w:val="00C77C8F"/>
    <w:rsid w:val="00C94D76"/>
    <w:rsid w:val="00CA4B91"/>
    <w:rsid w:val="00CB4A8D"/>
    <w:rsid w:val="00CC03B1"/>
    <w:rsid w:val="00CC626A"/>
    <w:rsid w:val="00CC6B53"/>
    <w:rsid w:val="00CD32DA"/>
    <w:rsid w:val="00CD3B43"/>
    <w:rsid w:val="00CD7E8A"/>
    <w:rsid w:val="00CF73D6"/>
    <w:rsid w:val="00D46AB1"/>
    <w:rsid w:val="00D51E73"/>
    <w:rsid w:val="00D72F4C"/>
    <w:rsid w:val="00DA4DBD"/>
    <w:rsid w:val="00DB5951"/>
    <w:rsid w:val="00DD3280"/>
    <w:rsid w:val="00DD63E5"/>
    <w:rsid w:val="00DE1BE1"/>
    <w:rsid w:val="00DF5451"/>
    <w:rsid w:val="00E03F2F"/>
    <w:rsid w:val="00E22148"/>
    <w:rsid w:val="00E23C18"/>
    <w:rsid w:val="00E26930"/>
    <w:rsid w:val="00E443EA"/>
    <w:rsid w:val="00E54870"/>
    <w:rsid w:val="00E61D45"/>
    <w:rsid w:val="00E63E98"/>
    <w:rsid w:val="00E644FA"/>
    <w:rsid w:val="00E70ED0"/>
    <w:rsid w:val="00E738F1"/>
    <w:rsid w:val="00E95B3F"/>
    <w:rsid w:val="00EB06D9"/>
    <w:rsid w:val="00EC4EFC"/>
    <w:rsid w:val="00EF2673"/>
    <w:rsid w:val="00EF4285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56455"/>
    <w:rsid w:val="00F6749C"/>
    <w:rsid w:val="00F81D81"/>
    <w:rsid w:val="00F82DE7"/>
    <w:rsid w:val="00FA218E"/>
    <w:rsid w:val="00FB1195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1E42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2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2C6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2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2C6"/>
    <w:rPr>
      <w:rFonts w:ascii="Arial" w:eastAsia="Times New Roman" w:hAnsi="Arial"/>
      <w:b/>
      <w:bCs/>
      <w:lang w:eastAsia="en-AU"/>
    </w:rPr>
  </w:style>
  <w:style w:type="paragraph" w:customStyle="1" w:styleId="Head2">
    <w:name w:val="Head 2"/>
    <w:qFormat/>
    <w:rsid w:val="005D5414"/>
    <w:pPr>
      <w:spacing w:after="120" w:line="300" w:lineRule="atLeast"/>
    </w:pPr>
    <w:rPr>
      <w:rFonts w:ascii="Arial" w:eastAsia="SimSun" w:hAnsi="Arial" w:cs="Arial"/>
      <w:b/>
      <w:sz w:val="26"/>
      <w:szCs w:val="26"/>
    </w:rPr>
  </w:style>
  <w:style w:type="character" w:styleId="Hyperlink">
    <w:name w:val="Hyperlink"/>
    <w:uiPriority w:val="99"/>
    <w:rsid w:val="00A06567"/>
    <w:rPr>
      <w:rFonts w:ascii="Arial" w:hAnsi="Arial" w:cs="Times New Roman"/>
      <w:color w:val="0000FF"/>
      <w:sz w:val="2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656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B06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1E42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2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2C6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2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2C6"/>
    <w:rPr>
      <w:rFonts w:ascii="Arial" w:eastAsia="Times New Roman" w:hAnsi="Arial"/>
      <w:b/>
      <w:bCs/>
      <w:lang w:eastAsia="en-AU"/>
    </w:rPr>
  </w:style>
  <w:style w:type="paragraph" w:customStyle="1" w:styleId="Head2">
    <w:name w:val="Head 2"/>
    <w:qFormat/>
    <w:rsid w:val="005D5414"/>
    <w:pPr>
      <w:spacing w:after="120" w:line="300" w:lineRule="atLeast"/>
    </w:pPr>
    <w:rPr>
      <w:rFonts w:ascii="Arial" w:eastAsia="SimSun" w:hAnsi="Arial" w:cs="Arial"/>
      <w:b/>
      <w:sz w:val="26"/>
      <w:szCs w:val="26"/>
    </w:rPr>
  </w:style>
  <w:style w:type="character" w:styleId="Hyperlink">
    <w:name w:val="Hyperlink"/>
    <w:uiPriority w:val="99"/>
    <w:rsid w:val="00A06567"/>
    <w:rPr>
      <w:rFonts w:ascii="Arial" w:hAnsi="Arial" w:cs="Times New Roman"/>
      <w:color w:val="0000FF"/>
      <w:sz w:val="2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656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B0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5C8A5309.dotm</Template>
  <TotalTime>95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 and low pressure systems (teacher notes)</vt:lpstr>
    </vt:vector>
  </TitlesOfParts>
  <Company>DETA</Company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and low pressure systems (teacher notes)</dc:title>
  <dc:creator>Smart Classrooms</dc:creator>
  <cp:lastModifiedBy>BIDDLE, Katrina</cp:lastModifiedBy>
  <cp:revision>11</cp:revision>
  <cp:lastPrinted>2015-11-30T01:15:00Z</cp:lastPrinted>
  <dcterms:created xsi:type="dcterms:W3CDTF">2015-11-29T23:09:00Z</dcterms:created>
  <dcterms:modified xsi:type="dcterms:W3CDTF">2016-07-05T02:25:00Z</dcterms:modified>
</cp:coreProperties>
</file>