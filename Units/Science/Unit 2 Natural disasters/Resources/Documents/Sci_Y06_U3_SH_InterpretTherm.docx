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8BE" w:rsidRPr="00445197" w:rsidRDefault="008938BE" w:rsidP="008938BE">
      <w:pPr>
        <w:pStyle w:val="Heading1"/>
        <w:rPr>
          <w:sz w:val="32"/>
        </w:rPr>
      </w:pPr>
      <w:bookmarkStart w:id="0" w:name="_GoBack"/>
      <w:r w:rsidRPr="00445197">
        <w:rPr>
          <w:sz w:val="32"/>
        </w:rPr>
        <w:t>Interpret a thermograph</w:t>
      </w:r>
    </w:p>
    <w:bookmarkEnd w:id="0"/>
    <w:p w:rsidR="00E23C18" w:rsidRPr="008938BE" w:rsidRDefault="000206D6" w:rsidP="008938BE">
      <w:r>
        <w:rPr>
          <w:noProof/>
          <w:lang w:eastAsia="zh-CN"/>
        </w:rPr>
        <w:drawing>
          <wp:inline distT="0" distB="0" distL="0" distR="0">
            <wp:extent cx="5753100" cy="8305800"/>
            <wp:effectExtent l="0" t="0" r="0" b="0"/>
            <wp:docPr id="1" name="Picture 1" descr="Sci_Y06_U3_LP8_U3_Interpret thermo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i_Y06_U3_LP8_U3_Interpret thermograp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C18" w:rsidRPr="008938BE" w:rsidSect="00231146">
      <w:footerReference w:type="default" r:id="rId9"/>
      <w:pgSz w:w="11900" w:h="16840"/>
      <w:pgMar w:top="1134" w:right="1418" w:bottom="1418" w:left="1418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A22" w:rsidRDefault="006B1A22" w:rsidP="00662899">
      <w:r>
        <w:separator/>
      </w:r>
    </w:p>
  </w:endnote>
  <w:endnote w:type="continuationSeparator" w:id="0">
    <w:p w:rsidR="006B1A22" w:rsidRDefault="006B1A22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AA3" w:rsidRPr="00E57A36" w:rsidRDefault="000206D6" w:rsidP="005D3AA3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noProof/>
        <w:lang w:eastAsia="zh-CN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30480</wp:posOffset>
          </wp:positionV>
          <wp:extent cx="1587500" cy="280670"/>
          <wp:effectExtent l="0" t="0" r="0" b="5080"/>
          <wp:wrapNone/>
          <wp:docPr id="7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28575</wp:posOffset>
          </wp:positionV>
          <wp:extent cx="2030095" cy="245110"/>
          <wp:effectExtent l="0" t="0" r="8255" b="2540"/>
          <wp:wrapNone/>
          <wp:docPr id="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095" cy="24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3AA3" w:rsidRPr="00E57A36">
      <w:rPr>
        <w:rFonts w:cs="Arial"/>
        <w:sz w:val="14"/>
        <w:szCs w:val="14"/>
      </w:rPr>
      <w:fldChar w:fldCharType="begin"/>
    </w:r>
    <w:r w:rsidR="005D3AA3" w:rsidRPr="00E57A36">
      <w:rPr>
        <w:rFonts w:cs="Arial"/>
        <w:sz w:val="14"/>
        <w:szCs w:val="14"/>
      </w:rPr>
      <w:instrText xml:space="preserve"> PAGE </w:instrText>
    </w:r>
    <w:r w:rsidR="005D3AA3" w:rsidRPr="00E57A36">
      <w:rPr>
        <w:rFonts w:cs="Arial"/>
        <w:sz w:val="14"/>
        <w:szCs w:val="14"/>
      </w:rPr>
      <w:fldChar w:fldCharType="separate"/>
    </w:r>
    <w:r w:rsidR="00445197">
      <w:rPr>
        <w:rFonts w:cs="Arial"/>
        <w:noProof/>
        <w:sz w:val="14"/>
        <w:szCs w:val="14"/>
      </w:rPr>
      <w:t>1</w:t>
    </w:r>
    <w:r w:rsidR="005D3AA3" w:rsidRPr="00E57A36">
      <w:rPr>
        <w:rFonts w:cs="Arial"/>
        <w:sz w:val="14"/>
        <w:szCs w:val="14"/>
      </w:rPr>
      <w:fldChar w:fldCharType="end"/>
    </w:r>
    <w:r w:rsidR="005D3AA3" w:rsidRPr="00E57A36">
      <w:rPr>
        <w:rFonts w:cs="Arial"/>
        <w:sz w:val="14"/>
        <w:szCs w:val="14"/>
      </w:rPr>
      <w:t xml:space="preserve"> of </w:t>
    </w:r>
    <w:r w:rsidR="005D3AA3" w:rsidRPr="00E57A36">
      <w:rPr>
        <w:rFonts w:cs="Arial"/>
        <w:sz w:val="14"/>
        <w:szCs w:val="14"/>
      </w:rPr>
      <w:fldChar w:fldCharType="begin"/>
    </w:r>
    <w:r w:rsidR="005D3AA3" w:rsidRPr="00E57A36">
      <w:rPr>
        <w:rFonts w:cs="Arial"/>
        <w:sz w:val="14"/>
        <w:szCs w:val="14"/>
      </w:rPr>
      <w:instrText xml:space="preserve"> NUMPAGES </w:instrText>
    </w:r>
    <w:r w:rsidR="005D3AA3" w:rsidRPr="00E57A36">
      <w:rPr>
        <w:rFonts w:cs="Arial"/>
        <w:sz w:val="14"/>
        <w:szCs w:val="14"/>
      </w:rPr>
      <w:fldChar w:fldCharType="separate"/>
    </w:r>
    <w:r w:rsidR="00445197">
      <w:rPr>
        <w:rFonts w:cs="Arial"/>
        <w:noProof/>
        <w:sz w:val="14"/>
        <w:szCs w:val="14"/>
      </w:rPr>
      <w:t>1</w:t>
    </w:r>
    <w:r w:rsidR="005D3AA3" w:rsidRPr="00E57A36">
      <w:rPr>
        <w:rFonts w:cs="Arial"/>
        <w:sz w:val="14"/>
        <w:szCs w:val="14"/>
      </w:rPr>
      <w:fldChar w:fldCharType="end"/>
    </w:r>
    <w:r w:rsidR="005D3AA3" w:rsidRPr="00E57A36">
      <w:rPr>
        <w:rFonts w:cs="Arial"/>
        <w:sz w:val="14"/>
        <w:szCs w:val="14"/>
      </w:rPr>
      <w:tab/>
    </w:r>
  </w:p>
  <w:p w:rsidR="0019023E" w:rsidRPr="005D3AA3" w:rsidRDefault="003557B0" w:rsidP="003557B0">
    <w:pPr>
      <w:pStyle w:val="Footer"/>
      <w:tabs>
        <w:tab w:val="center" w:pos="4820"/>
      </w:tabs>
      <w:rPr>
        <w:rFonts w:cs="Arial"/>
        <w:sz w:val="14"/>
        <w:szCs w:val="14"/>
      </w:rPr>
    </w:pPr>
    <w:r w:rsidRPr="003557B0">
      <w:rPr>
        <w:rFonts w:eastAsia="Cambria" w:cs="Arial"/>
        <w:color w:val="808080"/>
        <w:sz w:val="14"/>
        <w:lang w:eastAsia="en-US"/>
      </w:rPr>
      <w:t>Sci_Y06_U3_SH_InterpretTherm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A22" w:rsidRDefault="006B1A22" w:rsidP="00662899">
      <w:r>
        <w:separator/>
      </w:r>
    </w:p>
  </w:footnote>
  <w:footnote w:type="continuationSeparator" w:id="0">
    <w:p w:rsidR="006B1A22" w:rsidRDefault="006B1A22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206D6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985"/>
    <w:rsid w:val="00156F9A"/>
    <w:rsid w:val="00161C09"/>
    <w:rsid w:val="00167BDD"/>
    <w:rsid w:val="00175139"/>
    <w:rsid w:val="0019023E"/>
    <w:rsid w:val="00192D7D"/>
    <w:rsid w:val="001A2858"/>
    <w:rsid w:val="001A5B17"/>
    <w:rsid w:val="002012DB"/>
    <w:rsid w:val="0020521B"/>
    <w:rsid w:val="00206041"/>
    <w:rsid w:val="00213378"/>
    <w:rsid w:val="00231146"/>
    <w:rsid w:val="00253043"/>
    <w:rsid w:val="00280B01"/>
    <w:rsid w:val="002A2F3E"/>
    <w:rsid w:val="002C54FE"/>
    <w:rsid w:val="002F2E09"/>
    <w:rsid w:val="003244D4"/>
    <w:rsid w:val="003557B0"/>
    <w:rsid w:val="00363875"/>
    <w:rsid w:val="0038055D"/>
    <w:rsid w:val="0038574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15C1B"/>
    <w:rsid w:val="00430B88"/>
    <w:rsid w:val="00432D59"/>
    <w:rsid w:val="00443C37"/>
    <w:rsid w:val="00445197"/>
    <w:rsid w:val="004609CE"/>
    <w:rsid w:val="00461D34"/>
    <w:rsid w:val="00462A22"/>
    <w:rsid w:val="004748BE"/>
    <w:rsid w:val="004904AF"/>
    <w:rsid w:val="004A11F4"/>
    <w:rsid w:val="004A1C4C"/>
    <w:rsid w:val="004C602E"/>
    <w:rsid w:val="004D7C4F"/>
    <w:rsid w:val="00502053"/>
    <w:rsid w:val="00515F32"/>
    <w:rsid w:val="00526B71"/>
    <w:rsid w:val="005438AA"/>
    <w:rsid w:val="0054702C"/>
    <w:rsid w:val="0055564E"/>
    <w:rsid w:val="0058325C"/>
    <w:rsid w:val="005D3AA3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A5DDF"/>
    <w:rsid w:val="006B1A22"/>
    <w:rsid w:val="006E05F0"/>
    <w:rsid w:val="007132BA"/>
    <w:rsid w:val="00773745"/>
    <w:rsid w:val="007852F5"/>
    <w:rsid w:val="00795D7B"/>
    <w:rsid w:val="00797998"/>
    <w:rsid w:val="007B0FE2"/>
    <w:rsid w:val="007E3A9F"/>
    <w:rsid w:val="007E49BB"/>
    <w:rsid w:val="007E6203"/>
    <w:rsid w:val="0084469E"/>
    <w:rsid w:val="008448C8"/>
    <w:rsid w:val="008626A5"/>
    <w:rsid w:val="00863357"/>
    <w:rsid w:val="00863D79"/>
    <w:rsid w:val="00883AB9"/>
    <w:rsid w:val="00887968"/>
    <w:rsid w:val="008938BE"/>
    <w:rsid w:val="008C1C45"/>
    <w:rsid w:val="008E057C"/>
    <w:rsid w:val="008E6492"/>
    <w:rsid w:val="0091345C"/>
    <w:rsid w:val="00913BC0"/>
    <w:rsid w:val="009248B5"/>
    <w:rsid w:val="00930744"/>
    <w:rsid w:val="00936FA7"/>
    <w:rsid w:val="009B7631"/>
    <w:rsid w:val="009C1F19"/>
    <w:rsid w:val="009C3AAE"/>
    <w:rsid w:val="009D7FEC"/>
    <w:rsid w:val="009E45B6"/>
    <w:rsid w:val="009F1FA4"/>
    <w:rsid w:val="00A0674B"/>
    <w:rsid w:val="00A53A4F"/>
    <w:rsid w:val="00A82E2A"/>
    <w:rsid w:val="00A84D22"/>
    <w:rsid w:val="00A95E4F"/>
    <w:rsid w:val="00AA6DB5"/>
    <w:rsid w:val="00AA6E0C"/>
    <w:rsid w:val="00AC1E08"/>
    <w:rsid w:val="00AC3896"/>
    <w:rsid w:val="00B13B38"/>
    <w:rsid w:val="00B4664C"/>
    <w:rsid w:val="00B51EEF"/>
    <w:rsid w:val="00B81C0F"/>
    <w:rsid w:val="00B81DD1"/>
    <w:rsid w:val="00B95627"/>
    <w:rsid w:val="00BA2CBE"/>
    <w:rsid w:val="00BB1D46"/>
    <w:rsid w:val="00BB29D5"/>
    <w:rsid w:val="00BC0A7A"/>
    <w:rsid w:val="00BF7AE4"/>
    <w:rsid w:val="00C02653"/>
    <w:rsid w:val="00C3372B"/>
    <w:rsid w:val="00C43C5F"/>
    <w:rsid w:val="00C4505F"/>
    <w:rsid w:val="00C535E0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46AB1"/>
    <w:rsid w:val="00D51E73"/>
    <w:rsid w:val="00DA4DBD"/>
    <w:rsid w:val="00DD3280"/>
    <w:rsid w:val="00DD63E5"/>
    <w:rsid w:val="00DE1BE1"/>
    <w:rsid w:val="00DF5451"/>
    <w:rsid w:val="00E22148"/>
    <w:rsid w:val="00E23C18"/>
    <w:rsid w:val="00E43C6D"/>
    <w:rsid w:val="00E63E98"/>
    <w:rsid w:val="00E644FA"/>
    <w:rsid w:val="00E70ED0"/>
    <w:rsid w:val="00E738F1"/>
    <w:rsid w:val="00E823D1"/>
    <w:rsid w:val="00E95B3F"/>
    <w:rsid w:val="00EC4EFC"/>
    <w:rsid w:val="00EE2791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A218E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3EAECD1A.dotm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Interpret a thermograph</vt:lpstr>
    </vt:vector>
  </TitlesOfParts>
  <Company>DETA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 a thermograph</dc:title>
  <dc:creator>Smart Classrooms</dc:creator>
  <cp:lastModifiedBy>SCHOFIELD, Helen</cp:lastModifiedBy>
  <cp:revision>3</cp:revision>
  <cp:lastPrinted>2012-03-08T01:13:00Z</cp:lastPrinted>
  <dcterms:created xsi:type="dcterms:W3CDTF">2016-06-27T22:28:00Z</dcterms:created>
  <dcterms:modified xsi:type="dcterms:W3CDTF">2016-06-27T22:29:00Z</dcterms:modified>
</cp:coreProperties>
</file>