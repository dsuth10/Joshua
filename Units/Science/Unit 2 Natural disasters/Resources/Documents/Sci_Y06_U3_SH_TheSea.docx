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104" w:rsidRPr="00E21D7C" w:rsidRDefault="00D218F2" w:rsidP="008927BC">
      <w:pPr>
        <w:pStyle w:val="Heading1"/>
        <w:keepNext w:val="0"/>
        <w:rPr>
          <w:rFonts w:eastAsia="SimSun" w:cs="Arial"/>
          <w:bCs w:val="0"/>
          <w:kern w:val="0"/>
          <w:sz w:val="32"/>
          <w:lang w:eastAsia="zh-CN"/>
        </w:rPr>
      </w:pPr>
      <w:r w:rsidRPr="00E21D7C">
        <w:rPr>
          <w:rFonts w:eastAsia="SimSun" w:cs="Arial"/>
          <w:bCs w:val="0"/>
          <w:kern w:val="0"/>
          <w:sz w:val="32"/>
          <w:lang w:eastAsia="zh-CN"/>
        </w:rPr>
        <w:t>The sea and our weather</w:t>
      </w:r>
    </w:p>
    <w:p w:rsidR="00D218F2" w:rsidRPr="00E21D7C" w:rsidRDefault="002D4104" w:rsidP="008927BC">
      <w:pPr>
        <w:pStyle w:val="Heading3"/>
        <w:shd w:val="clear" w:color="auto" w:fill="D3EC9E"/>
        <w:ind w:left="357" w:hanging="357"/>
        <w:rPr>
          <w:rFonts w:eastAsia="SimSun" w:cs="Arial"/>
          <w:bCs w:val="0"/>
          <w:sz w:val="26"/>
          <w:lang w:eastAsia="zh-CN"/>
        </w:rPr>
      </w:pPr>
      <w:r w:rsidRPr="00E21D7C">
        <w:rPr>
          <w:rFonts w:eastAsia="SimSun" w:cs="Arial"/>
          <w:bCs w:val="0"/>
          <w:sz w:val="26"/>
          <w:lang w:eastAsia="zh-CN"/>
        </w:rPr>
        <w:t>Part 1: Thermographs</w:t>
      </w:r>
    </w:p>
    <w:p w:rsidR="00E21D7C" w:rsidRPr="00E21D7C" w:rsidRDefault="004955A8" w:rsidP="008927BC">
      <w:pPr>
        <w:pStyle w:val="ListParagraph"/>
        <w:numPr>
          <w:ilvl w:val="0"/>
          <w:numId w:val="16"/>
        </w:numPr>
        <w:tabs>
          <w:tab w:val="left" w:pos="357"/>
        </w:tabs>
        <w:ind w:left="357" w:hanging="357"/>
      </w:pPr>
      <w:r w:rsidRPr="00E21D7C">
        <w:t>What is a thermograph?</w:t>
      </w:r>
      <w:r w:rsidR="00E21D7C" w:rsidRPr="00E21D7C">
        <w:t xml:space="preserve"> </w:t>
      </w:r>
    </w:p>
    <w:p w:rsidR="004955A8" w:rsidRPr="00E21D7C" w:rsidRDefault="004955A8" w:rsidP="008927BC">
      <w:pPr>
        <w:tabs>
          <w:tab w:val="left" w:pos="357"/>
        </w:tabs>
        <w:ind w:left="357" w:hanging="357"/>
      </w:pPr>
    </w:p>
    <w:p w:rsidR="00E21D7C" w:rsidRPr="00E21D7C" w:rsidRDefault="004955A8" w:rsidP="008927BC">
      <w:pPr>
        <w:pStyle w:val="ListParagraph"/>
        <w:numPr>
          <w:ilvl w:val="0"/>
          <w:numId w:val="16"/>
        </w:numPr>
        <w:tabs>
          <w:tab w:val="left" w:pos="357"/>
        </w:tabs>
        <w:spacing w:line="480" w:lineRule="auto"/>
        <w:ind w:left="357" w:hanging="357"/>
      </w:pPr>
      <w:r w:rsidRPr="00E21D7C">
        <w:t>What can you find out from a thermograph?</w:t>
      </w:r>
    </w:p>
    <w:p w:rsidR="00E21D7C" w:rsidRPr="00E21D7C" w:rsidRDefault="004955A8" w:rsidP="008927BC">
      <w:pPr>
        <w:pStyle w:val="ListParagraph"/>
        <w:numPr>
          <w:ilvl w:val="0"/>
          <w:numId w:val="16"/>
        </w:numPr>
        <w:tabs>
          <w:tab w:val="left" w:pos="357"/>
        </w:tabs>
        <w:spacing w:line="480" w:lineRule="auto"/>
        <w:ind w:left="357" w:hanging="357"/>
      </w:pPr>
      <w:r w:rsidRPr="00E21D7C">
        <w:t>What do the colours mean?</w:t>
      </w:r>
    </w:p>
    <w:p w:rsidR="004955A8" w:rsidRPr="00E21D7C" w:rsidRDefault="004955A8" w:rsidP="008927BC">
      <w:pPr>
        <w:pStyle w:val="ListParagraph"/>
        <w:numPr>
          <w:ilvl w:val="0"/>
          <w:numId w:val="16"/>
        </w:numPr>
        <w:tabs>
          <w:tab w:val="left" w:pos="357"/>
        </w:tabs>
        <w:ind w:left="357" w:hanging="357"/>
      </w:pPr>
      <w:r w:rsidRPr="00E21D7C">
        <w:t>View the thermograph below and then answer the questions.</w:t>
      </w:r>
    </w:p>
    <w:p w:rsidR="00223E21" w:rsidRPr="00E21D7C" w:rsidRDefault="0017665D" w:rsidP="00223E21">
      <w:pPr>
        <w:jc w:val="center"/>
      </w:pPr>
      <w:r w:rsidRPr="00E21D7C">
        <w:rPr>
          <w:noProof/>
          <w:lang w:eastAsia="zh-CN"/>
        </w:rPr>
        <w:drawing>
          <wp:inline distT="0" distB="0" distL="0" distR="0" wp14:anchorId="0324851A" wp14:editId="2B12F90F">
            <wp:extent cx="4124112" cy="5960667"/>
            <wp:effectExtent l="0" t="0" r="0" b="2540"/>
            <wp:docPr id="4" name="Picture 1" descr="Sci_Y06_U3_LP8_U3_Interpret thermo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i_Y06_U3_LP8_U3_Interpret thermograp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752" cy="59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104" w:rsidRPr="00E21D7C" w:rsidRDefault="002D4104" w:rsidP="00DF2665">
      <w:pPr>
        <w:pStyle w:val="ListParagraph"/>
        <w:numPr>
          <w:ilvl w:val="0"/>
          <w:numId w:val="16"/>
        </w:numPr>
        <w:tabs>
          <w:tab w:val="left" w:pos="357"/>
        </w:tabs>
        <w:spacing w:before="120"/>
        <w:ind w:left="357" w:hanging="357"/>
      </w:pPr>
      <w:bookmarkStart w:id="0" w:name="_GoBack"/>
      <w:bookmarkEnd w:id="0"/>
      <w:r w:rsidRPr="00E21D7C">
        <w:t>Each letter on the map represents a different location. What is the temperature at each location?</w:t>
      </w:r>
    </w:p>
    <w:tbl>
      <w:tblPr>
        <w:tblpPr w:leftFromText="180" w:rightFromText="180" w:vertAnchor="text" w:horzAnchor="margin" w:tblpX="534" w:tblpY="40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"/>
        <w:gridCol w:w="921"/>
        <w:gridCol w:w="921"/>
        <w:gridCol w:w="922"/>
        <w:gridCol w:w="921"/>
        <w:gridCol w:w="921"/>
        <w:gridCol w:w="922"/>
        <w:gridCol w:w="921"/>
        <w:gridCol w:w="921"/>
        <w:gridCol w:w="922"/>
      </w:tblGrid>
      <w:tr w:rsidR="00B45D2F" w:rsidRPr="00E21D7C" w:rsidTr="008927BC">
        <w:trPr>
          <w:trHeight w:val="454"/>
        </w:trPr>
        <w:tc>
          <w:tcPr>
            <w:tcW w:w="921" w:type="dxa"/>
            <w:tcBorders>
              <w:righ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  <w:r w:rsidRPr="00E21D7C">
              <w:rPr>
                <w:b w:val="0"/>
              </w:rPr>
              <w:t>A</w:t>
            </w:r>
          </w:p>
        </w:tc>
        <w:tc>
          <w:tcPr>
            <w:tcW w:w="921" w:type="dxa"/>
            <w:tcBorders>
              <w:lef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</w:p>
        </w:tc>
        <w:tc>
          <w:tcPr>
            <w:tcW w:w="921" w:type="dxa"/>
            <w:tcBorders>
              <w:righ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  <w:r w:rsidRPr="00E21D7C">
              <w:rPr>
                <w:b w:val="0"/>
              </w:rPr>
              <w:t>B</w:t>
            </w:r>
          </w:p>
        </w:tc>
        <w:tc>
          <w:tcPr>
            <w:tcW w:w="922" w:type="dxa"/>
            <w:tcBorders>
              <w:lef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</w:p>
        </w:tc>
        <w:tc>
          <w:tcPr>
            <w:tcW w:w="921" w:type="dxa"/>
            <w:tcBorders>
              <w:righ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  <w:r w:rsidRPr="00E21D7C">
              <w:rPr>
                <w:b w:val="0"/>
              </w:rPr>
              <w:t>C</w:t>
            </w:r>
          </w:p>
        </w:tc>
        <w:tc>
          <w:tcPr>
            <w:tcW w:w="921" w:type="dxa"/>
            <w:tcBorders>
              <w:lef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</w:p>
        </w:tc>
        <w:tc>
          <w:tcPr>
            <w:tcW w:w="922" w:type="dxa"/>
            <w:tcBorders>
              <w:righ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  <w:r w:rsidRPr="00E21D7C">
              <w:rPr>
                <w:b w:val="0"/>
              </w:rPr>
              <w:t>D</w:t>
            </w:r>
          </w:p>
        </w:tc>
        <w:tc>
          <w:tcPr>
            <w:tcW w:w="921" w:type="dxa"/>
            <w:tcBorders>
              <w:lef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</w:p>
        </w:tc>
        <w:tc>
          <w:tcPr>
            <w:tcW w:w="921" w:type="dxa"/>
            <w:tcBorders>
              <w:righ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  <w:r w:rsidRPr="00E21D7C">
              <w:rPr>
                <w:b w:val="0"/>
              </w:rPr>
              <w:t>E</w:t>
            </w:r>
          </w:p>
        </w:tc>
        <w:tc>
          <w:tcPr>
            <w:tcW w:w="922" w:type="dxa"/>
            <w:tcBorders>
              <w:lef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</w:pPr>
          </w:p>
        </w:tc>
      </w:tr>
      <w:tr w:rsidR="00B45D2F" w:rsidRPr="00E21D7C" w:rsidTr="008927BC">
        <w:trPr>
          <w:trHeight w:val="454"/>
        </w:trPr>
        <w:tc>
          <w:tcPr>
            <w:tcW w:w="921" w:type="dxa"/>
            <w:tcBorders>
              <w:righ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  <w:r w:rsidRPr="00E21D7C">
              <w:rPr>
                <w:b w:val="0"/>
              </w:rPr>
              <w:t>F</w:t>
            </w:r>
          </w:p>
        </w:tc>
        <w:tc>
          <w:tcPr>
            <w:tcW w:w="921" w:type="dxa"/>
            <w:tcBorders>
              <w:lef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</w:p>
        </w:tc>
        <w:tc>
          <w:tcPr>
            <w:tcW w:w="921" w:type="dxa"/>
            <w:tcBorders>
              <w:righ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  <w:r w:rsidRPr="00E21D7C">
              <w:rPr>
                <w:b w:val="0"/>
              </w:rPr>
              <w:t>G</w:t>
            </w:r>
          </w:p>
        </w:tc>
        <w:tc>
          <w:tcPr>
            <w:tcW w:w="922" w:type="dxa"/>
            <w:tcBorders>
              <w:lef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</w:p>
        </w:tc>
        <w:tc>
          <w:tcPr>
            <w:tcW w:w="921" w:type="dxa"/>
            <w:tcBorders>
              <w:righ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  <w:r w:rsidRPr="00E21D7C">
              <w:rPr>
                <w:b w:val="0"/>
              </w:rPr>
              <w:t>H</w:t>
            </w:r>
          </w:p>
        </w:tc>
        <w:tc>
          <w:tcPr>
            <w:tcW w:w="921" w:type="dxa"/>
            <w:tcBorders>
              <w:lef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</w:p>
        </w:tc>
        <w:tc>
          <w:tcPr>
            <w:tcW w:w="922" w:type="dxa"/>
            <w:tcBorders>
              <w:righ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  <w:r w:rsidRPr="00E21D7C">
              <w:rPr>
                <w:b w:val="0"/>
              </w:rPr>
              <w:t>I</w:t>
            </w:r>
          </w:p>
        </w:tc>
        <w:tc>
          <w:tcPr>
            <w:tcW w:w="921" w:type="dxa"/>
            <w:tcBorders>
              <w:lef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</w:p>
        </w:tc>
        <w:tc>
          <w:tcPr>
            <w:tcW w:w="921" w:type="dxa"/>
            <w:tcBorders>
              <w:righ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  <w:rPr>
                <w:b w:val="0"/>
              </w:rPr>
            </w:pPr>
            <w:r w:rsidRPr="00E21D7C">
              <w:rPr>
                <w:b w:val="0"/>
              </w:rPr>
              <w:t>J</w:t>
            </w:r>
          </w:p>
        </w:tc>
        <w:tc>
          <w:tcPr>
            <w:tcW w:w="922" w:type="dxa"/>
            <w:tcBorders>
              <w:left w:val="nil"/>
            </w:tcBorders>
            <w:shd w:val="clear" w:color="auto" w:fill="auto"/>
            <w:vAlign w:val="center"/>
          </w:tcPr>
          <w:p w:rsidR="00B45D2F" w:rsidRPr="00E21D7C" w:rsidRDefault="00B45D2F" w:rsidP="008927BC">
            <w:pPr>
              <w:pStyle w:val="Heading3"/>
              <w:spacing w:after="0"/>
            </w:pPr>
          </w:p>
        </w:tc>
      </w:tr>
    </w:tbl>
    <w:p w:rsidR="002D4104" w:rsidRPr="00E21D7C" w:rsidRDefault="002D4104" w:rsidP="00E96344">
      <w:pPr>
        <w:pStyle w:val="Heading3"/>
        <w:shd w:val="clear" w:color="auto" w:fill="D3EC9E"/>
      </w:pPr>
      <w:r w:rsidRPr="00E21D7C">
        <w:rPr>
          <w:rFonts w:eastAsia="SimSun" w:cs="Arial"/>
          <w:bCs w:val="0"/>
          <w:sz w:val="26"/>
          <w:lang w:eastAsia="zh-CN"/>
        </w:rPr>
        <w:lastRenderedPageBreak/>
        <w:t>Part 2:</w:t>
      </w:r>
      <w:r w:rsidR="00E21D7C" w:rsidRPr="00E21D7C">
        <w:rPr>
          <w:rFonts w:eastAsia="SimSun" w:cs="Arial"/>
          <w:bCs w:val="0"/>
          <w:sz w:val="26"/>
          <w:lang w:eastAsia="zh-CN"/>
        </w:rPr>
        <w:t xml:space="preserve"> </w:t>
      </w:r>
      <w:r w:rsidRPr="00E21D7C">
        <w:rPr>
          <w:rFonts w:eastAsia="SimSun" w:cs="Arial"/>
          <w:bCs w:val="0"/>
          <w:sz w:val="26"/>
          <w:lang w:eastAsia="zh-CN"/>
        </w:rPr>
        <w:t>Drawing thermographs</w:t>
      </w:r>
    </w:p>
    <w:p w:rsidR="002D4104" w:rsidRPr="00E21D7C" w:rsidRDefault="002D4104" w:rsidP="00E96344">
      <w:pPr>
        <w:pStyle w:val="ListParagraph"/>
        <w:numPr>
          <w:ilvl w:val="0"/>
          <w:numId w:val="16"/>
        </w:numPr>
        <w:tabs>
          <w:tab w:val="left" w:pos="357"/>
        </w:tabs>
        <w:ind w:left="357" w:hanging="357"/>
      </w:pPr>
      <w:r w:rsidRPr="00E21D7C">
        <w:t>Use the key to colour the map below</w:t>
      </w:r>
      <w:r w:rsidR="0082033B" w:rsidRPr="00E21D7C">
        <w:t xml:space="preserve"> to make a thermograph</w:t>
      </w:r>
      <w:r w:rsidRPr="00E21D7C">
        <w:t>.</w:t>
      </w:r>
    </w:p>
    <w:p w:rsidR="002D4104" w:rsidRPr="00E21D7C" w:rsidRDefault="0017665D" w:rsidP="002D4104">
      <w:pPr>
        <w:pStyle w:val="C2CText"/>
        <w:jc w:val="center"/>
      </w:pPr>
      <w:r w:rsidRPr="00E21D7C">
        <w:rPr>
          <w:noProof/>
          <w:lang w:eastAsia="zh-CN"/>
        </w:rPr>
        <w:drawing>
          <wp:inline distT="0" distB="0" distL="0" distR="0" wp14:anchorId="11E97A4A" wp14:editId="45051816">
            <wp:extent cx="5145055" cy="6960152"/>
            <wp:effectExtent l="0" t="0" r="0" b="0"/>
            <wp:docPr id="3" name="Picture 2" descr="Sci_Y06_U3_LP8_U3_The Sea and Our Wea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i_Y06_U3_LP8_U3_The Sea and Our Weath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38" cy="6978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8DE" w:rsidRPr="00E21D7C" w:rsidRDefault="004D78DE" w:rsidP="00C117CF"/>
    <w:p w:rsidR="00E21D7C" w:rsidRPr="00E21D7C" w:rsidRDefault="003D0D79" w:rsidP="00E96344">
      <w:pPr>
        <w:pStyle w:val="ListParagraph"/>
        <w:numPr>
          <w:ilvl w:val="0"/>
          <w:numId w:val="16"/>
        </w:numPr>
        <w:tabs>
          <w:tab w:val="left" w:pos="357"/>
        </w:tabs>
        <w:ind w:left="357" w:hanging="357"/>
      </w:pPr>
      <w:r w:rsidRPr="00E21D7C">
        <w:t xml:space="preserve">Explain why </w:t>
      </w:r>
      <w:r w:rsidR="00E7668E" w:rsidRPr="00E21D7C">
        <w:t xml:space="preserve">you think </w:t>
      </w:r>
      <w:r w:rsidR="002D4104" w:rsidRPr="00E21D7C">
        <w:t>temperatures change from north to south</w:t>
      </w:r>
      <w:bookmarkStart w:id="1" w:name="OLE_LINK1"/>
      <w:bookmarkStart w:id="2" w:name="OLE_LINK2"/>
      <w:r w:rsidR="00E7668E" w:rsidRPr="00E21D7C">
        <w:t>.</w:t>
      </w:r>
    </w:p>
    <w:bookmarkEnd w:id="1"/>
    <w:bookmarkEnd w:id="2"/>
    <w:p w:rsidR="002D4104" w:rsidRPr="00E21D7C" w:rsidRDefault="002D4104" w:rsidP="00E96344">
      <w:pPr>
        <w:pStyle w:val="ListParagraph"/>
        <w:tabs>
          <w:tab w:val="left" w:pos="357"/>
        </w:tabs>
        <w:ind w:left="357"/>
      </w:pPr>
    </w:p>
    <w:p w:rsidR="002D4104" w:rsidRPr="00E21D7C" w:rsidRDefault="0086407E" w:rsidP="00E96344">
      <w:pPr>
        <w:pStyle w:val="ListParagraph"/>
        <w:numPr>
          <w:ilvl w:val="0"/>
          <w:numId w:val="16"/>
        </w:numPr>
        <w:tabs>
          <w:tab w:val="left" w:pos="357"/>
        </w:tabs>
        <w:ind w:left="357" w:hanging="357"/>
      </w:pPr>
      <w:r w:rsidRPr="00E21D7C">
        <w:t>The average land</w:t>
      </w:r>
      <w:r w:rsidR="00E7668E" w:rsidRPr="00E21D7C">
        <w:t xml:space="preserve"> </w:t>
      </w:r>
      <w:r w:rsidRPr="00E21D7C">
        <w:t>day</w:t>
      </w:r>
      <w:r w:rsidR="002D4104" w:rsidRPr="00E21D7C">
        <w:t>time temperature near Point B during summer is 32</w:t>
      </w:r>
      <w:r w:rsidR="00E21D7C" w:rsidRPr="00E21D7C">
        <w:t xml:space="preserve"> </w:t>
      </w:r>
      <w:r w:rsidR="002D4104" w:rsidRPr="00E21D7C">
        <w:t>°C. Would there be an onshore or an offshore breeze during the day</w:t>
      </w:r>
      <w:r w:rsidR="00E96344">
        <w:t>.</w:t>
      </w:r>
    </w:p>
    <w:p w:rsidR="00174B18" w:rsidRPr="00E21D7C" w:rsidRDefault="00174B18" w:rsidP="00E96344">
      <w:pPr>
        <w:pStyle w:val="ListParagraph"/>
        <w:tabs>
          <w:tab w:val="left" w:pos="357"/>
        </w:tabs>
        <w:ind w:left="357"/>
      </w:pPr>
    </w:p>
    <w:p w:rsidR="002D4104" w:rsidRPr="00E21D7C" w:rsidRDefault="002D4104" w:rsidP="00E96344">
      <w:pPr>
        <w:pStyle w:val="ListParagraph"/>
        <w:numPr>
          <w:ilvl w:val="0"/>
          <w:numId w:val="16"/>
        </w:numPr>
        <w:tabs>
          <w:tab w:val="left" w:pos="357"/>
        </w:tabs>
        <w:ind w:left="357" w:hanging="357"/>
      </w:pPr>
      <w:r w:rsidRPr="00E21D7C">
        <w:t>Tropical cyclones can only form when the sea surface temperature is above 26.5</w:t>
      </w:r>
      <w:r w:rsidR="00E21D7C" w:rsidRPr="00E21D7C">
        <w:t xml:space="preserve"> </w:t>
      </w:r>
      <w:r w:rsidRPr="00E21D7C">
        <w:t>˚C. Mark an X on the map at any point where it might be possible for a tropical cyclone to form.</w:t>
      </w:r>
    </w:p>
    <w:p w:rsidR="00FA35DC" w:rsidRPr="00E21D7C" w:rsidRDefault="00FA35DC" w:rsidP="00E96344">
      <w:pPr>
        <w:tabs>
          <w:tab w:val="left" w:pos="357"/>
        </w:tabs>
      </w:pPr>
    </w:p>
    <w:p w:rsidR="00E23C18" w:rsidRPr="00E21D7C" w:rsidRDefault="00FA35DC" w:rsidP="00E96344">
      <w:pPr>
        <w:pStyle w:val="ListParagraph"/>
        <w:numPr>
          <w:ilvl w:val="0"/>
          <w:numId w:val="16"/>
        </w:numPr>
        <w:tabs>
          <w:tab w:val="left" w:pos="357"/>
        </w:tabs>
        <w:ind w:left="357" w:hanging="357"/>
      </w:pPr>
      <w:r w:rsidRPr="00E96344">
        <w:t>Explain how thermographs</w:t>
      </w:r>
      <w:r w:rsidRPr="00E21D7C">
        <w:rPr>
          <w:rFonts w:cs="Arial"/>
        </w:rPr>
        <w:t xml:space="preserve"> may assist in making more accurate weather predictions.</w:t>
      </w:r>
    </w:p>
    <w:p w:rsidR="00FA35DC" w:rsidRPr="00E21D7C" w:rsidRDefault="00FA35DC">
      <w:pPr>
        <w:tabs>
          <w:tab w:val="left" w:pos="6330"/>
        </w:tabs>
      </w:pPr>
    </w:p>
    <w:sectPr w:rsidR="00FA35DC" w:rsidRPr="00E21D7C" w:rsidSect="008927BC">
      <w:footerReference w:type="default" r:id="rId10"/>
      <w:pgSz w:w="11900" w:h="16840" w:code="9"/>
      <w:pgMar w:top="1134" w:right="1134" w:bottom="1134" w:left="1134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0D79" w:rsidRDefault="003D0D79" w:rsidP="00662899">
      <w:r>
        <w:separator/>
      </w:r>
    </w:p>
  </w:endnote>
  <w:endnote w:type="continuationSeparator" w:id="0">
    <w:p w:rsidR="003D0D79" w:rsidRDefault="003D0D79" w:rsidP="0066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27BC" w:rsidRPr="00E57A36" w:rsidRDefault="008927BC" w:rsidP="008927BC">
    <w:pPr>
      <w:tabs>
        <w:tab w:val="center" w:pos="4820"/>
        <w:tab w:val="right" w:pos="13892"/>
      </w:tabs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  <w:lang w:eastAsia="zh-CN"/>
      </w:rPr>
      <w:drawing>
        <wp:anchor distT="0" distB="0" distL="114300" distR="114300" simplePos="0" relativeHeight="251659264" behindDoc="1" locked="0" layoutInCell="1" allowOverlap="1" wp14:anchorId="206A54ED" wp14:editId="2A48C7CA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  <w:lang w:eastAsia="zh-CN"/>
      </w:rPr>
      <w:drawing>
        <wp:anchor distT="0" distB="0" distL="114300" distR="114300" simplePos="0" relativeHeight="251660288" behindDoc="0" locked="0" layoutInCell="1" allowOverlap="1" wp14:anchorId="452552FE" wp14:editId="43EDC678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 w:rsidR="00DF2665"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 w:rsidR="00DF2665">
      <w:rPr>
        <w:rFonts w:cs="Arial"/>
        <w:noProof/>
        <w:sz w:val="14"/>
        <w:szCs w:val="14"/>
      </w:rPr>
      <w:t>2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ab/>
    </w:r>
  </w:p>
  <w:p w:rsidR="003D0D79" w:rsidRPr="008927BC" w:rsidRDefault="008927BC" w:rsidP="008927BC">
    <w:pPr>
      <w:pStyle w:val="Footer"/>
      <w:tabs>
        <w:tab w:val="center" w:pos="4820"/>
      </w:tabs>
      <w:rPr>
        <w:rFonts w:cs="Arial"/>
        <w:sz w:val="14"/>
        <w:szCs w:val="14"/>
      </w:rPr>
    </w:pPr>
    <w:r w:rsidRPr="008927BC">
      <w:rPr>
        <w:rFonts w:eastAsia="Cambria" w:cs="Arial"/>
        <w:color w:val="808080"/>
        <w:sz w:val="14"/>
        <w:lang w:eastAsia="en-US"/>
      </w:rPr>
      <w:t>Sci_Y06_U3_SH_TheSea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0D79" w:rsidRDefault="003D0D79" w:rsidP="00662899">
      <w:r>
        <w:separator/>
      </w:r>
    </w:p>
  </w:footnote>
  <w:footnote w:type="continuationSeparator" w:id="0">
    <w:p w:rsidR="003D0D79" w:rsidRDefault="003D0D79" w:rsidP="00662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41723"/>
    <w:multiLevelType w:val="hybridMultilevel"/>
    <w:tmpl w:val="9CFA8F6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AE4C4A"/>
    <w:multiLevelType w:val="hybridMultilevel"/>
    <w:tmpl w:val="0AF84506"/>
    <w:lvl w:ilvl="0" w:tplc="F54286F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0E67FB"/>
    <w:multiLevelType w:val="hybridMultilevel"/>
    <w:tmpl w:val="BEF0881C"/>
    <w:lvl w:ilvl="0" w:tplc="F54286F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774B515D"/>
    <w:multiLevelType w:val="hybridMultilevel"/>
    <w:tmpl w:val="3516DF5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8BA5544"/>
    <w:multiLevelType w:val="hybridMultilevel"/>
    <w:tmpl w:val="F7008114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1"/>
  </w:num>
  <w:num w:numId="5">
    <w:abstractNumId w:val="9"/>
  </w:num>
  <w:num w:numId="6">
    <w:abstractNumId w:val="5"/>
  </w:num>
  <w:num w:numId="7">
    <w:abstractNumId w:val="8"/>
  </w:num>
  <w:num w:numId="8">
    <w:abstractNumId w:val="13"/>
  </w:num>
  <w:num w:numId="9">
    <w:abstractNumId w:val="6"/>
  </w:num>
  <w:num w:numId="10">
    <w:abstractNumId w:val="3"/>
  </w:num>
  <w:num w:numId="11">
    <w:abstractNumId w:val="11"/>
  </w:num>
  <w:num w:numId="12">
    <w:abstractNumId w:val="14"/>
  </w:num>
  <w:num w:numId="13">
    <w:abstractNumId w:val="0"/>
  </w:num>
  <w:num w:numId="14">
    <w:abstractNumId w:val="12"/>
  </w:num>
  <w:num w:numId="15">
    <w:abstractNumId w:val="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1945"/>
    <w:rsid w:val="00015EB1"/>
    <w:rsid w:val="00036DF7"/>
    <w:rsid w:val="0004245E"/>
    <w:rsid w:val="000445EF"/>
    <w:rsid w:val="00064B98"/>
    <w:rsid w:val="000842B3"/>
    <w:rsid w:val="000864EA"/>
    <w:rsid w:val="000930FF"/>
    <w:rsid w:val="000A1DCF"/>
    <w:rsid w:val="000B4E99"/>
    <w:rsid w:val="000B77F7"/>
    <w:rsid w:val="000C0A21"/>
    <w:rsid w:val="000C35AE"/>
    <w:rsid w:val="000C5776"/>
    <w:rsid w:val="001042EA"/>
    <w:rsid w:val="001060AD"/>
    <w:rsid w:val="00112ADD"/>
    <w:rsid w:val="001207B9"/>
    <w:rsid w:val="00135985"/>
    <w:rsid w:val="00156F9A"/>
    <w:rsid w:val="00161C09"/>
    <w:rsid w:val="00167BDD"/>
    <w:rsid w:val="00174B18"/>
    <w:rsid w:val="00175139"/>
    <w:rsid w:val="0017665D"/>
    <w:rsid w:val="0019023E"/>
    <w:rsid w:val="00192D7D"/>
    <w:rsid w:val="001A2858"/>
    <w:rsid w:val="002012DB"/>
    <w:rsid w:val="0020521B"/>
    <w:rsid w:val="00206041"/>
    <w:rsid w:val="00213378"/>
    <w:rsid w:val="00223E21"/>
    <w:rsid w:val="00231146"/>
    <w:rsid w:val="00253043"/>
    <w:rsid w:val="00280B01"/>
    <w:rsid w:val="002A2F3E"/>
    <w:rsid w:val="002C54FE"/>
    <w:rsid w:val="002D4104"/>
    <w:rsid w:val="002F2E09"/>
    <w:rsid w:val="003244D4"/>
    <w:rsid w:val="00363875"/>
    <w:rsid w:val="0038055D"/>
    <w:rsid w:val="00391F84"/>
    <w:rsid w:val="003951BB"/>
    <w:rsid w:val="003A35D7"/>
    <w:rsid w:val="003A5563"/>
    <w:rsid w:val="003A5F37"/>
    <w:rsid w:val="003A647D"/>
    <w:rsid w:val="003B713F"/>
    <w:rsid w:val="003D0D79"/>
    <w:rsid w:val="003E02A3"/>
    <w:rsid w:val="003E7271"/>
    <w:rsid w:val="00415C1B"/>
    <w:rsid w:val="00430B88"/>
    <w:rsid w:val="00432D59"/>
    <w:rsid w:val="00443C37"/>
    <w:rsid w:val="004609CE"/>
    <w:rsid w:val="00461D34"/>
    <w:rsid w:val="00462A22"/>
    <w:rsid w:val="004635CA"/>
    <w:rsid w:val="004748BE"/>
    <w:rsid w:val="004904AF"/>
    <w:rsid w:val="00493A33"/>
    <w:rsid w:val="004955A8"/>
    <w:rsid w:val="004A11F4"/>
    <w:rsid w:val="004A1C4C"/>
    <w:rsid w:val="004C602E"/>
    <w:rsid w:val="004D78DE"/>
    <w:rsid w:val="00502053"/>
    <w:rsid w:val="00515F32"/>
    <w:rsid w:val="00526B71"/>
    <w:rsid w:val="005438AA"/>
    <w:rsid w:val="00545AAF"/>
    <w:rsid w:val="0054702C"/>
    <w:rsid w:val="0055564E"/>
    <w:rsid w:val="0058325C"/>
    <w:rsid w:val="005E35B9"/>
    <w:rsid w:val="005E7DAE"/>
    <w:rsid w:val="00614BB2"/>
    <w:rsid w:val="0063093D"/>
    <w:rsid w:val="00641952"/>
    <w:rsid w:val="0065166F"/>
    <w:rsid w:val="00662899"/>
    <w:rsid w:val="00666A40"/>
    <w:rsid w:val="00676474"/>
    <w:rsid w:val="006837FF"/>
    <w:rsid w:val="006847C7"/>
    <w:rsid w:val="006A5DDF"/>
    <w:rsid w:val="006E05F0"/>
    <w:rsid w:val="00704600"/>
    <w:rsid w:val="007132BA"/>
    <w:rsid w:val="00717277"/>
    <w:rsid w:val="00773745"/>
    <w:rsid w:val="007852F5"/>
    <w:rsid w:val="00795D7B"/>
    <w:rsid w:val="00797998"/>
    <w:rsid w:val="007B0FE2"/>
    <w:rsid w:val="007C2B5D"/>
    <w:rsid w:val="007E3A9F"/>
    <w:rsid w:val="007E49BB"/>
    <w:rsid w:val="007E6203"/>
    <w:rsid w:val="0082033B"/>
    <w:rsid w:val="0084469E"/>
    <w:rsid w:val="008448C8"/>
    <w:rsid w:val="008626A5"/>
    <w:rsid w:val="00863357"/>
    <w:rsid w:val="00863D79"/>
    <w:rsid w:val="0086407E"/>
    <w:rsid w:val="00883AB9"/>
    <w:rsid w:val="00887968"/>
    <w:rsid w:val="008927BC"/>
    <w:rsid w:val="008C1C45"/>
    <w:rsid w:val="008E057C"/>
    <w:rsid w:val="008E6492"/>
    <w:rsid w:val="0091345C"/>
    <w:rsid w:val="00913BC0"/>
    <w:rsid w:val="009248B5"/>
    <w:rsid w:val="00930744"/>
    <w:rsid w:val="00936FA7"/>
    <w:rsid w:val="009B7631"/>
    <w:rsid w:val="009C1F19"/>
    <w:rsid w:val="009C3AAE"/>
    <w:rsid w:val="009D7FEC"/>
    <w:rsid w:val="009E3D6C"/>
    <w:rsid w:val="009E45B6"/>
    <w:rsid w:val="009F1FA4"/>
    <w:rsid w:val="00A0674B"/>
    <w:rsid w:val="00A53A4F"/>
    <w:rsid w:val="00A82E2A"/>
    <w:rsid w:val="00A84D22"/>
    <w:rsid w:val="00A95E4F"/>
    <w:rsid w:val="00AA6DB5"/>
    <w:rsid w:val="00AA6E0C"/>
    <w:rsid w:val="00AC1E08"/>
    <w:rsid w:val="00B13B38"/>
    <w:rsid w:val="00B45D2F"/>
    <w:rsid w:val="00B4664C"/>
    <w:rsid w:val="00B51EEF"/>
    <w:rsid w:val="00B81C0F"/>
    <w:rsid w:val="00B81DD1"/>
    <w:rsid w:val="00B95627"/>
    <w:rsid w:val="00BA2CBE"/>
    <w:rsid w:val="00BB1D46"/>
    <w:rsid w:val="00BB29D5"/>
    <w:rsid w:val="00BC0A7A"/>
    <w:rsid w:val="00BF7AE4"/>
    <w:rsid w:val="00C02653"/>
    <w:rsid w:val="00C07D73"/>
    <w:rsid w:val="00C117CF"/>
    <w:rsid w:val="00C3372B"/>
    <w:rsid w:val="00C43C5F"/>
    <w:rsid w:val="00C4505F"/>
    <w:rsid w:val="00C535E0"/>
    <w:rsid w:val="00C61326"/>
    <w:rsid w:val="00C662D8"/>
    <w:rsid w:val="00C73D2A"/>
    <w:rsid w:val="00C77C8F"/>
    <w:rsid w:val="00C94D76"/>
    <w:rsid w:val="00CA4B91"/>
    <w:rsid w:val="00CB4A8D"/>
    <w:rsid w:val="00CC03B1"/>
    <w:rsid w:val="00CC626A"/>
    <w:rsid w:val="00CC6B53"/>
    <w:rsid w:val="00CD3B43"/>
    <w:rsid w:val="00CD7E8A"/>
    <w:rsid w:val="00CF73D6"/>
    <w:rsid w:val="00D218F2"/>
    <w:rsid w:val="00D3449B"/>
    <w:rsid w:val="00D46AB1"/>
    <w:rsid w:val="00D51E73"/>
    <w:rsid w:val="00DA4DBD"/>
    <w:rsid w:val="00DD3280"/>
    <w:rsid w:val="00DD63E5"/>
    <w:rsid w:val="00DE1BE1"/>
    <w:rsid w:val="00DF2665"/>
    <w:rsid w:val="00DF5451"/>
    <w:rsid w:val="00E21D7C"/>
    <w:rsid w:val="00E22148"/>
    <w:rsid w:val="00E23C18"/>
    <w:rsid w:val="00E63E98"/>
    <w:rsid w:val="00E644FA"/>
    <w:rsid w:val="00E70ED0"/>
    <w:rsid w:val="00E738F1"/>
    <w:rsid w:val="00E7668E"/>
    <w:rsid w:val="00E95B3F"/>
    <w:rsid w:val="00E96344"/>
    <w:rsid w:val="00EC4EFC"/>
    <w:rsid w:val="00EF2673"/>
    <w:rsid w:val="00F060F4"/>
    <w:rsid w:val="00F10F65"/>
    <w:rsid w:val="00F12738"/>
    <w:rsid w:val="00F15271"/>
    <w:rsid w:val="00F1540B"/>
    <w:rsid w:val="00F27146"/>
    <w:rsid w:val="00F4259C"/>
    <w:rsid w:val="00F43B5C"/>
    <w:rsid w:val="00F5285C"/>
    <w:rsid w:val="00F6749C"/>
    <w:rsid w:val="00F81D81"/>
    <w:rsid w:val="00F82DE7"/>
    <w:rsid w:val="00FA218E"/>
    <w:rsid w:val="00FA35DC"/>
    <w:rsid w:val="00FB1195"/>
    <w:rsid w:val="00FB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table" w:styleId="TableGrid">
    <w:name w:val="Table Grid"/>
    <w:basedOn w:val="TableNormal"/>
    <w:rsid w:val="002D4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55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table" w:styleId="TableGrid">
    <w:name w:val="Table Grid"/>
    <w:basedOn w:val="TableNormal"/>
    <w:rsid w:val="002D4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55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5C8A5309.dotm</Template>
  <TotalTime>46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sea and our weather</vt:lpstr>
    </vt:vector>
  </TitlesOfParts>
  <Company>DETA</Company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sea and our weather</dc:title>
  <dc:creator>Smart Classrooms</dc:creator>
  <cp:lastModifiedBy>BIDDLE, Katrina</cp:lastModifiedBy>
  <cp:revision>11</cp:revision>
  <cp:lastPrinted>2012-04-11T00:19:00Z</cp:lastPrinted>
  <dcterms:created xsi:type="dcterms:W3CDTF">2015-11-19T22:40:00Z</dcterms:created>
  <dcterms:modified xsi:type="dcterms:W3CDTF">2016-07-05T02:45:00Z</dcterms:modified>
</cp:coreProperties>
</file>