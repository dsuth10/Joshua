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5168" w:type="dxa"/>
        <w:tblInd w:w="85" w:type="dxa"/>
        <w:tblLayout w:type="fixed"/>
        <w:tblCellMar>
          <w:top w:w="85" w:type="dxa"/>
          <w:left w:w="85" w:type="dxa"/>
          <w:bottom w:w="85" w:type="dxa"/>
          <w:right w:w="85" w:type="dxa"/>
        </w:tblCellMar>
        <w:tblLook w:val="04A0" w:firstRow="1" w:lastRow="0" w:firstColumn="1" w:lastColumn="0" w:noHBand="0" w:noVBand="1"/>
      </w:tblPr>
      <w:tblGrid>
        <w:gridCol w:w="2977"/>
        <w:gridCol w:w="6514"/>
        <w:gridCol w:w="1697"/>
        <w:gridCol w:w="3980"/>
      </w:tblGrid>
      <w:tr w:rsidR="00BD1E53" w:rsidRPr="00F45FB8" w:rsidTr="001F46ED">
        <w:trPr>
          <w:trHeight w:hRule="exact" w:val="454"/>
        </w:trPr>
        <w:tc>
          <w:tcPr>
            <w:tcW w:w="2977" w:type="dxa"/>
            <w:shd w:val="clear" w:color="auto" w:fill="94C634"/>
            <w:vAlign w:val="center"/>
          </w:tcPr>
          <w:p w:rsidR="00BD1E53" w:rsidRPr="00F45FB8" w:rsidRDefault="00BD1E53" w:rsidP="00D26353">
            <w:pPr>
              <w:pStyle w:val="Bodytext10pt0spacesingle"/>
              <w:rPr>
                <w:rStyle w:val="BodytextBold"/>
                <w:rFonts w:ascii="Arial Bold" w:hAnsi="Arial Bold" w:hint="eastAsia"/>
                <w:spacing w:val="4"/>
                <w:sz w:val="22"/>
                <w:szCs w:val="22"/>
              </w:rPr>
            </w:pPr>
            <w:r w:rsidRPr="00F45FB8">
              <w:rPr>
                <w:rStyle w:val="BodytextBold"/>
                <w:rFonts w:ascii="Arial Bold" w:hAnsi="Arial Bold"/>
                <w:spacing w:val="4"/>
                <w:sz w:val="22"/>
                <w:szCs w:val="22"/>
              </w:rPr>
              <w:t>Year level plan</w:t>
            </w:r>
          </w:p>
        </w:tc>
        <w:tc>
          <w:tcPr>
            <w:tcW w:w="6514" w:type="dxa"/>
            <w:vAlign w:val="center"/>
          </w:tcPr>
          <w:p w:rsidR="00BD1E53" w:rsidRPr="00F45FB8" w:rsidRDefault="00EB69A6" w:rsidP="00D26353">
            <w:pPr>
              <w:pStyle w:val="Bodytext10pt0spacesingle"/>
              <w:rPr>
                <w:rStyle w:val="BodytextBold"/>
                <w:rFonts w:ascii="Arial Bold" w:hAnsi="Arial Bold" w:hint="eastAsia"/>
                <w:spacing w:val="4"/>
                <w:sz w:val="22"/>
                <w:szCs w:val="22"/>
              </w:rPr>
            </w:pPr>
            <w:r w:rsidRPr="00F45FB8">
              <w:rPr>
                <w:rStyle w:val="BodytextBold"/>
                <w:rFonts w:ascii="Arial Bold" w:hAnsi="Arial Bold"/>
                <w:spacing w:val="4"/>
                <w:sz w:val="22"/>
                <w:szCs w:val="22"/>
              </w:rPr>
              <w:t>Science</w:t>
            </w:r>
          </w:p>
        </w:tc>
        <w:tc>
          <w:tcPr>
            <w:tcW w:w="1697" w:type="dxa"/>
            <w:shd w:val="clear" w:color="auto" w:fill="94C634"/>
            <w:vAlign w:val="center"/>
          </w:tcPr>
          <w:p w:rsidR="00BD1E53" w:rsidRPr="00F45FB8" w:rsidRDefault="00BD1E53" w:rsidP="00D26353">
            <w:pPr>
              <w:pStyle w:val="Bodytext10pt0spacesingle"/>
              <w:rPr>
                <w:rStyle w:val="BodytextBold"/>
                <w:rFonts w:ascii="Arial Bold" w:hAnsi="Arial Bold" w:hint="eastAsia"/>
                <w:spacing w:val="4"/>
                <w:sz w:val="22"/>
                <w:szCs w:val="22"/>
              </w:rPr>
            </w:pPr>
            <w:r w:rsidRPr="00F45FB8">
              <w:rPr>
                <w:rStyle w:val="BodytextBold"/>
                <w:rFonts w:ascii="Arial Bold" w:hAnsi="Arial Bold"/>
                <w:spacing w:val="4"/>
                <w:sz w:val="22"/>
                <w:szCs w:val="22"/>
              </w:rPr>
              <w:t>Year level</w:t>
            </w:r>
          </w:p>
        </w:tc>
        <w:tc>
          <w:tcPr>
            <w:tcW w:w="3980" w:type="dxa"/>
            <w:vAlign w:val="center"/>
          </w:tcPr>
          <w:p w:rsidR="00BD1E53" w:rsidRPr="00F45FB8" w:rsidRDefault="00215D64" w:rsidP="00D26353">
            <w:pPr>
              <w:pStyle w:val="Bodytext10pt0spacesingle"/>
              <w:rPr>
                <w:rStyle w:val="BodytextBold"/>
                <w:rFonts w:ascii="Arial Bold" w:hAnsi="Arial Bold" w:hint="eastAsia"/>
                <w:spacing w:val="4"/>
                <w:sz w:val="22"/>
                <w:szCs w:val="22"/>
              </w:rPr>
            </w:pPr>
            <w:r w:rsidRPr="00F45FB8">
              <w:rPr>
                <w:rStyle w:val="BodytextBold"/>
                <w:rFonts w:ascii="Arial Bold" w:hAnsi="Arial Bold"/>
                <w:spacing w:val="4"/>
                <w:sz w:val="22"/>
                <w:szCs w:val="22"/>
              </w:rPr>
              <w:t xml:space="preserve">Year </w:t>
            </w:r>
            <w:r w:rsidR="00817F62" w:rsidRPr="00F45FB8">
              <w:rPr>
                <w:rStyle w:val="BodytextBold"/>
                <w:rFonts w:ascii="Arial Bold" w:hAnsi="Arial Bold"/>
                <w:spacing w:val="4"/>
                <w:sz w:val="22"/>
                <w:szCs w:val="22"/>
              </w:rPr>
              <w:t>6</w:t>
            </w:r>
          </w:p>
        </w:tc>
      </w:tr>
    </w:tbl>
    <w:p w:rsidR="00BD1E53" w:rsidRPr="002076F3" w:rsidRDefault="00BD1E53" w:rsidP="00BD1E53">
      <w:pPr>
        <w:pStyle w:val="NormalArial9ptlastline"/>
      </w:pPr>
    </w:p>
    <w:tbl>
      <w:tblPr>
        <w:tblStyle w:val="TableGrid"/>
        <w:tblW w:w="15168" w:type="dxa"/>
        <w:tblInd w:w="108" w:type="dxa"/>
        <w:tblLayout w:type="fixed"/>
        <w:tblCellMar>
          <w:top w:w="108" w:type="dxa"/>
          <w:bottom w:w="108" w:type="dxa"/>
        </w:tblCellMar>
        <w:tblLook w:val="04A0" w:firstRow="1" w:lastRow="0" w:firstColumn="1" w:lastColumn="0" w:noHBand="0" w:noVBand="1"/>
      </w:tblPr>
      <w:tblGrid>
        <w:gridCol w:w="2977"/>
        <w:gridCol w:w="12191"/>
      </w:tblGrid>
      <w:tr w:rsidR="001F46ED" w:rsidRPr="001F46ED" w:rsidTr="001F46ED">
        <w:trPr>
          <w:cantSplit/>
          <w:trHeight w:val="326"/>
        </w:trPr>
        <w:tc>
          <w:tcPr>
            <w:tcW w:w="2977" w:type="dxa"/>
            <w:shd w:val="clear" w:color="auto" w:fill="DBEDAE"/>
          </w:tcPr>
          <w:p w:rsidR="001F46ED" w:rsidRPr="00F45FB8" w:rsidRDefault="001F46ED" w:rsidP="00F75A69">
            <w:pPr>
              <w:pStyle w:val="Bodytext10pt0spaceatleast12"/>
              <w:rPr>
                <w:rStyle w:val="BodytextBold"/>
                <w:rFonts w:ascii="Arial Bold" w:hAnsi="Arial Bold" w:hint="eastAsia"/>
                <w:spacing w:val="4"/>
                <w:sz w:val="19"/>
                <w:szCs w:val="19"/>
              </w:rPr>
            </w:pPr>
            <w:r w:rsidRPr="00F45FB8">
              <w:rPr>
                <w:rStyle w:val="BodytextBold"/>
                <w:rFonts w:ascii="Arial Bold" w:hAnsi="Arial Bold"/>
                <w:spacing w:val="4"/>
                <w:sz w:val="19"/>
                <w:szCs w:val="19"/>
              </w:rPr>
              <w:t>Year level description</w:t>
            </w:r>
          </w:p>
        </w:tc>
        <w:tc>
          <w:tcPr>
            <w:tcW w:w="12191" w:type="dxa"/>
          </w:tcPr>
          <w:p w:rsidR="001F46ED" w:rsidRPr="001F46ED" w:rsidRDefault="001F46ED" w:rsidP="007D4F94">
            <w:pPr>
              <w:pStyle w:val="Bodytext10pt3spaceatleast12"/>
              <w:spacing w:after="120"/>
              <w:rPr>
                <w:sz w:val="19"/>
                <w:szCs w:val="19"/>
              </w:rPr>
            </w:pPr>
            <w:r w:rsidRPr="001F46ED">
              <w:rPr>
                <w:sz w:val="19"/>
                <w:szCs w:val="19"/>
              </w:rPr>
              <w:t>The science inquiry skills and science as a human endeavour strands are described across a two-year band. In their planning, schools and teachers refer to the expectations outlined in the achievement standard and also to the content of the science understanding strand for the relevant year level to ensure that these two strands are addressed over the two-year period. The three strands of the curriculum are interrelated and their content is taught in an integrated way. The order and detail in which the content descriptions are organised into teaching and learning programs are decisions to be made by the teacher.</w:t>
            </w:r>
          </w:p>
          <w:p w:rsidR="001F46ED" w:rsidRPr="001F46ED" w:rsidRDefault="001F46ED" w:rsidP="007D4F94">
            <w:pPr>
              <w:pStyle w:val="Bodytext10pt3spaceatleast12"/>
              <w:spacing w:after="120"/>
              <w:rPr>
                <w:rStyle w:val="BodytextBold"/>
                <w:sz w:val="19"/>
                <w:szCs w:val="19"/>
              </w:rPr>
            </w:pPr>
            <w:r w:rsidRPr="001F46ED">
              <w:rPr>
                <w:rStyle w:val="BodytextBold"/>
                <w:sz w:val="19"/>
                <w:szCs w:val="19"/>
              </w:rPr>
              <w:t>Incorporating the key ideas of science</w:t>
            </w:r>
          </w:p>
          <w:p w:rsidR="001F46ED" w:rsidRPr="001F46ED" w:rsidRDefault="001F46ED" w:rsidP="00817F62">
            <w:pPr>
              <w:pStyle w:val="Bodytext10pt3spaceatleast12"/>
              <w:spacing w:after="120"/>
              <w:rPr>
                <w:sz w:val="19"/>
                <w:szCs w:val="19"/>
              </w:rPr>
            </w:pPr>
            <w:r w:rsidRPr="001F46ED">
              <w:rPr>
                <w:sz w:val="19"/>
                <w:szCs w:val="19"/>
              </w:rPr>
              <w:t>Over Years 3 to 6, students develop their understanding of a range of systems operating at different time and geographic scales.</w:t>
            </w:r>
          </w:p>
          <w:p w:rsidR="001F46ED" w:rsidRPr="001F46ED" w:rsidRDefault="001F46ED" w:rsidP="001F46ED">
            <w:pPr>
              <w:pStyle w:val="Bodytext10pt3spaceatleast12"/>
              <w:spacing w:after="0"/>
              <w:rPr>
                <w:sz w:val="19"/>
                <w:szCs w:val="19"/>
              </w:rPr>
            </w:pPr>
            <w:r w:rsidRPr="001F46ED">
              <w:rPr>
                <w:sz w:val="19"/>
                <w:szCs w:val="19"/>
              </w:rPr>
              <w:t>In Year 6, students explore how changes can be classified in different ways. They learn about transfer and transformations of electricity, and continue to develop an understanding of energy flows through systems. They link their experiences of electric circuits as a system at one scale to generation of electricity from a variety of sources at another scale and begin to see links between these systems. They develop a view of Earth as a dynamic system, in which changes in one aspect of the system impact on other aspects; similarly, they see that the growth and survival of living things are dependent on matter and energy flows within a larger system. Students begin to see the role of variables in measuring changes and the value of accuracy in these measurements. They learn how to look for patterns and to use these to identify and explain relationships by drawing on evidence.</w:t>
            </w:r>
          </w:p>
          <w:p w:rsidR="001F46ED" w:rsidRPr="001F46ED" w:rsidRDefault="001F46ED" w:rsidP="001F46ED">
            <w:pPr>
              <w:pStyle w:val="AClogo"/>
              <w:spacing w:before="0" w:after="40"/>
              <w:rPr>
                <w:sz w:val="19"/>
                <w:szCs w:val="19"/>
              </w:rPr>
            </w:pPr>
            <w:r w:rsidRPr="001F46ED">
              <w:rPr>
                <w:sz w:val="19"/>
                <w:szCs w:val="19"/>
                <w:lang w:val="en-AU"/>
              </w:rPr>
              <w:drawing>
                <wp:inline distT="0" distB="0" distL="0" distR="0" wp14:anchorId="1955E4A8" wp14:editId="0F31B350">
                  <wp:extent cx="144000" cy="133200"/>
                  <wp:effectExtent l="0" t="0" r="8890" b="635"/>
                  <wp:docPr id="3020" name="Picture 3020" descr="G:\8047_C2C\DevArea\C2C\Templates\Level_4\2018_Release\Corporate Branding\Logos &amp; Graphic files\ACARA\AC_colou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8047_C2C\DevArea\C2C\Templates\Level_4\2018_Release\Corporate Branding\Logos &amp; Graphic files\ACARA\AC_colour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 cy="133200"/>
                          </a:xfrm>
                          <a:prstGeom prst="rect">
                            <a:avLst/>
                          </a:prstGeom>
                          <a:noFill/>
                          <a:ln>
                            <a:noFill/>
                          </a:ln>
                        </pic:spPr>
                      </pic:pic>
                    </a:graphicData>
                  </a:graphic>
                </wp:inline>
              </w:drawing>
            </w:r>
          </w:p>
        </w:tc>
      </w:tr>
      <w:tr w:rsidR="001F46ED" w:rsidRPr="001F46ED" w:rsidTr="001F46ED">
        <w:trPr>
          <w:cantSplit/>
          <w:trHeight w:val="465"/>
        </w:trPr>
        <w:tc>
          <w:tcPr>
            <w:tcW w:w="2977" w:type="dxa"/>
            <w:shd w:val="clear" w:color="auto" w:fill="DBEDAE"/>
          </w:tcPr>
          <w:p w:rsidR="001F46ED" w:rsidRPr="00F45FB8" w:rsidRDefault="001F46ED" w:rsidP="00F75A69">
            <w:pPr>
              <w:pStyle w:val="Bodytext10pt0spaceatleast12"/>
              <w:rPr>
                <w:rStyle w:val="BodytextBold"/>
                <w:rFonts w:ascii="Arial Bold" w:hAnsi="Arial Bold" w:hint="eastAsia"/>
                <w:spacing w:val="4"/>
                <w:sz w:val="19"/>
                <w:szCs w:val="19"/>
              </w:rPr>
            </w:pPr>
            <w:r w:rsidRPr="00F45FB8">
              <w:rPr>
                <w:rStyle w:val="BodytextBold"/>
                <w:rFonts w:ascii="Arial Bold" w:hAnsi="Arial Bold"/>
                <w:spacing w:val="4"/>
                <w:sz w:val="19"/>
                <w:szCs w:val="19"/>
              </w:rPr>
              <w:t>Achievement standard</w:t>
            </w:r>
          </w:p>
        </w:tc>
        <w:tc>
          <w:tcPr>
            <w:tcW w:w="12191" w:type="dxa"/>
          </w:tcPr>
          <w:p w:rsidR="001F46ED" w:rsidRPr="001F46ED" w:rsidRDefault="001F46ED" w:rsidP="00817F62">
            <w:pPr>
              <w:pStyle w:val="Bodytext10pt3spaceatleast12"/>
              <w:spacing w:after="120"/>
              <w:rPr>
                <w:sz w:val="19"/>
                <w:szCs w:val="19"/>
              </w:rPr>
            </w:pPr>
            <w:r w:rsidRPr="001F46ED">
              <w:rPr>
                <w:sz w:val="19"/>
                <w:szCs w:val="19"/>
              </w:rPr>
              <w:t>By the end of Year 6, students compare and classify different types of observable changes to materials. They analyse requirements for the transfer of electricity and describe how energy can be transformed from one form to another when generating electricity. They explain how natural events cause rapid change to Earth’s surface. They describe and predict the effect of environmental changes on individual living things. Students explain how scientific knowledge helps us to solve problems and inform decisions and identify historical and cultural contributions.</w:t>
            </w:r>
          </w:p>
          <w:p w:rsidR="001F46ED" w:rsidRPr="001F46ED" w:rsidRDefault="001F46ED" w:rsidP="00126D0E">
            <w:pPr>
              <w:pStyle w:val="Bodytext10pt3spaceatleast12"/>
              <w:spacing w:after="0"/>
              <w:rPr>
                <w:sz w:val="19"/>
                <w:szCs w:val="19"/>
              </w:rPr>
            </w:pPr>
            <w:r w:rsidRPr="001F46ED">
              <w:rPr>
                <w:sz w:val="19"/>
                <w:szCs w:val="19"/>
              </w:rPr>
              <w:t>Students follow procedures to develop investigable questions and design investigations into simple cause-and-effect relationships. They identify variables to be changed and measured and describe potential safety risks when planning methods. They collect, organise and interpret their data, identifying where improvements to their methods or research could improve the data. They describe and analyse relationships in data using appropriate representations and construct multimodal texts to communicate ideas, methods and findings.</w:t>
            </w:r>
          </w:p>
          <w:p w:rsidR="001F46ED" w:rsidRPr="001F46ED" w:rsidRDefault="001F46ED" w:rsidP="001B0464">
            <w:pPr>
              <w:pStyle w:val="AClogo"/>
              <w:spacing w:after="40"/>
              <w:rPr>
                <w:b/>
                <w:sz w:val="19"/>
                <w:szCs w:val="19"/>
              </w:rPr>
            </w:pPr>
            <w:r w:rsidRPr="001F46ED">
              <w:rPr>
                <w:sz w:val="19"/>
                <w:szCs w:val="19"/>
                <w:lang w:val="en-AU"/>
              </w:rPr>
              <w:drawing>
                <wp:inline distT="0" distB="0" distL="0" distR="0" wp14:anchorId="527BCDC4" wp14:editId="7291C67F">
                  <wp:extent cx="144000" cy="133200"/>
                  <wp:effectExtent l="0" t="0" r="8890" b="635"/>
                  <wp:docPr id="3021" name="Picture 3021" descr="G:\8047_C2C\DevArea\C2C\Templates\Level_4\2018_Release\Corporate Branding\Logos &amp; Graphic files\ACARA\AC_colou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8047_C2C\DevArea\C2C\Templates\Level_4\2018_Release\Corporate Branding\Logos &amp; Graphic files\ACARA\AC_colour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 cy="133200"/>
                          </a:xfrm>
                          <a:prstGeom prst="rect">
                            <a:avLst/>
                          </a:prstGeom>
                          <a:noFill/>
                          <a:ln>
                            <a:noFill/>
                          </a:ln>
                        </pic:spPr>
                      </pic:pic>
                    </a:graphicData>
                  </a:graphic>
                </wp:inline>
              </w:drawing>
            </w:r>
          </w:p>
        </w:tc>
      </w:tr>
    </w:tbl>
    <w:p w:rsidR="00B56FC8" w:rsidRDefault="00B56FC8" w:rsidP="00B56FC8">
      <w:pPr>
        <w:pStyle w:val="Bodytext95pt0spacesingle"/>
      </w:pPr>
    </w:p>
    <w:p w:rsidR="00B56FC8" w:rsidRPr="00B56FC8" w:rsidRDefault="00B56FC8" w:rsidP="00B56FC8">
      <w:pPr>
        <w:pStyle w:val="Bodytext95pt0spacesingle"/>
      </w:pPr>
    </w:p>
    <w:p w:rsidR="00B56FC8" w:rsidRDefault="00B56FC8" w:rsidP="008A1BCA">
      <w:pPr>
        <w:pStyle w:val="Bodytext95pt3spaceatleast12"/>
        <w:rPr>
          <w:sz w:val="20"/>
        </w:rPr>
        <w:sectPr w:rsidR="00B56FC8" w:rsidSect="00037500">
          <w:headerReference w:type="default" r:id="rId9"/>
          <w:footerReference w:type="default" r:id="rId10"/>
          <w:pgSz w:w="16838" w:h="11906" w:orient="landscape" w:code="9"/>
          <w:pgMar w:top="1134" w:right="851" w:bottom="851" w:left="851" w:header="567" w:footer="567" w:gutter="0"/>
          <w:cols w:space="708"/>
          <w:docGrid w:linePitch="360"/>
        </w:sectPr>
      </w:pPr>
    </w:p>
    <w:tbl>
      <w:tblPr>
        <w:tblStyle w:val="TableGrid"/>
        <w:tblW w:w="4942" w:type="pct"/>
        <w:tblInd w:w="108" w:type="dxa"/>
        <w:tblCellMar>
          <w:top w:w="102" w:type="dxa"/>
          <w:left w:w="102" w:type="dxa"/>
          <w:bottom w:w="102" w:type="dxa"/>
          <w:right w:w="102" w:type="dxa"/>
        </w:tblCellMar>
        <w:tblLook w:val="04A0" w:firstRow="1" w:lastRow="0" w:firstColumn="1" w:lastColumn="0" w:noHBand="0" w:noVBand="1"/>
      </w:tblPr>
      <w:tblGrid>
        <w:gridCol w:w="1554"/>
        <w:gridCol w:w="3402"/>
        <w:gridCol w:w="3402"/>
        <w:gridCol w:w="3543"/>
        <w:gridCol w:w="3261"/>
      </w:tblGrid>
      <w:tr w:rsidR="002672FB" w:rsidRPr="00F45FB8" w:rsidTr="00F45FB8">
        <w:trPr>
          <w:trHeight w:hRule="exact" w:val="397"/>
        </w:trPr>
        <w:tc>
          <w:tcPr>
            <w:tcW w:w="1554" w:type="dxa"/>
            <w:tcBorders>
              <w:bottom w:val="single" w:sz="4" w:space="0" w:color="auto"/>
              <w:right w:val="nil"/>
            </w:tcBorders>
            <w:shd w:val="clear" w:color="auto" w:fill="94C634"/>
            <w:vAlign w:val="center"/>
          </w:tcPr>
          <w:p w:rsidR="008A1BCA" w:rsidRPr="00F45FB8" w:rsidRDefault="008A1BCA" w:rsidP="002672FB">
            <w:pPr>
              <w:pStyle w:val="Bodytext95pt0spacesingle"/>
              <w:jc w:val="center"/>
              <w:rPr>
                <w:rStyle w:val="BodytextBold"/>
                <w:rFonts w:ascii="Arial Bold" w:hAnsi="Arial Bold" w:hint="eastAsia"/>
                <w:spacing w:val="4"/>
              </w:rPr>
            </w:pPr>
          </w:p>
        </w:tc>
        <w:tc>
          <w:tcPr>
            <w:tcW w:w="6804" w:type="dxa"/>
            <w:gridSpan w:val="2"/>
            <w:tcBorders>
              <w:left w:val="nil"/>
              <w:bottom w:val="single" w:sz="4" w:space="0" w:color="auto"/>
            </w:tcBorders>
            <w:shd w:val="clear" w:color="auto" w:fill="94C634"/>
            <w:vAlign w:val="center"/>
          </w:tcPr>
          <w:p w:rsidR="008A1BCA" w:rsidRPr="00F45FB8" w:rsidRDefault="008E57AC" w:rsidP="002672FB">
            <w:pPr>
              <w:pStyle w:val="Bodytext95pt0spacesingle"/>
              <w:jc w:val="center"/>
              <w:rPr>
                <w:rStyle w:val="BodytextBold"/>
                <w:rFonts w:ascii="Arial Bold" w:hAnsi="Arial Bold" w:hint="eastAsia"/>
                <w:spacing w:val="4"/>
              </w:rPr>
            </w:pPr>
            <w:r w:rsidRPr="00F45FB8">
              <w:rPr>
                <w:rStyle w:val="BodytextBold"/>
                <w:rFonts w:ascii="Arial Bold" w:hAnsi="Arial Bold"/>
                <w:spacing w:val="4"/>
              </w:rPr>
              <w:t>Semester 1</w:t>
            </w:r>
          </w:p>
        </w:tc>
        <w:tc>
          <w:tcPr>
            <w:tcW w:w="6804" w:type="dxa"/>
            <w:gridSpan w:val="2"/>
            <w:tcBorders>
              <w:bottom w:val="single" w:sz="4" w:space="0" w:color="auto"/>
            </w:tcBorders>
            <w:shd w:val="clear" w:color="auto" w:fill="94C634"/>
            <w:vAlign w:val="center"/>
          </w:tcPr>
          <w:p w:rsidR="008A1BCA" w:rsidRPr="00F45FB8" w:rsidRDefault="008E57AC" w:rsidP="002672FB">
            <w:pPr>
              <w:pStyle w:val="Bodytext95pt0spacesingle"/>
              <w:jc w:val="center"/>
              <w:rPr>
                <w:rStyle w:val="BodytextBold"/>
                <w:rFonts w:ascii="Arial Bold" w:hAnsi="Arial Bold" w:hint="eastAsia"/>
                <w:spacing w:val="4"/>
              </w:rPr>
            </w:pPr>
            <w:r w:rsidRPr="00F45FB8">
              <w:rPr>
                <w:rStyle w:val="BodytextBold"/>
                <w:rFonts w:ascii="Arial Bold" w:hAnsi="Arial Bold"/>
                <w:spacing w:val="4"/>
              </w:rPr>
              <w:t>Semester 2</w:t>
            </w:r>
          </w:p>
        </w:tc>
      </w:tr>
      <w:tr w:rsidR="001F46ED" w:rsidRPr="002076F3" w:rsidTr="00F45FB8">
        <w:trPr>
          <w:trHeight w:hRule="exact" w:val="397"/>
        </w:trPr>
        <w:tc>
          <w:tcPr>
            <w:tcW w:w="1554" w:type="dxa"/>
            <w:vMerge w:val="restart"/>
            <w:shd w:val="clear" w:color="auto" w:fill="DBEDAE"/>
          </w:tcPr>
          <w:p w:rsidR="001F46ED" w:rsidRPr="00F45FB8" w:rsidRDefault="001F46ED" w:rsidP="002672FB">
            <w:pPr>
              <w:pStyle w:val="Bodytext95pt0spacesingle"/>
              <w:rPr>
                <w:rStyle w:val="BodytextBold"/>
                <w:rFonts w:ascii="Arial Bold" w:hAnsi="Arial Bold" w:hint="eastAsia"/>
                <w:spacing w:val="4"/>
              </w:rPr>
            </w:pPr>
            <w:r w:rsidRPr="00F45FB8">
              <w:rPr>
                <w:rStyle w:val="BodytextBold"/>
                <w:rFonts w:ascii="Arial Bold" w:hAnsi="Arial Bold"/>
                <w:spacing w:val="4"/>
              </w:rPr>
              <w:t>Unit overview</w:t>
            </w:r>
          </w:p>
        </w:tc>
        <w:tc>
          <w:tcPr>
            <w:tcW w:w="3402" w:type="dxa"/>
            <w:shd w:val="clear" w:color="auto" w:fill="EDF5E4"/>
            <w:vAlign w:val="center"/>
          </w:tcPr>
          <w:p w:rsidR="001F46ED" w:rsidRPr="00F45FB8" w:rsidRDefault="001F46ED" w:rsidP="001F46ED">
            <w:pPr>
              <w:pStyle w:val="Bodytext95pt0spacesingle"/>
              <w:jc w:val="center"/>
              <w:rPr>
                <w:rStyle w:val="BodytextBold"/>
                <w:rFonts w:ascii="Arial Bold" w:hAnsi="Arial Bold" w:hint="eastAsia"/>
                <w:spacing w:val="4"/>
              </w:rPr>
            </w:pPr>
            <w:r w:rsidRPr="00F45FB8">
              <w:rPr>
                <w:rStyle w:val="BodytextBold"/>
                <w:rFonts w:ascii="Arial Bold" w:hAnsi="Arial Bold"/>
                <w:spacing w:val="4"/>
              </w:rPr>
              <w:t>Unit 1: Making changes</w:t>
            </w:r>
          </w:p>
        </w:tc>
        <w:tc>
          <w:tcPr>
            <w:tcW w:w="3402" w:type="dxa"/>
            <w:shd w:val="clear" w:color="auto" w:fill="EDF5E4"/>
            <w:vAlign w:val="center"/>
          </w:tcPr>
          <w:p w:rsidR="001F46ED" w:rsidRPr="00F45FB8" w:rsidRDefault="001F46ED" w:rsidP="001F46ED">
            <w:pPr>
              <w:pStyle w:val="Bodytext95pt0spacesingle"/>
              <w:jc w:val="center"/>
              <w:rPr>
                <w:rStyle w:val="BodytextBold"/>
                <w:rFonts w:ascii="Arial Bold" w:hAnsi="Arial Bold" w:hint="eastAsia"/>
                <w:spacing w:val="4"/>
              </w:rPr>
            </w:pPr>
            <w:r w:rsidRPr="00F45FB8">
              <w:rPr>
                <w:rStyle w:val="BodytextBold"/>
                <w:rFonts w:ascii="Arial Bold" w:hAnsi="Arial Bold"/>
                <w:spacing w:val="4"/>
              </w:rPr>
              <w:t>Unit 2: Energy and electricity</w:t>
            </w:r>
          </w:p>
        </w:tc>
        <w:tc>
          <w:tcPr>
            <w:tcW w:w="3543" w:type="dxa"/>
            <w:shd w:val="clear" w:color="auto" w:fill="EDF5E4"/>
            <w:vAlign w:val="center"/>
          </w:tcPr>
          <w:p w:rsidR="001F46ED" w:rsidRPr="00F45FB8" w:rsidRDefault="001F46ED" w:rsidP="001F46ED">
            <w:pPr>
              <w:pStyle w:val="Bodytext95pt0spacesingle"/>
              <w:jc w:val="center"/>
              <w:rPr>
                <w:rStyle w:val="BodytextBold"/>
                <w:rFonts w:ascii="Arial Bold" w:hAnsi="Arial Bold" w:hint="eastAsia"/>
                <w:spacing w:val="4"/>
              </w:rPr>
            </w:pPr>
            <w:r w:rsidRPr="00F45FB8">
              <w:rPr>
                <w:rStyle w:val="BodytextBold"/>
                <w:rFonts w:ascii="Arial Bold" w:hAnsi="Arial Bold"/>
                <w:spacing w:val="4"/>
              </w:rPr>
              <w:t>Unit 3: Our changing world</w:t>
            </w:r>
          </w:p>
        </w:tc>
        <w:tc>
          <w:tcPr>
            <w:tcW w:w="3261" w:type="dxa"/>
            <w:shd w:val="clear" w:color="auto" w:fill="EDF5E4"/>
            <w:vAlign w:val="center"/>
          </w:tcPr>
          <w:p w:rsidR="001F46ED" w:rsidRPr="00F45FB8" w:rsidRDefault="001F46ED" w:rsidP="001F46ED">
            <w:pPr>
              <w:pStyle w:val="Bodytext95pt0spacesingle"/>
              <w:jc w:val="center"/>
              <w:rPr>
                <w:rStyle w:val="BodytextBold"/>
                <w:rFonts w:ascii="Arial Bold" w:hAnsi="Arial Bold" w:hint="eastAsia"/>
                <w:spacing w:val="4"/>
              </w:rPr>
            </w:pPr>
            <w:r w:rsidRPr="00F45FB8">
              <w:rPr>
                <w:rStyle w:val="BodytextBold"/>
                <w:rFonts w:ascii="Arial Bold" w:hAnsi="Arial Bold"/>
                <w:spacing w:val="4"/>
              </w:rPr>
              <w:t>Unit 4: Life on Earth</w:t>
            </w:r>
          </w:p>
        </w:tc>
      </w:tr>
      <w:tr w:rsidR="001F46ED" w:rsidRPr="002076F3" w:rsidTr="00F45FB8">
        <w:trPr>
          <w:trHeight w:val="4142"/>
        </w:trPr>
        <w:tc>
          <w:tcPr>
            <w:tcW w:w="1554" w:type="dxa"/>
            <w:vMerge/>
            <w:shd w:val="clear" w:color="auto" w:fill="DBEDAE"/>
          </w:tcPr>
          <w:p w:rsidR="001F46ED" w:rsidRPr="00F45FB8" w:rsidRDefault="001F46ED" w:rsidP="002672FB">
            <w:pPr>
              <w:pStyle w:val="Bodytext95pt0spacesingle"/>
              <w:rPr>
                <w:rStyle w:val="BodytextBold"/>
                <w:rFonts w:ascii="Arial Bold" w:hAnsi="Arial Bold" w:hint="eastAsia"/>
                <w:spacing w:val="4"/>
              </w:rPr>
            </w:pPr>
          </w:p>
        </w:tc>
        <w:tc>
          <w:tcPr>
            <w:tcW w:w="3402" w:type="dxa"/>
          </w:tcPr>
          <w:p w:rsidR="001F46ED" w:rsidRPr="002076F3" w:rsidRDefault="001F46ED" w:rsidP="0085016B">
            <w:pPr>
              <w:pStyle w:val="Bodytext95pt3spaceatleast12"/>
              <w:spacing w:after="0"/>
            </w:pPr>
            <w:r w:rsidRPr="002076F3">
              <w:t>Students investigate changes that can be made to materials and how these changes are classified as reversible or irreversible. They plan investigation methods using fair testing to answer questions. Students identify and assess risks, make observations, accurately record data and develop explanations. They suggest improvements, which can be made to their methods to improve investigations. Students explore the effects of reversible and irreversible changes in everyday materials and how this scientific understanding is used to solve problems that directly affect people’s lives.</w:t>
            </w:r>
          </w:p>
        </w:tc>
        <w:tc>
          <w:tcPr>
            <w:tcW w:w="3402" w:type="dxa"/>
          </w:tcPr>
          <w:p w:rsidR="001F46ED" w:rsidRPr="002076F3" w:rsidRDefault="001F46ED" w:rsidP="0085016B">
            <w:pPr>
              <w:pStyle w:val="Bodytext95pt3spaceatleast12"/>
              <w:spacing w:after="0"/>
            </w:pPr>
            <w:r w:rsidRPr="002076F3">
              <w:t>Students investigate electrical circuits as a means of transferring and transforming electricity. They design and construct electrical circuits to make observations, develop explanations and perform specific tasks, using materials and equipment safely. Students explore how energy from a variety of sources can be used to generate electricity and identify energy transformations associated with different methods of electricity production. They identify where scientific understanding and discoveries related to the production and use of electricity have affected people’s lives and evaluate personal and community decisions related to use of different energy sources and their sustainability.</w:t>
            </w:r>
          </w:p>
        </w:tc>
        <w:tc>
          <w:tcPr>
            <w:tcW w:w="3543" w:type="dxa"/>
          </w:tcPr>
          <w:p w:rsidR="001F46ED" w:rsidRPr="002076F3" w:rsidRDefault="001F46ED" w:rsidP="00433026">
            <w:pPr>
              <w:pStyle w:val="Bodytext95pt3spaceatleast12"/>
              <w:spacing w:after="0"/>
            </w:pPr>
            <w:r w:rsidRPr="002076F3">
              <w:t>Students explore how sudden geological changes and extreme weather events can affect Earth’s surface. They consider the effects of earthquakes and volcanoes on Earth’s surface and how communities are affected by these events. They gather, record and interpret data relating to weather and weather events. Students explore the ways in which scientists are assisted by the observations of people from other cultures, including those throughout Asia. Students construct representations of cyclones and evaluate community and personal decisions related to preparation for natural disasters. They investigate how predictions regarding the course of tropical cyclones can be improved by gathering data.</w:t>
            </w:r>
          </w:p>
        </w:tc>
        <w:tc>
          <w:tcPr>
            <w:tcW w:w="3261" w:type="dxa"/>
          </w:tcPr>
          <w:p w:rsidR="001F46ED" w:rsidRPr="002076F3" w:rsidRDefault="001F46ED" w:rsidP="0085016B">
            <w:pPr>
              <w:pStyle w:val="Bodytext95pt3spaceatleast12"/>
              <w:spacing w:after="0"/>
            </w:pPr>
            <w:r w:rsidRPr="002076F3">
              <w:t>Students explore the environmental conditions that affect the growth and survival of living things. They use simulations to plan and conduct fair tests and analyse the results of these tests. Students pose questions, plan and conduct investigations into the environmental factors that affect the growth of living things. They gather, record and interpret observations relating to their investigations. Students consider human impact on the environment and how science knowledge can be used to inform personal and community decisions. They recommend actions to develop environments for native plants and animals.</w:t>
            </w:r>
          </w:p>
        </w:tc>
      </w:tr>
      <w:tr w:rsidR="001F46ED" w:rsidRPr="002076F3" w:rsidTr="00F45FB8">
        <w:trPr>
          <w:trHeight w:val="20"/>
        </w:trPr>
        <w:tc>
          <w:tcPr>
            <w:tcW w:w="1554" w:type="dxa"/>
            <w:shd w:val="clear" w:color="auto" w:fill="DBEDAE"/>
          </w:tcPr>
          <w:p w:rsidR="001F46ED" w:rsidRPr="00F45FB8" w:rsidRDefault="001F46ED" w:rsidP="002672FB">
            <w:pPr>
              <w:pStyle w:val="Bodytext95pt0spacesingle"/>
              <w:rPr>
                <w:rStyle w:val="BodytextBold"/>
                <w:rFonts w:ascii="Arial Bold" w:hAnsi="Arial Bold" w:hint="eastAsia"/>
                <w:spacing w:val="4"/>
              </w:rPr>
            </w:pPr>
            <w:r w:rsidRPr="00F45FB8">
              <w:rPr>
                <w:rStyle w:val="BodytextBold"/>
                <w:rFonts w:ascii="Arial Bold" w:hAnsi="Arial Bold"/>
                <w:spacing w:val="4"/>
              </w:rPr>
              <w:t>General capabilities and cross-curriculum priorities</w:t>
            </w:r>
          </w:p>
        </w:tc>
        <w:tc>
          <w:tcPr>
            <w:tcW w:w="3402" w:type="dxa"/>
          </w:tcPr>
          <w:p w:rsidR="001F46ED" w:rsidRPr="002076F3" w:rsidRDefault="001F46ED" w:rsidP="00143A12">
            <w:pPr>
              <w:pStyle w:val="Bodytext95pt6spaceatleast12"/>
            </w:pPr>
            <w:r w:rsidRPr="002076F3">
              <w:t>Opportunities to engage with:</w:t>
            </w:r>
          </w:p>
          <w:p w:rsidR="001F46ED" w:rsidRPr="002076F3" w:rsidRDefault="001F46ED" w:rsidP="00661EF3">
            <w:pPr>
              <w:pStyle w:val="Bodytext10pt0spaceatleast12"/>
              <w:rPr>
                <w:vertAlign w:val="subscript"/>
              </w:rPr>
            </w:pPr>
            <w:r w:rsidRPr="002076F3">
              <w:rPr>
                <w:rFonts w:cs="Arial"/>
                <w:noProof/>
                <w:lang w:eastAsia="zh-CN"/>
              </w:rPr>
              <mc:AlternateContent>
                <mc:Choice Requires="wpg">
                  <w:drawing>
                    <wp:inline distT="0" distB="0" distL="0" distR="0" wp14:anchorId="36A95330" wp14:editId="18E91D99">
                      <wp:extent cx="121494" cy="134596"/>
                      <wp:effectExtent l="0" t="0" r="5715" b="0"/>
                      <wp:docPr id="722" name="Group 72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1494" cy="134596"/>
                                <a:chOff x="0" y="0"/>
                                <a:chExt cx="199" cy="231"/>
                              </a:xfrm>
                              <a:solidFill>
                                <a:srgbClr val="94C634"/>
                              </a:solidFill>
                            </wpg:grpSpPr>
                            <wps:wsp>
                              <wps:cNvPr id="723"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4"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5"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EFE1E60" id="Group 722" o:spid="_x0000_s1026" style="width:9.55pt;height:10.6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">
                      <o:lock v:ext="edit" aspectratio="t"/>
                      <v:shape id="Freeform 3" o:spid="_x0000_s1027"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" path="m162,199r-125,l33,195r,-9l37,182r125,l166,186r,9l162,199xe" filled="f" stroked="f">
                        <v:path arrowok="t" o:connecttype="custom" o:connectlocs="162,199;37,199;33,195;33,186;37,182;162,182;166,186;166,195;162,199" o:connectangles="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42214329" wp14:editId="111A47CD">
                      <wp:extent cx="134282" cy="134282"/>
                      <wp:effectExtent l="0" t="0" r="0" b="0"/>
                      <wp:docPr id="729" name="Group 72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4282" cy="134282"/>
                                <a:chOff x="0" y="0"/>
                                <a:chExt cx="247" cy="246"/>
                              </a:xfrm>
                              <a:solidFill>
                                <a:srgbClr val="94C634"/>
                              </a:solidFill>
                            </wpg:grpSpPr>
                            <wps:wsp>
                              <wps:cNvPr id="730" name="Freeform 730"/>
                              <wps:cNvSpPr>
                                <a:spLocks/>
                              </wps:cNvSpPr>
                              <wps:spPr bwMode="auto">
                                <a:xfrm>
                                  <a:off x="0" y="0"/>
                                  <a:ext cx="247" cy="246"/>
                                </a:xfrm>
                                <a:custGeom>
                                  <a:avLst/>
                                  <a:gdLst>
                                    <a:gd name="T0" fmla="*/ 123 w 247"/>
                                    <a:gd name="T1" fmla="*/ 123 h 246"/>
                                    <a:gd name="T2" fmla="*/ 0 w 247"/>
                                    <a:gd name="T3" fmla="*/ 123 h 246"/>
                                    <a:gd name="T4" fmla="*/ 0 w 247"/>
                                    <a:gd name="T5" fmla="*/ 0 h 246"/>
                                    <a:gd name="T6" fmla="*/ 123 w 247"/>
                                    <a:gd name="T7" fmla="*/ 0 h 246"/>
                                    <a:gd name="T8" fmla="*/ 123 w 247"/>
                                    <a:gd name="T9" fmla="*/ 25 h 246"/>
                                    <a:gd name="T10" fmla="*/ 57 w 247"/>
                                    <a:gd name="T11" fmla="*/ 25 h 246"/>
                                    <a:gd name="T12" fmla="*/ 53 w 247"/>
                                    <a:gd name="T13" fmla="*/ 28 h 246"/>
                                    <a:gd name="T14" fmla="*/ 53 w 247"/>
                                    <a:gd name="T15" fmla="*/ 56 h 246"/>
                                    <a:gd name="T16" fmla="*/ 26 w 247"/>
                                    <a:gd name="T17" fmla="*/ 56 h 246"/>
                                    <a:gd name="T18" fmla="*/ 22 w 247"/>
                                    <a:gd name="T19" fmla="*/ 59 h 246"/>
                                    <a:gd name="T20" fmla="*/ 22 w 247"/>
                                    <a:gd name="T21" fmla="*/ 67 h 246"/>
                                    <a:gd name="T22" fmla="*/ 25 w 247"/>
                                    <a:gd name="T23" fmla="*/ 71 h 246"/>
                                    <a:gd name="T24" fmla="*/ 54 w 247"/>
                                    <a:gd name="T25" fmla="*/ 71 h 246"/>
                                    <a:gd name="T26" fmla="*/ 54 w 247"/>
                                    <a:gd name="T27" fmla="*/ 98 h 246"/>
                                    <a:gd name="T28" fmla="*/ 57 w 247"/>
                                    <a:gd name="T29" fmla="*/ 102 h 246"/>
                                    <a:gd name="T30" fmla="*/ 123 w 247"/>
                                    <a:gd name="T31" fmla="*/ 102 h 246"/>
                                    <a:gd name="T32" fmla="*/ 123 w 247"/>
                                    <a:gd name="T33" fmla="*/ 123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7" h="246">
                                      <a:moveTo>
                                        <a:pt x="123" y="123"/>
                                      </a:moveTo>
                                      <a:lnTo>
                                        <a:pt x="0" y="123"/>
                                      </a:lnTo>
                                      <a:lnTo>
                                        <a:pt x="0" y="0"/>
                                      </a:lnTo>
                                      <a:lnTo>
                                        <a:pt x="123" y="0"/>
                                      </a:lnTo>
                                      <a:lnTo>
                                        <a:pt x="123" y="25"/>
                                      </a:lnTo>
                                      <a:lnTo>
                                        <a:pt x="57" y="25"/>
                                      </a:lnTo>
                                      <a:lnTo>
                                        <a:pt x="53" y="28"/>
                                      </a:lnTo>
                                      <a:lnTo>
                                        <a:pt x="53" y="56"/>
                                      </a:lnTo>
                                      <a:lnTo>
                                        <a:pt x="26" y="56"/>
                                      </a:lnTo>
                                      <a:lnTo>
                                        <a:pt x="22" y="59"/>
                                      </a:lnTo>
                                      <a:lnTo>
                                        <a:pt x="22" y="67"/>
                                      </a:lnTo>
                                      <a:lnTo>
                                        <a:pt x="25" y="71"/>
                                      </a:lnTo>
                                      <a:lnTo>
                                        <a:pt x="54" y="71"/>
                                      </a:lnTo>
                                      <a:lnTo>
                                        <a:pt x="54" y="98"/>
                                      </a:lnTo>
                                      <a:lnTo>
                                        <a:pt x="57" y="102"/>
                                      </a:lnTo>
                                      <a:lnTo>
                                        <a:pt x="123" y="102"/>
                                      </a:lnTo>
                                      <a:lnTo>
                                        <a:pt x="123" y="1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1" name="Freeform 37"/>
                              <wps:cNvSpPr>
                                <a:spLocks/>
                              </wps:cNvSpPr>
                              <wps:spPr bwMode="auto">
                                <a:xfrm>
                                  <a:off x="0" y="0"/>
                                  <a:ext cx="247" cy="246"/>
                                </a:xfrm>
                                <a:custGeom>
                                  <a:avLst/>
                                  <a:gdLst>
                                    <a:gd name="T0" fmla="*/ 123 w 247"/>
                                    <a:gd name="T1" fmla="*/ 102 h 246"/>
                                    <a:gd name="T2" fmla="*/ 65 w 247"/>
                                    <a:gd name="T3" fmla="*/ 102 h 246"/>
                                    <a:gd name="T4" fmla="*/ 69 w 247"/>
                                    <a:gd name="T5" fmla="*/ 99 h 246"/>
                                    <a:gd name="T6" fmla="*/ 69 w 247"/>
                                    <a:gd name="T7" fmla="*/ 71 h 246"/>
                                    <a:gd name="T8" fmla="*/ 96 w 247"/>
                                    <a:gd name="T9" fmla="*/ 71 h 246"/>
                                    <a:gd name="T10" fmla="*/ 99 w 247"/>
                                    <a:gd name="T11" fmla="*/ 68 h 246"/>
                                    <a:gd name="T12" fmla="*/ 99 w 247"/>
                                    <a:gd name="T13" fmla="*/ 63 h 246"/>
                                    <a:gd name="T14" fmla="*/ 99 w 247"/>
                                    <a:gd name="T15" fmla="*/ 60 h 246"/>
                                    <a:gd name="T16" fmla="*/ 96 w 247"/>
                                    <a:gd name="T17" fmla="*/ 56 h 246"/>
                                    <a:gd name="T18" fmla="*/ 68 w 247"/>
                                    <a:gd name="T19" fmla="*/ 56 h 246"/>
                                    <a:gd name="T20" fmla="*/ 68 w 247"/>
                                    <a:gd name="T21" fmla="*/ 29 h 246"/>
                                    <a:gd name="T22" fmla="*/ 65 w 247"/>
                                    <a:gd name="T23" fmla="*/ 25 h 246"/>
                                    <a:gd name="T24" fmla="*/ 123 w 247"/>
                                    <a:gd name="T25" fmla="*/ 25 h 246"/>
                                    <a:gd name="T26" fmla="*/ 123 w 247"/>
                                    <a:gd name="T27" fmla="*/ 102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7" h="246">
                                      <a:moveTo>
                                        <a:pt x="123" y="102"/>
                                      </a:moveTo>
                                      <a:lnTo>
                                        <a:pt x="65" y="102"/>
                                      </a:lnTo>
                                      <a:lnTo>
                                        <a:pt x="69" y="99"/>
                                      </a:lnTo>
                                      <a:lnTo>
                                        <a:pt x="69" y="71"/>
                                      </a:lnTo>
                                      <a:lnTo>
                                        <a:pt x="96" y="71"/>
                                      </a:lnTo>
                                      <a:lnTo>
                                        <a:pt x="99" y="68"/>
                                      </a:lnTo>
                                      <a:lnTo>
                                        <a:pt x="99" y="63"/>
                                      </a:lnTo>
                                      <a:lnTo>
                                        <a:pt x="99" y="60"/>
                                      </a:lnTo>
                                      <a:lnTo>
                                        <a:pt x="96" y="56"/>
                                      </a:lnTo>
                                      <a:lnTo>
                                        <a:pt x="68" y="56"/>
                                      </a:lnTo>
                                      <a:lnTo>
                                        <a:pt x="68" y="29"/>
                                      </a:lnTo>
                                      <a:lnTo>
                                        <a:pt x="65" y="25"/>
                                      </a:lnTo>
                                      <a:lnTo>
                                        <a:pt x="123" y="25"/>
                                      </a:lnTo>
                                      <a:lnTo>
                                        <a:pt x="123" y="10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2" name="Freeform 38"/>
                              <wps:cNvSpPr>
                                <a:spLocks/>
                              </wps:cNvSpPr>
                              <wps:spPr bwMode="auto">
                                <a:xfrm>
                                  <a:off x="0" y="0"/>
                                  <a:ext cx="247" cy="246"/>
                                </a:xfrm>
                                <a:custGeom>
                                  <a:avLst/>
                                  <a:gdLst>
                                    <a:gd name="T0" fmla="*/ 220 w 247"/>
                                    <a:gd name="T1" fmla="*/ 69 h 246"/>
                                    <a:gd name="T2" fmla="*/ 150 w 247"/>
                                    <a:gd name="T3" fmla="*/ 69 h 246"/>
                                    <a:gd name="T4" fmla="*/ 147 w 247"/>
                                    <a:gd name="T5" fmla="*/ 66 h 246"/>
                                    <a:gd name="T6" fmla="*/ 147 w 247"/>
                                    <a:gd name="T7" fmla="*/ 58 h 246"/>
                                    <a:gd name="T8" fmla="*/ 150 w 247"/>
                                    <a:gd name="T9" fmla="*/ 54 h 246"/>
                                    <a:gd name="T10" fmla="*/ 220 w 247"/>
                                    <a:gd name="T11" fmla="*/ 54 h 246"/>
                                    <a:gd name="T12" fmla="*/ 223 w 247"/>
                                    <a:gd name="T13" fmla="*/ 58 h 246"/>
                                    <a:gd name="T14" fmla="*/ 223 w 247"/>
                                    <a:gd name="T15" fmla="*/ 66 h 246"/>
                                    <a:gd name="T16" fmla="*/ 220 w 247"/>
                                    <a:gd name="T17" fmla="*/ 6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46">
                                      <a:moveTo>
                                        <a:pt x="220" y="69"/>
                                      </a:moveTo>
                                      <a:lnTo>
                                        <a:pt x="150" y="69"/>
                                      </a:lnTo>
                                      <a:lnTo>
                                        <a:pt x="147" y="66"/>
                                      </a:lnTo>
                                      <a:lnTo>
                                        <a:pt x="147" y="58"/>
                                      </a:lnTo>
                                      <a:lnTo>
                                        <a:pt x="150" y="54"/>
                                      </a:lnTo>
                                      <a:lnTo>
                                        <a:pt x="220" y="54"/>
                                      </a:lnTo>
                                      <a:lnTo>
                                        <a:pt x="223" y="58"/>
                                      </a:lnTo>
                                      <a:lnTo>
                                        <a:pt x="223" y="66"/>
                                      </a:lnTo>
                                      <a:lnTo>
                                        <a:pt x="220" y="6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3" name="Freeform 39"/>
                              <wps:cNvSpPr>
                                <a:spLocks/>
                              </wps:cNvSpPr>
                              <wps:spPr bwMode="auto">
                                <a:xfrm>
                                  <a:off x="0" y="0"/>
                                  <a:ext cx="247" cy="246"/>
                                </a:xfrm>
                                <a:custGeom>
                                  <a:avLst/>
                                  <a:gdLst>
                                    <a:gd name="T0" fmla="*/ 247 w 247"/>
                                    <a:gd name="T1" fmla="*/ 246 h 246"/>
                                    <a:gd name="T2" fmla="*/ 123 w 247"/>
                                    <a:gd name="T3" fmla="*/ 246 h 246"/>
                                    <a:gd name="T4" fmla="*/ 123 w 247"/>
                                    <a:gd name="T5" fmla="*/ 123 h 246"/>
                                    <a:gd name="T6" fmla="*/ 247 w 247"/>
                                    <a:gd name="T7" fmla="*/ 123 h 246"/>
                                    <a:gd name="T8" fmla="*/ 247 w 247"/>
                                    <a:gd name="T9" fmla="*/ 146 h 246"/>
                                    <a:gd name="T10" fmla="*/ 182 w 247"/>
                                    <a:gd name="T11" fmla="*/ 146 h 246"/>
                                    <a:gd name="T12" fmla="*/ 179 w 247"/>
                                    <a:gd name="T13" fmla="*/ 150 h 246"/>
                                    <a:gd name="T14" fmla="*/ 180 w 247"/>
                                    <a:gd name="T15" fmla="*/ 153 h 246"/>
                                    <a:gd name="T16" fmla="*/ 180 w 247"/>
                                    <a:gd name="T17" fmla="*/ 157 h 246"/>
                                    <a:gd name="T18" fmla="*/ 183 w 247"/>
                                    <a:gd name="T19" fmla="*/ 161 h 246"/>
                                    <a:gd name="T20" fmla="*/ 247 w 247"/>
                                    <a:gd name="T21" fmla="*/ 161 h 246"/>
                                    <a:gd name="T22" fmla="*/ 247 w 247"/>
                                    <a:gd name="T23" fmla="*/ 177 h 246"/>
                                    <a:gd name="T24" fmla="*/ 152 w 247"/>
                                    <a:gd name="T25" fmla="*/ 177 h 246"/>
                                    <a:gd name="T26" fmla="*/ 149 w 247"/>
                                    <a:gd name="T27" fmla="*/ 180 h 246"/>
                                    <a:gd name="T28" fmla="*/ 149 w 247"/>
                                    <a:gd name="T29" fmla="*/ 188 h 246"/>
                                    <a:gd name="T30" fmla="*/ 152 w 247"/>
                                    <a:gd name="T31" fmla="*/ 192 h 246"/>
                                    <a:gd name="T32" fmla="*/ 247 w 247"/>
                                    <a:gd name="T33" fmla="*/ 192 h 246"/>
                                    <a:gd name="T34" fmla="*/ 247 w 247"/>
                                    <a:gd name="T35" fmla="*/ 208 h 246"/>
                                    <a:gd name="T36" fmla="*/ 183 w 247"/>
                                    <a:gd name="T37" fmla="*/ 208 h 246"/>
                                    <a:gd name="T38" fmla="*/ 180 w 247"/>
                                    <a:gd name="T39" fmla="*/ 211 h 246"/>
                                    <a:gd name="T40" fmla="*/ 180 w 247"/>
                                    <a:gd name="T41" fmla="*/ 219 h 246"/>
                                    <a:gd name="T42" fmla="*/ 182 w 247"/>
                                    <a:gd name="T43" fmla="*/ 223 h 246"/>
                                    <a:gd name="T44" fmla="*/ 247 w 247"/>
                                    <a:gd name="T45" fmla="*/ 223 h 246"/>
                                    <a:gd name="T46" fmla="*/ 247 w 247"/>
                                    <a:gd name="T47"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246">
                                      <a:moveTo>
                                        <a:pt x="247" y="246"/>
                                      </a:moveTo>
                                      <a:lnTo>
                                        <a:pt x="123" y="246"/>
                                      </a:lnTo>
                                      <a:lnTo>
                                        <a:pt x="123" y="123"/>
                                      </a:lnTo>
                                      <a:lnTo>
                                        <a:pt x="247" y="123"/>
                                      </a:lnTo>
                                      <a:lnTo>
                                        <a:pt x="247" y="146"/>
                                      </a:lnTo>
                                      <a:lnTo>
                                        <a:pt x="182" y="146"/>
                                      </a:lnTo>
                                      <a:lnTo>
                                        <a:pt x="179" y="150"/>
                                      </a:lnTo>
                                      <a:lnTo>
                                        <a:pt x="180" y="153"/>
                                      </a:lnTo>
                                      <a:lnTo>
                                        <a:pt x="180" y="157"/>
                                      </a:lnTo>
                                      <a:lnTo>
                                        <a:pt x="183" y="161"/>
                                      </a:lnTo>
                                      <a:lnTo>
                                        <a:pt x="247" y="161"/>
                                      </a:lnTo>
                                      <a:lnTo>
                                        <a:pt x="247" y="177"/>
                                      </a:lnTo>
                                      <a:lnTo>
                                        <a:pt x="152" y="177"/>
                                      </a:lnTo>
                                      <a:lnTo>
                                        <a:pt x="149" y="180"/>
                                      </a:lnTo>
                                      <a:lnTo>
                                        <a:pt x="149" y="188"/>
                                      </a:lnTo>
                                      <a:lnTo>
                                        <a:pt x="152" y="192"/>
                                      </a:lnTo>
                                      <a:lnTo>
                                        <a:pt x="247" y="192"/>
                                      </a:lnTo>
                                      <a:lnTo>
                                        <a:pt x="247" y="208"/>
                                      </a:lnTo>
                                      <a:lnTo>
                                        <a:pt x="183" y="208"/>
                                      </a:lnTo>
                                      <a:lnTo>
                                        <a:pt x="180" y="211"/>
                                      </a:lnTo>
                                      <a:lnTo>
                                        <a:pt x="180" y="219"/>
                                      </a:lnTo>
                                      <a:lnTo>
                                        <a:pt x="182" y="223"/>
                                      </a:lnTo>
                                      <a:lnTo>
                                        <a:pt x="247" y="223"/>
                                      </a:lnTo>
                                      <a:lnTo>
                                        <a:pt x="247"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 name="Freeform 40"/>
                              <wps:cNvSpPr>
                                <a:spLocks/>
                              </wps:cNvSpPr>
                              <wps:spPr bwMode="auto">
                                <a:xfrm>
                                  <a:off x="0" y="0"/>
                                  <a:ext cx="247" cy="246"/>
                                </a:xfrm>
                                <a:custGeom>
                                  <a:avLst/>
                                  <a:gdLst>
                                    <a:gd name="T0" fmla="*/ 247 w 247"/>
                                    <a:gd name="T1" fmla="*/ 161 h 246"/>
                                    <a:gd name="T2" fmla="*/ 191 w 247"/>
                                    <a:gd name="T3" fmla="*/ 161 h 246"/>
                                    <a:gd name="T4" fmla="*/ 195 w 247"/>
                                    <a:gd name="T5" fmla="*/ 158 h 246"/>
                                    <a:gd name="T6" fmla="*/ 195 w 247"/>
                                    <a:gd name="T7" fmla="*/ 150 h 246"/>
                                    <a:gd name="T8" fmla="*/ 192 w 247"/>
                                    <a:gd name="T9" fmla="*/ 146 h 246"/>
                                    <a:gd name="T10" fmla="*/ 247 w 247"/>
                                    <a:gd name="T11" fmla="*/ 146 h 246"/>
                                    <a:gd name="T12" fmla="*/ 247 w 247"/>
                                    <a:gd name="T13" fmla="*/ 161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61"/>
                                      </a:moveTo>
                                      <a:lnTo>
                                        <a:pt x="191" y="161"/>
                                      </a:lnTo>
                                      <a:lnTo>
                                        <a:pt x="195" y="158"/>
                                      </a:lnTo>
                                      <a:lnTo>
                                        <a:pt x="195" y="150"/>
                                      </a:lnTo>
                                      <a:lnTo>
                                        <a:pt x="192" y="146"/>
                                      </a:lnTo>
                                      <a:lnTo>
                                        <a:pt x="247" y="146"/>
                                      </a:lnTo>
                                      <a:lnTo>
                                        <a:pt x="247"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5" name="Freeform 41"/>
                              <wps:cNvSpPr>
                                <a:spLocks/>
                              </wps:cNvSpPr>
                              <wps:spPr bwMode="auto">
                                <a:xfrm>
                                  <a:off x="0" y="0"/>
                                  <a:ext cx="247" cy="246"/>
                                </a:xfrm>
                                <a:custGeom>
                                  <a:avLst/>
                                  <a:gdLst>
                                    <a:gd name="T0" fmla="*/ 35 w 247"/>
                                    <a:gd name="T1" fmla="*/ 219 h 246"/>
                                    <a:gd name="T2" fmla="*/ 32 w 247"/>
                                    <a:gd name="T3" fmla="*/ 219 h 246"/>
                                    <a:gd name="T4" fmla="*/ 30 w 247"/>
                                    <a:gd name="T5" fmla="*/ 218 h 246"/>
                                    <a:gd name="T6" fmla="*/ 25 w 247"/>
                                    <a:gd name="T7" fmla="*/ 213 h 246"/>
                                    <a:gd name="T8" fmla="*/ 25 w 247"/>
                                    <a:gd name="T9" fmla="*/ 208 h 246"/>
                                    <a:gd name="T10" fmla="*/ 28 w 247"/>
                                    <a:gd name="T11" fmla="*/ 205 h 246"/>
                                    <a:gd name="T12" fmla="*/ 50 w 247"/>
                                    <a:gd name="T13" fmla="*/ 183 h 246"/>
                                    <a:gd name="T14" fmla="*/ 28 w 247"/>
                                    <a:gd name="T15" fmla="*/ 162 h 246"/>
                                    <a:gd name="T16" fmla="*/ 25 w 247"/>
                                    <a:gd name="T17" fmla="*/ 159 h 246"/>
                                    <a:gd name="T18" fmla="*/ 25 w 247"/>
                                    <a:gd name="T19" fmla="*/ 153 h 246"/>
                                    <a:gd name="T20" fmla="*/ 28 w 247"/>
                                    <a:gd name="T21" fmla="*/ 150 h 246"/>
                                    <a:gd name="T22" fmla="*/ 31 w 247"/>
                                    <a:gd name="T23" fmla="*/ 147 h 246"/>
                                    <a:gd name="T24" fmla="*/ 36 w 247"/>
                                    <a:gd name="T25" fmla="*/ 147 h 246"/>
                                    <a:gd name="T26" fmla="*/ 39 w 247"/>
                                    <a:gd name="T27" fmla="*/ 150 h 246"/>
                                    <a:gd name="T28" fmla="*/ 61 w 247"/>
                                    <a:gd name="T29" fmla="*/ 172 h 246"/>
                                    <a:gd name="T30" fmla="*/ 84 w 247"/>
                                    <a:gd name="T31" fmla="*/ 172 h 246"/>
                                    <a:gd name="T32" fmla="*/ 72 w 247"/>
                                    <a:gd name="T33" fmla="*/ 183 h 246"/>
                                    <a:gd name="T34" fmla="*/ 83 w 247"/>
                                    <a:gd name="T35" fmla="*/ 195 h 246"/>
                                    <a:gd name="T36" fmla="*/ 60 w 247"/>
                                    <a:gd name="T37" fmla="*/ 195 h 246"/>
                                    <a:gd name="T38" fmla="*/ 39 w 247"/>
                                    <a:gd name="T39" fmla="*/ 216 h 246"/>
                                    <a:gd name="T40" fmla="*/ 37 w 247"/>
                                    <a:gd name="T41" fmla="*/ 218 h 246"/>
                                    <a:gd name="T42" fmla="*/ 35 w 247"/>
                                    <a:gd name="T43"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7" h="246">
                                      <a:moveTo>
                                        <a:pt x="35" y="219"/>
                                      </a:moveTo>
                                      <a:lnTo>
                                        <a:pt x="32" y="219"/>
                                      </a:lnTo>
                                      <a:lnTo>
                                        <a:pt x="30" y="218"/>
                                      </a:lnTo>
                                      <a:lnTo>
                                        <a:pt x="25" y="213"/>
                                      </a:lnTo>
                                      <a:lnTo>
                                        <a:pt x="25" y="208"/>
                                      </a:lnTo>
                                      <a:lnTo>
                                        <a:pt x="28" y="205"/>
                                      </a:lnTo>
                                      <a:lnTo>
                                        <a:pt x="50" y="183"/>
                                      </a:lnTo>
                                      <a:lnTo>
                                        <a:pt x="28" y="162"/>
                                      </a:lnTo>
                                      <a:lnTo>
                                        <a:pt x="25" y="159"/>
                                      </a:lnTo>
                                      <a:lnTo>
                                        <a:pt x="25" y="153"/>
                                      </a:lnTo>
                                      <a:lnTo>
                                        <a:pt x="28" y="150"/>
                                      </a:lnTo>
                                      <a:lnTo>
                                        <a:pt x="31" y="147"/>
                                      </a:lnTo>
                                      <a:lnTo>
                                        <a:pt x="36" y="147"/>
                                      </a:lnTo>
                                      <a:lnTo>
                                        <a:pt x="39" y="150"/>
                                      </a:lnTo>
                                      <a:lnTo>
                                        <a:pt x="61" y="172"/>
                                      </a:lnTo>
                                      <a:lnTo>
                                        <a:pt x="84" y="172"/>
                                      </a:lnTo>
                                      <a:lnTo>
                                        <a:pt x="72" y="183"/>
                                      </a:lnTo>
                                      <a:lnTo>
                                        <a:pt x="83" y="195"/>
                                      </a:lnTo>
                                      <a:lnTo>
                                        <a:pt x="60" y="195"/>
                                      </a:lnTo>
                                      <a:lnTo>
                                        <a:pt x="39" y="216"/>
                                      </a:lnTo>
                                      <a:lnTo>
                                        <a:pt x="37" y="218"/>
                                      </a:lnTo>
                                      <a:lnTo>
                                        <a:pt x="35"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 name="Freeform 42"/>
                              <wps:cNvSpPr>
                                <a:spLocks/>
                              </wps:cNvSpPr>
                              <wps:spPr bwMode="auto">
                                <a:xfrm>
                                  <a:off x="0" y="0"/>
                                  <a:ext cx="247" cy="246"/>
                                </a:xfrm>
                                <a:custGeom>
                                  <a:avLst/>
                                  <a:gdLst>
                                    <a:gd name="T0" fmla="*/ 84 w 247"/>
                                    <a:gd name="T1" fmla="*/ 172 h 246"/>
                                    <a:gd name="T2" fmla="*/ 61 w 247"/>
                                    <a:gd name="T3" fmla="*/ 172 h 246"/>
                                    <a:gd name="T4" fmla="*/ 86 w 247"/>
                                    <a:gd name="T5" fmla="*/ 147 h 246"/>
                                    <a:gd name="T6" fmla="*/ 91 w 247"/>
                                    <a:gd name="T7" fmla="*/ 147 h 246"/>
                                    <a:gd name="T8" fmla="*/ 97 w 247"/>
                                    <a:gd name="T9" fmla="*/ 153 h 246"/>
                                    <a:gd name="T10" fmla="*/ 97 w 247"/>
                                    <a:gd name="T11" fmla="*/ 159 h 246"/>
                                    <a:gd name="T12" fmla="*/ 84 w 247"/>
                                    <a:gd name="T13" fmla="*/ 17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84" y="172"/>
                                      </a:moveTo>
                                      <a:lnTo>
                                        <a:pt x="61" y="172"/>
                                      </a:lnTo>
                                      <a:lnTo>
                                        <a:pt x="86" y="147"/>
                                      </a:lnTo>
                                      <a:lnTo>
                                        <a:pt x="91" y="147"/>
                                      </a:lnTo>
                                      <a:lnTo>
                                        <a:pt x="97" y="153"/>
                                      </a:lnTo>
                                      <a:lnTo>
                                        <a:pt x="97" y="159"/>
                                      </a:lnTo>
                                      <a:lnTo>
                                        <a:pt x="84" y="1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 name="Freeform 43"/>
                              <wps:cNvSpPr>
                                <a:spLocks/>
                              </wps:cNvSpPr>
                              <wps:spPr bwMode="auto">
                                <a:xfrm>
                                  <a:off x="0" y="0"/>
                                  <a:ext cx="247" cy="246"/>
                                </a:xfrm>
                                <a:custGeom>
                                  <a:avLst/>
                                  <a:gdLst>
                                    <a:gd name="T0" fmla="*/ 247 w 247"/>
                                    <a:gd name="T1" fmla="*/ 192 h 246"/>
                                    <a:gd name="T2" fmla="*/ 222 w 247"/>
                                    <a:gd name="T3" fmla="*/ 192 h 246"/>
                                    <a:gd name="T4" fmla="*/ 225 w 247"/>
                                    <a:gd name="T5" fmla="*/ 189 h 246"/>
                                    <a:gd name="T6" fmla="*/ 225 w 247"/>
                                    <a:gd name="T7" fmla="*/ 180 h 246"/>
                                    <a:gd name="T8" fmla="*/ 222 w 247"/>
                                    <a:gd name="T9" fmla="*/ 177 h 246"/>
                                    <a:gd name="T10" fmla="*/ 247 w 247"/>
                                    <a:gd name="T11" fmla="*/ 177 h 246"/>
                                    <a:gd name="T12" fmla="*/ 247 w 247"/>
                                    <a:gd name="T13" fmla="*/ 19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92"/>
                                      </a:moveTo>
                                      <a:lnTo>
                                        <a:pt x="222" y="192"/>
                                      </a:lnTo>
                                      <a:lnTo>
                                        <a:pt x="225" y="189"/>
                                      </a:lnTo>
                                      <a:lnTo>
                                        <a:pt x="225" y="180"/>
                                      </a:lnTo>
                                      <a:lnTo>
                                        <a:pt x="222" y="177"/>
                                      </a:lnTo>
                                      <a:lnTo>
                                        <a:pt x="247" y="177"/>
                                      </a:lnTo>
                                      <a:lnTo>
                                        <a:pt x="247" y="19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8" name="Freeform 44"/>
                              <wps:cNvSpPr>
                                <a:spLocks/>
                              </wps:cNvSpPr>
                              <wps:spPr bwMode="auto">
                                <a:xfrm>
                                  <a:off x="0" y="0"/>
                                  <a:ext cx="247" cy="246"/>
                                </a:xfrm>
                                <a:custGeom>
                                  <a:avLst/>
                                  <a:gdLst>
                                    <a:gd name="T0" fmla="*/ 90 w 247"/>
                                    <a:gd name="T1" fmla="*/ 219 h 246"/>
                                    <a:gd name="T2" fmla="*/ 86 w 247"/>
                                    <a:gd name="T3" fmla="*/ 219 h 246"/>
                                    <a:gd name="T4" fmla="*/ 84 w 247"/>
                                    <a:gd name="T5" fmla="*/ 218 h 246"/>
                                    <a:gd name="T6" fmla="*/ 82 w 247"/>
                                    <a:gd name="T7" fmla="*/ 216 h 246"/>
                                    <a:gd name="T8" fmla="*/ 60 w 247"/>
                                    <a:gd name="T9" fmla="*/ 195 h 246"/>
                                    <a:gd name="T10" fmla="*/ 83 w 247"/>
                                    <a:gd name="T11" fmla="*/ 195 h 246"/>
                                    <a:gd name="T12" fmla="*/ 92 w 247"/>
                                    <a:gd name="T13" fmla="*/ 205 h 246"/>
                                    <a:gd name="T14" fmla="*/ 96 w 247"/>
                                    <a:gd name="T15" fmla="*/ 208 h 246"/>
                                    <a:gd name="T16" fmla="*/ 96 w 247"/>
                                    <a:gd name="T17" fmla="*/ 213 h 246"/>
                                    <a:gd name="T18" fmla="*/ 91 w 247"/>
                                    <a:gd name="T19" fmla="*/ 218 h 246"/>
                                    <a:gd name="T20" fmla="*/ 90 w 247"/>
                                    <a:gd name="T21"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7" h="246">
                                      <a:moveTo>
                                        <a:pt x="90" y="219"/>
                                      </a:moveTo>
                                      <a:lnTo>
                                        <a:pt x="86" y="219"/>
                                      </a:lnTo>
                                      <a:lnTo>
                                        <a:pt x="84" y="218"/>
                                      </a:lnTo>
                                      <a:lnTo>
                                        <a:pt x="82" y="216"/>
                                      </a:lnTo>
                                      <a:lnTo>
                                        <a:pt x="60" y="195"/>
                                      </a:lnTo>
                                      <a:lnTo>
                                        <a:pt x="83" y="195"/>
                                      </a:lnTo>
                                      <a:lnTo>
                                        <a:pt x="92" y="205"/>
                                      </a:lnTo>
                                      <a:lnTo>
                                        <a:pt x="96" y="208"/>
                                      </a:lnTo>
                                      <a:lnTo>
                                        <a:pt x="96" y="213"/>
                                      </a:lnTo>
                                      <a:lnTo>
                                        <a:pt x="91" y="218"/>
                                      </a:lnTo>
                                      <a:lnTo>
                                        <a:pt x="90"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9" name="Freeform 45"/>
                              <wps:cNvSpPr>
                                <a:spLocks/>
                              </wps:cNvSpPr>
                              <wps:spPr bwMode="auto">
                                <a:xfrm>
                                  <a:off x="0" y="0"/>
                                  <a:ext cx="247" cy="246"/>
                                </a:xfrm>
                                <a:custGeom>
                                  <a:avLst/>
                                  <a:gdLst>
                                    <a:gd name="T0" fmla="*/ 247 w 247"/>
                                    <a:gd name="T1" fmla="*/ 223 h 246"/>
                                    <a:gd name="T2" fmla="*/ 191 w 247"/>
                                    <a:gd name="T3" fmla="*/ 223 h 246"/>
                                    <a:gd name="T4" fmla="*/ 195 w 247"/>
                                    <a:gd name="T5" fmla="*/ 219 h 246"/>
                                    <a:gd name="T6" fmla="*/ 195 w 247"/>
                                    <a:gd name="T7" fmla="*/ 212 h 246"/>
                                    <a:gd name="T8" fmla="*/ 191 w 247"/>
                                    <a:gd name="T9" fmla="*/ 208 h 246"/>
                                    <a:gd name="T10" fmla="*/ 247 w 247"/>
                                    <a:gd name="T11" fmla="*/ 208 h 246"/>
                                    <a:gd name="T12" fmla="*/ 247 w 247"/>
                                    <a:gd name="T13" fmla="*/ 223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223"/>
                                      </a:moveTo>
                                      <a:lnTo>
                                        <a:pt x="191" y="223"/>
                                      </a:lnTo>
                                      <a:lnTo>
                                        <a:pt x="195" y="219"/>
                                      </a:lnTo>
                                      <a:lnTo>
                                        <a:pt x="195" y="212"/>
                                      </a:lnTo>
                                      <a:lnTo>
                                        <a:pt x="191" y="208"/>
                                      </a:lnTo>
                                      <a:lnTo>
                                        <a:pt x="247" y="208"/>
                                      </a:lnTo>
                                      <a:lnTo>
                                        <a:pt x="247" y="2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0FFD5DB" id="Group 729" o:spid="_x0000_s1026" style="width:10.55pt;height:10.55pt;mso-position-horizontal-relative:char;mso-position-vertical-relative:line" coordsize="2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">
                      <o:lock v:ext="edit" aspectratio="t"/>
                      <v:shape id="Freeform 730" o:spid="_x0000_s1027"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" path="m123,123l,123,,,123,r,25l57,25r-4,3l53,56r-27,l22,59r,8l25,71r29,l54,98r3,4l123,102r,21xe" filled="f" stroked="f">
                        <v:path arrowok="t" o:connecttype="custom" o:connectlocs="123,123;0,123;0,0;123,0;123,25;57,25;53,28;53,56;26,56;22,59;22,67;25,71;54,71;54,98;57,102;123,102;123,123" o:connectangles="0,0,0,0,0,0,0,0,0,0,0,0,0,0,0,0,0"/>
                      </v:shape>
                      <v:shape id="Freeform 37" o:spid="_x0000_s1028"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" path="m123,102r-58,l69,99r,-28l96,71r3,-3l99,63r,-3l96,56r-28,l68,29,65,25r58,l123,102xe" filled="f" stroked="f">
                        <v:path arrowok="t" o:connecttype="custom" o:connectlocs="123,102;65,102;69,99;69,71;96,71;99,68;99,63;99,60;96,56;68,56;68,29;65,25;123,25;123,102" o:connectangles="0,0,0,0,0,0,0,0,0,0,0,0,0,0"/>
                      </v:shape>
                      <v:shape id="Freeform 38" o:spid="_x0000_s1029"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" path="m220,69r-70,l147,66r,-8l150,54r70,l223,58r,8l220,69xe" filled="f" stroked="f">
                        <v:path arrowok="t" o:connecttype="custom" o:connectlocs="220,69;150,69;147,66;147,58;150,54;220,54;223,58;223,66;220,69" o:connectangles="0,0,0,0,0,0,0,0,0"/>
                      </v:shape>
                      <v:shape id="Freeform 39" o:spid="_x0000_s1030"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" path="m247,246r-124,l123,123r124,l247,146r-65,l179,150r1,3l180,157r3,4l247,161r,16l152,177r-3,3l149,188r3,4l247,192r,16l183,208r-3,3l180,219r2,4l247,223r,23xe" filled="f" stroked="f">
                        <v:path arrowok="t" o:connecttype="custom" o:connectlocs="247,246;123,246;123,123;247,123;247,146;182,146;179,150;180,153;180,157;183,161;247,161;247,177;152,177;149,180;149,188;152,192;247,192;247,208;183,208;180,211;180,219;182,223;247,223;247,246" o:connectangles="0,0,0,0,0,0,0,0,0,0,0,0,0,0,0,0,0,0,0,0,0,0,0,0"/>
                      </v:shape>
                      <v:shape id="Freeform 40" o:spid="_x0000_s1031"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" path="m247,161r-56,l195,158r,-8l192,146r55,l247,161xe" filled="f" stroked="f">
                        <v:path arrowok="t" o:connecttype="custom" o:connectlocs="247,161;191,161;195,158;195,150;192,146;247,146;247,161" o:connectangles="0,0,0,0,0,0,0"/>
                      </v:shape>
                      <v:shape id="Freeform 41" o:spid="_x0000_s1032"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" path="m35,219r-3,l30,218r-5,-5l25,208r3,-3l50,183,28,162r-3,-3l25,153r3,-3l31,147r5,l39,150r22,22l84,172,72,183r11,12l60,195,39,216r-2,2l35,219xe" filled="f" stroked="f">
                        <v:path arrowok="t" o:connecttype="custom" o:connectlocs="35,219;32,219;30,218;25,213;25,208;28,205;50,183;28,162;25,159;25,153;28,150;31,147;36,147;39,150;61,172;84,172;72,183;83,195;60,195;39,216;37,218;35,219" o:connectangles="0,0,0,0,0,0,0,0,0,0,0,0,0,0,0,0,0,0,0,0,0,0"/>
                      </v:shape>
                      <v:shape id="Freeform 42" o:spid="_x0000_s1033"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" path="m84,172r-23,l86,147r5,l97,153r,6l84,172xe" filled="f" stroked="f">
                        <v:path arrowok="t" o:connecttype="custom" o:connectlocs="84,172;61,172;86,147;91,147;97,153;97,159;84,172" o:connectangles="0,0,0,0,0,0,0"/>
                      </v:shape>
                      <v:shape id="Freeform 43" o:spid="_x0000_s1034"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" path="m247,192r-25,l225,189r,-9l222,177r25,l247,192xe" filled="f" stroked="f">
                        <v:path arrowok="t" o:connecttype="custom" o:connectlocs="247,192;222,192;225,189;225,180;222,177;247,177;247,192" o:connectangles="0,0,0,0,0,0,0"/>
                      </v:shape>
                      <v:shape id="Freeform 44" o:spid="_x0000_s1035"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" path="m90,219r-4,l84,218r-2,-2l60,195r23,l92,205r4,3l96,213r-5,5l90,219xe" filled="f" stroked="f">
                        <v:path arrowok="t" o:connecttype="custom" o:connectlocs="90,219;86,219;84,218;82,216;60,195;83,195;92,205;96,208;96,213;91,218;90,219" o:connectangles="0,0,0,0,0,0,0,0,0,0,0"/>
                      </v:shape>
                      <v:shape id="Freeform 45" o:spid="_x0000_s1036"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" path="m247,223r-56,l195,219r,-7l191,208r56,l247,223xe" filled="f" stroked="f">
                        <v:path arrowok="t" o:connecttype="custom" o:connectlocs="247,223;191,223;195,219;195,212;191,208;247,208;247,223" o:connectangles="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38413706" wp14:editId="38E8B9D2">
                      <wp:extent cx="115580" cy="121493"/>
                      <wp:effectExtent l="0" t="0" r="11430" b="5715"/>
                      <wp:docPr id="740" name="Group 74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5580" cy="121493"/>
                                <a:chOff x="0" y="0"/>
                                <a:chExt cx="247" cy="251"/>
                              </a:xfrm>
                              <a:solidFill>
                                <a:srgbClr val="94C634"/>
                              </a:solidFill>
                            </wpg:grpSpPr>
                            <wps:wsp>
                              <wps:cNvPr id="741" name="Freeform 47"/>
                              <wps:cNvSpPr>
                                <a:spLocks/>
                              </wps:cNvSpPr>
                              <wps:spPr bwMode="auto">
                                <a:xfrm>
                                  <a:off x="0" y="0"/>
                                  <a:ext cx="247" cy="251"/>
                                </a:xfrm>
                                <a:custGeom>
                                  <a:avLst/>
                                  <a:gdLst>
                                    <a:gd name="T0" fmla="*/ 36 w 247"/>
                                    <a:gd name="T1" fmla="*/ 230 h 251"/>
                                    <a:gd name="T2" fmla="*/ 10 w 247"/>
                                    <a:gd name="T3" fmla="*/ 230 h 251"/>
                                    <a:gd name="T4" fmla="*/ 0 w 247"/>
                                    <a:gd name="T5" fmla="*/ 220 h 251"/>
                                    <a:gd name="T6" fmla="*/ 0 w 247"/>
                                    <a:gd name="T7" fmla="*/ 194 h 251"/>
                                    <a:gd name="T8" fmla="*/ 10 w 247"/>
                                    <a:gd name="T9" fmla="*/ 184 h 251"/>
                                    <a:gd name="T10" fmla="*/ 36 w 247"/>
                                    <a:gd name="T11" fmla="*/ 184 h 251"/>
                                    <a:gd name="T12" fmla="*/ 46 w 247"/>
                                    <a:gd name="T13" fmla="*/ 194 h 251"/>
                                    <a:gd name="T14" fmla="*/ 46 w 247"/>
                                    <a:gd name="T15" fmla="*/ 220 h 251"/>
                                    <a:gd name="T16" fmla="*/ 36 w 247"/>
                                    <a:gd name="T17" fmla="*/ 230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230"/>
                                      </a:moveTo>
                                      <a:lnTo>
                                        <a:pt x="10" y="230"/>
                                      </a:lnTo>
                                      <a:lnTo>
                                        <a:pt x="0" y="220"/>
                                      </a:lnTo>
                                      <a:lnTo>
                                        <a:pt x="0" y="194"/>
                                      </a:lnTo>
                                      <a:lnTo>
                                        <a:pt x="10" y="184"/>
                                      </a:lnTo>
                                      <a:lnTo>
                                        <a:pt x="36" y="184"/>
                                      </a:lnTo>
                                      <a:lnTo>
                                        <a:pt x="46" y="194"/>
                                      </a:lnTo>
                                      <a:lnTo>
                                        <a:pt x="46" y="220"/>
                                      </a:lnTo>
                                      <a:lnTo>
                                        <a:pt x="36"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2" name="Freeform 48"/>
                              <wps:cNvSpPr>
                                <a:spLocks/>
                              </wps:cNvSpPr>
                              <wps:spPr bwMode="auto">
                                <a:xfrm>
                                  <a:off x="0" y="0"/>
                                  <a:ext cx="247" cy="251"/>
                                </a:xfrm>
                                <a:custGeom>
                                  <a:avLst/>
                                  <a:gdLst>
                                    <a:gd name="T0" fmla="*/ 219 w 247"/>
                                    <a:gd name="T1" fmla="*/ 49 h 251"/>
                                    <a:gd name="T2" fmla="*/ 194 w 247"/>
                                    <a:gd name="T3" fmla="*/ 49 h 251"/>
                                    <a:gd name="T4" fmla="*/ 183 w 247"/>
                                    <a:gd name="T5" fmla="*/ 39 h 251"/>
                                    <a:gd name="T6" fmla="*/ 183 w 247"/>
                                    <a:gd name="T7" fmla="*/ 13 h 251"/>
                                    <a:gd name="T8" fmla="*/ 194 w 247"/>
                                    <a:gd name="T9" fmla="*/ 2 h 251"/>
                                    <a:gd name="T10" fmla="*/ 219 w 247"/>
                                    <a:gd name="T11" fmla="*/ 2 h 251"/>
                                    <a:gd name="T12" fmla="*/ 230 w 247"/>
                                    <a:gd name="T13" fmla="*/ 13 h 251"/>
                                    <a:gd name="T14" fmla="*/ 230 w 247"/>
                                    <a:gd name="T15" fmla="*/ 39 h 251"/>
                                    <a:gd name="T16" fmla="*/ 219 w 247"/>
                                    <a:gd name="T17" fmla="*/ 49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219" y="49"/>
                                      </a:moveTo>
                                      <a:lnTo>
                                        <a:pt x="194" y="49"/>
                                      </a:lnTo>
                                      <a:lnTo>
                                        <a:pt x="183" y="39"/>
                                      </a:lnTo>
                                      <a:lnTo>
                                        <a:pt x="183" y="13"/>
                                      </a:lnTo>
                                      <a:lnTo>
                                        <a:pt x="194" y="2"/>
                                      </a:lnTo>
                                      <a:lnTo>
                                        <a:pt x="219" y="2"/>
                                      </a:lnTo>
                                      <a:lnTo>
                                        <a:pt x="230" y="13"/>
                                      </a:lnTo>
                                      <a:lnTo>
                                        <a:pt x="230" y="39"/>
                                      </a:lnTo>
                                      <a:lnTo>
                                        <a:pt x="219" y="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 name="Freeform 49"/>
                              <wps:cNvSpPr>
                                <a:spLocks/>
                              </wps:cNvSpPr>
                              <wps:spPr bwMode="auto">
                                <a:xfrm>
                                  <a:off x="0" y="0"/>
                                  <a:ext cx="247" cy="251"/>
                                </a:xfrm>
                                <a:custGeom>
                                  <a:avLst/>
                                  <a:gdLst>
                                    <a:gd name="T0" fmla="*/ 36 w 247"/>
                                    <a:gd name="T1" fmla="*/ 46 h 251"/>
                                    <a:gd name="T2" fmla="*/ 10 w 247"/>
                                    <a:gd name="T3" fmla="*/ 46 h 251"/>
                                    <a:gd name="T4" fmla="*/ 0 w 247"/>
                                    <a:gd name="T5" fmla="*/ 36 h 251"/>
                                    <a:gd name="T6" fmla="*/ 0 w 247"/>
                                    <a:gd name="T7" fmla="*/ 10 h 251"/>
                                    <a:gd name="T8" fmla="*/ 10 w 247"/>
                                    <a:gd name="T9" fmla="*/ 0 h 251"/>
                                    <a:gd name="T10" fmla="*/ 36 w 247"/>
                                    <a:gd name="T11" fmla="*/ 0 h 251"/>
                                    <a:gd name="T12" fmla="*/ 46 w 247"/>
                                    <a:gd name="T13" fmla="*/ 10 h 251"/>
                                    <a:gd name="T14" fmla="*/ 46 w 247"/>
                                    <a:gd name="T15" fmla="*/ 36 h 251"/>
                                    <a:gd name="T16" fmla="*/ 36 w 247"/>
                                    <a:gd name="T17" fmla="*/ 46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46"/>
                                      </a:moveTo>
                                      <a:lnTo>
                                        <a:pt x="10" y="46"/>
                                      </a:lnTo>
                                      <a:lnTo>
                                        <a:pt x="0" y="36"/>
                                      </a:lnTo>
                                      <a:lnTo>
                                        <a:pt x="0" y="10"/>
                                      </a:lnTo>
                                      <a:lnTo>
                                        <a:pt x="10" y="0"/>
                                      </a:lnTo>
                                      <a:lnTo>
                                        <a:pt x="36" y="0"/>
                                      </a:lnTo>
                                      <a:lnTo>
                                        <a:pt x="46" y="10"/>
                                      </a:lnTo>
                                      <a:lnTo>
                                        <a:pt x="46" y="36"/>
                                      </a:lnTo>
                                      <a:lnTo>
                                        <a:pt x="36" y="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4" name="Freeform 50"/>
                              <wps:cNvSpPr>
                                <a:spLocks/>
                              </wps:cNvSpPr>
                              <wps:spPr bwMode="auto">
                                <a:xfrm>
                                  <a:off x="0" y="0"/>
                                  <a:ext cx="247" cy="251"/>
                                </a:xfrm>
                                <a:custGeom>
                                  <a:avLst/>
                                  <a:gdLst>
                                    <a:gd name="T0" fmla="*/ 113 w 247"/>
                                    <a:gd name="T1" fmla="*/ 230 h 251"/>
                                    <a:gd name="T2" fmla="*/ 113 w 247"/>
                                    <a:gd name="T3" fmla="*/ 117 h 251"/>
                                    <a:gd name="T4" fmla="*/ 230 w 247"/>
                                    <a:gd name="T5" fmla="*/ 117 h 251"/>
                                    <a:gd name="T6" fmla="*/ 187 w 247"/>
                                    <a:gd name="T7" fmla="*/ 158 h 251"/>
                                    <a:gd name="T8" fmla="*/ 219 w 247"/>
                                    <a:gd name="T9" fmla="*/ 191 h 251"/>
                                    <a:gd name="T10" fmla="*/ 154 w 247"/>
                                    <a:gd name="T11" fmla="*/ 191 h 251"/>
                                    <a:gd name="T12" fmla="*/ 113 w 247"/>
                                    <a:gd name="T13" fmla="*/ 230 h 251"/>
                                  </a:gdLst>
                                  <a:ahLst/>
                                  <a:cxnLst>
                                    <a:cxn ang="0">
                                      <a:pos x="T0" y="T1"/>
                                    </a:cxn>
                                    <a:cxn ang="0">
                                      <a:pos x="T2" y="T3"/>
                                    </a:cxn>
                                    <a:cxn ang="0">
                                      <a:pos x="T4" y="T5"/>
                                    </a:cxn>
                                    <a:cxn ang="0">
                                      <a:pos x="T6" y="T7"/>
                                    </a:cxn>
                                    <a:cxn ang="0">
                                      <a:pos x="T8" y="T9"/>
                                    </a:cxn>
                                    <a:cxn ang="0">
                                      <a:pos x="T10" y="T11"/>
                                    </a:cxn>
                                    <a:cxn ang="0">
                                      <a:pos x="T12" y="T13"/>
                                    </a:cxn>
                                  </a:cxnLst>
                                  <a:rect l="0" t="0" r="r" b="b"/>
                                  <a:pathLst>
                                    <a:path w="247" h="251">
                                      <a:moveTo>
                                        <a:pt x="113" y="230"/>
                                      </a:moveTo>
                                      <a:lnTo>
                                        <a:pt x="113" y="117"/>
                                      </a:lnTo>
                                      <a:lnTo>
                                        <a:pt x="230" y="117"/>
                                      </a:lnTo>
                                      <a:lnTo>
                                        <a:pt x="187" y="158"/>
                                      </a:lnTo>
                                      <a:lnTo>
                                        <a:pt x="219" y="191"/>
                                      </a:lnTo>
                                      <a:lnTo>
                                        <a:pt x="154" y="191"/>
                                      </a:lnTo>
                                      <a:lnTo>
                                        <a:pt x="113"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5" name="Freeform 51"/>
                              <wps:cNvSpPr>
                                <a:spLocks/>
                              </wps:cNvSpPr>
                              <wps:spPr bwMode="auto">
                                <a:xfrm>
                                  <a:off x="0" y="0"/>
                                  <a:ext cx="247" cy="251"/>
                                </a:xfrm>
                                <a:custGeom>
                                  <a:avLst/>
                                  <a:gdLst>
                                    <a:gd name="T0" fmla="*/ 237 w 247"/>
                                    <a:gd name="T1" fmla="*/ 251 h 251"/>
                                    <a:gd name="T2" fmla="*/ 218 w 247"/>
                                    <a:gd name="T3" fmla="*/ 251 h 251"/>
                                    <a:gd name="T4" fmla="*/ 212 w 247"/>
                                    <a:gd name="T5" fmla="*/ 248 h 251"/>
                                    <a:gd name="T6" fmla="*/ 154 w 247"/>
                                    <a:gd name="T7" fmla="*/ 191 h 251"/>
                                    <a:gd name="T8" fmla="*/ 219 w 247"/>
                                    <a:gd name="T9" fmla="*/ 191 h 251"/>
                                    <a:gd name="T10" fmla="*/ 240 w 247"/>
                                    <a:gd name="T11" fmla="*/ 212 h 251"/>
                                    <a:gd name="T12" fmla="*/ 244 w 247"/>
                                    <a:gd name="T13" fmla="*/ 216 h 251"/>
                                    <a:gd name="T14" fmla="*/ 247 w 247"/>
                                    <a:gd name="T15" fmla="*/ 221 h 251"/>
                                    <a:gd name="T16" fmla="*/ 247 w 247"/>
                                    <a:gd name="T17" fmla="*/ 240 h 251"/>
                                    <a:gd name="T18" fmla="*/ 237 w 247"/>
                                    <a:gd name="T19" fmla="*/ 251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7" h="251">
                                      <a:moveTo>
                                        <a:pt x="237" y="251"/>
                                      </a:moveTo>
                                      <a:lnTo>
                                        <a:pt x="218" y="251"/>
                                      </a:lnTo>
                                      <a:lnTo>
                                        <a:pt x="212" y="248"/>
                                      </a:lnTo>
                                      <a:lnTo>
                                        <a:pt x="154" y="191"/>
                                      </a:lnTo>
                                      <a:lnTo>
                                        <a:pt x="219" y="191"/>
                                      </a:lnTo>
                                      <a:lnTo>
                                        <a:pt x="240" y="212"/>
                                      </a:lnTo>
                                      <a:lnTo>
                                        <a:pt x="244" y="216"/>
                                      </a:lnTo>
                                      <a:lnTo>
                                        <a:pt x="247" y="221"/>
                                      </a:lnTo>
                                      <a:lnTo>
                                        <a:pt x="247" y="240"/>
                                      </a:lnTo>
                                      <a:lnTo>
                                        <a:pt x="237" y="25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562D800" id="Group 740" o:spid="_x0000_s1026" style="width:9.1pt;height:9.55pt;mso-position-horizontal-relative:char;mso-position-vertical-relative:line" coordsize="2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">
                      <o:lock v:ext="edit" aspectratio="t"/>
                      <v:shape id="Freeform 47" o:spid="_x0000_s1027"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" path="m36,230r-26,l,220,,194,10,184r26,l46,194r,26l36,230xe" filled="f" stroked="f">
                        <v:path arrowok="t" o:connecttype="custom" o:connectlocs="36,230;10,230;0,220;0,194;10,184;36,184;46,194;46,220;36,230" o:connectangles="0,0,0,0,0,0,0,0,0"/>
                      </v:shape>
                      <v:shape id="Freeform 48" o:spid="_x0000_s1028"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" path="m219,49r-25,l183,39r,-26l194,2r25,l230,13r,26l219,49xe" filled="f" stroked="f">
                        <v:path arrowok="t" o:connecttype="custom" o:connectlocs="219,49;194,49;183,39;183,13;194,2;219,2;230,13;230,39;219,49" o:connectangles="0,0,0,0,0,0,0,0,0"/>
                      </v:shape>
                      <v:shape id="Freeform 49" o:spid="_x0000_s1029"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" path="m36,46r-26,l,36,,10,10,,36,,46,10r,26l36,46xe" filled="f" stroked="f">
                        <v:path arrowok="t" o:connecttype="custom" o:connectlocs="36,46;10,46;0,36;0,10;10,0;36,0;46,10;46,36;36,46" o:connectangles="0,0,0,0,0,0,0,0,0"/>
                      </v:shape>
                      <v:shape id="Freeform 50" o:spid="_x0000_s1030"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" path="m113,230r,-113l230,117r-43,41l219,191r-65,l113,230xe" filled="f" stroked="f">
                        <v:path arrowok="t" o:connecttype="custom" o:connectlocs="113,230;113,117;230,117;187,158;219,191;154,191;113,230" o:connectangles="0,0,0,0,0,0,0"/>
                      </v:shape>
                      <v:shape id="Freeform 51" o:spid="_x0000_s1031"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" path="m237,251r-19,l212,248,154,191r65,l240,212r4,4l247,221r,19l237,251xe" filled="f" stroked="f">
                        <v:path arrowok="t" o:connecttype="custom" o:connectlocs="237,251;218,251;212,248;154,191;219,191;240,212;244,216;247,221;247,240;237,251" o:connectangles="0,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532D828E" wp14:editId="13F6768D">
                      <wp:extent cx="147694" cy="127888"/>
                      <wp:effectExtent l="0" t="0" r="5080" b="0"/>
                      <wp:docPr id="752" name="Group 75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694" cy="127888"/>
                                <a:chOff x="0" y="0"/>
                                <a:chExt cx="248" cy="207"/>
                              </a:xfrm>
                              <a:solidFill>
                                <a:srgbClr val="94C634"/>
                              </a:solidFill>
                            </wpg:grpSpPr>
                            <wps:wsp>
                              <wps:cNvPr id="753"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4"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5"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6"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7"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1"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57836C0" id="Group 752" o:spid="_x0000_s1026" style="width:11.65pt;height:10.0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">
                      <o:lock v:ext="edit" aspectratio="t"/>
                      <v:shape id="Freeform 16" o:spid="_x0000_s1027"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" path="m165,166r,l165,134r,11l165,166xe" filled="f" stroked="f">
                        <v:path arrowok="t" o:connecttype="custom" o:connectlocs="165,166;165,166;165,134;165,145;165,166" o:connectangles="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712EC773" wp14:editId="2AA68AE1">
                      <wp:extent cx="155341" cy="102311"/>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341" cy="102311"/>
                                <a:chOff x="0" y="0"/>
                                <a:chExt cx="248" cy="166"/>
                              </a:xfrm>
                              <a:solidFill>
                                <a:srgbClr val="94C634"/>
                              </a:solidFill>
                            </wpg:grpSpPr>
                            <wps:wsp>
                              <wps:cNvPr id="11" name="Freeform 72"/>
                              <wps:cNvSpPr>
                                <a:spLocks/>
                              </wps:cNvSpPr>
                              <wps:spPr bwMode="auto">
                                <a:xfrm>
                                  <a:off x="0" y="0"/>
                                  <a:ext cx="248" cy="166"/>
                                </a:xfrm>
                                <a:custGeom>
                                  <a:avLst/>
                                  <a:gdLst>
                                    <a:gd name="T0" fmla="*/ 32 w 248"/>
                                    <a:gd name="T1" fmla="*/ 42 h 166"/>
                                    <a:gd name="T2" fmla="*/ 9 w 248"/>
                                    <a:gd name="T3" fmla="*/ 42 h 166"/>
                                    <a:gd name="T4" fmla="*/ 0 w 248"/>
                                    <a:gd name="T5" fmla="*/ 32 h 166"/>
                                    <a:gd name="T6" fmla="*/ 0 w 248"/>
                                    <a:gd name="T7" fmla="*/ 9 h 166"/>
                                    <a:gd name="T8" fmla="*/ 9 w 248"/>
                                    <a:gd name="T9" fmla="*/ 0 h 166"/>
                                    <a:gd name="T10" fmla="*/ 32 w 248"/>
                                    <a:gd name="T11" fmla="*/ 0 h 166"/>
                                    <a:gd name="T12" fmla="*/ 42 w 248"/>
                                    <a:gd name="T13" fmla="*/ 9 h 166"/>
                                    <a:gd name="T14" fmla="*/ 42 w 248"/>
                                    <a:gd name="T15" fmla="*/ 32 h 166"/>
                                    <a:gd name="T16" fmla="*/ 32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32" y="42"/>
                                      </a:moveTo>
                                      <a:lnTo>
                                        <a:pt x="9" y="42"/>
                                      </a:lnTo>
                                      <a:lnTo>
                                        <a:pt x="0" y="32"/>
                                      </a:lnTo>
                                      <a:lnTo>
                                        <a:pt x="0" y="9"/>
                                      </a:lnTo>
                                      <a:lnTo>
                                        <a:pt x="9" y="0"/>
                                      </a:lnTo>
                                      <a:lnTo>
                                        <a:pt x="32" y="0"/>
                                      </a:lnTo>
                                      <a:lnTo>
                                        <a:pt x="42" y="9"/>
                                      </a:lnTo>
                                      <a:lnTo>
                                        <a:pt x="42" y="32"/>
                                      </a:lnTo>
                                      <a:lnTo>
                                        <a:pt x="32"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73"/>
                              <wps:cNvSpPr>
                                <a:spLocks/>
                              </wps:cNvSpPr>
                              <wps:spPr bwMode="auto">
                                <a:xfrm>
                                  <a:off x="0" y="0"/>
                                  <a:ext cx="248" cy="166"/>
                                </a:xfrm>
                                <a:custGeom>
                                  <a:avLst/>
                                  <a:gdLst>
                                    <a:gd name="T0" fmla="*/ 239 w 248"/>
                                    <a:gd name="T1" fmla="*/ 42 h 166"/>
                                    <a:gd name="T2" fmla="*/ 216 w 248"/>
                                    <a:gd name="T3" fmla="*/ 42 h 166"/>
                                    <a:gd name="T4" fmla="*/ 207 w 248"/>
                                    <a:gd name="T5" fmla="*/ 32 h 166"/>
                                    <a:gd name="T6" fmla="*/ 207 w 248"/>
                                    <a:gd name="T7" fmla="*/ 9 h 166"/>
                                    <a:gd name="T8" fmla="*/ 216 w 248"/>
                                    <a:gd name="T9" fmla="*/ 0 h 166"/>
                                    <a:gd name="T10" fmla="*/ 239 w 248"/>
                                    <a:gd name="T11" fmla="*/ 0 h 166"/>
                                    <a:gd name="T12" fmla="*/ 248 w 248"/>
                                    <a:gd name="T13" fmla="*/ 9 h 166"/>
                                    <a:gd name="T14" fmla="*/ 248 w 248"/>
                                    <a:gd name="T15" fmla="*/ 32 h 166"/>
                                    <a:gd name="T16" fmla="*/ 239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239" y="42"/>
                                      </a:moveTo>
                                      <a:lnTo>
                                        <a:pt x="216" y="42"/>
                                      </a:lnTo>
                                      <a:lnTo>
                                        <a:pt x="207" y="32"/>
                                      </a:lnTo>
                                      <a:lnTo>
                                        <a:pt x="207" y="9"/>
                                      </a:lnTo>
                                      <a:lnTo>
                                        <a:pt x="216" y="0"/>
                                      </a:lnTo>
                                      <a:lnTo>
                                        <a:pt x="239" y="0"/>
                                      </a:lnTo>
                                      <a:lnTo>
                                        <a:pt x="248" y="9"/>
                                      </a:lnTo>
                                      <a:lnTo>
                                        <a:pt x="248" y="32"/>
                                      </a:lnTo>
                                      <a:lnTo>
                                        <a:pt x="239"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74"/>
                              <wps:cNvSpPr>
                                <a:spLocks/>
                              </wps:cNvSpPr>
                              <wps:spPr bwMode="auto">
                                <a:xfrm>
                                  <a:off x="0" y="0"/>
                                  <a:ext cx="248" cy="166"/>
                                </a:xfrm>
                                <a:custGeom>
                                  <a:avLst/>
                                  <a:gdLst>
                                    <a:gd name="T0" fmla="*/ 123 w 248"/>
                                    <a:gd name="T1" fmla="*/ 105 h 166"/>
                                    <a:gd name="T2" fmla="*/ 9 w 248"/>
                                    <a:gd name="T3" fmla="*/ 105 h 166"/>
                                    <a:gd name="T4" fmla="*/ 0 w 248"/>
                                    <a:gd name="T5" fmla="*/ 95 h 166"/>
                                    <a:gd name="T6" fmla="*/ 0 w 248"/>
                                    <a:gd name="T7" fmla="*/ 72 h 166"/>
                                    <a:gd name="T8" fmla="*/ 8 w 248"/>
                                    <a:gd name="T9" fmla="*/ 63 h 166"/>
                                    <a:gd name="T10" fmla="*/ 227 w 248"/>
                                    <a:gd name="T11" fmla="*/ 63 h 166"/>
                                    <a:gd name="T12" fmla="*/ 239 w 248"/>
                                    <a:gd name="T13" fmla="*/ 63 h 166"/>
                                    <a:gd name="T14" fmla="*/ 248 w 248"/>
                                    <a:gd name="T15" fmla="*/ 72 h 166"/>
                                    <a:gd name="T16" fmla="*/ 248 w 248"/>
                                    <a:gd name="T17" fmla="*/ 95 h 166"/>
                                    <a:gd name="T18" fmla="*/ 240 w 248"/>
                                    <a:gd name="T19" fmla="*/ 104 h 166"/>
                                    <a:gd name="T20" fmla="*/ 123 w 248"/>
                                    <a:gd name="T21" fmla="*/ 104 h 166"/>
                                    <a:gd name="T22" fmla="*/ 123 w 248"/>
                                    <a:gd name="T23" fmla="*/ 105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8" h="166">
                                      <a:moveTo>
                                        <a:pt x="123" y="105"/>
                                      </a:moveTo>
                                      <a:lnTo>
                                        <a:pt x="9" y="105"/>
                                      </a:lnTo>
                                      <a:lnTo>
                                        <a:pt x="0" y="95"/>
                                      </a:lnTo>
                                      <a:lnTo>
                                        <a:pt x="0" y="72"/>
                                      </a:lnTo>
                                      <a:lnTo>
                                        <a:pt x="8" y="63"/>
                                      </a:lnTo>
                                      <a:lnTo>
                                        <a:pt x="227" y="63"/>
                                      </a:lnTo>
                                      <a:lnTo>
                                        <a:pt x="239" y="63"/>
                                      </a:lnTo>
                                      <a:lnTo>
                                        <a:pt x="248" y="72"/>
                                      </a:lnTo>
                                      <a:lnTo>
                                        <a:pt x="248" y="95"/>
                                      </a:lnTo>
                                      <a:lnTo>
                                        <a:pt x="240" y="104"/>
                                      </a:lnTo>
                                      <a:lnTo>
                                        <a:pt x="123" y="104"/>
                                      </a:lnTo>
                                      <a:lnTo>
                                        <a:pt x="123"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75"/>
                              <wps:cNvSpPr>
                                <a:spLocks/>
                              </wps:cNvSpPr>
                              <wps:spPr bwMode="auto">
                                <a:xfrm>
                                  <a:off x="0" y="0"/>
                                  <a:ext cx="248" cy="166"/>
                                </a:xfrm>
                                <a:custGeom>
                                  <a:avLst/>
                                  <a:gdLst>
                                    <a:gd name="T0" fmla="*/ 240 w 248"/>
                                    <a:gd name="T1" fmla="*/ 105 h 166"/>
                                    <a:gd name="T2" fmla="*/ 124 w 248"/>
                                    <a:gd name="T3" fmla="*/ 105 h 166"/>
                                    <a:gd name="T4" fmla="*/ 123 w 248"/>
                                    <a:gd name="T5" fmla="*/ 104 h 166"/>
                                    <a:gd name="T6" fmla="*/ 240 w 248"/>
                                    <a:gd name="T7" fmla="*/ 104 h 166"/>
                                    <a:gd name="T8" fmla="*/ 240 w 248"/>
                                    <a:gd name="T9" fmla="*/ 105 h 166"/>
                                  </a:gdLst>
                                  <a:ahLst/>
                                  <a:cxnLst>
                                    <a:cxn ang="0">
                                      <a:pos x="T0" y="T1"/>
                                    </a:cxn>
                                    <a:cxn ang="0">
                                      <a:pos x="T2" y="T3"/>
                                    </a:cxn>
                                    <a:cxn ang="0">
                                      <a:pos x="T4" y="T5"/>
                                    </a:cxn>
                                    <a:cxn ang="0">
                                      <a:pos x="T6" y="T7"/>
                                    </a:cxn>
                                    <a:cxn ang="0">
                                      <a:pos x="T8" y="T9"/>
                                    </a:cxn>
                                  </a:cxnLst>
                                  <a:rect l="0" t="0" r="r" b="b"/>
                                  <a:pathLst>
                                    <a:path w="248" h="166">
                                      <a:moveTo>
                                        <a:pt x="240" y="105"/>
                                      </a:moveTo>
                                      <a:lnTo>
                                        <a:pt x="124" y="105"/>
                                      </a:lnTo>
                                      <a:lnTo>
                                        <a:pt x="123" y="104"/>
                                      </a:lnTo>
                                      <a:lnTo>
                                        <a:pt x="240" y="104"/>
                                      </a:lnTo>
                                      <a:lnTo>
                                        <a:pt x="240"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76"/>
                              <wps:cNvSpPr>
                                <a:spLocks/>
                              </wps:cNvSpPr>
                              <wps:spPr bwMode="auto">
                                <a:xfrm>
                                  <a:off x="0" y="0"/>
                                  <a:ext cx="248" cy="166"/>
                                </a:xfrm>
                                <a:custGeom>
                                  <a:avLst/>
                                  <a:gdLst>
                                    <a:gd name="T0" fmla="*/ 165 w 248"/>
                                    <a:gd name="T1" fmla="*/ 166 h 166"/>
                                    <a:gd name="T2" fmla="*/ 84 w 248"/>
                                    <a:gd name="T3" fmla="*/ 166 h 166"/>
                                    <a:gd name="T4" fmla="*/ 123 w 248"/>
                                    <a:gd name="T5" fmla="*/ 105 h 166"/>
                                    <a:gd name="T6" fmla="*/ 124 w 248"/>
                                    <a:gd name="T7" fmla="*/ 105 h 166"/>
                                    <a:gd name="T8" fmla="*/ 165 w 248"/>
                                    <a:gd name="T9" fmla="*/ 166 h 166"/>
                                  </a:gdLst>
                                  <a:ahLst/>
                                  <a:cxnLst>
                                    <a:cxn ang="0">
                                      <a:pos x="T0" y="T1"/>
                                    </a:cxn>
                                    <a:cxn ang="0">
                                      <a:pos x="T2" y="T3"/>
                                    </a:cxn>
                                    <a:cxn ang="0">
                                      <a:pos x="T4" y="T5"/>
                                    </a:cxn>
                                    <a:cxn ang="0">
                                      <a:pos x="T6" y="T7"/>
                                    </a:cxn>
                                    <a:cxn ang="0">
                                      <a:pos x="T8" y="T9"/>
                                    </a:cxn>
                                  </a:cxnLst>
                                  <a:rect l="0" t="0" r="r" b="b"/>
                                  <a:pathLst>
                                    <a:path w="248" h="166">
                                      <a:moveTo>
                                        <a:pt x="165" y="166"/>
                                      </a:moveTo>
                                      <a:lnTo>
                                        <a:pt x="84" y="166"/>
                                      </a:lnTo>
                                      <a:lnTo>
                                        <a:pt x="123" y="105"/>
                                      </a:lnTo>
                                      <a:lnTo>
                                        <a:pt x="124" y="10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DBDD25F" id="Group 10" o:spid="_x0000_s1026" style="width:12.25pt;height:8.05pt;mso-position-horizontal-relative:char;mso-position-vertical-relative:line" coordsize="24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">
                      <v:shape id="Freeform 72" o:spid="_x0000_s1027"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" path="m32,42l9,42,,32,,9,9,,32,,42,9r,23l32,42xe" filled="f" stroked="f">
                        <v:path arrowok="t" o:connecttype="custom" o:connectlocs="32,42;9,42;0,32;0,9;9,0;32,0;42,9;42,32;32,42" o:connectangles="0,0,0,0,0,0,0,0,0"/>
                      </v:shape>
                      <v:shape id="Freeform 73" o:spid="_x0000_s1028"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" path="m239,42r-23,l207,32r,-23l216,r23,l248,9r,23l239,42xe" filled="f" stroked="f">
                        <v:path arrowok="t" o:connecttype="custom" o:connectlocs="239,42;216,42;207,32;207,9;216,0;239,0;248,9;248,32;239,42" o:connectangles="0,0,0,0,0,0,0,0,0"/>
                      </v:shape>
                      <v:shape id="Freeform 74" o:spid="_x0000_s1029"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" path="m123,105l9,105,,95,,72,8,63r219,l239,63r9,9l248,95r-8,9l123,104r,1xe" filled="f" stroked="f">
                        <v:path arrowok="t" o:connecttype="custom" o:connectlocs="123,105;9,105;0,95;0,72;8,63;227,63;239,63;248,72;248,95;240,104;123,104;123,105" o:connectangles="0,0,0,0,0,0,0,0,0,0,0,0"/>
                      </v:shape>
                      <v:shape id="Freeform 75" o:spid="_x0000_s1030"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" path="m240,105r-116,l123,104r117,l240,105xe" filled="f" stroked="f">
                        <v:path arrowok="t" o:connecttype="custom" o:connectlocs="240,105;124,105;123,104;240,104;240,105" o:connectangles="0,0,0,0,0"/>
                      </v:shape>
                      <v:shape id="Freeform 76" o:spid="_x0000_s1031"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" path="m165,166r-81,l123,105r1,l165,166xe" filled="f" stroked="f">
                        <v:path arrowok="t" o:connecttype="custom" o:connectlocs="165,166;84,166;123,105;124,105;165,166" o:connectangles="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522A9634" wp14:editId="46D13922">
                      <wp:extent cx="140677" cy="148741"/>
                      <wp:effectExtent l="0" t="0" r="12065" b="3810"/>
                      <wp:docPr id="769"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677" cy="148741"/>
                                <a:chOff x="0" y="0"/>
                                <a:chExt cx="246" cy="246"/>
                              </a:xfrm>
                              <a:solidFill>
                                <a:srgbClr val="94C634"/>
                              </a:solidFill>
                            </wpg:grpSpPr>
                            <wps:wsp>
                              <wps:cNvPr id="770" name="Freeform 27"/>
                              <wps:cNvSpPr>
                                <a:spLocks/>
                              </wps:cNvSpPr>
                              <wps:spPr bwMode="auto">
                                <a:xfrm>
                                  <a:off x="0" y="0"/>
                                  <a:ext cx="246" cy="246"/>
                                </a:xfrm>
                                <a:custGeom>
                                  <a:avLst/>
                                  <a:gdLst>
                                    <a:gd name="T0" fmla="*/ 86 w 246"/>
                                    <a:gd name="T1" fmla="*/ 154 h 246"/>
                                    <a:gd name="T2" fmla="*/ 58 w 246"/>
                                    <a:gd name="T3" fmla="*/ 154 h 246"/>
                                    <a:gd name="T4" fmla="*/ 39 w 246"/>
                                    <a:gd name="T5" fmla="*/ 146 h 246"/>
                                    <a:gd name="T6" fmla="*/ 22 w 246"/>
                                    <a:gd name="T7" fmla="*/ 133 h 246"/>
                                    <a:gd name="T8" fmla="*/ 10 w 246"/>
                                    <a:gd name="T9" fmla="*/ 115 h 246"/>
                                    <a:gd name="T10" fmla="*/ 2 w 246"/>
                                    <a:gd name="T11" fmla="*/ 93 h 246"/>
                                    <a:gd name="T12" fmla="*/ 0 w 246"/>
                                    <a:gd name="T13" fmla="*/ 68 h 246"/>
                                    <a:gd name="T14" fmla="*/ 4 w 246"/>
                                    <a:gd name="T15" fmla="*/ 49 h 246"/>
                                    <a:gd name="T16" fmla="*/ 14 w 246"/>
                                    <a:gd name="T17" fmla="*/ 32 h 246"/>
                                    <a:gd name="T18" fmla="*/ 28 w 246"/>
                                    <a:gd name="T19" fmla="*/ 18 h 246"/>
                                    <a:gd name="T20" fmla="*/ 46 w 246"/>
                                    <a:gd name="T21" fmla="*/ 7 h 246"/>
                                    <a:gd name="T22" fmla="*/ 70 w 246"/>
                                    <a:gd name="T23" fmla="*/ 1 h 246"/>
                                    <a:gd name="T24" fmla="*/ 97 w 246"/>
                                    <a:gd name="T25" fmla="*/ 0 h 246"/>
                                    <a:gd name="T26" fmla="*/ 116 w 246"/>
                                    <a:gd name="T27" fmla="*/ 7 h 246"/>
                                    <a:gd name="T28" fmla="*/ 132 w 246"/>
                                    <a:gd name="T29" fmla="*/ 18 h 246"/>
                                    <a:gd name="T30" fmla="*/ 133 w 246"/>
                                    <a:gd name="T31" fmla="*/ 19 h 246"/>
                                    <a:gd name="T32" fmla="*/ 133 w 246"/>
                                    <a:gd name="T33" fmla="*/ 20 h 246"/>
                                    <a:gd name="T34" fmla="*/ 137 w 246"/>
                                    <a:gd name="T35" fmla="*/ 23 h 246"/>
                                    <a:gd name="T36" fmla="*/ 139 w 246"/>
                                    <a:gd name="T37" fmla="*/ 27 h 246"/>
                                    <a:gd name="T38" fmla="*/ 139 w 246"/>
                                    <a:gd name="T39" fmla="*/ 32 h 246"/>
                                    <a:gd name="T40" fmla="*/ 79 w 246"/>
                                    <a:gd name="T41" fmla="*/ 32 h 246"/>
                                    <a:gd name="T42" fmla="*/ 73 w 246"/>
                                    <a:gd name="T43" fmla="*/ 33 h 246"/>
                                    <a:gd name="T44" fmla="*/ 54 w 246"/>
                                    <a:gd name="T45" fmla="*/ 41 h 246"/>
                                    <a:gd name="T46" fmla="*/ 40 w 246"/>
                                    <a:gd name="T47" fmla="*/ 58 h 246"/>
                                    <a:gd name="T48" fmla="*/ 35 w 246"/>
                                    <a:gd name="T49" fmla="*/ 80 h 246"/>
                                    <a:gd name="T50" fmla="*/ 42 w 246"/>
                                    <a:gd name="T51" fmla="*/ 101 h 246"/>
                                    <a:gd name="T52" fmla="*/ 58 w 246"/>
                                    <a:gd name="T53" fmla="*/ 116 h 246"/>
                                    <a:gd name="T54" fmla="*/ 79 w 246"/>
                                    <a:gd name="T55" fmla="*/ 122 h 246"/>
                                    <a:gd name="T56" fmla="*/ 107 w 246"/>
                                    <a:gd name="T57" fmla="*/ 122 h 246"/>
                                    <a:gd name="T58" fmla="*/ 120 w 246"/>
                                    <a:gd name="T59" fmla="*/ 145 h 246"/>
                                    <a:gd name="T60" fmla="*/ 106 w 246"/>
                                    <a:gd name="T61" fmla="*/ 151 h 246"/>
                                    <a:gd name="T62" fmla="*/ 86 w 246"/>
                                    <a:gd name="T63" fmla="*/ 15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6" h="246">
                                      <a:moveTo>
                                        <a:pt x="86" y="154"/>
                                      </a:moveTo>
                                      <a:lnTo>
                                        <a:pt x="58" y="154"/>
                                      </a:lnTo>
                                      <a:lnTo>
                                        <a:pt x="39" y="146"/>
                                      </a:lnTo>
                                      <a:lnTo>
                                        <a:pt x="22" y="133"/>
                                      </a:lnTo>
                                      <a:lnTo>
                                        <a:pt x="10" y="115"/>
                                      </a:lnTo>
                                      <a:lnTo>
                                        <a:pt x="2" y="93"/>
                                      </a:lnTo>
                                      <a:lnTo>
                                        <a:pt x="0" y="68"/>
                                      </a:lnTo>
                                      <a:lnTo>
                                        <a:pt x="4" y="49"/>
                                      </a:lnTo>
                                      <a:lnTo>
                                        <a:pt x="14" y="32"/>
                                      </a:lnTo>
                                      <a:lnTo>
                                        <a:pt x="28" y="18"/>
                                      </a:lnTo>
                                      <a:lnTo>
                                        <a:pt x="46" y="7"/>
                                      </a:lnTo>
                                      <a:lnTo>
                                        <a:pt x="70" y="1"/>
                                      </a:lnTo>
                                      <a:lnTo>
                                        <a:pt x="97" y="0"/>
                                      </a:lnTo>
                                      <a:lnTo>
                                        <a:pt x="116" y="7"/>
                                      </a:lnTo>
                                      <a:lnTo>
                                        <a:pt x="132" y="18"/>
                                      </a:lnTo>
                                      <a:lnTo>
                                        <a:pt x="133" y="19"/>
                                      </a:lnTo>
                                      <a:lnTo>
                                        <a:pt x="133" y="20"/>
                                      </a:lnTo>
                                      <a:lnTo>
                                        <a:pt x="137" y="23"/>
                                      </a:lnTo>
                                      <a:lnTo>
                                        <a:pt x="139" y="27"/>
                                      </a:lnTo>
                                      <a:lnTo>
                                        <a:pt x="139" y="32"/>
                                      </a:lnTo>
                                      <a:lnTo>
                                        <a:pt x="79" y="32"/>
                                      </a:lnTo>
                                      <a:lnTo>
                                        <a:pt x="73" y="33"/>
                                      </a:lnTo>
                                      <a:lnTo>
                                        <a:pt x="54" y="41"/>
                                      </a:lnTo>
                                      <a:lnTo>
                                        <a:pt x="40" y="58"/>
                                      </a:lnTo>
                                      <a:lnTo>
                                        <a:pt x="35" y="80"/>
                                      </a:lnTo>
                                      <a:lnTo>
                                        <a:pt x="42" y="101"/>
                                      </a:lnTo>
                                      <a:lnTo>
                                        <a:pt x="58" y="116"/>
                                      </a:lnTo>
                                      <a:lnTo>
                                        <a:pt x="79" y="122"/>
                                      </a:lnTo>
                                      <a:lnTo>
                                        <a:pt x="107" y="122"/>
                                      </a:lnTo>
                                      <a:lnTo>
                                        <a:pt x="120" y="145"/>
                                      </a:lnTo>
                                      <a:lnTo>
                                        <a:pt x="106" y="151"/>
                                      </a:lnTo>
                                      <a:lnTo>
                                        <a:pt x="86"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1" name="Freeform 28"/>
                              <wps:cNvSpPr>
                                <a:spLocks/>
                              </wps:cNvSpPr>
                              <wps:spPr bwMode="auto">
                                <a:xfrm>
                                  <a:off x="0" y="0"/>
                                  <a:ext cx="246" cy="246"/>
                                </a:xfrm>
                                <a:custGeom>
                                  <a:avLst/>
                                  <a:gdLst>
                                    <a:gd name="T0" fmla="*/ 130 w 246"/>
                                    <a:gd name="T1" fmla="*/ 50 h 246"/>
                                    <a:gd name="T2" fmla="*/ 116 w 246"/>
                                    <a:gd name="T3" fmla="*/ 50 h 246"/>
                                    <a:gd name="T4" fmla="*/ 112 w 246"/>
                                    <a:gd name="T5" fmla="*/ 47 h 246"/>
                                    <a:gd name="T6" fmla="*/ 109 w 246"/>
                                    <a:gd name="T7" fmla="*/ 45 h 246"/>
                                    <a:gd name="T8" fmla="*/ 102 w 246"/>
                                    <a:gd name="T9" fmla="*/ 38 h 246"/>
                                    <a:gd name="T10" fmla="*/ 91 w 246"/>
                                    <a:gd name="T11" fmla="*/ 32 h 246"/>
                                    <a:gd name="T12" fmla="*/ 139 w 246"/>
                                    <a:gd name="T13" fmla="*/ 32 h 246"/>
                                    <a:gd name="T14" fmla="*/ 139 w 246"/>
                                    <a:gd name="T15" fmla="*/ 41 h 246"/>
                                    <a:gd name="T16" fmla="*/ 130 w 246"/>
                                    <a:gd name="T17" fmla="*/ 5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30" y="50"/>
                                      </a:moveTo>
                                      <a:lnTo>
                                        <a:pt x="116" y="50"/>
                                      </a:lnTo>
                                      <a:lnTo>
                                        <a:pt x="112" y="47"/>
                                      </a:lnTo>
                                      <a:lnTo>
                                        <a:pt x="109" y="45"/>
                                      </a:lnTo>
                                      <a:lnTo>
                                        <a:pt x="102" y="38"/>
                                      </a:lnTo>
                                      <a:lnTo>
                                        <a:pt x="91" y="32"/>
                                      </a:lnTo>
                                      <a:lnTo>
                                        <a:pt x="139" y="32"/>
                                      </a:lnTo>
                                      <a:lnTo>
                                        <a:pt x="139" y="41"/>
                                      </a:lnTo>
                                      <a:lnTo>
                                        <a:pt x="130" y="5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2" name="Freeform 29"/>
                              <wps:cNvSpPr>
                                <a:spLocks/>
                              </wps:cNvSpPr>
                              <wps:spPr bwMode="auto">
                                <a:xfrm>
                                  <a:off x="0" y="0"/>
                                  <a:ext cx="246" cy="246"/>
                                </a:xfrm>
                                <a:custGeom>
                                  <a:avLst/>
                                  <a:gdLst>
                                    <a:gd name="T0" fmla="*/ 88 w 246"/>
                                    <a:gd name="T1" fmla="*/ 95 h 246"/>
                                    <a:gd name="T2" fmla="*/ 68 w 246"/>
                                    <a:gd name="T3" fmla="*/ 95 h 246"/>
                                    <a:gd name="T4" fmla="*/ 60 w 246"/>
                                    <a:gd name="T5" fmla="*/ 87 h 246"/>
                                    <a:gd name="T6" fmla="*/ 60 w 246"/>
                                    <a:gd name="T7" fmla="*/ 67 h 246"/>
                                    <a:gd name="T8" fmla="*/ 68 w 246"/>
                                    <a:gd name="T9" fmla="*/ 59 h 246"/>
                                    <a:gd name="T10" fmla="*/ 88 w 246"/>
                                    <a:gd name="T11" fmla="*/ 59 h 246"/>
                                    <a:gd name="T12" fmla="*/ 96 w 246"/>
                                    <a:gd name="T13" fmla="*/ 67 h 246"/>
                                    <a:gd name="T14" fmla="*/ 96 w 246"/>
                                    <a:gd name="T15" fmla="*/ 87 h 246"/>
                                    <a:gd name="T16" fmla="*/ 88 w 246"/>
                                    <a:gd name="T17" fmla="*/ 95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88" y="95"/>
                                      </a:moveTo>
                                      <a:lnTo>
                                        <a:pt x="68" y="95"/>
                                      </a:lnTo>
                                      <a:lnTo>
                                        <a:pt x="60" y="87"/>
                                      </a:lnTo>
                                      <a:lnTo>
                                        <a:pt x="60" y="67"/>
                                      </a:lnTo>
                                      <a:lnTo>
                                        <a:pt x="68" y="59"/>
                                      </a:lnTo>
                                      <a:lnTo>
                                        <a:pt x="88" y="59"/>
                                      </a:lnTo>
                                      <a:lnTo>
                                        <a:pt x="96" y="67"/>
                                      </a:lnTo>
                                      <a:lnTo>
                                        <a:pt x="96" y="87"/>
                                      </a:lnTo>
                                      <a:lnTo>
                                        <a:pt x="88" y="9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3" name="Freeform 30"/>
                              <wps:cNvSpPr>
                                <a:spLocks/>
                              </wps:cNvSpPr>
                              <wps:spPr bwMode="auto">
                                <a:xfrm>
                                  <a:off x="0" y="0"/>
                                  <a:ext cx="246" cy="246"/>
                                </a:xfrm>
                                <a:custGeom>
                                  <a:avLst/>
                                  <a:gdLst>
                                    <a:gd name="T0" fmla="*/ 143 w 246"/>
                                    <a:gd name="T1" fmla="*/ 129 h 246"/>
                                    <a:gd name="T2" fmla="*/ 128 w 246"/>
                                    <a:gd name="T3" fmla="*/ 96 h 246"/>
                                    <a:gd name="T4" fmla="*/ 146 w 246"/>
                                    <a:gd name="T5" fmla="*/ 89 h 246"/>
                                    <a:gd name="T6" fmla="*/ 167 w 246"/>
                                    <a:gd name="T7" fmla="*/ 86 h 246"/>
                                    <a:gd name="T8" fmla="*/ 174 w 246"/>
                                    <a:gd name="T9" fmla="*/ 86 h 246"/>
                                    <a:gd name="T10" fmla="*/ 193 w 246"/>
                                    <a:gd name="T11" fmla="*/ 90 h 246"/>
                                    <a:gd name="T12" fmla="*/ 211 w 246"/>
                                    <a:gd name="T13" fmla="*/ 100 h 246"/>
                                    <a:gd name="T14" fmla="*/ 226 w 246"/>
                                    <a:gd name="T15" fmla="*/ 114 h 246"/>
                                    <a:gd name="T16" fmla="*/ 230 w 246"/>
                                    <a:gd name="T17" fmla="*/ 122 h 246"/>
                                    <a:gd name="T18" fmla="*/ 158 w 246"/>
                                    <a:gd name="T19" fmla="*/ 122 h 246"/>
                                    <a:gd name="T20" fmla="*/ 150 w 246"/>
                                    <a:gd name="T21" fmla="*/ 125 h 246"/>
                                    <a:gd name="T22" fmla="*/ 143 w 246"/>
                                    <a:gd name="T23" fmla="*/ 12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6" h="246">
                                      <a:moveTo>
                                        <a:pt x="143" y="129"/>
                                      </a:moveTo>
                                      <a:lnTo>
                                        <a:pt x="128" y="96"/>
                                      </a:lnTo>
                                      <a:lnTo>
                                        <a:pt x="146" y="89"/>
                                      </a:lnTo>
                                      <a:lnTo>
                                        <a:pt x="167" y="86"/>
                                      </a:lnTo>
                                      <a:lnTo>
                                        <a:pt x="174" y="86"/>
                                      </a:lnTo>
                                      <a:lnTo>
                                        <a:pt x="193" y="90"/>
                                      </a:lnTo>
                                      <a:lnTo>
                                        <a:pt x="211" y="100"/>
                                      </a:lnTo>
                                      <a:lnTo>
                                        <a:pt x="226" y="114"/>
                                      </a:lnTo>
                                      <a:lnTo>
                                        <a:pt x="230" y="122"/>
                                      </a:lnTo>
                                      <a:lnTo>
                                        <a:pt x="158" y="122"/>
                                      </a:lnTo>
                                      <a:lnTo>
                                        <a:pt x="150" y="125"/>
                                      </a:lnTo>
                                      <a:lnTo>
                                        <a:pt x="143" y="12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 name="Freeform 31"/>
                              <wps:cNvSpPr>
                                <a:spLocks/>
                              </wps:cNvSpPr>
                              <wps:spPr bwMode="auto">
                                <a:xfrm>
                                  <a:off x="0" y="0"/>
                                  <a:ext cx="246" cy="246"/>
                                </a:xfrm>
                                <a:custGeom>
                                  <a:avLst/>
                                  <a:gdLst>
                                    <a:gd name="T0" fmla="*/ 107 w 246"/>
                                    <a:gd name="T1" fmla="*/ 122 h 246"/>
                                    <a:gd name="T2" fmla="*/ 88 w 246"/>
                                    <a:gd name="T3" fmla="*/ 122 h 246"/>
                                    <a:gd name="T4" fmla="*/ 97 w 246"/>
                                    <a:gd name="T5" fmla="*/ 119 h 246"/>
                                    <a:gd name="T6" fmla="*/ 103 w 246"/>
                                    <a:gd name="T7" fmla="*/ 114 h 246"/>
                                    <a:gd name="T8" fmla="*/ 107 w 246"/>
                                    <a:gd name="T9" fmla="*/ 122 h 246"/>
                                  </a:gdLst>
                                  <a:ahLst/>
                                  <a:cxnLst>
                                    <a:cxn ang="0">
                                      <a:pos x="T0" y="T1"/>
                                    </a:cxn>
                                    <a:cxn ang="0">
                                      <a:pos x="T2" y="T3"/>
                                    </a:cxn>
                                    <a:cxn ang="0">
                                      <a:pos x="T4" y="T5"/>
                                    </a:cxn>
                                    <a:cxn ang="0">
                                      <a:pos x="T6" y="T7"/>
                                    </a:cxn>
                                    <a:cxn ang="0">
                                      <a:pos x="T8" y="T9"/>
                                    </a:cxn>
                                  </a:cxnLst>
                                  <a:rect l="0" t="0" r="r" b="b"/>
                                  <a:pathLst>
                                    <a:path w="246" h="246">
                                      <a:moveTo>
                                        <a:pt x="107" y="122"/>
                                      </a:moveTo>
                                      <a:lnTo>
                                        <a:pt x="88" y="122"/>
                                      </a:lnTo>
                                      <a:lnTo>
                                        <a:pt x="97" y="119"/>
                                      </a:lnTo>
                                      <a:lnTo>
                                        <a:pt x="103" y="114"/>
                                      </a:lnTo>
                                      <a:lnTo>
                                        <a:pt x="107" y="12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 name="Freeform 32"/>
                              <wps:cNvSpPr>
                                <a:spLocks/>
                              </wps:cNvSpPr>
                              <wps:spPr bwMode="auto">
                                <a:xfrm>
                                  <a:off x="0" y="0"/>
                                  <a:ext cx="246" cy="246"/>
                                </a:xfrm>
                                <a:custGeom>
                                  <a:avLst/>
                                  <a:gdLst>
                                    <a:gd name="T0" fmla="*/ 233 w 246"/>
                                    <a:gd name="T1" fmla="*/ 210 h 246"/>
                                    <a:gd name="T2" fmla="*/ 155 w 246"/>
                                    <a:gd name="T3" fmla="*/ 210 h 246"/>
                                    <a:gd name="T4" fmla="*/ 172 w 246"/>
                                    <a:gd name="T5" fmla="*/ 210 h 246"/>
                                    <a:gd name="T6" fmla="*/ 192 w 246"/>
                                    <a:gd name="T7" fmla="*/ 202 h 246"/>
                                    <a:gd name="T8" fmla="*/ 206 w 246"/>
                                    <a:gd name="T9" fmla="*/ 186 h 246"/>
                                    <a:gd name="T10" fmla="*/ 211 w 246"/>
                                    <a:gd name="T11" fmla="*/ 163 h 246"/>
                                    <a:gd name="T12" fmla="*/ 204 w 246"/>
                                    <a:gd name="T13" fmla="*/ 142 h 246"/>
                                    <a:gd name="T14" fmla="*/ 189 w 246"/>
                                    <a:gd name="T15" fmla="*/ 127 h 246"/>
                                    <a:gd name="T16" fmla="*/ 167 w 246"/>
                                    <a:gd name="T17" fmla="*/ 122 h 246"/>
                                    <a:gd name="T18" fmla="*/ 230 w 246"/>
                                    <a:gd name="T19" fmla="*/ 122 h 246"/>
                                    <a:gd name="T20" fmla="*/ 237 w 246"/>
                                    <a:gd name="T21" fmla="*/ 132 h 246"/>
                                    <a:gd name="T22" fmla="*/ 244 w 246"/>
                                    <a:gd name="T23" fmla="*/ 155 h 246"/>
                                    <a:gd name="T24" fmla="*/ 246 w 246"/>
                                    <a:gd name="T25" fmla="*/ 182 h 246"/>
                                    <a:gd name="T26" fmla="*/ 238 w 246"/>
                                    <a:gd name="T27" fmla="*/ 203 h 246"/>
                                    <a:gd name="T28" fmla="*/ 233 w 246"/>
                                    <a:gd name="T29" fmla="*/ 21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6" h="246">
                                      <a:moveTo>
                                        <a:pt x="233" y="210"/>
                                      </a:moveTo>
                                      <a:lnTo>
                                        <a:pt x="155" y="210"/>
                                      </a:lnTo>
                                      <a:lnTo>
                                        <a:pt x="172" y="210"/>
                                      </a:lnTo>
                                      <a:lnTo>
                                        <a:pt x="192" y="202"/>
                                      </a:lnTo>
                                      <a:lnTo>
                                        <a:pt x="206" y="186"/>
                                      </a:lnTo>
                                      <a:lnTo>
                                        <a:pt x="211" y="163"/>
                                      </a:lnTo>
                                      <a:lnTo>
                                        <a:pt x="204" y="142"/>
                                      </a:lnTo>
                                      <a:lnTo>
                                        <a:pt x="189" y="127"/>
                                      </a:lnTo>
                                      <a:lnTo>
                                        <a:pt x="167" y="122"/>
                                      </a:lnTo>
                                      <a:lnTo>
                                        <a:pt x="230" y="122"/>
                                      </a:lnTo>
                                      <a:lnTo>
                                        <a:pt x="237" y="132"/>
                                      </a:lnTo>
                                      <a:lnTo>
                                        <a:pt x="244" y="155"/>
                                      </a:lnTo>
                                      <a:lnTo>
                                        <a:pt x="246" y="182"/>
                                      </a:lnTo>
                                      <a:lnTo>
                                        <a:pt x="238" y="203"/>
                                      </a:lnTo>
                                      <a:lnTo>
                                        <a:pt x="233" y="2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6" name="Freeform 33"/>
                              <wps:cNvSpPr>
                                <a:spLocks/>
                              </wps:cNvSpPr>
                              <wps:spPr bwMode="auto">
                                <a:xfrm>
                                  <a:off x="0" y="0"/>
                                  <a:ext cx="246" cy="246"/>
                                </a:xfrm>
                                <a:custGeom>
                                  <a:avLst/>
                                  <a:gdLst>
                                    <a:gd name="T0" fmla="*/ 177 w 246"/>
                                    <a:gd name="T1" fmla="*/ 184 h 246"/>
                                    <a:gd name="T2" fmla="*/ 157 w 246"/>
                                    <a:gd name="T3" fmla="*/ 184 h 246"/>
                                    <a:gd name="T4" fmla="*/ 149 w 246"/>
                                    <a:gd name="T5" fmla="*/ 176 h 246"/>
                                    <a:gd name="T6" fmla="*/ 149 w 246"/>
                                    <a:gd name="T7" fmla="*/ 156 h 246"/>
                                    <a:gd name="T8" fmla="*/ 157 w 246"/>
                                    <a:gd name="T9" fmla="*/ 148 h 246"/>
                                    <a:gd name="T10" fmla="*/ 177 w 246"/>
                                    <a:gd name="T11" fmla="*/ 148 h 246"/>
                                    <a:gd name="T12" fmla="*/ 185 w 246"/>
                                    <a:gd name="T13" fmla="*/ 156 h 246"/>
                                    <a:gd name="T14" fmla="*/ 185 w 246"/>
                                    <a:gd name="T15" fmla="*/ 176 h 246"/>
                                    <a:gd name="T16" fmla="*/ 177 w 246"/>
                                    <a:gd name="T17" fmla="*/ 18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77" y="184"/>
                                      </a:moveTo>
                                      <a:lnTo>
                                        <a:pt x="157" y="184"/>
                                      </a:lnTo>
                                      <a:lnTo>
                                        <a:pt x="149" y="176"/>
                                      </a:lnTo>
                                      <a:lnTo>
                                        <a:pt x="149" y="156"/>
                                      </a:lnTo>
                                      <a:lnTo>
                                        <a:pt x="157" y="148"/>
                                      </a:lnTo>
                                      <a:lnTo>
                                        <a:pt x="177" y="148"/>
                                      </a:lnTo>
                                      <a:lnTo>
                                        <a:pt x="185" y="156"/>
                                      </a:lnTo>
                                      <a:lnTo>
                                        <a:pt x="185" y="176"/>
                                      </a:lnTo>
                                      <a:lnTo>
                                        <a:pt x="177" y="18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 name="Freeform 34"/>
                              <wps:cNvSpPr>
                                <a:spLocks/>
                              </wps:cNvSpPr>
                              <wps:spPr bwMode="auto">
                                <a:xfrm>
                                  <a:off x="0" y="0"/>
                                  <a:ext cx="246" cy="246"/>
                                </a:xfrm>
                                <a:custGeom>
                                  <a:avLst/>
                                  <a:gdLst>
                                    <a:gd name="T0" fmla="*/ 166 w 246"/>
                                    <a:gd name="T1" fmla="*/ 246 h 246"/>
                                    <a:gd name="T2" fmla="*/ 145 w 246"/>
                                    <a:gd name="T3" fmla="*/ 243 h 246"/>
                                    <a:gd name="T4" fmla="*/ 127 w 246"/>
                                    <a:gd name="T5" fmla="*/ 235 h 246"/>
                                    <a:gd name="T6" fmla="*/ 111 w 246"/>
                                    <a:gd name="T7" fmla="*/ 223 h 246"/>
                                    <a:gd name="T8" fmla="*/ 108 w 246"/>
                                    <a:gd name="T9" fmla="*/ 220 h 246"/>
                                    <a:gd name="T10" fmla="*/ 106 w 246"/>
                                    <a:gd name="T11" fmla="*/ 215 h 246"/>
                                    <a:gd name="T12" fmla="*/ 106 w 246"/>
                                    <a:gd name="T13" fmla="*/ 200 h 246"/>
                                    <a:gd name="T14" fmla="*/ 114 w 246"/>
                                    <a:gd name="T15" fmla="*/ 192 h 246"/>
                                    <a:gd name="T16" fmla="*/ 129 w 246"/>
                                    <a:gd name="T17" fmla="*/ 192 h 246"/>
                                    <a:gd name="T18" fmla="*/ 133 w 246"/>
                                    <a:gd name="T19" fmla="*/ 194 h 246"/>
                                    <a:gd name="T20" fmla="*/ 136 w 246"/>
                                    <a:gd name="T21" fmla="*/ 197 h 246"/>
                                    <a:gd name="T22" fmla="*/ 144 w 246"/>
                                    <a:gd name="T23" fmla="*/ 206 h 246"/>
                                    <a:gd name="T24" fmla="*/ 155 w 246"/>
                                    <a:gd name="T25" fmla="*/ 210 h 246"/>
                                    <a:gd name="T26" fmla="*/ 233 w 246"/>
                                    <a:gd name="T27" fmla="*/ 210 h 246"/>
                                    <a:gd name="T28" fmla="*/ 226 w 246"/>
                                    <a:gd name="T29" fmla="*/ 220 h 246"/>
                                    <a:gd name="T30" fmla="*/ 209 w 246"/>
                                    <a:gd name="T31" fmla="*/ 234 h 246"/>
                                    <a:gd name="T32" fmla="*/ 189 w 246"/>
                                    <a:gd name="T33" fmla="*/ 243 h 246"/>
                                    <a:gd name="T34" fmla="*/ 166 w 246"/>
                                    <a:gd name="T35"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6" h="246">
                                      <a:moveTo>
                                        <a:pt x="166" y="246"/>
                                      </a:moveTo>
                                      <a:lnTo>
                                        <a:pt x="145" y="243"/>
                                      </a:lnTo>
                                      <a:lnTo>
                                        <a:pt x="127" y="235"/>
                                      </a:lnTo>
                                      <a:lnTo>
                                        <a:pt x="111" y="223"/>
                                      </a:lnTo>
                                      <a:lnTo>
                                        <a:pt x="108" y="220"/>
                                      </a:lnTo>
                                      <a:lnTo>
                                        <a:pt x="106" y="215"/>
                                      </a:lnTo>
                                      <a:lnTo>
                                        <a:pt x="106" y="200"/>
                                      </a:lnTo>
                                      <a:lnTo>
                                        <a:pt x="114" y="192"/>
                                      </a:lnTo>
                                      <a:lnTo>
                                        <a:pt x="129" y="192"/>
                                      </a:lnTo>
                                      <a:lnTo>
                                        <a:pt x="133" y="194"/>
                                      </a:lnTo>
                                      <a:lnTo>
                                        <a:pt x="136" y="197"/>
                                      </a:lnTo>
                                      <a:lnTo>
                                        <a:pt x="144" y="206"/>
                                      </a:lnTo>
                                      <a:lnTo>
                                        <a:pt x="155" y="210"/>
                                      </a:lnTo>
                                      <a:lnTo>
                                        <a:pt x="233" y="210"/>
                                      </a:lnTo>
                                      <a:lnTo>
                                        <a:pt x="226" y="220"/>
                                      </a:lnTo>
                                      <a:lnTo>
                                        <a:pt x="209" y="234"/>
                                      </a:lnTo>
                                      <a:lnTo>
                                        <a:pt x="189" y="243"/>
                                      </a:lnTo>
                                      <a:lnTo>
                                        <a:pt x="166"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615C8F7" id="Group 769" o:spid="_x0000_s1026" style="width:11.1pt;height:11.7pt;mso-position-horizontal-relative:char;mso-position-vertical-relative:line" coordsize="246,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">
                      <v:shape id="Freeform 27" o:spid="_x0000_s1027"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" path="m86,154r-28,l39,146,22,133,10,115,2,93,,68,4,49,14,32,28,18,46,7,70,1,97,r19,7l132,18r1,1l133,20r4,3l139,27r,5l79,32r-6,1l54,41,40,58,35,80r7,21l58,116r21,6l107,122r13,23l106,151r-20,3xe" filled="f" stroked="f">
                        <v:path arrowok="t" o:connecttype="custom" o:connectlocs="86,154;58,154;39,146;22,133;10,115;2,93;0,68;4,49;14,32;28,18;46,7;70,1;97,0;116,7;132,18;133,19;133,20;137,23;139,27;139,32;79,32;73,33;54,41;40,58;35,80;42,101;58,116;79,122;107,122;120,145;106,151;86,154" o:connectangles="0,0,0,0,0,0,0,0,0,0,0,0,0,0,0,0,0,0,0,0,0,0,0,0,0,0,0,0,0,0,0,0"/>
                      </v:shape>
                      <v:shape id="Freeform 28" o:spid="_x0000_s1028"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" path="m130,50r-14,l112,47r-3,-2l102,38,91,32r48,l139,41r-9,9xe" filled="f" stroked="f">
                        <v:path arrowok="t" o:connecttype="custom" o:connectlocs="130,50;116,50;112,47;109,45;102,38;91,32;139,32;139,41;130,50" o:connectangles="0,0,0,0,0,0,0,0,0"/>
                      </v:shape>
                      <v:shape id="Freeform 29" o:spid="_x0000_s1029"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" path="m88,95r-20,l60,87r,-20l68,59r20,l96,67r,20l88,95xe" filled="f" stroked="f">
                        <v:path arrowok="t" o:connecttype="custom" o:connectlocs="88,95;68,95;60,87;60,67;68,59;88,59;96,67;96,87;88,95" o:connectangles="0,0,0,0,0,0,0,0,0"/>
                      </v:shape>
                      <v:shape id="Freeform 30" o:spid="_x0000_s1030"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" path="m143,129l128,96r18,-7l167,86r7,l193,90r18,10l226,114r4,8l158,122r-8,3l143,129xe" filled="f" stroked="f">
                        <v:path arrowok="t" o:connecttype="custom" o:connectlocs="143,129;128,96;146,89;167,86;174,86;193,90;211,100;226,114;230,122;158,122;150,125;143,129" o:connectangles="0,0,0,0,0,0,0,0,0,0,0,0"/>
                      </v:shape>
                      <v:shape id="Freeform 31" o:spid="_x0000_s1031"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" path="m107,122r-19,l97,119r6,-5l107,122xe" filled="f" stroked="f">
                        <v:path arrowok="t" o:connecttype="custom" o:connectlocs="107,122;88,122;97,119;103,114;107,122" o:connectangles="0,0,0,0,0"/>
                      </v:shape>
                      <v:shape id="Freeform 32" o:spid="_x0000_s1032"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" path="m233,210r-78,l172,210r20,-8l206,186r5,-23l204,142,189,127r-22,-5l230,122r7,10l244,155r2,27l238,203r-5,7xe" filled="f" stroked="f">
                        <v:path arrowok="t" o:connecttype="custom" o:connectlocs="233,210;155,210;172,210;192,202;206,186;211,163;204,142;189,127;167,122;230,122;237,132;244,155;246,182;238,203;233,210" o:connectangles="0,0,0,0,0,0,0,0,0,0,0,0,0,0,0"/>
                      </v:shape>
                      <v:shape id="Freeform 33" o:spid="_x0000_s1033"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" path="m177,184r-20,l149,176r,-20l157,148r20,l185,156r,20l177,184xe" filled="f" stroked="f">
                        <v:path arrowok="t" o:connecttype="custom" o:connectlocs="177,184;157,184;149,176;149,156;157,148;177,148;185,156;185,176;177,184" o:connectangles="0,0,0,0,0,0,0,0,0"/>
                      </v:shape>
                      <v:shape id="Freeform 34" o:spid="_x0000_s1034"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" path="m166,246r-21,-3l127,235,111,223r-3,-3l106,215r,-15l114,192r15,l133,194r3,3l144,206r11,4l233,210r-7,10l209,234r-20,9l166,246xe" filled="f" stroked="f">
                        <v:path arrowok="t" o:connecttype="custom" o:connectlocs="166,246;145,243;127,235;111,223;108,220;106,215;106,200;114,192;129,192;133,194;136,197;144,206;155,210;233,210;226,220;209,234;189,243;166,246" o:connectangles="0,0,0,0,0,0,0,0,0,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6389AAEF" wp14:editId="336F8E02">
                      <wp:extent cx="140677" cy="133584"/>
                      <wp:effectExtent l="0" t="0" r="12065" b="0"/>
                      <wp:docPr id="746" name="Group 74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0677" cy="133584"/>
                                <a:chOff x="0" y="0"/>
                                <a:chExt cx="243" cy="242"/>
                              </a:xfrm>
                              <a:solidFill>
                                <a:srgbClr val="94C634"/>
                              </a:solidFill>
                            </wpg:grpSpPr>
                            <wps:wsp>
                              <wps:cNvPr id="747"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8"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9"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0"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1"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71CB75D" id="Group 746" o:spid="_x0000_s1026" style="width:11.1pt;height:10.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">
                      <o:lock v:ext="edit" aspectratio="t"/>
                      <v:shape id="Freeform 10" o:spid="_x0000_s1027"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" path="m195,242r-23,l163,232r,-22l172,201r23,l204,210r,22l195,242xe" filled="f" stroked="f">
                        <v:path arrowok="t" o:connecttype="custom" o:connectlocs="195,242;172,242;163,232;163,210;172,201;195,201;204,210;204,232;195,242" o:connectangles="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59A7ADE1" wp14:editId="10C671B3">
                      <wp:extent cx="174744" cy="153465"/>
                      <wp:effectExtent l="0" t="0" r="3175" b="0"/>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44" cy="153465"/>
                                <a:chOff x="0" y="0"/>
                                <a:chExt cx="254" cy="228"/>
                              </a:xfrm>
                              <a:solidFill>
                                <a:srgbClr val="94C634"/>
                              </a:solidFill>
                            </wpg:grpSpPr>
                            <wps:wsp>
                              <wps:cNvPr id="779" name="Freeform 53"/>
                              <wps:cNvSpPr>
                                <a:spLocks/>
                              </wps:cNvSpPr>
                              <wps:spPr bwMode="auto">
                                <a:xfrm>
                                  <a:off x="0" y="0"/>
                                  <a:ext cx="254" cy="228"/>
                                </a:xfrm>
                                <a:custGeom>
                                  <a:avLst/>
                                  <a:gdLst>
                                    <a:gd name="T0" fmla="*/ 152 w 254"/>
                                    <a:gd name="T1" fmla="*/ 105 h 228"/>
                                    <a:gd name="T2" fmla="*/ 126 w 254"/>
                                    <a:gd name="T3" fmla="*/ 105 h 228"/>
                                    <a:gd name="T4" fmla="*/ 129 w 254"/>
                                    <a:gd name="T5" fmla="*/ 104 h 228"/>
                                    <a:gd name="T6" fmla="*/ 135 w 254"/>
                                    <a:gd name="T7" fmla="*/ 98 h 228"/>
                                    <a:gd name="T8" fmla="*/ 142 w 254"/>
                                    <a:gd name="T9" fmla="*/ 69 h 228"/>
                                    <a:gd name="T10" fmla="*/ 144 w 254"/>
                                    <a:gd name="T11" fmla="*/ 62 h 228"/>
                                    <a:gd name="T12" fmla="*/ 145 w 254"/>
                                    <a:gd name="T13" fmla="*/ 57 h 228"/>
                                    <a:gd name="T14" fmla="*/ 148 w 254"/>
                                    <a:gd name="T15" fmla="*/ 51 h 228"/>
                                    <a:gd name="T16" fmla="*/ 154 w 254"/>
                                    <a:gd name="T17" fmla="*/ 32 h 228"/>
                                    <a:gd name="T18" fmla="*/ 158 w 254"/>
                                    <a:gd name="T19" fmla="*/ 13 h 228"/>
                                    <a:gd name="T20" fmla="*/ 176 w 254"/>
                                    <a:gd name="T21" fmla="*/ 0 h 228"/>
                                    <a:gd name="T22" fmla="*/ 179 w 254"/>
                                    <a:gd name="T23" fmla="*/ 6 h 228"/>
                                    <a:gd name="T24" fmla="*/ 180 w 254"/>
                                    <a:gd name="T25" fmla="*/ 12 h 228"/>
                                    <a:gd name="T26" fmla="*/ 181 w 254"/>
                                    <a:gd name="T27" fmla="*/ 17 h 228"/>
                                    <a:gd name="T28" fmla="*/ 172 w 254"/>
                                    <a:gd name="T29" fmla="*/ 37 h 228"/>
                                    <a:gd name="T30" fmla="*/ 170 w 254"/>
                                    <a:gd name="T31" fmla="*/ 42 h 228"/>
                                    <a:gd name="T32" fmla="*/ 166 w 254"/>
                                    <a:gd name="T33" fmla="*/ 60 h 228"/>
                                    <a:gd name="T34" fmla="*/ 159 w 254"/>
                                    <a:gd name="T35" fmla="*/ 82 h 228"/>
                                    <a:gd name="T36" fmla="*/ 155 w 254"/>
                                    <a:gd name="T37" fmla="*/ 93 h 228"/>
                                    <a:gd name="T38" fmla="*/ 152 w 254"/>
                                    <a:gd name="T39" fmla="*/ 10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52" y="105"/>
                                      </a:moveTo>
                                      <a:lnTo>
                                        <a:pt x="126" y="105"/>
                                      </a:lnTo>
                                      <a:lnTo>
                                        <a:pt x="129" y="104"/>
                                      </a:lnTo>
                                      <a:lnTo>
                                        <a:pt x="135" y="98"/>
                                      </a:lnTo>
                                      <a:lnTo>
                                        <a:pt x="142" y="69"/>
                                      </a:lnTo>
                                      <a:lnTo>
                                        <a:pt x="144" y="62"/>
                                      </a:lnTo>
                                      <a:lnTo>
                                        <a:pt x="145" y="57"/>
                                      </a:lnTo>
                                      <a:lnTo>
                                        <a:pt x="148" y="51"/>
                                      </a:lnTo>
                                      <a:lnTo>
                                        <a:pt x="154" y="32"/>
                                      </a:lnTo>
                                      <a:lnTo>
                                        <a:pt x="158" y="13"/>
                                      </a:lnTo>
                                      <a:lnTo>
                                        <a:pt x="176" y="0"/>
                                      </a:lnTo>
                                      <a:lnTo>
                                        <a:pt x="179" y="6"/>
                                      </a:lnTo>
                                      <a:lnTo>
                                        <a:pt x="180" y="12"/>
                                      </a:lnTo>
                                      <a:lnTo>
                                        <a:pt x="181" y="17"/>
                                      </a:lnTo>
                                      <a:lnTo>
                                        <a:pt x="172" y="37"/>
                                      </a:lnTo>
                                      <a:lnTo>
                                        <a:pt x="170" y="42"/>
                                      </a:lnTo>
                                      <a:lnTo>
                                        <a:pt x="166" y="60"/>
                                      </a:lnTo>
                                      <a:lnTo>
                                        <a:pt x="159" y="82"/>
                                      </a:lnTo>
                                      <a:lnTo>
                                        <a:pt x="155" y="93"/>
                                      </a:lnTo>
                                      <a:lnTo>
                                        <a:pt x="152"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 name="Freeform 54"/>
                              <wps:cNvSpPr>
                                <a:spLocks/>
                              </wps:cNvSpPr>
                              <wps:spPr bwMode="auto">
                                <a:xfrm>
                                  <a:off x="0" y="0"/>
                                  <a:ext cx="254" cy="228"/>
                                </a:xfrm>
                                <a:custGeom>
                                  <a:avLst/>
                                  <a:gdLst>
                                    <a:gd name="T0" fmla="*/ 114 w 254"/>
                                    <a:gd name="T1" fmla="*/ 145 h 228"/>
                                    <a:gd name="T2" fmla="*/ 92 w 254"/>
                                    <a:gd name="T3" fmla="*/ 145 h 228"/>
                                    <a:gd name="T4" fmla="*/ 95 w 254"/>
                                    <a:gd name="T5" fmla="*/ 140 h 228"/>
                                    <a:gd name="T6" fmla="*/ 95 w 254"/>
                                    <a:gd name="T7" fmla="*/ 126 h 228"/>
                                    <a:gd name="T8" fmla="*/ 96 w 254"/>
                                    <a:gd name="T9" fmla="*/ 108 h 228"/>
                                    <a:gd name="T10" fmla="*/ 104 w 254"/>
                                    <a:gd name="T11" fmla="*/ 101 h 228"/>
                                    <a:gd name="T12" fmla="*/ 103 w 254"/>
                                    <a:gd name="T13" fmla="*/ 96 h 228"/>
                                    <a:gd name="T14" fmla="*/ 102 w 254"/>
                                    <a:gd name="T15" fmla="*/ 92 h 228"/>
                                    <a:gd name="T16" fmla="*/ 105 w 254"/>
                                    <a:gd name="T17" fmla="*/ 77 h 228"/>
                                    <a:gd name="T18" fmla="*/ 105 w 254"/>
                                    <a:gd name="T19" fmla="*/ 66 h 228"/>
                                    <a:gd name="T20" fmla="*/ 107 w 254"/>
                                    <a:gd name="T21" fmla="*/ 25 h 228"/>
                                    <a:gd name="T22" fmla="*/ 109 w 254"/>
                                    <a:gd name="T23" fmla="*/ 13 h 228"/>
                                    <a:gd name="T24" fmla="*/ 114 w 254"/>
                                    <a:gd name="T25" fmla="*/ 10 h 228"/>
                                    <a:gd name="T26" fmla="*/ 118 w 254"/>
                                    <a:gd name="T27" fmla="*/ 9 h 228"/>
                                    <a:gd name="T28" fmla="*/ 129 w 254"/>
                                    <a:gd name="T29" fmla="*/ 6 h 228"/>
                                    <a:gd name="T30" fmla="*/ 129 w 254"/>
                                    <a:gd name="T31" fmla="*/ 17 h 228"/>
                                    <a:gd name="T32" fmla="*/ 129 w 254"/>
                                    <a:gd name="T33" fmla="*/ 28 h 228"/>
                                    <a:gd name="T34" fmla="*/ 127 w 254"/>
                                    <a:gd name="T35" fmla="*/ 47 h 228"/>
                                    <a:gd name="T36" fmla="*/ 125 w 254"/>
                                    <a:gd name="T37" fmla="*/ 69 h 228"/>
                                    <a:gd name="T38" fmla="*/ 125 w 254"/>
                                    <a:gd name="T39" fmla="*/ 77 h 228"/>
                                    <a:gd name="T40" fmla="*/ 121 w 254"/>
                                    <a:gd name="T41" fmla="*/ 94 h 228"/>
                                    <a:gd name="T42" fmla="*/ 123 w 254"/>
                                    <a:gd name="T43" fmla="*/ 99 h 228"/>
                                    <a:gd name="T44" fmla="*/ 126 w 254"/>
                                    <a:gd name="T45" fmla="*/ 105 h 228"/>
                                    <a:gd name="T46" fmla="*/ 152 w 254"/>
                                    <a:gd name="T47" fmla="*/ 105 h 228"/>
                                    <a:gd name="T48" fmla="*/ 152 w 254"/>
                                    <a:gd name="T49" fmla="*/ 105 h 228"/>
                                    <a:gd name="T50" fmla="*/ 153 w 254"/>
                                    <a:gd name="T51" fmla="*/ 108 h 228"/>
                                    <a:gd name="T52" fmla="*/ 154 w 254"/>
                                    <a:gd name="T53" fmla="*/ 111 h 228"/>
                                    <a:gd name="T54" fmla="*/ 126 w 254"/>
                                    <a:gd name="T55" fmla="*/ 111 h 228"/>
                                    <a:gd name="T56" fmla="*/ 125 w 254"/>
                                    <a:gd name="T57" fmla="*/ 112 h 228"/>
                                    <a:gd name="T58" fmla="*/ 114 w 254"/>
                                    <a:gd name="T59" fmla="*/ 14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54" h="228">
                                      <a:moveTo>
                                        <a:pt x="114" y="145"/>
                                      </a:moveTo>
                                      <a:lnTo>
                                        <a:pt x="92" y="145"/>
                                      </a:lnTo>
                                      <a:lnTo>
                                        <a:pt x="95" y="140"/>
                                      </a:lnTo>
                                      <a:lnTo>
                                        <a:pt x="95" y="126"/>
                                      </a:lnTo>
                                      <a:lnTo>
                                        <a:pt x="96" y="108"/>
                                      </a:lnTo>
                                      <a:lnTo>
                                        <a:pt x="104" y="101"/>
                                      </a:lnTo>
                                      <a:lnTo>
                                        <a:pt x="103" y="96"/>
                                      </a:lnTo>
                                      <a:lnTo>
                                        <a:pt x="102" y="92"/>
                                      </a:lnTo>
                                      <a:lnTo>
                                        <a:pt x="105" y="77"/>
                                      </a:lnTo>
                                      <a:lnTo>
                                        <a:pt x="105" y="66"/>
                                      </a:lnTo>
                                      <a:lnTo>
                                        <a:pt x="107" y="25"/>
                                      </a:lnTo>
                                      <a:lnTo>
                                        <a:pt x="109" y="13"/>
                                      </a:lnTo>
                                      <a:lnTo>
                                        <a:pt x="114" y="10"/>
                                      </a:lnTo>
                                      <a:lnTo>
                                        <a:pt x="118" y="9"/>
                                      </a:lnTo>
                                      <a:lnTo>
                                        <a:pt x="129" y="6"/>
                                      </a:lnTo>
                                      <a:lnTo>
                                        <a:pt x="129" y="17"/>
                                      </a:lnTo>
                                      <a:lnTo>
                                        <a:pt x="129" y="28"/>
                                      </a:lnTo>
                                      <a:lnTo>
                                        <a:pt x="127" y="47"/>
                                      </a:lnTo>
                                      <a:lnTo>
                                        <a:pt x="125" y="69"/>
                                      </a:lnTo>
                                      <a:lnTo>
                                        <a:pt x="125" y="77"/>
                                      </a:lnTo>
                                      <a:lnTo>
                                        <a:pt x="121" y="94"/>
                                      </a:lnTo>
                                      <a:lnTo>
                                        <a:pt x="123" y="99"/>
                                      </a:lnTo>
                                      <a:lnTo>
                                        <a:pt x="126" y="105"/>
                                      </a:lnTo>
                                      <a:lnTo>
                                        <a:pt x="152" y="105"/>
                                      </a:lnTo>
                                      <a:lnTo>
                                        <a:pt x="152" y="105"/>
                                      </a:lnTo>
                                      <a:lnTo>
                                        <a:pt x="153" y="108"/>
                                      </a:lnTo>
                                      <a:lnTo>
                                        <a:pt x="154" y="111"/>
                                      </a:lnTo>
                                      <a:lnTo>
                                        <a:pt x="126" y="111"/>
                                      </a:lnTo>
                                      <a:lnTo>
                                        <a:pt x="125" y="112"/>
                                      </a:lnTo>
                                      <a:lnTo>
                                        <a:pt x="114" y="14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1" name="Freeform 55"/>
                              <wps:cNvSpPr>
                                <a:spLocks/>
                              </wps:cNvSpPr>
                              <wps:spPr bwMode="auto">
                                <a:xfrm>
                                  <a:off x="0" y="0"/>
                                  <a:ext cx="254" cy="228"/>
                                </a:xfrm>
                                <a:custGeom>
                                  <a:avLst/>
                                  <a:gdLst>
                                    <a:gd name="T0" fmla="*/ 189 w 254"/>
                                    <a:gd name="T1" fmla="*/ 111 h 228"/>
                                    <a:gd name="T2" fmla="*/ 155 w 254"/>
                                    <a:gd name="T3" fmla="*/ 111 h 228"/>
                                    <a:gd name="T4" fmla="*/ 159 w 254"/>
                                    <a:gd name="T5" fmla="*/ 111 h 228"/>
                                    <a:gd name="T6" fmla="*/ 165 w 254"/>
                                    <a:gd name="T7" fmla="*/ 111 h 228"/>
                                    <a:gd name="T8" fmla="*/ 179 w 254"/>
                                    <a:gd name="T9" fmla="*/ 94 h 228"/>
                                    <a:gd name="T10" fmla="*/ 181 w 254"/>
                                    <a:gd name="T11" fmla="*/ 90 h 228"/>
                                    <a:gd name="T12" fmla="*/ 184 w 254"/>
                                    <a:gd name="T13" fmla="*/ 85 h 228"/>
                                    <a:gd name="T14" fmla="*/ 192 w 254"/>
                                    <a:gd name="T15" fmla="*/ 69 h 228"/>
                                    <a:gd name="T16" fmla="*/ 200 w 254"/>
                                    <a:gd name="T17" fmla="*/ 53 h 228"/>
                                    <a:gd name="T18" fmla="*/ 212 w 254"/>
                                    <a:gd name="T19" fmla="*/ 38 h 228"/>
                                    <a:gd name="T20" fmla="*/ 222 w 254"/>
                                    <a:gd name="T21" fmla="*/ 43 h 228"/>
                                    <a:gd name="T22" fmla="*/ 230 w 254"/>
                                    <a:gd name="T23" fmla="*/ 47 h 228"/>
                                    <a:gd name="T24" fmla="*/ 226 w 254"/>
                                    <a:gd name="T25" fmla="*/ 58 h 228"/>
                                    <a:gd name="T26" fmla="*/ 221 w 254"/>
                                    <a:gd name="T27" fmla="*/ 66 h 228"/>
                                    <a:gd name="T28" fmla="*/ 215 w 254"/>
                                    <a:gd name="T29" fmla="*/ 73 h 228"/>
                                    <a:gd name="T30" fmla="*/ 205 w 254"/>
                                    <a:gd name="T31" fmla="*/ 87 h 228"/>
                                    <a:gd name="T32" fmla="*/ 201 w 254"/>
                                    <a:gd name="T33" fmla="*/ 92 h 228"/>
                                    <a:gd name="T34" fmla="*/ 197 w 254"/>
                                    <a:gd name="T35" fmla="*/ 99 h 228"/>
                                    <a:gd name="T36" fmla="*/ 190 w 254"/>
                                    <a:gd name="T37" fmla="*/ 109 h 228"/>
                                    <a:gd name="T38" fmla="*/ 189 w 254"/>
                                    <a:gd name="T39" fmla="*/ 11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89" y="111"/>
                                      </a:moveTo>
                                      <a:lnTo>
                                        <a:pt x="155" y="111"/>
                                      </a:lnTo>
                                      <a:lnTo>
                                        <a:pt x="159" y="111"/>
                                      </a:lnTo>
                                      <a:lnTo>
                                        <a:pt x="165" y="111"/>
                                      </a:lnTo>
                                      <a:lnTo>
                                        <a:pt x="179" y="94"/>
                                      </a:lnTo>
                                      <a:lnTo>
                                        <a:pt x="181" y="90"/>
                                      </a:lnTo>
                                      <a:lnTo>
                                        <a:pt x="184" y="85"/>
                                      </a:lnTo>
                                      <a:lnTo>
                                        <a:pt x="192" y="69"/>
                                      </a:lnTo>
                                      <a:lnTo>
                                        <a:pt x="200" y="53"/>
                                      </a:lnTo>
                                      <a:lnTo>
                                        <a:pt x="212" y="38"/>
                                      </a:lnTo>
                                      <a:lnTo>
                                        <a:pt x="222" y="43"/>
                                      </a:lnTo>
                                      <a:lnTo>
                                        <a:pt x="230" y="47"/>
                                      </a:lnTo>
                                      <a:lnTo>
                                        <a:pt x="226" y="58"/>
                                      </a:lnTo>
                                      <a:lnTo>
                                        <a:pt x="221" y="66"/>
                                      </a:lnTo>
                                      <a:lnTo>
                                        <a:pt x="215" y="73"/>
                                      </a:lnTo>
                                      <a:lnTo>
                                        <a:pt x="205" y="87"/>
                                      </a:lnTo>
                                      <a:lnTo>
                                        <a:pt x="201" y="92"/>
                                      </a:lnTo>
                                      <a:lnTo>
                                        <a:pt x="197" y="99"/>
                                      </a:lnTo>
                                      <a:lnTo>
                                        <a:pt x="190" y="109"/>
                                      </a:lnTo>
                                      <a:lnTo>
                                        <a:pt x="189" y="11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2" name="Freeform 56"/>
                              <wps:cNvSpPr>
                                <a:spLocks/>
                              </wps:cNvSpPr>
                              <wps:spPr bwMode="auto">
                                <a:xfrm>
                                  <a:off x="0" y="0"/>
                                  <a:ext cx="254" cy="228"/>
                                </a:xfrm>
                                <a:custGeom>
                                  <a:avLst/>
                                  <a:gdLst>
                                    <a:gd name="T0" fmla="*/ 225 w 254"/>
                                    <a:gd name="T1" fmla="*/ 139 h 228"/>
                                    <a:gd name="T2" fmla="*/ 192 w 254"/>
                                    <a:gd name="T3" fmla="*/ 139 h 228"/>
                                    <a:gd name="T4" fmla="*/ 212 w 254"/>
                                    <a:gd name="T5" fmla="*/ 129 h 228"/>
                                    <a:gd name="T6" fmla="*/ 219 w 254"/>
                                    <a:gd name="T7" fmla="*/ 122 h 228"/>
                                    <a:gd name="T8" fmla="*/ 237 w 254"/>
                                    <a:gd name="T9" fmla="*/ 103 h 228"/>
                                    <a:gd name="T10" fmla="*/ 246 w 254"/>
                                    <a:gd name="T11" fmla="*/ 97 h 228"/>
                                    <a:gd name="T12" fmla="*/ 254 w 254"/>
                                    <a:gd name="T13" fmla="*/ 104 h 228"/>
                                    <a:gd name="T14" fmla="*/ 252 w 254"/>
                                    <a:gd name="T15" fmla="*/ 112 h 228"/>
                                    <a:gd name="T16" fmla="*/ 249 w 254"/>
                                    <a:gd name="T17" fmla="*/ 126 h 228"/>
                                    <a:gd name="T18" fmla="*/ 233 w 254"/>
                                    <a:gd name="T19" fmla="*/ 130 h 228"/>
                                    <a:gd name="T20" fmla="*/ 227 w 254"/>
                                    <a:gd name="T21" fmla="*/ 137 h 228"/>
                                    <a:gd name="T22" fmla="*/ 225 w 254"/>
                                    <a:gd name="T23" fmla="*/ 139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4" h="228">
                                      <a:moveTo>
                                        <a:pt x="225" y="139"/>
                                      </a:moveTo>
                                      <a:lnTo>
                                        <a:pt x="192" y="139"/>
                                      </a:lnTo>
                                      <a:lnTo>
                                        <a:pt x="212" y="129"/>
                                      </a:lnTo>
                                      <a:lnTo>
                                        <a:pt x="219" y="122"/>
                                      </a:lnTo>
                                      <a:lnTo>
                                        <a:pt x="237" y="103"/>
                                      </a:lnTo>
                                      <a:lnTo>
                                        <a:pt x="246" y="97"/>
                                      </a:lnTo>
                                      <a:lnTo>
                                        <a:pt x="254" y="104"/>
                                      </a:lnTo>
                                      <a:lnTo>
                                        <a:pt x="252" y="112"/>
                                      </a:lnTo>
                                      <a:lnTo>
                                        <a:pt x="249" y="126"/>
                                      </a:lnTo>
                                      <a:lnTo>
                                        <a:pt x="233" y="130"/>
                                      </a:lnTo>
                                      <a:lnTo>
                                        <a:pt x="227" y="137"/>
                                      </a:lnTo>
                                      <a:lnTo>
                                        <a:pt x="225" y="13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 name="Freeform 57"/>
                              <wps:cNvSpPr>
                                <a:spLocks/>
                              </wps:cNvSpPr>
                              <wps:spPr bwMode="auto">
                                <a:xfrm>
                                  <a:off x="0" y="0"/>
                                  <a:ext cx="254" cy="228"/>
                                </a:xfrm>
                                <a:custGeom>
                                  <a:avLst/>
                                  <a:gdLst>
                                    <a:gd name="T0" fmla="*/ 176 w 254"/>
                                    <a:gd name="T1" fmla="*/ 203 h 228"/>
                                    <a:gd name="T2" fmla="*/ 155 w 254"/>
                                    <a:gd name="T3" fmla="*/ 203 h 228"/>
                                    <a:gd name="T4" fmla="*/ 144 w 254"/>
                                    <a:gd name="T5" fmla="*/ 167 h 228"/>
                                    <a:gd name="T6" fmla="*/ 174 w 254"/>
                                    <a:gd name="T7" fmla="*/ 146 h 228"/>
                                    <a:gd name="T8" fmla="*/ 137 w 254"/>
                                    <a:gd name="T9" fmla="*/ 146 h 228"/>
                                    <a:gd name="T10" fmla="*/ 126 w 254"/>
                                    <a:gd name="T11" fmla="*/ 111 h 228"/>
                                    <a:gd name="T12" fmla="*/ 154 w 254"/>
                                    <a:gd name="T13" fmla="*/ 111 h 228"/>
                                    <a:gd name="T14" fmla="*/ 155 w 254"/>
                                    <a:gd name="T15" fmla="*/ 111 h 228"/>
                                    <a:gd name="T16" fmla="*/ 189 w 254"/>
                                    <a:gd name="T17" fmla="*/ 111 h 228"/>
                                    <a:gd name="T18" fmla="*/ 180 w 254"/>
                                    <a:gd name="T19" fmla="*/ 129 h 228"/>
                                    <a:gd name="T20" fmla="*/ 192 w 254"/>
                                    <a:gd name="T21" fmla="*/ 139 h 228"/>
                                    <a:gd name="T22" fmla="*/ 225 w 254"/>
                                    <a:gd name="T23" fmla="*/ 139 h 228"/>
                                    <a:gd name="T24" fmla="*/ 219 w 254"/>
                                    <a:gd name="T25" fmla="*/ 147 h 228"/>
                                    <a:gd name="T26" fmla="*/ 203 w 254"/>
                                    <a:gd name="T27" fmla="*/ 156 h 228"/>
                                    <a:gd name="T28" fmla="*/ 201 w 254"/>
                                    <a:gd name="T29" fmla="*/ 158 h 228"/>
                                    <a:gd name="T30" fmla="*/ 197 w 254"/>
                                    <a:gd name="T31" fmla="*/ 168 h 228"/>
                                    <a:gd name="T32" fmla="*/ 186 w 254"/>
                                    <a:gd name="T33" fmla="*/ 174 h 228"/>
                                    <a:gd name="T34" fmla="*/ 187 w 254"/>
                                    <a:gd name="T35" fmla="*/ 175 h 228"/>
                                    <a:gd name="T36" fmla="*/ 186 w 254"/>
                                    <a:gd name="T37" fmla="*/ 183 h 228"/>
                                    <a:gd name="T38" fmla="*/ 176 w 254"/>
                                    <a:gd name="T39" fmla="*/ 203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76" y="203"/>
                                      </a:moveTo>
                                      <a:lnTo>
                                        <a:pt x="155" y="203"/>
                                      </a:lnTo>
                                      <a:lnTo>
                                        <a:pt x="144" y="167"/>
                                      </a:lnTo>
                                      <a:lnTo>
                                        <a:pt x="174" y="146"/>
                                      </a:lnTo>
                                      <a:lnTo>
                                        <a:pt x="137" y="146"/>
                                      </a:lnTo>
                                      <a:lnTo>
                                        <a:pt x="126" y="111"/>
                                      </a:lnTo>
                                      <a:lnTo>
                                        <a:pt x="154" y="111"/>
                                      </a:lnTo>
                                      <a:lnTo>
                                        <a:pt x="155" y="111"/>
                                      </a:lnTo>
                                      <a:lnTo>
                                        <a:pt x="189" y="111"/>
                                      </a:lnTo>
                                      <a:lnTo>
                                        <a:pt x="180" y="129"/>
                                      </a:lnTo>
                                      <a:lnTo>
                                        <a:pt x="192" y="139"/>
                                      </a:lnTo>
                                      <a:lnTo>
                                        <a:pt x="225" y="139"/>
                                      </a:lnTo>
                                      <a:lnTo>
                                        <a:pt x="219" y="147"/>
                                      </a:lnTo>
                                      <a:lnTo>
                                        <a:pt x="203" y="156"/>
                                      </a:lnTo>
                                      <a:lnTo>
                                        <a:pt x="201" y="158"/>
                                      </a:lnTo>
                                      <a:lnTo>
                                        <a:pt x="197" y="168"/>
                                      </a:lnTo>
                                      <a:lnTo>
                                        <a:pt x="186" y="174"/>
                                      </a:lnTo>
                                      <a:lnTo>
                                        <a:pt x="187" y="175"/>
                                      </a:lnTo>
                                      <a:lnTo>
                                        <a:pt x="186" y="183"/>
                                      </a:lnTo>
                                      <a:lnTo>
                                        <a:pt x="176"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4" name="Freeform 58"/>
                              <wps:cNvSpPr>
                                <a:spLocks/>
                              </wps:cNvSpPr>
                              <wps:spPr bwMode="auto">
                                <a:xfrm>
                                  <a:off x="0" y="0"/>
                                  <a:ext cx="254" cy="228"/>
                                </a:xfrm>
                                <a:custGeom>
                                  <a:avLst/>
                                  <a:gdLst>
                                    <a:gd name="T0" fmla="*/ 107 w 254"/>
                                    <a:gd name="T1" fmla="*/ 220 h 228"/>
                                    <a:gd name="T2" fmla="*/ 92 w 254"/>
                                    <a:gd name="T3" fmla="*/ 218 h 228"/>
                                    <a:gd name="T4" fmla="*/ 75 w 254"/>
                                    <a:gd name="T5" fmla="*/ 208 h 228"/>
                                    <a:gd name="T6" fmla="*/ 59 w 254"/>
                                    <a:gd name="T7" fmla="*/ 191 h 228"/>
                                    <a:gd name="T8" fmla="*/ 47 w 254"/>
                                    <a:gd name="T9" fmla="*/ 178 h 228"/>
                                    <a:gd name="T10" fmla="*/ 37 w 254"/>
                                    <a:gd name="T11" fmla="*/ 172 h 228"/>
                                    <a:gd name="T12" fmla="*/ 30 w 254"/>
                                    <a:gd name="T13" fmla="*/ 167 h 228"/>
                                    <a:gd name="T14" fmla="*/ 18 w 254"/>
                                    <a:gd name="T15" fmla="*/ 165 h 228"/>
                                    <a:gd name="T16" fmla="*/ 6 w 254"/>
                                    <a:gd name="T17" fmla="*/ 162 h 228"/>
                                    <a:gd name="T18" fmla="*/ 0 w 254"/>
                                    <a:gd name="T19" fmla="*/ 156 h 228"/>
                                    <a:gd name="T20" fmla="*/ 1 w 254"/>
                                    <a:gd name="T21" fmla="*/ 147 h 228"/>
                                    <a:gd name="T22" fmla="*/ 2 w 254"/>
                                    <a:gd name="T23" fmla="*/ 137 h 228"/>
                                    <a:gd name="T24" fmla="*/ 12 w 254"/>
                                    <a:gd name="T25" fmla="*/ 137 h 228"/>
                                    <a:gd name="T26" fmla="*/ 47 w 254"/>
                                    <a:gd name="T27" fmla="*/ 149 h 228"/>
                                    <a:gd name="T28" fmla="*/ 47 w 254"/>
                                    <a:gd name="T29" fmla="*/ 156 h 228"/>
                                    <a:gd name="T30" fmla="*/ 64 w 254"/>
                                    <a:gd name="T31" fmla="*/ 167 h 228"/>
                                    <a:gd name="T32" fmla="*/ 105 w 254"/>
                                    <a:gd name="T33" fmla="*/ 167 h 228"/>
                                    <a:gd name="T34" fmla="*/ 106 w 254"/>
                                    <a:gd name="T35" fmla="*/ 167 h 228"/>
                                    <a:gd name="T36" fmla="*/ 95 w 254"/>
                                    <a:gd name="T37" fmla="*/ 203 h 228"/>
                                    <a:gd name="T38" fmla="*/ 176 w 254"/>
                                    <a:gd name="T39" fmla="*/ 203 h 228"/>
                                    <a:gd name="T40" fmla="*/ 176 w 254"/>
                                    <a:gd name="T41" fmla="*/ 203 h 228"/>
                                    <a:gd name="T42" fmla="*/ 164 w 254"/>
                                    <a:gd name="T43" fmla="*/ 217 h 228"/>
                                    <a:gd name="T44" fmla="*/ 122 w 254"/>
                                    <a:gd name="T45" fmla="*/ 217 h 228"/>
                                    <a:gd name="T46" fmla="*/ 107 w 254"/>
                                    <a:gd name="T47" fmla="*/ 220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54" h="228">
                                      <a:moveTo>
                                        <a:pt x="107" y="220"/>
                                      </a:moveTo>
                                      <a:lnTo>
                                        <a:pt x="92" y="218"/>
                                      </a:lnTo>
                                      <a:lnTo>
                                        <a:pt x="75" y="208"/>
                                      </a:lnTo>
                                      <a:lnTo>
                                        <a:pt x="59" y="191"/>
                                      </a:lnTo>
                                      <a:lnTo>
                                        <a:pt x="47" y="178"/>
                                      </a:lnTo>
                                      <a:lnTo>
                                        <a:pt x="37" y="172"/>
                                      </a:lnTo>
                                      <a:lnTo>
                                        <a:pt x="30" y="167"/>
                                      </a:lnTo>
                                      <a:lnTo>
                                        <a:pt x="18" y="165"/>
                                      </a:lnTo>
                                      <a:lnTo>
                                        <a:pt x="6" y="162"/>
                                      </a:lnTo>
                                      <a:lnTo>
                                        <a:pt x="0" y="156"/>
                                      </a:lnTo>
                                      <a:lnTo>
                                        <a:pt x="1" y="147"/>
                                      </a:lnTo>
                                      <a:lnTo>
                                        <a:pt x="2" y="137"/>
                                      </a:lnTo>
                                      <a:lnTo>
                                        <a:pt x="12" y="137"/>
                                      </a:lnTo>
                                      <a:lnTo>
                                        <a:pt x="47" y="149"/>
                                      </a:lnTo>
                                      <a:lnTo>
                                        <a:pt x="47" y="156"/>
                                      </a:lnTo>
                                      <a:lnTo>
                                        <a:pt x="64" y="167"/>
                                      </a:lnTo>
                                      <a:lnTo>
                                        <a:pt x="105" y="167"/>
                                      </a:lnTo>
                                      <a:lnTo>
                                        <a:pt x="106" y="167"/>
                                      </a:lnTo>
                                      <a:lnTo>
                                        <a:pt x="95" y="203"/>
                                      </a:lnTo>
                                      <a:lnTo>
                                        <a:pt x="176" y="203"/>
                                      </a:lnTo>
                                      <a:lnTo>
                                        <a:pt x="176" y="203"/>
                                      </a:lnTo>
                                      <a:lnTo>
                                        <a:pt x="164" y="217"/>
                                      </a:lnTo>
                                      <a:lnTo>
                                        <a:pt x="122" y="217"/>
                                      </a:lnTo>
                                      <a:lnTo>
                                        <a:pt x="107" y="22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5" name="Freeform 59"/>
                              <wps:cNvSpPr>
                                <a:spLocks/>
                              </wps:cNvSpPr>
                              <wps:spPr bwMode="auto">
                                <a:xfrm>
                                  <a:off x="0" y="0"/>
                                  <a:ext cx="254" cy="228"/>
                                </a:xfrm>
                                <a:custGeom>
                                  <a:avLst/>
                                  <a:gdLst>
                                    <a:gd name="T0" fmla="*/ 105 w 254"/>
                                    <a:gd name="T1" fmla="*/ 167 h 228"/>
                                    <a:gd name="T2" fmla="*/ 64 w 254"/>
                                    <a:gd name="T3" fmla="*/ 167 h 228"/>
                                    <a:gd name="T4" fmla="*/ 71 w 254"/>
                                    <a:gd name="T5" fmla="*/ 164 h 228"/>
                                    <a:gd name="T6" fmla="*/ 78 w 254"/>
                                    <a:gd name="T7" fmla="*/ 159 h 228"/>
                                    <a:gd name="T8" fmla="*/ 84 w 254"/>
                                    <a:gd name="T9" fmla="*/ 155 h 228"/>
                                    <a:gd name="T10" fmla="*/ 85 w 254"/>
                                    <a:gd name="T11" fmla="*/ 152 h 228"/>
                                    <a:gd name="T12" fmla="*/ 105 w 254"/>
                                    <a:gd name="T13" fmla="*/ 167 h 228"/>
                                  </a:gdLst>
                                  <a:ahLst/>
                                  <a:cxnLst>
                                    <a:cxn ang="0">
                                      <a:pos x="T0" y="T1"/>
                                    </a:cxn>
                                    <a:cxn ang="0">
                                      <a:pos x="T2" y="T3"/>
                                    </a:cxn>
                                    <a:cxn ang="0">
                                      <a:pos x="T4" y="T5"/>
                                    </a:cxn>
                                    <a:cxn ang="0">
                                      <a:pos x="T6" y="T7"/>
                                    </a:cxn>
                                    <a:cxn ang="0">
                                      <a:pos x="T8" y="T9"/>
                                    </a:cxn>
                                    <a:cxn ang="0">
                                      <a:pos x="T10" y="T11"/>
                                    </a:cxn>
                                    <a:cxn ang="0">
                                      <a:pos x="T12" y="T13"/>
                                    </a:cxn>
                                  </a:cxnLst>
                                  <a:rect l="0" t="0" r="r" b="b"/>
                                  <a:pathLst>
                                    <a:path w="254" h="228">
                                      <a:moveTo>
                                        <a:pt x="105" y="167"/>
                                      </a:moveTo>
                                      <a:lnTo>
                                        <a:pt x="64" y="167"/>
                                      </a:lnTo>
                                      <a:lnTo>
                                        <a:pt x="71" y="164"/>
                                      </a:lnTo>
                                      <a:lnTo>
                                        <a:pt x="78" y="159"/>
                                      </a:lnTo>
                                      <a:lnTo>
                                        <a:pt x="84" y="155"/>
                                      </a:lnTo>
                                      <a:lnTo>
                                        <a:pt x="85" y="152"/>
                                      </a:lnTo>
                                      <a:lnTo>
                                        <a:pt x="105" y="16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6" name="Freeform 60"/>
                              <wps:cNvSpPr>
                                <a:spLocks/>
                              </wps:cNvSpPr>
                              <wps:spPr bwMode="auto">
                                <a:xfrm>
                                  <a:off x="0" y="0"/>
                                  <a:ext cx="254" cy="228"/>
                                </a:xfrm>
                                <a:custGeom>
                                  <a:avLst/>
                                  <a:gdLst>
                                    <a:gd name="T0" fmla="*/ 155 w 254"/>
                                    <a:gd name="T1" fmla="*/ 203 h 228"/>
                                    <a:gd name="T2" fmla="*/ 95 w 254"/>
                                    <a:gd name="T3" fmla="*/ 203 h 228"/>
                                    <a:gd name="T4" fmla="*/ 125 w 254"/>
                                    <a:gd name="T5" fmla="*/ 181 h 228"/>
                                    <a:gd name="T6" fmla="*/ 155 w 254"/>
                                    <a:gd name="T7" fmla="*/ 203 h 228"/>
                                  </a:gdLst>
                                  <a:ahLst/>
                                  <a:cxnLst>
                                    <a:cxn ang="0">
                                      <a:pos x="T0" y="T1"/>
                                    </a:cxn>
                                    <a:cxn ang="0">
                                      <a:pos x="T2" y="T3"/>
                                    </a:cxn>
                                    <a:cxn ang="0">
                                      <a:pos x="T4" y="T5"/>
                                    </a:cxn>
                                    <a:cxn ang="0">
                                      <a:pos x="T6" y="T7"/>
                                    </a:cxn>
                                  </a:cxnLst>
                                  <a:rect l="0" t="0" r="r" b="b"/>
                                  <a:pathLst>
                                    <a:path w="254" h="228">
                                      <a:moveTo>
                                        <a:pt x="155" y="203"/>
                                      </a:moveTo>
                                      <a:lnTo>
                                        <a:pt x="95" y="203"/>
                                      </a:lnTo>
                                      <a:lnTo>
                                        <a:pt x="125" y="181"/>
                                      </a:lnTo>
                                      <a:lnTo>
                                        <a:pt x="155"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7" name="Freeform 61"/>
                              <wps:cNvSpPr>
                                <a:spLocks/>
                              </wps:cNvSpPr>
                              <wps:spPr bwMode="auto">
                                <a:xfrm>
                                  <a:off x="0" y="0"/>
                                  <a:ext cx="254" cy="228"/>
                                </a:xfrm>
                                <a:custGeom>
                                  <a:avLst/>
                                  <a:gdLst>
                                    <a:gd name="T0" fmla="*/ 146 w 254"/>
                                    <a:gd name="T1" fmla="*/ 228 h 228"/>
                                    <a:gd name="T2" fmla="*/ 136 w 254"/>
                                    <a:gd name="T3" fmla="*/ 228 h 228"/>
                                    <a:gd name="T4" fmla="*/ 122 w 254"/>
                                    <a:gd name="T5" fmla="*/ 217 h 228"/>
                                    <a:gd name="T6" fmla="*/ 164 w 254"/>
                                    <a:gd name="T7" fmla="*/ 217 h 228"/>
                                    <a:gd name="T8" fmla="*/ 161 w 254"/>
                                    <a:gd name="T9" fmla="*/ 220 h 228"/>
                                    <a:gd name="T10" fmla="*/ 146 w 254"/>
                                    <a:gd name="T11" fmla="*/ 228 h 228"/>
                                  </a:gdLst>
                                  <a:ahLst/>
                                  <a:cxnLst>
                                    <a:cxn ang="0">
                                      <a:pos x="T0" y="T1"/>
                                    </a:cxn>
                                    <a:cxn ang="0">
                                      <a:pos x="T2" y="T3"/>
                                    </a:cxn>
                                    <a:cxn ang="0">
                                      <a:pos x="T4" y="T5"/>
                                    </a:cxn>
                                    <a:cxn ang="0">
                                      <a:pos x="T6" y="T7"/>
                                    </a:cxn>
                                    <a:cxn ang="0">
                                      <a:pos x="T8" y="T9"/>
                                    </a:cxn>
                                    <a:cxn ang="0">
                                      <a:pos x="T10" y="T11"/>
                                    </a:cxn>
                                  </a:cxnLst>
                                  <a:rect l="0" t="0" r="r" b="b"/>
                                  <a:pathLst>
                                    <a:path w="254" h="228">
                                      <a:moveTo>
                                        <a:pt x="146" y="228"/>
                                      </a:moveTo>
                                      <a:lnTo>
                                        <a:pt x="136" y="228"/>
                                      </a:lnTo>
                                      <a:lnTo>
                                        <a:pt x="122" y="217"/>
                                      </a:lnTo>
                                      <a:lnTo>
                                        <a:pt x="164" y="217"/>
                                      </a:lnTo>
                                      <a:lnTo>
                                        <a:pt x="161" y="220"/>
                                      </a:lnTo>
                                      <a:lnTo>
                                        <a:pt x="146" y="22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D683543" id="Group 778" o:spid="_x0000_s1026" style="width:13.75pt;height:12.1pt;mso-position-horizontal-relative:char;mso-position-vertical-relative:line" coordsize="2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">
                      <v:shape id="Freeform 53" o:spid="_x0000_s1027"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" path="m152,105r-26,l129,104r6,-6l142,69r2,-7l145,57r3,-6l154,32r4,-19l176,r3,6l180,12r1,5l172,37r-2,5l166,60r-7,22l155,93r-3,12xe" filled="f" stroked="f">
                        <v:path arrowok="t" o:connecttype="custom" o:connectlocs="152,105;126,105;129,104;135,98;142,69;144,62;145,57;148,51;154,32;158,13;176,0;179,6;180,12;181,17;172,37;170,42;166,60;159,82;155,93;152,105" o:connectangles="0,0,0,0,0,0,0,0,0,0,0,0,0,0,0,0,0,0,0,0"/>
                      </v:shape>
                      <v:shape id="Freeform 54" o:spid="_x0000_s1028"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" path="m114,145r-22,l95,140r,-14l96,108r8,-7l103,96r-1,-4l105,77r,-11l107,25r2,-12l114,10r4,-1l129,6r,11l129,28r-2,19l125,69r,8l121,94r2,5l126,105r26,l152,105r1,3l154,111r-28,l125,112r-11,33xe" filled="f" stroked="f">
                        <v:path arrowok="t" o:connecttype="custom" o:connectlocs="114,145;92,145;95,140;95,126;96,108;104,101;103,96;102,92;105,77;105,66;107,25;109,13;114,10;118,9;129,6;129,17;129,28;127,47;125,69;125,77;121,94;123,99;126,105;152,105;152,105;153,108;154,111;126,111;125,112;114,145" o:connectangles="0,0,0,0,0,0,0,0,0,0,0,0,0,0,0,0,0,0,0,0,0,0,0,0,0,0,0,0,0,0"/>
                      </v:shape>
                      <v:shape id="Freeform 55" o:spid="_x0000_s1029"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" path="m189,111r-34,l159,111r6,l179,94r2,-4l184,85r8,-16l200,53,212,38r10,5l230,47r-4,11l221,66r-6,7l205,87r-4,5l197,99r-7,10l189,111xe" filled="f" stroked="f">
                        <v:path arrowok="t" o:connecttype="custom" o:connectlocs="189,111;155,111;159,111;165,111;179,94;181,90;184,85;192,69;200,53;212,38;222,43;230,47;226,58;221,66;215,73;205,87;201,92;197,99;190,109;189,111" o:connectangles="0,0,0,0,0,0,0,0,0,0,0,0,0,0,0,0,0,0,0,0"/>
                      </v:shape>
                      <v:shape id="Freeform 56" o:spid="_x0000_s1030"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" path="m225,139r-33,l212,129r7,-7l237,103r9,-6l254,104r-2,8l249,126r-16,4l227,137r-2,2xe" filled="f" stroked="f">
                        <v:path arrowok="t" o:connecttype="custom" o:connectlocs="225,139;192,139;212,129;219,122;237,103;246,97;254,104;252,112;249,126;233,130;227,137;225,139" o:connectangles="0,0,0,0,0,0,0,0,0,0,0,0"/>
                      </v:shape>
                      <v:shape id="Freeform 57" o:spid="_x0000_s1031"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" path="m176,203r-21,l144,167r30,-21l137,146,126,111r28,l155,111r34,l180,129r12,10l225,139r-6,8l203,156r-2,2l197,168r-11,6l187,175r-1,8l176,203xe" filled="f" stroked="f">
                        <v:path arrowok="t" o:connecttype="custom" o:connectlocs="176,203;155,203;144,167;174,146;137,146;126,111;154,111;155,111;189,111;180,129;192,139;225,139;219,147;203,156;201,158;197,168;186,174;187,175;186,183;176,203" o:connectangles="0,0,0,0,0,0,0,0,0,0,0,0,0,0,0,0,0,0,0,0"/>
                      </v:shape>
                      <v:shape id="Freeform 58" o:spid="_x0000_s1032"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" path="m107,220l92,218,75,208,59,191,47,178,37,172r-7,-5l18,165,6,162,,156r1,-9l2,137r10,l47,149r,7l64,167r41,l106,167,95,203r81,l176,203r-12,14l122,217r-15,3xe" filled="f" stroked="f">
                        <v:path arrowok="t" o:connecttype="custom" o:connectlocs="107,220;92,218;75,208;59,191;47,178;37,172;30,167;18,165;6,162;0,156;1,147;2,137;12,137;47,149;47,156;64,167;105,167;106,167;95,203;176,203;176,203;164,217;122,217;107,220" o:connectangles="0,0,0,0,0,0,0,0,0,0,0,0,0,0,0,0,0,0,0,0,0,0,0,0"/>
                      </v:shape>
                      <v:shape id="Freeform 59" o:spid="_x0000_s1033"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" path="m105,167r-41,l71,164r7,-5l84,155r1,-3l105,167xe" filled="f" stroked="f">
                        <v:path arrowok="t" o:connecttype="custom" o:connectlocs="105,167;64,167;71,164;78,159;84,155;85,152;105,167" o:connectangles="0,0,0,0,0,0,0"/>
                      </v:shape>
                      <v:shape id="Freeform 60" o:spid="_x0000_s1034"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" path="m155,203r-60,l125,181r30,22xe" filled="f" stroked="f">
                        <v:path arrowok="t" o:connecttype="custom" o:connectlocs="155,203;95,203;125,181;155,203" o:connectangles="0,0,0,0"/>
                      </v:shape>
                      <v:shape id="Freeform 61" o:spid="_x0000_s1035"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" path="m146,228r-10,l122,217r42,l161,220r-15,8xe" filled="f" stroked="f">
                        <v:path arrowok="t" o:connecttype="custom" o:connectlocs="146,228;136,228;122,217;164,217;161,220;146,228" o:connectangles="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28049527" wp14:editId="52DACAB0">
                      <wp:extent cx="137625" cy="134282"/>
                      <wp:effectExtent l="0" t="0" r="0" b="0"/>
                      <wp:docPr id="797" name="Group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37625" cy="134282"/>
                                <a:chOff x="0" y="0"/>
                                <a:chExt cx="237" cy="241"/>
                              </a:xfrm>
                              <a:solidFill>
                                <a:srgbClr val="94C634"/>
                              </a:solidFill>
                            </wpg:grpSpPr>
                            <wps:wsp>
                              <wps:cNvPr id="798" name="Freeform 79"/>
                              <wps:cNvSpPr>
                                <a:spLocks/>
                              </wps:cNvSpPr>
                              <wps:spPr bwMode="auto">
                                <a:xfrm>
                                  <a:off x="0" y="0"/>
                                  <a:ext cx="237" cy="241"/>
                                </a:xfrm>
                                <a:custGeom>
                                  <a:avLst/>
                                  <a:gdLst>
                                    <a:gd name="T0" fmla="*/ 135 w 237"/>
                                    <a:gd name="T1" fmla="*/ 154 h 241"/>
                                    <a:gd name="T2" fmla="*/ 104 w 237"/>
                                    <a:gd name="T3" fmla="*/ 154 h 241"/>
                                    <a:gd name="T4" fmla="*/ 102 w 237"/>
                                    <a:gd name="T5" fmla="*/ 151 h 241"/>
                                    <a:gd name="T6" fmla="*/ 95 w 237"/>
                                    <a:gd name="T7" fmla="*/ 140 h 241"/>
                                    <a:gd name="T8" fmla="*/ 90 w 237"/>
                                    <a:gd name="T9" fmla="*/ 125 h 241"/>
                                    <a:gd name="T10" fmla="*/ 88 w 237"/>
                                    <a:gd name="T11" fmla="*/ 107 h 241"/>
                                    <a:gd name="T12" fmla="*/ 89 w 237"/>
                                    <a:gd name="T13" fmla="*/ 85 h 241"/>
                                    <a:gd name="T14" fmla="*/ 97 w 237"/>
                                    <a:gd name="T15" fmla="*/ 57 h 241"/>
                                    <a:gd name="T16" fmla="*/ 100 w 237"/>
                                    <a:gd name="T17" fmla="*/ 46 h 241"/>
                                    <a:gd name="T18" fmla="*/ 103 w 237"/>
                                    <a:gd name="T19" fmla="*/ 40 h 241"/>
                                    <a:gd name="T20" fmla="*/ 105 w 237"/>
                                    <a:gd name="T21" fmla="*/ 35 h 241"/>
                                    <a:gd name="T22" fmla="*/ 109 w 237"/>
                                    <a:gd name="T23" fmla="*/ 29 h 241"/>
                                    <a:gd name="T24" fmla="*/ 114 w 237"/>
                                    <a:gd name="T25" fmla="*/ 18 h 241"/>
                                    <a:gd name="T26" fmla="*/ 122 w 237"/>
                                    <a:gd name="T27" fmla="*/ 0 h 241"/>
                                    <a:gd name="T28" fmla="*/ 127 w 237"/>
                                    <a:gd name="T29" fmla="*/ 12 h 241"/>
                                    <a:gd name="T30" fmla="*/ 135 w 237"/>
                                    <a:gd name="T31" fmla="*/ 32 h 241"/>
                                    <a:gd name="T32" fmla="*/ 143 w 237"/>
                                    <a:gd name="T33" fmla="*/ 57 h 241"/>
                                    <a:gd name="T34" fmla="*/ 148 w 237"/>
                                    <a:gd name="T35" fmla="*/ 81 h 241"/>
                                    <a:gd name="T36" fmla="*/ 148 w 237"/>
                                    <a:gd name="T37" fmla="*/ 104 h 241"/>
                                    <a:gd name="T38" fmla="*/ 144 w 237"/>
                                    <a:gd name="T39" fmla="*/ 125 h 241"/>
                                    <a:gd name="T40" fmla="*/ 138 w 237"/>
                                    <a:gd name="T41" fmla="*/ 145 h 241"/>
                                    <a:gd name="T42" fmla="*/ 135 w 237"/>
                                    <a:gd name="T43" fmla="*/ 1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37" h="241">
                                      <a:moveTo>
                                        <a:pt x="135" y="154"/>
                                      </a:moveTo>
                                      <a:lnTo>
                                        <a:pt x="104" y="154"/>
                                      </a:lnTo>
                                      <a:lnTo>
                                        <a:pt x="102" y="151"/>
                                      </a:lnTo>
                                      <a:lnTo>
                                        <a:pt x="95" y="140"/>
                                      </a:lnTo>
                                      <a:lnTo>
                                        <a:pt x="90" y="125"/>
                                      </a:lnTo>
                                      <a:lnTo>
                                        <a:pt x="88" y="107"/>
                                      </a:lnTo>
                                      <a:lnTo>
                                        <a:pt x="89" y="85"/>
                                      </a:lnTo>
                                      <a:lnTo>
                                        <a:pt x="97" y="57"/>
                                      </a:lnTo>
                                      <a:lnTo>
                                        <a:pt x="100" y="46"/>
                                      </a:lnTo>
                                      <a:lnTo>
                                        <a:pt x="103" y="40"/>
                                      </a:lnTo>
                                      <a:lnTo>
                                        <a:pt x="105" y="35"/>
                                      </a:lnTo>
                                      <a:lnTo>
                                        <a:pt x="109" y="29"/>
                                      </a:lnTo>
                                      <a:lnTo>
                                        <a:pt x="114" y="18"/>
                                      </a:lnTo>
                                      <a:lnTo>
                                        <a:pt x="122" y="0"/>
                                      </a:lnTo>
                                      <a:lnTo>
                                        <a:pt x="127" y="12"/>
                                      </a:lnTo>
                                      <a:lnTo>
                                        <a:pt x="135" y="32"/>
                                      </a:lnTo>
                                      <a:lnTo>
                                        <a:pt x="143" y="57"/>
                                      </a:lnTo>
                                      <a:lnTo>
                                        <a:pt x="148" y="81"/>
                                      </a:lnTo>
                                      <a:lnTo>
                                        <a:pt x="148" y="104"/>
                                      </a:lnTo>
                                      <a:lnTo>
                                        <a:pt x="144" y="125"/>
                                      </a:lnTo>
                                      <a:lnTo>
                                        <a:pt x="138" y="145"/>
                                      </a:lnTo>
                                      <a:lnTo>
                                        <a:pt x="135"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9" name="Freeform 80"/>
                              <wps:cNvSpPr>
                                <a:spLocks/>
                              </wps:cNvSpPr>
                              <wps:spPr bwMode="auto">
                                <a:xfrm>
                                  <a:off x="0" y="0"/>
                                  <a:ext cx="237" cy="241"/>
                                </a:xfrm>
                                <a:custGeom>
                                  <a:avLst/>
                                  <a:gdLst>
                                    <a:gd name="T0" fmla="*/ 135 w 237"/>
                                    <a:gd name="T1" fmla="*/ 241 h 241"/>
                                    <a:gd name="T2" fmla="*/ 119 w 237"/>
                                    <a:gd name="T3" fmla="*/ 222 h 241"/>
                                    <a:gd name="T4" fmla="*/ 119 w 237"/>
                                    <a:gd name="T5" fmla="*/ 197 h 241"/>
                                    <a:gd name="T6" fmla="*/ 116 w 237"/>
                                    <a:gd name="T7" fmla="*/ 179 h 241"/>
                                    <a:gd name="T8" fmla="*/ 113 w 237"/>
                                    <a:gd name="T9" fmla="*/ 171 h 241"/>
                                    <a:gd name="T10" fmla="*/ 103 w 237"/>
                                    <a:gd name="T11" fmla="*/ 170 h 241"/>
                                    <a:gd name="T12" fmla="*/ 82 w 237"/>
                                    <a:gd name="T13" fmla="*/ 166 h 241"/>
                                    <a:gd name="T14" fmla="*/ 48 w 237"/>
                                    <a:gd name="T15" fmla="*/ 159 h 241"/>
                                    <a:gd name="T16" fmla="*/ 27 w 237"/>
                                    <a:gd name="T17" fmla="*/ 144 h 241"/>
                                    <a:gd name="T18" fmla="*/ 11 w 237"/>
                                    <a:gd name="T19" fmla="*/ 127 h 241"/>
                                    <a:gd name="T20" fmla="*/ 1 w 237"/>
                                    <a:gd name="T21" fmla="*/ 112 h 241"/>
                                    <a:gd name="T22" fmla="*/ 0 w 237"/>
                                    <a:gd name="T23" fmla="*/ 105 h 241"/>
                                    <a:gd name="T24" fmla="*/ 23 w 237"/>
                                    <a:gd name="T25" fmla="*/ 106 h 241"/>
                                    <a:gd name="T26" fmla="*/ 45 w 237"/>
                                    <a:gd name="T27" fmla="*/ 112 h 241"/>
                                    <a:gd name="T28" fmla="*/ 64 w 237"/>
                                    <a:gd name="T29" fmla="*/ 120 h 241"/>
                                    <a:gd name="T30" fmla="*/ 80 w 237"/>
                                    <a:gd name="T31" fmla="*/ 131 h 241"/>
                                    <a:gd name="T32" fmla="*/ 93 w 237"/>
                                    <a:gd name="T33" fmla="*/ 143 h 241"/>
                                    <a:gd name="T34" fmla="*/ 104 w 237"/>
                                    <a:gd name="T35" fmla="*/ 154 h 241"/>
                                    <a:gd name="T36" fmla="*/ 135 w 237"/>
                                    <a:gd name="T37" fmla="*/ 154 h 241"/>
                                    <a:gd name="T38" fmla="*/ 132 w 237"/>
                                    <a:gd name="T39" fmla="*/ 161 h 241"/>
                                    <a:gd name="T40" fmla="*/ 200 w 237"/>
                                    <a:gd name="T41" fmla="*/ 161 h 241"/>
                                    <a:gd name="T42" fmla="*/ 196 w 237"/>
                                    <a:gd name="T43" fmla="*/ 164 h 241"/>
                                    <a:gd name="T44" fmla="*/ 178 w 237"/>
                                    <a:gd name="T45" fmla="*/ 168 h 241"/>
                                    <a:gd name="T46" fmla="*/ 155 w 237"/>
                                    <a:gd name="T47" fmla="*/ 171 h 241"/>
                                    <a:gd name="T48" fmla="*/ 135 w 237"/>
                                    <a:gd name="T49" fmla="*/ 173 h 241"/>
                                    <a:gd name="T50" fmla="*/ 135 w 237"/>
                                    <a:gd name="T51"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37" h="241">
                                      <a:moveTo>
                                        <a:pt x="135" y="241"/>
                                      </a:moveTo>
                                      <a:lnTo>
                                        <a:pt x="119" y="222"/>
                                      </a:lnTo>
                                      <a:lnTo>
                                        <a:pt x="119" y="197"/>
                                      </a:lnTo>
                                      <a:lnTo>
                                        <a:pt x="116" y="179"/>
                                      </a:lnTo>
                                      <a:lnTo>
                                        <a:pt x="113" y="171"/>
                                      </a:lnTo>
                                      <a:lnTo>
                                        <a:pt x="103" y="170"/>
                                      </a:lnTo>
                                      <a:lnTo>
                                        <a:pt x="82" y="166"/>
                                      </a:lnTo>
                                      <a:lnTo>
                                        <a:pt x="48" y="159"/>
                                      </a:lnTo>
                                      <a:lnTo>
                                        <a:pt x="27" y="144"/>
                                      </a:lnTo>
                                      <a:lnTo>
                                        <a:pt x="11" y="127"/>
                                      </a:lnTo>
                                      <a:lnTo>
                                        <a:pt x="1" y="112"/>
                                      </a:lnTo>
                                      <a:lnTo>
                                        <a:pt x="0" y="105"/>
                                      </a:lnTo>
                                      <a:lnTo>
                                        <a:pt x="23" y="106"/>
                                      </a:lnTo>
                                      <a:lnTo>
                                        <a:pt x="45" y="112"/>
                                      </a:lnTo>
                                      <a:lnTo>
                                        <a:pt x="64" y="120"/>
                                      </a:lnTo>
                                      <a:lnTo>
                                        <a:pt x="80" y="131"/>
                                      </a:lnTo>
                                      <a:lnTo>
                                        <a:pt x="93" y="143"/>
                                      </a:lnTo>
                                      <a:lnTo>
                                        <a:pt x="104" y="154"/>
                                      </a:lnTo>
                                      <a:lnTo>
                                        <a:pt x="135" y="154"/>
                                      </a:lnTo>
                                      <a:lnTo>
                                        <a:pt x="132" y="161"/>
                                      </a:lnTo>
                                      <a:lnTo>
                                        <a:pt x="200" y="161"/>
                                      </a:lnTo>
                                      <a:lnTo>
                                        <a:pt x="196" y="164"/>
                                      </a:lnTo>
                                      <a:lnTo>
                                        <a:pt x="178" y="168"/>
                                      </a:lnTo>
                                      <a:lnTo>
                                        <a:pt x="155" y="171"/>
                                      </a:lnTo>
                                      <a:lnTo>
                                        <a:pt x="135" y="173"/>
                                      </a:lnTo>
                                      <a:lnTo>
                                        <a:pt x="135" y="24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0" name="Freeform 81"/>
                              <wps:cNvSpPr>
                                <a:spLocks/>
                              </wps:cNvSpPr>
                              <wps:spPr bwMode="auto">
                                <a:xfrm>
                                  <a:off x="0" y="0"/>
                                  <a:ext cx="237" cy="241"/>
                                </a:xfrm>
                                <a:custGeom>
                                  <a:avLst/>
                                  <a:gdLst>
                                    <a:gd name="T0" fmla="*/ 200 w 237"/>
                                    <a:gd name="T1" fmla="*/ 161 h 241"/>
                                    <a:gd name="T2" fmla="*/ 132 w 237"/>
                                    <a:gd name="T3" fmla="*/ 161 h 241"/>
                                    <a:gd name="T4" fmla="*/ 141 w 237"/>
                                    <a:gd name="T5" fmla="*/ 153 h 241"/>
                                    <a:gd name="T6" fmla="*/ 153 w 237"/>
                                    <a:gd name="T7" fmla="*/ 144 h 241"/>
                                    <a:gd name="T8" fmla="*/ 169 w 237"/>
                                    <a:gd name="T9" fmla="*/ 136 h 241"/>
                                    <a:gd name="T10" fmla="*/ 188 w 237"/>
                                    <a:gd name="T11" fmla="*/ 130 h 241"/>
                                    <a:gd name="T12" fmla="*/ 211 w 237"/>
                                    <a:gd name="T13" fmla="*/ 128 h 241"/>
                                    <a:gd name="T14" fmla="*/ 237 w 237"/>
                                    <a:gd name="T15" fmla="*/ 132 h 241"/>
                                    <a:gd name="T16" fmla="*/ 222 w 237"/>
                                    <a:gd name="T17" fmla="*/ 147 h 241"/>
                                    <a:gd name="T18" fmla="*/ 200 w 237"/>
                                    <a:gd name="T19" fmla="*/ 16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7" h="241">
                                      <a:moveTo>
                                        <a:pt x="200" y="161"/>
                                      </a:moveTo>
                                      <a:lnTo>
                                        <a:pt x="132" y="161"/>
                                      </a:lnTo>
                                      <a:lnTo>
                                        <a:pt x="141" y="153"/>
                                      </a:lnTo>
                                      <a:lnTo>
                                        <a:pt x="153" y="144"/>
                                      </a:lnTo>
                                      <a:lnTo>
                                        <a:pt x="169" y="136"/>
                                      </a:lnTo>
                                      <a:lnTo>
                                        <a:pt x="188" y="130"/>
                                      </a:lnTo>
                                      <a:lnTo>
                                        <a:pt x="211" y="128"/>
                                      </a:lnTo>
                                      <a:lnTo>
                                        <a:pt x="237" y="132"/>
                                      </a:lnTo>
                                      <a:lnTo>
                                        <a:pt x="222" y="147"/>
                                      </a:lnTo>
                                      <a:lnTo>
                                        <a:pt x="200"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56CD582" id="Group 797" o:spid="_x0000_s1026" style="width:10.85pt;height:10.55pt;flip:x;mso-position-horizontal-relative:char;mso-position-vertical-relative:line" coordsize="23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">
                      <v:shape id="Freeform 79" o:spid="_x0000_s1027"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" path="m135,154r-31,l102,151,95,140,90,125,88,107,89,85,97,57r3,-11l103,40r2,-5l109,29r5,-11l122,r5,12l135,32r8,25l148,81r,23l144,125r-6,20l135,154xe" filled="f" stroked="f">
                        <v:path arrowok="t" o:connecttype="custom" o:connectlocs="135,154;104,154;102,151;95,140;90,125;88,107;89,85;97,57;100,46;103,40;105,35;109,29;114,18;122,0;127,12;135,32;143,57;148,81;148,104;144,125;138,145;135,154" o:connectangles="0,0,0,0,0,0,0,0,0,0,0,0,0,0,0,0,0,0,0,0,0,0"/>
                      </v:shape>
                      <v:shape id="Freeform 80" o:spid="_x0000_s1028"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" path="m135,241l119,222r,-25l116,179r-3,-8l103,170,82,166,48,159,27,144,11,127,1,112,,105r23,1l45,112r19,8l80,131r13,12l104,154r31,l132,161r68,l196,164r-18,4l155,171r-20,2l135,241xe" filled="f" stroked="f">
                        <v:path arrowok="t" o:connecttype="custom" o:connectlocs="135,241;119,222;119,197;116,179;113,171;103,170;82,166;48,159;27,144;11,127;1,112;0,105;23,106;45,112;64,120;80,131;93,143;104,154;135,154;132,161;200,161;196,164;178,168;155,171;135,173;135,241" o:connectangles="0,0,0,0,0,0,0,0,0,0,0,0,0,0,0,0,0,0,0,0,0,0,0,0,0,0"/>
                      </v:shape>
                      <v:shape id="Freeform 81" o:spid="_x0000_s1029"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" path="m200,161r-68,l141,153r12,-9l169,136r19,-6l211,128r26,4l222,147r-22,14xe" filled="f" stroked="f">
                        <v:path arrowok="t" o:connecttype="custom" o:connectlocs="200,161;132,161;141,153;153,144;169,136;188,130;211,128;237,132;222,147;200,161" o:connectangles="0,0,0,0,0,0,0,0,0,0"/>
                      </v:shape>
                      <w10:anchorlock/>
                    </v:group>
                  </w:pict>
                </mc:Fallback>
              </mc:AlternateContent>
            </w:r>
          </w:p>
        </w:tc>
        <w:tc>
          <w:tcPr>
            <w:tcW w:w="3402" w:type="dxa"/>
          </w:tcPr>
          <w:p w:rsidR="001F46ED" w:rsidRPr="002076F3" w:rsidRDefault="001F46ED" w:rsidP="00143A12">
            <w:pPr>
              <w:pStyle w:val="Bodytext95pt6spaceatleast12"/>
            </w:pPr>
            <w:r w:rsidRPr="002076F3">
              <w:t>Opportunities to engage with:</w:t>
            </w:r>
          </w:p>
          <w:p w:rsidR="001F46ED" w:rsidRPr="002076F3" w:rsidRDefault="001F46ED" w:rsidP="00661EF3">
            <w:pPr>
              <w:pStyle w:val="Bodytext10pt0spaceatleast12"/>
            </w:pPr>
            <w:r w:rsidRPr="002076F3">
              <w:rPr>
                <w:rFonts w:cs="Arial"/>
                <w:noProof/>
                <w:lang w:eastAsia="zh-CN"/>
              </w:rPr>
              <mc:AlternateContent>
                <mc:Choice Requires="wpg">
                  <w:drawing>
                    <wp:inline distT="0" distB="0" distL="0" distR="0" wp14:anchorId="2E9EB3C1" wp14:editId="1962C995">
                      <wp:extent cx="121494" cy="134596"/>
                      <wp:effectExtent l="0" t="0" r="5715" b="0"/>
                      <wp:docPr id="17" name="Group 1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1494" cy="134596"/>
                                <a:chOff x="0" y="0"/>
                                <a:chExt cx="199" cy="231"/>
                              </a:xfrm>
                              <a:solidFill>
                                <a:srgbClr val="94C634"/>
                              </a:solidFill>
                            </wpg:grpSpPr>
                            <wps:wsp>
                              <wps:cNvPr id="18"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46E642A" id="Group 17" o:spid="_x0000_s1026" style="width:9.55pt;height:10.6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">
                      <o:lock v:ext="edit" aspectratio="t"/>
                      <v:shape id="Freeform 3" o:spid="_x0000_s1027"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" path="m162,199r-125,l33,195r,-9l37,182r125,l166,186r,9l162,199xe" filled="f" stroked="f">
                        <v:path arrowok="t" o:connecttype="custom" o:connectlocs="162,199;37,199;33,195;33,186;37,182;162,182;166,186;166,195;162,199" o:connectangles="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7DDC2421" wp14:editId="0162FF60">
                      <wp:extent cx="115580" cy="121493"/>
                      <wp:effectExtent l="0" t="0" r="11430" b="5715"/>
                      <wp:docPr id="21" name="Group 2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5580" cy="121493"/>
                                <a:chOff x="0" y="0"/>
                                <a:chExt cx="247" cy="251"/>
                              </a:xfrm>
                              <a:solidFill>
                                <a:srgbClr val="94C634"/>
                              </a:solidFill>
                            </wpg:grpSpPr>
                            <wps:wsp>
                              <wps:cNvPr id="22" name="Freeform 47"/>
                              <wps:cNvSpPr>
                                <a:spLocks/>
                              </wps:cNvSpPr>
                              <wps:spPr bwMode="auto">
                                <a:xfrm>
                                  <a:off x="0" y="0"/>
                                  <a:ext cx="247" cy="251"/>
                                </a:xfrm>
                                <a:custGeom>
                                  <a:avLst/>
                                  <a:gdLst>
                                    <a:gd name="T0" fmla="*/ 36 w 247"/>
                                    <a:gd name="T1" fmla="*/ 230 h 251"/>
                                    <a:gd name="T2" fmla="*/ 10 w 247"/>
                                    <a:gd name="T3" fmla="*/ 230 h 251"/>
                                    <a:gd name="T4" fmla="*/ 0 w 247"/>
                                    <a:gd name="T5" fmla="*/ 220 h 251"/>
                                    <a:gd name="T6" fmla="*/ 0 w 247"/>
                                    <a:gd name="T7" fmla="*/ 194 h 251"/>
                                    <a:gd name="T8" fmla="*/ 10 w 247"/>
                                    <a:gd name="T9" fmla="*/ 184 h 251"/>
                                    <a:gd name="T10" fmla="*/ 36 w 247"/>
                                    <a:gd name="T11" fmla="*/ 184 h 251"/>
                                    <a:gd name="T12" fmla="*/ 46 w 247"/>
                                    <a:gd name="T13" fmla="*/ 194 h 251"/>
                                    <a:gd name="T14" fmla="*/ 46 w 247"/>
                                    <a:gd name="T15" fmla="*/ 220 h 251"/>
                                    <a:gd name="T16" fmla="*/ 36 w 247"/>
                                    <a:gd name="T17" fmla="*/ 230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230"/>
                                      </a:moveTo>
                                      <a:lnTo>
                                        <a:pt x="10" y="230"/>
                                      </a:lnTo>
                                      <a:lnTo>
                                        <a:pt x="0" y="220"/>
                                      </a:lnTo>
                                      <a:lnTo>
                                        <a:pt x="0" y="194"/>
                                      </a:lnTo>
                                      <a:lnTo>
                                        <a:pt x="10" y="184"/>
                                      </a:lnTo>
                                      <a:lnTo>
                                        <a:pt x="36" y="184"/>
                                      </a:lnTo>
                                      <a:lnTo>
                                        <a:pt x="46" y="194"/>
                                      </a:lnTo>
                                      <a:lnTo>
                                        <a:pt x="46" y="220"/>
                                      </a:lnTo>
                                      <a:lnTo>
                                        <a:pt x="36"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48"/>
                              <wps:cNvSpPr>
                                <a:spLocks/>
                              </wps:cNvSpPr>
                              <wps:spPr bwMode="auto">
                                <a:xfrm>
                                  <a:off x="0" y="0"/>
                                  <a:ext cx="247" cy="251"/>
                                </a:xfrm>
                                <a:custGeom>
                                  <a:avLst/>
                                  <a:gdLst>
                                    <a:gd name="T0" fmla="*/ 219 w 247"/>
                                    <a:gd name="T1" fmla="*/ 49 h 251"/>
                                    <a:gd name="T2" fmla="*/ 194 w 247"/>
                                    <a:gd name="T3" fmla="*/ 49 h 251"/>
                                    <a:gd name="T4" fmla="*/ 183 w 247"/>
                                    <a:gd name="T5" fmla="*/ 39 h 251"/>
                                    <a:gd name="T6" fmla="*/ 183 w 247"/>
                                    <a:gd name="T7" fmla="*/ 13 h 251"/>
                                    <a:gd name="T8" fmla="*/ 194 w 247"/>
                                    <a:gd name="T9" fmla="*/ 2 h 251"/>
                                    <a:gd name="T10" fmla="*/ 219 w 247"/>
                                    <a:gd name="T11" fmla="*/ 2 h 251"/>
                                    <a:gd name="T12" fmla="*/ 230 w 247"/>
                                    <a:gd name="T13" fmla="*/ 13 h 251"/>
                                    <a:gd name="T14" fmla="*/ 230 w 247"/>
                                    <a:gd name="T15" fmla="*/ 39 h 251"/>
                                    <a:gd name="T16" fmla="*/ 219 w 247"/>
                                    <a:gd name="T17" fmla="*/ 49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219" y="49"/>
                                      </a:moveTo>
                                      <a:lnTo>
                                        <a:pt x="194" y="49"/>
                                      </a:lnTo>
                                      <a:lnTo>
                                        <a:pt x="183" y="39"/>
                                      </a:lnTo>
                                      <a:lnTo>
                                        <a:pt x="183" y="13"/>
                                      </a:lnTo>
                                      <a:lnTo>
                                        <a:pt x="194" y="2"/>
                                      </a:lnTo>
                                      <a:lnTo>
                                        <a:pt x="219" y="2"/>
                                      </a:lnTo>
                                      <a:lnTo>
                                        <a:pt x="230" y="13"/>
                                      </a:lnTo>
                                      <a:lnTo>
                                        <a:pt x="230" y="39"/>
                                      </a:lnTo>
                                      <a:lnTo>
                                        <a:pt x="219" y="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49"/>
                              <wps:cNvSpPr>
                                <a:spLocks/>
                              </wps:cNvSpPr>
                              <wps:spPr bwMode="auto">
                                <a:xfrm>
                                  <a:off x="0" y="0"/>
                                  <a:ext cx="247" cy="251"/>
                                </a:xfrm>
                                <a:custGeom>
                                  <a:avLst/>
                                  <a:gdLst>
                                    <a:gd name="T0" fmla="*/ 36 w 247"/>
                                    <a:gd name="T1" fmla="*/ 46 h 251"/>
                                    <a:gd name="T2" fmla="*/ 10 w 247"/>
                                    <a:gd name="T3" fmla="*/ 46 h 251"/>
                                    <a:gd name="T4" fmla="*/ 0 w 247"/>
                                    <a:gd name="T5" fmla="*/ 36 h 251"/>
                                    <a:gd name="T6" fmla="*/ 0 w 247"/>
                                    <a:gd name="T7" fmla="*/ 10 h 251"/>
                                    <a:gd name="T8" fmla="*/ 10 w 247"/>
                                    <a:gd name="T9" fmla="*/ 0 h 251"/>
                                    <a:gd name="T10" fmla="*/ 36 w 247"/>
                                    <a:gd name="T11" fmla="*/ 0 h 251"/>
                                    <a:gd name="T12" fmla="*/ 46 w 247"/>
                                    <a:gd name="T13" fmla="*/ 10 h 251"/>
                                    <a:gd name="T14" fmla="*/ 46 w 247"/>
                                    <a:gd name="T15" fmla="*/ 36 h 251"/>
                                    <a:gd name="T16" fmla="*/ 36 w 247"/>
                                    <a:gd name="T17" fmla="*/ 46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46"/>
                                      </a:moveTo>
                                      <a:lnTo>
                                        <a:pt x="10" y="46"/>
                                      </a:lnTo>
                                      <a:lnTo>
                                        <a:pt x="0" y="36"/>
                                      </a:lnTo>
                                      <a:lnTo>
                                        <a:pt x="0" y="10"/>
                                      </a:lnTo>
                                      <a:lnTo>
                                        <a:pt x="10" y="0"/>
                                      </a:lnTo>
                                      <a:lnTo>
                                        <a:pt x="36" y="0"/>
                                      </a:lnTo>
                                      <a:lnTo>
                                        <a:pt x="46" y="10"/>
                                      </a:lnTo>
                                      <a:lnTo>
                                        <a:pt x="46" y="36"/>
                                      </a:lnTo>
                                      <a:lnTo>
                                        <a:pt x="36" y="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50"/>
                              <wps:cNvSpPr>
                                <a:spLocks/>
                              </wps:cNvSpPr>
                              <wps:spPr bwMode="auto">
                                <a:xfrm>
                                  <a:off x="0" y="0"/>
                                  <a:ext cx="247" cy="251"/>
                                </a:xfrm>
                                <a:custGeom>
                                  <a:avLst/>
                                  <a:gdLst>
                                    <a:gd name="T0" fmla="*/ 113 w 247"/>
                                    <a:gd name="T1" fmla="*/ 230 h 251"/>
                                    <a:gd name="T2" fmla="*/ 113 w 247"/>
                                    <a:gd name="T3" fmla="*/ 117 h 251"/>
                                    <a:gd name="T4" fmla="*/ 230 w 247"/>
                                    <a:gd name="T5" fmla="*/ 117 h 251"/>
                                    <a:gd name="T6" fmla="*/ 187 w 247"/>
                                    <a:gd name="T7" fmla="*/ 158 h 251"/>
                                    <a:gd name="T8" fmla="*/ 219 w 247"/>
                                    <a:gd name="T9" fmla="*/ 191 h 251"/>
                                    <a:gd name="T10" fmla="*/ 154 w 247"/>
                                    <a:gd name="T11" fmla="*/ 191 h 251"/>
                                    <a:gd name="T12" fmla="*/ 113 w 247"/>
                                    <a:gd name="T13" fmla="*/ 230 h 251"/>
                                  </a:gdLst>
                                  <a:ahLst/>
                                  <a:cxnLst>
                                    <a:cxn ang="0">
                                      <a:pos x="T0" y="T1"/>
                                    </a:cxn>
                                    <a:cxn ang="0">
                                      <a:pos x="T2" y="T3"/>
                                    </a:cxn>
                                    <a:cxn ang="0">
                                      <a:pos x="T4" y="T5"/>
                                    </a:cxn>
                                    <a:cxn ang="0">
                                      <a:pos x="T6" y="T7"/>
                                    </a:cxn>
                                    <a:cxn ang="0">
                                      <a:pos x="T8" y="T9"/>
                                    </a:cxn>
                                    <a:cxn ang="0">
                                      <a:pos x="T10" y="T11"/>
                                    </a:cxn>
                                    <a:cxn ang="0">
                                      <a:pos x="T12" y="T13"/>
                                    </a:cxn>
                                  </a:cxnLst>
                                  <a:rect l="0" t="0" r="r" b="b"/>
                                  <a:pathLst>
                                    <a:path w="247" h="251">
                                      <a:moveTo>
                                        <a:pt x="113" y="230"/>
                                      </a:moveTo>
                                      <a:lnTo>
                                        <a:pt x="113" y="117"/>
                                      </a:lnTo>
                                      <a:lnTo>
                                        <a:pt x="230" y="117"/>
                                      </a:lnTo>
                                      <a:lnTo>
                                        <a:pt x="187" y="158"/>
                                      </a:lnTo>
                                      <a:lnTo>
                                        <a:pt x="219" y="191"/>
                                      </a:lnTo>
                                      <a:lnTo>
                                        <a:pt x="154" y="191"/>
                                      </a:lnTo>
                                      <a:lnTo>
                                        <a:pt x="113"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51"/>
                              <wps:cNvSpPr>
                                <a:spLocks/>
                              </wps:cNvSpPr>
                              <wps:spPr bwMode="auto">
                                <a:xfrm>
                                  <a:off x="0" y="0"/>
                                  <a:ext cx="247" cy="251"/>
                                </a:xfrm>
                                <a:custGeom>
                                  <a:avLst/>
                                  <a:gdLst>
                                    <a:gd name="T0" fmla="*/ 237 w 247"/>
                                    <a:gd name="T1" fmla="*/ 251 h 251"/>
                                    <a:gd name="T2" fmla="*/ 218 w 247"/>
                                    <a:gd name="T3" fmla="*/ 251 h 251"/>
                                    <a:gd name="T4" fmla="*/ 212 w 247"/>
                                    <a:gd name="T5" fmla="*/ 248 h 251"/>
                                    <a:gd name="T6" fmla="*/ 154 w 247"/>
                                    <a:gd name="T7" fmla="*/ 191 h 251"/>
                                    <a:gd name="T8" fmla="*/ 219 w 247"/>
                                    <a:gd name="T9" fmla="*/ 191 h 251"/>
                                    <a:gd name="T10" fmla="*/ 240 w 247"/>
                                    <a:gd name="T11" fmla="*/ 212 h 251"/>
                                    <a:gd name="T12" fmla="*/ 244 w 247"/>
                                    <a:gd name="T13" fmla="*/ 216 h 251"/>
                                    <a:gd name="T14" fmla="*/ 247 w 247"/>
                                    <a:gd name="T15" fmla="*/ 221 h 251"/>
                                    <a:gd name="T16" fmla="*/ 247 w 247"/>
                                    <a:gd name="T17" fmla="*/ 240 h 251"/>
                                    <a:gd name="T18" fmla="*/ 237 w 247"/>
                                    <a:gd name="T19" fmla="*/ 251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7" h="251">
                                      <a:moveTo>
                                        <a:pt x="237" y="251"/>
                                      </a:moveTo>
                                      <a:lnTo>
                                        <a:pt x="218" y="251"/>
                                      </a:lnTo>
                                      <a:lnTo>
                                        <a:pt x="212" y="248"/>
                                      </a:lnTo>
                                      <a:lnTo>
                                        <a:pt x="154" y="191"/>
                                      </a:lnTo>
                                      <a:lnTo>
                                        <a:pt x="219" y="191"/>
                                      </a:lnTo>
                                      <a:lnTo>
                                        <a:pt x="240" y="212"/>
                                      </a:lnTo>
                                      <a:lnTo>
                                        <a:pt x="244" y="216"/>
                                      </a:lnTo>
                                      <a:lnTo>
                                        <a:pt x="247" y="221"/>
                                      </a:lnTo>
                                      <a:lnTo>
                                        <a:pt x="247" y="240"/>
                                      </a:lnTo>
                                      <a:lnTo>
                                        <a:pt x="237" y="25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C27537F" id="Group 21" o:spid="_x0000_s1026" style="width:9.1pt;height:9.55pt;mso-position-horizontal-relative:char;mso-position-vertical-relative:line" coordsize="2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">
                      <o:lock v:ext="edit" aspectratio="t"/>
                      <v:shape id="Freeform 47" o:spid="_x0000_s1027"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" path="m36,230r-26,l,220,,194,10,184r26,l46,194r,26l36,230xe" filled="f" stroked="f">
                        <v:path arrowok="t" o:connecttype="custom" o:connectlocs="36,230;10,230;0,220;0,194;10,184;36,184;46,194;46,220;36,230" o:connectangles="0,0,0,0,0,0,0,0,0"/>
                      </v:shape>
                      <v:shape id="Freeform 48" o:spid="_x0000_s1028"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" path="m219,49r-25,l183,39r,-26l194,2r25,l230,13r,26l219,49xe" filled="f" stroked="f">
                        <v:path arrowok="t" o:connecttype="custom" o:connectlocs="219,49;194,49;183,39;183,13;194,2;219,2;230,13;230,39;219,49" o:connectangles="0,0,0,0,0,0,0,0,0"/>
                      </v:shape>
                      <v:shape id="Freeform 49" o:spid="_x0000_s1029"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" path="m36,46r-26,l,36,,10,10,,36,,46,10r,26l36,46xe" filled="f" stroked="f">
                        <v:path arrowok="t" o:connecttype="custom" o:connectlocs="36,46;10,46;0,36;0,10;10,0;36,0;46,10;46,36;36,46" o:connectangles="0,0,0,0,0,0,0,0,0"/>
                      </v:shape>
                      <v:shape id="Freeform 50" o:spid="_x0000_s1030"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" path="m113,230r,-113l230,117r-43,41l219,191r-65,l113,230xe" filled="f" stroked="f">
                        <v:path arrowok="t" o:connecttype="custom" o:connectlocs="113,230;113,117;230,117;187,158;219,191;154,191;113,230" o:connectangles="0,0,0,0,0,0,0"/>
                      </v:shape>
                      <v:shape id="Freeform 51" o:spid="_x0000_s1031"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" path="m237,251r-19,l212,248,154,191r65,l240,212r4,4l247,221r,19l237,251xe" filled="f" stroked="f">
                        <v:path arrowok="t" o:connecttype="custom" o:connectlocs="237,251;218,251;212,248;154,191;219,191;240,212;244,216;247,221;247,240;237,251" o:connectangles="0,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4DEBC33E" wp14:editId="68ADF24C">
                      <wp:extent cx="147694" cy="127888"/>
                      <wp:effectExtent l="0" t="0" r="5080" b="0"/>
                      <wp:docPr id="27" name="Group 2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694" cy="127888"/>
                                <a:chOff x="0" y="0"/>
                                <a:chExt cx="248" cy="207"/>
                              </a:xfrm>
                              <a:solidFill>
                                <a:srgbClr val="94C634"/>
                              </a:solidFill>
                            </wpg:grpSpPr>
                            <wps:wsp>
                              <wps:cNvPr id="28"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8829987" id="Group 27" o:spid="_x0000_s1026" style="width:11.65pt;height:10.0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">
                      <o:lock v:ext="edit" aspectratio="t"/>
                      <v:shape id="Freeform 16" o:spid="_x0000_s1027"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" path="m165,166r,l165,134r,11l165,166xe" filled="f" stroked="f">
                        <v:path arrowok="t" o:connecttype="custom" o:connectlocs="165,166;165,166;165,134;165,145;165,166" o:connectangles="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74352B91" wp14:editId="36D55156">
                      <wp:extent cx="140677" cy="133584"/>
                      <wp:effectExtent l="0" t="0" r="12065" b="0"/>
                      <wp:docPr id="85" name="Group 8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0677" cy="133584"/>
                                <a:chOff x="0" y="0"/>
                                <a:chExt cx="243" cy="242"/>
                              </a:xfrm>
                              <a:solidFill>
                                <a:srgbClr val="94C634"/>
                              </a:solidFill>
                            </wpg:grpSpPr>
                            <wps:wsp>
                              <wps:cNvPr id="86"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32ED418" id="Group 85" o:spid="_x0000_s1026" style="width:11.1pt;height:10.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">
                      <o:lock v:ext="edit" aspectratio="t"/>
                      <v:shape id="Freeform 10" o:spid="_x0000_s1027"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" path="m195,242r-23,l163,232r,-22l172,201r23,l204,210r,22l195,242xe" filled="f" stroked="f">
                        <v:path arrowok="t" o:connecttype="custom" o:connectlocs="195,242;172,242;163,232;163,210;172,201;195,201;204,210;204,232;195,242" o:connectangles="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309E2D3B" wp14:editId="3F39F3DF">
                      <wp:extent cx="137625" cy="134282"/>
                      <wp:effectExtent l="0" t="0" r="0" b="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37625" cy="134282"/>
                                <a:chOff x="0" y="0"/>
                                <a:chExt cx="237" cy="241"/>
                              </a:xfrm>
                              <a:solidFill>
                                <a:srgbClr val="94C634"/>
                              </a:solidFill>
                            </wpg:grpSpPr>
                            <wps:wsp>
                              <wps:cNvPr id="3008" name="Freeform 79"/>
                              <wps:cNvSpPr>
                                <a:spLocks/>
                              </wps:cNvSpPr>
                              <wps:spPr bwMode="auto">
                                <a:xfrm>
                                  <a:off x="0" y="0"/>
                                  <a:ext cx="237" cy="241"/>
                                </a:xfrm>
                                <a:custGeom>
                                  <a:avLst/>
                                  <a:gdLst>
                                    <a:gd name="T0" fmla="*/ 135 w 237"/>
                                    <a:gd name="T1" fmla="*/ 154 h 241"/>
                                    <a:gd name="T2" fmla="*/ 104 w 237"/>
                                    <a:gd name="T3" fmla="*/ 154 h 241"/>
                                    <a:gd name="T4" fmla="*/ 102 w 237"/>
                                    <a:gd name="T5" fmla="*/ 151 h 241"/>
                                    <a:gd name="T6" fmla="*/ 95 w 237"/>
                                    <a:gd name="T7" fmla="*/ 140 h 241"/>
                                    <a:gd name="T8" fmla="*/ 90 w 237"/>
                                    <a:gd name="T9" fmla="*/ 125 h 241"/>
                                    <a:gd name="T10" fmla="*/ 88 w 237"/>
                                    <a:gd name="T11" fmla="*/ 107 h 241"/>
                                    <a:gd name="T12" fmla="*/ 89 w 237"/>
                                    <a:gd name="T13" fmla="*/ 85 h 241"/>
                                    <a:gd name="T14" fmla="*/ 97 w 237"/>
                                    <a:gd name="T15" fmla="*/ 57 h 241"/>
                                    <a:gd name="T16" fmla="*/ 100 w 237"/>
                                    <a:gd name="T17" fmla="*/ 46 h 241"/>
                                    <a:gd name="T18" fmla="*/ 103 w 237"/>
                                    <a:gd name="T19" fmla="*/ 40 h 241"/>
                                    <a:gd name="T20" fmla="*/ 105 w 237"/>
                                    <a:gd name="T21" fmla="*/ 35 h 241"/>
                                    <a:gd name="T22" fmla="*/ 109 w 237"/>
                                    <a:gd name="T23" fmla="*/ 29 h 241"/>
                                    <a:gd name="T24" fmla="*/ 114 w 237"/>
                                    <a:gd name="T25" fmla="*/ 18 h 241"/>
                                    <a:gd name="T26" fmla="*/ 122 w 237"/>
                                    <a:gd name="T27" fmla="*/ 0 h 241"/>
                                    <a:gd name="T28" fmla="*/ 127 w 237"/>
                                    <a:gd name="T29" fmla="*/ 12 h 241"/>
                                    <a:gd name="T30" fmla="*/ 135 w 237"/>
                                    <a:gd name="T31" fmla="*/ 32 h 241"/>
                                    <a:gd name="T32" fmla="*/ 143 w 237"/>
                                    <a:gd name="T33" fmla="*/ 57 h 241"/>
                                    <a:gd name="T34" fmla="*/ 148 w 237"/>
                                    <a:gd name="T35" fmla="*/ 81 h 241"/>
                                    <a:gd name="T36" fmla="*/ 148 w 237"/>
                                    <a:gd name="T37" fmla="*/ 104 h 241"/>
                                    <a:gd name="T38" fmla="*/ 144 w 237"/>
                                    <a:gd name="T39" fmla="*/ 125 h 241"/>
                                    <a:gd name="T40" fmla="*/ 138 w 237"/>
                                    <a:gd name="T41" fmla="*/ 145 h 241"/>
                                    <a:gd name="T42" fmla="*/ 135 w 237"/>
                                    <a:gd name="T43" fmla="*/ 1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37" h="241">
                                      <a:moveTo>
                                        <a:pt x="135" y="154"/>
                                      </a:moveTo>
                                      <a:lnTo>
                                        <a:pt x="104" y="154"/>
                                      </a:lnTo>
                                      <a:lnTo>
                                        <a:pt x="102" y="151"/>
                                      </a:lnTo>
                                      <a:lnTo>
                                        <a:pt x="95" y="140"/>
                                      </a:lnTo>
                                      <a:lnTo>
                                        <a:pt x="90" y="125"/>
                                      </a:lnTo>
                                      <a:lnTo>
                                        <a:pt x="88" y="107"/>
                                      </a:lnTo>
                                      <a:lnTo>
                                        <a:pt x="89" y="85"/>
                                      </a:lnTo>
                                      <a:lnTo>
                                        <a:pt x="97" y="57"/>
                                      </a:lnTo>
                                      <a:lnTo>
                                        <a:pt x="100" y="46"/>
                                      </a:lnTo>
                                      <a:lnTo>
                                        <a:pt x="103" y="40"/>
                                      </a:lnTo>
                                      <a:lnTo>
                                        <a:pt x="105" y="35"/>
                                      </a:lnTo>
                                      <a:lnTo>
                                        <a:pt x="109" y="29"/>
                                      </a:lnTo>
                                      <a:lnTo>
                                        <a:pt x="114" y="18"/>
                                      </a:lnTo>
                                      <a:lnTo>
                                        <a:pt x="122" y="0"/>
                                      </a:lnTo>
                                      <a:lnTo>
                                        <a:pt x="127" y="12"/>
                                      </a:lnTo>
                                      <a:lnTo>
                                        <a:pt x="135" y="32"/>
                                      </a:lnTo>
                                      <a:lnTo>
                                        <a:pt x="143" y="57"/>
                                      </a:lnTo>
                                      <a:lnTo>
                                        <a:pt x="148" y="81"/>
                                      </a:lnTo>
                                      <a:lnTo>
                                        <a:pt x="148" y="104"/>
                                      </a:lnTo>
                                      <a:lnTo>
                                        <a:pt x="144" y="125"/>
                                      </a:lnTo>
                                      <a:lnTo>
                                        <a:pt x="138" y="145"/>
                                      </a:lnTo>
                                      <a:lnTo>
                                        <a:pt x="135"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9" name="Freeform 80"/>
                              <wps:cNvSpPr>
                                <a:spLocks/>
                              </wps:cNvSpPr>
                              <wps:spPr bwMode="auto">
                                <a:xfrm>
                                  <a:off x="0" y="0"/>
                                  <a:ext cx="237" cy="241"/>
                                </a:xfrm>
                                <a:custGeom>
                                  <a:avLst/>
                                  <a:gdLst>
                                    <a:gd name="T0" fmla="*/ 135 w 237"/>
                                    <a:gd name="T1" fmla="*/ 241 h 241"/>
                                    <a:gd name="T2" fmla="*/ 119 w 237"/>
                                    <a:gd name="T3" fmla="*/ 222 h 241"/>
                                    <a:gd name="T4" fmla="*/ 119 w 237"/>
                                    <a:gd name="T5" fmla="*/ 197 h 241"/>
                                    <a:gd name="T6" fmla="*/ 116 w 237"/>
                                    <a:gd name="T7" fmla="*/ 179 h 241"/>
                                    <a:gd name="T8" fmla="*/ 113 w 237"/>
                                    <a:gd name="T9" fmla="*/ 171 h 241"/>
                                    <a:gd name="T10" fmla="*/ 103 w 237"/>
                                    <a:gd name="T11" fmla="*/ 170 h 241"/>
                                    <a:gd name="T12" fmla="*/ 82 w 237"/>
                                    <a:gd name="T13" fmla="*/ 166 h 241"/>
                                    <a:gd name="T14" fmla="*/ 48 w 237"/>
                                    <a:gd name="T15" fmla="*/ 159 h 241"/>
                                    <a:gd name="T16" fmla="*/ 27 w 237"/>
                                    <a:gd name="T17" fmla="*/ 144 h 241"/>
                                    <a:gd name="T18" fmla="*/ 11 w 237"/>
                                    <a:gd name="T19" fmla="*/ 127 h 241"/>
                                    <a:gd name="T20" fmla="*/ 1 w 237"/>
                                    <a:gd name="T21" fmla="*/ 112 h 241"/>
                                    <a:gd name="T22" fmla="*/ 0 w 237"/>
                                    <a:gd name="T23" fmla="*/ 105 h 241"/>
                                    <a:gd name="T24" fmla="*/ 23 w 237"/>
                                    <a:gd name="T25" fmla="*/ 106 h 241"/>
                                    <a:gd name="T26" fmla="*/ 45 w 237"/>
                                    <a:gd name="T27" fmla="*/ 112 h 241"/>
                                    <a:gd name="T28" fmla="*/ 64 w 237"/>
                                    <a:gd name="T29" fmla="*/ 120 h 241"/>
                                    <a:gd name="T30" fmla="*/ 80 w 237"/>
                                    <a:gd name="T31" fmla="*/ 131 h 241"/>
                                    <a:gd name="T32" fmla="*/ 93 w 237"/>
                                    <a:gd name="T33" fmla="*/ 143 h 241"/>
                                    <a:gd name="T34" fmla="*/ 104 w 237"/>
                                    <a:gd name="T35" fmla="*/ 154 h 241"/>
                                    <a:gd name="T36" fmla="*/ 135 w 237"/>
                                    <a:gd name="T37" fmla="*/ 154 h 241"/>
                                    <a:gd name="T38" fmla="*/ 132 w 237"/>
                                    <a:gd name="T39" fmla="*/ 161 h 241"/>
                                    <a:gd name="T40" fmla="*/ 200 w 237"/>
                                    <a:gd name="T41" fmla="*/ 161 h 241"/>
                                    <a:gd name="T42" fmla="*/ 196 w 237"/>
                                    <a:gd name="T43" fmla="*/ 164 h 241"/>
                                    <a:gd name="T44" fmla="*/ 178 w 237"/>
                                    <a:gd name="T45" fmla="*/ 168 h 241"/>
                                    <a:gd name="T46" fmla="*/ 155 w 237"/>
                                    <a:gd name="T47" fmla="*/ 171 h 241"/>
                                    <a:gd name="T48" fmla="*/ 135 w 237"/>
                                    <a:gd name="T49" fmla="*/ 173 h 241"/>
                                    <a:gd name="T50" fmla="*/ 135 w 237"/>
                                    <a:gd name="T51"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37" h="241">
                                      <a:moveTo>
                                        <a:pt x="135" y="241"/>
                                      </a:moveTo>
                                      <a:lnTo>
                                        <a:pt x="119" y="222"/>
                                      </a:lnTo>
                                      <a:lnTo>
                                        <a:pt x="119" y="197"/>
                                      </a:lnTo>
                                      <a:lnTo>
                                        <a:pt x="116" y="179"/>
                                      </a:lnTo>
                                      <a:lnTo>
                                        <a:pt x="113" y="171"/>
                                      </a:lnTo>
                                      <a:lnTo>
                                        <a:pt x="103" y="170"/>
                                      </a:lnTo>
                                      <a:lnTo>
                                        <a:pt x="82" y="166"/>
                                      </a:lnTo>
                                      <a:lnTo>
                                        <a:pt x="48" y="159"/>
                                      </a:lnTo>
                                      <a:lnTo>
                                        <a:pt x="27" y="144"/>
                                      </a:lnTo>
                                      <a:lnTo>
                                        <a:pt x="11" y="127"/>
                                      </a:lnTo>
                                      <a:lnTo>
                                        <a:pt x="1" y="112"/>
                                      </a:lnTo>
                                      <a:lnTo>
                                        <a:pt x="0" y="105"/>
                                      </a:lnTo>
                                      <a:lnTo>
                                        <a:pt x="23" y="106"/>
                                      </a:lnTo>
                                      <a:lnTo>
                                        <a:pt x="45" y="112"/>
                                      </a:lnTo>
                                      <a:lnTo>
                                        <a:pt x="64" y="120"/>
                                      </a:lnTo>
                                      <a:lnTo>
                                        <a:pt x="80" y="131"/>
                                      </a:lnTo>
                                      <a:lnTo>
                                        <a:pt x="93" y="143"/>
                                      </a:lnTo>
                                      <a:lnTo>
                                        <a:pt x="104" y="154"/>
                                      </a:lnTo>
                                      <a:lnTo>
                                        <a:pt x="135" y="154"/>
                                      </a:lnTo>
                                      <a:lnTo>
                                        <a:pt x="132" y="161"/>
                                      </a:lnTo>
                                      <a:lnTo>
                                        <a:pt x="200" y="161"/>
                                      </a:lnTo>
                                      <a:lnTo>
                                        <a:pt x="196" y="164"/>
                                      </a:lnTo>
                                      <a:lnTo>
                                        <a:pt x="178" y="168"/>
                                      </a:lnTo>
                                      <a:lnTo>
                                        <a:pt x="155" y="171"/>
                                      </a:lnTo>
                                      <a:lnTo>
                                        <a:pt x="135" y="173"/>
                                      </a:lnTo>
                                      <a:lnTo>
                                        <a:pt x="135" y="24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0" name="Freeform 81"/>
                              <wps:cNvSpPr>
                                <a:spLocks/>
                              </wps:cNvSpPr>
                              <wps:spPr bwMode="auto">
                                <a:xfrm>
                                  <a:off x="0" y="0"/>
                                  <a:ext cx="237" cy="241"/>
                                </a:xfrm>
                                <a:custGeom>
                                  <a:avLst/>
                                  <a:gdLst>
                                    <a:gd name="T0" fmla="*/ 200 w 237"/>
                                    <a:gd name="T1" fmla="*/ 161 h 241"/>
                                    <a:gd name="T2" fmla="*/ 132 w 237"/>
                                    <a:gd name="T3" fmla="*/ 161 h 241"/>
                                    <a:gd name="T4" fmla="*/ 141 w 237"/>
                                    <a:gd name="T5" fmla="*/ 153 h 241"/>
                                    <a:gd name="T6" fmla="*/ 153 w 237"/>
                                    <a:gd name="T7" fmla="*/ 144 h 241"/>
                                    <a:gd name="T8" fmla="*/ 169 w 237"/>
                                    <a:gd name="T9" fmla="*/ 136 h 241"/>
                                    <a:gd name="T10" fmla="*/ 188 w 237"/>
                                    <a:gd name="T11" fmla="*/ 130 h 241"/>
                                    <a:gd name="T12" fmla="*/ 211 w 237"/>
                                    <a:gd name="T13" fmla="*/ 128 h 241"/>
                                    <a:gd name="T14" fmla="*/ 237 w 237"/>
                                    <a:gd name="T15" fmla="*/ 132 h 241"/>
                                    <a:gd name="T16" fmla="*/ 222 w 237"/>
                                    <a:gd name="T17" fmla="*/ 147 h 241"/>
                                    <a:gd name="T18" fmla="*/ 200 w 237"/>
                                    <a:gd name="T19" fmla="*/ 16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7" h="241">
                                      <a:moveTo>
                                        <a:pt x="200" y="161"/>
                                      </a:moveTo>
                                      <a:lnTo>
                                        <a:pt x="132" y="161"/>
                                      </a:lnTo>
                                      <a:lnTo>
                                        <a:pt x="141" y="153"/>
                                      </a:lnTo>
                                      <a:lnTo>
                                        <a:pt x="153" y="144"/>
                                      </a:lnTo>
                                      <a:lnTo>
                                        <a:pt x="169" y="136"/>
                                      </a:lnTo>
                                      <a:lnTo>
                                        <a:pt x="188" y="130"/>
                                      </a:lnTo>
                                      <a:lnTo>
                                        <a:pt x="211" y="128"/>
                                      </a:lnTo>
                                      <a:lnTo>
                                        <a:pt x="237" y="132"/>
                                      </a:lnTo>
                                      <a:lnTo>
                                        <a:pt x="222" y="147"/>
                                      </a:lnTo>
                                      <a:lnTo>
                                        <a:pt x="200"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F0E9DD6" id="Group 122" o:spid="_x0000_s1026" style="width:10.85pt;height:10.55pt;flip:x;mso-position-horizontal-relative:char;mso-position-vertical-relative:line" coordsize="23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">
                      <v:shape id="Freeform 79" o:spid="_x0000_s1027"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" path="m135,154r-31,l102,151,95,140,90,125,88,107,89,85,97,57r3,-11l103,40r2,-5l109,29r5,-11l122,r5,12l135,32r8,25l148,81r,23l144,125r-6,20l135,154xe" filled="f" stroked="f">
                        <v:path arrowok="t" o:connecttype="custom" o:connectlocs="135,154;104,154;102,151;95,140;90,125;88,107;89,85;97,57;100,46;103,40;105,35;109,29;114,18;122,0;127,12;135,32;143,57;148,81;148,104;144,125;138,145;135,154" o:connectangles="0,0,0,0,0,0,0,0,0,0,0,0,0,0,0,0,0,0,0,0,0,0"/>
                      </v:shape>
                      <v:shape id="Freeform 80" o:spid="_x0000_s1028"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" path="m135,241l119,222r,-25l116,179r-3,-8l103,170,82,166,48,159,27,144,11,127,1,112,,105r23,1l45,112r19,8l80,131r13,12l104,154r31,l132,161r68,l196,164r-18,4l155,171r-20,2l135,241xe" filled="f" stroked="f">
                        <v:path arrowok="t" o:connecttype="custom" o:connectlocs="135,241;119,222;119,197;116,179;113,171;103,170;82,166;48,159;27,144;11,127;1,112;0,105;23,106;45,112;64,120;80,131;93,143;104,154;135,154;132,161;200,161;196,164;178,168;155,171;135,173;135,241" o:connectangles="0,0,0,0,0,0,0,0,0,0,0,0,0,0,0,0,0,0,0,0,0,0,0,0,0,0"/>
                      </v:shape>
                      <v:shape id="Freeform 81" o:spid="_x0000_s1029"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" path="m200,161r-68,l141,153r12,-9l169,136r19,-6l211,128r26,4l222,147r-22,14xe" filled="f" stroked="f">
                        <v:path arrowok="t" o:connecttype="custom" o:connectlocs="200,161;132,161;141,153;153,144;169,136;188,130;211,128;237,132;222,147;200,161" o:connectangles="0,0,0,0,0,0,0,0,0,0"/>
                      </v:shape>
                      <w10:anchorlock/>
                    </v:group>
                  </w:pict>
                </mc:Fallback>
              </mc:AlternateContent>
            </w:r>
          </w:p>
        </w:tc>
        <w:tc>
          <w:tcPr>
            <w:tcW w:w="3543" w:type="dxa"/>
          </w:tcPr>
          <w:p w:rsidR="001F46ED" w:rsidRPr="002076F3" w:rsidRDefault="001F46ED" w:rsidP="00143A12">
            <w:pPr>
              <w:pStyle w:val="Bodytext95pt6spaceatleast12"/>
            </w:pPr>
            <w:r w:rsidRPr="002076F3">
              <w:t>Opportunities to engage with:</w:t>
            </w:r>
          </w:p>
          <w:p w:rsidR="001F46ED" w:rsidRPr="002076F3" w:rsidRDefault="001F46ED" w:rsidP="00661EF3">
            <w:pPr>
              <w:pStyle w:val="Bodytext10pt0spaceatleast12"/>
            </w:pPr>
            <w:r w:rsidRPr="002076F3">
              <w:rPr>
                <w:rFonts w:cs="Arial"/>
                <w:noProof/>
                <w:lang w:eastAsia="zh-CN"/>
              </w:rPr>
              <mc:AlternateContent>
                <mc:Choice Requires="wpg">
                  <w:drawing>
                    <wp:inline distT="0" distB="0" distL="0" distR="0" wp14:anchorId="2D4D77C5" wp14:editId="0FF89E88">
                      <wp:extent cx="121494" cy="134596"/>
                      <wp:effectExtent l="0" t="0" r="5715" b="0"/>
                      <wp:docPr id="3011" name="Group 301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1494" cy="134596"/>
                                <a:chOff x="0" y="0"/>
                                <a:chExt cx="199" cy="231"/>
                              </a:xfrm>
                              <a:solidFill>
                                <a:srgbClr val="94C634"/>
                              </a:solidFill>
                            </wpg:grpSpPr>
                            <wps:wsp>
                              <wps:cNvPr id="3012"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3"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4"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5"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6"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7"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5BD4F9B" id="Group 3011" o:spid="_x0000_s1026" style="width:9.55pt;height:10.6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">
                      <o:lock v:ext="edit" aspectratio="t"/>
                      <v:shape id="Freeform 3" o:spid="_x0000_s1027"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" path="m162,199r-125,l33,195r,-9l37,182r125,l166,186r,9l162,199xe" filled="f" stroked="f">
                        <v:path arrowok="t" o:connecttype="custom" o:connectlocs="162,199;37,199;33,195;33,186;37,182;162,182;166,186;166,195;162,199" o:connectangles="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4FE67257" wp14:editId="56BD5084">
                      <wp:extent cx="134282" cy="134282"/>
                      <wp:effectExtent l="0" t="0" r="0" b="0"/>
                      <wp:docPr id="3018" name="Group 301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4282" cy="134282"/>
                                <a:chOff x="0" y="0"/>
                                <a:chExt cx="247" cy="246"/>
                              </a:xfrm>
                              <a:solidFill>
                                <a:srgbClr val="94C634"/>
                              </a:solidFill>
                            </wpg:grpSpPr>
                            <wps:wsp>
                              <wps:cNvPr id="3019" name="Freeform 3019"/>
                              <wps:cNvSpPr>
                                <a:spLocks/>
                              </wps:cNvSpPr>
                              <wps:spPr bwMode="auto">
                                <a:xfrm>
                                  <a:off x="0" y="0"/>
                                  <a:ext cx="247" cy="246"/>
                                </a:xfrm>
                                <a:custGeom>
                                  <a:avLst/>
                                  <a:gdLst>
                                    <a:gd name="T0" fmla="*/ 123 w 247"/>
                                    <a:gd name="T1" fmla="*/ 123 h 246"/>
                                    <a:gd name="T2" fmla="*/ 0 w 247"/>
                                    <a:gd name="T3" fmla="*/ 123 h 246"/>
                                    <a:gd name="T4" fmla="*/ 0 w 247"/>
                                    <a:gd name="T5" fmla="*/ 0 h 246"/>
                                    <a:gd name="T6" fmla="*/ 123 w 247"/>
                                    <a:gd name="T7" fmla="*/ 0 h 246"/>
                                    <a:gd name="T8" fmla="*/ 123 w 247"/>
                                    <a:gd name="T9" fmla="*/ 25 h 246"/>
                                    <a:gd name="T10" fmla="*/ 57 w 247"/>
                                    <a:gd name="T11" fmla="*/ 25 h 246"/>
                                    <a:gd name="T12" fmla="*/ 53 w 247"/>
                                    <a:gd name="T13" fmla="*/ 28 h 246"/>
                                    <a:gd name="T14" fmla="*/ 53 w 247"/>
                                    <a:gd name="T15" fmla="*/ 56 h 246"/>
                                    <a:gd name="T16" fmla="*/ 26 w 247"/>
                                    <a:gd name="T17" fmla="*/ 56 h 246"/>
                                    <a:gd name="T18" fmla="*/ 22 w 247"/>
                                    <a:gd name="T19" fmla="*/ 59 h 246"/>
                                    <a:gd name="T20" fmla="*/ 22 w 247"/>
                                    <a:gd name="T21" fmla="*/ 67 h 246"/>
                                    <a:gd name="T22" fmla="*/ 25 w 247"/>
                                    <a:gd name="T23" fmla="*/ 71 h 246"/>
                                    <a:gd name="T24" fmla="*/ 54 w 247"/>
                                    <a:gd name="T25" fmla="*/ 71 h 246"/>
                                    <a:gd name="T26" fmla="*/ 54 w 247"/>
                                    <a:gd name="T27" fmla="*/ 98 h 246"/>
                                    <a:gd name="T28" fmla="*/ 57 w 247"/>
                                    <a:gd name="T29" fmla="*/ 102 h 246"/>
                                    <a:gd name="T30" fmla="*/ 123 w 247"/>
                                    <a:gd name="T31" fmla="*/ 102 h 246"/>
                                    <a:gd name="T32" fmla="*/ 123 w 247"/>
                                    <a:gd name="T33" fmla="*/ 123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7" h="246">
                                      <a:moveTo>
                                        <a:pt x="123" y="123"/>
                                      </a:moveTo>
                                      <a:lnTo>
                                        <a:pt x="0" y="123"/>
                                      </a:lnTo>
                                      <a:lnTo>
                                        <a:pt x="0" y="0"/>
                                      </a:lnTo>
                                      <a:lnTo>
                                        <a:pt x="123" y="0"/>
                                      </a:lnTo>
                                      <a:lnTo>
                                        <a:pt x="123" y="25"/>
                                      </a:lnTo>
                                      <a:lnTo>
                                        <a:pt x="57" y="25"/>
                                      </a:lnTo>
                                      <a:lnTo>
                                        <a:pt x="53" y="28"/>
                                      </a:lnTo>
                                      <a:lnTo>
                                        <a:pt x="53" y="56"/>
                                      </a:lnTo>
                                      <a:lnTo>
                                        <a:pt x="26" y="56"/>
                                      </a:lnTo>
                                      <a:lnTo>
                                        <a:pt x="22" y="59"/>
                                      </a:lnTo>
                                      <a:lnTo>
                                        <a:pt x="22" y="67"/>
                                      </a:lnTo>
                                      <a:lnTo>
                                        <a:pt x="25" y="71"/>
                                      </a:lnTo>
                                      <a:lnTo>
                                        <a:pt x="54" y="71"/>
                                      </a:lnTo>
                                      <a:lnTo>
                                        <a:pt x="54" y="98"/>
                                      </a:lnTo>
                                      <a:lnTo>
                                        <a:pt x="57" y="102"/>
                                      </a:lnTo>
                                      <a:lnTo>
                                        <a:pt x="123" y="102"/>
                                      </a:lnTo>
                                      <a:lnTo>
                                        <a:pt x="123" y="1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5" name="Freeform 37"/>
                              <wps:cNvSpPr>
                                <a:spLocks/>
                              </wps:cNvSpPr>
                              <wps:spPr bwMode="auto">
                                <a:xfrm>
                                  <a:off x="0" y="0"/>
                                  <a:ext cx="247" cy="246"/>
                                </a:xfrm>
                                <a:custGeom>
                                  <a:avLst/>
                                  <a:gdLst>
                                    <a:gd name="T0" fmla="*/ 123 w 247"/>
                                    <a:gd name="T1" fmla="*/ 102 h 246"/>
                                    <a:gd name="T2" fmla="*/ 65 w 247"/>
                                    <a:gd name="T3" fmla="*/ 102 h 246"/>
                                    <a:gd name="T4" fmla="*/ 69 w 247"/>
                                    <a:gd name="T5" fmla="*/ 99 h 246"/>
                                    <a:gd name="T6" fmla="*/ 69 w 247"/>
                                    <a:gd name="T7" fmla="*/ 71 h 246"/>
                                    <a:gd name="T8" fmla="*/ 96 w 247"/>
                                    <a:gd name="T9" fmla="*/ 71 h 246"/>
                                    <a:gd name="T10" fmla="*/ 99 w 247"/>
                                    <a:gd name="T11" fmla="*/ 68 h 246"/>
                                    <a:gd name="T12" fmla="*/ 99 w 247"/>
                                    <a:gd name="T13" fmla="*/ 63 h 246"/>
                                    <a:gd name="T14" fmla="*/ 99 w 247"/>
                                    <a:gd name="T15" fmla="*/ 60 h 246"/>
                                    <a:gd name="T16" fmla="*/ 96 w 247"/>
                                    <a:gd name="T17" fmla="*/ 56 h 246"/>
                                    <a:gd name="T18" fmla="*/ 68 w 247"/>
                                    <a:gd name="T19" fmla="*/ 56 h 246"/>
                                    <a:gd name="T20" fmla="*/ 68 w 247"/>
                                    <a:gd name="T21" fmla="*/ 29 h 246"/>
                                    <a:gd name="T22" fmla="*/ 65 w 247"/>
                                    <a:gd name="T23" fmla="*/ 25 h 246"/>
                                    <a:gd name="T24" fmla="*/ 123 w 247"/>
                                    <a:gd name="T25" fmla="*/ 25 h 246"/>
                                    <a:gd name="T26" fmla="*/ 123 w 247"/>
                                    <a:gd name="T27" fmla="*/ 102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7" h="246">
                                      <a:moveTo>
                                        <a:pt x="123" y="102"/>
                                      </a:moveTo>
                                      <a:lnTo>
                                        <a:pt x="65" y="102"/>
                                      </a:lnTo>
                                      <a:lnTo>
                                        <a:pt x="69" y="99"/>
                                      </a:lnTo>
                                      <a:lnTo>
                                        <a:pt x="69" y="71"/>
                                      </a:lnTo>
                                      <a:lnTo>
                                        <a:pt x="96" y="71"/>
                                      </a:lnTo>
                                      <a:lnTo>
                                        <a:pt x="99" y="68"/>
                                      </a:lnTo>
                                      <a:lnTo>
                                        <a:pt x="99" y="63"/>
                                      </a:lnTo>
                                      <a:lnTo>
                                        <a:pt x="99" y="60"/>
                                      </a:lnTo>
                                      <a:lnTo>
                                        <a:pt x="96" y="56"/>
                                      </a:lnTo>
                                      <a:lnTo>
                                        <a:pt x="68" y="56"/>
                                      </a:lnTo>
                                      <a:lnTo>
                                        <a:pt x="68" y="29"/>
                                      </a:lnTo>
                                      <a:lnTo>
                                        <a:pt x="65" y="25"/>
                                      </a:lnTo>
                                      <a:lnTo>
                                        <a:pt x="123" y="25"/>
                                      </a:lnTo>
                                      <a:lnTo>
                                        <a:pt x="123" y="10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6" name="Freeform 38"/>
                              <wps:cNvSpPr>
                                <a:spLocks/>
                              </wps:cNvSpPr>
                              <wps:spPr bwMode="auto">
                                <a:xfrm>
                                  <a:off x="0" y="0"/>
                                  <a:ext cx="247" cy="246"/>
                                </a:xfrm>
                                <a:custGeom>
                                  <a:avLst/>
                                  <a:gdLst>
                                    <a:gd name="T0" fmla="*/ 220 w 247"/>
                                    <a:gd name="T1" fmla="*/ 69 h 246"/>
                                    <a:gd name="T2" fmla="*/ 150 w 247"/>
                                    <a:gd name="T3" fmla="*/ 69 h 246"/>
                                    <a:gd name="T4" fmla="*/ 147 w 247"/>
                                    <a:gd name="T5" fmla="*/ 66 h 246"/>
                                    <a:gd name="T6" fmla="*/ 147 w 247"/>
                                    <a:gd name="T7" fmla="*/ 58 h 246"/>
                                    <a:gd name="T8" fmla="*/ 150 w 247"/>
                                    <a:gd name="T9" fmla="*/ 54 h 246"/>
                                    <a:gd name="T10" fmla="*/ 220 w 247"/>
                                    <a:gd name="T11" fmla="*/ 54 h 246"/>
                                    <a:gd name="T12" fmla="*/ 223 w 247"/>
                                    <a:gd name="T13" fmla="*/ 58 h 246"/>
                                    <a:gd name="T14" fmla="*/ 223 w 247"/>
                                    <a:gd name="T15" fmla="*/ 66 h 246"/>
                                    <a:gd name="T16" fmla="*/ 220 w 247"/>
                                    <a:gd name="T17" fmla="*/ 6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46">
                                      <a:moveTo>
                                        <a:pt x="220" y="69"/>
                                      </a:moveTo>
                                      <a:lnTo>
                                        <a:pt x="150" y="69"/>
                                      </a:lnTo>
                                      <a:lnTo>
                                        <a:pt x="147" y="66"/>
                                      </a:lnTo>
                                      <a:lnTo>
                                        <a:pt x="147" y="58"/>
                                      </a:lnTo>
                                      <a:lnTo>
                                        <a:pt x="150" y="54"/>
                                      </a:lnTo>
                                      <a:lnTo>
                                        <a:pt x="220" y="54"/>
                                      </a:lnTo>
                                      <a:lnTo>
                                        <a:pt x="223" y="58"/>
                                      </a:lnTo>
                                      <a:lnTo>
                                        <a:pt x="223" y="66"/>
                                      </a:lnTo>
                                      <a:lnTo>
                                        <a:pt x="220" y="6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7" name="Freeform 39"/>
                              <wps:cNvSpPr>
                                <a:spLocks/>
                              </wps:cNvSpPr>
                              <wps:spPr bwMode="auto">
                                <a:xfrm>
                                  <a:off x="0" y="0"/>
                                  <a:ext cx="247" cy="246"/>
                                </a:xfrm>
                                <a:custGeom>
                                  <a:avLst/>
                                  <a:gdLst>
                                    <a:gd name="T0" fmla="*/ 247 w 247"/>
                                    <a:gd name="T1" fmla="*/ 246 h 246"/>
                                    <a:gd name="T2" fmla="*/ 123 w 247"/>
                                    <a:gd name="T3" fmla="*/ 246 h 246"/>
                                    <a:gd name="T4" fmla="*/ 123 w 247"/>
                                    <a:gd name="T5" fmla="*/ 123 h 246"/>
                                    <a:gd name="T6" fmla="*/ 247 w 247"/>
                                    <a:gd name="T7" fmla="*/ 123 h 246"/>
                                    <a:gd name="T8" fmla="*/ 247 w 247"/>
                                    <a:gd name="T9" fmla="*/ 146 h 246"/>
                                    <a:gd name="T10" fmla="*/ 182 w 247"/>
                                    <a:gd name="T11" fmla="*/ 146 h 246"/>
                                    <a:gd name="T12" fmla="*/ 179 w 247"/>
                                    <a:gd name="T13" fmla="*/ 150 h 246"/>
                                    <a:gd name="T14" fmla="*/ 180 w 247"/>
                                    <a:gd name="T15" fmla="*/ 153 h 246"/>
                                    <a:gd name="T16" fmla="*/ 180 w 247"/>
                                    <a:gd name="T17" fmla="*/ 157 h 246"/>
                                    <a:gd name="T18" fmla="*/ 183 w 247"/>
                                    <a:gd name="T19" fmla="*/ 161 h 246"/>
                                    <a:gd name="T20" fmla="*/ 247 w 247"/>
                                    <a:gd name="T21" fmla="*/ 161 h 246"/>
                                    <a:gd name="T22" fmla="*/ 247 w 247"/>
                                    <a:gd name="T23" fmla="*/ 177 h 246"/>
                                    <a:gd name="T24" fmla="*/ 152 w 247"/>
                                    <a:gd name="T25" fmla="*/ 177 h 246"/>
                                    <a:gd name="T26" fmla="*/ 149 w 247"/>
                                    <a:gd name="T27" fmla="*/ 180 h 246"/>
                                    <a:gd name="T28" fmla="*/ 149 w 247"/>
                                    <a:gd name="T29" fmla="*/ 188 h 246"/>
                                    <a:gd name="T30" fmla="*/ 152 w 247"/>
                                    <a:gd name="T31" fmla="*/ 192 h 246"/>
                                    <a:gd name="T32" fmla="*/ 247 w 247"/>
                                    <a:gd name="T33" fmla="*/ 192 h 246"/>
                                    <a:gd name="T34" fmla="*/ 247 w 247"/>
                                    <a:gd name="T35" fmla="*/ 208 h 246"/>
                                    <a:gd name="T36" fmla="*/ 183 w 247"/>
                                    <a:gd name="T37" fmla="*/ 208 h 246"/>
                                    <a:gd name="T38" fmla="*/ 180 w 247"/>
                                    <a:gd name="T39" fmla="*/ 211 h 246"/>
                                    <a:gd name="T40" fmla="*/ 180 w 247"/>
                                    <a:gd name="T41" fmla="*/ 219 h 246"/>
                                    <a:gd name="T42" fmla="*/ 182 w 247"/>
                                    <a:gd name="T43" fmla="*/ 223 h 246"/>
                                    <a:gd name="T44" fmla="*/ 247 w 247"/>
                                    <a:gd name="T45" fmla="*/ 223 h 246"/>
                                    <a:gd name="T46" fmla="*/ 247 w 247"/>
                                    <a:gd name="T47"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246">
                                      <a:moveTo>
                                        <a:pt x="247" y="246"/>
                                      </a:moveTo>
                                      <a:lnTo>
                                        <a:pt x="123" y="246"/>
                                      </a:lnTo>
                                      <a:lnTo>
                                        <a:pt x="123" y="123"/>
                                      </a:lnTo>
                                      <a:lnTo>
                                        <a:pt x="247" y="123"/>
                                      </a:lnTo>
                                      <a:lnTo>
                                        <a:pt x="247" y="146"/>
                                      </a:lnTo>
                                      <a:lnTo>
                                        <a:pt x="182" y="146"/>
                                      </a:lnTo>
                                      <a:lnTo>
                                        <a:pt x="179" y="150"/>
                                      </a:lnTo>
                                      <a:lnTo>
                                        <a:pt x="180" y="153"/>
                                      </a:lnTo>
                                      <a:lnTo>
                                        <a:pt x="180" y="157"/>
                                      </a:lnTo>
                                      <a:lnTo>
                                        <a:pt x="183" y="161"/>
                                      </a:lnTo>
                                      <a:lnTo>
                                        <a:pt x="247" y="161"/>
                                      </a:lnTo>
                                      <a:lnTo>
                                        <a:pt x="247" y="177"/>
                                      </a:lnTo>
                                      <a:lnTo>
                                        <a:pt x="152" y="177"/>
                                      </a:lnTo>
                                      <a:lnTo>
                                        <a:pt x="149" y="180"/>
                                      </a:lnTo>
                                      <a:lnTo>
                                        <a:pt x="149" y="188"/>
                                      </a:lnTo>
                                      <a:lnTo>
                                        <a:pt x="152" y="192"/>
                                      </a:lnTo>
                                      <a:lnTo>
                                        <a:pt x="247" y="192"/>
                                      </a:lnTo>
                                      <a:lnTo>
                                        <a:pt x="247" y="208"/>
                                      </a:lnTo>
                                      <a:lnTo>
                                        <a:pt x="183" y="208"/>
                                      </a:lnTo>
                                      <a:lnTo>
                                        <a:pt x="180" y="211"/>
                                      </a:lnTo>
                                      <a:lnTo>
                                        <a:pt x="180" y="219"/>
                                      </a:lnTo>
                                      <a:lnTo>
                                        <a:pt x="182" y="223"/>
                                      </a:lnTo>
                                      <a:lnTo>
                                        <a:pt x="247" y="223"/>
                                      </a:lnTo>
                                      <a:lnTo>
                                        <a:pt x="247"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8" name="Freeform 40"/>
                              <wps:cNvSpPr>
                                <a:spLocks/>
                              </wps:cNvSpPr>
                              <wps:spPr bwMode="auto">
                                <a:xfrm>
                                  <a:off x="0" y="0"/>
                                  <a:ext cx="247" cy="246"/>
                                </a:xfrm>
                                <a:custGeom>
                                  <a:avLst/>
                                  <a:gdLst>
                                    <a:gd name="T0" fmla="*/ 247 w 247"/>
                                    <a:gd name="T1" fmla="*/ 161 h 246"/>
                                    <a:gd name="T2" fmla="*/ 191 w 247"/>
                                    <a:gd name="T3" fmla="*/ 161 h 246"/>
                                    <a:gd name="T4" fmla="*/ 195 w 247"/>
                                    <a:gd name="T5" fmla="*/ 158 h 246"/>
                                    <a:gd name="T6" fmla="*/ 195 w 247"/>
                                    <a:gd name="T7" fmla="*/ 150 h 246"/>
                                    <a:gd name="T8" fmla="*/ 192 w 247"/>
                                    <a:gd name="T9" fmla="*/ 146 h 246"/>
                                    <a:gd name="T10" fmla="*/ 247 w 247"/>
                                    <a:gd name="T11" fmla="*/ 146 h 246"/>
                                    <a:gd name="T12" fmla="*/ 247 w 247"/>
                                    <a:gd name="T13" fmla="*/ 161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61"/>
                                      </a:moveTo>
                                      <a:lnTo>
                                        <a:pt x="191" y="161"/>
                                      </a:lnTo>
                                      <a:lnTo>
                                        <a:pt x="195" y="158"/>
                                      </a:lnTo>
                                      <a:lnTo>
                                        <a:pt x="195" y="150"/>
                                      </a:lnTo>
                                      <a:lnTo>
                                        <a:pt x="192" y="146"/>
                                      </a:lnTo>
                                      <a:lnTo>
                                        <a:pt x="247" y="146"/>
                                      </a:lnTo>
                                      <a:lnTo>
                                        <a:pt x="247"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9" name="Freeform 41"/>
                              <wps:cNvSpPr>
                                <a:spLocks/>
                              </wps:cNvSpPr>
                              <wps:spPr bwMode="auto">
                                <a:xfrm>
                                  <a:off x="0" y="0"/>
                                  <a:ext cx="247" cy="246"/>
                                </a:xfrm>
                                <a:custGeom>
                                  <a:avLst/>
                                  <a:gdLst>
                                    <a:gd name="T0" fmla="*/ 35 w 247"/>
                                    <a:gd name="T1" fmla="*/ 219 h 246"/>
                                    <a:gd name="T2" fmla="*/ 32 w 247"/>
                                    <a:gd name="T3" fmla="*/ 219 h 246"/>
                                    <a:gd name="T4" fmla="*/ 30 w 247"/>
                                    <a:gd name="T5" fmla="*/ 218 h 246"/>
                                    <a:gd name="T6" fmla="*/ 25 w 247"/>
                                    <a:gd name="T7" fmla="*/ 213 h 246"/>
                                    <a:gd name="T8" fmla="*/ 25 w 247"/>
                                    <a:gd name="T9" fmla="*/ 208 h 246"/>
                                    <a:gd name="T10" fmla="*/ 28 w 247"/>
                                    <a:gd name="T11" fmla="*/ 205 h 246"/>
                                    <a:gd name="T12" fmla="*/ 50 w 247"/>
                                    <a:gd name="T13" fmla="*/ 183 h 246"/>
                                    <a:gd name="T14" fmla="*/ 28 w 247"/>
                                    <a:gd name="T15" fmla="*/ 162 h 246"/>
                                    <a:gd name="T16" fmla="*/ 25 w 247"/>
                                    <a:gd name="T17" fmla="*/ 159 h 246"/>
                                    <a:gd name="T18" fmla="*/ 25 w 247"/>
                                    <a:gd name="T19" fmla="*/ 153 h 246"/>
                                    <a:gd name="T20" fmla="*/ 28 w 247"/>
                                    <a:gd name="T21" fmla="*/ 150 h 246"/>
                                    <a:gd name="T22" fmla="*/ 31 w 247"/>
                                    <a:gd name="T23" fmla="*/ 147 h 246"/>
                                    <a:gd name="T24" fmla="*/ 36 w 247"/>
                                    <a:gd name="T25" fmla="*/ 147 h 246"/>
                                    <a:gd name="T26" fmla="*/ 39 w 247"/>
                                    <a:gd name="T27" fmla="*/ 150 h 246"/>
                                    <a:gd name="T28" fmla="*/ 61 w 247"/>
                                    <a:gd name="T29" fmla="*/ 172 h 246"/>
                                    <a:gd name="T30" fmla="*/ 84 w 247"/>
                                    <a:gd name="T31" fmla="*/ 172 h 246"/>
                                    <a:gd name="T32" fmla="*/ 72 w 247"/>
                                    <a:gd name="T33" fmla="*/ 183 h 246"/>
                                    <a:gd name="T34" fmla="*/ 83 w 247"/>
                                    <a:gd name="T35" fmla="*/ 195 h 246"/>
                                    <a:gd name="T36" fmla="*/ 60 w 247"/>
                                    <a:gd name="T37" fmla="*/ 195 h 246"/>
                                    <a:gd name="T38" fmla="*/ 39 w 247"/>
                                    <a:gd name="T39" fmla="*/ 216 h 246"/>
                                    <a:gd name="T40" fmla="*/ 37 w 247"/>
                                    <a:gd name="T41" fmla="*/ 218 h 246"/>
                                    <a:gd name="T42" fmla="*/ 35 w 247"/>
                                    <a:gd name="T43"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7" h="246">
                                      <a:moveTo>
                                        <a:pt x="35" y="219"/>
                                      </a:moveTo>
                                      <a:lnTo>
                                        <a:pt x="32" y="219"/>
                                      </a:lnTo>
                                      <a:lnTo>
                                        <a:pt x="30" y="218"/>
                                      </a:lnTo>
                                      <a:lnTo>
                                        <a:pt x="25" y="213"/>
                                      </a:lnTo>
                                      <a:lnTo>
                                        <a:pt x="25" y="208"/>
                                      </a:lnTo>
                                      <a:lnTo>
                                        <a:pt x="28" y="205"/>
                                      </a:lnTo>
                                      <a:lnTo>
                                        <a:pt x="50" y="183"/>
                                      </a:lnTo>
                                      <a:lnTo>
                                        <a:pt x="28" y="162"/>
                                      </a:lnTo>
                                      <a:lnTo>
                                        <a:pt x="25" y="159"/>
                                      </a:lnTo>
                                      <a:lnTo>
                                        <a:pt x="25" y="153"/>
                                      </a:lnTo>
                                      <a:lnTo>
                                        <a:pt x="28" y="150"/>
                                      </a:lnTo>
                                      <a:lnTo>
                                        <a:pt x="31" y="147"/>
                                      </a:lnTo>
                                      <a:lnTo>
                                        <a:pt x="36" y="147"/>
                                      </a:lnTo>
                                      <a:lnTo>
                                        <a:pt x="39" y="150"/>
                                      </a:lnTo>
                                      <a:lnTo>
                                        <a:pt x="61" y="172"/>
                                      </a:lnTo>
                                      <a:lnTo>
                                        <a:pt x="84" y="172"/>
                                      </a:lnTo>
                                      <a:lnTo>
                                        <a:pt x="72" y="183"/>
                                      </a:lnTo>
                                      <a:lnTo>
                                        <a:pt x="83" y="195"/>
                                      </a:lnTo>
                                      <a:lnTo>
                                        <a:pt x="60" y="195"/>
                                      </a:lnTo>
                                      <a:lnTo>
                                        <a:pt x="39" y="216"/>
                                      </a:lnTo>
                                      <a:lnTo>
                                        <a:pt x="37" y="218"/>
                                      </a:lnTo>
                                      <a:lnTo>
                                        <a:pt x="35"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0" name="Freeform 42"/>
                              <wps:cNvSpPr>
                                <a:spLocks/>
                              </wps:cNvSpPr>
                              <wps:spPr bwMode="auto">
                                <a:xfrm>
                                  <a:off x="0" y="0"/>
                                  <a:ext cx="247" cy="246"/>
                                </a:xfrm>
                                <a:custGeom>
                                  <a:avLst/>
                                  <a:gdLst>
                                    <a:gd name="T0" fmla="*/ 84 w 247"/>
                                    <a:gd name="T1" fmla="*/ 172 h 246"/>
                                    <a:gd name="T2" fmla="*/ 61 w 247"/>
                                    <a:gd name="T3" fmla="*/ 172 h 246"/>
                                    <a:gd name="T4" fmla="*/ 86 w 247"/>
                                    <a:gd name="T5" fmla="*/ 147 h 246"/>
                                    <a:gd name="T6" fmla="*/ 91 w 247"/>
                                    <a:gd name="T7" fmla="*/ 147 h 246"/>
                                    <a:gd name="T8" fmla="*/ 97 w 247"/>
                                    <a:gd name="T9" fmla="*/ 153 h 246"/>
                                    <a:gd name="T10" fmla="*/ 97 w 247"/>
                                    <a:gd name="T11" fmla="*/ 159 h 246"/>
                                    <a:gd name="T12" fmla="*/ 84 w 247"/>
                                    <a:gd name="T13" fmla="*/ 17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84" y="172"/>
                                      </a:moveTo>
                                      <a:lnTo>
                                        <a:pt x="61" y="172"/>
                                      </a:lnTo>
                                      <a:lnTo>
                                        <a:pt x="86" y="147"/>
                                      </a:lnTo>
                                      <a:lnTo>
                                        <a:pt x="91" y="147"/>
                                      </a:lnTo>
                                      <a:lnTo>
                                        <a:pt x="97" y="153"/>
                                      </a:lnTo>
                                      <a:lnTo>
                                        <a:pt x="97" y="159"/>
                                      </a:lnTo>
                                      <a:lnTo>
                                        <a:pt x="84" y="1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1" name="Freeform 43"/>
                              <wps:cNvSpPr>
                                <a:spLocks/>
                              </wps:cNvSpPr>
                              <wps:spPr bwMode="auto">
                                <a:xfrm>
                                  <a:off x="0" y="0"/>
                                  <a:ext cx="247" cy="246"/>
                                </a:xfrm>
                                <a:custGeom>
                                  <a:avLst/>
                                  <a:gdLst>
                                    <a:gd name="T0" fmla="*/ 247 w 247"/>
                                    <a:gd name="T1" fmla="*/ 192 h 246"/>
                                    <a:gd name="T2" fmla="*/ 222 w 247"/>
                                    <a:gd name="T3" fmla="*/ 192 h 246"/>
                                    <a:gd name="T4" fmla="*/ 225 w 247"/>
                                    <a:gd name="T5" fmla="*/ 189 h 246"/>
                                    <a:gd name="T6" fmla="*/ 225 w 247"/>
                                    <a:gd name="T7" fmla="*/ 180 h 246"/>
                                    <a:gd name="T8" fmla="*/ 222 w 247"/>
                                    <a:gd name="T9" fmla="*/ 177 h 246"/>
                                    <a:gd name="T10" fmla="*/ 247 w 247"/>
                                    <a:gd name="T11" fmla="*/ 177 h 246"/>
                                    <a:gd name="T12" fmla="*/ 247 w 247"/>
                                    <a:gd name="T13" fmla="*/ 19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92"/>
                                      </a:moveTo>
                                      <a:lnTo>
                                        <a:pt x="222" y="192"/>
                                      </a:lnTo>
                                      <a:lnTo>
                                        <a:pt x="225" y="189"/>
                                      </a:lnTo>
                                      <a:lnTo>
                                        <a:pt x="225" y="180"/>
                                      </a:lnTo>
                                      <a:lnTo>
                                        <a:pt x="222" y="177"/>
                                      </a:lnTo>
                                      <a:lnTo>
                                        <a:pt x="247" y="177"/>
                                      </a:lnTo>
                                      <a:lnTo>
                                        <a:pt x="247" y="19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2" name="Freeform 44"/>
                              <wps:cNvSpPr>
                                <a:spLocks/>
                              </wps:cNvSpPr>
                              <wps:spPr bwMode="auto">
                                <a:xfrm>
                                  <a:off x="0" y="0"/>
                                  <a:ext cx="247" cy="246"/>
                                </a:xfrm>
                                <a:custGeom>
                                  <a:avLst/>
                                  <a:gdLst>
                                    <a:gd name="T0" fmla="*/ 90 w 247"/>
                                    <a:gd name="T1" fmla="*/ 219 h 246"/>
                                    <a:gd name="T2" fmla="*/ 86 w 247"/>
                                    <a:gd name="T3" fmla="*/ 219 h 246"/>
                                    <a:gd name="T4" fmla="*/ 84 w 247"/>
                                    <a:gd name="T5" fmla="*/ 218 h 246"/>
                                    <a:gd name="T6" fmla="*/ 82 w 247"/>
                                    <a:gd name="T7" fmla="*/ 216 h 246"/>
                                    <a:gd name="T8" fmla="*/ 60 w 247"/>
                                    <a:gd name="T9" fmla="*/ 195 h 246"/>
                                    <a:gd name="T10" fmla="*/ 83 w 247"/>
                                    <a:gd name="T11" fmla="*/ 195 h 246"/>
                                    <a:gd name="T12" fmla="*/ 92 w 247"/>
                                    <a:gd name="T13" fmla="*/ 205 h 246"/>
                                    <a:gd name="T14" fmla="*/ 96 w 247"/>
                                    <a:gd name="T15" fmla="*/ 208 h 246"/>
                                    <a:gd name="T16" fmla="*/ 96 w 247"/>
                                    <a:gd name="T17" fmla="*/ 213 h 246"/>
                                    <a:gd name="T18" fmla="*/ 91 w 247"/>
                                    <a:gd name="T19" fmla="*/ 218 h 246"/>
                                    <a:gd name="T20" fmla="*/ 90 w 247"/>
                                    <a:gd name="T21"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7" h="246">
                                      <a:moveTo>
                                        <a:pt x="90" y="219"/>
                                      </a:moveTo>
                                      <a:lnTo>
                                        <a:pt x="86" y="219"/>
                                      </a:lnTo>
                                      <a:lnTo>
                                        <a:pt x="84" y="218"/>
                                      </a:lnTo>
                                      <a:lnTo>
                                        <a:pt x="82" y="216"/>
                                      </a:lnTo>
                                      <a:lnTo>
                                        <a:pt x="60" y="195"/>
                                      </a:lnTo>
                                      <a:lnTo>
                                        <a:pt x="83" y="195"/>
                                      </a:lnTo>
                                      <a:lnTo>
                                        <a:pt x="92" y="205"/>
                                      </a:lnTo>
                                      <a:lnTo>
                                        <a:pt x="96" y="208"/>
                                      </a:lnTo>
                                      <a:lnTo>
                                        <a:pt x="96" y="213"/>
                                      </a:lnTo>
                                      <a:lnTo>
                                        <a:pt x="91" y="218"/>
                                      </a:lnTo>
                                      <a:lnTo>
                                        <a:pt x="90"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3" name="Freeform 45"/>
                              <wps:cNvSpPr>
                                <a:spLocks/>
                              </wps:cNvSpPr>
                              <wps:spPr bwMode="auto">
                                <a:xfrm>
                                  <a:off x="0" y="0"/>
                                  <a:ext cx="247" cy="246"/>
                                </a:xfrm>
                                <a:custGeom>
                                  <a:avLst/>
                                  <a:gdLst>
                                    <a:gd name="T0" fmla="*/ 247 w 247"/>
                                    <a:gd name="T1" fmla="*/ 223 h 246"/>
                                    <a:gd name="T2" fmla="*/ 191 w 247"/>
                                    <a:gd name="T3" fmla="*/ 223 h 246"/>
                                    <a:gd name="T4" fmla="*/ 195 w 247"/>
                                    <a:gd name="T5" fmla="*/ 219 h 246"/>
                                    <a:gd name="T6" fmla="*/ 195 w 247"/>
                                    <a:gd name="T7" fmla="*/ 212 h 246"/>
                                    <a:gd name="T8" fmla="*/ 191 w 247"/>
                                    <a:gd name="T9" fmla="*/ 208 h 246"/>
                                    <a:gd name="T10" fmla="*/ 247 w 247"/>
                                    <a:gd name="T11" fmla="*/ 208 h 246"/>
                                    <a:gd name="T12" fmla="*/ 247 w 247"/>
                                    <a:gd name="T13" fmla="*/ 223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223"/>
                                      </a:moveTo>
                                      <a:lnTo>
                                        <a:pt x="191" y="223"/>
                                      </a:lnTo>
                                      <a:lnTo>
                                        <a:pt x="195" y="219"/>
                                      </a:lnTo>
                                      <a:lnTo>
                                        <a:pt x="195" y="212"/>
                                      </a:lnTo>
                                      <a:lnTo>
                                        <a:pt x="191" y="208"/>
                                      </a:lnTo>
                                      <a:lnTo>
                                        <a:pt x="247" y="208"/>
                                      </a:lnTo>
                                      <a:lnTo>
                                        <a:pt x="247" y="2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999EBCE" id="Group 3018" o:spid="_x0000_s1026" style="width:10.55pt;height:10.55pt;mso-position-horizontal-relative:char;mso-position-vertical-relative:line" coordsize="2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">
                      <o:lock v:ext="edit" aspectratio="t"/>
                      <v:shape id="Freeform 3019" o:spid="_x0000_s1027"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" path="m123,123l,123,,,123,r,25l57,25r-4,3l53,56r-27,l22,59r,8l25,71r29,l54,98r3,4l123,102r,21xe" filled="f" stroked="f">
                        <v:path arrowok="t" o:connecttype="custom" o:connectlocs="123,123;0,123;0,0;123,0;123,25;57,25;53,28;53,56;26,56;22,59;22,67;25,71;54,71;54,98;57,102;123,102;123,123" o:connectangles="0,0,0,0,0,0,0,0,0,0,0,0,0,0,0,0,0"/>
                      </v:shape>
                      <v:shape id="Freeform 37" o:spid="_x0000_s1028"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" path="m123,102r-58,l69,99r,-28l96,71r3,-3l99,63r,-3l96,56r-28,l68,29,65,25r58,l123,102xe" filled="f" stroked="f">
                        <v:path arrowok="t" o:connecttype="custom" o:connectlocs="123,102;65,102;69,99;69,71;96,71;99,68;99,63;99,60;96,56;68,56;68,29;65,25;123,25;123,102" o:connectangles="0,0,0,0,0,0,0,0,0,0,0,0,0,0"/>
                      </v:shape>
                      <v:shape id="Freeform 38" o:spid="_x0000_s1029"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" path="m220,69r-70,l147,66r,-8l150,54r70,l223,58r,8l220,69xe" filled="f" stroked="f">
                        <v:path arrowok="t" o:connecttype="custom" o:connectlocs="220,69;150,69;147,66;147,58;150,54;220,54;223,58;223,66;220,69" o:connectangles="0,0,0,0,0,0,0,0,0"/>
                      </v:shape>
                      <v:shape id="Freeform 39" o:spid="_x0000_s1030"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" path="m247,246r-124,l123,123r124,l247,146r-65,l179,150r1,3l180,157r3,4l247,161r,16l152,177r-3,3l149,188r3,4l247,192r,16l183,208r-3,3l180,219r2,4l247,223r,23xe" filled="f" stroked="f">
                        <v:path arrowok="t" o:connecttype="custom" o:connectlocs="247,246;123,246;123,123;247,123;247,146;182,146;179,150;180,153;180,157;183,161;247,161;247,177;152,177;149,180;149,188;152,192;247,192;247,208;183,208;180,211;180,219;182,223;247,223;247,246" o:connectangles="0,0,0,0,0,0,0,0,0,0,0,0,0,0,0,0,0,0,0,0,0,0,0,0"/>
                      </v:shape>
                      <v:shape id="Freeform 40" o:spid="_x0000_s1031"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" path="m247,161r-56,l195,158r,-8l192,146r55,l247,161xe" filled="f" stroked="f">
                        <v:path arrowok="t" o:connecttype="custom" o:connectlocs="247,161;191,161;195,158;195,150;192,146;247,146;247,161" o:connectangles="0,0,0,0,0,0,0"/>
                      </v:shape>
                      <v:shape id="Freeform 41" o:spid="_x0000_s1032"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" path="m35,219r-3,l30,218r-5,-5l25,208r3,-3l50,183,28,162r-3,-3l25,153r3,-3l31,147r5,l39,150r22,22l84,172,72,183r11,12l60,195,39,216r-2,2l35,219xe" filled="f" stroked="f">
                        <v:path arrowok="t" o:connecttype="custom" o:connectlocs="35,219;32,219;30,218;25,213;25,208;28,205;50,183;28,162;25,159;25,153;28,150;31,147;36,147;39,150;61,172;84,172;72,183;83,195;60,195;39,216;37,218;35,219" o:connectangles="0,0,0,0,0,0,0,0,0,0,0,0,0,0,0,0,0,0,0,0,0,0"/>
                      </v:shape>
                      <v:shape id="Freeform 42" o:spid="_x0000_s1033"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" path="m84,172r-23,l86,147r5,l97,153r,6l84,172xe" filled="f" stroked="f">
                        <v:path arrowok="t" o:connecttype="custom" o:connectlocs="84,172;61,172;86,147;91,147;97,153;97,159;84,172" o:connectangles="0,0,0,0,0,0,0"/>
                      </v:shape>
                      <v:shape id="Freeform 43" o:spid="_x0000_s1034"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" path="m247,192r-25,l225,189r,-9l222,177r25,l247,192xe" filled="f" stroked="f">
                        <v:path arrowok="t" o:connecttype="custom" o:connectlocs="247,192;222,192;225,189;225,180;222,177;247,177;247,192" o:connectangles="0,0,0,0,0,0,0"/>
                      </v:shape>
                      <v:shape id="Freeform 44" o:spid="_x0000_s1035"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" path="m90,219r-4,l84,218r-2,-2l60,195r23,l92,205r4,3l96,213r-5,5l90,219xe" filled="f" stroked="f">
                        <v:path arrowok="t" o:connecttype="custom" o:connectlocs="90,219;86,219;84,218;82,216;60,195;83,195;92,205;96,208;96,213;91,218;90,219" o:connectangles="0,0,0,0,0,0,0,0,0,0,0"/>
                      </v:shape>
                      <v:shape id="Freeform 45" o:spid="_x0000_s1036"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" path="m247,223r-56,l195,219r,-7l191,208r56,l247,223xe" filled="f" stroked="f">
                        <v:path arrowok="t" o:connecttype="custom" o:connectlocs="247,223;191,223;195,219;195,212;191,208;247,208;247,223" o:connectangles="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37C6BAC9" wp14:editId="5DF87AE6">
                      <wp:extent cx="115580" cy="121493"/>
                      <wp:effectExtent l="0" t="0" r="11430" b="5715"/>
                      <wp:docPr id="3034" name="Group 303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5580" cy="121493"/>
                                <a:chOff x="0" y="0"/>
                                <a:chExt cx="247" cy="251"/>
                              </a:xfrm>
                              <a:solidFill>
                                <a:srgbClr val="94C634"/>
                              </a:solidFill>
                            </wpg:grpSpPr>
                            <wps:wsp>
                              <wps:cNvPr id="3035" name="Freeform 47"/>
                              <wps:cNvSpPr>
                                <a:spLocks/>
                              </wps:cNvSpPr>
                              <wps:spPr bwMode="auto">
                                <a:xfrm>
                                  <a:off x="0" y="0"/>
                                  <a:ext cx="247" cy="251"/>
                                </a:xfrm>
                                <a:custGeom>
                                  <a:avLst/>
                                  <a:gdLst>
                                    <a:gd name="T0" fmla="*/ 36 w 247"/>
                                    <a:gd name="T1" fmla="*/ 230 h 251"/>
                                    <a:gd name="T2" fmla="*/ 10 w 247"/>
                                    <a:gd name="T3" fmla="*/ 230 h 251"/>
                                    <a:gd name="T4" fmla="*/ 0 w 247"/>
                                    <a:gd name="T5" fmla="*/ 220 h 251"/>
                                    <a:gd name="T6" fmla="*/ 0 w 247"/>
                                    <a:gd name="T7" fmla="*/ 194 h 251"/>
                                    <a:gd name="T8" fmla="*/ 10 w 247"/>
                                    <a:gd name="T9" fmla="*/ 184 h 251"/>
                                    <a:gd name="T10" fmla="*/ 36 w 247"/>
                                    <a:gd name="T11" fmla="*/ 184 h 251"/>
                                    <a:gd name="T12" fmla="*/ 46 w 247"/>
                                    <a:gd name="T13" fmla="*/ 194 h 251"/>
                                    <a:gd name="T14" fmla="*/ 46 w 247"/>
                                    <a:gd name="T15" fmla="*/ 220 h 251"/>
                                    <a:gd name="T16" fmla="*/ 36 w 247"/>
                                    <a:gd name="T17" fmla="*/ 230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230"/>
                                      </a:moveTo>
                                      <a:lnTo>
                                        <a:pt x="10" y="230"/>
                                      </a:lnTo>
                                      <a:lnTo>
                                        <a:pt x="0" y="220"/>
                                      </a:lnTo>
                                      <a:lnTo>
                                        <a:pt x="0" y="194"/>
                                      </a:lnTo>
                                      <a:lnTo>
                                        <a:pt x="10" y="184"/>
                                      </a:lnTo>
                                      <a:lnTo>
                                        <a:pt x="36" y="184"/>
                                      </a:lnTo>
                                      <a:lnTo>
                                        <a:pt x="46" y="194"/>
                                      </a:lnTo>
                                      <a:lnTo>
                                        <a:pt x="46" y="220"/>
                                      </a:lnTo>
                                      <a:lnTo>
                                        <a:pt x="36"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2" name="Freeform 48"/>
                              <wps:cNvSpPr>
                                <a:spLocks/>
                              </wps:cNvSpPr>
                              <wps:spPr bwMode="auto">
                                <a:xfrm>
                                  <a:off x="0" y="0"/>
                                  <a:ext cx="247" cy="251"/>
                                </a:xfrm>
                                <a:custGeom>
                                  <a:avLst/>
                                  <a:gdLst>
                                    <a:gd name="T0" fmla="*/ 219 w 247"/>
                                    <a:gd name="T1" fmla="*/ 49 h 251"/>
                                    <a:gd name="T2" fmla="*/ 194 w 247"/>
                                    <a:gd name="T3" fmla="*/ 49 h 251"/>
                                    <a:gd name="T4" fmla="*/ 183 w 247"/>
                                    <a:gd name="T5" fmla="*/ 39 h 251"/>
                                    <a:gd name="T6" fmla="*/ 183 w 247"/>
                                    <a:gd name="T7" fmla="*/ 13 h 251"/>
                                    <a:gd name="T8" fmla="*/ 194 w 247"/>
                                    <a:gd name="T9" fmla="*/ 2 h 251"/>
                                    <a:gd name="T10" fmla="*/ 219 w 247"/>
                                    <a:gd name="T11" fmla="*/ 2 h 251"/>
                                    <a:gd name="T12" fmla="*/ 230 w 247"/>
                                    <a:gd name="T13" fmla="*/ 13 h 251"/>
                                    <a:gd name="T14" fmla="*/ 230 w 247"/>
                                    <a:gd name="T15" fmla="*/ 39 h 251"/>
                                    <a:gd name="T16" fmla="*/ 219 w 247"/>
                                    <a:gd name="T17" fmla="*/ 49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219" y="49"/>
                                      </a:moveTo>
                                      <a:lnTo>
                                        <a:pt x="194" y="49"/>
                                      </a:lnTo>
                                      <a:lnTo>
                                        <a:pt x="183" y="39"/>
                                      </a:lnTo>
                                      <a:lnTo>
                                        <a:pt x="183" y="13"/>
                                      </a:lnTo>
                                      <a:lnTo>
                                        <a:pt x="194" y="2"/>
                                      </a:lnTo>
                                      <a:lnTo>
                                        <a:pt x="219" y="2"/>
                                      </a:lnTo>
                                      <a:lnTo>
                                        <a:pt x="230" y="13"/>
                                      </a:lnTo>
                                      <a:lnTo>
                                        <a:pt x="230" y="39"/>
                                      </a:lnTo>
                                      <a:lnTo>
                                        <a:pt x="219" y="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3" name="Freeform 49"/>
                              <wps:cNvSpPr>
                                <a:spLocks/>
                              </wps:cNvSpPr>
                              <wps:spPr bwMode="auto">
                                <a:xfrm>
                                  <a:off x="0" y="0"/>
                                  <a:ext cx="247" cy="251"/>
                                </a:xfrm>
                                <a:custGeom>
                                  <a:avLst/>
                                  <a:gdLst>
                                    <a:gd name="T0" fmla="*/ 36 w 247"/>
                                    <a:gd name="T1" fmla="*/ 46 h 251"/>
                                    <a:gd name="T2" fmla="*/ 10 w 247"/>
                                    <a:gd name="T3" fmla="*/ 46 h 251"/>
                                    <a:gd name="T4" fmla="*/ 0 w 247"/>
                                    <a:gd name="T5" fmla="*/ 36 h 251"/>
                                    <a:gd name="T6" fmla="*/ 0 w 247"/>
                                    <a:gd name="T7" fmla="*/ 10 h 251"/>
                                    <a:gd name="T8" fmla="*/ 10 w 247"/>
                                    <a:gd name="T9" fmla="*/ 0 h 251"/>
                                    <a:gd name="T10" fmla="*/ 36 w 247"/>
                                    <a:gd name="T11" fmla="*/ 0 h 251"/>
                                    <a:gd name="T12" fmla="*/ 46 w 247"/>
                                    <a:gd name="T13" fmla="*/ 10 h 251"/>
                                    <a:gd name="T14" fmla="*/ 46 w 247"/>
                                    <a:gd name="T15" fmla="*/ 36 h 251"/>
                                    <a:gd name="T16" fmla="*/ 36 w 247"/>
                                    <a:gd name="T17" fmla="*/ 46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46"/>
                                      </a:moveTo>
                                      <a:lnTo>
                                        <a:pt x="10" y="46"/>
                                      </a:lnTo>
                                      <a:lnTo>
                                        <a:pt x="0" y="36"/>
                                      </a:lnTo>
                                      <a:lnTo>
                                        <a:pt x="0" y="10"/>
                                      </a:lnTo>
                                      <a:lnTo>
                                        <a:pt x="10" y="0"/>
                                      </a:lnTo>
                                      <a:lnTo>
                                        <a:pt x="36" y="0"/>
                                      </a:lnTo>
                                      <a:lnTo>
                                        <a:pt x="46" y="10"/>
                                      </a:lnTo>
                                      <a:lnTo>
                                        <a:pt x="46" y="36"/>
                                      </a:lnTo>
                                      <a:lnTo>
                                        <a:pt x="36" y="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4" name="Freeform 50"/>
                              <wps:cNvSpPr>
                                <a:spLocks/>
                              </wps:cNvSpPr>
                              <wps:spPr bwMode="auto">
                                <a:xfrm>
                                  <a:off x="0" y="0"/>
                                  <a:ext cx="247" cy="251"/>
                                </a:xfrm>
                                <a:custGeom>
                                  <a:avLst/>
                                  <a:gdLst>
                                    <a:gd name="T0" fmla="*/ 113 w 247"/>
                                    <a:gd name="T1" fmla="*/ 230 h 251"/>
                                    <a:gd name="T2" fmla="*/ 113 w 247"/>
                                    <a:gd name="T3" fmla="*/ 117 h 251"/>
                                    <a:gd name="T4" fmla="*/ 230 w 247"/>
                                    <a:gd name="T5" fmla="*/ 117 h 251"/>
                                    <a:gd name="T6" fmla="*/ 187 w 247"/>
                                    <a:gd name="T7" fmla="*/ 158 h 251"/>
                                    <a:gd name="T8" fmla="*/ 219 w 247"/>
                                    <a:gd name="T9" fmla="*/ 191 h 251"/>
                                    <a:gd name="T10" fmla="*/ 154 w 247"/>
                                    <a:gd name="T11" fmla="*/ 191 h 251"/>
                                    <a:gd name="T12" fmla="*/ 113 w 247"/>
                                    <a:gd name="T13" fmla="*/ 230 h 251"/>
                                  </a:gdLst>
                                  <a:ahLst/>
                                  <a:cxnLst>
                                    <a:cxn ang="0">
                                      <a:pos x="T0" y="T1"/>
                                    </a:cxn>
                                    <a:cxn ang="0">
                                      <a:pos x="T2" y="T3"/>
                                    </a:cxn>
                                    <a:cxn ang="0">
                                      <a:pos x="T4" y="T5"/>
                                    </a:cxn>
                                    <a:cxn ang="0">
                                      <a:pos x="T6" y="T7"/>
                                    </a:cxn>
                                    <a:cxn ang="0">
                                      <a:pos x="T8" y="T9"/>
                                    </a:cxn>
                                    <a:cxn ang="0">
                                      <a:pos x="T10" y="T11"/>
                                    </a:cxn>
                                    <a:cxn ang="0">
                                      <a:pos x="T12" y="T13"/>
                                    </a:cxn>
                                  </a:cxnLst>
                                  <a:rect l="0" t="0" r="r" b="b"/>
                                  <a:pathLst>
                                    <a:path w="247" h="251">
                                      <a:moveTo>
                                        <a:pt x="113" y="230"/>
                                      </a:moveTo>
                                      <a:lnTo>
                                        <a:pt x="113" y="117"/>
                                      </a:lnTo>
                                      <a:lnTo>
                                        <a:pt x="230" y="117"/>
                                      </a:lnTo>
                                      <a:lnTo>
                                        <a:pt x="187" y="158"/>
                                      </a:lnTo>
                                      <a:lnTo>
                                        <a:pt x="219" y="191"/>
                                      </a:lnTo>
                                      <a:lnTo>
                                        <a:pt x="154" y="191"/>
                                      </a:lnTo>
                                      <a:lnTo>
                                        <a:pt x="113"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5" name="Freeform 51"/>
                              <wps:cNvSpPr>
                                <a:spLocks/>
                              </wps:cNvSpPr>
                              <wps:spPr bwMode="auto">
                                <a:xfrm>
                                  <a:off x="0" y="0"/>
                                  <a:ext cx="247" cy="251"/>
                                </a:xfrm>
                                <a:custGeom>
                                  <a:avLst/>
                                  <a:gdLst>
                                    <a:gd name="T0" fmla="*/ 237 w 247"/>
                                    <a:gd name="T1" fmla="*/ 251 h 251"/>
                                    <a:gd name="T2" fmla="*/ 218 w 247"/>
                                    <a:gd name="T3" fmla="*/ 251 h 251"/>
                                    <a:gd name="T4" fmla="*/ 212 w 247"/>
                                    <a:gd name="T5" fmla="*/ 248 h 251"/>
                                    <a:gd name="T6" fmla="*/ 154 w 247"/>
                                    <a:gd name="T7" fmla="*/ 191 h 251"/>
                                    <a:gd name="T8" fmla="*/ 219 w 247"/>
                                    <a:gd name="T9" fmla="*/ 191 h 251"/>
                                    <a:gd name="T10" fmla="*/ 240 w 247"/>
                                    <a:gd name="T11" fmla="*/ 212 h 251"/>
                                    <a:gd name="T12" fmla="*/ 244 w 247"/>
                                    <a:gd name="T13" fmla="*/ 216 h 251"/>
                                    <a:gd name="T14" fmla="*/ 247 w 247"/>
                                    <a:gd name="T15" fmla="*/ 221 h 251"/>
                                    <a:gd name="T16" fmla="*/ 247 w 247"/>
                                    <a:gd name="T17" fmla="*/ 240 h 251"/>
                                    <a:gd name="T18" fmla="*/ 237 w 247"/>
                                    <a:gd name="T19" fmla="*/ 251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7" h="251">
                                      <a:moveTo>
                                        <a:pt x="237" y="251"/>
                                      </a:moveTo>
                                      <a:lnTo>
                                        <a:pt x="218" y="251"/>
                                      </a:lnTo>
                                      <a:lnTo>
                                        <a:pt x="212" y="248"/>
                                      </a:lnTo>
                                      <a:lnTo>
                                        <a:pt x="154" y="191"/>
                                      </a:lnTo>
                                      <a:lnTo>
                                        <a:pt x="219" y="191"/>
                                      </a:lnTo>
                                      <a:lnTo>
                                        <a:pt x="240" y="212"/>
                                      </a:lnTo>
                                      <a:lnTo>
                                        <a:pt x="244" y="216"/>
                                      </a:lnTo>
                                      <a:lnTo>
                                        <a:pt x="247" y="221"/>
                                      </a:lnTo>
                                      <a:lnTo>
                                        <a:pt x="247" y="240"/>
                                      </a:lnTo>
                                      <a:lnTo>
                                        <a:pt x="237" y="25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A2A91F9" id="Group 3034" o:spid="_x0000_s1026" style="width:9.1pt;height:9.55pt;mso-position-horizontal-relative:char;mso-position-vertical-relative:line" coordsize="2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">
                      <o:lock v:ext="edit" aspectratio="t"/>
                      <v:shape id="Freeform 47" o:spid="_x0000_s1027"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" path="m36,230r-26,l,220,,194,10,184r26,l46,194r,26l36,230xe" filled="f" stroked="f">
                        <v:path arrowok="t" o:connecttype="custom" o:connectlocs="36,230;10,230;0,220;0,194;10,184;36,184;46,194;46,220;36,230" o:connectangles="0,0,0,0,0,0,0,0,0"/>
                      </v:shape>
                      <v:shape id="Freeform 48" o:spid="_x0000_s1028"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" path="m219,49r-25,l183,39r,-26l194,2r25,l230,13r,26l219,49xe" filled="f" stroked="f">
                        <v:path arrowok="t" o:connecttype="custom" o:connectlocs="219,49;194,49;183,39;183,13;194,2;219,2;230,13;230,39;219,49" o:connectangles="0,0,0,0,0,0,0,0,0"/>
                      </v:shape>
                      <v:shape id="Freeform 49" o:spid="_x0000_s1029"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" path="m36,46r-26,l,36,,10,10,,36,,46,10r,26l36,46xe" filled="f" stroked="f">
                        <v:path arrowok="t" o:connecttype="custom" o:connectlocs="36,46;10,46;0,36;0,10;10,0;36,0;46,10;46,36;36,46" o:connectangles="0,0,0,0,0,0,0,0,0"/>
                      </v:shape>
                      <v:shape id="Freeform 50" o:spid="_x0000_s1030"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" path="m113,230r,-113l230,117r-43,41l219,191r-65,l113,230xe" filled="f" stroked="f">
                        <v:path arrowok="t" o:connecttype="custom" o:connectlocs="113,230;113,117;230,117;187,158;219,191;154,191;113,230" o:connectangles="0,0,0,0,0,0,0"/>
                      </v:shape>
                      <v:shape id="Freeform 51" o:spid="_x0000_s1031"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" path="m237,251r-19,l212,248,154,191r65,l240,212r4,4l247,221r,19l237,251xe" filled="f" stroked="f">
                        <v:path arrowok="t" o:connecttype="custom" o:connectlocs="237,251;218,251;212,248;154,191;219,191;240,212;244,216;247,221;247,240;237,251" o:connectangles="0,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208FA724" wp14:editId="420BE4E6">
                      <wp:extent cx="147694" cy="127888"/>
                      <wp:effectExtent l="0" t="0" r="5080" b="0"/>
                      <wp:docPr id="3046" name="Group 304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694" cy="127888"/>
                                <a:chOff x="0" y="0"/>
                                <a:chExt cx="248" cy="207"/>
                              </a:xfrm>
                              <a:solidFill>
                                <a:srgbClr val="94C634"/>
                              </a:solidFill>
                            </wpg:grpSpPr>
                            <wps:wsp>
                              <wps:cNvPr id="3047"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8"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9"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0"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77"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78"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79"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0"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1"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2"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6E46D95" id="Group 3046" o:spid="_x0000_s1026" style="width:11.65pt;height:10.0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">
                      <o:lock v:ext="edit" aspectratio="t"/>
                      <v:shape id="Freeform 16" o:spid="_x0000_s1027"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" path="m165,166r,l165,134r,11l165,166xe" filled="f" stroked="f">
                        <v:path arrowok="t" o:connecttype="custom" o:connectlocs="165,166;165,166;165,134;165,145;165,166" o:connectangles="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5D5916B5" wp14:editId="3DC8FEB6">
                      <wp:extent cx="140677" cy="148741"/>
                      <wp:effectExtent l="0" t="0" r="12065" b="3810"/>
                      <wp:docPr id="3089" name="Group 30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677" cy="148741"/>
                                <a:chOff x="0" y="0"/>
                                <a:chExt cx="246" cy="246"/>
                              </a:xfrm>
                              <a:solidFill>
                                <a:srgbClr val="94C634"/>
                              </a:solidFill>
                            </wpg:grpSpPr>
                            <wps:wsp>
                              <wps:cNvPr id="3104" name="Freeform 27"/>
                              <wps:cNvSpPr>
                                <a:spLocks/>
                              </wps:cNvSpPr>
                              <wps:spPr bwMode="auto">
                                <a:xfrm>
                                  <a:off x="0" y="0"/>
                                  <a:ext cx="246" cy="246"/>
                                </a:xfrm>
                                <a:custGeom>
                                  <a:avLst/>
                                  <a:gdLst>
                                    <a:gd name="T0" fmla="*/ 86 w 246"/>
                                    <a:gd name="T1" fmla="*/ 154 h 246"/>
                                    <a:gd name="T2" fmla="*/ 58 w 246"/>
                                    <a:gd name="T3" fmla="*/ 154 h 246"/>
                                    <a:gd name="T4" fmla="*/ 39 w 246"/>
                                    <a:gd name="T5" fmla="*/ 146 h 246"/>
                                    <a:gd name="T6" fmla="*/ 22 w 246"/>
                                    <a:gd name="T7" fmla="*/ 133 h 246"/>
                                    <a:gd name="T8" fmla="*/ 10 w 246"/>
                                    <a:gd name="T9" fmla="*/ 115 h 246"/>
                                    <a:gd name="T10" fmla="*/ 2 w 246"/>
                                    <a:gd name="T11" fmla="*/ 93 h 246"/>
                                    <a:gd name="T12" fmla="*/ 0 w 246"/>
                                    <a:gd name="T13" fmla="*/ 68 h 246"/>
                                    <a:gd name="T14" fmla="*/ 4 w 246"/>
                                    <a:gd name="T15" fmla="*/ 49 h 246"/>
                                    <a:gd name="T16" fmla="*/ 14 w 246"/>
                                    <a:gd name="T17" fmla="*/ 32 h 246"/>
                                    <a:gd name="T18" fmla="*/ 28 w 246"/>
                                    <a:gd name="T19" fmla="*/ 18 h 246"/>
                                    <a:gd name="T20" fmla="*/ 46 w 246"/>
                                    <a:gd name="T21" fmla="*/ 7 h 246"/>
                                    <a:gd name="T22" fmla="*/ 70 w 246"/>
                                    <a:gd name="T23" fmla="*/ 1 h 246"/>
                                    <a:gd name="T24" fmla="*/ 97 w 246"/>
                                    <a:gd name="T25" fmla="*/ 0 h 246"/>
                                    <a:gd name="T26" fmla="*/ 116 w 246"/>
                                    <a:gd name="T27" fmla="*/ 7 h 246"/>
                                    <a:gd name="T28" fmla="*/ 132 w 246"/>
                                    <a:gd name="T29" fmla="*/ 18 h 246"/>
                                    <a:gd name="T30" fmla="*/ 133 w 246"/>
                                    <a:gd name="T31" fmla="*/ 19 h 246"/>
                                    <a:gd name="T32" fmla="*/ 133 w 246"/>
                                    <a:gd name="T33" fmla="*/ 20 h 246"/>
                                    <a:gd name="T34" fmla="*/ 137 w 246"/>
                                    <a:gd name="T35" fmla="*/ 23 h 246"/>
                                    <a:gd name="T36" fmla="*/ 139 w 246"/>
                                    <a:gd name="T37" fmla="*/ 27 h 246"/>
                                    <a:gd name="T38" fmla="*/ 139 w 246"/>
                                    <a:gd name="T39" fmla="*/ 32 h 246"/>
                                    <a:gd name="T40" fmla="*/ 79 w 246"/>
                                    <a:gd name="T41" fmla="*/ 32 h 246"/>
                                    <a:gd name="T42" fmla="*/ 73 w 246"/>
                                    <a:gd name="T43" fmla="*/ 33 h 246"/>
                                    <a:gd name="T44" fmla="*/ 54 w 246"/>
                                    <a:gd name="T45" fmla="*/ 41 h 246"/>
                                    <a:gd name="T46" fmla="*/ 40 w 246"/>
                                    <a:gd name="T47" fmla="*/ 58 h 246"/>
                                    <a:gd name="T48" fmla="*/ 35 w 246"/>
                                    <a:gd name="T49" fmla="*/ 80 h 246"/>
                                    <a:gd name="T50" fmla="*/ 42 w 246"/>
                                    <a:gd name="T51" fmla="*/ 101 h 246"/>
                                    <a:gd name="T52" fmla="*/ 58 w 246"/>
                                    <a:gd name="T53" fmla="*/ 116 h 246"/>
                                    <a:gd name="T54" fmla="*/ 79 w 246"/>
                                    <a:gd name="T55" fmla="*/ 122 h 246"/>
                                    <a:gd name="T56" fmla="*/ 107 w 246"/>
                                    <a:gd name="T57" fmla="*/ 122 h 246"/>
                                    <a:gd name="T58" fmla="*/ 120 w 246"/>
                                    <a:gd name="T59" fmla="*/ 145 h 246"/>
                                    <a:gd name="T60" fmla="*/ 106 w 246"/>
                                    <a:gd name="T61" fmla="*/ 151 h 246"/>
                                    <a:gd name="T62" fmla="*/ 86 w 246"/>
                                    <a:gd name="T63" fmla="*/ 15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6" h="246">
                                      <a:moveTo>
                                        <a:pt x="86" y="154"/>
                                      </a:moveTo>
                                      <a:lnTo>
                                        <a:pt x="58" y="154"/>
                                      </a:lnTo>
                                      <a:lnTo>
                                        <a:pt x="39" y="146"/>
                                      </a:lnTo>
                                      <a:lnTo>
                                        <a:pt x="22" y="133"/>
                                      </a:lnTo>
                                      <a:lnTo>
                                        <a:pt x="10" y="115"/>
                                      </a:lnTo>
                                      <a:lnTo>
                                        <a:pt x="2" y="93"/>
                                      </a:lnTo>
                                      <a:lnTo>
                                        <a:pt x="0" y="68"/>
                                      </a:lnTo>
                                      <a:lnTo>
                                        <a:pt x="4" y="49"/>
                                      </a:lnTo>
                                      <a:lnTo>
                                        <a:pt x="14" y="32"/>
                                      </a:lnTo>
                                      <a:lnTo>
                                        <a:pt x="28" y="18"/>
                                      </a:lnTo>
                                      <a:lnTo>
                                        <a:pt x="46" y="7"/>
                                      </a:lnTo>
                                      <a:lnTo>
                                        <a:pt x="70" y="1"/>
                                      </a:lnTo>
                                      <a:lnTo>
                                        <a:pt x="97" y="0"/>
                                      </a:lnTo>
                                      <a:lnTo>
                                        <a:pt x="116" y="7"/>
                                      </a:lnTo>
                                      <a:lnTo>
                                        <a:pt x="132" y="18"/>
                                      </a:lnTo>
                                      <a:lnTo>
                                        <a:pt x="133" y="19"/>
                                      </a:lnTo>
                                      <a:lnTo>
                                        <a:pt x="133" y="20"/>
                                      </a:lnTo>
                                      <a:lnTo>
                                        <a:pt x="137" y="23"/>
                                      </a:lnTo>
                                      <a:lnTo>
                                        <a:pt x="139" y="27"/>
                                      </a:lnTo>
                                      <a:lnTo>
                                        <a:pt x="139" y="32"/>
                                      </a:lnTo>
                                      <a:lnTo>
                                        <a:pt x="79" y="32"/>
                                      </a:lnTo>
                                      <a:lnTo>
                                        <a:pt x="73" y="33"/>
                                      </a:lnTo>
                                      <a:lnTo>
                                        <a:pt x="54" y="41"/>
                                      </a:lnTo>
                                      <a:lnTo>
                                        <a:pt x="40" y="58"/>
                                      </a:lnTo>
                                      <a:lnTo>
                                        <a:pt x="35" y="80"/>
                                      </a:lnTo>
                                      <a:lnTo>
                                        <a:pt x="42" y="101"/>
                                      </a:lnTo>
                                      <a:lnTo>
                                        <a:pt x="58" y="116"/>
                                      </a:lnTo>
                                      <a:lnTo>
                                        <a:pt x="79" y="122"/>
                                      </a:lnTo>
                                      <a:lnTo>
                                        <a:pt x="107" y="122"/>
                                      </a:lnTo>
                                      <a:lnTo>
                                        <a:pt x="120" y="145"/>
                                      </a:lnTo>
                                      <a:lnTo>
                                        <a:pt x="106" y="151"/>
                                      </a:lnTo>
                                      <a:lnTo>
                                        <a:pt x="86"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5" name="Freeform 28"/>
                              <wps:cNvSpPr>
                                <a:spLocks/>
                              </wps:cNvSpPr>
                              <wps:spPr bwMode="auto">
                                <a:xfrm>
                                  <a:off x="0" y="0"/>
                                  <a:ext cx="246" cy="246"/>
                                </a:xfrm>
                                <a:custGeom>
                                  <a:avLst/>
                                  <a:gdLst>
                                    <a:gd name="T0" fmla="*/ 130 w 246"/>
                                    <a:gd name="T1" fmla="*/ 50 h 246"/>
                                    <a:gd name="T2" fmla="*/ 116 w 246"/>
                                    <a:gd name="T3" fmla="*/ 50 h 246"/>
                                    <a:gd name="T4" fmla="*/ 112 w 246"/>
                                    <a:gd name="T5" fmla="*/ 47 h 246"/>
                                    <a:gd name="T6" fmla="*/ 109 w 246"/>
                                    <a:gd name="T7" fmla="*/ 45 h 246"/>
                                    <a:gd name="T8" fmla="*/ 102 w 246"/>
                                    <a:gd name="T9" fmla="*/ 38 h 246"/>
                                    <a:gd name="T10" fmla="*/ 91 w 246"/>
                                    <a:gd name="T11" fmla="*/ 32 h 246"/>
                                    <a:gd name="T12" fmla="*/ 139 w 246"/>
                                    <a:gd name="T13" fmla="*/ 32 h 246"/>
                                    <a:gd name="T14" fmla="*/ 139 w 246"/>
                                    <a:gd name="T15" fmla="*/ 41 h 246"/>
                                    <a:gd name="T16" fmla="*/ 130 w 246"/>
                                    <a:gd name="T17" fmla="*/ 5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30" y="50"/>
                                      </a:moveTo>
                                      <a:lnTo>
                                        <a:pt x="116" y="50"/>
                                      </a:lnTo>
                                      <a:lnTo>
                                        <a:pt x="112" y="47"/>
                                      </a:lnTo>
                                      <a:lnTo>
                                        <a:pt x="109" y="45"/>
                                      </a:lnTo>
                                      <a:lnTo>
                                        <a:pt x="102" y="38"/>
                                      </a:lnTo>
                                      <a:lnTo>
                                        <a:pt x="91" y="32"/>
                                      </a:lnTo>
                                      <a:lnTo>
                                        <a:pt x="139" y="32"/>
                                      </a:lnTo>
                                      <a:lnTo>
                                        <a:pt x="139" y="41"/>
                                      </a:lnTo>
                                      <a:lnTo>
                                        <a:pt x="130" y="5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6" name="Freeform 29"/>
                              <wps:cNvSpPr>
                                <a:spLocks/>
                              </wps:cNvSpPr>
                              <wps:spPr bwMode="auto">
                                <a:xfrm>
                                  <a:off x="0" y="0"/>
                                  <a:ext cx="246" cy="246"/>
                                </a:xfrm>
                                <a:custGeom>
                                  <a:avLst/>
                                  <a:gdLst>
                                    <a:gd name="T0" fmla="*/ 88 w 246"/>
                                    <a:gd name="T1" fmla="*/ 95 h 246"/>
                                    <a:gd name="T2" fmla="*/ 68 w 246"/>
                                    <a:gd name="T3" fmla="*/ 95 h 246"/>
                                    <a:gd name="T4" fmla="*/ 60 w 246"/>
                                    <a:gd name="T5" fmla="*/ 87 h 246"/>
                                    <a:gd name="T6" fmla="*/ 60 w 246"/>
                                    <a:gd name="T7" fmla="*/ 67 h 246"/>
                                    <a:gd name="T8" fmla="*/ 68 w 246"/>
                                    <a:gd name="T9" fmla="*/ 59 h 246"/>
                                    <a:gd name="T10" fmla="*/ 88 w 246"/>
                                    <a:gd name="T11" fmla="*/ 59 h 246"/>
                                    <a:gd name="T12" fmla="*/ 96 w 246"/>
                                    <a:gd name="T13" fmla="*/ 67 h 246"/>
                                    <a:gd name="T14" fmla="*/ 96 w 246"/>
                                    <a:gd name="T15" fmla="*/ 87 h 246"/>
                                    <a:gd name="T16" fmla="*/ 88 w 246"/>
                                    <a:gd name="T17" fmla="*/ 95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88" y="95"/>
                                      </a:moveTo>
                                      <a:lnTo>
                                        <a:pt x="68" y="95"/>
                                      </a:lnTo>
                                      <a:lnTo>
                                        <a:pt x="60" y="87"/>
                                      </a:lnTo>
                                      <a:lnTo>
                                        <a:pt x="60" y="67"/>
                                      </a:lnTo>
                                      <a:lnTo>
                                        <a:pt x="68" y="59"/>
                                      </a:lnTo>
                                      <a:lnTo>
                                        <a:pt x="88" y="59"/>
                                      </a:lnTo>
                                      <a:lnTo>
                                        <a:pt x="96" y="67"/>
                                      </a:lnTo>
                                      <a:lnTo>
                                        <a:pt x="96" y="87"/>
                                      </a:lnTo>
                                      <a:lnTo>
                                        <a:pt x="88" y="9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7" name="Freeform 30"/>
                              <wps:cNvSpPr>
                                <a:spLocks/>
                              </wps:cNvSpPr>
                              <wps:spPr bwMode="auto">
                                <a:xfrm>
                                  <a:off x="0" y="0"/>
                                  <a:ext cx="246" cy="246"/>
                                </a:xfrm>
                                <a:custGeom>
                                  <a:avLst/>
                                  <a:gdLst>
                                    <a:gd name="T0" fmla="*/ 143 w 246"/>
                                    <a:gd name="T1" fmla="*/ 129 h 246"/>
                                    <a:gd name="T2" fmla="*/ 128 w 246"/>
                                    <a:gd name="T3" fmla="*/ 96 h 246"/>
                                    <a:gd name="T4" fmla="*/ 146 w 246"/>
                                    <a:gd name="T5" fmla="*/ 89 h 246"/>
                                    <a:gd name="T6" fmla="*/ 167 w 246"/>
                                    <a:gd name="T7" fmla="*/ 86 h 246"/>
                                    <a:gd name="T8" fmla="*/ 174 w 246"/>
                                    <a:gd name="T9" fmla="*/ 86 h 246"/>
                                    <a:gd name="T10" fmla="*/ 193 w 246"/>
                                    <a:gd name="T11" fmla="*/ 90 h 246"/>
                                    <a:gd name="T12" fmla="*/ 211 w 246"/>
                                    <a:gd name="T13" fmla="*/ 100 h 246"/>
                                    <a:gd name="T14" fmla="*/ 226 w 246"/>
                                    <a:gd name="T15" fmla="*/ 114 h 246"/>
                                    <a:gd name="T16" fmla="*/ 230 w 246"/>
                                    <a:gd name="T17" fmla="*/ 122 h 246"/>
                                    <a:gd name="T18" fmla="*/ 158 w 246"/>
                                    <a:gd name="T19" fmla="*/ 122 h 246"/>
                                    <a:gd name="T20" fmla="*/ 150 w 246"/>
                                    <a:gd name="T21" fmla="*/ 125 h 246"/>
                                    <a:gd name="T22" fmla="*/ 143 w 246"/>
                                    <a:gd name="T23" fmla="*/ 12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6" h="246">
                                      <a:moveTo>
                                        <a:pt x="143" y="129"/>
                                      </a:moveTo>
                                      <a:lnTo>
                                        <a:pt x="128" y="96"/>
                                      </a:lnTo>
                                      <a:lnTo>
                                        <a:pt x="146" y="89"/>
                                      </a:lnTo>
                                      <a:lnTo>
                                        <a:pt x="167" y="86"/>
                                      </a:lnTo>
                                      <a:lnTo>
                                        <a:pt x="174" y="86"/>
                                      </a:lnTo>
                                      <a:lnTo>
                                        <a:pt x="193" y="90"/>
                                      </a:lnTo>
                                      <a:lnTo>
                                        <a:pt x="211" y="100"/>
                                      </a:lnTo>
                                      <a:lnTo>
                                        <a:pt x="226" y="114"/>
                                      </a:lnTo>
                                      <a:lnTo>
                                        <a:pt x="230" y="122"/>
                                      </a:lnTo>
                                      <a:lnTo>
                                        <a:pt x="158" y="122"/>
                                      </a:lnTo>
                                      <a:lnTo>
                                        <a:pt x="150" y="125"/>
                                      </a:lnTo>
                                      <a:lnTo>
                                        <a:pt x="143" y="12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8" name="Freeform 31"/>
                              <wps:cNvSpPr>
                                <a:spLocks/>
                              </wps:cNvSpPr>
                              <wps:spPr bwMode="auto">
                                <a:xfrm>
                                  <a:off x="0" y="0"/>
                                  <a:ext cx="246" cy="246"/>
                                </a:xfrm>
                                <a:custGeom>
                                  <a:avLst/>
                                  <a:gdLst>
                                    <a:gd name="T0" fmla="*/ 107 w 246"/>
                                    <a:gd name="T1" fmla="*/ 122 h 246"/>
                                    <a:gd name="T2" fmla="*/ 88 w 246"/>
                                    <a:gd name="T3" fmla="*/ 122 h 246"/>
                                    <a:gd name="T4" fmla="*/ 97 w 246"/>
                                    <a:gd name="T5" fmla="*/ 119 h 246"/>
                                    <a:gd name="T6" fmla="*/ 103 w 246"/>
                                    <a:gd name="T7" fmla="*/ 114 h 246"/>
                                    <a:gd name="T8" fmla="*/ 107 w 246"/>
                                    <a:gd name="T9" fmla="*/ 122 h 246"/>
                                  </a:gdLst>
                                  <a:ahLst/>
                                  <a:cxnLst>
                                    <a:cxn ang="0">
                                      <a:pos x="T0" y="T1"/>
                                    </a:cxn>
                                    <a:cxn ang="0">
                                      <a:pos x="T2" y="T3"/>
                                    </a:cxn>
                                    <a:cxn ang="0">
                                      <a:pos x="T4" y="T5"/>
                                    </a:cxn>
                                    <a:cxn ang="0">
                                      <a:pos x="T6" y="T7"/>
                                    </a:cxn>
                                    <a:cxn ang="0">
                                      <a:pos x="T8" y="T9"/>
                                    </a:cxn>
                                  </a:cxnLst>
                                  <a:rect l="0" t="0" r="r" b="b"/>
                                  <a:pathLst>
                                    <a:path w="246" h="246">
                                      <a:moveTo>
                                        <a:pt x="107" y="122"/>
                                      </a:moveTo>
                                      <a:lnTo>
                                        <a:pt x="88" y="122"/>
                                      </a:lnTo>
                                      <a:lnTo>
                                        <a:pt x="97" y="119"/>
                                      </a:lnTo>
                                      <a:lnTo>
                                        <a:pt x="103" y="114"/>
                                      </a:lnTo>
                                      <a:lnTo>
                                        <a:pt x="107" y="12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9" name="Freeform 32"/>
                              <wps:cNvSpPr>
                                <a:spLocks/>
                              </wps:cNvSpPr>
                              <wps:spPr bwMode="auto">
                                <a:xfrm>
                                  <a:off x="0" y="0"/>
                                  <a:ext cx="246" cy="246"/>
                                </a:xfrm>
                                <a:custGeom>
                                  <a:avLst/>
                                  <a:gdLst>
                                    <a:gd name="T0" fmla="*/ 233 w 246"/>
                                    <a:gd name="T1" fmla="*/ 210 h 246"/>
                                    <a:gd name="T2" fmla="*/ 155 w 246"/>
                                    <a:gd name="T3" fmla="*/ 210 h 246"/>
                                    <a:gd name="T4" fmla="*/ 172 w 246"/>
                                    <a:gd name="T5" fmla="*/ 210 h 246"/>
                                    <a:gd name="T6" fmla="*/ 192 w 246"/>
                                    <a:gd name="T7" fmla="*/ 202 h 246"/>
                                    <a:gd name="T8" fmla="*/ 206 w 246"/>
                                    <a:gd name="T9" fmla="*/ 186 h 246"/>
                                    <a:gd name="T10" fmla="*/ 211 w 246"/>
                                    <a:gd name="T11" fmla="*/ 163 h 246"/>
                                    <a:gd name="T12" fmla="*/ 204 w 246"/>
                                    <a:gd name="T13" fmla="*/ 142 h 246"/>
                                    <a:gd name="T14" fmla="*/ 189 w 246"/>
                                    <a:gd name="T15" fmla="*/ 127 h 246"/>
                                    <a:gd name="T16" fmla="*/ 167 w 246"/>
                                    <a:gd name="T17" fmla="*/ 122 h 246"/>
                                    <a:gd name="T18" fmla="*/ 230 w 246"/>
                                    <a:gd name="T19" fmla="*/ 122 h 246"/>
                                    <a:gd name="T20" fmla="*/ 237 w 246"/>
                                    <a:gd name="T21" fmla="*/ 132 h 246"/>
                                    <a:gd name="T22" fmla="*/ 244 w 246"/>
                                    <a:gd name="T23" fmla="*/ 155 h 246"/>
                                    <a:gd name="T24" fmla="*/ 246 w 246"/>
                                    <a:gd name="T25" fmla="*/ 182 h 246"/>
                                    <a:gd name="T26" fmla="*/ 238 w 246"/>
                                    <a:gd name="T27" fmla="*/ 203 h 246"/>
                                    <a:gd name="T28" fmla="*/ 233 w 246"/>
                                    <a:gd name="T29" fmla="*/ 21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6" h="246">
                                      <a:moveTo>
                                        <a:pt x="233" y="210"/>
                                      </a:moveTo>
                                      <a:lnTo>
                                        <a:pt x="155" y="210"/>
                                      </a:lnTo>
                                      <a:lnTo>
                                        <a:pt x="172" y="210"/>
                                      </a:lnTo>
                                      <a:lnTo>
                                        <a:pt x="192" y="202"/>
                                      </a:lnTo>
                                      <a:lnTo>
                                        <a:pt x="206" y="186"/>
                                      </a:lnTo>
                                      <a:lnTo>
                                        <a:pt x="211" y="163"/>
                                      </a:lnTo>
                                      <a:lnTo>
                                        <a:pt x="204" y="142"/>
                                      </a:lnTo>
                                      <a:lnTo>
                                        <a:pt x="189" y="127"/>
                                      </a:lnTo>
                                      <a:lnTo>
                                        <a:pt x="167" y="122"/>
                                      </a:lnTo>
                                      <a:lnTo>
                                        <a:pt x="230" y="122"/>
                                      </a:lnTo>
                                      <a:lnTo>
                                        <a:pt x="237" y="132"/>
                                      </a:lnTo>
                                      <a:lnTo>
                                        <a:pt x="244" y="155"/>
                                      </a:lnTo>
                                      <a:lnTo>
                                        <a:pt x="246" y="182"/>
                                      </a:lnTo>
                                      <a:lnTo>
                                        <a:pt x="238" y="203"/>
                                      </a:lnTo>
                                      <a:lnTo>
                                        <a:pt x="233" y="2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0" name="Freeform 33"/>
                              <wps:cNvSpPr>
                                <a:spLocks/>
                              </wps:cNvSpPr>
                              <wps:spPr bwMode="auto">
                                <a:xfrm>
                                  <a:off x="0" y="0"/>
                                  <a:ext cx="246" cy="246"/>
                                </a:xfrm>
                                <a:custGeom>
                                  <a:avLst/>
                                  <a:gdLst>
                                    <a:gd name="T0" fmla="*/ 177 w 246"/>
                                    <a:gd name="T1" fmla="*/ 184 h 246"/>
                                    <a:gd name="T2" fmla="*/ 157 w 246"/>
                                    <a:gd name="T3" fmla="*/ 184 h 246"/>
                                    <a:gd name="T4" fmla="*/ 149 w 246"/>
                                    <a:gd name="T5" fmla="*/ 176 h 246"/>
                                    <a:gd name="T6" fmla="*/ 149 w 246"/>
                                    <a:gd name="T7" fmla="*/ 156 h 246"/>
                                    <a:gd name="T8" fmla="*/ 157 w 246"/>
                                    <a:gd name="T9" fmla="*/ 148 h 246"/>
                                    <a:gd name="T10" fmla="*/ 177 w 246"/>
                                    <a:gd name="T11" fmla="*/ 148 h 246"/>
                                    <a:gd name="T12" fmla="*/ 185 w 246"/>
                                    <a:gd name="T13" fmla="*/ 156 h 246"/>
                                    <a:gd name="T14" fmla="*/ 185 w 246"/>
                                    <a:gd name="T15" fmla="*/ 176 h 246"/>
                                    <a:gd name="T16" fmla="*/ 177 w 246"/>
                                    <a:gd name="T17" fmla="*/ 18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77" y="184"/>
                                      </a:moveTo>
                                      <a:lnTo>
                                        <a:pt x="157" y="184"/>
                                      </a:lnTo>
                                      <a:lnTo>
                                        <a:pt x="149" y="176"/>
                                      </a:lnTo>
                                      <a:lnTo>
                                        <a:pt x="149" y="156"/>
                                      </a:lnTo>
                                      <a:lnTo>
                                        <a:pt x="157" y="148"/>
                                      </a:lnTo>
                                      <a:lnTo>
                                        <a:pt x="177" y="148"/>
                                      </a:lnTo>
                                      <a:lnTo>
                                        <a:pt x="185" y="156"/>
                                      </a:lnTo>
                                      <a:lnTo>
                                        <a:pt x="185" y="176"/>
                                      </a:lnTo>
                                      <a:lnTo>
                                        <a:pt x="177" y="18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1" name="Freeform 34"/>
                              <wps:cNvSpPr>
                                <a:spLocks/>
                              </wps:cNvSpPr>
                              <wps:spPr bwMode="auto">
                                <a:xfrm>
                                  <a:off x="0" y="0"/>
                                  <a:ext cx="246" cy="246"/>
                                </a:xfrm>
                                <a:custGeom>
                                  <a:avLst/>
                                  <a:gdLst>
                                    <a:gd name="T0" fmla="*/ 166 w 246"/>
                                    <a:gd name="T1" fmla="*/ 246 h 246"/>
                                    <a:gd name="T2" fmla="*/ 145 w 246"/>
                                    <a:gd name="T3" fmla="*/ 243 h 246"/>
                                    <a:gd name="T4" fmla="*/ 127 w 246"/>
                                    <a:gd name="T5" fmla="*/ 235 h 246"/>
                                    <a:gd name="T6" fmla="*/ 111 w 246"/>
                                    <a:gd name="T7" fmla="*/ 223 h 246"/>
                                    <a:gd name="T8" fmla="*/ 108 w 246"/>
                                    <a:gd name="T9" fmla="*/ 220 h 246"/>
                                    <a:gd name="T10" fmla="*/ 106 w 246"/>
                                    <a:gd name="T11" fmla="*/ 215 h 246"/>
                                    <a:gd name="T12" fmla="*/ 106 w 246"/>
                                    <a:gd name="T13" fmla="*/ 200 h 246"/>
                                    <a:gd name="T14" fmla="*/ 114 w 246"/>
                                    <a:gd name="T15" fmla="*/ 192 h 246"/>
                                    <a:gd name="T16" fmla="*/ 129 w 246"/>
                                    <a:gd name="T17" fmla="*/ 192 h 246"/>
                                    <a:gd name="T18" fmla="*/ 133 w 246"/>
                                    <a:gd name="T19" fmla="*/ 194 h 246"/>
                                    <a:gd name="T20" fmla="*/ 136 w 246"/>
                                    <a:gd name="T21" fmla="*/ 197 h 246"/>
                                    <a:gd name="T22" fmla="*/ 144 w 246"/>
                                    <a:gd name="T23" fmla="*/ 206 h 246"/>
                                    <a:gd name="T24" fmla="*/ 155 w 246"/>
                                    <a:gd name="T25" fmla="*/ 210 h 246"/>
                                    <a:gd name="T26" fmla="*/ 233 w 246"/>
                                    <a:gd name="T27" fmla="*/ 210 h 246"/>
                                    <a:gd name="T28" fmla="*/ 226 w 246"/>
                                    <a:gd name="T29" fmla="*/ 220 h 246"/>
                                    <a:gd name="T30" fmla="*/ 209 w 246"/>
                                    <a:gd name="T31" fmla="*/ 234 h 246"/>
                                    <a:gd name="T32" fmla="*/ 189 w 246"/>
                                    <a:gd name="T33" fmla="*/ 243 h 246"/>
                                    <a:gd name="T34" fmla="*/ 166 w 246"/>
                                    <a:gd name="T35"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6" h="246">
                                      <a:moveTo>
                                        <a:pt x="166" y="246"/>
                                      </a:moveTo>
                                      <a:lnTo>
                                        <a:pt x="145" y="243"/>
                                      </a:lnTo>
                                      <a:lnTo>
                                        <a:pt x="127" y="235"/>
                                      </a:lnTo>
                                      <a:lnTo>
                                        <a:pt x="111" y="223"/>
                                      </a:lnTo>
                                      <a:lnTo>
                                        <a:pt x="108" y="220"/>
                                      </a:lnTo>
                                      <a:lnTo>
                                        <a:pt x="106" y="215"/>
                                      </a:lnTo>
                                      <a:lnTo>
                                        <a:pt x="106" y="200"/>
                                      </a:lnTo>
                                      <a:lnTo>
                                        <a:pt x="114" y="192"/>
                                      </a:lnTo>
                                      <a:lnTo>
                                        <a:pt x="129" y="192"/>
                                      </a:lnTo>
                                      <a:lnTo>
                                        <a:pt x="133" y="194"/>
                                      </a:lnTo>
                                      <a:lnTo>
                                        <a:pt x="136" y="197"/>
                                      </a:lnTo>
                                      <a:lnTo>
                                        <a:pt x="144" y="206"/>
                                      </a:lnTo>
                                      <a:lnTo>
                                        <a:pt x="155" y="210"/>
                                      </a:lnTo>
                                      <a:lnTo>
                                        <a:pt x="233" y="210"/>
                                      </a:lnTo>
                                      <a:lnTo>
                                        <a:pt x="226" y="220"/>
                                      </a:lnTo>
                                      <a:lnTo>
                                        <a:pt x="209" y="234"/>
                                      </a:lnTo>
                                      <a:lnTo>
                                        <a:pt x="189" y="243"/>
                                      </a:lnTo>
                                      <a:lnTo>
                                        <a:pt x="166"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C4915F1" id="Group 3089" o:spid="_x0000_s1026" style="width:11.1pt;height:11.7pt;mso-position-horizontal-relative:char;mso-position-vertical-relative:line" coordsize="246,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">
                      <v:shape id="Freeform 27" o:spid="_x0000_s1027"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" path="m86,154r-28,l39,146,22,133,10,115,2,93,,68,4,49,14,32,28,18,46,7,70,1,97,r19,7l132,18r1,1l133,20r4,3l139,27r,5l79,32r-6,1l54,41,40,58,35,80r7,21l58,116r21,6l107,122r13,23l106,151r-20,3xe" filled="f" stroked="f">
                        <v:path arrowok="t" o:connecttype="custom" o:connectlocs="86,154;58,154;39,146;22,133;10,115;2,93;0,68;4,49;14,32;28,18;46,7;70,1;97,0;116,7;132,18;133,19;133,20;137,23;139,27;139,32;79,32;73,33;54,41;40,58;35,80;42,101;58,116;79,122;107,122;120,145;106,151;86,154" o:connectangles="0,0,0,0,0,0,0,0,0,0,0,0,0,0,0,0,0,0,0,0,0,0,0,0,0,0,0,0,0,0,0,0"/>
                      </v:shape>
                      <v:shape id="Freeform 28" o:spid="_x0000_s1028"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" path="m130,50r-14,l112,47r-3,-2l102,38,91,32r48,l139,41r-9,9xe" filled="f" stroked="f">
                        <v:path arrowok="t" o:connecttype="custom" o:connectlocs="130,50;116,50;112,47;109,45;102,38;91,32;139,32;139,41;130,50" o:connectangles="0,0,0,0,0,0,0,0,0"/>
                      </v:shape>
                      <v:shape id="Freeform 29" o:spid="_x0000_s1029"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" path="m88,95r-20,l60,87r,-20l68,59r20,l96,67r,20l88,95xe" filled="f" stroked="f">
                        <v:path arrowok="t" o:connecttype="custom" o:connectlocs="88,95;68,95;60,87;60,67;68,59;88,59;96,67;96,87;88,95" o:connectangles="0,0,0,0,0,0,0,0,0"/>
                      </v:shape>
                      <v:shape id="Freeform 30" o:spid="_x0000_s1030"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" path="m143,129l128,96r18,-7l167,86r7,l193,90r18,10l226,114r4,8l158,122r-8,3l143,129xe" filled="f" stroked="f">
                        <v:path arrowok="t" o:connecttype="custom" o:connectlocs="143,129;128,96;146,89;167,86;174,86;193,90;211,100;226,114;230,122;158,122;150,125;143,129" o:connectangles="0,0,0,0,0,0,0,0,0,0,0,0"/>
                      </v:shape>
                      <v:shape id="Freeform 31" o:spid="_x0000_s1031"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" path="m107,122r-19,l97,119r6,-5l107,122xe" filled="f" stroked="f">
                        <v:path arrowok="t" o:connecttype="custom" o:connectlocs="107,122;88,122;97,119;103,114;107,122" o:connectangles="0,0,0,0,0"/>
                      </v:shape>
                      <v:shape id="Freeform 32" o:spid="_x0000_s1032"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" path="m233,210r-78,l172,210r20,-8l206,186r5,-23l204,142,189,127r-22,-5l230,122r7,10l244,155r2,27l238,203r-5,7xe" filled="f" stroked="f">
                        <v:path arrowok="t" o:connecttype="custom" o:connectlocs="233,210;155,210;172,210;192,202;206,186;211,163;204,142;189,127;167,122;230,122;237,132;244,155;246,182;238,203;233,210" o:connectangles="0,0,0,0,0,0,0,0,0,0,0,0,0,0,0"/>
                      </v:shape>
                      <v:shape id="Freeform 33" o:spid="_x0000_s1033"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" path="m177,184r-20,l149,176r,-20l157,148r20,l185,156r,20l177,184xe" filled="f" stroked="f">
                        <v:path arrowok="t" o:connecttype="custom" o:connectlocs="177,184;157,184;149,176;149,156;157,148;177,148;185,156;185,176;177,184" o:connectangles="0,0,0,0,0,0,0,0,0"/>
                      </v:shape>
                      <v:shape id="Freeform 34" o:spid="_x0000_s1034"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" path="m166,246r-21,-3l127,235,111,223r-3,-3l106,215r,-15l114,192r15,l133,194r3,3l144,206r11,4l233,210r-7,10l209,234r-20,9l166,246xe" filled="f" stroked="f">
                        <v:path arrowok="t" o:connecttype="custom" o:connectlocs="166,246;145,243;127,235;111,223;108,220;106,215;106,200;114,192;129,192;133,194;136,197;144,206;155,210;233,210;226,220;209,234;189,243;166,246" o:connectangles="0,0,0,0,0,0,0,0,0,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62E0679A" wp14:editId="55F376D4">
                      <wp:extent cx="140677" cy="133584"/>
                      <wp:effectExtent l="0" t="0" r="12065" b="0"/>
                      <wp:docPr id="3112" name="Group 311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0677" cy="133584"/>
                                <a:chOff x="0" y="0"/>
                                <a:chExt cx="243" cy="242"/>
                              </a:xfrm>
                              <a:solidFill>
                                <a:srgbClr val="94C634"/>
                              </a:solidFill>
                            </wpg:grpSpPr>
                            <wps:wsp>
                              <wps:cNvPr id="3113"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4"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1"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2"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3"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45CCDBC" id="Group 3112" o:spid="_x0000_s1026" style="width:11.1pt;height:10.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">
                      <o:lock v:ext="edit" aspectratio="t"/>
                      <v:shape id="Freeform 10" o:spid="_x0000_s1027"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" path="m195,242r-23,l163,232r,-22l172,201r23,l204,210r,22l195,242xe" filled="f" stroked="f">
                        <v:path arrowok="t" o:connecttype="custom" o:connectlocs="195,242;172,242;163,232;163,210;172,201;195,201;204,210;204,232;195,242" o:connectangles="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782294D4" wp14:editId="61B485D8">
                      <wp:extent cx="174744" cy="153465"/>
                      <wp:effectExtent l="0" t="0" r="3175" b="0"/>
                      <wp:docPr id="3124" name="Group 3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44" cy="153465"/>
                                <a:chOff x="0" y="0"/>
                                <a:chExt cx="254" cy="228"/>
                              </a:xfrm>
                              <a:solidFill>
                                <a:srgbClr val="94C634"/>
                              </a:solidFill>
                            </wpg:grpSpPr>
                            <wps:wsp>
                              <wps:cNvPr id="3125" name="Freeform 53"/>
                              <wps:cNvSpPr>
                                <a:spLocks/>
                              </wps:cNvSpPr>
                              <wps:spPr bwMode="auto">
                                <a:xfrm>
                                  <a:off x="0" y="0"/>
                                  <a:ext cx="254" cy="228"/>
                                </a:xfrm>
                                <a:custGeom>
                                  <a:avLst/>
                                  <a:gdLst>
                                    <a:gd name="T0" fmla="*/ 152 w 254"/>
                                    <a:gd name="T1" fmla="*/ 105 h 228"/>
                                    <a:gd name="T2" fmla="*/ 126 w 254"/>
                                    <a:gd name="T3" fmla="*/ 105 h 228"/>
                                    <a:gd name="T4" fmla="*/ 129 w 254"/>
                                    <a:gd name="T5" fmla="*/ 104 h 228"/>
                                    <a:gd name="T6" fmla="*/ 135 w 254"/>
                                    <a:gd name="T7" fmla="*/ 98 h 228"/>
                                    <a:gd name="T8" fmla="*/ 142 w 254"/>
                                    <a:gd name="T9" fmla="*/ 69 h 228"/>
                                    <a:gd name="T10" fmla="*/ 144 w 254"/>
                                    <a:gd name="T11" fmla="*/ 62 h 228"/>
                                    <a:gd name="T12" fmla="*/ 145 w 254"/>
                                    <a:gd name="T13" fmla="*/ 57 h 228"/>
                                    <a:gd name="T14" fmla="*/ 148 w 254"/>
                                    <a:gd name="T15" fmla="*/ 51 h 228"/>
                                    <a:gd name="T16" fmla="*/ 154 w 254"/>
                                    <a:gd name="T17" fmla="*/ 32 h 228"/>
                                    <a:gd name="T18" fmla="*/ 158 w 254"/>
                                    <a:gd name="T19" fmla="*/ 13 h 228"/>
                                    <a:gd name="T20" fmla="*/ 176 w 254"/>
                                    <a:gd name="T21" fmla="*/ 0 h 228"/>
                                    <a:gd name="T22" fmla="*/ 179 w 254"/>
                                    <a:gd name="T23" fmla="*/ 6 h 228"/>
                                    <a:gd name="T24" fmla="*/ 180 w 254"/>
                                    <a:gd name="T25" fmla="*/ 12 h 228"/>
                                    <a:gd name="T26" fmla="*/ 181 w 254"/>
                                    <a:gd name="T27" fmla="*/ 17 h 228"/>
                                    <a:gd name="T28" fmla="*/ 172 w 254"/>
                                    <a:gd name="T29" fmla="*/ 37 h 228"/>
                                    <a:gd name="T30" fmla="*/ 170 w 254"/>
                                    <a:gd name="T31" fmla="*/ 42 h 228"/>
                                    <a:gd name="T32" fmla="*/ 166 w 254"/>
                                    <a:gd name="T33" fmla="*/ 60 h 228"/>
                                    <a:gd name="T34" fmla="*/ 159 w 254"/>
                                    <a:gd name="T35" fmla="*/ 82 h 228"/>
                                    <a:gd name="T36" fmla="*/ 155 w 254"/>
                                    <a:gd name="T37" fmla="*/ 93 h 228"/>
                                    <a:gd name="T38" fmla="*/ 152 w 254"/>
                                    <a:gd name="T39" fmla="*/ 10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52" y="105"/>
                                      </a:moveTo>
                                      <a:lnTo>
                                        <a:pt x="126" y="105"/>
                                      </a:lnTo>
                                      <a:lnTo>
                                        <a:pt x="129" y="104"/>
                                      </a:lnTo>
                                      <a:lnTo>
                                        <a:pt x="135" y="98"/>
                                      </a:lnTo>
                                      <a:lnTo>
                                        <a:pt x="142" y="69"/>
                                      </a:lnTo>
                                      <a:lnTo>
                                        <a:pt x="144" y="62"/>
                                      </a:lnTo>
                                      <a:lnTo>
                                        <a:pt x="145" y="57"/>
                                      </a:lnTo>
                                      <a:lnTo>
                                        <a:pt x="148" y="51"/>
                                      </a:lnTo>
                                      <a:lnTo>
                                        <a:pt x="154" y="32"/>
                                      </a:lnTo>
                                      <a:lnTo>
                                        <a:pt x="158" y="13"/>
                                      </a:lnTo>
                                      <a:lnTo>
                                        <a:pt x="176" y="0"/>
                                      </a:lnTo>
                                      <a:lnTo>
                                        <a:pt x="179" y="6"/>
                                      </a:lnTo>
                                      <a:lnTo>
                                        <a:pt x="180" y="12"/>
                                      </a:lnTo>
                                      <a:lnTo>
                                        <a:pt x="181" y="17"/>
                                      </a:lnTo>
                                      <a:lnTo>
                                        <a:pt x="172" y="37"/>
                                      </a:lnTo>
                                      <a:lnTo>
                                        <a:pt x="170" y="42"/>
                                      </a:lnTo>
                                      <a:lnTo>
                                        <a:pt x="166" y="60"/>
                                      </a:lnTo>
                                      <a:lnTo>
                                        <a:pt x="159" y="82"/>
                                      </a:lnTo>
                                      <a:lnTo>
                                        <a:pt x="155" y="93"/>
                                      </a:lnTo>
                                      <a:lnTo>
                                        <a:pt x="152"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6" name="Freeform 54"/>
                              <wps:cNvSpPr>
                                <a:spLocks/>
                              </wps:cNvSpPr>
                              <wps:spPr bwMode="auto">
                                <a:xfrm>
                                  <a:off x="0" y="0"/>
                                  <a:ext cx="254" cy="228"/>
                                </a:xfrm>
                                <a:custGeom>
                                  <a:avLst/>
                                  <a:gdLst>
                                    <a:gd name="T0" fmla="*/ 114 w 254"/>
                                    <a:gd name="T1" fmla="*/ 145 h 228"/>
                                    <a:gd name="T2" fmla="*/ 92 w 254"/>
                                    <a:gd name="T3" fmla="*/ 145 h 228"/>
                                    <a:gd name="T4" fmla="*/ 95 w 254"/>
                                    <a:gd name="T5" fmla="*/ 140 h 228"/>
                                    <a:gd name="T6" fmla="*/ 95 w 254"/>
                                    <a:gd name="T7" fmla="*/ 126 h 228"/>
                                    <a:gd name="T8" fmla="*/ 96 w 254"/>
                                    <a:gd name="T9" fmla="*/ 108 h 228"/>
                                    <a:gd name="T10" fmla="*/ 104 w 254"/>
                                    <a:gd name="T11" fmla="*/ 101 h 228"/>
                                    <a:gd name="T12" fmla="*/ 103 w 254"/>
                                    <a:gd name="T13" fmla="*/ 96 h 228"/>
                                    <a:gd name="T14" fmla="*/ 102 w 254"/>
                                    <a:gd name="T15" fmla="*/ 92 h 228"/>
                                    <a:gd name="T16" fmla="*/ 105 w 254"/>
                                    <a:gd name="T17" fmla="*/ 77 h 228"/>
                                    <a:gd name="T18" fmla="*/ 105 w 254"/>
                                    <a:gd name="T19" fmla="*/ 66 h 228"/>
                                    <a:gd name="T20" fmla="*/ 107 w 254"/>
                                    <a:gd name="T21" fmla="*/ 25 h 228"/>
                                    <a:gd name="T22" fmla="*/ 109 w 254"/>
                                    <a:gd name="T23" fmla="*/ 13 h 228"/>
                                    <a:gd name="T24" fmla="*/ 114 w 254"/>
                                    <a:gd name="T25" fmla="*/ 10 h 228"/>
                                    <a:gd name="T26" fmla="*/ 118 w 254"/>
                                    <a:gd name="T27" fmla="*/ 9 h 228"/>
                                    <a:gd name="T28" fmla="*/ 129 w 254"/>
                                    <a:gd name="T29" fmla="*/ 6 h 228"/>
                                    <a:gd name="T30" fmla="*/ 129 w 254"/>
                                    <a:gd name="T31" fmla="*/ 17 h 228"/>
                                    <a:gd name="T32" fmla="*/ 129 w 254"/>
                                    <a:gd name="T33" fmla="*/ 28 h 228"/>
                                    <a:gd name="T34" fmla="*/ 127 w 254"/>
                                    <a:gd name="T35" fmla="*/ 47 h 228"/>
                                    <a:gd name="T36" fmla="*/ 125 w 254"/>
                                    <a:gd name="T37" fmla="*/ 69 h 228"/>
                                    <a:gd name="T38" fmla="*/ 125 w 254"/>
                                    <a:gd name="T39" fmla="*/ 77 h 228"/>
                                    <a:gd name="T40" fmla="*/ 121 w 254"/>
                                    <a:gd name="T41" fmla="*/ 94 h 228"/>
                                    <a:gd name="T42" fmla="*/ 123 w 254"/>
                                    <a:gd name="T43" fmla="*/ 99 h 228"/>
                                    <a:gd name="T44" fmla="*/ 126 w 254"/>
                                    <a:gd name="T45" fmla="*/ 105 h 228"/>
                                    <a:gd name="T46" fmla="*/ 152 w 254"/>
                                    <a:gd name="T47" fmla="*/ 105 h 228"/>
                                    <a:gd name="T48" fmla="*/ 152 w 254"/>
                                    <a:gd name="T49" fmla="*/ 105 h 228"/>
                                    <a:gd name="T50" fmla="*/ 153 w 254"/>
                                    <a:gd name="T51" fmla="*/ 108 h 228"/>
                                    <a:gd name="T52" fmla="*/ 154 w 254"/>
                                    <a:gd name="T53" fmla="*/ 111 h 228"/>
                                    <a:gd name="T54" fmla="*/ 126 w 254"/>
                                    <a:gd name="T55" fmla="*/ 111 h 228"/>
                                    <a:gd name="T56" fmla="*/ 125 w 254"/>
                                    <a:gd name="T57" fmla="*/ 112 h 228"/>
                                    <a:gd name="T58" fmla="*/ 114 w 254"/>
                                    <a:gd name="T59" fmla="*/ 14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54" h="228">
                                      <a:moveTo>
                                        <a:pt x="114" y="145"/>
                                      </a:moveTo>
                                      <a:lnTo>
                                        <a:pt x="92" y="145"/>
                                      </a:lnTo>
                                      <a:lnTo>
                                        <a:pt x="95" y="140"/>
                                      </a:lnTo>
                                      <a:lnTo>
                                        <a:pt x="95" y="126"/>
                                      </a:lnTo>
                                      <a:lnTo>
                                        <a:pt x="96" y="108"/>
                                      </a:lnTo>
                                      <a:lnTo>
                                        <a:pt x="104" y="101"/>
                                      </a:lnTo>
                                      <a:lnTo>
                                        <a:pt x="103" y="96"/>
                                      </a:lnTo>
                                      <a:lnTo>
                                        <a:pt x="102" y="92"/>
                                      </a:lnTo>
                                      <a:lnTo>
                                        <a:pt x="105" y="77"/>
                                      </a:lnTo>
                                      <a:lnTo>
                                        <a:pt x="105" y="66"/>
                                      </a:lnTo>
                                      <a:lnTo>
                                        <a:pt x="107" y="25"/>
                                      </a:lnTo>
                                      <a:lnTo>
                                        <a:pt x="109" y="13"/>
                                      </a:lnTo>
                                      <a:lnTo>
                                        <a:pt x="114" y="10"/>
                                      </a:lnTo>
                                      <a:lnTo>
                                        <a:pt x="118" y="9"/>
                                      </a:lnTo>
                                      <a:lnTo>
                                        <a:pt x="129" y="6"/>
                                      </a:lnTo>
                                      <a:lnTo>
                                        <a:pt x="129" y="17"/>
                                      </a:lnTo>
                                      <a:lnTo>
                                        <a:pt x="129" y="28"/>
                                      </a:lnTo>
                                      <a:lnTo>
                                        <a:pt x="127" y="47"/>
                                      </a:lnTo>
                                      <a:lnTo>
                                        <a:pt x="125" y="69"/>
                                      </a:lnTo>
                                      <a:lnTo>
                                        <a:pt x="125" y="77"/>
                                      </a:lnTo>
                                      <a:lnTo>
                                        <a:pt x="121" y="94"/>
                                      </a:lnTo>
                                      <a:lnTo>
                                        <a:pt x="123" y="99"/>
                                      </a:lnTo>
                                      <a:lnTo>
                                        <a:pt x="126" y="105"/>
                                      </a:lnTo>
                                      <a:lnTo>
                                        <a:pt x="152" y="105"/>
                                      </a:lnTo>
                                      <a:lnTo>
                                        <a:pt x="152" y="105"/>
                                      </a:lnTo>
                                      <a:lnTo>
                                        <a:pt x="153" y="108"/>
                                      </a:lnTo>
                                      <a:lnTo>
                                        <a:pt x="154" y="111"/>
                                      </a:lnTo>
                                      <a:lnTo>
                                        <a:pt x="126" y="111"/>
                                      </a:lnTo>
                                      <a:lnTo>
                                        <a:pt x="125" y="112"/>
                                      </a:lnTo>
                                      <a:lnTo>
                                        <a:pt x="114" y="14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7" name="Freeform 55"/>
                              <wps:cNvSpPr>
                                <a:spLocks/>
                              </wps:cNvSpPr>
                              <wps:spPr bwMode="auto">
                                <a:xfrm>
                                  <a:off x="0" y="0"/>
                                  <a:ext cx="254" cy="228"/>
                                </a:xfrm>
                                <a:custGeom>
                                  <a:avLst/>
                                  <a:gdLst>
                                    <a:gd name="T0" fmla="*/ 189 w 254"/>
                                    <a:gd name="T1" fmla="*/ 111 h 228"/>
                                    <a:gd name="T2" fmla="*/ 155 w 254"/>
                                    <a:gd name="T3" fmla="*/ 111 h 228"/>
                                    <a:gd name="T4" fmla="*/ 159 w 254"/>
                                    <a:gd name="T5" fmla="*/ 111 h 228"/>
                                    <a:gd name="T6" fmla="*/ 165 w 254"/>
                                    <a:gd name="T7" fmla="*/ 111 h 228"/>
                                    <a:gd name="T8" fmla="*/ 179 w 254"/>
                                    <a:gd name="T9" fmla="*/ 94 h 228"/>
                                    <a:gd name="T10" fmla="*/ 181 w 254"/>
                                    <a:gd name="T11" fmla="*/ 90 h 228"/>
                                    <a:gd name="T12" fmla="*/ 184 w 254"/>
                                    <a:gd name="T13" fmla="*/ 85 h 228"/>
                                    <a:gd name="T14" fmla="*/ 192 w 254"/>
                                    <a:gd name="T15" fmla="*/ 69 h 228"/>
                                    <a:gd name="T16" fmla="*/ 200 w 254"/>
                                    <a:gd name="T17" fmla="*/ 53 h 228"/>
                                    <a:gd name="T18" fmla="*/ 212 w 254"/>
                                    <a:gd name="T19" fmla="*/ 38 h 228"/>
                                    <a:gd name="T20" fmla="*/ 222 w 254"/>
                                    <a:gd name="T21" fmla="*/ 43 h 228"/>
                                    <a:gd name="T22" fmla="*/ 230 w 254"/>
                                    <a:gd name="T23" fmla="*/ 47 h 228"/>
                                    <a:gd name="T24" fmla="*/ 226 w 254"/>
                                    <a:gd name="T25" fmla="*/ 58 h 228"/>
                                    <a:gd name="T26" fmla="*/ 221 w 254"/>
                                    <a:gd name="T27" fmla="*/ 66 h 228"/>
                                    <a:gd name="T28" fmla="*/ 215 w 254"/>
                                    <a:gd name="T29" fmla="*/ 73 h 228"/>
                                    <a:gd name="T30" fmla="*/ 205 w 254"/>
                                    <a:gd name="T31" fmla="*/ 87 h 228"/>
                                    <a:gd name="T32" fmla="*/ 201 w 254"/>
                                    <a:gd name="T33" fmla="*/ 92 h 228"/>
                                    <a:gd name="T34" fmla="*/ 197 w 254"/>
                                    <a:gd name="T35" fmla="*/ 99 h 228"/>
                                    <a:gd name="T36" fmla="*/ 190 w 254"/>
                                    <a:gd name="T37" fmla="*/ 109 h 228"/>
                                    <a:gd name="T38" fmla="*/ 189 w 254"/>
                                    <a:gd name="T39" fmla="*/ 11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89" y="111"/>
                                      </a:moveTo>
                                      <a:lnTo>
                                        <a:pt x="155" y="111"/>
                                      </a:lnTo>
                                      <a:lnTo>
                                        <a:pt x="159" y="111"/>
                                      </a:lnTo>
                                      <a:lnTo>
                                        <a:pt x="165" y="111"/>
                                      </a:lnTo>
                                      <a:lnTo>
                                        <a:pt x="179" y="94"/>
                                      </a:lnTo>
                                      <a:lnTo>
                                        <a:pt x="181" y="90"/>
                                      </a:lnTo>
                                      <a:lnTo>
                                        <a:pt x="184" y="85"/>
                                      </a:lnTo>
                                      <a:lnTo>
                                        <a:pt x="192" y="69"/>
                                      </a:lnTo>
                                      <a:lnTo>
                                        <a:pt x="200" y="53"/>
                                      </a:lnTo>
                                      <a:lnTo>
                                        <a:pt x="212" y="38"/>
                                      </a:lnTo>
                                      <a:lnTo>
                                        <a:pt x="222" y="43"/>
                                      </a:lnTo>
                                      <a:lnTo>
                                        <a:pt x="230" y="47"/>
                                      </a:lnTo>
                                      <a:lnTo>
                                        <a:pt x="226" y="58"/>
                                      </a:lnTo>
                                      <a:lnTo>
                                        <a:pt x="221" y="66"/>
                                      </a:lnTo>
                                      <a:lnTo>
                                        <a:pt x="215" y="73"/>
                                      </a:lnTo>
                                      <a:lnTo>
                                        <a:pt x="205" y="87"/>
                                      </a:lnTo>
                                      <a:lnTo>
                                        <a:pt x="201" y="92"/>
                                      </a:lnTo>
                                      <a:lnTo>
                                        <a:pt x="197" y="99"/>
                                      </a:lnTo>
                                      <a:lnTo>
                                        <a:pt x="190" y="109"/>
                                      </a:lnTo>
                                      <a:lnTo>
                                        <a:pt x="189" y="11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8" name="Freeform 56"/>
                              <wps:cNvSpPr>
                                <a:spLocks/>
                              </wps:cNvSpPr>
                              <wps:spPr bwMode="auto">
                                <a:xfrm>
                                  <a:off x="0" y="0"/>
                                  <a:ext cx="254" cy="228"/>
                                </a:xfrm>
                                <a:custGeom>
                                  <a:avLst/>
                                  <a:gdLst>
                                    <a:gd name="T0" fmla="*/ 225 w 254"/>
                                    <a:gd name="T1" fmla="*/ 139 h 228"/>
                                    <a:gd name="T2" fmla="*/ 192 w 254"/>
                                    <a:gd name="T3" fmla="*/ 139 h 228"/>
                                    <a:gd name="T4" fmla="*/ 212 w 254"/>
                                    <a:gd name="T5" fmla="*/ 129 h 228"/>
                                    <a:gd name="T6" fmla="*/ 219 w 254"/>
                                    <a:gd name="T7" fmla="*/ 122 h 228"/>
                                    <a:gd name="T8" fmla="*/ 237 w 254"/>
                                    <a:gd name="T9" fmla="*/ 103 h 228"/>
                                    <a:gd name="T10" fmla="*/ 246 w 254"/>
                                    <a:gd name="T11" fmla="*/ 97 h 228"/>
                                    <a:gd name="T12" fmla="*/ 254 w 254"/>
                                    <a:gd name="T13" fmla="*/ 104 h 228"/>
                                    <a:gd name="T14" fmla="*/ 252 w 254"/>
                                    <a:gd name="T15" fmla="*/ 112 h 228"/>
                                    <a:gd name="T16" fmla="*/ 249 w 254"/>
                                    <a:gd name="T17" fmla="*/ 126 h 228"/>
                                    <a:gd name="T18" fmla="*/ 233 w 254"/>
                                    <a:gd name="T19" fmla="*/ 130 h 228"/>
                                    <a:gd name="T20" fmla="*/ 227 w 254"/>
                                    <a:gd name="T21" fmla="*/ 137 h 228"/>
                                    <a:gd name="T22" fmla="*/ 225 w 254"/>
                                    <a:gd name="T23" fmla="*/ 139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4" h="228">
                                      <a:moveTo>
                                        <a:pt x="225" y="139"/>
                                      </a:moveTo>
                                      <a:lnTo>
                                        <a:pt x="192" y="139"/>
                                      </a:lnTo>
                                      <a:lnTo>
                                        <a:pt x="212" y="129"/>
                                      </a:lnTo>
                                      <a:lnTo>
                                        <a:pt x="219" y="122"/>
                                      </a:lnTo>
                                      <a:lnTo>
                                        <a:pt x="237" y="103"/>
                                      </a:lnTo>
                                      <a:lnTo>
                                        <a:pt x="246" y="97"/>
                                      </a:lnTo>
                                      <a:lnTo>
                                        <a:pt x="254" y="104"/>
                                      </a:lnTo>
                                      <a:lnTo>
                                        <a:pt x="252" y="112"/>
                                      </a:lnTo>
                                      <a:lnTo>
                                        <a:pt x="249" y="126"/>
                                      </a:lnTo>
                                      <a:lnTo>
                                        <a:pt x="233" y="130"/>
                                      </a:lnTo>
                                      <a:lnTo>
                                        <a:pt x="227" y="137"/>
                                      </a:lnTo>
                                      <a:lnTo>
                                        <a:pt x="225" y="13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9" name="Freeform 57"/>
                              <wps:cNvSpPr>
                                <a:spLocks/>
                              </wps:cNvSpPr>
                              <wps:spPr bwMode="auto">
                                <a:xfrm>
                                  <a:off x="0" y="0"/>
                                  <a:ext cx="254" cy="228"/>
                                </a:xfrm>
                                <a:custGeom>
                                  <a:avLst/>
                                  <a:gdLst>
                                    <a:gd name="T0" fmla="*/ 176 w 254"/>
                                    <a:gd name="T1" fmla="*/ 203 h 228"/>
                                    <a:gd name="T2" fmla="*/ 155 w 254"/>
                                    <a:gd name="T3" fmla="*/ 203 h 228"/>
                                    <a:gd name="T4" fmla="*/ 144 w 254"/>
                                    <a:gd name="T5" fmla="*/ 167 h 228"/>
                                    <a:gd name="T6" fmla="*/ 174 w 254"/>
                                    <a:gd name="T7" fmla="*/ 146 h 228"/>
                                    <a:gd name="T8" fmla="*/ 137 w 254"/>
                                    <a:gd name="T9" fmla="*/ 146 h 228"/>
                                    <a:gd name="T10" fmla="*/ 126 w 254"/>
                                    <a:gd name="T11" fmla="*/ 111 h 228"/>
                                    <a:gd name="T12" fmla="*/ 154 w 254"/>
                                    <a:gd name="T13" fmla="*/ 111 h 228"/>
                                    <a:gd name="T14" fmla="*/ 155 w 254"/>
                                    <a:gd name="T15" fmla="*/ 111 h 228"/>
                                    <a:gd name="T16" fmla="*/ 189 w 254"/>
                                    <a:gd name="T17" fmla="*/ 111 h 228"/>
                                    <a:gd name="T18" fmla="*/ 180 w 254"/>
                                    <a:gd name="T19" fmla="*/ 129 h 228"/>
                                    <a:gd name="T20" fmla="*/ 192 w 254"/>
                                    <a:gd name="T21" fmla="*/ 139 h 228"/>
                                    <a:gd name="T22" fmla="*/ 225 w 254"/>
                                    <a:gd name="T23" fmla="*/ 139 h 228"/>
                                    <a:gd name="T24" fmla="*/ 219 w 254"/>
                                    <a:gd name="T25" fmla="*/ 147 h 228"/>
                                    <a:gd name="T26" fmla="*/ 203 w 254"/>
                                    <a:gd name="T27" fmla="*/ 156 h 228"/>
                                    <a:gd name="T28" fmla="*/ 201 w 254"/>
                                    <a:gd name="T29" fmla="*/ 158 h 228"/>
                                    <a:gd name="T30" fmla="*/ 197 w 254"/>
                                    <a:gd name="T31" fmla="*/ 168 h 228"/>
                                    <a:gd name="T32" fmla="*/ 186 w 254"/>
                                    <a:gd name="T33" fmla="*/ 174 h 228"/>
                                    <a:gd name="T34" fmla="*/ 187 w 254"/>
                                    <a:gd name="T35" fmla="*/ 175 h 228"/>
                                    <a:gd name="T36" fmla="*/ 186 w 254"/>
                                    <a:gd name="T37" fmla="*/ 183 h 228"/>
                                    <a:gd name="T38" fmla="*/ 176 w 254"/>
                                    <a:gd name="T39" fmla="*/ 203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76" y="203"/>
                                      </a:moveTo>
                                      <a:lnTo>
                                        <a:pt x="155" y="203"/>
                                      </a:lnTo>
                                      <a:lnTo>
                                        <a:pt x="144" y="167"/>
                                      </a:lnTo>
                                      <a:lnTo>
                                        <a:pt x="174" y="146"/>
                                      </a:lnTo>
                                      <a:lnTo>
                                        <a:pt x="137" y="146"/>
                                      </a:lnTo>
                                      <a:lnTo>
                                        <a:pt x="126" y="111"/>
                                      </a:lnTo>
                                      <a:lnTo>
                                        <a:pt x="154" y="111"/>
                                      </a:lnTo>
                                      <a:lnTo>
                                        <a:pt x="155" y="111"/>
                                      </a:lnTo>
                                      <a:lnTo>
                                        <a:pt x="189" y="111"/>
                                      </a:lnTo>
                                      <a:lnTo>
                                        <a:pt x="180" y="129"/>
                                      </a:lnTo>
                                      <a:lnTo>
                                        <a:pt x="192" y="139"/>
                                      </a:lnTo>
                                      <a:lnTo>
                                        <a:pt x="225" y="139"/>
                                      </a:lnTo>
                                      <a:lnTo>
                                        <a:pt x="219" y="147"/>
                                      </a:lnTo>
                                      <a:lnTo>
                                        <a:pt x="203" y="156"/>
                                      </a:lnTo>
                                      <a:lnTo>
                                        <a:pt x="201" y="158"/>
                                      </a:lnTo>
                                      <a:lnTo>
                                        <a:pt x="197" y="168"/>
                                      </a:lnTo>
                                      <a:lnTo>
                                        <a:pt x="186" y="174"/>
                                      </a:lnTo>
                                      <a:lnTo>
                                        <a:pt x="187" y="175"/>
                                      </a:lnTo>
                                      <a:lnTo>
                                        <a:pt x="186" y="183"/>
                                      </a:lnTo>
                                      <a:lnTo>
                                        <a:pt x="176"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0" name="Freeform 58"/>
                              <wps:cNvSpPr>
                                <a:spLocks/>
                              </wps:cNvSpPr>
                              <wps:spPr bwMode="auto">
                                <a:xfrm>
                                  <a:off x="0" y="0"/>
                                  <a:ext cx="254" cy="228"/>
                                </a:xfrm>
                                <a:custGeom>
                                  <a:avLst/>
                                  <a:gdLst>
                                    <a:gd name="T0" fmla="*/ 107 w 254"/>
                                    <a:gd name="T1" fmla="*/ 220 h 228"/>
                                    <a:gd name="T2" fmla="*/ 92 w 254"/>
                                    <a:gd name="T3" fmla="*/ 218 h 228"/>
                                    <a:gd name="T4" fmla="*/ 75 w 254"/>
                                    <a:gd name="T5" fmla="*/ 208 h 228"/>
                                    <a:gd name="T6" fmla="*/ 59 w 254"/>
                                    <a:gd name="T7" fmla="*/ 191 h 228"/>
                                    <a:gd name="T8" fmla="*/ 47 w 254"/>
                                    <a:gd name="T9" fmla="*/ 178 h 228"/>
                                    <a:gd name="T10" fmla="*/ 37 w 254"/>
                                    <a:gd name="T11" fmla="*/ 172 h 228"/>
                                    <a:gd name="T12" fmla="*/ 30 w 254"/>
                                    <a:gd name="T13" fmla="*/ 167 h 228"/>
                                    <a:gd name="T14" fmla="*/ 18 w 254"/>
                                    <a:gd name="T15" fmla="*/ 165 h 228"/>
                                    <a:gd name="T16" fmla="*/ 6 w 254"/>
                                    <a:gd name="T17" fmla="*/ 162 h 228"/>
                                    <a:gd name="T18" fmla="*/ 0 w 254"/>
                                    <a:gd name="T19" fmla="*/ 156 h 228"/>
                                    <a:gd name="T20" fmla="*/ 1 w 254"/>
                                    <a:gd name="T21" fmla="*/ 147 h 228"/>
                                    <a:gd name="T22" fmla="*/ 2 w 254"/>
                                    <a:gd name="T23" fmla="*/ 137 h 228"/>
                                    <a:gd name="T24" fmla="*/ 12 w 254"/>
                                    <a:gd name="T25" fmla="*/ 137 h 228"/>
                                    <a:gd name="T26" fmla="*/ 47 w 254"/>
                                    <a:gd name="T27" fmla="*/ 149 h 228"/>
                                    <a:gd name="T28" fmla="*/ 47 w 254"/>
                                    <a:gd name="T29" fmla="*/ 156 h 228"/>
                                    <a:gd name="T30" fmla="*/ 64 w 254"/>
                                    <a:gd name="T31" fmla="*/ 167 h 228"/>
                                    <a:gd name="T32" fmla="*/ 105 w 254"/>
                                    <a:gd name="T33" fmla="*/ 167 h 228"/>
                                    <a:gd name="T34" fmla="*/ 106 w 254"/>
                                    <a:gd name="T35" fmla="*/ 167 h 228"/>
                                    <a:gd name="T36" fmla="*/ 95 w 254"/>
                                    <a:gd name="T37" fmla="*/ 203 h 228"/>
                                    <a:gd name="T38" fmla="*/ 176 w 254"/>
                                    <a:gd name="T39" fmla="*/ 203 h 228"/>
                                    <a:gd name="T40" fmla="*/ 176 w 254"/>
                                    <a:gd name="T41" fmla="*/ 203 h 228"/>
                                    <a:gd name="T42" fmla="*/ 164 w 254"/>
                                    <a:gd name="T43" fmla="*/ 217 h 228"/>
                                    <a:gd name="T44" fmla="*/ 122 w 254"/>
                                    <a:gd name="T45" fmla="*/ 217 h 228"/>
                                    <a:gd name="T46" fmla="*/ 107 w 254"/>
                                    <a:gd name="T47" fmla="*/ 220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54" h="228">
                                      <a:moveTo>
                                        <a:pt x="107" y="220"/>
                                      </a:moveTo>
                                      <a:lnTo>
                                        <a:pt x="92" y="218"/>
                                      </a:lnTo>
                                      <a:lnTo>
                                        <a:pt x="75" y="208"/>
                                      </a:lnTo>
                                      <a:lnTo>
                                        <a:pt x="59" y="191"/>
                                      </a:lnTo>
                                      <a:lnTo>
                                        <a:pt x="47" y="178"/>
                                      </a:lnTo>
                                      <a:lnTo>
                                        <a:pt x="37" y="172"/>
                                      </a:lnTo>
                                      <a:lnTo>
                                        <a:pt x="30" y="167"/>
                                      </a:lnTo>
                                      <a:lnTo>
                                        <a:pt x="18" y="165"/>
                                      </a:lnTo>
                                      <a:lnTo>
                                        <a:pt x="6" y="162"/>
                                      </a:lnTo>
                                      <a:lnTo>
                                        <a:pt x="0" y="156"/>
                                      </a:lnTo>
                                      <a:lnTo>
                                        <a:pt x="1" y="147"/>
                                      </a:lnTo>
                                      <a:lnTo>
                                        <a:pt x="2" y="137"/>
                                      </a:lnTo>
                                      <a:lnTo>
                                        <a:pt x="12" y="137"/>
                                      </a:lnTo>
                                      <a:lnTo>
                                        <a:pt x="47" y="149"/>
                                      </a:lnTo>
                                      <a:lnTo>
                                        <a:pt x="47" y="156"/>
                                      </a:lnTo>
                                      <a:lnTo>
                                        <a:pt x="64" y="167"/>
                                      </a:lnTo>
                                      <a:lnTo>
                                        <a:pt x="105" y="167"/>
                                      </a:lnTo>
                                      <a:lnTo>
                                        <a:pt x="106" y="167"/>
                                      </a:lnTo>
                                      <a:lnTo>
                                        <a:pt x="95" y="203"/>
                                      </a:lnTo>
                                      <a:lnTo>
                                        <a:pt x="176" y="203"/>
                                      </a:lnTo>
                                      <a:lnTo>
                                        <a:pt x="176" y="203"/>
                                      </a:lnTo>
                                      <a:lnTo>
                                        <a:pt x="164" y="217"/>
                                      </a:lnTo>
                                      <a:lnTo>
                                        <a:pt x="122" y="217"/>
                                      </a:lnTo>
                                      <a:lnTo>
                                        <a:pt x="107" y="22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1" name="Freeform 59"/>
                              <wps:cNvSpPr>
                                <a:spLocks/>
                              </wps:cNvSpPr>
                              <wps:spPr bwMode="auto">
                                <a:xfrm>
                                  <a:off x="0" y="0"/>
                                  <a:ext cx="254" cy="228"/>
                                </a:xfrm>
                                <a:custGeom>
                                  <a:avLst/>
                                  <a:gdLst>
                                    <a:gd name="T0" fmla="*/ 105 w 254"/>
                                    <a:gd name="T1" fmla="*/ 167 h 228"/>
                                    <a:gd name="T2" fmla="*/ 64 w 254"/>
                                    <a:gd name="T3" fmla="*/ 167 h 228"/>
                                    <a:gd name="T4" fmla="*/ 71 w 254"/>
                                    <a:gd name="T5" fmla="*/ 164 h 228"/>
                                    <a:gd name="T6" fmla="*/ 78 w 254"/>
                                    <a:gd name="T7" fmla="*/ 159 h 228"/>
                                    <a:gd name="T8" fmla="*/ 84 w 254"/>
                                    <a:gd name="T9" fmla="*/ 155 h 228"/>
                                    <a:gd name="T10" fmla="*/ 85 w 254"/>
                                    <a:gd name="T11" fmla="*/ 152 h 228"/>
                                    <a:gd name="T12" fmla="*/ 105 w 254"/>
                                    <a:gd name="T13" fmla="*/ 167 h 228"/>
                                  </a:gdLst>
                                  <a:ahLst/>
                                  <a:cxnLst>
                                    <a:cxn ang="0">
                                      <a:pos x="T0" y="T1"/>
                                    </a:cxn>
                                    <a:cxn ang="0">
                                      <a:pos x="T2" y="T3"/>
                                    </a:cxn>
                                    <a:cxn ang="0">
                                      <a:pos x="T4" y="T5"/>
                                    </a:cxn>
                                    <a:cxn ang="0">
                                      <a:pos x="T6" y="T7"/>
                                    </a:cxn>
                                    <a:cxn ang="0">
                                      <a:pos x="T8" y="T9"/>
                                    </a:cxn>
                                    <a:cxn ang="0">
                                      <a:pos x="T10" y="T11"/>
                                    </a:cxn>
                                    <a:cxn ang="0">
                                      <a:pos x="T12" y="T13"/>
                                    </a:cxn>
                                  </a:cxnLst>
                                  <a:rect l="0" t="0" r="r" b="b"/>
                                  <a:pathLst>
                                    <a:path w="254" h="228">
                                      <a:moveTo>
                                        <a:pt x="105" y="167"/>
                                      </a:moveTo>
                                      <a:lnTo>
                                        <a:pt x="64" y="167"/>
                                      </a:lnTo>
                                      <a:lnTo>
                                        <a:pt x="71" y="164"/>
                                      </a:lnTo>
                                      <a:lnTo>
                                        <a:pt x="78" y="159"/>
                                      </a:lnTo>
                                      <a:lnTo>
                                        <a:pt x="84" y="155"/>
                                      </a:lnTo>
                                      <a:lnTo>
                                        <a:pt x="85" y="152"/>
                                      </a:lnTo>
                                      <a:lnTo>
                                        <a:pt x="105" y="16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2" name="Freeform 60"/>
                              <wps:cNvSpPr>
                                <a:spLocks/>
                              </wps:cNvSpPr>
                              <wps:spPr bwMode="auto">
                                <a:xfrm>
                                  <a:off x="0" y="0"/>
                                  <a:ext cx="254" cy="228"/>
                                </a:xfrm>
                                <a:custGeom>
                                  <a:avLst/>
                                  <a:gdLst>
                                    <a:gd name="T0" fmla="*/ 155 w 254"/>
                                    <a:gd name="T1" fmla="*/ 203 h 228"/>
                                    <a:gd name="T2" fmla="*/ 95 w 254"/>
                                    <a:gd name="T3" fmla="*/ 203 h 228"/>
                                    <a:gd name="T4" fmla="*/ 125 w 254"/>
                                    <a:gd name="T5" fmla="*/ 181 h 228"/>
                                    <a:gd name="T6" fmla="*/ 155 w 254"/>
                                    <a:gd name="T7" fmla="*/ 203 h 228"/>
                                  </a:gdLst>
                                  <a:ahLst/>
                                  <a:cxnLst>
                                    <a:cxn ang="0">
                                      <a:pos x="T0" y="T1"/>
                                    </a:cxn>
                                    <a:cxn ang="0">
                                      <a:pos x="T2" y="T3"/>
                                    </a:cxn>
                                    <a:cxn ang="0">
                                      <a:pos x="T4" y="T5"/>
                                    </a:cxn>
                                    <a:cxn ang="0">
                                      <a:pos x="T6" y="T7"/>
                                    </a:cxn>
                                  </a:cxnLst>
                                  <a:rect l="0" t="0" r="r" b="b"/>
                                  <a:pathLst>
                                    <a:path w="254" h="228">
                                      <a:moveTo>
                                        <a:pt x="155" y="203"/>
                                      </a:moveTo>
                                      <a:lnTo>
                                        <a:pt x="95" y="203"/>
                                      </a:lnTo>
                                      <a:lnTo>
                                        <a:pt x="125" y="181"/>
                                      </a:lnTo>
                                      <a:lnTo>
                                        <a:pt x="155"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3" name="Freeform 61"/>
                              <wps:cNvSpPr>
                                <a:spLocks/>
                              </wps:cNvSpPr>
                              <wps:spPr bwMode="auto">
                                <a:xfrm>
                                  <a:off x="0" y="0"/>
                                  <a:ext cx="254" cy="228"/>
                                </a:xfrm>
                                <a:custGeom>
                                  <a:avLst/>
                                  <a:gdLst>
                                    <a:gd name="T0" fmla="*/ 146 w 254"/>
                                    <a:gd name="T1" fmla="*/ 228 h 228"/>
                                    <a:gd name="T2" fmla="*/ 136 w 254"/>
                                    <a:gd name="T3" fmla="*/ 228 h 228"/>
                                    <a:gd name="T4" fmla="*/ 122 w 254"/>
                                    <a:gd name="T5" fmla="*/ 217 h 228"/>
                                    <a:gd name="T6" fmla="*/ 164 w 254"/>
                                    <a:gd name="T7" fmla="*/ 217 h 228"/>
                                    <a:gd name="T8" fmla="*/ 161 w 254"/>
                                    <a:gd name="T9" fmla="*/ 220 h 228"/>
                                    <a:gd name="T10" fmla="*/ 146 w 254"/>
                                    <a:gd name="T11" fmla="*/ 228 h 228"/>
                                  </a:gdLst>
                                  <a:ahLst/>
                                  <a:cxnLst>
                                    <a:cxn ang="0">
                                      <a:pos x="T0" y="T1"/>
                                    </a:cxn>
                                    <a:cxn ang="0">
                                      <a:pos x="T2" y="T3"/>
                                    </a:cxn>
                                    <a:cxn ang="0">
                                      <a:pos x="T4" y="T5"/>
                                    </a:cxn>
                                    <a:cxn ang="0">
                                      <a:pos x="T6" y="T7"/>
                                    </a:cxn>
                                    <a:cxn ang="0">
                                      <a:pos x="T8" y="T9"/>
                                    </a:cxn>
                                    <a:cxn ang="0">
                                      <a:pos x="T10" y="T11"/>
                                    </a:cxn>
                                  </a:cxnLst>
                                  <a:rect l="0" t="0" r="r" b="b"/>
                                  <a:pathLst>
                                    <a:path w="254" h="228">
                                      <a:moveTo>
                                        <a:pt x="146" y="228"/>
                                      </a:moveTo>
                                      <a:lnTo>
                                        <a:pt x="136" y="228"/>
                                      </a:lnTo>
                                      <a:lnTo>
                                        <a:pt x="122" y="217"/>
                                      </a:lnTo>
                                      <a:lnTo>
                                        <a:pt x="164" y="217"/>
                                      </a:lnTo>
                                      <a:lnTo>
                                        <a:pt x="161" y="220"/>
                                      </a:lnTo>
                                      <a:lnTo>
                                        <a:pt x="146" y="22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5C776EB" id="Group 3124" o:spid="_x0000_s1026" style="width:13.75pt;height:12.1pt;mso-position-horizontal-relative:char;mso-position-vertical-relative:line" coordsize="2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">
                      <v:shape id="Freeform 53" o:spid="_x0000_s1027"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" path="m152,105r-26,l129,104r6,-6l142,69r2,-7l145,57r3,-6l154,32r4,-19l176,r3,6l180,12r1,5l172,37r-2,5l166,60r-7,22l155,93r-3,12xe" filled="f" stroked="f">
                        <v:path arrowok="t" o:connecttype="custom" o:connectlocs="152,105;126,105;129,104;135,98;142,69;144,62;145,57;148,51;154,32;158,13;176,0;179,6;180,12;181,17;172,37;170,42;166,60;159,82;155,93;152,105" o:connectangles="0,0,0,0,0,0,0,0,0,0,0,0,0,0,0,0,0,0,0,0"/>
                      </v:shape>
                      <v:shape id="Freeform 54" o:spid="_x0000_s1028"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" path="m114,145r-22,l95,140r,-14l96,108r8,-7l103,96r-1,-4l105,77r,-11l107,25r2,-12l114,10r4,-1l129,6r,11l129,28r-2,19l125,69r,8l121,94r2,5l126,105r26,l152,105r1,3l154,111r-28,l125,112r-11,33xe" filled="f" stroked="f">
                        <v:path arrowok="t" o:connecttype="custom" o:connectlocs="114,145;92,145;95,140;95,126;96,108;104,101;103,96;102,92;105,77;105,66;107,25;109,13;114,10;118,9;129,6;129,17;129,28;127,47;125,69;125,77;121,94;123,99;126,105;152,105;152,105;153,108;154,111;126,111;125,112;114,145" o:connectangles="0,0,0,0,0,0,0,0,0,0,0,0,0,0,0,0,0,0,0,0,0,0,0,0,0,0,0,0,0,0"/>
                      </v:shape>
                      <v:shape id="Freeform 55" o:spid="_x0000_s1029"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" path="m189,111r-34,l159,111r6,l179,94r2,-4l184,85r8,-16l200,53,212,38r10,5l230,47r-4,11l221,66r-6,7l205,87r-4,5l197,99r-7,10l189,111xe" filled="f" stroked="f">
                        <v:path arrowok="t" o:connecttype="custom" o:connectlocs="189,111;155,111;159,111;165,111;179,94;181,90;184,85;192,69;200,53;212,38;222,43;230,47;226,58;221,66;215,73;205,87;201,92;197,99;190,109;189,111" o:connectangles="0,0,0,0,0,0,0,0,0,0,0,0,0,0,0,0,0,0,0,0"/>
                      </v:shape>
                      <v:shape id="Freeform 56" o:spid="_x0000_s1030"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" path="m225,139r-33,l212,129r7,-7l237,103r9,-6l254,104r-2,8l249,126r-16,4l227,137r-2,2xe" filled="f" stroked="f">
                        <v:path arrowok="t" o:connecttype="custom" o:connectlocs="225,139;192,139;212,129;219,122;237,103;246,97;254,104;252,112;249,126;233,130;227,137;225,139" o:connectangles="0,0,0,0,0,0,0,0,0,0,0,0"/>
                      </v:shape>
                      <v:shape id="Freeform 57" o:spid="_x0000_s1031"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" path="m176,203r-21,l144,167r30,-21l137,146,126,111r28,l155,111r34,l180,129r12,10l225,139r-6,8l203,156r-2,2l197,168r-11,6l187,175r-1,8l176,203xe" filled="f" stroked="f">
                        <v:path arrowok="t" o:connecttype="custom" o:connectlocs="176,203;155,203;144,167;174,146;137,146;126,111;154,111;155,111;189,111;180,129;192,139;225,139;219,147;203,156;201,158;197,168;186,174;187,175;186,183;176,203" o:connectangles="0,0,0,0,0,0,0,0,0,0,0,0,0,0,0,0,0,0,0,0"/>
                      </v:shape>
                      <v:shape id="Freeform 58" o:spid="_x0000_s1032"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" path="m107,220l92,218,75,208,59,191,47,178,37,172r-7,-5l18,165,6,162,,156r1,-9l2,137r10,l47,149r,7l64,167r41,l106,167,95,203r81,l176,203r-12,14l122,217r-15,3xe" filled="f" stroked="f">
                        <v:path arrowok="t" o:connecttype="custom" o:connectlocs="107,220;92,218;75,208;59,191;47,178;37,172;30,167;18,165;6,162;0,156;1,147;2,137;12,137;47,149;47,156;64,167;105,167;106,167;95,203;176,203;176,203;164,217;122,217;107,220" o:connectangles="0,0,0,0,0,0,0,0,0,0,0,0,0,0,0,0,0,0,0,0,0,0,0,0"/>
                      </v:shape>
                      <v:shape id="Freeform 59" o:spid="_x0000_s1033"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" path="m105,167r-41,l71,164r7,-5l84,155r1,-3l105,167xe" filled="f" stroked="f">
                        <v:path arrowok="t" o:connecttype="custom" o:connectlocs="105,167;64,167;71,164;78,159;84,155;85,152;105,167" o:connectangles="0,0,0,0,0,0,0"/>
                      </v:shape>
                      <v:shape id="Freeform 60" o:spid="_x0000_s1034"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" path="m155,203r-60,l125,181r30,22xe" filled="f" stroked="f">
                        <v:path arrowok="t" o:connecttype="custom" o:connectlocs="155,203;95,203;125,181;155,203" o:connectangles="0,0,0,0"/>
                      </v:shape>
                      <v:shape id="Freeform 61" o:spid="_x0000_s1035"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" path="m146,228r-10,l122,217r42,l161,220r-15,8xe" filled="f" stroked="f">
                        <v:path arrowok="t" o:connecttype="custom" o:connectlocs="146,228;136,228;122,217;164,217;161,220;146,228" o:connectangles="0,0,0,0,0,0"/>
                      </v:shape>
                      <w10:anchorlock/>
                    </v:group>
                  </w:pict>
                </mc:Fallback>
              </mc:AlternateContent>
            </w:r>
            <w:r w:rsidRPr="002076F3">
              <w:rPr>
                <w:noProof/>
              </w:rPr>
              <w:t xml:space="preserve"> </w:t>
            </w:r>
            <w:r w:rsidRPr="002076F3">
              <w:rPr>
                <w:rFonts w:cs="Arial"/>
                <w:noProof/>
                <w:szCs w:val="18"/>
                <w:lang w:eastAsia="zh-CN"/>
              </w:rPr>
              <mc:AlternateContent>
                <mc:Choice Requires="wpg">
                  <w:drawing>
                    <wp:inline distT="0" distB="0" distL="0" distR="0" wp14:anchorId="657FA0D5" wp14:editId="6C4A04C3">
                      <wp:extent cx="164515" cy="115100"/>
                      <wp:effectExtent l="0" t="0" r="0" b="12065"/>
                      <wp:docPr id="3134" name="Group 3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515" cy="115100"/>
                                <a:chOff x="0" y="0"/>
                                <a:chExt cx="255" cy="182"/>
                              </a:xfrm>
                              <a:solidFill>
                                <a:srgbClr val="94C634"/>
                              </a:solidFill>
                            </wpg:grpSpPr>
                            <wps:wsp>
                              <wps:cNvPr id="3135" name="Freeform 63"/>
                              <wps:cNvSpPr>
                                <a:spLocks/>
                              </wps:cNvSpPr>
                              <wps:spPr bwMode="auto">
                                <a:xfrm>
                                  <a:off x="0" y="0"/>
                                  <a:ext cx="255" cy="182"/>
                                </a:xfrm>
                                <a:custGeom>
                                  <a:avLst/>
                                  <a:gdLst>
                                    <a:gd name="T0" fmla="*/ 25 w 255"/>
                                    <a:gd name="T1" fmla="*/ 181 h 182"/>
                                    <a:gd name="T2" fmla="*/ 5 w 255"/>
                                    <a:gd name="T3" fmla="*/ 175 h 182"/>
                                    <a:gd name="T4" fmla="*/ 0 w 255"/>
                                    <a:gd name="T5" fmla="*/ 165 h 182"/>
                                    <a:gd name="T6" fmla="*/ 2 w 255"/>
                                    <a:gd name="T7" fmla="*/ 155 h 182"/>
                                    <a:gd name="T8" fmla="*/ 45 w 255"/>
                                    <a:gd name="T9" fmla="*/ 13 h 182"/>
                                    <a:gd name="T10" fmla="*/ 47 w 255"/>
                                    <a:gd name="T11" fmla="*/ 5 h 182"/>
                                    <a:gd name="T12" fmla="*/ 55 w 255"/>
                                    <a:gd name="T13" fmla="*/ 0 h 182"/>
                                    <a:gd name="T14" fmla="*/ 72 w 255"/>
                                    <a:gd name="T15" fmla="*/ 0 h 182"/>
                                    <a:gd name="T16" fmla="*/ 79 w 255"/>
                                    <a:gd name="T17" fmla="*/ 5 h 182"/>
                                    <a:gd name="T18" fmla="*/ 81 w 255"/>
                                    <a:gd name="T19" fmla="*/ 12 h 182"/>
                                    <a:gd name="T20" fmla="*/ 103 w 255"/>
                                    <a:gd name="T21" fmla="*/ 82 h 182"/>
                                    <a:gd name="T22" fmla="*/ 64 w 255"/>
                                    <a:gd name="T23" fmla="*/ 82 h 182"/>
                                    <a:gd name="T24" fmla="*/ 39 w 255"/>
                                    <a:gd name="T25" fmla="*/ 165 h 182"/>
                                    <a:gd name="T26" fmla="*/ 35 w 255"/>
                                    <a:gd name="T27" fmla="*/ 175 h 182"/>
                                    <a:gd name="T28" fmla="*/ 25 w 255"/>
                                    <a:gd name="T29" fmla="*/ 181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55" h="182">
                                      <a:moveTo>
                                        <a:pt x="25" y="181"/>
                                      </a:moveTo>
                                      <a:lnTo>
                                        <a:pt x="5" y="175"/>
                                      </a:lnTo>
                                      <a:lnTo>
                                        <a:pt x="0" y="165"/>
                                      </a:lnTo>
                                      <a:lnTo>
                                        <a:pt x="2" y="155"/>
                                      </a:lnTo>
                                      <a:lnTo>
                                        <a:pt x="45" y="13"/>
                                      </a:lnTo>
                                      <a:lnTo>
                                        <a:pt x="47" y="5"/>
                                      </a:lnTo>
                                      <a:lnTo>
                                        <a:pt x="55" y="0"/>
                                      </a:lnTo>
                                      <a:lnTo>
                                        <a:pt x="72" y="0"/>
                                      </a:lnTo>
                                      <a:lnTo>
                                        <a:pt x="79" y="5"/>
                                      </a:lnTo>
                                      <a:lnTo>
                                        <a:pt x="81" y="12"/>
                                      </a:lnTo>
                                      <a:lnTo>
                                        <a:pt x="103" y="82"/>
                                      </a:lnTo>
                                      <a:lnTo>
                                        <a:pt x="64" y="82"/>
                                      </a:lnTo>
                                      <a:lnTo>
                                        <a:pt x="39" y="165"/>
                                      </a:lnTo>
                                      <a:lnTo>
                                        <a:pt x="35" y="175"/>
                                      </a:lnTo>
                                      <a:lnTo>
                                        <a:pt x="2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2" name="Freeform 64"/>
                              <wps:cNvSpPr>
                                <a:spLocks/>
                              </wps:cNvSpPr>
                              <wps:spPr bwMode="auto">
                                <a:xfrm>
                                  <a:off x="0" y="0"/>
                                  <a:ext cx="255" cy="182"/>
                                </a:xfrm>
                                <a:custGeom>
                                  <a:avLst/>
                                  <a:gdLst>
                                    <a:gd name="T0" fmla="*/ 151 w 255"/>
                                    <a:gd name="T1" fmla="*/ 182 h 182"/>
                                    <a:gd name="T2" fmla="*/ 132 w 255"/>
                                    <a:gd name="T3" fmla="*/ 176 h 182"/>
                                    <a:gd name="T4" fmla="*/ 127 w 255"/>
                                    <a:gd name="T5" fmla="*/ 168 h 182"/>
                                    <a:gd name="T6" fmla="*/ 129 w 255"/>
                                    <a:gd name="T7" fmla="*/ 163 h 182"/>
                                    <a:gd name="T8" fmla="*/ 128 w 255"/>
                                    <a:gd name="T9" fmla="*/ 158 h 182"/>
                                    <a:gd name="T10" fmla="*/ 129 w 255"/>
                                    <a:gd name="T11" fmla="*/ 156 h 182"/>
                                    <a:gd name="T12" fmla="*/ 171 w 255"/>
                                    <a:gd name="T13" fmla="*/ 15 h 182"/>
                                    <a:gd name="T14" fmla="*/ 174 w 255"/>
                                    <a:gd name="T15" fmla="*/ 6 h 182"/>
                                    <a:gd name="T16" fmla="*/ 181 w 255"/>
                                    <a:gd name="T17" fmla="*/ 1 h 182"/>
                                    <a:gd name="T18" fmla="*/ 197 w 255"/>
                                    <a:gd name="T19" fmla="*/ 1 h 182"/>
                                    <a:gd name="T20" fmla="*/ 205 w 255"/>
                                    <a:gd name="T21" fmla="*/ 6 h 182"/>
                                    <a:gd name="T22" fmla="*/ 207 w 255"/>
                                    <a:gd name="T23" fmla="*/ 14 h 182"/>
                                    <a:gd name="T24" fmla="*/ 229 w 255"/>
                                    <a:gd name="T25" fmla="*/ 83 h 182"/>
                                    <a:gd name="T26" fmla="*/ 189 w 255"/>
                                    <a:gd name="T27" fmla="*/ 83 h 182"/>
                                    <a:gd name="T28" fmla="*/ 165 w 255"/>
                                    <a:gd name="T29" fmla="*/ 166 h 182"/>
                                    <a:gd name="T30" fmla="*/ 162 w 255"/>
                                    <a:gd name="T31" fmla="*/ 176 h 182"/>
                                    <a:gd name="T32" fmla="*/ 151 w 255"/>
                                    <a:gd name="T33"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5" h="182">
                                      <a:moveTo>
                                        <a:pt x="151" y="182"/>
                                      </a:moveTo>
                                      <a:lnTo>
                                        <a:pt x="132" y="176"/>
                                      </a:lnTo>
                                      <a:lnTo>
                                        <a:pt x="127" y="168"/>
                                      </a:lnTo>
                                      <a:lnTo>
                                        <a:pt x="129" y="163"/>
                                      </a:lnTo>
                                      <a:lnTo>
                                        <a:pt x="128" y="158"/>
                                      </a:lnTo>
                                      <a:lnTo>
                                        <a:pt x="129" y="156"/>
                                      </a:lnTo>
                                      <a:lnTo>
                                        <a:pt x="171" y="15"/>
                                      </a:lnTo>
                                      <a:lnTo>
                                        <a:pt x="174" y="6"/>
                                      </a:lnTo>
                                      <a:lnTo>
                                        <a:pt x="181" y="1"/>
                                      </a:lnTo>
                                      <a:lnTo>
                                        <a:pt x="197" y="1"/>
                                      </a:lnTo>
                                      <a:lnTo>
                                        <a:pt x="205" y="6"/>
                                      </a:lnTo>
                                      <a:lnTo>
                                        <a:pt x="207" y="14"/>
                                      </a:lnTo>
                                      <a:lnTo>
                                        <a:pt x="229" y="83"/>
                                      </a:lnTo>
                                      <a:lnTo>
                                        <a:pt x="189" y="83"/>
                                      </a:lnTo>
                                      <a:lnTo>
                                        <a:pt x="165" y="166"/>
                                      </a:lnTo>
                                      <a:lnTo>
                                        <a:pt x="162" y="176"/>
                                      </a:lnTo>
                                      <a:lnTo>
                                        <a:pt x="151" y="1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3" name="Freeform 65"/>
                              <wps:cNvSpPr>
                                <a:spLocks/>
                              </wps:cNvSpPr>
                              <wps:spPr bwMode="auto">
                                <a:xfrm>
                                  <a:off x="0" y="0"/>
                                  <a:ext cx="255" cy="182"/>
                                </a:xfrm>
                                <a:custGeom>
                                  <a:avLst/>
                                  <a:gdLst>
                                    <a:gd name="T0" fmla="*/ 110 w 255"/>
                                    <a:gd name="T1" fmla="*/ 179 h 182"/>
                                    <a:gd name="T2" fmla="*/ 100 w 255"/>
                                    <a:gd name="T3" fmla="*/ 179 h 182"/>
                                    <a:gd name="T4" fmla="*/ 93 w 255"/>
                                    <a:gd name="T5" fmla="*/ 174 h 182"/>
                                    <a:gd name="T6" fmla="*/ 90 w 255"/>
                                    <a:gd name="T7" fmla="*/ 166 h 182"/>
                                    <a:gd name="T8" fmla="*/ 64 w 255"/>
                                    <a:gd name="T9" fmla="*/ 82 h 182"/>
                                    <a:gd name="T10" fmla="*/ 103 w 255"/>
                                    <a:gd name="T11" fmla="*/ 82 h 182"/>
                                    <a:gd name="T12" fmla="*/ 126 w 255"/>
                                    <a:gd name="T13" fmla="*/ 153 h 182"/>
                                    <a:gd name="T14" fmla="*/ 128 w 255"/>
                                    <a:gd name="T15" fmla="*/ 158 h 182"/>
                                    <a:gd name="T16" fmla="*/ 125 w 255"/>
                                    <a:gd name="T17" fmla="*/ 165 h 182"/>
                                    <a:gd name="T18" fmla="*/ 127 w 255"/>
                                    <a:gd name="T19" fmla="*/ 168 h 182"/>
                                    <a:gd name="T20" fmla="*/ 124 w 255"/>
                                    <a:gd name="T21" fmla="*/ 174 h 182"/>
                                    <a:gd name="T22" fmla="*/ 114 w 255"/>
                                    <a:gd name="T23" fmla="*/ 177 h 182"/>
                                    <a:gd name="T24" fmla="*/ 110 w 255"/>
                                    <a:gd name="T25"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5" h="182">
                                      <a:moveTo>
                                        <a:pt x="110" y="179"/>
                                      </a:moveTo>
                                      <a:lnTo>
                                        <a:pt x="100" y="179"/>
                                      </a:lnTo>
                                      <a:lnTo>
                                        <a:pt x="93" y="174"/>
                                      </a:lnTo>
                                      <a:lnTo>
                                        <a:pt x="90" y="166"/>
                                      </a:lnTo>
                                      <a:lnTo>
                                        <a:pt x="64" y="82"/>
                                      </a:lnTo>
                                      <a:lnTo>
                                        <a:pt x="103" y="82"/>
                                      </a:lnTo>
                                      <a:lnTo>
                                        <a:pt x="126" y="153"/>
                                      </a:lnTo>
                                      <a:lnTo>
                                        <a:pt x="128" y="158"/>
                                      </a:lnTo>
                                      <a:lnTo>
                                        <a:pt x="125" y="165"/>
                                      </a:lnTo>
                                      <a:lnTo>
                                        <a:pt x="127" y="168"/>
                                      </a:lnTo>
                                      <a:lnTo>
                                        <a:pt x="124" y="174"/>
                                      </a:lnTo>
                                      <a:lnTo>
                                        <a:pt x="114" y="177"/>
                                      </a:lnTo>
                                      <a:lnTo>
                                        <a:pt x="11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8" name="Freeform 66"/>
                              <wps:cNvSpPr>
                                <a:spLocks/>
                              </wps:cNvSpPr>
                              <wps:spPr bwMode="auto">
                                <a:xfrm>
                                  <a:off x="0" y="0"/>
                                  <a:ext cx="255" cy="182"/>
                                </a:xfrm>
                                <a:custGeom>
                                  <a:avLst/>
                                  <a:gdLst>
                                    <a:gd name="T0" fmla="*/ 235 w 255"/>
                                    <a:gd name="T1" fmla="*/ 179 h 182"/>
                                    <a:gd name="T2" fmla="*/ 225 w 255"/>
                                    <a:gd name="T3" fmla="*/ 179 h 182"/>
                                    <a:gd name="T4" fmla="*/ 219 w 255"/>
                                    <a:gd name="T5" fmla="*/ 174 h 182"/>
                                    <a:gd name="T6" fmla="*/ 215 w 255"/>
                                    <a:gd name="T7" fmla="*/ 166 h 182"/>
                                    <a:gd name="T8" fmla="*/ 189 w 255"/>
                                    <a:gd name="T9" fmla="*/ 83 h 182"/>
                                    <a:gd name="T10" fmla="*/ 229 w 255"/>
                                    <a:gd name="T11" fmla="*/ 83 h 182"/>
                                    <a:gd name="T12" fmla="*/ 252 w 255"/>
                                    <a:gd name="T13" fmla="*/ 155 h 182"/>
                                    <a:gd name="T14" fmla="*/ 255 w 255"/>
                                    <a:gd name="T15" fmla="*/ 165 h 182"/>
                                    <a:gd name="T16" fmla="*/ 250 w 255"/>
                                    <a:gd name="T17" fmla="*/ 175 h 182"/>
                                    <a:gd name="T18" fmla="*/ 242 w 255"/>
                                    <a:gd name="T19" fmla="*/ 178 h 182"/>
                                    <a:gd name="T20" fmla="*/ 237 w 255"/>
                                    <a:gd name="T21" fmla="*/ 178 h 182"/>
                                    <a:gd name="T22" fmla="*/ 235 w 255"/>
                                    <a:gd name="T23"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5" h="182">
                                      <a:moveTo>
                                        <a:pt x="235" y="179"/>
                                      </a:moveTo>
                                      <a:lnTo>
                                        <a:pt x="225" y="179"/>
                                      </a:lnTo>
                                      <a:lnTo>
                                        <a:pt x="219" y="174"/>
                                      </a:lnTo>
                                      <a:lnTo>
                                        <a:pt x="215" y="166"/>
                                      </a:lnTo>
                                      <a:lnTo>
                                        <a:pt x="189" y="83"/>
                                      </a:lnTo>
                                      <a:lnTo>
                                        <a:pt x="229" y="83"/>
                                      </a:lnTo>
                                      <a:lnTo>
                                        <a:pt x="252" y="155"/>
                                      </a:lnTo>
                                      <a:lnTo>
                                        <a:pt x="255" y="165"/>
                                      </a:lnTo>
                                      <a:lnTo>
                                        <a:pt x="250" y="175"/>
                                      </a:lnTo>
                                      <a:lnTo>
                                        <a:pt x="242" y="178"/>
                                      </a:lnTo>
                                      <a:lnTo>
                                        <a:pt x="237" y="178"/>
                                      </a:lnTo>
                                      <a:lnTo>
                                        <a:pt x="23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9" name="Freeform 67"/>
                              <wps:cNvSpPr>
                                <a:spLocks/>
                              </wps:cNvSpPr>
                              <wps:spPr bwMode="auto">
                                <a:xfrm>
                                  <a:off x="0" y="0"/>
                                  <a:ext cx="255" cy="182"/>
                                </a:xfrm>
                                <a:custGeom>
                                  <a:avLst/>
                                  <a:gdLst>
                                    <a:gd name="T0" fmla="*/ 75 w 255"/>
                                    <a:gd name="T1" fmla="*/ 179 h 182"/>
                                    <a:gd name="T2" fmla="*/ 54 w 255"/>
                                    <a:gd name="T3" fmla="*/ 179 h 182"/>
                                    <a:gd name="T4" fmla="*/ 46 w 255"/>
                                    <a:gd name="T5" fmla="*/ 170 h 182"/>
                                    <a:gd name="T6" fmla="*/ 46 w 255"/>
                                    <a:gd name="T7" fmla="*/ 150 h 182"/>
                                    <a:gd name="T8" fmla="*/ 54 w 255"/>
                                    <a:gd name="T9" fmla="*/ 141 h 182"/>
                                    <a:gd name="T10" fmla="*/ 75 w 255"/>
                                    <a:gd name="T11" fmla="*/ 141 h 182"/>
                                    <a:gd name="T12" fmla="*/ 84 w 255"/>
                                    <a:gd name="T13" fmla="*/ 150 h 182"/>
                                    <a:gd name="T14" fmla="*/ 84 w 255"/>
                                    <a:gd name="T15" fmla="*/ 170 h 182"/>
                                    <a:gd name="T16" fmla="*/ 75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75" y="179"/>
                                      </a:moveTo>
                                      <a:lnTo>
                                        <a:pt x="54" y="179"/>
                                      </a:lnTo>
                                      <a:lnTo>
                                        <a:pt x="46" y="170"/>
                                      </a:lnTo>
                                      <a:lnTo>
                                        <a:pt x="46" y="150"/>
                                      </a:lnTo>
                                      <a:lnTo>
                                        <a:pt x="54" y="141"/>
                                      </a:lnTo>
                                      <a:lnTo>
                                        <a:pt x="75" y="141"/>
                                      </a:lnTo>
                                      <a:lnTo>
                                        <a:pt x="84" y="150"/>
                                      </a:lnTo>
                                      <a:lnTo>
                                        <a:pt x="84" y="170"/>
                                      </a:lnTo>
                                      <a:lnTo>
                                        <a:pt x="7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0" name="Freeform 68"/>
                              <wps:cNvSpPr>
                                <a:spLocks/>
                              </wps:cNvSpPr>
                              <wps:spPr bwMode="auto">
                                <a:xfrm>
                                  <a:off x="0" y="0"/>
                                  <a:ext cx="255" cy="182"/>
                                </a:xfrm>
                                <a:custGeom>
                                  <a:avLst/>
                                  <a:gdLst>
                                    <a:gd name="T0" fmla="*/ 200 w 255"/>
                                    <a:gd name="T1" fmla="*/ 179 h 182"/>
                                    <a:gd name="T2" fmla="*/ 179 w 255"/>
                                    <a:gd name="T3" fmla="*/ 179 h 182"/>
                                    <a:gd name="T4" fmla="*/ 170 w 255"/>
                                    <a:gd name="T5" fmla="*/ 170 h 182"/>
                                    <a:gd name="T6" fmla="*/ 170 w 255"/>
                                    <a:gd name="T7" fmla="*/ 150 h 182"/>
                                    <a:gd name="T8" fmla="*/ 179 w 255"/>
                                    <a:gd name="T9" fmla="*/ 141 h 182"/>
                                    <a:gd name="T10" fmla="*/ 200 w 255"/>
                                    <a:gd name="T11" fmla="*/ 141 h 182"/>
                                    <a:gd name="T12" fmla="*/ 208 w 255"/>
                                    <a:gd name="T13" fmla="*/ 150 h 182"/>
                                    <a:gd name="T14" fmla="*/ 208 w 255"/>
                                    <a:gd name="T15" fmla="*/ 170 h 182"/>
                                    <a:gd name="T16" fmla="*/ 200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200" y="179"/>
                                      </a:moveTo>
                                      <a:lnTo>
                                        <a:pt x="179" y="179"/>
                                      </a:lnTo>
                                      <a:lnTo>
                                        <a:pt x="170" y="170"/>
                                      </a:lnTo>
                                      <a:lnTo>
                                        <a:pt x="170" y="150"/>
                                      </a:lnTo>
                                      <a:lnTo>
                                        <a:pt x="179" y="141"/>
                                      </a:lnTo>
                                      <a:lnTo>
                                        <a:pt x="200" y="141"/>
                                      </a:lnTo>
                                      <a:lnTo>
                                        <a:pt x="208" y="150"/>
                                      </a:lnTo>
                                      <a:lnTo>
                                        <a:pt x="208" y="170"/>
                                      </a:lnTo>
                                      <a:lnTo>
                                        <a:pt x="20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1" name="Freeform 69"/>
                              <wps:cNvSpPr>
                                <a:spLocks/>
                              </wps:cNvSpPr>
                              <wps:spPr bwMode="auto">
                                <a:xfrm>
                                  <a:off x="0" y="0"/>
                                  <a:ext cx="255" cy="182"/>
                                </a:xfrm>
                                <a:custGeom>
                                  <a:avLst/>
                                  <a:gdLst>
                                    <a:gd name="T0" fmla="*/ 127 w 255"/>
                                    <a:gd name="T1" fmla="*/ 168 h 182"/>
                                    <a:gd name="T2" fmla="*/ 125 w 255"/>
                                    <a:gd name="T3" fmla="*/ 165 h 182"/>
                                    <a:gd name="T4" fmla="*/ 128 w 255"/>
                                    <a:gd name="T5" fmla="*/ 158 h 182"/>
                                    <a:gd name="T6" fmla="*/ 129 w 255"/>
                                    <a:gd name="T7" fmla="*/ 163 h 182"/>
                                    <a:gd name="T8" fmla="*/ 127 w 255"/>
                                    <a:gd name="T9" fmla="*/ 168 h 182"/>
                                  </a:gdLst>
                                  <a:ahLst/>
                                  <a:cxnLst>
                                    <a:cxn ang="0">
                                      <a:pos x="T0" y="T1"/>
                                    </a:cxn>
                                    <a:cxn ang="0">
                                      <a:pos x="T2" y="T3"/>
                                    </a:cxn>
                                    <a:cxn ang="0">
                                      <a:pos x="T4" y="T5"/>
                                    </a:cxn>
                                    <a:cxn ang="0">
                                      <a:pos x="T6" y="T7"/>
                                    </a:cxn>
                                    <a:cxn ang="0">
                                      <a:pos x="T8" y="T9"/>
                                    </a:cxn>
                                  </a:cxnLst>
                                  <a:rect l="0" t="0" r="r" b="b"/>
                                  <a:pathLst>
                                    <a:path w="255" h="182">
                                      <a:moveTo>
                                        <a:pt x="127" y="168"/>
                                      </a:moveTo>
                                      <a:lnTo>
                                        <a:pt x="125" y="165"/>
                                      </a:lnTo>
                                      <a:lnTo>
                                        <a:pt x="128" y="158"/>
                                      </a:lnTo>
                                      <a:lnTo>
                                        <a:pt x="129" y="163"/>
                                      </a:lnTo>
                                      <a:lnTo>
                                        <a:pt x="127" y="16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2" name="Freeform 70"/>
                              <wps:cNvSpPr>
                                <a:spLocks/>
                              </wps:cNvSpPr>
                              <wps:spPr bwMode="auto">
                                <a:xfrm>
                                  <a:off x="0" y="0"/>
                                  <a:ext cx="255" cy="182"/>
                                </a:xfrm>
                                <a:custGeom>
                                  <a:avLst/>
                                  <a:gdLst>
                                    <a:gd name="T0" fmla="*/ 240 w 255"/>
                                    <a:gd name="T1" fmla="*/ 179 h 182"/>
                                    <a:gd name="T2" fmla="*/ 237 w 255"/>
                                    <a:gd name="T3" fmla="*/ 178 h 182"/>
                                    <a:gd name="T4" fmla="*/ 242 w 255"/>
                                    <a:gd name="T5" fmla="*/ 178 h 182"/>
                                    <a:gd name="T6" fmla="*/ 240 w 255"/>
                                    <a:gd name="T7" fmla="*/ 179 h 182"/>
                                  </a:gdLst>
                                  <a:ahLst/>
                                  <a:cxnLst>
                                    <a:cxn ang="0">
                                      <a:pos x="T0" y="T1"/>
                                    </a:cxn>
                                    <a:cxn ang="0">
                                      <a:pos x="T2" y="T3"/>
                                    </a:cxn>
                                    <a:cxn ang="0">
                                      <a:pos x="T4" y="T5"/>
                                    </a:cxn>
                                    <a:cxn ang="0">
                                      <a:pos x="T6" y="T7"/>
                                    </a:cxn>
                                  </a:cxnLst>
                                  <a:rect l="0" t="0" r="r" b="b"/>
                                  <a:pathLst>
                                    <a:path w="255" h="182">
                                      <a:moveTo>
                                        <a:pt x="240" y="179"/>
                                      </a:moveTo>
                                      <a:lnTo>
                                        <a:pt x="237" y="178"/>
                                      </a:lnTo>
                                      <a:lnTo>
                                        <a:pt x="242" y="178"/>
                                      </a:lnTo>
                                      <a:lnTo>
                                        <a:pt x="24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5598654" id="Group 3134" o:spid="_x0000_s1026" style="width:12.95pt;height:9.05pt;mso-position-horizontal-relative:char;mso-position-vertical-relative:line" coordsize="2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">
                      <v:shape id="Freeform 63" o:spid="_x0000_s1027"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" path="m25,181l5,175,,165,2,155,45,13,47,5,55,,72,r7,5l81,12r22,70l64,82,39,165r-4,10l25,181xe" filled="f" stroked="f">
                        <v:path arrowok="t" o:connecttype="custom" o:connectlocs="25,181;5,175;0,165;2,155;45,13;47,5;55,0;72,0;79,5;81,12;103,82;64,82;39,165;35,175;25,181" o:connectangles="0,0,0,0,0,0,0,0,0,0,0,0,0,0,0"/>
                      </v:shape>
                      <v:shape id="Freeform 64" o:spid="_x0000_s1028"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" path="m151,182r-19,-6l127,168r2,-5l128,158r1,-2l171,15r3,-9l181,1r16,l205,6r2,8l229,83r-40,l165,166r-3,10l151,182xe" filled="f" stroked="f">
                        <v:path arrowok="t" o:connecttype="custom" o:connectlocs="151,182;132,176;127,168;129,163;128,158;129,156;171,15;174,6;181,1;197,1;205,6;207,14;229,83;189,83;165,166;162,176;151,182" o:connectangles="0,0,0,0,0,0,0,0,0,0,0,0,0,0,0,0,0"/>
                      </v:shape>
                      <v:shape id="Freeform 65" o:spid="_x0000_s1029"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" path="m110,179r-10,l93,174r-3,-8l64,82r39,l126,153r2,5l125,165r2,3l124,174r-10,3l110,179xe" filled="f" stroked="f">
                        <v:path arrowok="t" o:connecttype="custom" o:connectlocs="110,179;100,179;93,174;90,166;64,82;103,82;126,153;128,158;125,165;127,168;124,174;114,177;110,179" o:connectangles="0,0,0,0,0,0,0,0,0,0,0,0,0"/>
                      </v:shape>
                      <v:shape id="Freeform 66" o:spid="_x0000_s1030"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" path="m235,179r-10,l219,174r-4,-8l189,83r40,l252,155r3,10l250,175r-8,3l237,178r-2,1xe" filled="f" stroked="f">
                        <v:path arrowok="t" o:connecttype="custom" o:connectlocs="235,179;225,179;219,174;215,166;189,83;229,83;252,155;255,165;250,175;242,178;237,178;235,179" o:connectangles="0,0,0,0,0,0,0,0,0,0,0,0"/>
                      </v:shape>
                      <v:shape id="Freeform 67" o:spid="_x0000_s1031"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" path="m75,179r-21,l46,170r,-20l54,141r21,l84,150r,20l75,179xe" filled="f" stroked="f">
                        <v:path arrowok="t" o:connecttype="custom" o:connectlocs="75,179;54,179;46,170;46,150;54,141;75,141;84,150;84,170;75,179" o:connectangles="0,0,0,0,0,0,0,0,0"/>
                      </v:shape>
                      <v:shape id="Freeform 68" o:spid="_x0000_s1032"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" path="m200,179r-21,l170,170r,-20l179,141r21,l208,150r,20l200,179xe" filled="f" stroked="f">
                        <v:path arrowok="t" o:connecttype="custom" o:connectlocs="200,179;179,179;170,170;170,150;179,141;200,141;208,150;208,170;200,179" o:connectangles="0,0,0,0,0,0,0,0,0"/>
                      </v:shape>
                      <v:shape id="Freeform 69" o:spid="_x0000_s1033"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" path="m127,168r-2,-3l128,158r1,5l127,168xe" filled="f" stroked="f">
                        <v:path arrowok="t" o:connecttype="custom" o:connectlocs="127,168;125,165;128,158;129,163;127,168" o:connectangles="0,0,0,0,0"/>
                      </v:shape>
                      <v:shape id="Freeform 70" o:spid="_x0000_s1034"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" path="m240,179r-3,-1l242,178r-2,1xe" filled="f" stroked="f">
                        <v:path arrowok="t" o:connecttype="custom" o:connectlocs="240,179;237,178;242,178;240,179" o:connectangles="0,0,0,0"/>
                      </v:shape>
                      <w10:anchorlock/>
                    </v:group>
                  </w:pict>
                </mc:Fallback>
              </mc:AlternateContent>
            </w:r>
          </w:p>
        </w:tc>
        <w:tc>
          <w:tcPr>
            <w:tcW w:w="3261" w:type="dxa"/>
          </w:tcPr>
          <w:p w:rsidR="001F46ED" w:rsidRPr="002076F3" w:rsidRDefault="001F46ED" w:rsidP="00143A12">
            <w:pPr>
              <w:pStyle w:val="Bodytext95pt6spaceatleast12"/>
            </w:pPr>
            <w:r w:rsidRPr="002076F3">
              <w:t>Opportunities to engage with:</w:t>
            </w:r>
          </w:p>
          <w:p w:rsidR="001F46ED" w:rsidRPr="002076F3" w:rsidRDefault="001F46ED" w:rsidP="00C8223F">
            <w:pPr>
              <w:pStyle w:val="Bodytext10pt0spaceatleast12"/>
            </w:pPr>
            <w:r w:rsidRPr="002076F3">
              <w:rPr>
                <w:rFonts w:cs="Arial"/>
                <w:noProof/>
                <w:lang w:eastAsia="zh-CN"/>
              </w:rPr>
              <mc:AlternateContent>
                <mc:Choice Requires="wpg">
                  <w:drawing>
                    <wp:inline distT="0" distB="0" distL="0" distR="0" wp14:anchorId="6EA59091" wp14:editId="60A801E3">
                      <wp:extent cx="121494" cy="134596"/>
                      <wp:effectExtent l="0" t="0" r="5715" b="0"/>
                      <wp:docPr id="1897" name="Group 189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1494" cy="134596"/>
                                <a:chOff x="0" y="0"/>
                                <a:chExt cx="199" cy="231"/>
                              </a:xfrm>
                              <a:solidFill>
                                <a:srgbClr val="94C634"/>
                              </a:solidFill>
                            </wpg:grpSpPr>
                            <wps:wsp>
                              <wps:cNvPr id="1898"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9"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0"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4"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5"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6"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7FE04AD" id="Group 1897" o:spid="_x0000_s1026" style="width:9.55pt;height:10.6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">
                      <o:lock v:ext="edit" aspectratio="t"/>
                      <v:shape id="Freeform 3" o:spid="_x0000_s1027"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" path="m162,199r-125,l33,195r,-9l37,182r125,l166,186r,9l162,199xe" filled="f" stroked="f">
                        <v:path arrowok="t" o:connecttype="custom" o:connectlocs="162,199;37,199;33,195;33,186;37,182;162,182;166,186;166,195;162,199" o:connectangles="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285D3B02" wp14:editId="1BAD7187">
                      <wp:extent cx="134282" cy="134282"/>
                      <wp:effectExtent l="0" t="0" r="0" b="0"/>
                      <wp:docPr id="1927" name="Group 192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4282" cy="134282"/>
                                <a:chOff x="0" y="0"/>
                                <a:chExt cx="247" cy="246"/>
                              </a:xfrm>
                              <a:solidFill>
                                <a:srgbClr val="94C634"/>
                              </a:solidFill>
                            </wpg:grpSpPr>
                            <wps:wsp>
                              <wps:cNvPr id="1928" name="Freeform 1928"/>
                              <wps:cNvSpPr>
                                <a:spLocks/>
                              </wps:cNvSpPr>
                              <wps:spPr bwMode="auto">
                                <a:xfrm>
                                  <a:off x="0" y="0"/>
                                  <a:ext cx="247" cy="246"/>
                                </a:xfrm>
                                <a:custGeom>
                                  <a:avLst/>
                                  <a:gdLst>
                                    <a:gd name="T0" fmla="*/ 123 w 247"/>
                                    <a:gd name="T1" fmla="*/ 123 h 246"/>
                                    <a:gd name="T2" fmla="*/ 0 w 247"/>
                                    <a:gd name="T3" fmla="*/ 123 h 246"/>
                                    <a:gd name="T4" fmla="*/ 0 w 247"/>
                                    <a:gd name="T5" fmla="*/ 0 h 246"/>
                                    <a:gd name="T6" fmla="*/ 123 w 247"/>
                                    <a:gd name="T7" fmla="*/ 0 h 246"/>
                                    <a:gd name="T8" fmla="*/ 123 w 247"/>
                                    <a:gd name="T9" fmla="*/ 25 h 246"/>
                                    <a:gd name="T10" fmla="*/ 57 w 247"/>
                                    <a:gd name="T11" fmla="*/ 25 h 246"/>
                                    <a:gd name="T12" fmla="*/ 53 w 247"/>
                                    <a:gd name="T13" fmla="*/ 28 h 246"/>
                                    <a:gd name="T14" fmla="*/ 53 w 247"/>
                                    <a:gd name="T15" fmla="*/ 56 h 246"/>
                                    <a:gd name="T16" fmla="*/ 26 w 247"/>
                                    <a:gd name="T17" fmla="*/ 56 h 246"/>
                                    <a:gd name="T18" fmla="*/ 22 w 247"/>
                                    <a:gd name="T19" fmla="*/ 59 h 246"/>
                                    <a:gd name="T20" fmla="*/ 22 w 247"/>
                                    <a:gd name="T21" fmla="*/ 67 h 246"/>
                                    <a:gd name="T22" fmla="*/ 25 w 247"/>
                                    <a:gd name="T23" fmla="*/ 71 h 246"/>
                                    <a:gd name="T24" fmla="*/ 54 w 247"/>
                                    <a:gd name="T25" fmla="*/ 71 h 246"/>
                                    <a:gd name="T26" fmla="*/ 54 w 247"/>
                                    <a:gd name="T27" fmla="*/ 98 h 246"/>
                                    <a:gd name="T28" fmla="*/ 57 w 247"/>
                                    <a:gd name="T29" fmla="*/ 102 h 246"/>
                                    <a:gd name="T30" fmla="*/ 123 w 247"/>
                                    <a:gd name="T31" fmla="*/ 102 h 246"/>
                                    <a:gd name="T32" fmla="*/ 123 w 247"/>
                                    <a:gd name="T33" fmla="*/ 123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7" h="246">
                                      <a:moveTo>
                                        <a:pt x="123" y="123"/>
                                      </a:moveTo>
                                      <a:lnTo>
                                        <a:pt x="0" y="123"/>
                                      </a:lnTo>
                                      <a:lnTo>
                                        <a:pt x="0" y="0"/>
                                      </a:lnTo>
                                      <a:lnTo>
                                        <a:pt x="123" y="0"/>
                                      </a:lnTo>
                                      <a:lnTo>
                                        <a:pt x="123" y="25"/>
                                      </a:lnTo>
                                      <a:lnTo>
                                        <a:pt x="57" y="25"/>
                                      </a:lnTo>
                                      <a:lnTo>
                                        <a:pt x="53" y="28"/>
                                      </a:lnTo>
                                      <a:lnTo>
                                        <a:pt x="53" y="56"/>
                                      </a:lnTo>
                                      <a:lnTo>
                                        <a:pt x="26" y="56"/>
                                      </a:lnTo>
                                      <a:lnTo>
                                        <a:pt x="22" y="59"/>
                                      </a:lnTo>
                                      <a:lnTo>
                                        <a:pt x="22" y="67"/>
                                      </a:lnTo>
                                      <a:lnTo>
                                        <a:pt x="25" y="71"/>
                                      </a:lnTo>
                                      <a:lnTo>
                                        <a:pt x="54" y="71"/>
                                      </a:lnTo>
                                      <a:lnTo>
                                        <a:pt x="54" y="98"/>
                                      </a:lnTo>
                                      <a:lnTo>
                                        <a:pt x="57" y="102"/>
                                      </a:lnTo>
                                      <a:lnTo>
                                        <a:pt x="123" y="102"/>
                                      </a:lnTo>
                                      <a:lnTo>
                                        <a:pt x="123" y="1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9" name="Freeform 37"/>
                              <wps:cNvSpPr>
                                <a:spLocks/>
                              </wps:cNvSpPr>
                              <wps:spPr bwMode="auto">
                                <a:xfrm>
                                  <a:off x="0" y="0"/>
                                  <a:ext cx="247" cy="246"/>
                                </a:xfrm>
                                <a:custGeom>
                                  <a:avLst/>
                                  <a:gdLst>
                                    <a:gd name="T0" fmla="*/ 123 w 247"/>
                                    <a:gd name="T1" fmla="*/ 102 h 246"/>
                                    <a:gd name="T2" fmla="*/ 65 w 247"/>
                                    <a:gd name="T3" fmla="*/ 102 h 246"/>
                                    <a:gd name="T4" fmla="*/ 69 w 247"/>
                                    <a:gd name="T5" fmla="*/ 99 h 246"/>
                                    <a:gd name="T6" fmla="*/ 69 w 247"/>
                                    <a:gd name="T7" fmla="*/ 71 h 246"/>
                                    <a:gd name="T8" fmla="*/ 96 w 247"/>
                                    <a:gd name="T9" fmla="*/ 71 h 246"/>
                                    <a:gd name="T10" fmla="*/ 99 w 247"/>
                                    <a:gd name="T11" fmla="*/ 68 h 246"/>
                                    <a:gd name="T12" fmla="*/ 99 w 247"/>
                                    <a:gd name="T13" fmla="*/ 63 h 246"/>
                                    <a:gd name="T14" fmla="*/ 99 w 247"/>
                                    <a:gd name="T15" fmla="*/ 60 h 246"/>
                                    <a:gd name="T16" fmla="*/ 96 w 247"/>
                                    <a:gd name="T17" fmla="*/ 56 h 246"/>
                                    <a:gd name="T18" fmla="*/ 68 w 247"/>
                                    <a:gd name="T19" fmla="*/ 56 h 246"/>
                                    <a:gd name="T20" fmla="*/ 68 w 247"/>
                                    <a:gd name="T21" fmla="*/ 29 h 246"/>
                                    <a:gd name="T22" fmla="*/ 65 w 247"/>
                                    <a:gd name="T23" fmla="*/ 25 h 246"/>
                                    <a:gd name="T24" fmla="*/ 123 w 247"/>
                                    <a:gd name="T25" fmla="*/ 25 h 246"/>
                                    <a:gd name="T26" fmla="*/ 123 w 247"/>
                                    <a:gd name="T27" fmla="*/ 102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7" h="246">
                                      <a:moveTo>
                                        <a:pt x="123" y="102"/>
                                      </a:moveTo>
                                      <a:lnTo>
                                        <a:pt x="65" y="102"/>
                                      </a:lnTo>
                                      <a:lnTo>
                                        <a:pt x="69" y="99"/>
                                      </a:lnTo>
                                      <a:lnTo>
                                        <a:pt x="69" y="71"/>
                                      </a:lnTo>
                                      <a:lnTo>
                                        <a:pt x="96" y="71"/>
                                      </a:lnTo>
                                      <a:lnTo>
                                        <a:pt x="99" y="68"/>
                                      </a:lnTo>
                                      <a:lnTo>
                                        <a:pt x="99" y="63"/>
                                      </a:lnTo>
                                      <a:lnTo>
                                        <a:pt x="99" y="60"/>
                                      </a:lnTo>
                                      <a:lnTo>
                                        <a:pt x="96" y="56"/>
                                      </a:lnTo>
                                      <a:lnTo>
                                        <a:pt x="68" y="56"/>
                                      </a:lnTo>
                                      <a:lnTo>
                                        <a:pt x="68" y="29"/>
                                      </a:lnTo>
                                      <a:lnTo>
                                        <a:pt x="65" y="25"/>
                                      </a:lnTo>
                                      <a:lnTo>
                                        <a:pt x="123" y="25"/>
                                      </a:lnTo>
                                      <a:lnTo>
                                        <a:pt x="123" y="10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0" name="Freeform 38"/>
                              <wps:cNvSpPr>
                                <a:spLocks/>
                              </wps:cNvSpPr>
                              <wps:spPr bwMode="auto">
                                <a:xfrm>
                                  <a:off x="0" y="0"/>
                                  <a:ext cx="247" cy="246"/>
                                </a:xfrm>
                                <a:custGeom>
                                  <a:avLst/>
                                  <a:gdLst>
                                    <a:gd name="T0" fmla="*/ 220 w 247"/>
                                    <a:gd name="T1" fmla="*/ 69 h 246"/>
                                    <a:gd name="T2" fmla="*/ 150 w 247"/>
                                    <a:gd name="T3" fmla="*/ 69 h 246"/>
                                    <a:gd name="T4" fmla="*/ 147 w 247"/>
                                    <a:gd name="T5" fmla="*/ 66 h 246"/>
                                    <a:gd name="T6" fmla="*/ 147 w 247"/>
                                    <a:gd name="T7" fmla="*/ 58 h 246"/>
                                    <a:gd name="T8" fmla="*/ 150 w 247"/>
                                    <a:gd name="T9" fmla="*/ 54 h 246"/>
                                    <a:gd name="T10" fmla="*/ 220 w 247"/>
                                    <a:gd name="T11" fmla="*/ 54 h 246"/>
                                    <a:gd name="T12" fmla="*/ 223 w 247"/>
                                    <a:gd name="T13" fmla="*/ 58 h 246"/>
                                    <a:gd name="T14" fmla="*/ 223 w 247"/>
                                    <a:gd name="T15" fmla="*/ 66 h 246"/>
                                    <a:gd name="T16" fmla="*/ 220 w 247"/>
                                    <a:gd name="T17" fmla="*/ 6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46">
                                      <a:moveTo>
                                        <a:pt x="220" y="69"/>
                                      </a:moveTo>
                                      <a:lnTo>
                                        <a:pt x="150" y="69"/>
                                      </a:lnTo>
                                      <a:lnTo>
                                        <a:pt x="147" y="66"/>
                                      </a:lnTo>
                                      <a:lnTo>
                                        <a:pt x="147" y="58"/>
                                      </a:lnTo>
                                      <a:lnTo>
                                        <a:pt x="150" y="54"/>
                                      </a:lnTo>
                                      <a:lnTo>
                                        <a:pt x="220" y="54"/>
                                      </a:lnTo>
                                      <a:lnTo>
                                        <a:pt x="223" y="58"/>
                                      </a:lnTo>
                                      <a:lnTo>
                                        <a:pt x="223" y="66"/>
                                      </a:lnTo>
                                      <a:lnTo>
                                        <a:pt x="220" y="6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1" name="Freeform 39"/>
                              <wps:cNvSpPr>
                                <a:spLocks/>
                              </wps:cNvSpPr>
                              <wps:spPr bwMode="auto">
                                <a:xfrm>
                                  <a:off x="0" y="0"/>
                                  <a:ext cx="247" cy="246"/>
                                </a:xfrm>
                                <a:custGeom>
                                  <a:avLst/>
                                  <a:gdLst>
                                    <a:gd name="T0" fmla="*/ 247 w 247"/>
                                    <a:gd name="T1" fmla="*/ 246 h 246"/>
                                    <a:gd name="T2" fmla="*/ 123 w 247"/>
                                    <a:gd name="T3" fmla="*/ 246 h 246"/>
                                    <a:gd name="T4" fmla="*/ 123 w 247"/>
                                    <a:gd name="T5" fmla="*/ 123 h 246"/>
                                    <a:gd name="T6" fmla="*/ 247 w 247"/>
                                    <a:gd name="T7" fmla="*/ 123 h 246"/>
                                    <a:gd name="T8" fmla="*/ 247 w 247"/>
                                    <a:gd name="T9" fmla="*/ 146 h 246"/>
                                    <a:gd name="T10" fmla="*/ 182 w 247"/>
                                    <a:gd name="T11" fmla="*/ 146 h 246"/>
                                    <a:gd name="T12" fmla="*/ 179 w 247"/>
                                    <a:gd name="T13" fmla="*/ 150 h 246"/>
                                    <a:gd name="T14" fmla="*/ 180 w 247"/>
                                    <a:gd name="T15" fmla="*/ 153 h 246"/>
                                    <a:gd name="T16" fmla="*/ 180 w 247"/>
                                    <a:gd name="T17" fmla="*/ 157 h 246"/>
                                    <a:gd name="T18" fmla="*/ 183 w 247"/>
                                    <a:gd name="T19" fmla="*/ 161 h 246"/>
                                    <a:gd name="T20" fmla="*/ 247 w 247"/>
                                    <a:gd name="T21" fmla="*/ 161 h 246"/>
                                    <a:gd name="T22" fmla="*/ 247 w 247"/>
                                    <a:gd name="T23" fmla="*/ 177 h 246"/>
                                    <a:gd name="T24" fmla="*/ 152 w 247"/>
                                    <a:gd name="T25" fmla="*/ 177 h 246"/>
                                    <a:gd name="T26" fmla="*/ 149 w 247"/>
                                    <a:gd name="T27" fmla="*/ 180 h 246"/>
                                    <a:gd name="T28" fmla="*/ 149 w 247"/>
                                    <a:gd name="T29" fmla="*/ 188 h 246"/>
                                    <a:gd name="T30" fmla="*/ 152 w 247"/>
                                    <a:gd name="T31" fmla="*/ 192 h 246"/>
                                    <a:gd name="T32" fmla="*/ 247 w 247"/>
                                    <a:gd name="T33" fmla="*/ 192 h 246"/>
                                    <a:gd name="T34" fmla="*/ 247 w 247"/>
                                    <a:gd name="T35" fmla="*/ 208 h 246"/>
                                    <a:gd name="T36" fmla="*/ 183 w 247"/>
                                    <a:gd name="T37" fmla="*/ 208 h 246"/>
                                    <a:gd name="T38" fmla="*/ 180 w 247"/>
                                    <a:gd name="T39" fmla="*/ 211 h 246"/>
                                    <a:gd name="T40" fmla="*/ 180 w 247"/>
                                    <a:gd name="T41" fmla="*/ 219 h 246"/>
                                    <a:gd name="T42" fmla="*/ 182 w 247"/>
                                    <a:gd name="T43" fmla="*/ 223 h 246"/>
                                    <a:gd name="T44" fmla="*/ 247 w 247"/>
                                    <a:gd name="T45" fmla="*/ 223 h 246"/>
                                    <a:gd name="T46" fmla="*/ 247 w 247"/>
                                    <a:gd name="T47"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246">
                                      <a:moveTo>
                                        <a:pt x="247" y="246"/>
                                      </a:moveTo>
                                      <a:lnTo>
                                        <a:pt x="123" y="246"/>
                                      </a:lnTo>
                                      <a:lnTo>
                                        <a:pt x="123" y="123"/>
                                      </a:lnTo>
                                      <a:lnTo>
                                        <a:pt x="247" y="123"/>
                                      </a:lnTo>
                                      <a:lnTo>
                                        <a:pt x="247" y="146"/>
                                      </a:lnTo>
                                      <a:lnTo>
                                        <a:pt x="182" y="146"/>
                                      </a:lnTo>
                                      <a:lnTo>
                                        <a:pt x="179" y="150"/>
                                      </a:lnTo>
                                      <a:lnTo>
                                        <a:pt x="180" y="153"/>
                                      </a:lnTo>
                                      <a:lnTo>
                                        <a:pt x="180" y="157"/>
                                      </a:lnTo>
                                      <a:lnTo>
                                        <a:pt x="183" y="161"/>
                                      </a:lnTo>
                                      <a:lnTo>
                                        <a:pt x="247" y="161"/>
                                      </a:lnTo>
                                      <a:lnTo>
                                        <a:pt x="247" y="177"/>
                                      </a:lnTo>
                                      <a:lnTo>
                                        <a:pt x="152" y="177"/>
                                      </a:lnTo>
                                      <a:lnTo>
                                        <a:pt x="149" y="180"/>
                                      </a:lnTo>
                                      <a:lnTo>
                                        <a:pt x="149" y="188"/>
                                      </a:lnTo>
                                      <a:lnTo>
                                        <a:pt x="152" y="192"/>
                                      </a:lnTo>
                                      <a:lnTo>
                                        <a:pt x="247" y="192"/>
                                      </a:lnTo>
                                      <a:lnTo>
                                        <a:pt x="247" y="208"/>
                                      </a:lnTo>
                                      <a:lnTo>
                                        <a:pt x="183" y="208"/>
                                      </a:lnTo>
                                      <a:lnTo>
                                        <a:pt x="180" y="211"/>
                                      </a:lnTo>
                                      <a:lnTo>
                                        <a:pt x="180" y="219"/>
                                      </a:lnTo>
                                      <a:lnTo>
                                        <a:pt x="182" y="223"/>
                                      </a:lnTo>
                                      <a:lnTo>
                                        <a:pt x="247" y="223"/>
                                      </a:lnTo>
                                      <a:lnTo>
                                        <a:pt x="247"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2" name="Freeform 40"/>
                              <wps:cNvSpPr>
                                <a:spLocks/>
                              </wps:cNvSpPr>
                              <wps:spPr bwMode="auto">
                                <a:xfrm>
                                  <a:off x="0" y="0"/>
                                  <a:ext cx="247" cy="246"/>
                                </a:xfrm>
                                <a:custGeom>
                                  <a:avLst/>
                                  <a:gdLst>
                                    <a:gd name="T0" fmla="*/ 247 w 247"/>
                                    <a:gd name="T1" fmla="*/ 161 h 246"/>
                                    <a:gd name="T2" fmla="*/ 191 w 247"/>
                                    <a:gd name="T3" fmla="*/ 161 h 246"/>
                                    <a:gd name="T4" fmla="*/ 195 w 247"/>
                                    <a:gd name="T5" fmla="*/ 158 h 246"/>
                                    <a:gd name="T6" fmla="*/ 195 w 247"/>
                                    <a:gd name="T7" fmla="*/ 150 h 246"/>
                                    <a:gd name="T8" fmla="*/ 192 w 247"/>
                                    <a:gd name="T9" fmla="*/ 146 h 246"/>
                                    <a:gd name="T10" fmla="*/ 247 w 247"/>
                                    <a:gd name="T11" fmla="*/ 146 h 246"/>
                                    <a:gd name="T12" fmla="*/ 247 w 247"/>
                                    <a:gd name="T13" fmla="*/ 161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61"/>
                                      </a:moveTo>
                                      <a:lnTo>
                                        <a:pt x="191" y="161"/>
                                      </a:lnTo>
                                      <a:lnTo>
                                        <a:pt x="195" y="158"/>
                                      </a:lnTo>
                                      <a:lnTo>
                                        <a:pt x="195" y="150"/>
                                      </a:lnTo>
                                      <a:lnTo>
                                        <a:pt x="192" y="146"/>
                                      </a:lnTo>
                                      <a:lnTo>
                                        <a:pt x="247" y="146"/>
                                      </a:lnTo>
                                      <a:lnTo>
                                        <a:pt x="247"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3" name="Freeform 41"/>
                              <wps:cNvSpPr>
                                <a:spLocks/>
                              </wps:cNvSpPr>
                              <wps:spPr bwMode="auto">
                                <a:xfrm>
                                  <a:off x="0" y="0"/>
                                  <a:ext cx="247" cy="246"/>
                                </a:xfrm>
                                <a:custGeom>
                                  <a:avLst/>
                                  <a:gdLst>
                                    <a:gd name="T0" fmla="*/ 35 w 247"/>
                                    <a:gd name="T1" fmla="*/ 219 h 246"/>
                                    <a:gd name="T2" fmla="*/ 32 w 247"/>
                                    <a:gd name="T3" fmla="*/ 219 h 246"/>
                                    <a:gd name="T4" fmla="*/ 30 w 247"/>
                                    <a:gd name="T5" fmla="*/ 218 h 246"/>
                                    <a:gd name="T6" fmla="*/ 25 w 247"/>
                                    <a:gd name="T7" fmla="*/ 213 h 246"/>
                                    <a:gd name="T8" fmla="*/ 25 w 247"/>
                                    <a:gd name="T9" fmla="*/ 208 h 246"/>
                                    <a:gd name="T10" fmla="*/ 28 w 247"/>
                                    <a:gd name="T11" fmla="*/ 205 h 246"/>
                                    <a:gd name="T12" fmla="*/ 50 w 247"/>
                                    <a:gd name="T13" fmla="*/ 183 h 246"/>
                                    <a:gd name="T14" fmla="*/ 28 w 247"/>
                                    <a:gd name="T15" fmla="*/ 162 h 246"/>
                                    <a:gd name="T16" fmla="*/ 25 w 247"/>
                                    <a:gd name="T17" fmla="*/ 159 h 246"/>
                                    <a:gd name="T18" fmla="*/ 25 w 247"/>
                                    <a:gd name="T19" fmla="*/ 153 h 246"/>
                                    <a:gd name="T20" fmla="*/ 28 w 247"/>
                                    <a:gd name="T21" fmla="*/ 150 h 246"/>
                                    <a:gd name="T22" fmla="*/ 31 w 247"/>
                                    <a:gd name="T23" fmla="*/ 147 h 246"/>
                                    <a:gd name="T24" fmla="*/ 36 w 247"/>
                                    <a:gd name="T25" fmla="*/ 147 h 246"/>
                                    <a:gd name="T26" fmla="*/ 39 w 247"/>
                                    <a:gd name="T27" fmla="*/ 150 h 246"/>
                                    <a:gd name="T28" fmla="*/ 61 w 247"/>
                                    <a:gd name="T29" fmla="*/ 172 h 246"/>
                                    <a:gd name="T30" fmla="*/ 84 w 247"/>
                                    <a:gd name="T31" fmla="*/ 172 h 246"/>
                                    <a:gd name="T32" fmla="*/ 72 w 247"/>
                                    <a:gd name="T33" fmla="*/ 183 h 246"/>
                                    <a:gd name="T34" fmla="*/ 83 w 247"/>
                                    <a:gd name="T35" fmla="*/ 195 h 246"/>
                                    <a:gd name="T36" fmla="*/ 60 w 247"/>
                                    <a:gd name="T37" fmla="*/ 195 h 246"/>
                                    <a:gd name="T38" fmla="*/ 39 w 247"/>
                                    <a:gd name="T39" fmla="*/ 216 h 246"/>
                                    <a:gd name="T40" fmla="*/ 37 w 247"/>
                                    <a:gd name="T41" fmla="*/ 218 h 246"/>
                                    <a:gd name="T42" fmla="*/ 35 w 247"/>
                                    <a:gd name="T43"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7" h="246">
                                      <a:moveTo>
                                        <a:pt x="35" y="219"/>
                                      </a:moveTo>
                                      <a:lnTo>
                                        <a:pt x="32" y="219"/>
                                      </a:lnTo>
                                      <a:lnTo>
                                        <a:pt x="30" y="218"/>
                                      </a:lnTo>
                                      <a:lnTo>
                                        <a:pt x="25" y="213"/>
                                      </a:lnTo>
                                      <a:lnTo>
                                        <a:pt x="25" y="208"/>
                                      </a:lnTo>
                                      <a:lnTo>
                                        <a:pt x="28" y="205"/>
                                      </a:lnTo>
                                      <a:lnTo>
                                        <a:pt x="50" y="183"/>
                                      </a:lnTo>
                                      <a:lnTo>
                                        <a:pt x="28" y="162"/>
                                      </a:lnTo>
                                      <a:lnTo>
                                        <a:pt x="25" y="159"/>
                                      </a:lnTo>
                                      <a:lnTo>
                                        <a:pt x="25" y="153"/>
                                      </a:lnTo>
                                      <a:lnTo>
                                        <a:pt x="28" y="150"/>
                                      </a:lnTo>
                                      <a:lnTo>
                                        <a:pt x="31" y="147"/>
                                      </a:lnTo>
                                      <a:lnTo>
                                        <a:pt x="36" y="147"/>
                                      </a:lnTo>
                                      <a:lnTo>
                                        <a:pt x="39" y="150"/>
                                      </a:lnTo>
                                      <a:lnTo>
                                        <a:pt x="61" y="172"/>
                                      </a:lnTo>
                                      <a:lnTo>
                                        <a:pt x="84" y="172"/>
                                      </a:lnTo>
                                      <a:lnTo>
                                        <a:pt x="72" y="183"/>
                                      </a:lnTo>
                                      <a:lnTo>
                                        <a:pt x="83" y="195"/>
                                      </a:lnTo>
                                      <a:lnTo>
                                        <a:pt x="60" y="195"/>
                                      </a:lnTo>
                                      <a:lnTo>
                                        <a:pt x="39" y="216"/>
                                      </a:lnTo>
                                      <a:lnTo>
                                        <a:pt x="37" y="218"/>
                                      </a:lnTo>
                                      <a:lnTo>
                                        <a:pt x="35"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4" name="Freeform 42"/>
                              <wps:cNvSpPr>
                                <a:spLocks/>
                              </wps:cNvSpPr>
                              <wps:spPr bwMode="auto">
                                <a:xfrm>
                                  <a:off x="0" y="0"/>
                                  <a:ext cx="247" cy="246"/>
                                </a:xfrm>
                                <a:custGeom>
                                  <a:avLst/>
                                  <a:gdLst>
                                    <a:gd name="T0" fmla="*/ 84 w 247"/>
                                    <a:gd name="T1" fmla="*/ 172 h 246"/>
                                    <a:gd name="T2" fmla="*/ 61 w 247"/>
                                    <a:gd name="T3" fmla="*/ 172 h 246"/>
                                    <a:gd name="T4" fmla="*/ 86 w 247"/>
                                    <a:gd name="T5" fmla="*/ 147 h 246"/>
                                    <a:gd name="T6" fmla="*/ 91 w 247"/>
                                    <a:gd name="T7" fmla="*/ 147 h 246"/>
                                    <a:gd name="T8" fmla="*/ 97 w 247"/>
                                    <a:gd name="T9" fmla="*/ 153 h 246"/>
                                    <a:gd name="T10" fmla="*/ 97 w 247"/>
                                    <a:gd name="T11" fmla="*/ 159 h 246"/>
                                    <a:gd name="T12" fmla="*/ 84 w 247"/>
                                    <a:gd name="T13" fmla="*/ 17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84" y="172"/>
                                      </a:moveTo>
                                      <a:lnTo>
                                        <a:pt x="61" y="172"/>
                                      </a:lnTo>
                                      <a:lnTo>
                                        <a:pt x="86" y="147"/>
                                      </a:lnTo>
                                      <a:lnTo>
                                        <a:pt x="91" y="147"/>
                                      </a:lnTo>
                                      <a:lnTo>
                                        <a:pt x="97" y="153"/>
                                      </a:lnTo>
                                      <a:lnTo>
                                        <a:pt x="97" y="159"/>
                                      </a:lnTo>
                                      <a:lnTo>
                                        <a:pt x="84" y="1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5" name="Freeform 43"/>
                              <wps:cNvSpPr>
                                <a:spLocks/>
                              </wps:cNvSpPr>
                              <wps:spPr bwMode="auto">
                                <a:xfrm>
                                  <a:off x="0" y="0"/>
                                  <a:ext cx="247" cy="246"/>
                                </a:xfrm>
                                <a:custGeom>
                                  <a:avLst/>
                                  <a:gdLst>
                                    <a:gd name="T0" fmla="*/ 247 w 247"/>
                                    <a:gd name="T1" fmla="*/ 192 h 246"/>
                                    <a:gd name="T2" fmla="*/ 222 w 247"/>
                                    <a:gd name="T3" fmla="*/ 192 h 246"/>
                                    <a:gd name="T4" fmla="*/ 225 w 247"/>
                                    <a:gd name="T5" fmla="*/ 189 h 246"/>
                                    <a:gd name="T6" fmla="*/ 225 w 247"/>
                                    <a:gd name="T7" fmla="*/ 180 h 246"/>
                                    <a:gd name="T8" fmla="*/ 222 w 247"/>
                                    <a:gd name="T9" fmla="*/ 177 h 246"/>
                                    <a:gd name="T10" fmla="*/ 247 w 247"/>
                                    <a:gd name="T11" fmla="*/ 177 h 246"/>
                                    <a:gd name="T12" fmla="*/ 247 w 247"/>
                                    <a:gd name="T13" fmla="*/ 19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92"/>
                                      </a:moveTo>
                                      <a:lnTo>
                                        <a:pt x="222" y="192"/>
                                      </a:lnTo>
                                      <a:lnTo>
                                        <a:pt x="225" y="189"/>
                                      </a:lnTo>
                                      <a:lnTo>
                                        <a:pt x="225" y="180"/>
                                      </a:lnTo>
                                      <a:lnTo>
                                        <a:pt x="222" y="177"/>
                                      </a:lnTo>
                                      <a:lnTo>
                                        <a:pt x="247" y="177"/>
                                      </a:lnTo>
                                      <a:lnTo>
                                        <a:pt x="247" y="19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6" name="Freeform 44"/>
                              <wps:cNvSpPr>
                                <a:spLocks/>
                              </wps:cNvSpPr>
                              <wps:spPr bwMode="auto">
                                <a:xfrm>
                                  <a:off x="0" y="0"/>
                                  <a:ext cx="247" cy="246"/>
                                </a:xfrm>
                                <a:custGeom>
                                  <a:avLst/>
                                  <a:gdLst>
                                    <a:gd name="T0" fmla="*/ 90 w 247"/>
                                    <a:gd name="T1" fmla="*/ 219 h 246"/>
                                    <a:gd name="T2" fmla="*/ 86 w 247"/>
                                    <a:gd name="T3" fmla="*/ 219 h 246"/>
                                    <a:gd name="T4" fmla="*/ 84 w 247"/>
                                    <a:gd name="T5" fmla="*/ 218 h 246"/>
                                    <a:gd name="T6" fmla="*/ 82 w 247"/>
                                    <a:gd name="T7" fmla="*/ 216 h 246"/>
                                    <a:gd name="T8" fmla="*/ 60 w 247"/>
                                    <a:gd name="T9" fmla="*/ 195 h 246"/>
                                    <a:gd name="T10" fmla="*/ 83 w 247"/>
                                    <a:gd name="T11" fmla="*/ 195 h 246"/>
                                    <a:gd name="T12" fmla="*/ 92 w 247"/>
                                    <a:gd name="T13" fmla="*/ 205 h 246"/>
                                    <a:gd name="T14" fmla="*/ 96 w 247"/>
                                    <a:gd name="T15" fmla="*/ 208 h 246"/>
                                    <a:gd name="T16" fmla="*/ 96 w 247"/>
                                    <a:gd name="T17" fmla="*/ 213 h 246"/>
                                    <a:gd name="T18" fmla="*/ 91 w 247"/>
                                    <a:gd name="T19" fmla="*/ 218 h 246"/>
                                    <a:gd name="T20" fmla="*/ 90 w 247"/>
                                    <a:gd name="T21"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7" h="246">
                                      <a:moveTo>
                                        <a:pt x="90" y="219"/>
                                      </a:moveTo>
                                      <a:lnTo>
                                        <a:pt x="86" y="219"/>
                                      </a:lnTo>
                                      <a:lnTo>
                                        <a:pt x="84" y="218"/>
                                      </a:lnTo>
                                      <a:lnTo>
                                        <a:pt x="82" y="216"/>
                                      </a:lnTo>
                                      <a:lnTo>
                                        <a:pt x="60" y="195"/>
                                      </a:lnTo>
                                      <a:lnTo>
                                        <a:pt x="83" y="195"/>
                                      </a:lnTo>
                                      <a:lnTo>
                                        <a:pt x="92" y="205"/>
                                      </a:lnTo>
                                      <a:lnTo>
                                        <a:pt x="96" y="208"/>
                                      </a:lnTo>
                                      <a:lnTo>
                                        <a:pt x="96" y="213"/>
                                      </a:lnTo>
                                      <a:lnTo>
                                        <a:pt x="91" y="218"/>
                                      </a:lnTo>
                                      <a:lnTo>
                                        <a:pt x="90"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7" name="Freeform 45"/>
                              <wps:cNvSpPr>
                                <a:spLocks/>
                              </wps:cNvSpPr>
                              <wps:spPr bwMode="auto">
                                <a:xfrm>
                                  <a:off x="0" y="0"/>
                                  <a:ext cx="247" cy="246"/>
                                </a:xfrm>
                                <a:custGeom>
                                  <a:avLst/>
                                  <a:gdLst>
                                    <a:gd name="T0" fmla="*/ 247 w 247"/>
                                    <a:gd name="T1" fmla="*/ 223 h 246"/>
                                    <a:gd name="T2" fmla="*/ 191 w 247"/>
                                    <a:gd name="T3" fmla="*/ 223 h 246"/>
                                    <a:gd name="T4" fmla="*/ 195 w 247"/>
                                    <a:gd name="T5" fmla="*/ 219 h 246"/>
                                    <a:gd name="T6" fmla="*/ 195 w 247"/>
                                    <a:gd name="T7" fmla="*/ 212 h 246"/>
                                    <a:gd name="T8" fmla="*/ 191 w 247"/>
                                    <a:gd name="T9" fmla="*/ 208 h 246"/>
                                    <a:gd name="T10" fmla="*/ 247 w 247"/>
                                    <a:gd name="T11" fmla="*/ 208 h 246"/>
                                    <a:gd name="T12" fmla="*/ 247 w 247"/>
                                    <a:gd name="T13" fmla="*/ 223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223"/>
                                      </a:moveTo>
                                      <a:lnTo>
                                        <a:pt x="191" y="223"/>
                                      </a:lnTo>
                                      <a:lnTo>
                                        <a:pt x="195" y="219"/>
                                      </a:lnTo>
                                      <a:lnTo>
                                        <a:pt x="195" y="212"/>
                                      </a:lnTo>
                                      <a:lnTo>
                                        <a:pt x="191" y="208"/>
                                      </a:lnTo>
                                      <a:lnTo>
                                        <a:pt x="247" y="208"/>
                                      </a:lnTo>
                                      <a:lnTo>
                                        <a:pt x="247" y="2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559E31" id="Group 1927" o:spid="_x0000_s1026" style="width:10.55pt;height:10.55pt;mso-position-horizontal-relative:char;mso-position-vertical-relative:line" coordsize="2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">
                      <o:lock v:ext="edit" aspectratio="t"/>
                      <v:shape id="Freeform 1928" o:spid="_x0000_s1027"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" path="m123,123l,123,,,123,r,25l57,25r-4,3l53,56r-27,l22,59r,8l25,71r29,l54,98r3,4l123,102r,21xe" filled="f" stroked="f">
                        <v:path arrowok="t" o:connecttype="custom" o:connectlocs="123,123;0,123;0,0;123,0;123,25;57,25;53,28;53,56;26,56;22,59;22,67;25,71;54,71;54,98;57,102;123,102;123,123" o:connectangles="0,0,0,0,0,0,0,0,0,0,0,0,0,0,0,0,0"/>
                      </v:shape>
                      <v:shape id="Freeform 37" o:spid="_x0000_s1028"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" path="m123,102r-58,l69,99r,-28l96,71r3,-3l99,63r,-3l96,56r-28,l68,29,65,25r58,l123,102xe" filled="f" stroked="f">
                        <v:path arrowok="t" o:connecttype="custom" o:connectlocs="123,102;65,102;69,99;69,71;96,71;99,68;99,63;99,60;96,56;68,56;68,29;65,25;123,25;123,102" o:connectangles="0,0,0,0,0,0,0,0,0,0,0,0,0,0"/>
                      </v:shape>
                      <v:shape id="Freeform 38" o:spid="_x0000_s1029"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" path="m220,69r-70,l147,66r,-8l150,54r70,l223,58r,8l220,69xe" filled="f" stroked="f">
                        <v:path arrowok="t" o:connecttype="custom" o:connectlocs="220,69;150,69;147,66;147,58;150,54;220,54;223,58;223,66;220,69" o:connectangles="0,0,0,0,0,0,0,0,0"/>
                      </v:shape>
                      <v:shape id="Freeform 39" o:spid="_x0000_s1030"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" path="m247,246r-124,l123,123r124,l247,146r-65,l179,150r1,3l180,157r3,4l247,161r,16l152,177r-3,3l149,188r3,4l247,192r,16l183,208r-3,3l180,219r2,4l247,223r,23xe" filled="f" stroked="f">
                        <v:path arrowok="t" o:connecttype="custom" o:connectlocs="247,246;123,246;123,123;247,123;247,146;182,146;179,150;180,153;180,157;183,161;247,161;247,177;152,177;149,180;149,188;152,192;247,192;247,208;183,208;180,211;180,219;182,223;247,223;247,246" o:connectangles="0,0,0,0,0,0,0,0,0,0,0,0,0,0,0,0,0,0,0,0,0,0,0,0"/>
                      </v:shape>
                      <v:shape id="Freeform 40" o:spid="_x0000_s1031"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" path="m247,161r-56,l195,158r,-8l192,146r55,l247,161xe" filled="f" stroked="f">
                        <v:path arrowok="t" o:connecttype="custom" o:connectlocs="247,161;191,161;195,158;195,150;192,146;247,146;247,161" o:connectangles="0,0,0,0,0,0,0"/>
                      </v:shape>
                      <v:shape id="Freeform 41" o:spid="_x0000_s1032"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" path="m35,219r-3,l30,218r-5,-5l25,208r3,-3l50,183,28,162r-3,-3l25,153r3,-3l31,147r5,l39,150r22,22l84,172,72,183r11,12l60,195,39,216r-2,2l35,219xe" filled="f" stroked="f">
                        <v:path arrowok="t" o:connecttype="custom" o:connectlocs="35,219;32,219;30,218;25,213;25,208;28,205;50,183;28,162;25,159;25,153;28,150;31,147;36,147;39,150;61,172;84,172;72,183;83,195;60,195;39,216;37,218;35,219" o:connectangles="0,0,0,0,0,0,0,0,0,0,0,0,0,0,0,0,0,0,0,0,0,0"/>
                      </v:shape>
                      <v:shape id="Freeform 42" o:spid="_x0000_s1033"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" path="m84,172r-23,l86,147r5,l97,153r,6l84,172xe" filled="f" stroked="f">
                        <v:path arrowok="t" o:connecttype="custom" o:connectlocs="84,172;61,172;86,147;91,147;97,153;97,159;84,172" o:connectangles="0,0,0,0,0,0,0"/>
                      </v:shape>
                      <v:shape id="Freeform 43" o:spid="_x0000_s1034"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" path="m247,192r-25,l225,189r,-9l222,177r25,l247,192xe" filled="f" stroked="f">
                        <v:path arrowok="t" o:connecttype="custom" o:connectlocs="247,192;222,192;225,189;225,180;222,177;247,177;247,192" o:connectangles="0,0,0,0,0,0,0"/>
                      </v:shape>
                      <v:shape id="Freeform 44" o:spid="_x0000_s1035"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" path="m90,219r-4,l84,218r-2,-2l60,195r23,l92,205r4,3l96,213r-5,5l90,219xe" filled="f" stroked="f">
                        <v:path arrowok="t" o:connecttype="custom" o:connectlocs="90,219;86,219;84,218;82,216;60,195;83,195;92,205;96,208;96,213;91,218;90,219" o:connectangles="0,0,0,0,0,0,0,0,0,0,0"/>
                      </v:shape>
                      <v:shape id="Freeform 45" o:spid="_x0000_s1036"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" path="m247,223r-56,l195,219r,-7l191,208r56,l247,223xe" filled="f" stroked="f">
                        <v:path arrowok="t" o:connecttype="custom" o:connectlocs="247,223;191,223;195,219;195,212;191,208;247,208;247,223" o:connectangles="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67E90B8D" wp14:editId="726D134F">
                      <wp:extent cx="115580" cy="121493"/>
                      <wp:effectExtent l="0" t="0" r="11430" b="5715"/>
                      <wp:docPr id="1963" name="Group 196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5580" cy="121493"/>
                                <a:chOff x="0" y="0"/>
                                <a:chExt cx="247" cy="251"/>
                              </a:xfrm>
                              <a:solidFill>
                                <a:srgbClr val="94C634"/>
                              </a:solidFill>
                            </wpg:grpSpPr>
                            <wps:wsp>
                              <wps:cNvPr id="1964" name="Freeform 47"/>
                              <wps:cNvSpPr>
                                <a:spLocks/>
                              </wps:cNvSpPr>
                              <wps:spPr bwMode="auto">
                                <a:xfrm>
                                  <a:off x="0" y="0"/>
                                  <a:ext cx="247" cy="251"/>
                                </a:xfrm>
                                <a:custGeom>
                                  <a:avLst/>
                                  <a:gdLst>
                                    <a:gd name="T0" fmla="*/ 36 w 247"/>
                                    <a:gd name="T1" fmla="*/ 230 h 251"/>
                                    <a:gd name="T2" fmla="*/ 10 w 247"/>
                                    <a:gd name="T3" fmla="*/ 230 h 251"/>
                                    <a:gd name="T4" fmla="*/ 0 w 247"/>
                                    <a:gd name="T5" fmla="*/ 220 h 251"/>
                                    <a:gd name="T6" fmla="*/ 0 w 247"/>
                                    <a:gd name="T7" fmla="*/ 194 h 251"/>
                                    <a:gd name="T8" fmla="*/ 10 w 247"/>
                                    <a:gd name="T9" fmla="*/ 184 h 251"/>
                                    <a:gd name="T10" fmla="*/ 36 w 247"/>
                                    <a:gd name="T11" fmla="*/ 184 h 251"/>
                                    <a:gd name="T12" fmla="*/ 46 w 247"/>
                                    <a:gd name="T13" fmla="*/ 194 h 251"/>
                                    <a:gd name="T14" fmla="*/ 46 w 247"/>
                                    <a:gd name="T15" fmla="*/ 220 h 251"/>
                                    <a:gd name="T16" fmla="*/ 36 w 247"/>
                                    <a:gd name="T17" fmla="*/ 230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230"/>
                                      </a:moveTo>
                                      <a:lnTo>
                                        <a:pt x="10" y="230"/>
                                      </a:lnTo>
                                      <a:lnTo>
                                        <a:pt x="0" y="220"/>
                                      </a:lnTo>
                                      <a:lnTo>
                                        <a:pt x="0" y="194"/>
                                      </a:lnTo>
                                      <a:lnTo>
                                        <a:pt x="10" y="184"/>
                                      </a:lnTo>
                                      <a:lnTo>
                                        <a:pt x="36" y="184"/>
                                      </a:lnTo>
                                      <a:lnTo>
                                        <a:pt x="46" y="194"/>
                                      </a:lnTo>
                                      <a:lnTo>
                                        <a:pt x="46" y="220"/>
                                      </a:lnTo>
                                      <a:lnTo>
                                        <a:pt x="36"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5" name="Freeform 48"/>
                              <wps:cNvSpPr>
                                <a:spLocks/>
                              </wps:cNvSpPr>
                              <wps:spPr bwMode="auto">
                                <a:xfrm>
                                  <a:off x="0" y="0"/>
                                  <a:ext cx="247" cy="251"/>
                                </a:xfrm>
                                <a:custGeom>
                                  <a:avLst/>
                                  <a:gdLst>
                                    <a:gd name="T0" fmla="*/ 219 w 247"/>
                                    <a:gd name="T1" fmla="*/ 49 h 251"/>
                                    <a:gd name="T2" fmla="*/ 194 w 247"/>
                                    <a:gd name="T3" fmla="*/ 49 h 251"/>
                                    <a:gd name="T4" fmla="*/ 183 w 247"/>
                                    <a:gd name="T5" fmla="*/ 39 h 251"/>
                                    <a:gd name="T6" fmla="*/ 183 w 247"/>
                                    <a:gd name="T7" fmla="*/ 13 h 251"/>
                                    <a:gd name="T8" fmla="*/ 194 w 247"/>
                                    <a:gd name="T9" fmla="*/ 2 h 251"/>
                                    <a:gd name="T10" fmla="*/ 219 w 247"/>
                                    <a:gd name="T11" fmla="*/ 2 h 251"/>
                                    <a:gd name="T12" fmla="*/ 230 w 247"/>
                                    <a:gd name="T13" fmla="*/ 13 h 251"/>
                                    <a:gd name="T14" fmla="*/ 230 w 247"/>
                                    <a:gd name="T15" fmla="*/ 39 h 251"/>
                                    <a:gd name="T16" fmla="*/ 219 w 247"/>
                                    <a:gd name="T17" fmla="*/ 49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219" y="49"/>
                                      </a:moveTo>
                                      <a:lnTo>
                                        <a:pt x="194" y="49"/>
                                      </a:lnTo>
                                      <a:lnTo>
                                        <a:pt x="183" y="39"/>
                                      </a:lnTo>
                                      <a:lnTo>
                                        <a:pt x="183" y="13"/>
                                      </a:lnTo>
                                      <a:lnTo>
                                        <a:pt x="194" y="2"/>
                                      </a:lnTo>
                                      <a:lnTo>
                                        <a:pt x="219" y="2"/>
                                      </a:lnTo>
                                      <a:lnTo>
                                        <a:pt x="230" y="13"/>
                                      </a:lnTo>
                                      <a:lnTo>
                                        <a:pt x="230" y="39"/>
                                      </a:lnTo>
                                      <a:lnTo>
                                        <a:pt x="219" y="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6" name="Freeform 49"/>
                              <wps:cNvSpPr>
                                <a:spLocks/>
                              </wps:cNvSpPr>
                              <wps:spPr bwMode="auto">
                                <a:xfrm>
                                  <a:off x="0" y="0"/>
                                  <a:ext cx="247" cy="251"/>
                                </a:xfrm>
                                <a:custGeom>
                                  <a:avLst/>
                                  <a:gdLst>
                                    <a:gd name="T0" fmla="*/ 36 w 247"/>
                                    <a:gd name="T1" fmla="*/ 46 h 251"/>
                                    <a:gd name="T2" fmla="*/ 10 w 247"/>
                                    <a:gd name="T3" fmla="*/ 46 h 251"/>
                                    <a:gd name="T4" fmla="*/ 0 w 247"/>
                                    <a:gd name="T5" fmla="*/ 36 h 251"/>
                                    <a:gd name="T6" fmla="*/ 0 w 247"/>
                                    <a:gd name="T7" fmla="*/ 10 h 251"/>
                                    <a:gd name="T8" fmla="*/ 10 w 247"/>
                                    <a:gd name="T9" fmla="*/ 0 h 251"/>
                                    <a:gd name="T10" fmla="*/ 36 w 247"/>
                                    <a:gd name="T11" fmla="*/ 0 h 251"/>
                                    <a:gd name="T12" fmla="*/ 46 w 247"/>
                                    <a:gd name="T13" fmla="*/ 10 h 251"/>
                                    <a:gd name="T14" fmla="*/ 46 w 247"/>
                                    <a:gd name="T15" fmla="*/ 36 h 251"/>
                                    <a:gd name="T16" fmla="*/ 36 w 247"/>
                                    <a:gd name="T17" fmla="*/ 46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46"/>
                                      </a:moveTo>
                                      <a:lnTo>
                                        <a:pt x="10" y="46"/>
                                      </a:lnTo>
                                      <a:lnTo>
                                        <a:pt x="0" y="36"/>
                                      </a:lnTo>
                                      <a:lnTo>
                                        <a:pt x="0" y="10"/>
                                      </a:lnTo>
                                      <a:lnTo>
                                        <a:pt x="10" y="0"/>
                                      </a:lnTo>
                                      <a:lnTo>
                                        <a:pt x="36" y="0"/>
                                      </a:lnTo>
                                      <a:lnTo>
                                        <a:pt x="46" y="10"/>
                                      </a:lnTo>
                                      <a:lnTo>
                                        <a:pt x="46" y="36"/>
                                      </a:lnTo>
                                      <a:lnTo>
                                        <a:pt x="36" y="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7" name="Freeform 50"/>
                              <wps:cNvSpPr>
                                <a:spLocks/>
                              </wps:cNvSpPr>
                              <wps:spPr bwMode="auto">
                                <a:xfrm>
                                  <a:off x="0" y="0"/>
                                  <a:ext cx="247" cy="251"/>
                                </a:xfrm>
                                <a:custGeom>
                                  <a:avLst/>
                                  <a:gdLst>
                                    <a:gd name="T0" fmla="*/ 113 w 247"/>
                                    <a:gd name="T1" fmla="*/ 230 h 251"/>
                                    <a:gd name="T2" fmla="*/ 113 w 247"/>
                                    <a:gd name="T3" fmla="*/ 117 h 251"/>
                                    <a:gd name="T4" fmla="*/ 230 w 247"/>
                                    <a:gd name="T5" fmla="*/ 117 h 251"/>
                                    <a:gd name="T6" fmla="*/ 187 w 247"/>
                                    <a:gd name="T7" fmla="*/ 158 h 251"/>
                                    <a:gd name="T8" fmla="*/ 219 w 247"/>
                                    <a:gd name="T9" fmla="*/ 191 h 251"/>
                                    <a:gd name="T10" fmla="*/ 154 w 247"/>
                                    <a:gd name="T11" fmla="*/ 191 h 251"/>
                                    <a:gd name="T12" fmla="*/ 113 w 247"/>
                                    <a:gd name="T13" fmla="*/ 230 h 251"/>
                                  </a:gdLst>
                                  <a:ahLst/>
                                  <a:cxnLst>
                                    <a:cxn ang="0">
                                      <a:pos x="T0" y="T1"/>
                                    </a:cxn>
                                    <a:cxn ang="0">
                                      <a:pos x="T2" y="T3"/>
                                    </a:cxn>
                                    <a:cxn ang="0">
                                      <a:pos x="T4" y="T5"/>
                                    </a:cxn>
                                    <a:cxn ang="0">
                                      <a:pos x="T6" y="T7"/>
                                    </a:cxn>
                                    <a:cxn ang="0">
                                      <a:pos x="T8" y="T9"/>
                                    </a:cxn>
                                    <a:cxn ang="0">
                                      <a:pos x="T10" y="T11"/>
                                    </a:cxn>
                                    <a:cxn ang="0">
                                      <a:pos x="T12" y="T13"/>
                                    </a:cxn>
                                  </a:cxnLst>
                                  <a:rect l="0" t="0" r="r" b="b"/>
                                  <a:pathLst>
                                    <a:path w="247" h="251">
                                      <a:moveTo>
                                        <a:pt x="113" y="230"/>
                                      </a:moveTo>
                                      <a:lnTo>
                                        <a:pt x="113" y="117"/>
                                      </a:lnTo>
                                      <a:lnTo>
                                        <a:pt x="230" y="117"/>
                                      </a:lnTo>
                                      <a:lnTo>
                                        <a:pt x="187" y="158"/>
                                      </a:lnTo>
                                      <a:lnTo>
                                        <a:pt x="219" y="191"/>
                                      </a:lnTo>
                                      <a:lnTo>
                                        <a:pt x="154" y="191"/>
                                      </a:lnTo>
                                      <a:lnTo>
                                        <a:pt x="113"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8" name="Freeform 51"/>
                              <wps:cNvSpPr>
                                <a:spLocks/>
                              </wps:cNvSpPr>
                              <wps:spPr bwMode="auto">
                                <a:xfrm>
                                  <a:off x="0" y="0"/>
                                  <a:ext cx="247" cy="251"/>
                                </a:xfrm>
                                <a:custGeom>
                                  <a:avLst/>
                                  <a:gdLst>
                                    <a:gd name="T0" fmla="*/ 237 w 247"/>
                                    <a:gd name="T1" fmla="*/ 251 h 251"/>
                                    <a:gd name="T2" fmla="*/ 218 w 247"/>
                                    <a:gd name="T3" fmla="*/ 251 h 251"/>
                                    <a:gd name="T4" fmla="*/ 212 w 247"/>
                                    <a:gd name="T5" fmla="*/ 248 h 251"/>
                                    <a:gd name="T6" fmla="*/ 154 w 247"/>
                                    <a:gd name="T7" fmla="*/ 191 h 251"/>
                                    <a:gd name="T8" fmla="*/ 219 w 247"/>
                                    <a:gd name="T9" fmla="*/ 191 h 251"/>
                                    <a:gd name="T10" fmla="*/ 240 w 247"/>
                                    <a:gd name="T11" fmla="*/ 212 h 251"/>
                                    <a:gd name="T12" fmla="*/ 244 w 247"/>
                                    <a:gd name="T13" fmla="*/ 216 h 251"/>
                                    <a:gd name="T14" fmla="*/ 247 w 247"/>
                                    <a:gd name="T15" fmla="*/ 221 h 251"/>
                                    <a:gd name="T16" fmla="*/ 247 w 247"/>
                                    <a:gd name="T17" fmla="*/ 240 h 251"/>
                                    <a:gd name="T18" fmla="*/ 237 w 247"/>
                                    <a:gd name="T19" fmla="*/ 251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7" h="251">
                                      <a:moveTo>
                                        <a:pt x="237" y="251"/>
                                      </a:moveTo>
                                      <a:lnTo>
                                        <a:pt x="218" y="251"/>
                                      </a:lnTo>
                                      <a:lnTo>
                                        <a:pt x="212" y="248"/>
                                      </a:lnTo>
                                      <a:lnTo>
                                        <a:pt x="154" y="191"/>
                                      </a:lnTo>
                                      <a:lnTo>
                                        <a:pt x="219" y="191"/>
                                      </a:lnTo>
                                      <a:lnTo>
                                        <a:pt x="240" y="212"/>
                                      </a:lnTo>
                                      <a:lnTo>
                                        <a:pt x="244" y="216"/>
                                      </a:lnTo>
                                      <a:lnTo>
                                        <a:pt x="247" y="221"/>
                                      </a:lnTo>
                                      <a:lnTo>
                                        <a:pt x="247" y="240"/>
                                      </a:lnTo>
                                      <a:lnTo>
                                        <a:pt x="237" y="25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957F09E" id="Group 1963" o:spid="_x0000_s1026" style="width:9.1pt;height:9.55pt;mso-position-horizontal-relative:char;mso-position-vertical-relative:line" coordsize="2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">
                      <o:lock v:ext="edit" aspectratio="t"/>
                      <v:shape id="Freeform 47" o:spid="_x0000_s1027"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" path="m36,230r-26,l,220,,194,10,184r26,l46,194r,26l36,230xe" filled="f" stroked="f">
                        <v:path arrowok="t" o:connecttype="custom" o:connectlocs="36,230;10,230;0,220;0,194;10,184;36,184;46,194;46,220;36,230" o:connectangles="0,0,0,0,0,0,0,0,0"/>
                      </v:shape>
                      <v:shape id="Freeform 48" o:spid="_x0000_s1028"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" path="m219,49r-25,l183,39r,-26l194,2r25,l230,13r,26l219,49xe" filled="f" stroked="f">
                        <v:path arrowok="t" o:connecttype="custom" o:connectlocs="219,49;194,49;183,39;183,13;194,2;219,2;230,13;230,39;219,49" o:connectangles="0,0,0,0,0,0,0,0,0"/>
                      </v:shape>
                      <v:shape id="Freeform 49" o:spid="_x0000_s1029"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" path="m36,46r-26,l,36,,10,10,,36,,46,10r,26l36,46xe" filled="f" stroked="f">
                        <v:path arrowok="t" o:connecttype="custom" o:connectlocs="36,46;10,46;0,36;0,10;10,0;36,0;46,10;46,36;36,46" o:connectangles="0,0,0,0,0,0,0,0,0"/>
                      </v:shape>
                      <v:shape id="Freeform 50" o:spid="_x0000_s1030"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" path="m113,230r,-113l230,117r-43,41l219,191r-65,l113,230xe" filled="f" stroked="f">
                        <v:path arrowok="t" o:connecttype="custom" o:connectlocs="113,230;113,117;230,117;187,158;219,191;154,191;113,230" o:connectangles="0,0,0,0,0,0,0"/>
                      </v:shape>
                      <v:shape id="Freeform 51" o:spid="_x0000_s1031"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" path="m237,251r-19,l212,248,154,191r65,l240,212r4,4l247,221r,19l237,251xe" filled="f" stroked="f">
                        <v:path arrowok="t" o:connecttype="custom" o:connectlocs="237,251;218,251;212,248;154,191;219,191;240,212;244,216;247,221;247,240;237,251" o:connectangles="0,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5D8ABDE6" wp14:editId="2EA418AB">
                      <wp:extent cx="147694" cy="127888"/>
                      <wp:effectExtent l="0" t="0" r="5080" b="0"/>
                      <wp:docPr id="1969" name="Group 196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694" cy="127888"/>
                                <a:chOff x="0" y="0"/>
                                <a:chExt cx="248" cy="207"/>
                              </a:xfrm>
                              <a:solidFill>
                                <a:srgbClr val="94C634"/>
                              </a:solidFill>
                            </wpg:grpSpPr>
                            <wps:wsp>
                              <wps:cNvPr id="1970"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1"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2"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3"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4"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5"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6"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7"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8"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4"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554F8A" id="Group 1969" o:spid="_x0000_s1026" style="width:11.65pt;height:10.0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">
                      <o:lock v:ext="edit" aspectratio="t"/>
                      <v:shape id="Freeform 16" o:spid="_x0000_s1027"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" path="m165,166r,l165,134r,11l165,166xe" filled="f" stroked="f">
                        <v:path arrowok="t" o:connecttype="custom" o:connectlocs="165,166;165,166;165,134;165,145;165,166" o:connectangles="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6853121D" wp14:editId="55EAD300">
                      <wp:extent cx="155341" cy="102311"/>
                      <wp:effectExtent l="0" t="0" r="0" b="0"/>
                      <wp:docPr id="703" name="Group 7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341" cy="102311"/>
                                <a:chOff x="0" y="0"/>
                                <a:chExt cx="248" cy="166"/>
                              </a:xfrm>
                              <a:solidFill>
                                <a:srgbClr val="94C634"/>
                              </a:solidFill>
                            </wpg:grpSpPr>
                            <wps:wsp>
                              <wps:cNvPr id="2080" name="Freeform 72"/>
                              <wps:cNvSpPr>
                                <a:spLocks/>
                              </wps:cNvSpPr>
                              <wps:spPr bwMode="auto">
                                <a:xfrm>
                                  <a:off x="0" y="0"/>
                                  <a:ext cx="248" cy="166"/>
                                </a:xfrm>
                                <a:custGeom>
                                  <a:avLst/>
                                  <a:gdLst>
                                    <a:gd name="T0" fmla="*/ 32 w 248"/>
                                    <a:gd name="T1" fmla="*/ 42 h 166"/>
                                    <a:gd name="T2" fmla="*/ 9 w 248"/>
                                    <a:gd name="T3" fmla="*/ 42 h 166"/>
                                    <a:gd name="T4" fmla="*/ 0 w 248"/>
                                    <a:gd name="T5" fmla="*/ 32 h 166"/>
                                    <a:gd name="T6" fmla="*/ 0 w 248"/>
                                    <a:gd name="T7" fmla="*/ 9 h 166"/>
                                    <a:gd name="T8" fmla="*/ 9 w 248"/>
                                    <a:gd name="T9" fmla="*/ 0 h 166"/>
                                    <a:gd name="T10" fmla="*/ 32 w 248"/>
                                    <a:gd name="T11" fmla="*/ 0 h 166"/>
                                    <a:gd name="T12" fmla="*/ 42 w 248"/>
                                    <a:gd name="T13" fmla="*/ 9 h 166"/>
                                    <a:gd name="T14" fmla="*/ 42 w 248"/>
                                    <a:gd name="T15" fmla="*/ 32 h 166"/>
                                    <a:gd name="T16" fmla="*/ 32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32" y="42"/>
                                      </a:moveTo>
                                      <a:lnTo>
                                        <a:pt x="9" y="42"/>
                                      </a:lnTo>
                                      <a:lnTo>
                                        <a:pt x="0" y="32"/>
                                      </a:lnTo>
                                      <a:lnTo>
                                        <a:pt x="0" y="9"/>
                                      </a:lnTo>
                                      <a:lnTo>
                                        <a:pt x="9" y="0"/>
                                      </a:lnTo>
                                      <a:lnTo>
                                        <a:pt x="32" y="0"/>
                                      </a:lnTo>
                                      <a:lnTo>
                                        <a:pt x="42" y="9"/>
                                      </a:lnTo>
                                      <a:lnTo>
                                        <a:pt x="42" y="32"/>
                                      </a:lnTo>
                                      <a:lnTo>
                                        <a:pt x="32"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1" name="Freeform 73"/>
                              <wps:cNvSpPr>
                                <a:spLocks/>
                              </wps:cNvSpPr>
                              <wps:spPr bwMode="auto">
                                <a:xfrm>
                                  <a:off x="0" y="0"/>
                                  <a:ext cx="248" cy="166"/>
                                </a:xfrm>
                                <a:custGeom>
                                  <a:avLst/>
                                  <a:gdLst>
                                    <a:gd name="T0" fmla="*/ 239 w 248"/>
                                    <a:gd name="T1" fmla="*/ 42 h 166"/>
                                    <a:gd name="T2" fmla="*/ 216 w 248"/>
                                    <a:gd name="T3" fmla="*/ 42 h 166"/>
                                    <a:gd name="T4" fmla="*/ 207 w 248"/>
                                    <a:gd name="T5" fmla="*/ 32 h 166"/>
                                    <a:gd name="T6" fmla="*/ 207 w 248"/>
                                    <a:gd name="T7" fmla="*/ 9 h 166"/>
                                    <a:gd name="T8" fmla="*/ 216 w 248"/>
                                    <a:gd name="T9" fmla="*/ 0 h 166"/>
                                    <a:gd name="T10" fmla="*/ 239 w 248"/>
                                    <a:gd name="T11" fmla="*/ 0 h 166"/>
                                    <a:gd name="T12" fmla="*/ 248 w 248"/>
                                    <a:gd name="T13" fmla="*/ 9 h 166"/>
                                    <a:gd name="T14" fmla="*/ 248 w 248"/>
                                    <a:gd name="T15" fmla="*/ 32 h 166"/>
                                    <a:gd name="T16" fmla="*/ 239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239" y="42"/>
                                      </a:moveTo>
                                      <a:lnTo>
                                        <a:pt x="216" y="42"/>
                                      </a:lnTo>
                                      <a:lnTo>
                                        <a:pt x="207" y="32"/>
                                      </a:lnTo>
                                      <a:lnTo>
                                        <a:pt x="207" y="9"/>
                                      </a:lnTo>
                                      <a:lnTo>
                                        <a:pt x="216" y="0"/>
                                      </a:lnTo>
                                      <a:lnTo>
                                        <a:pt x="239" y="0"/>
                                      </a:lnTo>
                                      <a:lnTo>
                                        <a:pt x="248" y="9"/>
                                      </a:lnTo>
                                      <a:lnTo>
                                        <a:pt x="248" y="32"/>
                                      </a:lnTo>
                                      <a:lnTo>
                                        <a:pt x="239"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2" name="Freeform 74"/>
                              <wps:cNvSpPr>
                                <a:spLocks/>
                              </wps:cNvSpPr>
                              <wps:spPr bwMode="auto">
                                <a:xfrm>
                                  <a:off x="0" y="0"/>
                                  <a:ext cx="248" cy="166"/>
                                </a:xfrm>
                                <a:custGeom>
                                  <a:avLst/>
                                  <a:gdLst>
                                    <a:gd name="T0" fmla="*/ 123 w 248"/>
                                    <a:gd name="T1" fmla="*/ 105 h 166"/>
                                    <a:gd name="T2" fmla="*/ 9 w 248"/>
                                    <a:gd name="T3" fmla="*/ 105 h 166"/>
                                    <a:gd name="T4" fmla="*/ 0 w 248"/>
                                    <a:gd name="T5" fmla="*/ 95 h 166"/>
                                    <a:gd name="T6" fmla="*/ 0 w 248"/>
                                    <a:gd name="T7" fmla="*/ 72 h 166"/>
                                    <a:gd name="T8" fmla="*/ 8 w 248"/>
                                    <a:gd name="T9" fmla="*/ 63 h 166"/>
                                    <a:gd name="T10" fmla="*/ 227 w 248"/>
                                    <a:gd name="T11" fmla="*/ 63 h 166"/>
                                    <a:gd name="T12" fmla="*/ 239 w 248"/>
                                    <a:gd name="T13" fmla="*/ 63 h 166"/>
                                    <a:gd name="T14" fmla="*/ 248 w 248"/>
                                    <a:gd name="T15" fmla="*/ 72 h 166"/>
                                    <a:gd name="T16" fmla="*/ 248 w 248"/>
                                    <a:gd name="T17" fmla="*/ 95 h 166"/>
                                    <a:gd name="T18" fmla="*/ 240 w 248"/>
                                    <a:gd name="T19" fmla="*/ 104 h 166"/>
                                    <a:gd name="T20" fmla="*/ 123 w 248"/>
                                    <a:gd name="T21" fmla="*/ 104 h 166"/>
                                    <a:gd name="T22" fmla="*/ 123 w 248"/>
                                    <a:gd name="T23" fmla="*/ 105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8" h="166">
                                      <a:moveTo>
                                        <a:pt x="123" y="105"/>
                                      </a:moveTo>
                                      <a:lnTo>
                                        <a:pt x="9" y="105"/>
                                      </a:lnTo>
                                      <a:lnTo>
                                        <a:pt x="0" y="95"/>
                                      </a:lnTo>
                                      <a:lnTo>
                                        <a:pt x="0" y="72"/>
                                      </a:lnTo>
                                      <a:lnTo>
                                        <a:pt x="8" y="63"/>
                                      </a:lnTo>
                                      <a:lnTo>
                                        <a:pt x="227" y="63"/>
                                      </a:lnTo>
                                      <a:lnTo>
                                        <a:pt x="239" y="63"/>
                                      </a:lnTo>
                                      <a:lnTo>
                                        <a:pt x="248" y="72"/>
                                      </a:lnTo>
                                      <a:lnTo>
                                        <a:pt x="248" y="95"/>
                                      </a:lnTo>
                                      <a:lnTo>
                                        <a:pt x="240" y="104"/>
                                      </a:lnTo>
                                      <a:lnTo>
                                        <a:pt x="123" y="104"/>
                                      </a:lnTo>
                                      <a:lnTo>
                                        <a:pt x="123"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3" name="Freeform 75"/>
                              <wps:cNvSpPr>
                                <a:spLocks/>
                              </wps:cNvSpPr>
                              <wps:spPr bwMode="auto">
                                <a:xfrm>
                                  <a:off x="0" y="0"/>
                                  <a:ext cx="248" cy="166"/>
                                </a:xfrm>
                                <a:custGeom>
                                  <a:avLst/>
                                  <a:gdLst>
                                    <a:gd name="T0" fmla="*/ 240 w 248"/>
                                    <a:gd name="T1" fmla="*/ 105 h 166"/>
                                    <a:gd name="T2" fmla="*/ 124 w 248"/>
                                    <a:gd name="T3" fmla="*/ 105 h 166"/>
                                    <a:gd name="T4" fmla="*/ 123 w 248"/>
                                    <a:gd name="T5" fmla="*/ 104 h 166"/>
                                    <a:gd name="T6" fmla="*/ 240 w 248"/>
                                    <a:gd name="T7" fmla="*/ 104 h 166"/>
                                    <a:gd name="T8" fmla="*/ 240 w 248"/>
                                    <a:gd name="T9" fmla="*/ 105 h 166"/>
                                  </a:gdLst>
                                  <a:ahLst/>
                                  <a:cxnLst>
                                    <a:cxn ang="0">
                                      <a:pos x="T0" y="T1"/>
                                    </a:cxn>
                                    <a:cxn ang="0">
                                      <a:pos x="T2" y="T3"/>
                                    </a:cxn>
                                    <a:cxn ang="0">
                                      <a:pos x="T4" y="T5"/>
                                    </a:cxn>
                                    <a:cxn ang="0">
                                      <a:pos x="T6" y="T7"/>
                                    </a:cxn>
                                    <a:cxn ang="0">
                                      <a:pos x="T8" y="T9"/>
                                    </a:cxn>
                                  </a:cxnLst>
                                  <a:rect l="0" t="0" r="r" b="b"/>
                                  <a:pathLst>
                                    <a:path w="248" h="166">
                                      <a:moveTo>
                                        <a:pt x="240" y="105"/>
                                      </a:moveTo>
                                      <a:lnTo>
                                        <a:pt x="124" y="105"/>
                                      </a:lnTo>
                                      <a:lnTo>
                                        <a:pt x="123" y="104"/>
                                      </a:lnTo>
                                      <a:lnTo>
                                        <a:pt x="240" y="104"/>
                                      </a:lnTo>
                                      <a:lnTo>
                                        <a:pt x="240"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4" name="Freeform 76"/>
                              <wps:cNvSpPr>
                                <a:spLocks/>
                              </wps:cNvSpPr>
                              <wps:spPr bwMode="auto">
                                <a:xfrm>
                                  <a:off x="0" y="0"/>
                                  <a:ext cx="248" cy="166"/>
                                </a:xfrm>
                                <a:custGeom>
                                  <a:avLst/>
                                  <a:gdLst>
                                    <a:gd name="T0" fmla="*/ 165 w 248"/>
                                    <a:gd name="T1" fmla="*/ 166 h 166"/>
                                    <a:gd name="T2" fmla="*/ 84 w 248"/>
                                    <a:gd name="T3" fmla="*/ 166 h 166"/>
                                    <a:gd name="T4" fmla="*/ 123 w 248"/>
                                    <a:gd name="T5" fmla="*/ 105 h 166"/>
                                    <a:gd name="T6" fmla="*/ 124 w 248"/>
                                    <a:gd name="T7" fmla="*/ 105 h 166"/>
                                    <a:gd name="T8" fmla="*/ 165 w 248"/>
                                    <a:gd name="T9" fmla="*/ 166 h 166"/>
                                  </a:gdLst>
                                  <a:ahLst/>
                                  <a:cxnLst>
                                    <a:cxn ang="0">
                                      <a:pos x="T0" y="T1"/>
                                    </a:cxn>
                                    <a:cxn ang="0">
                                      <a:pos x="T2" y="T3"/>
                                    </a:cxn>
                                    <a:cxn ang="0">
                                      <a:pos x="T4" y="T5"/>
                                    </a:cxn>
                                    <a:cxn ang="0">
                                      <a:pos x="T6" y="T7"/>
                                    </a:cxn>
                                    <a:cxn ang="0">
                                      <a:pos x="T8" y="T9"/>
                                    </a:cxn>
                                  </a:cxnLst>
                                  <a:rect l="0" t="0" r="r" b="b"/>
                                  <a:pathLst>
                                    <a:path w="248" h="166">
                                      <a:moveTo>
                                        <a:pt x="165" y="166"/>
                                      </a:moveTo>
                                      <a:lnTo>
                                        <a:pt x="84" y="166"/>
                                      </a:lnTo>
                                      <a:lnTo>
                                        <a:pt x="123" y="105"/>
                                      </a:lnTo>
                                      <a:lnTo>
                                        <a:pt x="124" y="10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A9E6DCA" id="Group 703" o:spid="_x0000_s1026" style="width:12.25pt;height:8.05pt;mso-position-horizontal-relative:char;mso-position-vertical-relative:line" coordsize="24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">
                      <v:shape id="Freeform 72" o:spid="_x0000_s1027"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" path="m32,42l9,42,,32,,9,9,,32,,42,9r,23l32,42xe" filled="f" stroked="f">
                        <v:path arrowok="t" o:connecttype="custom" o:connectlocs="32,42;9,42;0,32;0,9;9,0;32,0;42,9;42,32;32,42" o:connectangles="0,0,0,0,0,0,0,0,0"/>
                      </v:shape>
                      <v:shape id="Freeform 73" o:spid="_x0000_s1028"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" path="m239,42r-23,l207,32r,-23l216,r23,l248,9r,23l239,42xe" filled="f" stroked="f">
                        <v:path arrowok="t" o:connecttype="custom" o:connectlocs="239,42;216,42;207,32;207,9;216,0;239,0;248,9;248,32;239,42" o:connectangles="0,0,0,0,0,0,0,0,0"/>
                      </v:shape>
                      <v:shape id="Freeform 74" o:spid="_x0000_s1029"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" path="m123,105l9,105,,95,,72,8,63r219,l239,63r9,9l248,95r-8,9l123,104r,1xe" filled="f" stroked="f">
                        <v:path arrowok="t" o:connecttype="custom" o:connectlocs="123,105;9,105;0,95;0,72;8,63;227,63;239,63;248,72;248,95;240,104;123,104;123,105" o:connectangles="0,0,0,0,0,0,0,0,0,0,0,0"/>
                      </v:shape>
                      <v:shape id="Freeform 75" o:spid="_x0000_s1030"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" path="m240,105r-116,l123,104r117,l240,105xe" filled="f" stroked="f">
                        <v:path arrowok="t" o:connecttype="custom" o:connectlocs="240,105;124,105;123,104;240,104;240,105" o:connectangles="0,0,0,0,0"/>
                      </v:shape>
                      <v:shape id="Freeform 76" o:spid="_x0000_s1031"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" path="m165,166r-81,l123,105r1,l165,166xe" filled="f" stroked="f">
                        <v:path arrowok="t" o:connecttype="custom" o:connectlocs="165,166;84,166;123,105;124,105;165,166" o:connectangles="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2CAD997E" wp14:editId="1AE63F3B">
                      <wp:extent cx="140677" cy="148741"/>
                      <wp:effectExtent l="0" t="0" r="12065" b="3810"/>
                      <wp:docPr id="2101" name="Group 2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677" cy="148741"/>
                                <a:chOff x="0" y="0"/>
                                <a:chExt cx="246" cy="246"/>
                              </a:xfrm>
                              <a:solidFill>
                                <a:srgbClr val="94C634"/>
                              </a:solidFill>
                            </wpg:grpSpPr>
                            <wps:wsp>
                              <wps:cNvPr id="2106" name="Freeform 27"/>
                              <wps:cNvSpPr>
                                <a:spLocks/>
                              </wps:cNvSpPr>
                              <wps:spPr bwMode="auto">
                                <a:xfrm>
                                  <a:off x="0" y="0"/>
                                  <a:ext cx="246" cy="246"/>
                                </a:xfrm>
                                <a:custGeom>
                                  <a:avLst/>
                                  <a:gdLst>
                                    <a:gd name="T0" fmla="*/ 86 w 246"/>
                                    <a:gd name="T1" fmla="*/ 154 h 246"/>
                                    <a:gd name="T2" fmla="*/ 58 w 246"/>
                                    <a:gd name="T3" fmla="*/ 154 h 246"/>
                                    <a:gd name="T4" fmla="*/ 39 w 246"/>
                                    <a:gd name="T5" fmla="*/ 146 h 246"/>
                                    <a:gd name="T6" fmla="*/ 22 w 246"/>
                                    <a:gd name="T7" fmla="*/ 133 h 246"/>
                                    <a:gd name="T8" fmla="*/ 10 w 246"/>
                                    <a:gd name="T9" fmla="*/ 115 h 246"/>
                                    <a:gd name="T10" fmla="*/ 2 w 246"/>
                                    <a:gd name="T11" fmla="*/ 93 h 246"/>
                                    <a:gd name="T12" fmla="*/ 0 w 246"/>
                                    <a:gd name="T13" fmla="*/ 68 h 246"/>
                                    <a:gd name="T14" fmla="*/ 4 w 246"/>
                                    <a:gd name="T15" fmla="*/ 49 h 246"/>
                                    <a:gd name="T16" fmla="*/ 14 w 246"/>
                                    <a:gd name="T17" fmla="*/ 32 h 246"/>
                                    <a:gd name="T18" fmla="*/ 28 w 246"/>
                                    <a:gd name="T19" fmla="*/ 18 h 246"/>
                                    <a:gd name="T20" fmla="*/ 46 w 246"/>
                                    <a:gd name="T21" fmla="*/ 7 h 246"/>
                                    <a:gd name="T22" fmla="*/ 70 w 246"/>
                                    <a:gd name="T23" fmla="*/ 1 h 246"/>
                                    <a:gd name="T24" fmla="*/ 97 w 246"/>
                                    <a:gd name="T25" fmla="*/ 0 h 246"/>
                                    <a:gd name="T26" fmla="*/ 116 w 246"/>
                                    <a:gd name="T27" fmla="*/ 7 h 246"/>
                                    <a:gd name="T28" fmla="*/ 132 w 246"/>
                                    <a:gd name="T29" fmla="*/ 18 h 246"/>
                                    <a:gd name="T30" fmla="*/ 133 w 246"/>
                                    <a:gd name="T31" fmla="*/ 19 h 246"/>
                                    <a:gd name="T32" fmla="*/ 133 w 246"/>
                                    <a:gd name="T33" fmla="*/ 20 h 246"/>
                                    <a:gd name="T34" fmla="*/ 137 w 246"/>
                                    <a:gd name="T35" fmla="*/ 23 h 246"/>
                                    <a:gd name="T36" fmla="*/ 139 w 246"/>
                                    <a:gd name="T37" fmla="*/ 27 h 246"/>
                                    <a:gd name="T38" fmla="*/ 139 w 246"/>
                                    <a:gd name="T39" fmla="*/ 32 h 246"/>
                                    <a:gd name="T40" fmla="*/ 79 w 246"/>
                                    <a:gd name="T41" fmla="*/ 32 h 246"/>
                                    <a:gd name="T42" fmla="*/ 73 w 246"/>
                                    <a:gd name="T43" fmla="*/ 33 h 246"/>
                                    <a:gd name="T44" fmla="*/ 54 w 246"/>
                                    <a:gd name="T45" fmla="*/ 41 h 246"/>
                                    <a:gd name="T46" fmla="*/ 40 w 246"/>
                                    <a:gd name="T47" fmla="*/ 58 h 246"/>
                                    <a:gd name="T48" fmla="*/ 35 w 246"/>
                                    <a:gd name="T49" fmla="*/ 80 h 246"/>
                                    <a:gd name="T50" fmla="*/ 42 w 246"/>
                                    <a:gd name="T51" fmla="*/ 101 h 246"/>
                                    <a:gd name="T52" fmla="*/ 58 w 246"/>
                                    <a:gd name="T53" fmla="*/ 116 h 246"/>
                                    <a:gd name="T54" fmla="*/ 79 w 246"/>
                                    <a:gd name="T55" fmla="*/ 122 h 246"/>
                                    <a:gd name="T56" fmla="*/ 107 w 246"/>
                                    <a:gd name="T57" fmla="*/ 122 h 246"/>
                                    <a:gd name="T58" fmla="*/ 120 w 246"/>
                                    <a:gd name="T59" fmla="*/ 145 h 246"/>
                                    <a:gd name="T60" fmla="*/ 106 w 246"/>
                                    <a:gd name="T61" fmla="*/ 151 h 246"/>
                                    <a:gd name="T62" fmla="*/ 86 w 246"/>
                                    <a:gd name="T63" fmla="*/ 15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6" h="246">
                                      <a:moveTo>
                                        <a:pt x="86" y="154"/>
                                      </a:moveTo>
                                      <a:lnTo>
                                        <a:pt x="58" y="154"/>
                                      </a:lnTo>
                                      <a:lnTo>
                                        <a:pt x="39" y="146"/>
                                      </a:lnTo>
                                      <a:lnTo>
                                        <a:pt x="22" y="133"/>
                                      </a:lnTo>
                                      <a:lnTo>
                                        <a:pt x="10" y="115"/>
                                      </a:lnTo>
                                      <a:lnTo>
                                        <a:pt x="2" y="93"/>
                                      </a:lnTo>
                                      <a:lnTo>
                                        <a:pt x="0" y="68"/>
                                      </a:lnTo>
                                      <a:lnTo>
                                        <a:pt x="4" y="49"/>
                                      </a:lnTo>
                                      <a:lnTo>
                                        <a:pt x="14" y="32"/>
                                      </a:lnTo>
                                      <a:lnTo>
                                        <a:pt x="28" y="18"/>
                                      </a:lnTo>
                                      <a:lnTo>
                                        <a:pt x="46" y="7"/>
                                      </a:lnTo>
                                      <a:lnTo>
                                        <a:pt x="70" y="1"/>
                                      </a:lnTo>
                                      <a:lnTo>
                                        <a:pt x="97" y="0"/>
                                      </a:lnTo>
                                      <a:lnTo>
                                        <a:pt x="116" y="7"/>
                                      </a:lnTo>
                                      <a:lnTo>
                                        <a:pt x="132" y="18"/>
                                      </a:lnTo>
                                      <a:lnTo>
                                        <a:pt x="133" y="19"/>
                                      </a:lnTo>
                                      <a:lnTo>
                                        <a:pt x="133" y="20"/>
                                      </a:lnTo>
                                      <a:lnTo>
                                        <a:pt x="137" y="23"/>
                                      </a:lnTo>
                                      <a:lnTo>
                                        <a:pt x="139" y="27"/>
                                      </a:lnTo>
                                      <a:lnTo>
                                        <a:pt x="139" y="32"/>
                                      </a:lnTo>
                                      <a:lnTo>
                                        <a:pt x="79" y="32"/>
                                      </a:lnTo>
                                      <a:lnTo>
                                        <a:pt x="73" y="33"/>
                                      </a:lnTo>
                                      <a:lnTo>
                                        <a:pt x="54" y="41"/>
                                      </a:lnTo>
                                      <a:lnTo>
                                        <a:pt x="40" y="58"/>
                                      </a:lnTo>
                                      <a:lnTo>
                                        <a:pt x="35" y="80"/>
                                      </a:lnTo>
                                      <a:lnTo>
                                        <a:pt x="42" y="101"/>
                                      </a:lnTo>
                                      <a:lnTo>
                                        <a:pt x="58" y="116"/>
                                      </a:lnTo>
                                      <a:lnTo>
                                        <a:pt x="79" y="122"/>
                                      </a:lnTo>
                                      <a:lnTo>
                                        <a:pt x="107" y="122"/>
                                      </a:lnTo>
                                      <a:lnTo>
                                        <a:pt x="120" y="145"/>
                                      </a:lnTo>
                                      <a:lnTo>
                                        <a:pt x="106" y="151"/>
                                      </a:lnTo>
                                      <a:lnTo>
                                        <a:pt x="86"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7" name="Freeform 28"/>
                              <wps:cNvSpPr>
                                <a:spLocks/>
                              </wps:cNvSpPr>
                              <wps:spPr bwMode="auto">
                                <a:xfrm>
                                  <a:off x="0" y="0"/>
                                  <a:ext cx="246" cy="246"/>
                                </a:xfrm>
                                <a:custGeom>
                                  <a:avLst/>
                                  <a:gdLst>
                                    <a:gd name="T0" fmla="*/ 130 w 246"/>
                                    <a:gd name="T1" fmla="*/ 50 h 246"/>
                                    <a:gd name="T2" fmla="*/ 116 w 246"/>
                                    <a:gd name="T3" fmla="*/ 50 h 246"/>
                                    <a:gd name="T4" fmla="*/ 112 w 246"/>
                                    <a:gd name="T5" fmla="*/ 47 h 246"/>
                                    <a:gd name="T6" fmla="*/ 109 w 246"/>
                                    <a:gd name="T7" fmla="*/ 45 h 246"/>
                                    <a:gd name="T8" fmla="*/ 102 w 246"/>
                                    <a:gd name="T9" fmla="*/ 38 h 246"/>
                                    <a:gd name="T10" fmla="*/ 91 w 246"/>
                                    <a:gd name="T11" fmla="*/ 32 h 246"/>
                                    <a:gd name="T12" fmla="*/ 139 w 246"/>
                                    <a:gd name="T13" fmla="*/ 32 h 246"/>
                                    <a:gd name="T14" fmla="*/ 139 w 246"/>
                                    <a:gd name="T15" fmla="*/ 41 h 246"/>
                                    <a:gd name="T16" fmla="*/ 130 w 246"/>
                                    <a:gd name="T17" fmla="*/ 5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30" y="50"/>
                                      </a:moveTo>
                                      <a:lnTo>
                                        <a:pt x="116" y="50"/>
                                      </a:lnTo>
                                      <a:lnTo>
                                        <a:pt x="112" y="47"/>
                                      </a:lnTo>
                                      <a:lnTo>
                                        <a:pt x="109" y="45"/>
                                      </a:lnTo>
                                      <a:lnTo>
                                        <a:pt x="102" y="38"/>
                                      </a:lnTo>
                                      <a:lnTo>
                                        <a:pt x="91" y="32"/>
                                      </a:lnTo>
                                      <a:lnTo>
                                        <a:pt x="139" y="32"/>
                                      </a:lnTo>
                                      <a:lnTo>
                                        <a:pt x="139" y="41"/>
                                      </a:lnTo>
                                      <a:lnTo>
                                        <a:pt x="130" y="5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8" name="Freeform 29"/>
                              <wps:cNvSpPr>
                                <a:spLocks/>
                              </wps:cNvSpPr>
                              <wps:spPr bwMode="auto">
                                <a:xfrm>
                                  <a:off x="0" y="0"/>
                                  <a:ext cx="246" cy="246"/>
                                </a:xfrm>
                                <a:custGeom>
                                  <a:avLst/>
                                  <a:gdLst>
                                    <a:gd name="T0" fmla="*/ 88 w 246"/>
                                    <a:gd name="T1" fmla="*/ 95 h 246"/>
                                    <a:gd name="T2" fmla="*/ 68 w 246"/>
                                    <a:gd name="T3" fmla="*/ 95 h 246"/>
                                    <a:gd name="T4" fmla="*/ 60 w 246"/>
                                    <a:gd name="T5" fmla="*/ 87 h 246"/>
                                    <a:gd name="T6" fmla="*/ 60 w 246"/>
                                    <a:gd name="T7" fmla="*/ 67 h 246"/>
                                    <a:gd name="T8" fmla="*/ 68 w 246"/>
                                    <a:gd name="T9" fmla="*/ 59 h 246"/>
                                    <a:gd name="T10" fmla="*/ 88 w 246"/>
                                    <a:gd name="T11" fmla="*/ 59 h 246"/>
                                    <a:gd name="T12" fmla="*/ 96 w 246"/>
                                    <a:gd name="T13" fmla="*/ 67 h 246"/>
                                    <a:gd name="T14" fmla="*/ 96 w 246"/>
                                    <a:gd name="T15" fmla="*/ 87 h 246"/>
                                    <a:gd name="T16" fmla="*/ 88 w 246"/>
                                    <a:gd name="T17" fmla="*/ 95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88" y="95"/>
                                      </a:moveTo>
                                      <a:lnTo>
                                        <a:pt x="68" y="95"/>
                                      </a:lnTo>
                                      <a:lnTo>
                                        <a:pt x="60" y="87"/>
                                      </a:lnTo>
                                      <a:lnTo>
                                        <a:pt x="60" y="67"/>
                                      </a:lnTo>
                                      <a:lnTo>
                                        <a:pt x="68" y="59"/>
                                      </a:lnTo>
                                      <a:lnTo>
                                        <a:pt x="88" y="59"/>
                                      </a:lnTo>
                                      <a:lnTo>
                                        <a:pt x="96" y="67"/>
                                      </a:lnTo>
                                      <a:lnTo>
                                        <a:pt x="96" y="87"/>
                                      </a:lnTo>
                                      <a:lnTo>
                                        <a:pt x="88" y="9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9" name="Freeform 30"/>
                              <wps:cNvSpPr>
                                <a:spLocks/>
                              </wps:cNvSpPr>
                              <wps:spPr bwMode="auto">
                                <a:xfrm>
                                  <a:off x="0" y="0"/>
                                  <a:ext cx="246" cy="246"/>
                                </a:xfrm>
                                <a:custGeom>
                                  <a:avLst/>
                                  <a:gdLst>
                                    <a:gd name="T0" fmla="*/ 143 w 246"/>
                                    <a:gd name="T1" fmla="*/ 129 h 246"/>
                                    <a:gd name="T2" fmla="*/ 128 w 246"/>
                                    <a:gd name="T3" fmla="*/ 96 h 246"/>
                                    <a:gd name="T4" fmla="*/ 146 w 246"/>
                                    <a:gd name="T5" fmla="*/ 89 h 246"/>
                                    <a:gd name="T6" fmla="*/ 167 w 246"/>
                                    <a:gd name="T7" fmla="*/ 86 h 246"/>
                                    <a:gd name="T8" fmla="*/ 174 w 246"/>
                                    <a:gd name="T9" fmla="*/ 86 h 246"/>
                                    <a:gd name="T10" fmla="*/ 193 w 246"/>
                                    <a:gd name="T11" fmla="*/ 90 h 246"/>
                                    <a:gd name="T12" fmla="*/ 211 w 246"/>
                                    <a:gd name="T13" fmla="*/ 100 h 246"/>
                                    <a:gd name="T14" fmla="*/ 226 w 246"/>
                                    <a:gd name="T15" fmla="*/ 114 h 246"/>
                                    <a:gd name="T16" fmla="*/ 230 w 246"/>
                                    <a:gd name="T17" fmla="*/ 122 h 246"/>
                                    <a:gd name="T18" fmla="*/ 158 w 246"/>
                                    <a:gd name="T19" fmla="*/ 122 h 246"/>
                                    <a:gd name="T20" fmla="*/ 150 w 246"/>
                                    <a:gd name="T21" fmla="*/ 125 h 246"/>
                                    <a:gd name="T22" fmla="*/ 143 w 246"/>
                                    <a:gd name="T23" fmla="*/ 12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6" h="246">
                                      <a:moveTo>
                                        <a:pt x="143" y="129"/>
                                      </a:moveTo>
                                      <a:lnTo>
                                        <a:pt x="128" y="96"/>
                                      </a:lnTo>
                                      <a:lnTo>
                                        <a:pt x="146" y="89"/>
                                      </a:lnTo>
                                      <a:lnTo>
                                        <a:pt x="167" y="86"/>
                                      </a:lnTo>
                                      <a:lnTo>
                                        <a:pt x="174" y="86"/>
                                      </a:lnTo>
                                      <a:lnTo>
                                        <a:pt x="193" y="90"/>
                                      </a:lnTo>
                                      <a:lnTo>
                                        <a:pt x="211" y="100"/>
                                      </a:lnTo>
                                      <a:lnTo>
                                        <a:pt x="226" y="114"/>
                                      </a:lnTo>
                                      <a:lnTo>
                                        <a:pt x="230" y="122"/>
                                      </a:lnTo>
                                      <a:lnTo>
                                        <a:pt x="158" y="122"/>
                                      </a:lnTo>
                                      <a:lnTo>
                                        <a:pt x="150" y="125"/>
                                      </a:lnTo>
                                      <a:lnTo>
                                        <a:pt x="143" y="12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0" name="Freeform 31"/>
                              <wps:cNvSpPr>
                                <a:spLocks/>
                              </wps:cNvSpPr>
                              <wps:spPr bwMode="auto">
                                <a:xfrm>
                                  <a:off x="0" y="0"/>
                                  <a:ext cx="246" cy="246"/>
                                </a:xfrm>
                                <a:custGeom>
                                  <a:avLst/>
                                  <a:gdLst>
                                    <a:gd name="T0" fmla="*/ 107 w 246"/>
                                    <a:gd name="T1" fmla="*/ 122 h 246"/>
                                    <a:gd name="T2" fmla="*/ 88 w 246"/>
                                    <a:gd name="T3" fmla="*/ 122 h 246"/>
                                    <a:gd name="T4" fmla="*/ 97 w 246"/>
                                    <a:gd name="T5" fmla="*/ 119 h 246"/>
                                    <a:gd name="T6" fmla="*/ 103 w 246"/>
                                    <a:gd name="T7" fmla="*/ 114 h 246"/>
                                    <a:gd name="T8" fmla="*/ 107 w 246"/>
                                    <a:gd name="T9" fmla="*/ 122 h 246"/>
                                  </a:gdLst>
                                  <a:ahLst/>
                                  <a:cxnLst>
                                    <a:cxn ang="0">
                                      <a:pos x="T0" y="T1"/>
                                    </a:cxn>
                                    <a:cxn ang="0">
                                      <a:pos x="T2" y="T3"/>
                                    </a:cxn>
                                    <a:cxn ang="0">
                                      <a:pos x="T4" y="T5"/>
                                    </a:cxn>
                                    <a:cxn ang="0">
                                      <a:pos x="T6" y="T7"/>
                                    </a:cxn>
                                    <a:cxn ang="0">
                                      <a:pos x="T8" y="T9"/>
                                    </a:cxn>
                                  </a:cxnLst>
                                  <a:rect l="0" t="0" r="r" b="b"/>
                                  <a:pathLst>
                                    <a:path w="246" h="246">
                                      <a:moveTo>
                                        <a:pt x="107" y="122"/>
                                      </a:moveTo>
                                      <a:lnTo>
                                        <a:pt x="88" y="122"/>
                                      </a:lnTo>
                                      <a:lnTo>
                                        <a:pt x="97" y="119"/>
                                      </a:lnTo>
                                      <a:lnTo>
                                        <a:pt x="103" y="114"/>
                                      </a:lnTo>
                                      <a:lnTo>
                                        <a:pt x="107" y="12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1" name="Freeform 32"/>
                              <wps:cNvSpPr>
                                <a:spLocks/>
                              </wps:cNvSpPr>
                              <wps:spPr bwMode="auto">
                                <a:xfrm>
                                  <a:off x="0" y="0"/>
                                  <a:ext cx="246" cy="246"/>
                                </a:xfrm>
                                <a:custGeom>
                                  <a:avLst/>
                                  <a:gdLst>
                                    <a:gd name="T0" fmla="*/ 233 w 246"/>
                                    <a:gd name="T1" fmla="*/ 210 h 246"/>
                                    <a:gd name="T2" fmla="*/ 155 w 246"/>
                                    <a:gd name="T3" fmla="*/ 210 h 246"/>
                                    <a:gd name="T4" fmla="*/ 172 w 246"/>
                                    <a:gd name="T5" fmla="*/ 210 h 246"/>
                                    <a:gd name="T6" fmla="*/ 192 w 246"/>
                                    <a:gd name="T7" fmla="*/ 202 h 246"/>
                                    <a:gd name="T8" fmla="*/ 206 w 246"/>
                                    <a:gd name="T9" fmla="*/ 186 h 246"/>
                                    <a:gd name="T10" fmla="*/ 211 w 246"/>
                                    <a:gd name="T11" fmla="*/ 163 h 246"/>
                                    <a:gd name="T12" fmla="*/ 204 w 246"/>
                                    <a:gd name="T13" fmla="*/ 142 h 246"/>
                                    <a:gd name="T14" fmla="*/ 189 w 246"/>
                                    <a:gd name="T15" fmla="*/ 127 h 246"/>
                                    <a:gd name="T16" fmla="*/ 167 w 246"/>
                                    <a:gd name="T17" fmla="*/ 122 h 246"/>
                                    <a:gd name="T18" fmla="*/ 230 w 246"/>
                                    <a:gd name="T19" fmla="*/ 122 h 246"/>
                                    <a:gd name="T20" fmla="*/ 237 w 246"/>
                                    <a:gd name="T21" fmla="*/ 132 h 246"/>
                                    <a:gd name="T22" fmla="*/ 244 w 246"/>
                                    <a:gd name="T23" fmla="*/ 155 h 246"/>
                                    <a:gd name="T24" fmla="*/ 246 w 246"/>
                                    <a:gd name="T25" fmla="*/ 182 h 246"/>
                                    <a:gd name="T26" fmla="*/ 238 w 246"/>
                                    <a:gd name="T27" fmla="*/ 203 h 246"/>
                                    <a:gd name="T28" fmla="*/ 233 w 246"/>
                                    <a:gd name="T29" fmla="*/ 21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6" h="246">
                                      <a:moveTo>
                                        <a:pt x="233" y="210"/>
                                      </a:moveTo>
                                      <a:lnTo>
                                        <a:pt x="155" y="210"/>
                                      </a:lnTo>
                                      <a:lnTo>
                                        <a:pt x="172" y="210"/>
                                      </a:lnTo>
                                      <a:lnTo>
                                        <a:pt x="192" y="202"/>
                                      </a:lnTo>
                                      <a:lnTo>
                                        <a:pt x="206" y="186"/>
                                      </a:lnTo>
                                      <a:lnTo>
                                        <a:pt x="211" y="163"/>
                                      </a:lnTo>
                                      <a:lnTo>
                                        <a:pt x="204" y="142"/>
                                      </a:lnTo>
                                      <a:lnTo>
                                        <a:pt x="189" y="127"/>
                                      </a:lnTo>
                                      <a:lnTo>
                                        <a:pt x="167" y="122"/>
                                      </a:lnTo>
                                      <a:lnTo>
                                        <a:pt x="230" y="122"/>
                                      </a:lnTo>
                                      <a:lnTo>
                                        <a:pt x="237" y="132"/>
                                      </a:lnTo>
                                      <a:lnTo>
                                        <a:pt x="244" y="155"/>
                                      </a:lnTo>
                                      <a:lnTo>
                                        <a:pt x="246" y="182"/>
                                      </a:lnTo>
                                      <a:lnTo>
                                        <a:pt x="238" y="203"/>
                                      </a:lnTo>
                                      <a:lnTo>
                                        <a:pt x="233" y="2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5" name="Freeform 33"/>
                              <wps:cNvSpPr>
                                <a:spLocks/>
                              </wps:cNvSpPr>
                              <wps:spPr bwMode="auto">
                                <a:xfrm>
                                  <a:off x="0" y="0"/>
                                  <a:ext cx="246" cy="246"/>
                                </a:xfrm>
                                <a:custGeom>
                                  <a:avLst/>
                                  <a:gdLst>
                                    <a:gd name="T0" fmla="*/ 177 w 246"/>
                                    <a:gd name="T1" fmla="*/ 184 h 246"/>
                                    <a:gd name="T2" fmla="*/ 157 w 246"/>
                                    <a:gd name="T3" fmla="*/ 184 h 246"/>
                                    <a:gd name="T4" fmla="*/ 149 w 246"/>
                                    <a:gd name="T5" fmla="*/ 176 h 246"/>
                                    <a:gd name="T6" fmla="*/ 149 w 246"/>
                                    <a:gd name="T7" fmla="*/ 156 h 246"/>
                                    <a:gd name="T8" fmla="*/ 157 w 246"/>
                                    <a:gd name="T9" fmla="*/ 148 h 246"/>
                                    <a:gd name="T10" fmla="*/ 177 w 246"/>
                                    <a:gd name="T11" fmla="*/ 148 h 246"/>
                                    <a:gd name="T12" fmla="*/ 185 w 246"/>
                                    <a:gd name="T13" fmla="*/ 156 h 246"/>
                                    <a:gd name="T14" fmla="*/ 185 w 246"/>
                                    <a:gd name="T15" fmla="*/ 176 h 246"/>
                                    <a:gd name="T16" fmla="*/ 177 w 246"/>
                                    <a:gd name="T17" fmla="*/ 18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77" y="184"/>
                                      </a:moveTo>
                                      <a:lnTo>
                                        <a:pt x="157" y="184"/>
                                      </a:lnTo>
                                      <a:lnTo>
                                        <a:pt x="149" y="176"/>
                                      </a:lnTo>
                                      <a:lnTo>
                                        <a:pt x="149" y="156"/>
                                      </a:lnTo>
                                      <a:lnTo>
                                        <a:pt x="157" y="148"/>
                                      </a:lnTo>
                                      <a:lnTo>
                                        <a:pt x="177" y="148"/>
                                      </a:lnTo>
                                      <a:lnTo>
                                        <a:pt x="185" y="156"/>
                                      </a:lnTo>
                                      <a:lnTo>
                                        <a:pt x="185" y="176"/>
                                      </a:lnTo>
                                      <a:lnTo>
                                        <a:pt x="177" y="18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6" name="Freeform 34"/>
                              <wps:cNvSpPr>
                                <a:spLocks/>
                              </wps:cNvSpPr>
                              <wps:spPr bwMode="auto">
                                <a:xfrm>
                                  <a:off x="0" y="0"/>
                                  <a:ext cx="246" cy="246"/>
                                </a:xfrm>
                                <a:custGeom>
                                  <a:avLst/>
                                  <a:gdLst>
                                    <a:gd name="T0" fmla="*/ 166 w 246"/>
                                    <a:gd name="T1" fmla="*/ 246 h 246"/>
                                    <a:gd name="T2" fmla="*/ 145 w 246"/>
                                    <a:gd name="T3" fmla="*/ 243 h 246"/>
                                    <a:gd name="T4" fmla="*/ 127 w 246"/>
                                    <a:gd name="T5" fmla="*/ 235 h 246"/>
                                    <a:gd name="T6" fmla="*/ 111 w 246"/>
                                    <a:gd name="T7" fmla="*/ 223 h 246"/>
                                    <a:gd name="T8" fmla="*/ 108 w 246"/>
                                    <a:gd name="T9" fmla="*/ 220 h 246"/>
                                    <a:gd name="T10" fmla="*/ 106 w 246"/>
                                    <a:gd name="T11" fmla="*/ 215 h 246"/>
                                    <a:gd name="T12" fmla="*/ 106 w 246"/>
                                    <a:gd name="T13" fmla="*/ 200 h 246"/>
                                    <a:gd name="T14" fmla="*/ 114 w 246"/>
                                    <a:gd name="T15" fmla="*/ 192 h 246"/>
                                    <a:gd name="T16" fmla="*/ 129 w 246"/>
                                    <a:gd name="T17" fmla="*/ 192 h 246"/>
                                    <a:gd name="T18" fmla="*/ 133 w 246"/>
                                    <a:gd name="T19" fmla="*/ 194 h 246"/>
                                    <a:gd name="T20" fmla="*/ 136 w 246"/>
                                    <a:gd name="T21" fmla="*/ 197 h 246"/>
                                    <a:gd name="T22" fmla="*/ 144 w 246"/>
                                    <a:gd name="T23" fmla="*/ 206 h 246"/>
                                    <a:gd name="T24" fmla="*/ 155 w 246"/>
                                    <a:gd name="T25" fmla="*/ 210 h 246"/>
                                    <a:gd name="T26" fmla="*/ 233 w 246"/>
                                    <a:gd name="T27" fmla="*/ 210 h 246"/>
                                    <a:gd name="T28" fmla="*/ 226 w 246"/>
                                    <a:gd name="T29" fmla="*/ 220 h 246"/>
                                    <a:gd name="T30" fmla="*/ 209 w 246"/>
                                    <a:gd name="T31" fmla="*/ 234 h 246"/>
                                    <a:gd name="T32" fmla="*/ 189 w 246"/>
                                    <a:gd name="T33" fmla="*/ 243 h 246"/>
                                    <a:gd name="T34" fmla="*/ 166 w 246"/>
                                    <a:gd name="T35"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6" h="246">
                                      <a:moveTo>
                                        <a:pt x="166" y="246"/>
                                      </a:moveTo>
                                      <a:lnTo>
                                        <a:pt x="145" y="243"/>
                                      </a:lnTo>
                                      <a:lnTo>
                                        <a:pt x="127" y="235"/>
                                      </a:lnTo>
                                      <a:lnTo>
                                        <a:pt x="111" y="223"/>
                                      </a:lnTo>
                                      <a:lnTo>
                                        <a:pt x="108" y="220"/>
                                      </a:lnTo>
                                      <a:lnTo>
                                        <a:pt x="106" y="215"/>
                                      </a:lnTo>
                                      <a:lnTo>
                                        <a:pt x="106" y="200"/>
                                      </a:lnTo>
                                      <a:lnTo>
                                        <a:pt x="114" y="192"/>
                                      </a:lnTo>
                                      <a:lnTo>
                                        <a:pt x="129" y="192"/>
                                      </a:lnTo>
                                      <a:lnTo>
                                        <a:pt x="133" y="194"/>
                                      </a:lnTo>
                                      <a:lnTo>
                                        <a:pt x="136" y="197"/>
                                      </a:lnTo>
                                      <a:lnTo>
                                        <a:pt x="144" y="206"/>
                                      </a:lnTo>
                                      <a:lnTo>
                                        <a:pt x="155" y="210"/>
                                      </a:lnTo>
                                      <a:lnTo>
                                        <a:pt x="233" y="210"/>
                                      </a:lnTo>
                                      <a:lnTo>
                                        <a:pt x="226" y="220"/>
                                      </a:lnTo>
                                      <a:lnTo>
                                        <a:pt x="209" y="234"/>
                                      </a:lnTo>
                                      <a:lnTo>
                                        <a:pt x="189" y="243"/>
                                      </a:lnTo>
                                      <a:lnTo>
                                        <a:pt x="166"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EE0B88D" id="Group 2101" o:spid="_x0000_s1026" style="width:11.1pt;height:11.7pt;mso-position-horizontal-relative:char;mso-position-vertical-relative:line" coordsize="246,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">
                      <v:shape id="Freeform 27" o:spid="_x0000_s1027"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" path="m86,154r-28,l39,146,22,133,10,115,2,93,,68,4,49,14,32,28,18,46,7,70,1,97,r19,7l132,18r1,1l133,20r4,3l139,27r,5l79,32r-6,1l54,41,40,58,35,80r7,21l58,116r21,6l107,122r13,23l106,151r-20,3xe" filled="f" stroked="f">
                        <v:path arrowok="t" o:connecttype="custom" o:connectlocs="86,154;58,154;39,146;22,133;10,115;2,93;0,68;4,49;14,32;28,18;46,7;70,1;97,0;116,7;132,18;133,19;133,20;137,23;139,27;139,32;79,32;73,33;54,41;40,58;35,80;42,101;58,116;79,122;107,122;120,145;106,151;86,154" o:connectangles="0,0,0,0,0,0,0,0,0,0,0,0,0,0,0,0,0,0,0,0,0,0,0,0,0,0,0,0,0,0,0,0"/>
                      </v:shape>
                      <v:shape id="Freeform 28" o:spid="_x0000_s1028"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" path="m130,50r-14,l112,47r-3,-2l102,38,91,32r48,l139,41r-9,9xe" filled="f" stroked="f">
                        <v:path arrowok="t" o:connecttype="custom" o:connectlocs="130,50;116,50;112,47;109,45;102,38;91,32;139,32;139,41;130,50" o:connectangles="0,0,0,0,0,0,0,0,0"/>
                      </v:shape>
                      <v:shape id="Freeform 29" o:spid="_x0000_s1029"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" path="m88,95r-20,l60,87r,-20l68,59r20,l96,67r,20l88,95xe" filled="f" stroked="f">
                        <v:path arrowok="t" o:connecttype="custom" o:connectlocs="88,95;68,95;60,87;60,67;68,59;88,59;96,67;96,87;88,95" o:connectangles="0,0,0,0,0,0,0,0,0"/>
                      </v:shape>
                      <v:shape id="Freeform 30" o:spid="_x0000_s1030"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" path="m143,129l128,96r18,-7l167,86r7,l193,90r18,10l226,114r4,8l158,122r-8,3l143,129xe" filled="f" stroked="f">
                        <v:path arrowok="t" o:connecttype="custom" o:connectlocs="143,129;128,96;146,89;167,86;174,86;193,90;211,100;226,114;230,122;158,122;150,125;143,129" o:connectangles="0,0,0,0,0,0,0,0,0,0,0,0"/>
                      </v:shape>
                      <v:shape id="Freeform 31" o:spid="_x0000_s1031"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" path="m107,122r-19,l97,119r6,-5l107,122xe" filled="f" stroked="f">
                        <v:path arrowok="t" o:connecttype="custom" o:connectlocs="107,122;88,122;97,119;103,114;107,122" o:connectangles="0,0,0,0,0"/>
                      </v:shape>
                      <v:shape id="Freeform 32" o:spid="_x0000_s1032"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" path="m233,210r-78,l172,210r20,-8l206,186r5,-23l204,142,189,127r-22,-5l230,122r7,10l244,155r2,27l238,203r-5,7xe" filled="f" stroked="f">
                        <v:path arrowok="t" o:connecttype="custom" o:connectlocs="233,210;155,210;172,210;192,202;206,186;211,163;204,142;189,127;167,122;230,122;237,132;244,155;246,182;238,203;233,210" o:connectangles="0,0,0,0,0,0,0,0,0,0,0,0,0,0,0"/>
                      </v:shape>
                      <v:shape id="Freeform 33" o:spid="_x0000_s1033"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" path="m177,184r-20,l149,176r,-20l157,148r20,l185,156r,20l177,184xe" filled="f" stroked="f">
                        <v:path arrowok="t" o:connecttype="custom" o:connectlocs="177,184;157,184;149,176;149,156;157,148;177,148;185,156;185,176;177,184" o:connectangles="0,0,0,0,0,0,0,0,0"/>
                      </v:shape>
                      <v:shape id="Freeform 34" o:spid="_x0000_s1034"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" path="m166,246r-21,-3l127,235,111,223r-3,-3l106,215r,-15l114,192r15,l133,194r3,3l144,206r11,4l233,210r-7,10l209,234r-20,9l166,246xe" filled="f" stroked="f">
                        <v:path arrowok="t" o:connecttype="custom" o:connectlocs="166,246;145,243;127,235;111,223;108,220;106,215;106,200;114,192;129,192;133,194;136,197;144,206;155,210;233,210;226,220;209,234;189,243;166,246" o:connectangles="0,0,0,0,0,0,0,0,0,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0E1486B7" wp14:editId="4480CA82">
                      <wp:extent cx="140677" cy="133584"/>
                      <wp:effectExtent l="0" t="0" r="12065" b="0"/>
                      <wp:docPr id="807" name="Group 80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0677" cy="133584"/>
                                <a:chOff x="0" y="0"/>
                                <a:chExt cx="243" cy="242"/>
                              </a:xfrm>
                              <a:solidFill>
                                <a:srgbClr val="94C634"/>
                              </a:solidFill>
                            </wpg:grpSpPr>
                            <wps:wsp>
                              <wps:cNvPr id="808"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9"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0"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2"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29EB2FB" id="Group 807" o:spid="_x0000_s1026" style="width:11.1pt;height:10.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">
                      <o:lock v:ext="edit" aspectratio="t"/>
                      <v:shape id="Freeform 10" o:spid="_x0000_s1027"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" path="m195,242r-23,l163,232r,-22l172,201r23,l204,210r,22l195,242xe" filled="f" stroked="f">
                        <v:path arrowok="t" o:connecttype="custom" o:connectlocs="195,242;172,242;163,232;163,210;172,201;195,201;204,210;204,232;195,242" o:connectangles="0,0,0,0,0,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1BE5C7A1" wp14:editId="59281C44">
                      <wp:extent cx="174744" cy="153465"/>
                      <wp:effectExtent l="0" t="0" r="3175" b="0"/>
                      <wp:docPr id="813" name="Group 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44" cy="153465"/>
                                <a:chOff x="0" y="0"/>
                                <a:chExt cx="254" cy="228"/>
                              </a:xfrm>
                              <a:solidFill>
                                <a:srgbClr val="94C634"/>
                              </a:solidFill>
                            </wpg:grpSpPr>
                            <wps:wsp>
                              <wps:cNvPr id="814" name="Freeform 53"/>
                              <wps:cNvSpPr>
                                <a:spLocks/>
                              </wps:cNvSpPr>
                              <wps:spPr bwMode="auto">
                                <a:xfrm>
                                  <a:off x="0" y="0"/>
                                  <a:ext cx="254" cy="228"/>
                                </a:xfrm>
                                <a:custGeom>
                                  <a:avLst/>
                                  <a:gdLst>
                                    <a:gd name="T0" fmla="*/ 152 w 254"/>
                                    <a:gd name="T1" fmla="*/ 105 h 228"/>
                                    <a:gd name="T2" fmla="*/ 126 w 254"/>
                                    <a:gd name="T3" fmla="*/ 105 h 228"/>
                                    <a:gd name="T4" fmla="*/ 129 w 254"/>
                                    <a:gd name="T5" fmla="*/ 104 h 228"/>
                                    <a:gd name="T6" fmla="*/ 135 w 254"/>
                                    <a:gd name="T7" fmla="*/ 98 h 228"/>
                                    <a:gd name="T8" fmla="*/ 142 w 254"/>
                                    <a:gd name="T9" fmla="*/ 69 h 228"/>
                                    <a:gd name="T10" fmla="*/ 144 w 254"/>
                                    <a:gd name="T11" fmla="*/ 62 h 228"/>
                                    <a:gd name="T12" fmla="*/ 145 w 254"/>
                                    <a:gd name="T13" fmla="*/ 57 h 228"/>
                                    <a:gd name="T14" fmla="*/ 148 w 254"/>
                                    <a:gd name="T15" fmla="*/ 51 h 228"/>
                                    <a:gd name="T16" fmla="*/ 154 w 254"/>
                                    <a:gd name="T17" fmla="*/ 32 h 228"/>
                                    <a:gd name="T18" fmla="*/ 158 w 254"/>
                                    <a:gd name="T19" fmla="*/ 13 h 228"/>
                                    <a:gd name="T20" fmla="*/ 176 w 254"/>
                                    <a:gd name="T21" fmla="*/ 0 h 228"/>
                                    <a:gd name="T22" fmla="*/ 179 w 254"/>
                                    <a:gd name="T23" fmla="*/ 6 h 228"/>
                                    <a:gd name="T24" fmla="*/ 180 w 254"/>
                                    <a:gd name="T25" fmla="*/ 12 h 228"/>
                                    <a:gd name="T26" fmla="*/ 181 w 254"/>
                                    <a:gd name="T27" fmla="*/ 17 h 228"/>
                                    <a:gd name="T28" fmla="*/ 172 w 254"/>
                                    <a:gd name="T29" fmla="*/ 37 h 228"/>
                                    <a:gd name="T30" fmla="*/ 170 w 254"/>
                                    <a:gd name="T31" fmla="*/ 42 h 228"/>
                                    <a:gd name="T32" fmla="*/ 166 w 254"/>
                                    <a:gd name="T33" fmla="*/ 60 h 228"/>
                                    <a:gd name="T34" fmla="*/ 159 w 254"/>
                                    <a:gd name="T35" fmla="*/ 82 h 228"/>
                                    <a:gd name="T36" fmla="*/ 155 w 254"/>
                                    <a:gd name="T37" fmla="*/ 93 h 228"/>
                                    <a:gd name="T38" fmla="*/ 152 w 254"/>
                                    <a:gd name="T39" fmla="*/ 10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52" y="105"/>
                                      </a:moveTo>
                                      <a:lnTo>
                                        <a:pt x="126" y="105"/>
                                      </a:lnTo>
                                      <a:lnTo>
                                        <a:pt x="129" y="104"/>
                                      </a:lnTo>
                                      <a:lnTo>
                                        <a:pt x="135" y="98"/>
                                      </a:lnTo>
                                      <a:lnTo>
                                        <a:pt x="142" y="69"/>
                                      </a:lnTo>
                                      <a:lnTo>
                                        <a:pt x="144" y="62"/>
                                      </a:lnTo>
                                      <a:lnTo>
                                        <a:pt x="145" y="57"/>
                                      </a:lnTo>
                                      <a:lnTo>
                                        <a:pt x="148" y="51"/>
                                      </a:lnTo>
                                      <a:lnTo>
                                        <a:pt x="154" y="32"/>
                                      </a:lnTo>
                                      <a:lnTo>
                                        <a:pt x="158" y="13"/>
                                      </a:lnTo>
                                      <a:lnTo>
                                        <a:pt x="176" y="0"/>
                                      </a:lnTo>
                                      <a:lnTo>
                                        <a:pt x="179" y="6"/>
                                      </a:lnTo>
                                      <a:lnTo>
                                        <a:pt x="180" y="12"/>
                                      </a:lnTo>
                                      <a:lnTo>
                                        <a:pt x="181" y="17"/>
                                      </a:lnTo>
                                      <a:lnTo>
                                        <a:pt x="172" y="37"/>
                                      </a:lnTo>
                                      <a:lnTo>
                                        <a:pt x="170" y="42"/>
                                      </a:lnTo>
                                      <a:lnTo>
                                        <a:pt x="166" y="60"/>
                                      </a:lnTo>
                                      <a:lnTo>
                                        <a:pt x="159" y="82"/>
                                      </a:lnTo>
                                      <a:lnTo>
                                        <a:pt x="155" y="93"/>
                                      </a:lnTo>
                                      <a:lnTo>
                                        <a:pt x="152"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5" name="Freeform 54"/>
                              <wps:cNvSpPr>
                                <a:spLocks/>
                              </wps:cNvSpPr>
                              <wps:spPr bwMode="auto">
                                <a:xfrm>
                                  <a:off x="0" y="0"/>
                                  <a:ext cx="254" cy="228"/>
                                </a:xfrm>
                                <a:custGeom>
                                  <a:avLst/>
                                  <a:gdLst>
                                    <a:gd name="T0" fmla="*/ 114 w 254"/>
                                    <a:gd name="T1" fmla="*/ 145 h 228"/>
                                    <a:gd name="T2" fmla="*/ 92 w 254"/>
                                    <a:gd name="T3" fmla="*/ 145 h 228"/>
                                    <a:gd name="T4" fmla="*/ 95 w 254"/>
                                    <a:gd name="T5" fmla="*/ 140 h 228"/>
                                    <a:gd name="T6" fmla="*/ 95 w 254"/>
                                    <a:gd name="T7" fmla="*/ 126 h 228"/>
                                    <a:gd name="T8" fmla="*/ 96 w 254"/>
                                    <a:gd name="T9" fmla="*/ 108 h 228"/>
                                    <a:gd name="T10" fmla="*/ 104 w 254"/>
                                    <a:gd name="T11" fmla="*/ 101 h 228"/>
                                    <a:gd name="T12" fmla="*/ 103 w 254"/>
                                    <a:gd name="T13" fmla="*/ 96 h 228"/>
                                    <a:gd name="T14" fmla="*/ 102 w 254"/>
                                    <a:gd name="T15" fmla="*/ 92 h 228"/>
                                    <a:gd name="T16" fmla="*/ 105 w 254"/>
                                    <a:gd name="T17" fmla="*/ 77 h 228"/>
                                    <a:gd name="T18" fmla="*/ 105 w 254"/>
                                    <a:gd name="T19" fmla="*/ 66 h 228"/>
                                    <a:gd name="T20" fmla="*/ 107 w 254"/>
                                    <a:gd name="T21" fmla="*/ 25 h 228"/>
                                    <a:gd name="T22" fmla="*/ 109 w 254"/>
                                    <a:gd name="T23" fmla="*/ 13 h 228"/>
                                    <a:gd name="T24" fmla="*/ 114 w 254"/>
                                    <a:gd name="T25" fmla="*/ 10 h 228"/>
                                    <a:gd name="T26" fmla="*/ 118 w 254"/>
                                    <a:gd name="T27" fmla="*/ 9 h 228"/>
                                    <a:gd name="T28" fmla="*/ 129 w 254"/>
                                    <a:gd name="T29" fmla="*/ 6 h 228"/>
                                    <a:gd name="T30" fmla="*/ 129 w 254"/>
                                    <a:gd name="T31" fmla="*/ 17 h 228"/>
                                    <a:gd name="T32" fmla="*/ 129 w 254"/>
                                    <a:gd name="T33" fmla="*/ 28 h 228"/>
                                    <a:gd name="T34" fmla="*/ 127 w 254"/>
                                    <a:gd name="T35" fmla="*/ 47 h 228"/>
                                    <a:gd name="T36" fmla="*/ 125 w 254"/>
                                    <a:gd name="T37" fmla="*/ 69 h 228"/>
                                    <a:gd name="T38" fmla="*/ 125 w 254"/>
                                    <a:gd name="T39" fmla="*/ 77 h 228"/>
                                    <a:gd name="T40" fmla="*/ 121 w 254"/>
                                    <a:gd name="T41" fmla="*/ 94 h 228"/>
                                    <a:gd name="T42" fmla="*/ 123 w 254"/>
                                    <a:gd name="T43" fmla="*/ 99 h 228"/>
                                    <a:gd name="T44" fmla="*/ 126 w 254"/>
                                    <a:gd name="T45" fmla="*/ 105 h 228"/>
                                    <a:gd name="T46" fmla="*/ 152 w 254"/>
                                    <a:gd name="T47" fmla="*/ 105 h 228"/>
                                    <a:gd name="T48" fmla="*/ 152 w 254"/>
                                    <a:gd name="T49" fmla="*/ 105 h 228"/>
                                    <a:gd name="T50" fmla="*/ 153 w 254"/>
                                    <a:gd name="T51" fmla="*/ 108 h 228"/>
                                    <a:gd name="T52" fmla="*/ 154 w 254"/>
                                    <a:gd name="T53" fmla="*/ 111 h 228"/>
                                    <a:gd name="T54" fmla="*/ 126 w 254"/>
                                    <a:gd name="T55" fmla="*/ 111 h 228"/>
                                    <a:gd name="T56" fmla="*/ 125 w 254"/>
                                    <a:gd name="T57" fmla="*/ 112 h 228"/>
                                    <a:gd name="T58" fmla="*/ 114 w 254"/>
                                    <a:gd name="T59" fmla="*/ 14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54" h="228">
                                      <a:moveTo>
                                        <a:pt x="114" y="145"/>
                                      </a:moveTo>
                                      <a:lnTo>
                                        <a:pt x="92" y="145"/>
                                      </a:lnTo>
                                      <a:lnTo>
                                        <a:pt x="95" y="140"/>
                                      </a:lnTo>
                                      <a:lnTo>
                                        <a:pt x="95" y="126"/>
                                      </a:lnTo>
                                      <a:lnTo>
                                        <a:pt x="96" y="108"/>
                                      </a:lnTo>
                                      <a:lnTo>
                                        <a:pt x="104" y="101"/>
                                      </a:lnTo>
                                      <a:lnTo>
                                        <a:pt x="103" y="96"/>
                                      </a:lnTo>
                                      <a:lnTo>
                                        <a:pt x="102" y="92"/>
                                      </a:lnTo>
                                      <a:lnTo>
                                        <a:pt x="105" y="77"/>
                                      </a:lnTo>
                                      <a:lnTo>
                                        <a:pt x="105" y="66"/>
                                      </a:lnTo>
                                      <a:lnTo>
                                        <a:pt x="107" y="25"/>
                                      </a:lnTo>
                                      <a:lnTo>
                                        <a:pt x="109" y="13"/>
                                      </a:lnTo>
                                      <a:lnTo>
                                        <a:pt x="114" y="10"/>
                                      </a:lnTo>
                                      <a:lnTo>
                                        <a:pt x="118" y="9"/>
                                      </a:lnTo>
                                      <a:lnTo>
                                        <a:pt x="129" y="6"/>
                                      </a:lnTo>
                                      <a:lnTo>
                                        <a:pt x="129" y="17"/>
                                      </a:lnTo>
                                      <a:lnTo>
                                        <a:pt x="129" y="28"/>
                                      </a:lnTo>
                                      <a:lnTo>
                                        <a:pt x="127" y="47"/>
                                      </a:lnTo>
                                      <a:lnTo>
                                        <a:pt x="125" y="69"/>
                                      </a:lnTo>
                                      <a:lnTo>
                                        <a:pt x="125" y="77"/>
                                      </a:lnTo>
                                      <a:lnTo>
                                        <a:pt x="121" y="94"/>
                                      </a:lnTo>
                                      <a:lnTo>
                                        <a:pt x="123" y="99"/>
                                      </a:lnTo>
                                      <a:lnTo>
                                        <a:pt x="126" y="105"/>
                                      </a:lnTo>
                                      <a:lnTo>
                                        <a:pt x="152" y="105"/>
                                      </a:lnTo>
                                      <a:lnTo>
                                        <a:pt x="152" y="105"/>
                                      </a:lnTo>
                                      <a:lnTo>
                                        <a:pt x="153" y="108"/>
                                      </a:lnTo>
                                      <a:lnTo>
                                        <a:pt x="154" y="111"/>
                                      </a:lnTo>
                                      <a:lnTo>
                                        <a:pt x="126" y="111"/>
                                      </a:lnTo>
                                      <a:lnTo>
                                        <a:pt x="125" y="112"/>
                                      </a:lnTo>
                                      <a:lnTo>
                                        <a:pt x="114" y="14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6" name="Freeform 55"/>
                              <wps:cNvSpPr>
                                <a:spLocks/>
                              </wps:cNvSpPr>
                              <wps:spPr bwMode="auto">
                                <a:xfrm>
                                  <a:off x="0" y="0"/>
                                  <a:ext cx="254" cy="228"/>
                                </a:xfrm>
                                <a:custGeom>
                                  <a:avLst/>
                                  <a:gdLst>
                                    <a:gd name="T0" fmla="*/ 189 w 254"/>
                                    <a:gd name="T1" fmla="*/ 111 h 228"/>
                                    <a:gd name="T2" fmla="*/ 155 w 254"/>
                                    <a:gd name="T3" fmla="*/ 111 h 228"/>
                                    <a:gd name="T4" fmla="*/ 159 w 254"/>
                                    <a:gd name="T5" fmla="*/ 111 h 228"/>
                                    <a:gd name="T6" fmla="*/ 165 w 254"/>
                                    <a:gd name="T7" fmla="*/ 111 h 228"/>
                                    <a:gd name="T8" fmla="*/ 179 w 254"/>
                                    <a:gd name="T9" fmla="*/ 94 h 228"/>
                                    <a:gd name="T10" fmla="*/ 181 w 254"/>
                                    <a:gd name="T11" fmla="*/ 90 h 228"/>
                                    <a:gd name="T12" fmla="*/ 184 w 254"/>
                                    <a:gd name="T13" fmla="*/ 85 h 228"/>
                                    <a:gd name="T14" fmla="*/ 192 w 254"/>
                                    <a:gd name="T15" fmla="*/ 69 h 228"/>
                                    <a:gd name="T16" fmla="*/ 200 w 254"/>
                                    <a:gd name="T17" fmla="*/ 53 h 228"/>
                                    <a:gd name="T18" fmla="*/ 212 w 254"/>
                                    <a:gd name="T19" fmla="*/ 38 h 228"/>
                                    <a:gd name="T20" fmla="*/ 222 w 254"/>
                                    <a:gd name="T21" fmla="*/ 43 h 228"/>
                                    <a:gd name="T22" fmla="*/ 230 w 254"/>
                                    <a:gd name="T23" fmla="*/ 47 h 228"/>
                                    <a:gd name="T24" fmla="*/ 226 w 254"/>
                                    <a:gd name="T25" fmla="*/ 58 h 228"/>
                                    <a:gd name="T26" fmla="*/ 221 w 254"/>
                                    <a:gd name="T27" fmla="*/ 66 h 228"/>
                                    <a:gd name="T28" fmla="*/ 215 w 254"/>
                                    <a:gd name="T29" fmla="*/ 73 h 228"/>
                                    <a:gd name="T30" fmla="*/ 205 w 254"/>
                                    <a:gd name="T31" fmla="*/ 87 h 228"/>
                                    <a:gd name="T32" fmla="*/ 201 w 254"/>
                                    <a:gd name="T33" fmla="*/ 92 h 228"/>
                                    <a:gd name="T34" fmla="*/ 197 w 254"/>
                                    <a:gd name="T35" fmla="*/ 99 h 228"/>
                                    <a:gd name="T36" fmla="*/ 190 w 254"/>
                                    <a:gd name="T37" fmla="*/ 109 h 228"/>
                                    <a:gd name="T38" fmla="*/ 189 w 254"/>
                                    <a:gd name="T39" fmla="*/ 11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89" y="111"/>
                                      </a:moveTo>
                                      <a:lnTo>
                                        <a:pt x="155" y="111"/>
                                      </a:lnTo>
                                      <a:lnTo>
                                        <a:pt x="159" y="111"/>
                                      </a:lnTo>
                                      <a:lnTo>
                                        <a:pt x="165" y="111"/>
                                      </a:lnTo>
                                      <a:lnTo>
                                        <a:pt x="179" y="94"/>
                                      </a:lnTo>
                                      <a:lnTo>
                                        <a:pt x="181" y="90"/>
                                      </a:lnTo>
                                      <a:lnTo>
                                        <a:pt x="184" y="85"/>
                                      </a:lnTo>
                                      <a:lnTo>
                                        <a:pt x="192" y="69"/>
                                      </a:lnTo>
                                      <a:lnTo>
                                        <a:pt x="200" y="53"/>
                                      </a:lnTo>
                                      <a:lnTo>
                                        <a:pt x="212" y="38"/>
                                      </a:lnTo>
                                      <a:lnTo>
                                        <a:pt x="222" y="43"/>
                                      </a:lnTo>
                                      <a:lnTo>
                                        <a:pt x="230" y="47"/>
                                      </a:lnTo>
                                      <a:lnTo>
                                        <a:pt x="226" y="58"/>
                                      </a:lnTo>
                                      <a:lnTo>
                                        <a:pt x="221" y="66"/>
                                      </a:lnTo>
                                      <a:lnTo>
                                        <a:pt x="215" y="73"/>
                                      </a:lnTo>
                                      <a:lnTo>
                                        <a:pt x="205" y="87"/>
                                      </a:lnTo>
                                      <a:lnTo>
                                        <a:pt x="201" y="92"/>
                                      </a:lnTo>
                                      <a:lnTo>
                                        <a:pt x="197" y="99"/>
                                      </a:lnTo>
                                      <a:lnTo>
                                        <a:pt x="190" y="109"/>
                                      </a:lnTo>
                                      <a:lnTo>
                                        <a:pt x="189" y="11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7" name="Freeform 56"/>
                              <wps:cNvSpPr>
                                <a:spLocks/>
                              </wps:cNvSpPr>
                              <wps:spPr bwMode="auto">
                                <a:xfrm>
                                  <a:off x="0" y="0"/>
                                  <a:ext cx="254" cy="228"/>
                                </a:xfrm>
                                <a:custGeom>
                                  <a:avLst/>
                                  <a:gdLst>
                                    <a:gd name="T0" fmla="*/ 225 w 254"/>
                                    <a:gd name="T1" fmla="*/ 139 h 228"/>
                                    <a:gd name="T2" fmla="*/ 192 w 254"/>
                                    <a:gd name="T3" fmla="*/ 139 h 228"/>
                                    <a:gd name="T4" fmla="*/ 212 w 254"/>
                                    <a:gd name="T5" fmla="*/ 129 h 228"/>
                                    <a:gd name="T6" fmla="*/ 219 w 254"/>
                                    <a:gd name="T7" fmla="*/ 122 h 228"/>
                                    <a:gd name="T8" fmla="*/ 237 w 254"/>
                                    <a:gd name="T9" fmla="*/ 103 h 228"/>
                                    <a:gd name="T10" fmla="*/ 246 w 254"/>
                                    <a:gd name="T11" fmla="*/ 97 h 228"/>
                                    <a:gd name="T12" fmla="*/ 254 w 254"/>
                                    <a:gd name="T13" fmla="*/ 104 h 228"/>
                                    <a:gd name="T14" fmla="*/ 252 w 254"/>
                                    <a:gd name="T15" fmla="*/ 112 h 228"/>
                                    <a:gd name="T16" fmla="*/ 249 w 254"/>
                                    <a:gd name="T17" fmla="*/ 126 h 228"/>
                                    <a:gd name="T18" fmla="*/ 233 w 254"/>
                                    <a:gd name="T19" fmla="*/ 130 h 228"/>
                                    <a:gd name="T20" fmla="*/ 227 w 254"/>
                                    <a:gd name="T21" fmla="*/ 137 h 228"/>
                                    <a:gd name="T22" fmla="*/ 225 w 254"/>
                                    <a:gd name="T23" fmla="*/ 139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4" h="228">
                                      <a:moveTo>
                                        <a:pt x="225" y="139"/>
                                      </a:moveTo>
                                      <a:lnTo>
                                        <a:pt x="192" y="139"/>
                                      </a:lnTo>
                                      <a:lnTo>
                                        <a:pt x="212" y="129"/>
                                      </a:lnTo>
                                      <a:lnTo>
                                        <a:pt x="219" y="122"/>
                                      </a:lnTo>
                                      <a:lnTo>
                                        <a:pt x="237" y="103"/>
                                      </a:lnTo>
                                      <a:lnTo>
                                        <a:pt x="246" y="97"/>
                                      </a:lnTo>
                                      <a:lnTo>
                                        <a:pt x="254" y="104"/>
                                      </a:lnTo>
                                      <a:lnTo>
                                        <a:pt x="252" y="112"/>
                                      </a:lnTo>
                                      <a:lnTo>
                                        <a:pt x="249" y="126"/>
                                      </a:lnTo>
                                      <a:lnTo>
                                        <a:pt x="233" y="130"/>
                                      </a:lnTo>
                                      <a:lnTo>
                                        <a:pt x="227" y="137"/>
                                      </a:lnTo>
                                      <a:lnTo>
                                        <a:pt x="225" y="13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8" name="Freeform 57"/>
                              <wps:cNvSpPr>
                                <a:spLocks/>
                              </wps:cNvSpPr>
                              <wps:spPr bwMode="auto">
                                <a:xfrm>
                                  <a:off x="0" y="0"/>
                                  <a:ext cx="254" cy="228"/>
                                </a:xfrm>
                                <a:custGeom>
                                  <a:avLst/>
                                  <a:gdLst>
                                    <a:gd name="T0" fmla="*/ 176 w 254"/>
                                    <a:gd name="T1" fmla="*/ 203 h 228"/>
                                    <a:gd name="T2" fmla="*/ 155 w 254"/>
                                    <a:gd name="T3" fmla="*/ 203 h 228"/>
                                    <a:gd name="T4" fmla="*/ 144 w 254"/>
                                    <a:gd name="T5" fmla="*/ 167 h 228"/>
                                    <a:gd name="T6" fmla="*/ 174 w 254"/>
                                    <a:gd name="T7" fmla="*/ 146 h 228"/>
                                    <a:gd name="T8" fmla="*/ 137 w 254"/>
                                    <a:gd name="T9" fmla="*/ 146 h 228"/>
                                    <a:gd name="T10" fmla="*/ 126 w 254"/>
                                    <a:gd name="T11" fmla="*/ 111 h 228"/>
                                    <a:gd name="T12" fmla="*/ 154 w 254"/>
                                    <a:gd name="T13" fmla="*/ 111 h 228"/>
                                    <a:gd name="T14" fmla="*/ 155 w 254"/>
                                    <a:gd name="T15" fmla="*/ 111 h 228"/>
                                    <a:gd name="T16" fmla="*/ 189 w 254"/>
                                    <a:gd name="T17" fmla="*/ 111 h 228"/>
                                    <a:gd name="T18" fmla="*/ 180 w 254"/>
                                    <a:gd name="T19" fmla="*/ 129 h 228"/>
                                    <a:gd name="T20" fmla="*/ 192 w 254"/>
                                    <a:gd name="T21" fmla="*/ 139 h 228"/>
                                    <a:gd name="T22" fmla="*/ 225 w 254"/>
                                    <a:gd name="T23" fmla="*/ 139 h 228"/>
                                    <a:gd name="T24" fmla="*/ 219 w 254"/>
                                    <a:gd name="T25" fmla="*/ 147 h 228"/>
                                    <a:gd name="T26" fmla="*/ 203 w 254"/>
                                    <a:gd name="T27" fmla="*/ 156 h 228"/>
                                    <a:gd name="T28" fmla="*/ 201 w 254"/>
                                    <a:gd name="T29" fmla="*/ 158 h 228"/>
                                    <a:gd name="T30" fmla="*/ 197 w 254"/>
                                    <a:gd name="T31" fmla="*/ 168 h 228"/>
                                    <a:gd name="T32" fmla="*/ 186 w 254"/>
                                    <a:gd name="T33" fmla="*/ 174 h 228"/>
                                    <a:gd name="T34" fmla="*/ 187 w 254"/>
                                    <a:gd name="T35" fmla="*/ 175 h 228"/>
                                    <a:gd name="T36" fmla="*/ 186 w 254"/>
                                    <a:gd name="T37" fmla="*/ 183 h 228"/>
                                    <a:gd name="T38" fmla="*/ 176 w 254"/>
                                    <a:gd name="T39" fmla="*/ 203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76" y="203"/>
                                      </a:moveTo>
                                      <a:lnTo>
                                        <a:pt x="155" y="203"/>
                                      </a:lnTo>
                                      <a:lnTo>
                                        <a:pt x="144" y="167"/>
                                      </a:lnTo>
                                      <a:lnTo>
                                        <a:pt x="174" y="146"/>
                                      </a:lnTo>
                                      <a:lnTo>
                                        <a:pt x="137" y="146"/>
                                      </a:lnTo>
                                      <a:lnTo>
                                        <a:pt x="126" y="111"/>
                                      </a:lnTo>
                                      <a:lnTo>
                                        <a:pt x="154" y="111"/>
                                      </a:lnTo>
                                      <a:lnTo>
                                        <a:pt x="155" y="111"/>
                                      </a:lnTo>
                                      <a:lnTo>
                                        <a:pt x="189" y="111"/>
                                      </a:lnTo>
                                      <a:lnTo>
                                        <a:pt x="180" y="129"/>
                                      </a:lnTo>
                                      <a:lnTo>
                                        <a:pt x="192" y="139"/>
                                      </a:lnTo>
                                      <a:lnTo>
                                        <a:pt x="225" y="139"/>
                                      </a:lnTo>
                                      <a:lnTo>
                                        <a:pt x="219" y="147"/>
                                      </a:lnTo>
                                      <a:lnTo>
                                        <a:pt x="203" y="156"/>
                                      </a:lnTo>
                                      <a:lnTo>
                                        <a:pt x="201" y="158"/>
                                      </a:lnTo>
                                      <a:lnTo>
                                        <a:pt x="197" y="168"/>
                                      </a:lnTo>
                                      <a:lnTo>
                                        <a:pt x="186" y="174"/>
                                      </a:lnTo>
                                      <a:lnTo>
                                        <a:pt x="187" y="175"/>
                                      </a:lnTo>
                                      <a:lnTo>
                                        <a:pt x="186" y="183"/>
                                      </a:lnTo>
                                      <a:lnTo>
                                        <a:pt x="176"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 name="Freeform 58"/>
                              <wps:cNvSpPr>
                                <a:spLocks/>
                              </wps:cNvSpPr>
                              <wps:spPr bwMode="auto">
                                <a:xfrm>
                                  <a:off x="0" y="0"/>
                                  <a:ext cx="254" cy="228"/>
                                </a:xfrm>
                                <a:custGeom>
                                  <a:avLst/>
                                  <a:gdLst>
                                    <a:gd name="T0" fmla="*/ 107 w 254"/>
                                    <a:gd name="T1" fmla="*/ 220 h 228"/>
                                    <a:gd name="T2" fmla="*/ 92 w 254"/>
                                    <a:gd name="T3" fmla="*/ 218 h 228"/>
                                    <a:gd name="T4" fmla="*/ 75 w 254"/>
                                    <a:gd name="T5" fmla="*/ 208 h 228"/>
                                    <a:gd name="T6" fmla="*/ 59 w 254"/>
                                    <a:gd name="T7" fmla="*/ 191 h 228"/>
                                    <a:gd name="T8" fmla="*/ 47 w 254"/>
                                    <a:gd name="T9" fmla="*/ 178 h 228"/>
                                    <a:gd name="T10" fmla="*/ 37 w 254"/>
                                    <a:gd name="T11" fmla="*/ 172 h 228"/>
                                    <a:gd name="T12" fmla="*/ 30 w 254"/>
                                    <a:gd name="T13" fmla="*/ 167 h 228"/>
                                    <a:gd name="T14" fmla="*/ 18 w 254"/>
                                    <a:gd name="T15" fmla="*/ 165 h 228"/>
                                    <a:gd name="T16" fmla="*/ 6 w 254"/>
                                    <a:gd name="T17" fmla="*/ 162 h 228"/>
                                    <a:gd name="T18" fmla="*/ 0 w 254"/>
                                    <a:gd name="T19" fmla="*/ 156 h 228"/>
                                    <a:gd name="T20" fmla="*/ 1 w 254"/>
                                    <a:gd name="T21" fmla="*/ 147 h 228"/>
                                    <a:gd name="T22" fmla="*/ 2 w 254"/>
                                    <a:gd name="T23" fmla="*/ 137 h 228"/>
                                    <a:gd name="T24" fmla="*/ 12 w 254"/>
                                    <a:gd name="T25" fmla="*/ 137 h 228"/>
                                    <a:gd name="T26" fmla="*/ 47 w 254"/>
                                    <a:gd name="T27" fmla="*/ 149 h 228"/>
                                    <a:gd name="T28" fmla="*/ 47 w 254"/>
                                    <a:gd name="T29" fmla="*/ 156 h 228"/>
                                    <a:gd name="T30" fmla="*/ 64 w 254"/>
                                    <a:gd name="T31" fmla="*/ 167 h 228"/>
                                    <a:gd name="T32" fmla="*/ 105 w 254"/>
                                    <a:gd name="T33" fmla="*/ 167 h 228"/>
                                    <a:gd name="T34" fmla="*/ 106 w 254"/>
                                    <a:gd name="T35" fmla="*/ 167 h 228"/>
                                    <a:gd name="T36" fmla="*/ 95 w 254"/>
                                    <a:gd name="T37" fmla="*/ 203 h 228"/>
                                    <a:gd name="T38" fmla="*/ 176 w 254"/>
                                    <a:gd name="T39" fmla="*/ 203 h 228"/>
                                    <a:gd name="T40" fmla="*/ 176 w 254"/>
                                    <a:gd name="T41" fmla="*/ 203 h 228"/>
                                    <a:gd name="T42" fmla="*/ 164 w 254"/>
                                    <a:gd name="T43" fmla="*/ 217 h 228"/>
                                    <a:gd name="T44" fmla="*/ 122 w 254"/>
                                    <a:gd name="T45" fmla="*/ 217 h 228"/>
                                    <a:gd name="T46" fmla="*/ 107 w 254"/>
                                    <a:gd name="T47" fmla="*/ 220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54" h="228">
                                      <a:moveTo>
                                        <a:pt x="107" y="220"/>
                                      </a:moveTo>
                                      <a:lnTo>
                                        <a:pt x="92" y="218"/>
                                      </a:lnTo>
                                      <a:lnTo>
                                        <a:pt x="75" y="208"/>
                                      </a:lnTo>
                                      <a:lnTo>
                                        <a:pt x="59" y="191"/>
                                      </a:lnTo>
                                      <a:lnTo>
                                        <a:pt x="47" y="178"/>
                                      </a:lnTo>
                                      <a:lnTo>
                                        <a:pt x="37" y="172"/>
                                      </a:lnTo>
                                      <a:lnTo>
                                        <a:pt x="30" y="167"/>
                                      </a:lnTo>
                                      <a:lnTo>
                                        <a:pt x="18" y="165"/>
                                      </a:lnTo>
                                      <a:lnTo>
                                        <a:pt x="6" y="162"/>
                                      </a:lnTo>
                                      <a:lnTo>
                                        <a:pt x="0" y="156"/>
                                      </a:lnTo>
                                      <a:lnTo>
                                        <a:pt x="1" y="147"/>
                                      </a:lnTo>
                                      <a:lnTo>
                                        <a:pt x="2" y="137"/>
                                      </a:lnTo>
                                      <a:lnTo>
                                        <a:pt x="12" y="137"/>
                                      </a:lnTo>
                                      <a:lnTo>
                                        <a:pt x="47" y="149"/>
                                      </a:lnTo>
                                      <a:lnTo>
                                        <a:pt x="47" y="156"/>
                                      </a:lnTo>
                                      <a:lnTo>
                                        <a:pt x="64" y="167"/>
                                      </a:lnTo>
                                      <a:lnTo>
                                        <a:pt x="105" y="167"/>
                                      </a:lnTo>
                                      <a:lnTo>
                                        <a:pt x="106" y="167"/>
                                      </a:lnTo>
                                      <a:lnTo>
                                        <a:pt x="95" y="203"/>
                                      </a:lnTo>
                                      <a:lnTo>
                                        <a:pt x="176" y="203"/>
                                      </a:lnTo>
                                      <a:lnTo>
                                        <a:pt x="176" y="203"/>
                                      </a:lnTo>
                                      <a:lnTo>
                                        <a:pt x="164" y="217"/>
                                      </a:lnTo>
                                      <a:lnTo>
                                        <a:pt x="122" y="217"/>
                                      </a:lnTo>
                                      <a:lnTo>
                                        <a:pt x="107" y="22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0" name="Freeform 59"/>
                              <wps:cNvSpPr>
                                <a:spLocks/>
                              </wps:cNvSpPr>
                              <wps:spPr bwMode="auto">
                                <a:xfrm>
                                  <a:off x="0" y="0"/>
                                  <a:ext cx="254" cy="228"/>
                                </a:xfrm>
                                <a:custGeom>
                                  <a:avLst/>
                                  <a:gdLst>
                                    <a:gd name="T0" fmla="*/ 105 w 254"/>
                                    <a:gd name="T1" fmla="*/ 167 h 228"/>
                                    <a:gd name="T2" fmla="*/ 64 w 254"/>
                                    <a:gd name="T3" fmla="*/ 167 h 228"/>
                                    <a:gd name="T4" fmla="*/ 71 w 254"/>
                                    <a:gd name="T5" fmla="*/ 164 h 228"/>
                                    <a:gd name="T6" fmla="*/ 78 w 254"/>
                                    <a:gd name="T7" fmla="*/ 159 h 228"/>
                                    <a:gd name="T8" fmla="*/ 84 w 254"/>
                                    <a:gd name="T9" fmla="*/ 155 h 228"/>
                                    <a:gd name="T10" fmla="*/ 85 w 254"/>
                                    <a:gd name="T11" fmla="*/ 152 h 228"/>
                                    <a:gd name="T12" fmla="*/ 105 w 254"/>
                                    <a:gd name="T13" fmla="*/ 167 h 228"/>
                                  </a:gdLst>
                                  <a:ahLst/>
                                  <a:cxnLst>
                                    <a:cxn ang="0">
                                      <a:pos x="T0" y="T1"/>
                                    </a:cxn>
                                    <a:cxn ang="0">
                                      <a:pos x="T2" y="T3"/>
                                    </a:cxn>
                                    <a:cxn ang="0">
                                      <a:pos x="T4" y="T5"/>
                                    </a:cxn>
                                    <a:cxn ang="0">
                                      <a:pos x="T6" y="T7"/>
                                    </a:cxn>
                                    <a:cxn ang="0">
                                      <a:pos x="T8" y="T9"/>
                                    </a:cxn>
                                    <a:cxn ang="0">
                                      <a:pos x="T10" y="T11"/>
                                    </a:cxn>
                                    <a:cxn ang="0">
                                      <a:pos x="T12" y="T13"/>
                                    </a:cxn>
                                  </a:cxnLst>
                                  <a:rect l="0" t="0" r="r" b="b"/>
                                  <a:pathLst>
                                    <a:path w="254" h="228">
                                      <a:moveTo>
                                        <a:pt x="105" y="167"/>
                                      </a:moveTo>
                                      <a:lnTo>
                                        <a:pt x="64" y="167"/>
                                      </a:lnTo>
                                      <a:lnTo>
                                        <a:pt x="71" y="164"/>
                                      </a:lnTo>
                                      <a:lnTo>
                                        <a:pt x="78" y="159"/>
                                      </a:lnTo>
                                      <a:lnTo>
                                        <a:pt x="84" y="155"/>
                                      </a:lnTo>
                                      <a:lnTo>
                                        <a:pt x="85" y="152"/>
                                      </a:lnTo>
                                      <a:lnTo>
                                        <a:pt x="105" y="16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1" name="Freeform 60"/>
                              <wps:cNvSpPr>
                                <a:spLocks/>
                              </wps:cNvSpPr>
                              <wps:spPr bwMode="auto">
                                <a:xfrm>
                                  <a:off x="0" y="0"/>
                                  <a:ext cx="254" cy="228"/>
                                </a:xfrm>
                                <a:custGeom>
                                  <a:avLst/>
                                  <a:gdLst>
                                    <a:gd name="T0" fmla="*/ 155 w 254"/>
                                    <a:gd name="T1" fmla="*/ 203 h 228"/>
                                    <a:gd name="T2" fmla="*/ 95 w 254"/>
                                    <a:gd name="T3" fmla="*/ 203 h 228"/>
                                    <a:gd name="T4" fmla="*/ 125 w 254"/>
                                    <a:gd name="T5" fmla="*/ 181 h 228"/>
                                    <a:gd name="T6" fmla="*/ 155 w 254"/>
                                    <a:gd name="T7" fmla="*/ 203 h 228"/>
                                  </a:gdLst>
                                  <a:ahLst/>
                                  <a:cxnLst>
                                    <a:cxn ang="0">
                                      <a:pos x="T0" y="T1"/>
                                    </a:cxn>
                                    <a:cxn ang="0">
                                      <a:pos x="T2" y="T3"/>
                                    </a:cxn>
                                    <a:cxn ang="0">
                                      <a:pos x="T4" y="T5"/>
                                    </a:cxn>
                                    <a:cxn ang="0">
                                      <a:pos x="T6" y="T7"/>
                                    </a:cxn>
                                  </a:cxnLst>
                                  <a:rect l="0" t="0" r="r" b="b"/>
                                  <a:pathLst>
                                    <a:path w="254" h="228">
                                      <a:moveTo>
                                        <a:pt x="155" y="203"/>
                                      </a:moveTo>
                                      <a:lnTo>
                                        <a:pt x="95" y="203"/>
                                      </a:lnTo>
                                      <a:lnTo>
                                        <a:pt x="125" y="181"/>
                                      </a:lnTo>
                                      <a:lnTo>
                                        <a:pt x="155"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2" name="Freeform 61"/>
                              <wps:cNvSpPr>
                                <a:spLocks/>
                              </wps:cNvSpPr>
                              <wps:spPr bwMode="auto">
                                <a:xfrm>
                                  <a:off x="0" y="0"/>
                                  <a:ext cx="254" cy="228"/>
                                </a:xfrm>
                                <a:custGeom>
                                  <a:avLst/>
                                  <a:gdLst>
                                    <a:gd name="T0" fmla="*/ 146 w 254"/>
                                    <a:gd name="T1" fmla="*/ 228 h 228"/>
                                    <a:gd name="T2" fmla="*/ 136 w 254"/>
                                    <a:gd name="T3" fmla="*/ 228 h 228"/>
                                    <a:gd name="T4" fmla="*/ 122 w 254"/>
                                    <a:gd name="T5" fmla="*/ 217 h 228"/>
                                    <a:gd name="T6" fmla="*/ 164 w 254"/>
                                    <a:gd name="T7" fmla="*/ 217 h 228"/>
                                    <a:gd name="T8" fmla="*/ 161 w 254"/>
                                    <a:gd name="T9" fmla="*/ 220 h 228"/>
                                    <a:gd name="T10" fmla="*/ 146 w 254"/>
                                    <a:gd name="T11" fmla="*/ 228 h 228"/>
                                  </a:gdLst>
                                  <a:ahLst/>
                                  <a:cxnLst>
                                    <a:cxn ang="0">
                                      <a:pos x="T0" y="T1"/>
                                    </a:cxn>
                                    <a:cxn ang="0">
                                      <a:pos x="T2" y="T3"/>
                                    </a:cxn>
                                    <a:cxn ang="0">
                                      <a:pos x="T4" y="T5"/>
                                    </a:cxn>
                                    <a:cxn ang="0">
                                      <a:pos x="T6" y="T7"/>
                                    </a:cxn>
                                    <a:cxn ang="0">
                                      <a:pos x="T8" y="T9"/>
                                    </a:cxn>
                                    <a:cxn ang="0">
                                      <a:pos x="T10" y="T11"/>
                                    </a:cxn>
                                  </a:cxnLst>
                                  <a:rect l="0" t="0" r="r" b="b"/>
                                  <a:pathLst>
                                    <a:path w="254" h="228">
                                      <a:moveTo>
                                        <a:pt x="146" y="228"/>
                                      </a:moveTo>
                                      <a:lnTo>
                                        <a:pt x="136" y="228"/>
                                      </a:lnTo>
                                      <a:lnTo>
                                        <a:pt x="122" y="217"/>
                                      </a:lnTo>
                                      <a:lnTo>
                                        <a:pt x="164" y="217"/>
                                      </a:lnTo>
                                      <a:lnTo>
                                        <a:pt x="161" y="220"/>
                                      </a:lnTo>
                                      <a:lnTo>
                                        <a:pt x="146" y="22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78AF7F8" id="Group 813" o:spid="_x0000_s1026" style="width:13.75pt;height:12.1pt;mso-position-horizontal-relative:char;mso-position-vertical-relative:line" coordsize="2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">
                      <v:shape id="Freeform 53" o:spid="_x0000_s1027"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" path="m152,105r-26,l129,104r6,-6l142,69r2,-7l145,57r3,-6l154,32r4,-19l176,r3,6l180,12r1,5l172,37r-2,5l166,60r-7,22l155,93r-3,12xe" filled="f" stroked="f">
                        <v:path arrowok="t" o:connecttype="custom" o:connectlocs="152,105;126,105;129,104;135,98;142,69;144,62;145,57;148,51;154,32;158,13;176,0;179,6;180,12;181,17;172,37;170,42;166,60;159,82;155,93;152,105" o:connectangles="0,0,0,0,0,0,0,0,0,0,0,0,0,0,0,0,0,0,0,0"/>
                      </v:shape>
                      <v:shape id="Freeform 54" o:spid="_x0000_s1028"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" path="m114,145r-22,l95,140r,-14l96,108r8,-7l103,96r-1,-4l105,77r,-11l107,25r2,-12l114,10r4,-1l129,6r,11l129,28r-2,19l125,69r,8l121,94r2,5l126,105r26,l152,105r1,3l154,111r-28,l125,112r-11,33xe" filled="f" stroked="f">
                        <v:path arrowok="t" o:connecttype="custom" o:connectlocs="114,145;92,145;95,140;95,126;96,108;104,101;103,96;102,92;105,77;105,66;107,25;109,13;114,10;118,9;129,6;129,17;129,28;127,47;125,69;125,77;121,94;123,99;126,105;152,105;152,105;153,108;154,111;126,111;125,112;114,145" o:connectangles="0,0,0,0,0,0,0,0,0,0,0,0,0,0,0,0,0,0,0,0,0,0,0,0,0,0,0,0,0,0"/>
                      </v:shape>
                      <v:shape id="Freeform 55" o:spid="_x0000_s1029"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" path="m189,111r-34,l159,111r6,l179,94r2,-4l184,85r8,-16l200,53,212,38r10,5l230,47r-4,11l221,66r-6,7l205,87r-4,5l197,99r-7,10l189,111xe" filled="f" stroked="f">
                        <v:path arrowok="t" o:connecttype="custom" o:connectlocs="189,111;155,111;159,111;165,111;179,94;181,90;184,85;192,69;200,53;212,38;222,43;230,47;226,58;221,66;215,73;205,87;201,92;197,99;190,109;189,111" o:connectangles="0,0,0,0,0,0,0,0,0,0,0,0,0,0,0,0,0,0,0,0"/>
                      </v:shape>
                      <v:shape id="Freeform 56" o:spid="_x0000_s1030"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" path="m225,139r-33,l212,129r7,-7l237,103r9,-6l254,104r-2,8l249,126r-16,4l227,137r-2,2xe" filled="f" stroked="f">
                        <v:path arrowok="t" o:connecttype="custom" o:connectlocs="225,139;192,139;212,129;219,122;237,103;246,97;254,104;252,112;249,126;233,130;227,137;225,139" o:connectangles="0,0,0,0,0,0,0,0,0,0,0,0"/>
                      </v:shape>
                      <v:shape id="Freeform 57" o:spid="_x0000_s1031"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" path="m176,203r-21,l144,167r30,-21l137,146,126,111r28,l155,111r34,l180,129r12,10l225,139r-6,8l203,156r-2,2l197,168r-11,6l187,175r-1,8l176,203xe" filled="f" stroked="f">
                        <v:path arrowok="t" o:connecttype="custom" o:connectlocs="176,203;155,203;144,167;174,146;137,146;126,111;154,111;155,111;189,111;180,129;192,139;225,139;219,147;203,156;201,158;197,168;186,174;187,175;186,183;176,203" o:connectangles="0,0,0,0,0,0,0,0,0,0,0,0,0,0,0,0,0,0,0,0"/>
                      </v:shape>
                      <v:shape id="Freeform 58" o:spid="_x0000_s1032"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" path="m107,220l92,218,75,208,59,191,47,178,37,172r-7,-5l18,165,6,162,,156r1,-9l2,137r10,l47,149r,7l64,167r41,l106,167,95,203r81,l176,203r-12,14l122,217r-15,3xe" filled="f" stroked="f">
                        <v:path arrowok="t" o:connecttype="custom" o:connectlocs="107,220;92,218;75,208;59,191;47,178;37,172;30,167;18,165;6,162;0,156;1,147;2,137;12,137;47,149;47,156;64,167;105,167;106,167;95,203;176,203;176,203;164,217;122,217;107,220" o:connectangles="0,0,0,0,0,0,0,0,0,0,0,0,0,0,0,0,0,0,0,0,0,0,0,0"/>
                      </v:shape>
                      <v:shape id="Freeform 59" o:spid="_x0000_s1033"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" path="m105,167r-41,l71,164r7,-5l84,155r1,-3l105,167xe" filled="f" stroked="f">
                        <v:path arrowok="t" o:connecttype="custom" o:connectlocs="105,167;64,167;71,164;78,159;84,155;85,152;105,167" o:connectangles="0,0,0,0,0,0,0"/>
                      </v:shape>
                      <v:shape id="Freeform 60" o:spid="_x0000_s1034"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" path="m155,203r-60,l125,181r30,22xe" filled="f" stroked="f">
                        <v:path arrowok="t" o:connecttype="custom" o:connectlocs="155,203;95,203;125,181;155,203" o:connectangles="0,0,0,0"/>
                      </v:shape>
                      <v:shape id="Freeform 61" o:spid="_x0000_s1035"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" path="m146,228r-10,l122,217r42,l161,220r-15,8xe" filled="f" stroked="f">
                        <v:path arrowok="t" o:connecttype="custom" o:connectlocs="146,228;136,228;122,217;164,217;161,220;146,228" o:connectangles="0,0,0,0,0,0"/>
                      </v:shape>
                      <w10:anchorlock/>
                    </v:group>
                  </w:pict>
                </mc:Fallback>
              </mc:AlternateContent>
            </w:r>
            <w:r w:rsidRPr="002076F3">
              <w:rPr>
                <w:noProof/>
              </w:rPr>
              <w:t xml:space="preserve"> </w:t>
            </w:r>
            <w:r w:rsidRPr="002076F3">
              <w:rPr>
                <w:rFonts w:cs="Arial"/>
                <w:noProof/>
                <w:szCs w:val="18"/>
                <w:lang w:eastAsia="zh-CN"/>
              </w:rPr>
              <mc:AlternateContent>
                <mc:Choice Requires="wpg">
                  <w:drawing>
                    <wp:inline distT="0" distB="0" distL="0" distR="0" wp14:anchorId="72D1400E" wp14:editId="609353BE">
                      <wp:extent cx="164515" cy="115100"/>
                      <wp:effectExtent l="0" t="0" r="0" b="12065"/>
                      <wp:docPr id="823" name="Group 8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515" cy="115100"/>
                                <a:chOff x="0" y="0"/>
                                <a:chExt cx="255" cy="182"/>
                              </a:xfrm>
                              <a:solidFill>
                                <a:srgbClr val="94C634"/>
                              </a:solidFill>
                            </wpg:grpSpPr>
                            <wps:wsp>
                              <wps:cNvPr id="824" name="Freeform 63"/>
                              <wps:cNvSpPr>
                                <a:spLocks/>
                              </wps:cNvSpPr>
                              <wps:spPr bwMode="auto">
                                <a:xfrm>
                                  <a:off x="0" y="0"/>
                                  <a:ext cx="255" cy="182"/>
                                </a:xfrm>
                                <a:custGeom>
                                  <a:avLst/>
                                  <a:gdLst>
                                    <a:gd name="T0" fmla="*/ 25 w 255"/>
                                    <a:gd name="T1" fmla="*/ 181 h 182"/>
                                    <a:gd name="T2" fmla="*/ 5 w 255"/>
                                    <a:gd name="T3" fmla="*/ 175 h 182"/>
                                    <a:gd name="T4" fmla="*/ 0 w 255"/>
                                    <a:gd name="T5" fmla="*/ 165 h 182"/>
                                    <a:gd name="T6" fmla="*/ 2 w 255"/>
                                    <a:gd name="T7" fmla="*/ 155 h 182"/>
                                    <a:gd name="T8" fmla="*/ 45 w 255"/>
                                    <a:gd name="T9" fmla="*/ 13 h 182"/>
                                    <a:gd name="T10" fmla="*/ 47 w 255"/>
                                    <a:gd name="T11" fmla="*/ 5 h 182"/>
                                    <a:gd name="T12" fmla="*/ 55 w 255"/>
                                    <a:gd name="T13" fmla="*/ 0 h 182"/>
                                    <a:gd name="T14" fmla="*/ 72 w 255"/>
                                    <a:gd name="T15" fmla="*/ 0 h 182"/>
                                    <a:gd name="T16" fmla="*/ 79 w 255"/>
                                    <a:gd name="T17" fmla="*/ 5 h 182"/>
                                    <a:gd name="T18" fmla="*/ 81 w 255"/>
                                    <a:gd name="T19" fmla="*/ 12 h 182"/>
                                    <a:gd name="T20" fmla="*/ 103 w 255"/>
                                    <a:gd name="T21" fmla="*/ 82 h 182"/>
                                    <a:gd name="T22" fmla="*/ 64 w 255"/>
                                    <a:gd name="T23" fmla="*/ 82 h 182"/>
                                    <a:gd name="T24" fmla="*/ 39 w 255"/>
                                    <a:gd name="T25" fmla="*/ 165 h 182"/>
                                    <a:gd name="T26" fmla="*/ 35 w 255"/>
                                    <a:gd name="T27" fmla="*/ 175 h 182"/>
                                    <a:gd name="T28" fmla="*/ 25 w 255"/>
                                    <a:gd name="T29" fmla="*/ 181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55" h="182">
                                      <a:moveTo>
                                        <a:pt x="25" y="181"/>
                                      </a:moveTo>
                                      <a:lnTo>
                                        <a:pt x="5" y="175"/>
                                      </a:lnTo>
                                      <a:lnTo>
                                        <a:pt x="0" y="165"/>
                                      </a:lnTo>
                                      <a:lnTo>
                                        <a:pt x="2" y="155"/>
                                      </a:lnTo>
                                      <a:lnTo>
                                        <a:pt x="45" y="13"/>
                                      </a:lnTo>
                                      <a:lnTo>
                                        <a:pt x="47" y="5"/>
                                      </a:lnTo>
                                      <a:lnTo>
                                        <a:pt x="55" y="0"/>
                                      </a:lnTo>
                                      <a:lnTo>
                                        <a:pt x="72" y="0"/>
                                      </a:lnTo>
                                      <a:lnTo>
                                        <a:pt x="79" y="5"/>
                                      </a:lnTo>
                                      <a:lnTo>
                                        <a:pt x="81" y="12"/>
                                      </a:lnTo>
                                      <a:lnTo>
                                        <a:pt x="103" y="82"/>
                                      </a:lnTo>
                                      <a:lnTo>
                                        <a:pt x="64" y="82"/>
                                      </a:lnTo>
                                      <a:lnTo>
                                        <a:pt x="39" y="165"/>
                                      </a:lnTo>
                                      <a:lnTo>
                                        <a:pt x="35" y="175"/>
                                      </a:lnTo>
                                      <a:lnTo>
                                        <a:pt x="2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5" name="Freeform 64"/>
                              <wps:cNvSpPr>
                                <a:spLocks/>
                              </wps:cNvSpPr>
                              <wps:spPr bwMode="auto">
                                <a:xfrm>
                                  <a:off x="0" y="0"/>
                                  <a:ext cx="255" cy="182"/>
                                </a:xfrm>
                                <a:custGeom>
                                  <a:avLst/>
                                  <a:gdLst>
                                    <a:gd name="T0" fmla="*/ 151 w 255"/>
                                    <a:gd name="T1" fmla="*/ 182 h 182"/>
                                    <a:gd name="T2" fmla="*/ 132 w 255"/>
                                    <a:gd name="T3" fmla="*/ 176 h 182"/>
                                    <a:gd name="T4" fmla="*/ 127 w 255"/>
                                    <a:gd name="T5" fmla="*/ 168 h 182"/>
                                    <a:gd name="T6" fmla="*/ 129 w 255"/>
                                    <a:gd name="T7" fmla="*/ 163 h 182"/>
                                    <a:gd name="T8" fmla="*/ 128 w 255"/>
                                    <a:gd name="T9" fmla="*/ 158 h 182"/>
                                    <a:gd name="T10" fmla="*/ 129 w 255"/>
                                    <a:gd name="T11" fmla="*/ 156 h 182"/>
                                    <a:gd name="T12" fmla="*/ 171 w 255"/>
                                    <a:gd name="T13" fmla="*/ 15 h 182"/>
                                    <a:gd name="T14" fmla="*/ 174 w 255"/>
                                    <a:gd name="T15" fmla="*/ 6 h 182"/>
                                    <a:gd name="T16" fmla="*/ 181 w 255"/>
                                    <a:gd name="T17" fmla="*/ 1 h 182"/>
                                    <a:gd name="T18" fmla="*/ 197 w 255"/>
                                    <a:gd name="T19" fmla="*/ 1 h 182"/>
                                    <a:gd name="T20" fmla="*/ 205 w 255"/>
                                    <a:gd name="T21" fmla="*/ 6 h 182"/>
                                    <a:gd name="T22" fmla="*/ 207 w 255"/>
                                    <a:gd name="T23" fmla="*/ 14 h 182"/>
                                    <a:gd name="T24" fmla="*/ 229 w 255"/>
                                    <a:gd name="T25" fmla="*/ 83 h 182"/>
                                    <a:gd name="T26" fmla="*/ 189 w 255"/>
                                    <a:gd name="T27" fmla="*/ 83 h 182"/>
                                    <a:gd name="T28" fmla="*/ 165 w 255"/>
                                    <a:gd name="T29" fmla="*/ 166 h 182"/>
                                    <a:gd name="T30" fmla="*/ 162 w 255"/>
                                    <a:gd name="T31" fmla="*/ 176 h 182"/>
                                    <a:gd name="T32" fmla="*/ 151 w 255"/>
                                    <a:gd name="T33"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5" h="182">
                                      <a:moveTo>
                                        <a:pt x="151" y="182"/>
                                      </a:moveTo>
                                      <a:lnTo>
                                        <a:pt x="132" y="176"/>
                                      </a:lnTo>
                                      <a:lnTo>
                                        <a:pt x="127" y="168"/>
                                      </a:lnTo>
                                      <a:lnTo>
                                        <a:pt x="129" y="163"/>
                                      </a:lnTo>
                                      <a:lnTo>
                                        <a:pt x="128" y="158"/>
                                      </a:lnTo>
                                      <a:lnTo>
                                        <a:pt x="129" y="156"/>
                                      </a:lnTo>
                                      <a:lnTo>
                                        <a:pt x="171" y="15"/>
                                      </a:lnTo>
                                      <a:lnTo>
                                        <a:pt x="174" y="6"/>
                                      </a:lnTo>
                                      <a:lnTo>
                                        <a:pt x="181" y="1"/>
                                      </a:lnTo>
                                      <a:lnTo>
                                        <a:pt x="197" y="1"/>
                                      </a:lnTo>
                                      <a:lnTo>
                                        <a:pt x="205" y="6"/>
                                      </a:lnTo>
                                      <a:lnTo>
                                        <a:pt x="207" y="14"/>
                                      </a:lnTo>
                                      <a:lnTo>
                                        <a:pt x="229" y="83"/>
                                      </a:lnTo>
                                      <a:lnTo>
                                        <a:pt x="189" y="83"/>
                                      </a:lnTo>
                                      <a:lnTo>
                                        <a:pt x="165" y="166"/>
                                      </a:lnTo>
                                      <a:lnTo>
                                        <a:pt x="162" y="176"/>
                                      </a:lnTo>
                                      <a:lnTo>
                                        <a:pt x="151" y="1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 name="Freeform 65"/>
                              <wps:cNvSpPr>
                                <a:spLocks/>
                              </wps:cNvSpPr>
                              <wps:spPr bwMode="auto">
                                <a:xfrm>
                                  <a:off x="0" y="0"/>
                                  <a:ext cx="255" cy="182"/>
                                </a:xfrm>
                                <a:custGeom>
                                  <a:avLst/>
                                  <a:gdLst>
                                    <a:gd name="T0" fmla="*/ 110 w 255"/>
                                    <a:gd name="T1" fmla="*/ 179 h 182"/>
                                    <a:gd name="T2" fmla="*/ 100 w 255"/>
                                    <a:gd name="T3" fmla="*/ 179 h 182"/>
                                    <a:gd name="T4" fmla="*/ 93 w 255"/>
                                    <a:gd name="T5" fmla="*/ 174 h 182"/>
                                    <a:gd name="T6" fmla="*/ 90 w 255"/>
                                    <a:gd name="T7" fmla="*/ 166 h 182"/>
                                    <a:gd name="T8" fmla="*/ 64 w 255"/>
                                    <a:gd name="T9" fmla="*/ 82 h 182"/>
                                    <a:gd name="T10" fmla="*/ 103 w 255"/>
                                    <a:gd name="T11" fmla="*/ 82 h 182"/>
                                    <a:gd name="T12" fmla="*/ 126 w 255"/>
                                    <a:gd name="T13" fmla="*/ 153 h 182"/>
                                    <a:gd name="T14" fmla="*/ 128 w 255"/>
                                    <a:gd name="T15" fmla="*/ 158 h 182"/>
                                    <a:gd name="T16" fmla="*/ 125 w 255"/>
                                    <a:gd name="T17" fmla="*/ 165 h 182"/>
                                    <a:gd name="T18" fmla="*/ 127 w 255"/>
                                    <a:gd name="T19" fmla="*/ 168 h 182"/>
                                    <a:gd name="T20" fmla="*/ 124 w 255"/>
                                    <a:gd name="T21" fmla="*/ 174 h 182"/>
                                    <a:gd name="T22" fmla="*/ 114 w 255"/>
                                    <a:gd name="T23" fmla="*/ 177 h 182"/>
                                    <a:gd name="T24" fmla="*/ 110 w 255"/>
                                    <a:gd name="T25"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5" h="182">
                                      <a:moveTo>
                                        <a:pt x="110" y="179"/>
                                      </a:moveTo>
                                      <a:lnTo>
                                        <a:pt x="100" y="179"/>
                                      </a:lnTo>
                                      <a:lnTo>
                                        <a:pt x="93" y="174"/>
                                      </a:lnTo>
                                      <a:lnTo>
                                        <a:pt x="90" y="166"/>
                                      </a:lnTo>
                                      <a:lnTo>
                                        <a:pt x="64" y="82"/>
                                      </a:lnTo>
                                      <a:lnTo>
                                        <a:pt x="103" y="82"/>
                                      </a:lnTo>
                                      <a:lnTo>
                                        <a:pt x="126" y="153"/>
                                      </a:lnTo>
                                      <a:lnTo>
                                        <a:pt x="128" y="158"/>
                                      </a:lnTo>
                                      <a:lnTo>
                                        <a:pt x="125" y="165"/>
                                      </a:lnTo>
                                      <a:lnTo>
                                        <a:pt x="127" y="168"/>
                                      </a:lnTo>
                                      <a:lnTo>
                                        <a:pt x="124" y="174"/>
                                      </a:lnTo>
                                      <a:lnTo>
                                        <a:pt x="114" y="177"/>
                                      </a:lnTo>
                                      <a:lnTo>
                                        <a:pt x="11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7" name="Freeform 66"/>
                              <wps:cNvSpPr>
                                <a:spLocks/>
                              </wps:cNvSpPr>
                              <wps:spPr bwMode="auto">
                                <a:xfrm>
                                  <a:off x="0" y="0"/>
                                  <a:ext cx="255" cy="182"/>
                                </a:xfrm>
                                <a:custGeom>
                                  <a:avLst/>
                                  <a:gdLst>
                                    <a:gd name="T0" fmla="*/ 235 w 255"/>
                                    <a:gd name="T1" fmla="*/ 179 h 182"/>
                                    <a:gd name="T2" fmla="*/ 225 w 255"/>
                                    <a:gd name="T3" fmla="*/ 179 h 182"/>
                                    <a:gd name="T4" fmla="*/ 219 w 255"/>
                                    <a:gd name="T5" fmla="*/ 174 h 182"/>
                                    <a:gd name="T6" fmla="*/ 215 w 255"/>
                                    <a:gd name="T7" fmla="*/ 166 h 182"/>
                                    <a:gd name="T8" fmla="*/ 189 w 255"/>
                                    <a:gd name="T9" fmla="*/ 83 h 182"/>
                                    <a:gd name="T10" fmla="*/ 229 w 255"/>
                                    <a:gd name="T11" fmla="*/ 83 h 182"/>
                                    <a:gd name="T12" fmla="*/ 252 w 255"/>
                                    <a:gd name="T13" fmla="*/ 155 h 182"/>
                                    <a:gd name="T14" fmla="*/ 255 w 255"/>
                                    <a:gd name="T15" fmla="*/ 165 h 182"/>
                                    <a:gd name="T16" fmla="*/ 250 w 255"/>
                                    <a:gd name="T17" fmla="*/ 175 h 182"/>
                                    <a:gd name="T18" fmla="*/ 242 w 255"/>
                                    <a:gd name="T19" fmla="*/ 178 h 182"/>
                                    <a:gd name="T20" fmla="*/ 237 w 255"/>
                                    <a:gd name="T21" fmla="*/ 178 h 182"/>
                                    <a:gd name="T22" fmla="*/ 235 w 255"/>
                                    <a:gd name="T23"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5" h="182">
                                      <a:moveTo>
                                        <a:pt x="235" y="179"/>
                                      </a:moveTo>
                                      <a:lnTo>
                                        <a:pt x="225" y="179"/>
                                      </a:lnTo>
                                      <a:lnTo>
                                        <a:pt x="219" y="174"/>
                                      </a:lnTo>
                                      <a:lnTo>
                                        <a:pt x="215" y="166"/>
                                      </a:lnTo>
                                      <a:lnTo>
                                        <a:pt x="189" y="83"/>
                                      </a:lnTo>
                                      <a:lnTo>
                                        <a:pt x="229" y="83"/>
                                      </a:lnTo>
                                      <a:lnTo>
                                        <a:pt x="252" y="155"/>
                                      </a:lnTo>
                                      <a:lnTo>
                                        <a:pt x="255" y="165"/>
                                      </a:lnTo>
                                      <a:lnTo>
                                        <a:pt x="250" y="175"/>
                                      </a:lnTo>
                                      <a:lnTo>
                                        <a:pt x="242" y="178"/>
                                      </a:lnTo>
                                      <a:lnTo>
                                        <a:pt x="237" y="178"/>
                                      </a:lnTo>
                                      <a:lnTo>
                                        <a:pt x="23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8" name="Freeform 67"/>
                              <wps:cNvSpPr>
                                <a:spLocks/>
                              </wps:cNvSpPr>
                              <wps:spPr bwMode="auto">
                                <a:xfrm>
                                  <a:off x="0" y="0"/>
                                  <a:ext cx="255" cy="182"/>
                                </a:xfrm>
                                <a:custGeom>
                                  <a:avLst/>
                                  <a:gdLst>
                                    <a:gd name="T0" fmla="*/ 75 w 255"/>
                                    <a:gd name="T1" fmla="*/ 179 h 182"/>
                                    <a:gd name="T2" fmla="*/ 54 w 255"/>
                                    <a:gd name="T3" fmla="*/ 179 h 182"/>
                                    <a:gd name="T4" fmla="*/ 46 w 255"/>
                                    <a:gd name="T5" fmla="*/ 170 h 182"/>
                                    <a:gd name="T6" fmla="*/ 46 w 255"/>
                                    <a:gd name="T7" fmla="*/ 150 h 182"/>
                                    <a:gd name="T8" fmla="*/ 54 w 255"/>
                                    <a:gd name="T9" fmla="*/ 141 h 182"/>
                                    <a:gd name="T10" fmla="*/ 75 w 255"/>
                                    <a:gd name="T11" fmla="*/ 141 h 182"/>
                                    <a:gd name="T12" fmla="*/ 84 w 255"/>
                                    <a:gd name="T13" fmla="*/ 150 h 182"/>
                                    <a:gd name="T14" fmla="*/ 84 w 255"/>
                                    <a:gd name="T15" fmla="*/ 170 h 182"/>
                                    <a:gd name="T16" fmla="*/ 75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75" y="179"/>
                                      </a:moveTo>
                                      <a:lnTo>
                                        <a:pt x="54" y="179"/>
                                      </a:lnTo>
                                      <a:lnTo>
                                        <a:pt x="46" y="170"/>
                                      </a:lnTo>
                                      <a:lnTo>
                                        <a:pt x="46" y="150"/>
                                      </a:lnTo>
                                      <a:lnTo>
                                        <a:pt x="54" y="141"/>
                                      </a:lnTo>
                                      <a:lnTo>
                                        <a:pt x="75" y="141"/>
                                      </a:lnTo>
                                      <a:lnTo>
                                        <a:pt x="84" y="150"/>
                                      </a:lnTo>
                                      <a:lnTo>
                                        <a:pt x="84" y="170"/>
                                      </a:lnTo>
                                      <a:lnTo>
                                        <a:pt x="7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9" name="Freeform 68"/>
                              <wps:cNvSpPr>
                                <a:spLocks/>
                              </wps:cNvSpPr>
                              <wps:spPr bwMode="auto">
                                <a:xfrm>
                                  <a:off x="0" y="0"/>
                                  <a:ext cx="255" cy="182"/>
                                </a:xfrm>
                                <a:custGeom>
                                  <a:avLst/>
                                  <a:gdLst>
                                    <a:gd name="T0" fmla="*/ 200 w 255"/>
                                    <a:gd name="T1" fmla="*/ 179 h 182"/>
                                    <a:gd name="T2" fmla="*/ 179 w 255"/>
                                    <a:gd name="T3" fmla="*/ 179 h 182"/>
                                    <a:gd name="T4" fmla="*/ 170 w 255"/>
                                    <a:gd name="T5" fmla="*/ 170 h 182"/>
                                    <a:gd name="T6" fmla="*/ 170 w 255"/>
                                    <a:gd name="T7" fmla="*/ 150 h 182"/>
                                    <a:gd name="T8" fmla="*/ 179 w 255"/>
                                    <a:gd name="T9" fmla="*/ 141 h 182"/>
                                    <a:gd name="T10" fmla="*/ 200 w 255"/>
                                    <a:gd name="T11" fmla="*/ 141 h 182"/>
                                    <a:gd name="T12" fmla="*/ 208 w 255"/>
                                    <a:gd name="T13" fmla="*/ 150 h 182"/>
                                    <a:gd name="T14" fmla="*/ 208 w 255"/>
                                    <a:gd name="T15" fmla="*/ 170 h 182"/>
                                    <a:gd name="T16" fmla="*/ 200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200" y="179"/>
                                      </a:moveTo>
                                      <a:lnTo>
                                        <a:pt x="179" y="179"/>
                                      </a:lnTo>
                                      <a:lnTo>
                                        <a:pt x="170" y="170"/>
                                      </a:lnTo>
                                      <a:lnTo>
                                        <a:pt x="170" y="150"/>
                                      </a:lnTo>
                                      <a:lnTo>
                                        <a:pt x="179" y="141"/>
                                      </a:lnTo>
                                      <a:lnTo>
                                        <a:pt x="200" y="141"/>
                                      </a:lnTo>
                                      <a:lnTo>
                                        <a:pt x="208" y="150"/>
                                      </a:lnTo>
                                      <a:lnTo>
                                        <a:pt x="208" y="170"/>
                                      </a:lnTo>
                                      <a:lnTo>
                                        <a:pt x="20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0" name="Freeform 69"/>
                              <wps:cNvSpPr>
                                <a:spLocks/>
                              </wps:cNvSpPr>
                              <wps:spPr bwMode="auto">
                                <a:xfrm>
                                  <a:off x="0" y="0"/>
                                  <a:ext cx="255" cy="182"/>
                                </a:xfrm>
                                <a:custGeom>
                                  <a:avLst/>
                                  <a:gdLst>
                                    <a:gd name="T0" fmla="*/ 127 w 255"/>
                                    <a:gd name="T1" fmla="*/ 168 h 182"/>
                                    <a:gd name="T2" fmla="*/ 125 w 255"/>
                                    <a:gd name="T3" fmla="*/ 165 h 182"/>
                                    <a:gd name="T4" fmla="*/ 128 w 255"/>
                                    <a:gd name="T5" fmla="*/ 158 h 182"/>
                                    <a:gd name="T6" fmla="*/ 129 w 255"/>
                                    <a:gd name="T7" fmla="*/ 163 h 182"/>
                                    <a:gd name="T8" fmla="*/ 127 w 255"/>
                                    <a:gd name="T9" fmla="*/ 168 h 182"/>
                                  </a:gdLst>
                                  <a:ahLst/>
                                  <a:cxnLst>
                                    <a:cxn ang="0">
                                      <a:pos x="T0" y="T1"/>
                                    </a:cxn>
                                    <a:cxn ang="0">
                                      <a:pos x="T2" y="T3"/>
                                    </a:cxn>
                                    <a:cxn ang="0">
                                      <a:pos x="T4" y="T5"/>
                                    </a:cxn>
                                    <a:cxn ang="0">
                                      <a:pos x="T6" y="T7"/>
                                    </a:cxn>
                                    <a:cxn ang="0">
                                      <a:pos x="T8" y="T9"/>
                                    </a:cxn>
                                  </a:cxnLst>
                                  <a:rect l="0" t="0" r="r" b="b"/>
                                  <a:pathLst>
                                    <a:path w="255" h="182">
                                      <a:moveTo>
                                        <a:pt x="127" y="168"/>
                                      </a:moveTo>
                                      <a:lnTo>
                                        <a:pt x="125" y="165"/>
                                      </a:lnTo>
                                      <a:lnTo>
                                        <a:pt x="128" y="158"/>
                                      </a:lnTo>
                                      <a:lnTo>
                                        <a:pt x="129" y="163"/>
                                      </a:lnTo>
                                      <a:lnTo>
                                        <a:pt x="127" y="16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1" name="Freeform 70"/>
                              <wps:cNvSpPr>
                                <a:spLocks/>
                              </wps:cNvSpPr>
                              <wps:spPr bwMode="auto">
                                <a:xfrm>
                                  <a:off x="0" y="0"/>
                                  <a:ext cx="255" cy="182"/>
                                </a:xfrm>
                                <a:custGeom>
                                  <a:avLst/>
                                  <a:gdLst>
                                    <a:gd name="T0" fmla="*/ 240 w 255"/>
                                    <a:gd name="T1" fmla="*/ 179 h 182"/>
                                    <a:gd name="T2" fmla="*/ 237 w 255"/>
                                    <a:gd name="T3" fmla="*/ 178 h 182"/>
                                    <a:gd name="T4" fmla="*/ 242 w 255"/>
                                    <a:gd name="T5" fmla="*/ 178 h 182"/>
                                    <a:gd name="T6" fmla="*/ 240 w 255"/>
                                    <a:gd name="T7" fmla="*/ 179 h 182"/>
                                  </a:gdLst>
                                  <a:ahLst/>
                                  <a:cxnLst>
                                    <a:cxn ang="0">
                                      <a:pos x="T0" y="T1"/>
                                    </a:cxn>
                                    <a:cxn ang="0">
                                      <a:pos x="T2" y="T3"/>
                                    </a:cxn>
                                    <a:cxn ang="0">
                                      <a:pos x="T4" y="T5"/>
                                    </a:cxn>
                                    <a:cxn ang="0">
                                      <a:pos x="T6" y="T7"/>
                                    </a:cxn>
                                  </a:cxnLst>
                                  <a:rect l="0" t="0" r="r" b="b"/>
                                  <a:pathLst>
                                    <a:path w="255" h="182">
                                      <a:moveTo>
                                        <a:pt x="240" y="179"/>
                                      </a:moveTo>
                                      <a:lnTo>
                                        <a:pt x="237" y="178"/>
                                      </a:lnTo>
                                      <a:lnTo>
                                        <a:pt x="242" y="178"/>
                                      </a:lnTo>
                                      <a:lnTo>
                                        <a:pt x="24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AD8F493" id="Group 823" o:spid="_x0000_s1026" style="width:12.95pt;height:9.05pt;mso-position-horizontal-relative:char;mso-position-vertical-relative:line" coordsize="2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">
                      <v:shape id="Freeform 63" o:spid="_x0000_s1027"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" path="m25,181l5,175,,165,2,155,45,13,47,5,55,,72,r7,5l81,12r22,70l64,82,39,165r-4,10l25,181xe" filled="f" stroked="f">
                        <v:path arrowok="t" o:connecttype="custom" o:connectlocs="25,181;5,175;0,165;2,155;45,13;47,5;55,0;72,0;79,5;81,12;103,82;64,82;39,165;35,175;25,181" o:connectangles="0,0,0,0,0,0,0,0,0,0,0,0,0,0,0"/>
                      </v:shape>
                      <v:shape id="Freeform 64" o:spid="_x0000_s1028"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" path="m151,182r-19,-6l127,168r2,-5l128,158r1,-2l171,15r3,-9l181,1r16,l205,6r2,8l229,83r-40,l165,166r-3,10l151,182xe" filled="f" stroked="f">
                        <v:path arrowok="t" o:connecttype="custom" o:connectlocs="151,182;132,176;127,168;129,163;128,158;129,156;171,15;174,6;181,1;197,1;205,6;207,14;229,83;189,83;165,166;162,176;151,182" o:connectangles="0,0,0,0,0,0,0,0,0,0,0,0,0,0,0,0,0"/>
                      </v:shape>
                      <v:shape id="Freeform 65" o:spid="_x0000_s1029"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" path="m110,179r-10,l93,174r-3,-8l64,82r39,l126,153r2,5l125,165r2,3l124,174r-10,3l110,179xe" filled="f" stroked="f">
                        <v:path arrowok="t" o:connecttype="custom" o:connectlocs="110,179;100,179;93,174;90,166;64,82;103,82;126,153;128,158;125,165;127,168;124,174;114,177;110,179" o:connectangles="0,0,0,0,0,0,0,0,0,0,0,0,0"/>
                      </v:shape>
                      <v:shape id="Freeform 66" o:spid="_x0000_s1030"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" path="m235,179r-10,l219,174r-4,-8l189,83r40,l252,155r3,10l250,175r-8,3l237,178r-2,1xe" filled="f" stroked="f">
                        <v:path arrowok="t" o:connecttype="custom" o:connectlocs="235,179;225,179;219,174;215,166;189,83;229,83;252,155;255,165;250,175;242,178;237,178;235,179" o:connectangles="0,0,0,0,0,0,0,0,0,0,0,0"/>
                      </v:shape>
                      <v:shape id="Freeform 67" o:spid="_x0000_s1031"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" path="m75,179r-21,l46,170r,-20l54,141r21,l84,150r,20l75,179xe" filled="f" stroked="f">
                        <v:path arrowok="t" o:connecttype="custom" o:connectlocs="75,179;54,179;46,170;46,150;54,141;75,141;84,150;84,170;75,179" o:connectangles="0,0,0,0,0,0,0,0,0"/>
                      </v:shape>
                      <v:shape id="Freeform 68" o:spid="_x0000_s1032"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" path="m200,179r-21,l170,170r,-20l179,141r21,l208,150r,20l200,179xe" filled="f" stroked="f">
                        <v:path arrowok="t" o:connecttype="custom" o:connectlocs="200,179;179,179;170,170;170,150;179,141;200,141;208,150;208,170;200,179" o:connectangles="0,0,0,0,0,0,0,0,0"/>
                      </v:shape>
                      <v:shape id="Freeform 69" o:spid="_x0000_s1033"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" path="m127,168r-2,-3l128,158r1,5l127,168xe" filled="f" stroked="f">
                        <v:path arrowok="t" o:connecttype="custom" o:connectlocs="127,168;125,165;128,158;129,163;127,168" o:connectangles="0,0,0,0,0"/>
                      </v:shape>
                      <v:shape id="Freeform 70" o:spid="_x0000_s1034"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" path="m240,179r-3,-1l242,178r-2,1xe" filled="f" stroked="f">
                        <v:path arrowok="t" o:connecttype="custom" o:connectlocs="240,179;237,178;242,178;240,179" o:connectangles="0,0,0,0"/>
                      </v:shape>
                      <w10:anchorlock/>
                    </v:group>
                  </w:pict>
                </mc:Fallback>
              </mc:AlternateContent>
            </w:r>
            <w:r w:rsidRPr="002076F3">
              <w:rPr>
                <w:noProof/>
              </w:rPr>
              <w:t xml:space="preserve"> </w:t>
            </w:r>
            <w:r w:rsidRPr="002076F3">
              <w:rPr>
                <w:rFonts w:cs="Arial"/>
                <w:noProof/>
                <w:lang w:eastAsia="zh-CN"/>
              </w:rPr>
              <mc:AlternateContent>
                <mc:Choice Requires="wpg">
                  <w:drawing>
                    <wp:inline distT="0" distB="0" distL="0" distR="0" wp14:anchorId="0F008734" wp14:editId="224F8DF0">
                      <wp:extent cx="137625" cy="134282"/>
                      <wp:effectExtent l="0" t="0" r="0" b="0"/>
                      <wp:docPr id="835" name="Group 8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37625" cy="134282"/>
                                <a:chOff x="0" y="0"/>
                                <a:chExt cx="237" cy="241"/>
                              </a:xfrm>
                              <a:solidFill>
                                <a:srgbClr val="94C634"/>
                              </a:solidFill>
                            </wpg:grpSpPr>
                            <wps:wsp>
                              <wps:cNvPr id="836" name="Freeform 79"/>
                              <wps:cNvSpPr>
                                <a:spLocks/>
                              </wps:cNvSpPr>
                              <wps:spPr bwMode="auto">
                                <a:xfrm>
                                  <a:off x="0" y="0"/>
                                  <a:ext cx="237" cy="241"/>
                                </a:xfrm>
                                <a:custGeom>
                                  <a:avLst/>
                                  <a:gdLst>
                                    <a:gd name="T0" fmla="*/ 135 w 237"/>
                                    <a:gd name="T1" fmla="*/ 154 h 241"/>
                                    <a:gd name="T2" fmla="*/ 104 w 237"/>
                                    <a:gd name="T3" fmla="*/ 154 h 241"/>
                                    <a:gd name="T4" fmla="*/ 102 w 237"/>
                                    <a:gd name="T5" fmla="*/ 151 h 241"/>
                                    <a:gd name="T6" fmla="*/ 95 w 237"/>
                                    <a:gd name="T7" fmla="*/ 140 h 241"/>
                                    <a:gd name="T8" fmla="*/ 90 w 237"/>
                                    <a:gd name="T9" fmla="*/ 125 h 241"/>
                                    <a:gd name="T10" fmla="*/ 88 w 237"/>
                                    <a:gd name="T11" fmla="*/ 107 h 241"/>
                                    <a:gd name="T12" fmla="*/ 89 w 237"/>
                                    <a:gd name="T13" fmla="*/ 85 h 241"/>
                                    <a:gd name="T14" fmla="*/ 97 w 237"/>
                                    <a:gd name="T15" fmla="*/ 57 h 241"/>
                                    <a:gd name="T16" fmla="*/ 100 w 237"/>
                                    <a:gd name="T17" fmla="*/ 46 h 241"/>
                                    <a:gd name="T18" fmla="*/ 103 w 237"/>
                                    <a:gd name="T19" fmla="*/ 40 h 241"/>
                                    <a:gd name="T20" fmla="*/ 105 w 237"/>
                                    <a:gd name="T21" fmla="*/ 35 h 241"/>
                                    <a:gd name="T22" fmla="*/ 109 w 237"/>
                                    <a:gd name="T23" fmla="*/ 29 h 241"/>
                                    <a:gd name="T24" fmla="*/ 114 w 237"/>
                                    <a:gd name="T25" fmla="*/ 18 h 241"/>
                                    <a:gd name="T26" fmla="*/ 122 w 237"/>
                                    <a:gd name="T27" fmla="*/ 0 h 241"/>
                                    <a:gd name="T28" fmla="*/ 127 w 237"/>
                                    <a:gd name="T29" fmla="*/ 12 h 241"/>
                                    <a:gd name="T30" fmla="*/ 135 w 237"/>
                                    <a:gd name="T31" fmla="*/ 32 h 241"/>
                                    <a:gd name="T32" fmla="*/ 143 w 237"/>
                                    <a:gd name="T33" fmla="*/ 57 h 241"/>
                                    <a:gd name="T34" fmla="*/ 148 w 237"/>
                                    <a:gd name="T35" fmla="*/ 81 h 241"/>
                                    <a:gd name="T36" fmla="*/ 148 w 237"/>
                                    <a:gd name="T37" fmla="*/ 104 h 241"/>
                                    <a:gd name="T38" fmla="*/ 144 w 237"/>
                                    <a:gd name="T39" fmla="*/ 125 h 241"/>
                                    <a:gd name="T40" fmla="*/ 138 w 237"/>
                                    <a:gd name="T41" fmla="*/ 145 h 241"/>
                                    <a:gd name="T42" fmla="*/ 135 w 237"/>
                                    <a:gd name="T43" fmla="*/ 1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37" h="241">
                                      <a:moveTo>
                                        <a:pt x="135" y="154"/>
                                      </a:moveTo>
                                      <a:lnTo>
                                        <a:pt x="104" y="154"/>
                                      </a:lnTo>
                                      <a:lnTo>
                                        <a:pt x="102" y="151"/>
                                      </a:lnTo>
                                      <a:lnTo>
                                        <a:pt x="95" y="140"/>
                                      </a:lnTo>
                                      <a:lnTo>
                                        <a:pt x="90" y="125"/>
                                      </a:lnTo>
                                      <a:lnTo>
                                        <a:pt x="88" y="107"/>
                                      </a:lnTo>
                                      <a:lnTo>
                                        <a:pt x="89" y="85"/>
                                      </a:lnTo>
                                      <a:lnTo>
                                        <a:pt x="97" y="57"/>
                                      </a:lnTo>
                                      <a:lnTo>
                                        <a:pt x="100" y="46"/>
                                      </a:lnTo>
                                      <a:lnTo>
                                        <a:pt x="103" y="40"/>
                                      </a:lnTo>
                                      <a:lnTo>
                                        <a:pt x="105" y="35"/>
                                      </a:lnTo>
                                      <a:lnTo>
                                        <a:pt x="109" y="29"/>
                                      </a:lnTo>
                                      <a:lnTo>
                                        <a:pt x="114" y="18"/>
                                      </a:lnTo>
                                      <a:lnTo>
                                        <a:pt x="122" y="0"/>
                                      </a:lnTo>
                                      <a:lnTo>
                                        <a:pt x="127" y="12"/>
                                      </a:lnTo>
                                      <a:lnTo>
                                        <a:pt x="135" y="32"/>
                                      </a:lnTo>
                                      <a:lnTo>
                                        <a:pt x="143" y="57"/>
                                      </a:lnTo>
                                      <a:lnTo>
                                        <a:pt x="148" y="81"/>
                                      </a:lnTo>
                                      <a:lnTo>
                                        <a:pt x="148" y="104"/>
                                      </a:lnTo>
                                      <a:lnTo>
                                        <a:pt x="144" y="125"/>
                                      </a:lnTo>
                                      <a:lnTo>
                                        <a:pt x="138" y="145"/>
                                      </a:lnTo>
                                      <a:lnTo>
                                        <a:pt x="135"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7" name="Freeform 80"/>
                              <wps:cNvSpPr>
                                <a:spLocks/>
                              </wps:cNvSpPr>
                              <wps:spPr bwMode="auto">
                                <a:xfrm>
                                  <a:off x="0" y="0"/>
                                  <a:ext cx="237" cy="241"/>
                                </a:xfrm>
                                <a:custGeom>
                                  <a:avLst/>
                                  <a:gdLst>
                                    <a:gd name="T0" fmla="*/ 135 w 237"/>
                                    <a:gd name="T1" fmla="*/ 241 h 241"/>
                                    <a:gd name="T2" fmla="*/ 119 w 237"/>
                                    <a:gd name="T3" fmla="*/ 222 h 241"/>
                                    <a:gd name="T4" fmla="*/ 119 w 237"/>
                                    <a:gd name="T5" fmla="*/ 197 h 241"/>
                                    <a:gd name="T6" fmla="*/ 116 w 237"/>
                                    <a:gd name="T7" fmla="*/ 179 h 241"/>
                                    <a:gd name="T8" fmla="*/ 113 w 237"/>
                                    <a:gd name="T9" fmla="*/ 171 h 241"/>
                                    <a:gd name="T10" fmla="*/ 103 w 237"/>
                                    <a:gd name="T11" fmla="*/ 170 h 241"/>
                                    <a:gd name="T12" fmla="*/ 82 w 237"/>
                                    <a:gd name="T13" fmla="*/ 166 h 241"/>
                                    <a:gd name="T14" fmla="*/ 48 w 237"/>
                                    <a:gd name="T15" fmla="*/ 159 h 241"/>
                                    <a:gd name="T16" fmla="*/ 27 w 237"/>
                                    <a:gd name="T17" fmla="*/ 144 h 241"/>
                                    <a:gd name="T18" fmla="*/ 11 w 237"/>
                                    <a:gd name="T19" fmla="*/ 127 h 241"/>
                                    <a:gd name="T20" fmla="*/ 1 w 237"/>
                                    <a:gd name="T21" fmla="*/ 112 h 241"/>
                                    <a:gd name="T22" fmla="*/ 0 w 237"/>
                                    <a:gd name="T23" fmla="*/ 105 h 241"/>
                                    <a:gd name="T24" fmla="*/ 23 w 237"/>
                                    <a:gd name="T25" fmla="*/ 106 h 241"/>
                                    <a:gd name="T26" fmla="*/ 45 w 237"/>
                                    <a:gd name="T27" fmla="*/ 112 h 241"/>
                                    <a:gd name="T28" fmla="*/ 64 w 237"/>
                                    <a:gd name="T29" fmla="*/ 120 h 241"/>
                                    <a:gd name="T30" fmla="*/ 80 w 237"/>
                                    <a:gd name="T31" fmla="*/ 131 h 241"/>
                                    <a:gd name="T32" fmla="*/ 93 w 237"/>
                                    <a:gd name="T33" fmla="*/ 143 h 241"/>
                                    <a:gd name="T34" fmla="*/ 104 w 237"/>
                                    <a:gd name="T35" fmla="*/ 154 h 241"/>
                                    <a:gd name="T36" fmla="*/ 135 w 237"/>
                                    <a:gd name="T37" fmla="*/ 154 h 241"/>
                                    <a:gd name="T38" fmla="*/ 132 w 237"/>
                                    <a:gd name="T39" fmla="*/ 161 h 241"/>
                                    <a:gd name="T40" fmla="*/ 200 w 237"/>
                                    <a:gd name="T41" fmla="*/ 161 h 241"/>
                                    <a:gd name="T42" fmla="*/ 196 w 237"/>
                                    <a:gd name="T43" fmla="*/ 164 h 241"/>
                                    <a:gd name="T44" fmla="*/ 178 w 237"/>
                                    <a:gd name="T45" fmla="*/ 168 h 241"/>
                                    <a:gd name="T46" fmla="*/ 155 w 237"/>
                                    <a:gd name="T47" fmla="*/ 171 h 241"/>
                                    <a:gd name="T48" fmla="*/ 135 w 237"/>
                                    <a:gd name="T49" fmla="*/ 173 h 241"/>
                                    <a:gd name="T50" fmla="*/ 135 w 237"/>
                                    <a:gd name="T51"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37" h="241">
                                      <a:moveTo>
                                        <a:pt x="135" y="241"/>
                                      </a:moveTo>
                                      <a:lnTo>
                                        <a:pt x="119" y="222"/>
                                      </a:lnTo>
                                      <a:lnTo>
                                        <a:pt x="119" y="197"/>
                                      </a:lnTo>
                                      <a:lnTo>
                                        <a:pt x="116" y="179"/>
                                      </a:lnTo>
                                      <a:lnTo>
                                        <a:pt x="113" y="171"/>
                                      </a:lnTo>
                                      <a:lnTo>
                                        <a:pt x="103" y="170"/>
                                      </a:lnTo>
                                      <a:lnTo>
                                        <a:pt x="82" y="166"/>
                                      </a:lnTo>
                                      <a:lnTo>
                                        <a:pt x="48" y="159"/>
                                      </a:lnTo>
                                      <a:lnTo>
                                        <a:pt x="27" y="144"/>
                                      </a:lnTo>
                                      <a:lnTo>
                                        <a:pt x="11" y="127"/>
                                      </a:lnTo>
                                      <a:lnTo>
                                        <a:pt x="1" y="112"/>
                                      </a:lnTo>
                                      <a:lnTo>
                                        <a:pt x="0" y="105"/>
                                      </a:lnTo>
                                      <a:lnTo>
                                        <a:pt x="23" y="106"/>
                                      </a:lnTo>
                                      <a:lnTo>
                                        <a:pt x="45" y="112"/>
                                      </a:lnTo>
                                      <a:lnTo>
                                        <a:pt x="64" y="120"/>
                                      </a:lnTo>
                                      <a:lnTo>
                                        <a:pt x="80" y="131"/>
                                      </a:lnTo>
                                      <a:lnTo>
                                        <a:pt x="93" y="143"/>
                                      </a:lnTo>
                                      <a:lnTo>
                                        <a:pt x="104" y="154"/>
                                      </a:lnTo>
                                      <a:lnTo>
                                        <a:pt x="135" y="154"/>
                                      </a:lnTo>
                                      <a:lnTo>
                                        <a:pt x="132" y="161"/>
                                      </a:lnTo>
                                      <a:lnTo>
                                        <a:pt x="200" y="161"/>
                                      </a:lnTo>
                                      <a:lnTo>
                                        <a:pt x="196" y="164"/>
                                      </a:lnTo>
                                      <a:lnTo>
                                        <a:pt x="178" y="168"/>
                                      </a:lnTo>
                                      <a:lnTo>
                                        <a:pt x="155" y="171"/>
                                      </a:lnTo>
                                      <a:lnTo>
                                        <a:pt x="135" y="173"/>
                                      </a:lnTo>
                                      <a:lnTo>
                                        <a:pt x="135" y="24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8" name="Freeform 81"/>
                              <wps:cNvSpPr>
                                <a:spLocks/>
                              </wps:cNvSpPr>
                              <wps:spPr bwMode="auto">
                                <a:xfrm>
                                  <a:off x="0" y="0"/>
                                  <a:ext cx="237" cy="241"/>
                                </a:xfrm>
                                <a:custGeom>
                                  <a:avLst/>
                                  <a:gdLst>
                                    <a:gd name="T0" fmla="*/ 200 w 237"/>
                                    <a:gd name="T1" fmla="*/ 161 h 241"/>
                                    <a:gd name="T2" fmla="*/ 132 w 237"/>
                                    <a:gd name="T3" fmla="*/ 161 h 241"/>
                                    <a:gd name="T4" fmla="*/ 141 w 237"/>
                                    <a:gd name="T5" fmla="*/ 153 h 241"/>
                                    <a:gd name="T6" fmla="*/ 153 w 237"/>
                                    <a:gd name="T7" fmla="*/ 144 h 241"/>
                                    <a:gd name="T8" fmla="*/ 169 w 237"/>
                                    <a:gd name="T9" fmla="*/ 136 h 241"/>
                                    <a:gd name="T10" fmla="*/ 188 w 237"/>
                                    <a:gd name="T11" fmla="*/ 130 h 241"/>
                                    <a:gd name="T12" fmla="*/ 211 w 237"/>
                                    <a:gd name="T13" fmla="*/ 128 h 241"/>
                                    <a:gd name="T14" fmla="*/ 237 w 237"/>
                                    <a:gd name="T15" fmla="*/ 132 h 241"/>
                                    <a:gd name="T16" fmla="*/ 222 w 237"/>
                                    <a:gd name="T17" fmla="*/ 147 h 241"/>
                                    <a:gd name="T18" fmla="*/ 200 w 237"/>
                                    <a:gd name="T19" fmla="*/ 16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7" h="241">
                                      <a:moveTo>
                                        <a:pt x="200" y="161"/>
                                      </a:moveTo>
                                      <a:lnTo>
                                        <a:pt x="132" y="161"/>
                                      </a:lnTo>
                                      <a:lnTo>
                                        <a:pt x="141" y="153"/>
                                      </a:lnTo>
                                      <a:lnTo>
                                        <a:pt x="153" y="144"/>
                                      </a:lnTo>
                                      <a:lnTo>
                                        <a:pt x="169" y="136"/>
                                      </a:lnTo>
                                      <a:lnTo>
                                        <a:pt x="188" y="130"/>
                                      </a:lnTo>
                                      <a:lnTo>
                                        <a:pt x="211" y="128"/>
                                      </a:lnTo>
                                      <a:lnTo>
                                        <a:pt x="237" y="132"/>
                                      </a:lnTo>
                                      <a:lnTo>
                                        <a:pt x="222" y="147"/>
                                      </a:lnTo>
                                      <a:lnTo>
                                        <a:pt x="200"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6442640" id="Group 835" o:spid="_x0000_s1026" style="width:10.85pt;height:10.55pt;flip:x;mso-position-horizontal-relative:char;mso-position-vertical-relative:line" coordsize="23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">
                      <v:shape id="Freeform 79" o:spid="_x0000_s1027"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" path="m135,154r-31,l102,151,95,140,90,125,88,107,89,85,97,57r3,-11l103,40r2,-5l109,29r5,-11l122,r5,12l135,32r8,25l148,81r,23l144,125r-6,20l135,154xe" filled="f" stroked="f">
                        <v:path arrowok="t" o:connecttype="custom" o:connectlocs="135,154;104,154;102,151;95,140;90,125;88,107;89,85;97,57;100,46;103,40;105,35;109,29;114,18;122,0;127,12;135,32;143,57;148,81;148,104;144,125;138,145;135,154" o:connectangles="0,0,0,0,0,0,0,0,0,0,0,0,0,0,0,0,0,0,0,0,0,0"/>
                      </v:shape>
                      <v:shape id="Freeform 80" o:spid="_x0000_s1028"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" path="m135,241l119,222r,-25l116,179r-3,-8l103,170,82,166,48,159,27,144,11,127,1,112,,105r23,1l45,112r19,8l80,131r13,12l104,154r31,l132,161r68,l196,164r-18,4l155,171r-20,2l135,241xe" filled="f" stroked="f">
                        <v:path arrowok="t" o:connecttype="custom" o:connectlocs="135,241;119,222;119,197;116,179;113,171;103,170;82,166;48,159;27,144;11,127;1,112;0,105;23,106;45,112;64,120;80,131;93,143;104,154;135,154;132,161;200,161;196,164;178,168;155,171;135,173;135,241" o:connectangles="0,0,0,0,0,0,0,0,0,0,0,0,0,0,0,0,0,0,0,0,0,0,0,0,0,0"/>
                      </v:shape>
                      <v:shape id="Freeform 81" o:spid="_x0000_s1029"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" path="m200,161r-68,l141,153r12,-9l169,136r19,-6l211,128r26,4l222,147r-22,14xe" filled="f" stroked="f">
                        <v:path arrowok="t" o:connecttype="custom" o:connectlocs="200,161;132,161;141,153;153,144;169,136;188,130;211,128;237,132;222,147;200,161" o:connectangles="0,0,0,0,0,0,0,0,0,0"/>
                      </v:shape>
                      <w10:anchorlock/>
                    </v:group>
                  </w:pict>
                </mc:Fallback>
              </mc:AlternateContent>
            </w:r>
          </w:p>
        </w:tc>
      </w:tr>
    </w:tbl>
    <w:p w:rsidR="00FA1871" w:rsidRPr="002076F3" w:rsidRDefault="00FA1871" w:rsidP="00AA6DE8">
      <w:pPr>
        <w:pStyle w:val="Bodytext10pt0spaceatleast12"/>
        <w:spacing w:line="240" w:lineRule="auto"/>
        <w:rPr>
          <w:sz w:val="16"/>
        </w:rPr>
      </w:pPr>
    </w:p>
    <w:tbl>
      <w:tblPr>
        <w:tblStyle w:val="TableGrid1"/>
        <w:tblW w:w="15168" w:type="dxa"/>
        <w:tblInd w:w="57"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top w:w="28" w:type="dxa"/>
          <w:left w:w="28" w:type="dxa"/>
          <w:bottom w:w="28" w:type="dxa"/>
          <w:right w:w="28" w:type="dxa"/>
        </w:tblCellMar>
        <w:tblLook w:val="04A0" w:firstRow="1" w:lastRow="0" w:firstColumn="1" w:lastColumn="0" w:noHBand="0" w:noVBand="1"/>
      </w:tblPr>
      <w:tblGrid>
        <w:gridCol w:w="567"/>
        <w:gridCol w:w="4478"/>
        <w:gridCol w:w="567"/>
        <w:gridCol w:w="4453"/>
        <w:gridCol w:w="567"/>
        <w:gridCol w:w="4536"/>
      </w:tblGrid>
      <w:tr w:rsidR="00ED4252" w:rsidRPr="002076F3" w:rsidTr="001F46ED">
        <w:trPr>
          <w:cantSplit/>
        </w:trPr>
        <w:tc>
          <w:tcPr>
            <w:tcW w:w="10065" w:type="dxa"/>
            <w:gridSpan w:val="4"/>
            <w:tcBorders>
              <w:top w:val="nil"/>
              <w:left w:val="nil"/>
              <w:bottom w:val="nil"/>
              <w:right w:val="nil"/>
            </w:tcBorders>
            <w:shd w:val="clear" w:color="auto" w:fill="F2F2F2" w:themeFill="background1" w:themeFillShade="F2"/>
            <w:tcMar>
              <w:left w:w="57" w:type="dxa"/>
              <w:right w:w="57" w:type="dxa"/>
            </w:tcMar>
          </w:tcPr>
          <w:p w:rsidR="00BC1B5C" w:rsidRPr="002076F3" w:rsidRDefault="00BC1B5C" w:rsidP="00BC1B5C">
            <w:pPr>
              <w:tabs>
                <w:tab w:val="left" w:pos="458"/>
                <w:tab w:val="left" w:pos="511"/>
              </w:tabs>
              <w:spacing w:after="0" w:line="240" w:lineRule="auto"/>
              <w:rPr>
                <w:rFonts w:eastAsia="SimSun" w:cs="Arial"/>
                <w:b/>
                <w:color w:val="000000"/>
                <w:sz w:val="18"/>
                <w:szCs w:val="18"/>
                <w:lang w:eastAsia="en-US"/>
              </w:rPr>
            </w:pPr>
            <w:r w:rsidRPr="002076F3">
              <w:rPr>
                <w:rFonts w:eastAsia="SimSun" w:cs="Arial"/>
                <w:b/>
                <w:color w:val="000000"/>
                <w:sz w:val="18"/>
                <w:szCs w:val="18"/>
                <w:lang w:eastAsia="en-US"/>
              </w:rPr>
              <w:t>Key</w:t>
            </w:r>
          </w:p>
          <w:p w:rsidR="00BC1B5C" w:rsidRPr="002076F3" w:rsidRDefault="00BC1B5C" w:rsidP="00BF4022">
            <w:pPr>
              <w:tabs>
                <w:tab w:val="left" w:pos="458"/>
                <w:tab w:val="left" w:pos="511"/>
              </w:tabs>
              <w:spacing w:after="0" w:line="240" w:lineRule="auto"/>
              <w:rPr>
                <w:rFonts w:eastAsia="SimSun" w:cs="Arial"/>
                <w:noProof/>
                <w:color w:val="000000"/>
                <w:sz w:val="15"/>
                <w:szCs w:val="15"/>
                <w:lang w:val="en-US" w:eastAsia="en-US"/>
              </w:rPr>
            </w:pPr>
            <w:r w:rsidRPr="002076F3">
              <w:rPr>
                <w:rFonts w:eastAsia="SimSun" w:cs="Arial"/>
                <w:i/>
                <w:color w:val="000000"/>
                <w:sz w:val="16"/>
                <w:szCs w:val="15"/>
                <w:lang w:eastAsia="en-US"/>
              </w:rPr>
              <w:t>General capabilities</w:t>
            </w:r>
          </w:p>
        </w:tc>
        <w:tc>
          <w:tcPr>
            <w:tcW w:w="5103" w:type="dxa"/>
            <w:gridSpan w:val="2"/>
            <w:tcBorders>
              <w:top w:val="nil"/>
              <w:left w:val="nil"/>
              <w:bottom w:val="nil"/>
              <w:right w:val="nil"/>
            </w:tcBorders>
            <w:shd w:val="clear" w:color="auto" w:fill="F2F2F2" w:themeFill="background1" w:themeFillShade="F2"/>
            <w:tcMar>
              <w:left w:w="57" w:type="dxa"/>
              <w:right w:w="57" w:type="dxa"/>
            </w:tcMar>
          </w:tcPr>
          <w:p w:rsidR="00483FA8" w:rsidRPr="002076F3" w:rsidRDefault="00483FA8" w:rsidP="00483FA8">
            <w:pPr>
              <w:spacing w:after="0" w:line="240" w:lineRule="auto"/>
              <w:rPr>
                <w:rFonts w:eastAsia="SimSun" w:cs="Arial"/>
                <w:b/>
                <w:color w:val="000000"/>
                <w:sz w:val="18"/>
                <w:szCs w:val="18"/>
                <w:lang w:eastAsia="en-US"/>
              </w:rPr>
            </w:pPr>
          </w:p>
          <w:p w:rsidR="00BC1B5C" w:rsidRPr="002076F3" w:rsidRDefault="00483FA8" w:rsidP="00483FA8">
            <w:pPr>
              <w:spacing w:after="0" w:line="240" w:lineRule="auto"/>
              <w:rPr>
                <w:rFonts w:eastAsia="SimSun" w:cs="Arial"/>
                <w:b/>
                <w:color w:val="000000"/>
                <w:sz w:val="18"/>
                <w:szCs w:val="18"/>
                <w:lang w:eastAsia="en-US"/>
              </w:rPr>
            </w:pPr>
            <w:r w:rsidRPr="002076F3">
              <w:rPr>
                <w:rFonts w:eastAsia="SimSun" w:cs="Arial"/>
                <w:i/>
                <w:color w:val="000000"/>
                <w:sz w:val="16"/>
                <w:szCs w:val="15"/>
                <w:lang w:eastAsia="en-US"/>
              </w:rPr>
              <w:t>Cross-curriculum priorities</w:t>
            </w:r>
          </w:p>
        </w:tc>
      </w:tr>
      <w:tr w:rsidR="005E2A75" w:rsidRPr="002076F3" w:rsidTr="001F46ED">
        <w:trPr>
          <w:cantSplit/>
          <w:trHeight w:val="284"/>
        </w:trPr>
        <w:tc>
          <w:tcPr>
            <w:tcW w:w="567" w:type="dxa"/>
            <w:tcBorders>
              <w:top w:val="nil"/>
              <w:left w:val="nil"/>
              <w:bottom w:val="nil"/>
              <w:right w:val="nil"/>
            </w:tcBorders>
            <w:shd w:val="clear" w:color="auto" w:fill="F2F2F2" w:themeFill="background1" w:themeFillShade="F2"/>
            <w:tcMar>
              <w:left w:w="57" w:type="dxa"/>
              <w:right w:w="57" w:type="dxa"/>
            </w:tcMar>
            <w:vAlign w:val="center"/>
          </w:tcPr>
          <w:p w:rsidR="005E2A75" w:rsidRPr="002076F3" w:rsidRDefault="00905198" w:rsidP="001241C1">
            <w:pPr>
              <w:tabs>
                <w:tab w:val="left" w:pos="284"/>
              </w:tabs>
              <w:spacing w:before="30" w:after="30" w:line="240" w:lineRule="auto"/>
              <w:rPr>
                <w:rFonts w:eastAsia="SimSun" w:cs="Arial"/>
                <w:color w:val="000000"/>
                <w:sz w:val="15"/>
                <w:szCs w:val="15"/>
                <w:lang w:eastAsia="en-US"/>
              </w:rPr>
            </w:pPr>
            <w:r w:rsidRPr="002076F3">
              <w:rPr>
                <w:rFonts w:cs="Arial"/>
                <w:noProof/>
                <w:sz w:val="15"/>
                <w:szCs w:val="15"/>
              </w:rPr>
              <mc:AlternateContent>
                <mc:Choice Requires="wpg">
                  <w:drawing>
                    <wp:inline distT="0" distB="0" distL="0" distR="0" wp14:anchorId="417ED6C2" wp14:editId="3A01B34F">
                      <wp:extent cx="97487" cy="108000"/>
                      <wp:effectExtent l="0" t="0" r="4445" b="0"/>
                      <wp:docPr id="93" name="Group 9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97487" cy="108000"/>
                                <a:chOff x="0" y="0"/>
                                <a:chExt cx="199" cy="231"/>
                              </a:xfrm>
                              <a:solidFill>
                                <a:srgbClr val="94C634"/>
                              </a:solidFill>
                            </wpg:grpSpPr>
                            <wps:wsp>
                              <wps:cNvPr id="94"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67FB3FF" id="Group 93" o:spid="_x0000_s1026" style="width:7.7pt;height:8.5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">
                      <o:lock v:ext="edit" aspectratio="t"/>
                      <v:shape id="Freeform 3" o:spid="_x0000_s1027"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" path="m162,199r-125,l33,195r,-9l37,182r125,l166,186r,9l162,199xe" filled="f" stroked="f">
                        <v:path arrowok="t" o:connecttype="custom" o:connectlocs="162,199;37,199;33,195;33,186;37,182;162,182;166,186;166,195;162,199" o:connectangles="0,0,0,0,0,0,0,0,0"/>
                      </v:shape>
                      <w10:anchorlock/>
                    </v:group>
                  </w:pict>
                </mc:Fallback>
              </mc:AlternateContent>
            </w:r>
          </w:p>
        </w:tc>
        <w:tc>
          <w:tcPr>
            <w:tcW w:w="4478" w:type="dxa"/>
            <w:tcBorders>
              <w:top w:val="nil"/>
              <w:left w:val="nil"/>
              <w:bottom w:val="nil"/>
              <w:right w:val="nil"/>
            </w:tcBorders>
            <w:shd w:val="clear" w:color="auto" w:fill="F2F2F2" w:themeFill="background1" w:themeFillShade="F2"/>
            <w:vAlign w:val="center"/>
          </w:tcPr>
          <w:p w:rsidR="005E2A75" w:rsidRPr="002076F3" w:rsidRDefault="005E2A75" w:rsidP="00335DC5">
            <w:pPr>
              <w:spacing w:after="0" w:line="240" w:lineRule="auto"/>
              <w:rPr>
                <w:rFonts w:eastAsia="SimSun" w:cs="Arial"/>
                <w:color w:val="000000"/>
                <w:sz w:val="15"/>
                <w:szCs w:val="15"/>
                <w:lang w:eastAsia="en-US"/>
              </w:rPr>
            </w:pPr>
            <w:r w:rsidRPr="002076F3">
              <w:rPr>
                <w:rFonts w:eastAsia="SimSun" w:cs="Arial"/>
                <w:color w:val="000000"/>
                <w:sz w:val="15"/>
                <w:szCs w:val="15"/>
                <w:lang w:eastAsia="en-US"/>
              </w:rPr>
              <w:t>Literacy</w:t>
            </w:r>
          </w:p>
        </w:tc>
        <w:tc>
          <w:tcPr>
            <w:tcW w:w="567" w:type="dxa"/>
            <w:tcBorders>
              <w:top w:val="nil"/>
              <w:left w:val="nil"/>
              <w:bottom w:val="nil"/>
              <w:right w:val="nil"/>
            </w:tcBorders>
            <w:shd w:val="clear" w:color="auto" w:fill="F2F2F2" w:themeFill="background1" w:themeFillShade="F2"/>
            <w:vAlign w:val="center"/>
          </w:tcPr>
          <w:p w:rsidR="005E2A75" w:rsidRPr="002076F3" w:rsidRDefault="00FE71F3" w:rsidP="001241C1">
            <w:pPr>
              <w:tabs>
                <w:tab w:val="left" w:pos="284"/>
              </w:tabs>
              <w:spacing w:before="30" w:after="30" w:line="240" w:lineRule="auto"/>
              <w:rPr>
                <w:rFonts w:eastAsia="SimSun" w:cs="Arial"/>
                <w:color w:val="000000"/>
                <w:sz w:val="15"/>
                <w:szCs w:val="15"/>
                <w:lang w:eastAsia="en-US"/>
              </w:rPr>
            </w:pPr>
            <w:r w:rsidRPr="002076F3">
              <w:rPr>
                <w:rFonts w:cs="Arial"/>
                <w:noProof/>
                <w:sz w:val="15"/>
                <w:szCs w:val="15"/>
              </w:rPr>
              <mc:AlternateContent>
                <mc:Choice Requires="wpg">
                  <w:drawing>
                    <wp:inline distT="0" distB="0" distL="0" distR="0" wp14:anchorId="6E48A793" wp14:editId="7451B659">
                      <wp:extent cx="124726" cy="108000"/>
                      <wp:effectExtent l="0" t="0" r="2540" b="0"/>
                      <wp:docPr id="1164" name="Group 116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4726" cy="108000"/>
                                <a:chOff x="0" y="0"/>
                                <a:chExt cx="248" cy="207"/>
                              </a:xfrm>
                              <a:solidFill>
                                <a:srgbClr val="94C634"/>
                              </a:solidFill>
                            </wpg:grpSpPr>
                            <wps:wsp>
                              <wps:cNvPr id="1165"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6"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7"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8"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9"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1"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2"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7"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8"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23E67BD" id="Group 1164" o:spid="_x0000_s1026" style="width:9.8pt;height:8.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">
                      <o:lock v:ext="edit" aspectratio="t"/>
                      <v:shape id="Freeform 16" o:spid="_x0000_s1027"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" path="m165,166r,l165,134r,11l165,166xe" filled="f" stroked="f">
                        <v:path arrowok="t" o:connecttype="custom" o:connectlocs="165,166;165,166;165,134;165,145;165,166" o:connectangles="0,0,0,0,0"/>
                      </v:shape>
                      <w10:anchorlock/>
                    </v:group>
                  </w:pict>
                </mc:Fallback>
              </mc:AlternateContent>
            </w:r>
          </w:p>
        </w:tc>
        <w:tc>
          <w:tcPr>
            <w:tcW w:w="4453" w:type="dxa"/>
            <w:tcBorders>
              <w:top w:val="nil"/>
              <w:left w:val="nil"/>
              <w:bottom w:val="nil"/>
              <w:right w:val="nil"/>
            </w:tcBorders>
            <w:shd w:val="clear" w:color="auto" w:fill="F2F2F2" w:themeFill="background1" w:themeFillShade="F2"/>
            <w:vAlign w:val="center"/>
          </w:tcPr>
          <w:p w:rsidR="005E2A75" w:rsidRPr="002076F3" w:rsidRDefault="005E2A75" w:rsidP="00335DC5">
            <w:pPr>
              <w:spacing w:after="0" w:line="240" w:lineRule="auto"/>
              <w:rPr>
                <w:rFonts w:eastAsia="SimSun" w:cs="Arial"/>
                <w:color w:val="000000"/>
                <w:sz w:val="15"/>
                <w:szCs w:val="15"/>
                <w:lang w:eastAsia="en-US"/>
              </w:rPr>
            </w:pPr>
            <w:r w:rsidRPr="002076F3">
              <w:rPr>
                <w:rFonts w:eastAsia="SimSun" w:cs="Arial"/>
                <w:color w:val="000000"/>
                <w:sz w:val="15"/>
                <w:szCs w:val="15"/>
                <w:lang w:eastAsia="en-US"/>
              </w:rPr>
              <w:t>Personal and social capability</w:t>
            </w:r>
          </w:p>
        </w:tc>
        <w:tc>
          <w:tcPr>
            <w:tcW w:w="567" w:type="dxa"/>
            <w:tcBorders>
              <w:top w:val="nil"/>
              <w:left w:val="nil"/>
              <w:bottom w:val="nil"/>
              <w:right w:val="nil"/>
            </w:tcBorders>
            <w:shd w:val="clear" w:color="auto" w:fill="F2F2F2" w:themeFill="background1" w:themeFillShade="F2"/>
            <w:tcMar>
              <w:left w:w="57" w:type="dxa"/>
              <w:right w:w="57" w:type="dxa"/>
            </w:tcMar>
            <w:vAlign w:val="center"/>
          </w:tcPr>
          <w:p w:rsidR="005E2A75" w:rsidRPr="002076F3" w:rsidRDefault="00FE71F3" w:rsidP="001241C1">
            <w:pPr>
              <w:tabs>
                <w:tab w:val="left" w:pos="284"/>
              </w:tabs>
              <w:spacing w:after="0" w:line="240" w:lineRule="auto"/>
              <w:rPr>
                <w:rFonts w:eastAsia="SimSun" w:cs="Arial"/>
                <w:i/>
                <w:noProof/>
                <w:color w:val="000000"/>
                <w:sz w:val="15"/>
                <w:szCs w:val="15"/>
                <w:lang w:eastAsia="en-AU"/>
              </w:rPr>
            </w:pPr>
            <w:r w:rsidRPr="002076F3">
              <w:rPr>
                <w:rFonts w:cs="Arial"/>
                <w:noProof/>
                <w:sz w:val="15"/>
                <w:szCs w:val="15"/>
              </w:rPr>
              <mc:AlternateContent>
                <mc:Choice Requires="wpg">
                  <w:drawing>
                    <wp:inline distT="0" distB="0" distL="0" distR="0" wp14:anchorId="7DCD6F96" wp14:editId="4D3EC60D">
                      <wp:extent cx="122975" cy="108000"/>
                      <wp:effectExtent l="0" t="0" r="4445" b="0"/>
                      <wp:docPr id="1269" name="Group 126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2975" cy="108000"/>
                                <a:chOff x="0" y="0"/>
                                <a:chExt cx="254" cy="228"/>
                              </a:xfrm>
                              <a:solidFill>
                                <a:srgbClr val="94C634"/>
                              </a:solidFill>
                            </wpg:grpSpPr>
                            <wps:wsp>
                              <wps:cNvPr id="4" name="Freeform 53"/>
                              <wps:cNvSpPr>
                                <a:spLocks/>
                              </wps:cNvSpPr>
                              <wps:spPr bwMode="auto">
                                <a:xfrm>
                                  <a:off x="0" y="0"/>
                                  <a:ext cx="254" cy="228"/>
                                </a:xfrm>
                                <a:custGeom>
                                  <a:avLst/>
                                  <a:gdLst>
                                    <a:gd name="T0" fmla="*/ 152 w 254"/>
                                    <a:gd name="T1" fmla="*/ 105 h 228"/>
                                    <a:gd name="T2" fmla="*/ 126 w 254"/>
                                    <a:gd name="T3" fmla="*/ 105 h 228"/>
                                    <a:gd name="T4" fmla="*/ 129 w 254"/>
                                    <a:gd name="T5" fmla="*/ 104 h 228"/>
                                    <a:gd name="T6" fmla="*/ 135 w 254"/>
                                    <a:gd name="T7" fmla="*/ 98 h 228"/>
                                    <a:gd name="T8" fmla="*/ 142 w 254"/>
                                    <a:gd name="T9" fmla="*/ 69 h 228"/>
                                    <a:gd name="T10" fmla="*/ 144 w 254"/>
                                    <a:gd name="T11" fmla="*/ 62 h 228"/>
                                    <a:gd name="T12" fmla="*/ 145 w 254"/>
                                    <a:gd name="T13" fmla="*/ 57 h 228"/>
                                    <a:gd name="T14" fmla="*/ 148 w 254"/>
                                    <a:gd name="T15" fmla="*/ 51 h 228"/>
                                    <a:gd name="T16" fmla="*/ 154 w 254"/>
                                    <a:gd name="T17" fmla="*/ 32 h 228"/>
                                    <a:gd name="T18" fmla="*/ 158 w 254"/>
                                    <a:gd name="T19" fmla="*/ 13 h 228"/>
                                    <a:gd name="T20" fmla="*/ 176 w 254"/>
                                    <a:gd name="T21" fmla="*/ 0 h 228"/>
                                    <a:gd name="T22" fmla="*/ 179 w 254"/>
                                    <a:gd name="T23" fmla="*/ 6 h 228"/>
                                    <a:gd name="T24" fmla="*/ 180 w 254"/>
                                    <a:gd name="T25" fmla="*/ 12 h 228"/>
                                    <a:gd name="T26" fmla="*/ 181 w 254"/>
                                    <a:gd name="T27" fmla="*/ 17 h 228"/>
                                    <a:gd name="T28" fmla="*/ 172 w 254"/>
                                    <a:gd name="T29" fmla="*/ 37 h 228"/>
                                    <a:gd name="T30" fmla="*/ 170 w 254"/>
                                    <a:gd name="T31" fmla="*/ 42 h 228"/>
                                    <a:gd name="T32" fmla="*/ 166 w 254"/>
                                    <a:gd name="T33" fmla="*/ 60 h 228"/>
                                    <a:gd name="T34" fmla="*/ 159 w 254"/>
                                    <a:gd name="T35" fmla="*/ 82 h 228"/>
                                    <a:gd name="T36" fmla="*/ 155 w 254"/>
                                    <a:gd name="T37" fmla="*/ 93 h 228"/>
                                    <a:gd name="T38" fmla="*/ 152 w 254"/>
                                    <a:gd name="T39" fmla="*/ 10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52" y="105"/>
                                      </a:moveTo>
                                      <a:lnTo>
                                        <a:pt x="126" y="105"/>
                                      </a:lnTo>
                                      <a:lnTo>
                                        <a:pt x="129" y="104"/>
                                      </a:lnTo>
                                      <a:lnTo>
                                        <a:pt x="135" y="98"/>
                                      </a:lnTo>
                                      <a:lnTo>
                                        <a:pt x="142" y="69"/>
                                      </a:lnTo>
                                      <a:lnTo>
                                        <a:pt x="144" y="62"/>
                                      </a:lnTo>
                                      <a:lnTo>
                                        <a:pt x="145" y="57"/>
                                      </a:lnTo>
                                      <a:lnTo>
                                        <a:pt x="148" y="51"/>
                                      </a:lnTo>
                                      <a:lnTo>
                                        <a:pt x="154" y="32"/>
                                      </a:lnTo>
                                      <a:lnTo>
                                        <a:pt x="158" y="13"/>
                                      </a:lnTo>
                                      <a:lnTo>
                                        <a:pt x="176" y="0"/>
                                      </a:lnTo>
                                      <a:lnTo>
                                        <a:pt x="179" y="6"/>
                                      </a:lnTo>
                                      <a:lnTo>
                                        <a:pt x="180" y="12"/>
                                      </a:lnTo>
                                      <a:lnTo>
                                        <a:pt x="181" y="17"/>
                                      </a:lnTo>
                                      <a:lnTo>
                                        <a:pt x="172" y="37"/>
                                      </a:lnTo>
                                      <a:lnTo>
                                        <a:pt x="170" y="42"/>
                                      </a:lnTo>
                                      <a:lnTo>
                                        <a:pt x="166" y="60"/>
                                      </a:lnTo>
                                      <a:lnTo>
                                        <a:pt x="159" y="82"/>
                                      </a:lnTo>
                                      <a:lnTo>
                                        <a:pt x="155" y="93"/>
                                      </a:lnTo>
                                      <a:lnTo>
                                        <a:pt x="152"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1" name="Freeform 54"/>
                              <wps:cNvSpPr>
                                <a:spLocks/>
                              </wps:cNvSpPr>
                              <wps:spPr bwMode="auto">
                                <a:xfrm>
                                  <a:off x="0" y="0"/>
                                  <a:ext cx="254" cy="228"/>
                                </a:xfrm>
                                <a:custGeom>
                                  <a:avLst/>
                                  <a:gdLst>
                                    <a:gd name="T0" fmla="*/ 114 w 254"/>
                                    <a:gd name="T1" fmla="*/ 145 h 228"/>
                                    <a:gd name="T2" fmla="*/ 92 w 254"/>
                                    <a:gd name="T3" fmla="*/ 145 h 228"/>
                                    <a:gd name="T4" fmla="*/ 95 w 254"/>
                                    <a:gd name="T5" fmla="*/ 140 h 228"/>
                                    <a:gd name="T6" fmla="*/ 95 w 254"/>
                                    <a:gd name="T7" fmla="*/ 126 h 228"/>
                                    <a:gd name="T8" fmla="*/ 96 w 254"/>
                                    <a:gd name="T9" fmla="*/ 108 h 228"/>
                                    <a:gd name="T10" fmla="*/ 104 w 254"/>
                                    <a:gd name="T11" fmla="*/ 101 h 228"/>
                                    <a:gd name="T12" fmla="*/ 103 w 254"/>
                                    <a:gd name="T13" fmla="*/ 96 h 228"/>
                                    <a:gd name="T14" fmla="*/ 102 w 254"/>
                                    <a:gd name="T15" fmla="*/ 92 h 228"/>
                                    <a:gd name="T16" fmla="*/ 105 w 254"/>
                                    <a:gd name="T17" fmla="*/ 77 h 228"/>
                                    <a:gd name="T18" fmla="*/ 105 w 254"/>
                                    <a:gd name="T19" fmla="*/ 66 h 228"/>
                                    <a:gd name="T20" fmla="*/ 107 w 254"/>
                                    <a:gd name="T21" fmla="*/ 25 h 228"/>
                                    <a:gd name="T22" fmla="*/ 109 w 254"/>
                                    <a:gd name="T23" fmla="*/ 13 h 228"/>
                                    <a:gd name="T24" fmla="*/ 114 w 254"/>
                                    <a:gd name="T25" fmla="*/ 10 h 228"/>
                                    <a:gd name="T26" fmla="*/ 118 w 254"/>
                                    <a:gd name="T27" fmla="*/ 9 h 228"/>
                                    <a:gd name="T28" fmla="*/ 129 w 254"/>
                                    <a:gd name="T29" fmla="*/ 6 h 228"/>
                                    <a:gd name="T30" fmla="*/ 129 w 254"/>
                                    <a:gd name="T31" fmla="*/ 17 h 228"/>
                                    <a:gd name="T32" fmla="*/ 129 w 254"/>
                                    <a:gd name="T33" fmla="*/ 28 h 228"/>
                                    <a:gd name="T34" fmla="*/ 127 w 254"/>
                                    <a:gd name="T35" fmla="*/ 47 h 228"/>
                                    <a:gd name="T36" fmla="*/ 125 w 254"/>
                                    <a:gd name="T37" fmla="*/ 69 h 228"/>
                                    <a:gd name="T38" fmla="*/ 125 w 254"/>
                                    <a:gd name="T39" fmla="*/ 77 h 228"/>
                                    <a:gd name="T40" fmla="*/ 121 w 254"/>
                                    <a:gd name="T41" fmla="*/ 94 h 228"/>
                                    <a:gd name="T42" fmla="*/ 123 w 254"/>
                                    <a:gd name="T43" fmla="*/ 99 h 228"/>
                                    <a:gd name="T44" fmla="*/ 126 w 254"/>
                                    <a:gd name="T45" fmla="*/ 105 h 228"/>
                                    <a:gd name="T46" fmla="*/ 152 w 254"/>
                                    <a:gd name="T47" fmla="*/ 105 h 228"/>
                                    <a:gd name="T48" fmla="*/ 152 w 254"/>
                                    <a:gd name="T49" fmla="*/ 105 h 228"/>
                                    <a:gd name="T50" fmla="*/ 153 w 254"/>
                                    <a:gd name="T51" fmla="*/ 108 h 228"/>
                                    <a:gd name="T52" fmla="*/ 154 w 254"/>
                                    <a:gd name="T53" fmla="*/ 111 h 228"/>
                                    <a:gd name="T54" fmla="*/ 126 w 254"/>
                                    <a:gd name="T55" fmla="*/ 111 h 228"/>
                                    <a:gd name="T56" fmla="*/ 125 w 254"/>
                                    <a:gd name="T57" fmla="*/ 112 h 228"/>
                                    <a:gd name="T58" fmla="*/ 114 w 254"/>
                                    <a:gd name="T59" fmla="*/ 14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54" h="228">
                                      <a:moveTo>
                                        <a:pt x="114" y="145"/>
                                      </a:moveTo>
                                      <a:lnTo>
                                        <a:pt x="92" y="145"/>
                                      </a:lnTo>
                                      <a:lnTo>
                                        <a:pt x="95" y="140"/>
                                      </a:lnTo>
                                      <a:lnTo>
                                        <a:pt x="95" y="126"/>
                                      </a:lnTo>
                                      <a:lnTo>
                                        <a:pt x="96" y="108"/>
                                      </a:lnTo>
                                      <a:lnTo>
                                        <a:pt x="104" y="101"/>
                                      </a:lnTo>
                                      <a:lnTo>
                                        <a:pt x="103" y="96"/>
                                      </a:lnTo>
                                      <a:lnTo>
                                        <a:pt x="102" y="92"/>
                                      </a:lnTo>
                                      <a:lnTo>
                                        <a:pt x="105" y="77"/>
                                      </a:lnTo>
                                      <a:lnTo>
                                        <a:pt x="105" y="66"/>
                                      </a:lnTo>
                                      <a:lnTo>
                                        <a:pt x="107" y="25"/>
                                      </a:lnTo>
                                      <a:lnTo>
                                        <a:pt x="109" y="13"/>
                                      </a:lnTo>
                                      <a:lnTo>
                                        <a:pt x="114" y="10"/>
                                      </a:lnTo>
                                      <a:lnTo>
                                        <a:pt x="118" y="9"/>
                                      </a:lnTo>
                                      <a:lnTo>
                                        <a:pt x="129" y="6"/>
                                      </a:lnTo>
                                      <a:lnTo>
                                        <a:pt x="129" y="17"/>
                                      </a:lnTo>
                                      <a:lnTo>
                                        <a:pt x="129" y="28"/>
                                      </a:lnTo>
                                      <a:lnTo>
                                        <a:pt x="127" y="47"/>
                                      </a:lnTo>
                                      <a:lnTo>
                                        <a:pt x="125" y="69"/>
                                      </a:lnTo>
                                      <a:lnTo>
                                        <a:pt x="125" y="77"/>
                                      </a:lnTo>
                                      <a:lnTo>
                                        <a:pt x="121" y="94"/>
                                      </a:lnTo>
                                      <a:lnTo>
                                        <a:pt x="123" y="99"/>
                                      </a:lnTo>
                                      <a:lnTo>
                                        <a:pt x="126" y="105"/>
                                      </a:lnTo>
                                      <a:lnTo>
                                        <a:pt x="152" y="105"/>
                                      </a:lnTo>
                                      <a:lnTo>
                                        <a:pt x="152" y="105"/>
                                      </a:lnTo>
                                      <a:lnTo>
                                        <a:pt x="153" y="108"/>
                                      </a:lnTo>
                                      <a:lnTo>
                                        <a:pt x="154" y="111"/>
                                      </a:lnTo>
                                      <a:lnTo>
                                        <a:pt x="126" y="111"/>
                                      </a:lnTo>
                                      <a:lnTo>
                                        <a:pt x="125" y="112"/>
                                      </a:lnTo>
                                      <a:lnTo>
                                        <a:pt x="114" y="14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2" name="Freeform 55"/>
                              <wps:cNvSpPr>
                                <a:spLocks/>
                              </wps:cNvSpPr>
                              <wps:spPr bwMode="auto">
                                <a:xfrm>
                                  <a:off x="0" y="0"/>
                                  <a:ext cx="254" cy="228"/>
                                </a:xfrm>
                                <a:custGeom>
                                  <a:avLst/>
                                  <a:gdLst>
                                    <a:gd name="T0" fmla="*/ 189 w 254"/>
                                    <a:gd name="T1" fmla="*/ 111 h 228"/>
                                    <a:gd name="T2" fmla="*/ 155 w 254"/>
                                    <a:gd name="T3" fmla="*/ 111 h 228"/>
                                    <a:gd name="T4" fmla="*/ 159 w 254"/>
                                    <a:gd name="T5" fmla="*/ 111 h 228"/>
                                    <a:gd name="T6" fmla="*/ 165 w 254"/>
                                    <a:gd name="T7" fmla="*/ 111 h 228"/>
                                    <a:gd name="T8" fmla="*/ 179 w 254"/>
                                    <a:gd name="T9" fmla="*/ 94 h 228"/>
                                    <a:gd name="T10" fmla="*/ 181 w 254"/>
                                    <a:gd name="T11" fmla="*/ 90 h 228"/>
                                    <a:gd name="T12" fmla="*/ 184 w 254"/>
                                    <a:gd name="T13" fmla="*/ 85 h 228"/>
                                    <a:gd name="T14" fmla="*/ 192 w 254"/>
                                    <a:gd name="T15" fmla="*/ 69 h 228"/>
                                    <a:gd name="T16" fmla="*/ 200 w 254"/>
                                    <a:gd name="T17" fmla="*/ 53 h 228"/>
                                    <a:gd name="T18" fmla="*/ 212 w 254"/>
                                    <a:gd name="T19" fmla="*/ 38 h 228"/>
                                    <a:gd name="T20" fmla="*/ 222 w 254"/>
                                    <a:gd name="T21" fmla="*/ 43 h 228"/>
                                    <a:gd name="T22" fmla="*/ 230 w 254"/>
                                    <a:gd name="T23" fmla="*/ 47 h 228"/>
                                    <a:gd name="T24" fmla="*/ 226 w 254"/>
                                    <a:gd name="T25" fmla="*/ 58 h 228"/>
                                    <a:gd name="T26" fmla="*/ 221 w 254"/>
                                    <a:gd name="T27" fmla="*/ 66 h 228"/>
                                    <a:gd name="T28" fmla="*/ 215 w 254"/>
                                    <a:gd name="T29" fmla="*/ 73 h 228"/>
                                    <a:gd name="T30" fmla="*/ 205 w 254"/>
                                    <a:gd name="T31" fmla="*/ 87 h 228"/>
                                    <a:gd name="T32" fmla="*/ 201 w 254"/>
                                    <a:gd name="T33" fmla="*/ 92 h 228"/>
                                    <a:gd name="T34" fmla="*/ 197 w 254"/>
                                    <a:gd name="T35" fmla="*/ 99 h 228"/>
                                    <a:gd name="T36" fmla="*/ 190 w 254"/>
                                    <a:gd name="T37" fmla="*/ 109 h 228"/>
                                    <a:gd name="T38" fmla="*/ 189 w 254"/>
                                    <a:gd name="T39" fmla="*/ 11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89" y="111"/>
                                      </a:moveTo>
                                      <a:lnTo>
                                        <a:pt x="155" y="111"/>
                                      </a:lnTo>
                                      <a:lnTo>
                                        <a:pt x="159" y="111"/>
                                      </a:lnTo>
                                      <a:lnTo>
                                        <a:pt x="165" y="111"/>
                                      </a:lnTo>
                                      <a:lnTo>
                                        <a:pt x="179" y="94"/>
                                      </a:lnTo>
                                      <a:lnTo>
                                        <a:pt x="181" y="90"/>
                                      </a:lnTo>
                                      <a:lnTo>
                                        <a:pt x="184" y="85"/>
                                      </a:lnTo>
                                      <a:lnTo>
                                        <a:pt x="192" y="69"/>
                                      </a:lnTo>
                                      <a:lnTo>
                                        <a:pt x="200" y="53"/>
                                      </a:lnTo>
                                      <a:lnTo>
                                        <a:pt x="212" y="38"/>
                                      </a:lnTo>
                                      <a:lnTo>
                                        <a:pt x="222" y="43"/>
                                      </a:lnTo>
                                      <a:lnTo>
                                        <a:pt x="230" y="47"/>
                                      </a:lnTo>
                                      <a:lnTo>
                                        <a:pt x="226" y="58"/>
                                      </a:lnTo>
                                      <a:lnTo>
                                        <a:pt x="221" y="66"/>
                                      </a:lnTo>
                                      <a:lnTo>
                                        <a:pt x="215" y="73"/>
                                      </a:lnTo>
                                      <a:lnTo>
                                        <a:pt x="205" y="87"/>
                                      </a:lnTo>
                                      <a:lnTo>
                                        <a:pt x="201" y="92"/>
                                      </a:lnTo>
                                      <a:lnTo>
                                        <a:pt x="197" y="99"/>
                                      </a:lnTo>
                                      <a:lnTo>
                                        <a:pt x="190" y="109"/>
                                      </a:lnTo>
                                      <a:lnTo>
                                        <a:pt x="189" y="11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3" name="Freeform 56"/>
                              <wps:cNvSpPr>
                                <a:spLocks/>
                              </wps:cNvSpPr>
                              <wps:spPr bwMode="auto">
                                <a:xfrm>
                                  <a:off x="0" y="0"/>
                                  <a:ext cx="254" cy="228"/>
                                </a:xfrm>
                                <a:custGeom>
                                  <a:avLst/>
                                  <a:gdLst>
                                    <a:gd name="T0" fmla="*/ 225 w 254"/>
                                    <a:gd name="T1" fmla="*/ 139 h 228"/>
                                    <a:gd name="T2" fmla="*/ 192 w 254"/>
                                    <a:gd name="T3" fmla="*/ 139 h 228"/>
                                    <a:gd name="T4" fmla="*/ 212 w 254"/>
                                    <a:gd name="T5" fmla="*/ 129 h 228"/>
                                    <a:gd name="T6" fmla="*/ 219 w 254"/>
                                    <a:gd name="T7" fmla="*/ 122 h 228"/>
                                    <a:gd name="T8" fmla="*/ 237 w 254"/>
                                    <a:gd name="T9" fmla="*/ 103 h 228"/>
                                    <a:gd name="T10" fmla="*/ 246 w 254"/>
                                    <a:gd name="T11" fmla="*/ 97 h 228"/>
                                    <a:gd name="T12" fmla="*/ 254 w 254"/>
                                    <a:gd name="T13" fmla="*/ 104 h 228"/>
                                    <a:gd name="T14" fmla="*/ 252 w 254"/>
                                    <a:gd name="T15" fmla="*/ 112 h 228"/>
                                    <a:gd name="T16" fmla="*/ 249 w 254"/>
                                    <a:gd name="T17" fmla="*/ 126 h 228"/>
                                    <a:gd name="T18" fmla="*/ 233 w 254"/>
                                    <a:gd name="T19" fmla="*/ 130 h 228"/>
                                    <a:gd name="T20" fmla="*/ 227 w 254"/>
                                    <a:gd name="T21" fmla="*/ 137 h 228"/>
                                    <a:gd name="T22" fmla="*/ 225 w 254"/>
                                    <a:gd name="T23" fmla="*/ 139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4" h="228">
                                      <a:moveTo>
                                        <a:pt x="225" y="139"/>
                                      </a:moveTo>
                                      <a:lnTo>
                                        <a:pt x="192" y="139"/>
                                      </a:lnTo>
                                      <a:lnTo>
                                        <a:pt x="212" y="129"/>
                                      </a:lnTo>
                                      <a:lnTo>
                                        <a:pt x="219" y="122"/>
                                      </a:lnTo>
                                      <a:lnTo>
                                        <a:pt x="237" y="103"/>
                                      </a:lnTo>
                                      <a:lnTo>
                                        <a:pt x="246" y="97"/>
                                      </a:lnTo>
                                      <a:lnTo>
                                        <a:pt x="254" y="104"/>
                                      </a:lnTo>
                                      <a:lnTo>
                                        <a:pt x="252" y="112"/>
                                      </a:lnTo>
                                      <a:lnTo>
                                        <a:pt x="249" y="126"/>
                                      </a:lnTo>
                                      <a:lnTo>
                                        <a:pt x="233" y="130"/>
                                      </a:lnTo>
                                      <a:lnTo>
                                        <a:pt x="227" y="137"/>
                                      </a:lnTo>
                                      <a:lnTo>
                                        <a:pt x="225" y="13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4" name="Freeform 57"/>
                              <wps:cNvSpPr>
                                <a:spLocks/>
                              </wps:cNvSpPr>
                              <wps:spPr bwMode="auto">
                                <a:xfrm>
                                  <a:off x="0" y="0"/>
                                  <a:ext cx="254" cy="228"/>
                                </a:xfrm>
                                <a:custGeom>
                                  <a:avLst/>
                                  <a:gdLst>
                                    <a:gd name="T0" fmla="*/ 176 w 254"/>
                                    <a:gd name="T1" fmla="*/ 203 h 228"/>
                                    <a:gd name="T2" fmla="*/ 155 w 254"/>
                                    <a:gd name="T3" fmla="*/ 203 h 228"/>
                                    <a:gd name="T4" fmla="*/ 144 w 254"/>
                                    <a:gd name="T5" fmla="*/ 167 h 228"/>
                                    <a:gd name="T6" fmla="*/ 174 w 254"/>
                                    <a:gd name="T7" fmla="*/ 146 h 228"/>
                                    <a:gd name="T8" fmla="*/ 137 w 254"/>
                                    <a:gd name="T9" fmla="*/ 146 h 228"/>
                                    <a:gd name="T10" fmla="*/ 126 w 254"/>
                                    <a:gd name="T11" fmla="*/ 111 h 228"/>
                                    <a:gd name="T12" fmla="*/ 154 w 254"/>
                                    <a:gd name="T13" fmla="*/ 111 h 228"/>
                                    <a:gd name="T14" fmla="*/ 155 w 254"/>
                                    <a:gd name="T15" fmla="*/ 111 h 228"/>
                                    <a:gd name="T16" fmla="*/ 189 w 254"/>
                                    <a:gd name="T17" fmla="*/ 111 h 228"/>
                                    <a:gd name="T18" fmla="*/ 180 w 254"/>
                                    <a:gd name="T19" fmla="*/ 129 h 228"/>
                                    <a:gd name="T20" fmla="*/ 192 w 254"/>
                                    <a:gd name="T21" fmla="*/ 139 h 228"/>
                                    <a:gd name="T22" fmla="*/ 225 w 254"/>
                                    <a:gd name="T23" fmla="*/ 139 h 228"/>
                                    <a:gd name="T24" fmla="*/ 219 w 254"/>
                                    <a:gd name="T25" fmla="*/ 147 h 228"/>
                                    <a:gd name="T26" fmla="*/ 203 w 254"/>
                                    <a:gd name="T27" fmla="*/ 156 h 228"/>
                                    <a:gd name="T28" fmla="*/ 201 w 254"/>
                                    <a:gd name="T29" fmla="*/ 158 h 228"/>
                                    <a:gd name="T30" fmla="*/ 197 w 254"/>
                                    <a:gd name="T31" fmla="*/ 168 h 228"/>
                                    <a:gd name="T32" fmla="*/ 186 w 254"/>
                                    <a:gd name="T33" fmla="*/ 174 h 228"/>
                                    <a:gd name="T34" fmla="*/ 187 w 254"/>
                                    <a:gd name="T35" fmla="*/ 175 h 228"/>
                                    <a:gd name="T36" fmla="*/ 186 w 254"/>
                                    <a:gd name="T37" fmla="*/ 183 h 228"/>
                                    <a:gd name="T38" fmla="*/ 176 w 254"/>
                                    <a:gd name="T39" fmla="*/ 203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76" y="203"/>
                                      </a:moveTo>
                                      <a:lnTo>
                                        <a:pt x="155" y="203"/>
                                      </a:lnTo>
                                      <a:lnTo>
                                        <a:pt x="144" y="167"/>
                                      </a:lnTo>
                                      <a:lnTo>
                                        <a:pt x="174" y="146"/>
                                      </a:lnTo>
                                      <a:lnTo>
                                        <a:pt x="137" y="146"/>
                                      </a:lnTo>
                                      <a:lnTo>
                                        <a:pt x="126" y="111"/>
                                      </a:lnTo>
                                      <a:lnTo>
                                        <a:pt x="154" y="111"/>
                                      </a:lnTo>
                                      <a:lnTo>
                                        <a:pt x="155" y="111"/>
                                      </a:lnTo>
                                      <a:lnTo>
                                        <a:pt x="189" y="111"/>
                                      </a:lnTo>
                                      <a:lnTo>
                                        <a:pt x="180" y="129"/>
                                      </a:lnTo>
                                      <a:lnTo>
                                        <a:pt x="192" y="139"/>
                                      </a:lnTo>
                                      <a:lnTo>
                                        <a:pt x="225" y="139"/>
                                      </a:lnTo>
                                      <a:lnTo>
                                        <a:pt x="219" y="147"/>
                                      </a:lnTo>
                                      <a:lnTo>
                                        <a:pt x="203" y="156"/>
                                      </a:lnTo>
                                      <a:lnTo>
                                        <a:pt x="201" y="158"/>
                                      </a:lnTo>
                                      <a:lnTo>
                                        <a:pt x="197" y="168"/>
                                      </a:lnTo>
                                      <a:lnTo>
                                        <a:pt x="186" y="174"/>
                                      </a:lnTo>
                                      <a:lnTo>
                                        <a:pt x="187" y="175"/>
                                      </a:lnTo>
                                      <a:lnTo>
                                        <a:pt x="186" y="183"/>
                                      </a:lnTo>
                                      <a:lnTo>
                                        <a:pt x="176"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5" name="Freeform 58"/>
                              <wps:cNvSpPr>
                                <a:spLocks/>
                              </wps:cNvSpPr>
                              <wps:spPr bwMode="auto">
                                <a:xfrm>
                                  <a:off x="0" y="0"/>
                                  <a:ext cx="254" cy="228"/>
                                </a:xfrm>
                                <a:custGeom>
                                  <a:avLst/>
                                  <a:gdLst>
                                    <a:gd name="T0" fmla="*/ 107 w 254"/>
                                    <a:gd name="T1" fmla="*/ 220 h 228"/>
                                    <a:gd name="T2" fmla="*/ 92 w 254"/>
                                    <a:gd name="T3" fmla="*/ 218 h 228"/>
                                    <a:gd name="T4" fmla="*/ 75 w 254"/>
                                    <a:gd name="T5" fmla="*/ 208 h 228"/>
                                    <a:gd name="T6" fmla="*/ 59 w 254"/>
                                    <a:gd name="T7" fmla="*/ 191 h 228"/>
                                    <a:gd name="T8" fmla="*/ 47 w 254"/>
                                    <a:gd name="T9" fmla="*/ 178 h 228"/>
                                    <a:gd name="T10" fmla="*/ 37 w 254"/>
                                    <a:gd name="T11" fmla="*/ 172 h 228"/>
                                    <a:gd name="T12" fmla="*/ 30 w 254"/>
                                    <a:gd name="T13" fmla="*/ 167 h 228"/>
                                    <a:gd name="T14" fmla="*/ 18 w 254"/>
                                    <a:gd name="T15" fmla="*/ 165 h 228"/>
                                    <a:gd name="T16" fmla="*/ 6 w 254"/>
                                    <a:gd name="T17" fmla="*/ 162 h 228"/>
                                    <a:gd name="T18" fmla="*/ 0 w 254"/>
                                    <a:gd name="T19" fmla="*/ 156 h 228"/>
                                    <a:gd name="T20" fmla="*/ 1 w 254"/>
                                    <a:gd name="T21" fmla="*/ 147 h 228"/>
                                    <a:gd name="T22" fmla="*/ 2 w 254"/>
                                    <a:gd name="T23" fmla="*/ 137 h 228"/>
                                    <a:gd name="T24" fmla="*/ 12 w 254"/>
                                    <a:gd name="T25" fmla="*/ 137 h 228"/>
                                    <a:gd name="T26" fmla="*/ 47 w 254"/>
                                    <a:gd name="T27" fmla="*/ 149 h 228"/>
                                    <a:gd name="T28" fmla="*/ 47 w 254"/>
                                    <a:gd name="T29" fmla="*/ 156 h 228"/>
                                    <a:gd name="T30" fmla="*/ 64 w 254"/>
                                    <a:gd name="T31" fmla="*/ 167 h 228"/>
                                    <a:gd name="T32" fmla="*/ 105 w 254"/>
                                    <a:gd name="T33" fmla="*/ 167 h 228"/>
                                    <a:gd name="T34" fmla="*/ 106 w 254"/>
                                    <a:gd name="T35" fmla="*/ 167 h 228"/>
                                    <a:gd name="T36" fmla="*/ 95 w 254"/>
                                    <a:gd name="T37" fmla="*/ 203 h 228"/>
                                    <a:gd name="T38" fmla="*/ 176 w 254"/>
                                    <a:gd name="T39" fmla="*/ 203 h 228"/>
                                    <a:gd name="T40" fmla="*/ 176 w 254"/>
                                    <a:gd name="T41" fmla="*/ 203 h 228"/>
                                    <a:gd name="T42" fmla="*/ 164 w 254"/>
                                    <a:gd name="T43" fmla="*/ 217 h 228"/>
                                    <a:gd name="T44" fmla="*/ 122 w 254"/>
                                    <a:gd name="T45" fmla="*/ 217 h 228"/>
                                    <a:gd name="T46" fmla="*/ 107 w 254"/>
                                    <a:gd name="T47" fmla="*/ 220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54" h="228">
                                      <a:moveTo>
                                        <a:pt x="107" y="220"/>
                                      </a:moveTo>
                                      <a:lnTo>
                                        <a:pt x="92" y="218"/>
                                      </a:lnTo>
                                      <a:lnTo>
                                        <a:pt x="75" y="208"/>
                                      </a:lnTo>
                                      <a:lnTo>
                                        <a:pt x="59" y="191"/>
                                      </a:lnTo>
                                      <a:lnTo>
                                        <a:pt x="47" y="178"/>
                                      </a:lnTo>
                                      <a:lnTo>
                                        <a:pt x="37" y="172"/>
                                      </a:lnTo>
                                      <a:lnTo>
                                        <a:pt x="30" y="167"/>
                                      </a:lnTo>
                                      <a:lnTo>
                                        <a:pt x="18" y="165"/>
                                      </a:lnTo>
                                      <a:lnTo>
                                        <a:pt x="6" y="162"/>
                                      </a:lnTo>
                                      <a:lnTo>
                                        <a:pt x="0" y="156"/>
                                      </a:lnTo>
                                      <a:lnTo>
                                        <a:pt x="1" y="147"/>
                                      </a:lnTo>
                                      <a:lnTo>
                                        <a:pt x="2" y="137"/>
                                      </a:lnTo>
                                      <a:lnTo>
                                        <a:pt x="12" y="137"/>
                                      </a:lnTo>
                                      <a:lnTo>
                                        <a:pt x="47" y="149"/>
                                      </a:lnTo>
                                      <a:lnTo>
                                        <a:pt x="47" y="156"/>
                                      </a:lnTo>
                                      <a:lnTo>
                                        <a:pt x="64" y="167"/>
                                      </a:lnTo>
                                      <a:lnTo>
                                        <a:pt x="105" y="167"/>
                                      </a:lnTo>
                                      <a:lnTo>
                                        <a:pt x="106" y="167"/>
                                      </a:lnTo>
                                      <a:lnTo>
                                        <a:pt x="95" y="203"/>
                                      </a:lnTo>
                                      <a:lnTo>
                                        <a:pt x="176" y="203"/>
                                      </a:lnTo>
                                      <a:lnTo>
                                        <a:pt x="176" y="203"/>
                                      </a:lnTo>
                                      <a:lnTo>
                                        <a:pt x="164" y="217"/>
                                      </a:lnTo>
                                      <a:lnTo>
                                        <a:pt x="122" y="217"/>
                                      </a:lnTo>
                                      <a:lnTo>
                                        <a:pt x="107" y="22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6" name="Freeform 59"/>
                              <wps:cNvSpPr>
                                <a:spLocks/>
                              </wps:cNvSpPr>
                              <wps:spPr bwMode="auto">
                                <a:xfrm>
                                  <a:off x="0" y="0"/>
                                  <a:ext cx="254" cy="228"/>
                                </a:xfrm>
                                <a:custGeom>
                                  <a:avLst/>
                                  <a:gdLst>
                                    <a:gd name="T0" fmla="*/ 105 w 254"/>
                                    <a:gd name="T1" fmla="*/ 167 h 228"/>
                                    <a:gd name="T2" fmla="*/ 64 w 254"/>
                                    <a:gd name="T3" fmla="*/ 167 h 228"/>
                                    <a:gd name="T4" fmla="*/ 71 w 254"/>
                                    <a:gd name="T5" fmla="*/ 164 h 228"/>
                                    <a:gd name="T6" fmla="*/ 78 w 254"/>
                                    <a:gd name="T7" fmla="*/ 159 h 228"/>
                                    <a:gd name="T8" fmla="*/ 84 w 254"/>
                                    <a:gd name="T9" fmla="*/ 155 h 228"/>
                                    <a:gd name="T10" fmla="*/ 85 w 254"/>
                                    <a:gd name="T11" fmla="*/ 152 h 228"/>
                                    <a:gd name="T12" fmla="*/ 105 w 254"/>
                                    <a:gd name="T13" fmla="*/ 167 h 228"/>
                                  </a:gdLst>
                                  <a:ahLst/>
                                  <a:cxnLst>
                                    <a:cxn ang="0">
                                      <a:pos x="T0" y="T1"/>
                                    </a:cxn>
                                    <a:cxn ang="0">
                                      <a:pos x="T2" y="T3"/>
                                    </a:cxn>
                                    <a:cxn ang="0">
                                      <a:pos x="T4" y="T5"/>
                                    </a:cxn>
                                    <a:cxn ang="0">
                                      <a:pos x="T6" y="T7"/>
                                    </a:cxn>
                                    <a:cxn ang="0">
                                      <a:pos x="T8" y="T9"/>
                                    </a:cxn>
                                    <a:cxn ang="0">
                                      <a:pos x="T10" y="T11"/>
                                    </a:cxn>
                                    <a:cxn ang="0">
                                      <a:pos x="T12" y="T13"/>
                                    </a:cxn>
                                  </a:cxnLst>
                                  <a:rect l="0" t="0" r="r" b="b"/>
                                  <a:pathLst>
                                    <a:path w="254" h="228">
                                      <a:moveTo>
                                        <a:pt x="105" y="167"/>
                                      </a:moveTo>
                                      <a:lnTo>
                                        <a:pt x="64" y="167"/>
                                      </a:lnTo>
                                      <a:lnTo>
                                        <a:pt x="71" y="164"/>
                                      </a:lnTo>
                                      <a:lnTo>
                                        <a:pt x="78" y="159"/>
                                      </a:lnTo>
                                      <a:lnTo>
                                        <a:pt x="84" y="155"/>
                                      </a:lnTo>
                                      <a:lnTo>
                                        <a:pt x="85" y="152"/>
                                      </a:lnTo>
                                      <a:lnTo>
                                        <a:pt x="105" y="16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7" name="Freeform 60"/>
                              <wps:cNvSpPr>
                                <a:spLocks/>
                              </wps:cNvSpPr>
                              <wps:spPr bwMode="auto">
                                <a:xfrm>
                                  <a:off x="0" y="0"/>
                                  <a:ext cx="254" cy="228"/>
                                </a:xfrm>
                                <a:custGeom>
                                  <a:avLst/>
                                  <a:gdLst>
                                    <a:gd name="T0" fmla="*/ 155 w 254"/>
                                    <a:gd name="T1" fmla="*/ 203 h 228"/>
                                    <a:gd name="T2" fmla="*/ 95 w 254"/>
                                    <a:gd name="T3" fmla="*/ 203 h 228"/>
                                    <a:gd name="T4" fmla="*/ 125 w 254"/>
                                    <a:gd name="T5" fmla="*/ 181 h 228"/>
                                    <a:gd name="T6" fmla="*/ 155 w 254"/>
                                    <a:gd name="T7" fmla="*/ 203 h 228"/>
                                  </a:gdLst>
                                  <a:ahLst/>
                                  <a:cxnLst>
                                    <a:cxn ang="0">
                                      <a:pos x="T0" y="T1"/>
                                    </a:cxn>
                                    <a:cxn ang="0">
                                      <a:pos x="T2" y="T3"/>
                                    </a:cxn>
                                    <a:cxn ang="0">
                                      <a:pos x="T4" y="T5"/>
                                    </a:cxn>
                                    <a:cxn ang="0">
                                      <a:pos x="T6" y="T7"/>
                                    </a:cxn>
                                  </a:cxnLst>
                                  <a:rect l="0" t="0" r="r" b="b"/>
                                  <a:pathLst>
                                    <a:path w="254" h="228">
                                      <a:moveTo>
                                        <a:pt x="155" y="203"/>
                                      </a:moveTo>
                                      <a:lnTo>
                                        <a:pt x="95" y="203"/>
                                      </a:lnTo>
                                      <a:lnTo>
                                        <a:pt x="125" y="181"/>
                                      </a:lnTo>
                                      <a:lnTo>
                                        <a:pt x="155"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8" name="Freeform 61"/>
                              <wps:cNvSpPr>
                                <a:spLocks/>
                              </wps:cNvSpPr>
                              <wps:spPr bwMode="auto">
                                <a:xfrm>
                                  <a:off x="0" y="0"/>
                                  <a:ext cx="254" cy="228"/>
                                </a:xfrm>
                                <a:custGeom>
                                  <a:avLst/>
                                  <a:gdLst>
                                    <a:gd name="T0" fmla="*/ 146 w 254"/>
                                    <a:gd name="T1" fmla="*/ 228 h 228"/>
                                    <a:gd name="T2" fmla="*/ 136 w 254"/>
                                    <a:gd name="T3" fmla="*/ 228 h 228"/>
                                    <a:gd name="T4" fmla="*/ 122 w 254"/>
                                    <a:gd name="T5" fmla="*/ 217 h 228"/>
                                    <a:gd name="T6" fmla="*/ 164 w 254"/>
                                    <a:gd name="T7" fmla="*/ 217 h 228"/>
                                    <a:gd name="T8" fmla="*/ 161 w 254"/>
                                    <a:gd name="T9" fmla="*/ 220 h 228"/>
                                    <a:gd name="T10" fmla="*/ 146 w 254"/>
                                    <a:gd name="T11" fmla="*/ 228 h 228"/>
                                  </a:gdLst>
                                  <a:ahLst/>
                                  <a:cxnLst>
                                    <a:cxn ang="0">
                                      <a:pos x="T0" y="T1"/>
                                    </a:cxn>
                                    <a:cxn ang="0">
                                      <a:pos x="T2" y="T3"/>
                                    </a:cxn>
                                    <a:cxn ang="0">
                                      <a:pos x="T4" y="T5"/>
                                    </a:cxn>
                                    <a:cxn ang="0">
                                      <a:pos x="T6" y="T7"/>
                                    </a:cxn>
                                    <a:cxn ang="0">
                                      <a:pos x="T8" y="T9"/>
                                    </a:cxn>
                                    <a:cxn ang="0">
                                      <a:pos x="T10" y="T11"/>
                                    </a:cxn>
                                  </a:cxnLst>
                                  <a:rect l="0" t="0" r="r" b="b"/>
                                  <a:pathLst>
                                    <a:path w="254" h="228">
                                      <a:moveTo>
                                        <a:pt x="146" y="228"/>
                                      </a:moveTo>
                                      <a:lnTo>
                                        <a:pt x="136" y="228"/>
                                      </a:lnTo>
                                      <a:lnTo>
                                        <a:pt x="122" y="217"/>
                                      </a:lnTo>
                                      <a:lnTo>
                                        <a:pt x="164" y="217"/>
                                      </a:lnTo>
                                      <a:lnTo>
                                        <a:pt x="161" y="220"/>
                                      </a:lnTo>
                                      <a:lnTo>
                                        <a:pt x="146" y="22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746C8FD" id="Group 1269" o:spid="_x0000_s1026" style="width:9.7pt;height:8.5pt;mso-position-horizontal-relative:char;mso-position-vertical-relative:line" coordsize="2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">
                      <o:lock v:ext="edit" aspectratio="t"/>
                      <v:shape id="Freeform 53" o:spid="_x0000_s1027"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" path="m152,105r-26,l129,104r6,-6l142,69r2,-7l145,57r3,-6l154,32r4,-19l176,r3,6l180,12r1,5l172,37r-2,5l166,60r-7,22l155,93r-3,12xe" filled="f" stroked="f">
                        <v:path arrowok="t" o:connecttype="custom" o:connectlocs="152,105;126,105;129,104;135,98;142,69;144,62;145,57;148,51;154,32;158,13;176,0;179,6;180,12;181,17;172,37;170,42;166,60;159,82;155,93;152,105" o:connectangles="0,0,0,0,0,0,0,0,0,0,0,0,0,0,0,0,0,0,0,0"/>
                      </v:shape>
                      <v:shape id="Freeform 54" o:spid="_x0000_s1028"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" path="m114,145r-22,l95,140r,-14l96,108r8,-7l103,96r-1,-4l105,77r,-11l107,25r2,-12l114,10r4,-1l129,6r,11l129,28r-2,19l125,69r,8l121,94r2,5l126,105r26,l152,105r1,3l154,111r-28,l125,112r-11,33xe" filled="f" stroked="f">
                        <v:path arrowok="t" o:connecttype="custom" o:connectlocs="114,145;92,145;95,140;95,126;96,108;104,101;103,96;102,92;105,77;105,66;107,25;109,13;114,10;118,9;129,6;129,17;129,28;127,47;125,69;125,77;121,94;123,99;126,105;152,105;152,105;153,108;154,111;126,111;125,112;114,145" o:connectangles="0,0,0,0,0,0,0,0,0,0,0,0,0,0,0,0,0,0,0,0,0,0,0,0,0,0,0,0,0,0"/>
                      </v:shape>
                      <v:shape id="Freeform 55" o:spid="_x0000_s1029"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" path="m189,111r-34,l159,111r6,l179,94r2,-4l184,85r8,-16l200,53,212,38r10,5l230,47r-4,11l221,66r-6,7l205,87r-4,5l197,99r-7,10l189,111xe" filled="f" stroked="f">
                        <v:path arrowok="t" o:connecttype="custom" o:connectlocs="189,111;155,111;159,111;165,111;179,94;181,90;184,85;192,69;200,53;212,38;222,43;230,47;226,58;221,66;215,73;205,87;201,92;197,99;190,109;189,111" o:connectangles="0,0,0,0,0,0,0,0,0,0,0,0,0,0,0,0,0,0,0,0"/>
                      </v:shape>
                      <v:shape id="Freeform 56" o:spid="_x0000_s1030"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" path="m225,139r-33,l212,129r7,-7l237,103r9,-6l254,104r-2,8l249,126r-16,4l227,137r-2,2xe" filled="f" stroked="f">
                        <v:path arrowok="t" o:connecttype="custom" o:connectlocs="225,139;192,139;212,129;219,122;237,103;246,97;254,104;252,112;249,126;233,130;227,137;225,139" o:connectangles="0,0,0,0,0,0,0,0,0,0,0,0"/>
                      </v:shape>
                      <v:shape id="Freeform 57" o:spid="_x0000_s1031"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" path="m176,203r-21,l144,167r30,-21l137,146,126,111r28,l155,111r34,l180,129r12,10l225,139r-6,8l203,156r-2,2l197,168r-11,6l187,175r-1,8l176,203xe" filled="f" stroked="f">
                        <v:path arrowok="t" o:connecttype="custom" o:connectlocs="176,203;155,203;144,167;174,146;137,146;126,111;154,111;155,111;189,111;180,129;192,139;225,139;219,147;203,156;201,158;197,168;186,174;187,175;186,183;176,203" o:connectangles="0,0,0,0,0,0,0,0,0,0,0,0,0,0,0,0,0,0,0,0"/>
                      </v:shape>
                      <v:shape id="Freeform 58" o:spid="_x0000_s1032"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" path="m107,220l92,218,75,208,59,191,47,178,37,172r-7,-5l18,165,6,162,,156r1,-9l2,137r10,l47,149r,7l64,167r41,l106,167,95,203r81,l176,203r-12,14l122,217r-15,3xe" filled="f" stroked="f">
                        <v:path arrowok="t" o:connecttype="custom" o:connectlocs="107,220;92,218;75,208;59,191;47,178;37,172;30,167;18,165;6,162;0,156;1,147;2,137;12,137;47,149;47,156;64,167;105,167;106,167;95,203;176,203;176,203;164,217;122,217;107,220" o:connectangles="0,0,0,0,0,0,0,0,0,0,0,0,0,0,0,0,0,0,0,0,0,0,0,0"/>
                      </v:shape>
                      <v:shape id="Freeform 59" o:spid="_x0000_s1033"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" path="m105,167r-41,l71,164r7,-5l84,155r1,-3l105,167xe" filled="f" stroked="f">
                        <v:path arrowok="t" o:connecttype="custom" o:connectlocs="105,167;64,167;71,164;78,159;84,155;85,152;105,167" o:connectangles="0,0,0,0,0,0,0"/>
                      </v:shape>
                      <v:shape id="Freeform 60" o:spid="_x0000_s1034"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" path="m155,203r-60,l125,181r30,22xe" filled="f" stroked="f">
                        <v:path arrowok="t" o:connecttype="custom" o:connectlocs="155,203;95,203;125,181;155,203" o:connectangles="0,0,0,0"/>
                      </v:shape>
                      <v:shape id="Freeform 61" o:spid="_x0000_s1035"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" path="m146,228r-10,l122,217r42,l161,220r-15,8xe" filled="f" stroked="f">
                        <v:path arrowok="t" o:connecttype="custom" o:connectlocs="146,228;136,228;122,217;164,217;161,220;146,228" o:connectangles="0,0,0,0,0,0"/>
                      </v:shape>
                      <w10:anchorlock/>
                    </v:group>
                  </w:pict>
                </mc:Fallback>
              </mc:AlternateContent>
            </w:r>
          </w:p>
        </w:tc>
        <w:tc>
          <w:tcPr>
            <w:tcW w:w="4536" w:type="dxa"/>
            <w:tcBorders>
              <w:top w:val="nil"/>
              <w:left w:val="nil"/>
              <w:bottom w:val="nil"/>
              <w:right w:val="nil"/>
            </w:tcBorders>
            <w:shd w:val="clear" w:color="auto" w:fill="F2F2F2" w:themeFill="background1" w:themeFillShade="F2"/>
            <w:vAlign w:val="center"/>
          </w:tcPr>
          <w:p w:rsidR="005E2A75" w:rsidRPr="002076F3" w:rsidRDefault="005E2A75" w:rsidP="00335DC5">
            <w:pPr>
              <w:spacing w:after="0" w:line="240" w:lineRule="auto"/>
              <w:rPr>
                <w:rFonts w:eastAsia="SimSun" w:cs="Arial"/>
                <w:i/>
                <w:noProof/>
                <w:color w:val="000000"/>
                <w:sz w:val="15"/>
                <w:szCs w:val="15"/>
                <w:lang w:eastAsia="en-AU"/>
              </w:rPr>
            </w:pPr>
            <w:r w:rsidRPr="002076F3">
              <w:rPr>
                <w:rFonts w:eastAsia="SimSun" w:cs="Arial"/>
                <w:noProof/>
                <w:color w:val="000000"/>
                <w:sz w:val="15"/>
                <w:szCs w:val="15"/>
                <w:lang w:eastAsia="en-AU"/>
              </w:rPr>
              <w:t>Aboriginal and Torres Strait Islander histories and cultures</w:t>
            </w:r>
          </w:p>
        </w:tc>
      </w:tr>
      <w:tr w:rsidR="005E2A75" w:rsidRPr="002076F3" w:rsidTr="001F46ED">
        <w:trPr>
          <w:cantSplit/>
          <w:trHeight w:val="284"/>
        </w:trPr>
        <w:tc>
          <w:tcPr>
            <w:tcW w:w="567" w:type="dxa"/>
            <w:tcBorders>
              <w:top w:val="nil"/>
              <w:left w:val="nil"/>
              <w:bottom w:val="nil"/>
              <w:right w:val="nil"/>
            </w:tcBorders>
            <w:shd w:val="clear" w:color="auto" w:fill="F2F2F2" w:themeFill="background1" w:themeFillShade="F2"/>
            <w:tcMar>
              <w:left w:w="57" w:type="dxa"/>
              <w:right w:w="57" w:type="dxa"/>
            </w:tcMar>
            <w:vAlign w:val="center"/>
          </w:tcPr>
          <w:p w:rsidR="005E2A75" w:rsidRPr="002076F3" w:rsidRDefault="00905198" w:rsidP="001241C1">
            <w:pPr>
              <w:tabs>
                <w:tab w:val="left" w:pos="284"/>
              </w:tabs>
              <w:spacing w:before="30" w:after="30" w:line="240" w:lineRule="auto"/>
              <w:rPr>
                <w:rFonts w:eastAsia="SimSun" w:cs="Arial"/>
                <w:color w:val="000000"/>
                <w:sz w:val="15"/>
                <w:szCs w:val="15"/>
                <w:lang w:eastAsia="en-US"/>
              </w:rPr>
            </w:pPr>
            <w:r w:rsidRPr="002076F3">
              <w:rPr>
                <w:rFonts w:cs="Arial"/>
                <w:noProof/>
                <w:sz w:val="15"/>
                <w:szCs w:val="15"/>
              </w:rPr>
              <mc:AlternateContent>
                <mc:Choice Requires="wpg">
                  <w:drawing>
                    <wp:inline distT="0" distB="0" distL="0" distR="0" wp14:anchorId="27066EEB" wp14:editId="3CD9E1E5">
                      <wp:extent cx="108000" cy="108000"/>
                      <wp:effectExtent l="0" t="0" r="0" b="0"/>
                      <wp:docPr id="100" name="Group 10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8000" cy="108000"/>
                                <a:chOff x="0" y="0"/>
                                <a:chExt cx="247" cy="246"/>
                              </a:xfrm>
                              <a:solidFill>
                                <a:srgbClr val="94C634"/>
                              </a:solidFill>
                            </wpg:grpSpPr>
                            <wps:wsp>
                              <wps:cNvPr id="101" name="Freeform 101"/>
                              <wps:cNvSpPr>
                                <a:spLocks/>
                              </wps:cNvSpPr>
                              <wps:spPr bwMode="auto">
                                <a:xfrm>
                                  <a:off x="0" y="0"/>
                                  <a:ext cx="247" cy="246"/>
                                </a:xfrm>
                                <a:custGeom>
                                  <a:avLst/>
                                  <a:gdLst>
                                    <a:gd name="T0" fmla="*/ 123 w 247"/>
                                    <a:gd name="T1" fmla="*/ 123 h 246"/>
                                    <a:gd name="T2" fmla="*/ 0 w 247"/>
                                    <a:gd name="T3" fmla="*/ 123 h 246"/>
                                    <a:gd name="T4" fmla="*/ 0 w 247"/>
                                    <a:gd name="T5" fmla="*/ 0 h 246"/>
                                    <a:gd name="T6" fmla="*/ 123 w 247"/>
                                    <a:gd name="T7" fmla="*/ 0 h 246"/>
                                    <a:gd name="T8" fmla="*/ 123 w 247"/>
                                    <a:gd name="T9" fmla="*/ 25 h 246"/>
                                    <a:gd name="T10" fmla="*/ 57 w 247"/>
                                    <a:gd name="T11" fmla="*/ 25 h 246"/>
                                    <a:gd name="T12" fmla="*/ 53 w 247"/>
                                    <a:gd name="T13" fmla="*/ 28 h 246"/>
                                    <a:gd name="T14" fmla="*/ 53 w 247"/>
                                    <a:gd name="T15" fmla="*/ 56 h 246"/>
                                    <a:gd name="T16" fmla="*/ 26 w 247"/>
                                    <a:gd name="T17" fmla="*/ 56 h 246"/>
                                    <a:gd name="T18" fmla="*/ 22 w 247"/>
                                    <a:gd name="T19" fmla="*/ 59 h 246"/>
                                    <a:gd name="T20" fmla="*/ 22 w 247"/>
                                    <a:gd name="T21" fmla="*/ 67 h 246"/>
                                    <a:gd name="T22" fmla="*/ 25 w 247"/>
                                    <a:gd name="T23" fmla="*/ 71 h 246"/>
                                    <a:gd name="T24" fmla="*/ 54 w 247"/>
                                    <a:gd name="T25" fmla="*/ 71 h 246"/>
                                    <a:gd name="T26" fmla="*/ 54 w 247"/>
                                    <a:gd name="T27" fmla="*/ 98 h 246"/>
                                    <a:gd name="T28" fmla="*/ 57 w 247"/>
                                    <a:gd name="T29" fmla="*/ 102 h 246"/>
                                    <a:gd name="T30" fmla="*/ 123 w 247"/>
                                    <a:gd name="T31" fmla="*/ 102 h 246"/>
                                    <a:gd name="T32" fmla="*/ 123 w 247"/>
                                    <a:gd name="T33" fmla="*/ 123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7" h="246">
                                      <a:moveTo>
                                        <a:pt x="123" y="123"/>
                                      </a:moveTo>
                                      <a:lnTo>
                                        <a:pt x="0" y="123"/>
                                      </a:lnTo>
                                      <a:lnTo>
                                        <a:pt x="0" y="0"/>
                                      </a:lnTo>
                                      <a:lnTo>
                                        <a:pt x="123" y="0"/>
                                      </a:lnTo>
                                      <a:lnTo>
                                        <a:pt x="123" y="25"/>
                                      </a:lnTo>
                                      <a:lnTo>
                                        <a:pt x="57" y="25"/>
                                      </a:lnTo>
                                      <a:lnTo>
                                        <a:pt x="53" y="28"/>
                                      </a:lnTo>
                                      <a:lnTo>
                                        <a:pt x="53" y="56"/>
                                      </a:lnTo>
                                      <a:lnTo>
                                        <a:pt x="26" y="56"/>
                                      </a:lnTo>
                                      <a:lnTo>
                                        <a:pt x="22" y="59"/>
                                      </a:lnTo>
                                      <a:lnTo>
                                        <a:pt x="22" y="67"/>
                                      </a:lnTo>
                                      <a:lnTo>
                                        <a:pt x="25" y="71"/>
                                      </a:lnTo>
                                      <a:lnTo>
                                        <a:pt x="54" y="71"/>
                                      </a:lnTo>
                                      <a:lnTo>
                                        <a:pt x="54" y="98"/>
                                      </a:lnTo>
                                      <a:lnTo>
                                        <a:pt x="57" y="102"/>
                                      </a:lnTo>
                                      <a:lnTo>
                                        <a:pt x="123" y="102"/>
                                      </a:lnTo>
                                      <a:lnTo>
                                        <a:pt x="123" y="1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37"/>
                              <wps:cNvSpPr>
                                <a:spLocks/>
                              </wps:cNvSpPr>
                              <wps:spPr bwMode="auto">
                                <a:xfrm>
                                  <a:off x="0" y="0"/>
                                  <a:ext cx="247" cy="246"/>
                                </a:xfrm>
                                <a:custGeom>
                                  <a:avLst/>
                                  <a:gdLst>
                                    <a:gd name="T0" fmla="*/ 123 w 247"/>
                                    <a:gd name="T1" fmla="*/ 102 h 246"/>
                                    <a:gd name="T2" fmla="*/ 65 w 247"/>
                                    <a:gd name="T3" fmla="*/ 102 h 246"/>
                                    <a:gd name="T4" fmla="*/ 69 w 247"/>
                                    <a:gd name="T5" fmla="*/ 99 h 246"/>
                                    <a:gd name="T6" fmla="*/ 69 w 247"/>
                                    <a:gd name="T7" fmla="*/ 71 h 246"/>
                                    <a:gd name="T8" fmla="*/ 96 w 247"/>
                                    <a:gd name="T9" fmla="*/ 71 h 246"/>
                                    <a:gd name="T10" fmla="*/ 99 w 247"/>
                                    <a:gd name="T11" fmla="*/ 68 h 246"/>
                                    <a:gd name="T12" fmla="*/ 99 w 247"/>
                                    <a:gd name="T13" fmla="*/ 63 h 246"/>
                                    <a:gd name="T14" fmla="*/ 99 w 247"/>
                                    <a:gd name="T15" fmla="*/ 60 h 246"/>
                                    <a:gd name="T16" fmla="*/ 96 w 247"/>
                                    <a:gd name="T17" fmla="*/ 56 h 246"/>
                                    <a:gd name="T18" fmla="*/ 68 w 247"/>
                                    <a:gd name="T19" fmla="*/ 56 h 246"/>
                                    <a:gd name="T20" fmla="*/ 68 w 247"/>
                                    <a:gd name="T21" fmla="*/ 29 h 246"/>
                                    <a:gd name="T22" fmla="*/ 65 w 247"/>
                                    <a:gd name="T23" fmla="*/ 25 h 246"/>
                                    <a:gd name="T24" fmla="*/ 123 w 247"/>
                                    <a:gd name="T25" fmla="*/ 25 h 246"/>
                                    <a:gd name="T26" fmla="*/ 123 w 247"/>
                                    <a:gd name="T27" fmla="*/ 102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7" h="246">
                                      <a:moveTo>
                                        <a:pt x="123" y="102"/>
                                      </a:moveTo>
                                      <a:lnTo>
                                        <a:pt x="65" y="102"/>
                                      </a:lnTo>
                                      <a:lnTo>
                                        <a:pt x="69" y="99"/>
                                      </a:lnTo>
                                      <a:lnTo>
                                        <a:pt x="69" y="71"/>
                                      </a:lnTo>
                                      <a:lnTo>
                                        <a:pt x="96" y="71"/>
                                      </a:lnTo>
                                      <a:lnTo>
                                        <a:pt x="99" y="68"/>
                                      </a:lnTo>
                                      <a:lnTo>
                                        <a:pt x="99" y="63"/>
                                      </a:lnTo>
                                      <a:lnTo>
                                        <a:pt x="99" y="60"/>
                                      </a:lnTo>
                                      <a:lnTo>
                                        <a:pt x="96" y="56"/>
                                      </a:lnTo>
                                      <a:lnTo>
                                        <a:pt x="68" y="56"/>
                                      </a:lnTo>
                                      <a:lnTo>
                                        <a:pt x="68" y="29"/>
                                      </a:lnTo>
                                      <a:lnTo>
                                        <a:pt x="65" y="25"/>
                                      </a:lnTo>
                                      <a:lnTo>
                                        <a:pt x="123" y="25"/>
                                      </a:lnTo>
                                      <a:lnTo>
                                        <a:pt x="123" y="10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38"/>
                              <wps:cNvSpPr>
                                <a:spLocks/>
                              </wps:cNvSpPr>
                              <wps:spPr bwMode="auto">
                                <a:xfrm>
                                  <a:off x="0" y="0"/>
                                  <a:ext cx="247" cy="246"/>
                                </a:xfrm>
                                <a:custGeom>
                                  <a:avLst/>
                                  <a:gdLst>
                                    <a:gd name="T0" fmla="*/ 220 w 247"/>
                                    <a:gd name="T1" fmla="*/ 69 h 246"/>
                                    <a:gd name="T2" fmla="*/ 150 w 247"/>
                                    <a:gd name="T3" fmla="*/ 69 h 246"/>
                                    <a:gd name="T4" fmla="*/ 147 w 247"/>
                                    <a:gd name="T5" fmla="*/ 66 h 246"/>
                                    <a:gd name="T6" fmla="*/ 147 w 247"/>
                                    <a:gd name="T7" fmla="*/ 58 h 246"/>
                                    <a:gd name="T8" fmla="*/ 150 w 247"/>
                                    <a:gd name="T9" fmla="*/ 54 h 246"/>
                                    <a:gd name="T10" fmla="*/ 220 w 247"/>
                                    <a:gd name="T11" fmla="*/ 54 h 246"/>
                                    <a:gd name="T12" fmla="*/ 223 w 247"/>
                                    <a:gd name="T13" fmla="*/ 58 h 246"/>
                                    <a:gd name="T14" fmla="*/ 223 w 247"/>
                                    <a:gd name="T15" fmla="*/ 66 h 246"/>
                                    <a:gd name="T16" fmla="*/ 220 w 247"/>
                                    <a:gd name="T17" fmla="*/ 6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46">
                                      <a:moveTo>
                                        <a:pt x="220" y="69"/>
                                      </a:moveTo>
                                      <a:lnTo>
                                        <a:pt x="150" y="69"/>
                                      </a:lnTo>
                                      <a:lnTo>
                                        <a:pt x="147" y="66"/>
                                      </a:lnTo>
                                      <a:lnTo>
                                        <a:pt x="147" y="58"/>
                                      </a:lnTo>
                                      <a:lnTo>
                                        <a:pt x="150" y="54"/>
                                      </a:lnTo>
                                      <a:lnTo>
                                        <a:pt x="220" y="54"/>
                                      </a:lnTo>
                                      <a:lnTo>
                                        <a:pt x="223" y="58"/>
                                      </a:lnTo>
                                      <a:lnTo>
                                        <a:pt x="223" y="66"/>
                                      </a:lnTo>
                                      <a:lnTo>
                                        <a:pt x="220" y="6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39"/>
                              <wps:cNvSpPr>
                                <a:spLocks/>
                              </wps:cNvSpPr>
                              <wps:spPr bwMode="auto">
                                <a:xfrm>
                                  <a:off x="0" y="0"/>
                                  <a:ext cx="247" cy="246"/>
                                </a:xfrm>
                                <a:custGeom>
                                  <a:avLst/>
                                  <a:gdLst>
                                    <a:gd name="T0" fmla="*/ 247 w 247"/>
                                    <a:gd name="T1" fmla="*/ 246 h 246"/>
                                    <a:gd name="T2" fmla="*/ 123 w 247"/>
                                    <a:gd name="T3" fmla="*/ 246 h 246"/>
                                    <a:gd name="T4" fmla="*/ 123 w 247"/>
                                    <a:gd name="T5" fmla="*/ 123 h 246"/>
                                    <a:gd name="T6" fmla="*/ 247 w 247"/>
                                    <a:gd name="T7" fmla="*/ 123 h 246"/>
                                    <a:gd name="T8" fmla="*/ 247 w 247"/>
                                    <a:gd name="T9" fmla="*/ 146 h 246"/>
                                    <a:gd name="T10" fmla="*/ 182 w 247"/>
                                    <a:gd name="T11" fmla="*/ 146 h 246"/>
                                    <a:gd name="T12" fmla="*/ 179 w 247"/>
                                    <a:gd name="T13" fmla="*/ 150 h 246"/>
                                    <a:gd name="T14" fmla="*/ 180 w 247"/>
                                    <a:gd name="T15" fmla="*/ 153 h 246"/>
                                    <a:gd name="T16" fmla="*/ 180 w 247"/>
                                    <a:gd name="T17" fmla="*/ 157 h 246"/>
                                    <a:gd name="T18" fmla="*/ 183 w 247"/>
                                    <a:gd name="T19" fmla="*/ 161 h 246"/>
                                    <a:gd name="T20" fmla="*/ 247 w 247"/>
                                    <a:gd name="T21" fmla="*/ 161 h 246"/>
                                    <a:gd name="T22" fmla="*/ 247 w 247"/>
                                    <a:gd name="T23" fmla="*/ 177 h 246"/>
                                    <a:gd name="T24" fmla="*/ 152 w 247"/>
                                    <a:gd name="T25" fmla="*/ 177 h 246"/>
                                    <a:gd name="T26" fmla="*/ 149 w 247"/>
                                    <a:gd name="T27" fmla="*/ 180 h 246"/>
                                    <a:gd name="T28" fmla="*/ 149 w 247"/>
                                    <a:gd name="T29" fmla="*/ 188 h 246"/>
                                    <a:gd name="T30" fmla="*/ 152 w 247"/>
                                    <a:gd name="T31" fmla="*/ 192 h 246"/>
                                    <a:gd name="T32" fmla="*/ 247 w 247"/>
                                    <a:gd name="T33" fmla="*/ 192 h 246"/>
                                    <a:gd name="T34" fmla="*/ 247 w 247"/>
                                    <a:gd name="T35" fmla="*/ 208 h 246"/>
                                    <a:gd name="T36" fmla="*/ 183 w 247"/>
                                    <a:gd name="T37" fmla="*/ 208 h 246"/>
                                    <a:gd name="T38" fmla="*/ 180 w 247"/>
                                    <a:gd name="T39" fmla="*/ 211 h 246"/>
                                    <a:gd name="T40" fmla="*/ 180 w 247"/>
                                    <a:gd name="T41" fmla="*/ 219 h 246"/>
                                    <a:gd name="T42" fmla="*/ 182 w 247"/>
                                    <a:gd name="T43" fmla="*/ 223 h 246"/>
                                    <a:gd name="T44" fmla="*/ 247 w 247"/>
                                    <a:gd name="T45" fmla="*/ 223 h 246"/>
                                    <a:gd name="T46" fmla="*/ 247 w 247"/>
                                    <a:gd name="T47"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246">
                                      <a:moveTo>
                                        <a:pt x="247" y="246"/>
                                      </a:moveTo>
                                      <a:lnTo>
                                        <a:pt x="123" y="246"/>
                                      </a:lnTo>
                                      <a:lnTo>
                                        <a:pt x="123" y="123"/>
                                      </a:lnTo>
                                      <a:lnTo>
                                        <a:pt x="247" y="123"/>
                                      </a:lnTo>
                                      <a:lnTo>
                                        <a:pt x="247" y="146"/>
                                      </a:lnTo>
                                      <a:lnTo>
                                        <a:pt x="182" y="146"/>
                                      </a:lnTo>
                                      <a:lnTo>
                                        <a:pt x="179" y="150"/>
                                      </a:lnTo>
                                      <a:lnTo>
                                        <a:pt x="180" y="153"/>
                                      </a:lnTo>
                                      <a:lnTo>
                                        <a:pt x="180" y="157"/>
                                      </a:lnTo>
                                      <a:lnTo>
                                        <a:pt x="183" y="161"/>
                                      </a:lnTo>
                                      <a:lnTo>
                                        <a:pt x="247" y="161"/>
                                      </a:lnTo>
                                      <a:lnTo>
                                        <a:pt x="247" y="177"/>
                                      </a:lnTo>
                                      <a:lnTo>
                                        <a:pt x="152" y="177"/>
                                      </a:lnTo>
                                      <a:lnTo>
                                        <a:pt x="149" y="180"/>
                                      </a:lnTo>
                                      <a:lnTo>
                                        <a:pt x="149" y="188"/>
                                      </a:lnTo>
                                      <a:lnTo>
                                        <a:pt x="152" y="192"/>
                                      </a:lnTo>
                                      <a:lnTo>
                                        <a:pt x="247" y="192"/>
                                      </a:lnTo>
                                      <a:lnTo>
                                        <a:pt x="247" y="208"/>
                                      </a:lnTo>
                                      <a:lnTo>
                                        <a:pt x="183" y="208"/>
                                      </a:lnTo>
                                      <a:lnTo>
                                        <a:pt x="180" y="211"/>
                                      </a:lnTo>
                                      <a:lnTo>
                                        <a:pt x="180" y="219"/>
                                      </a:lnTo>
                                      <a:lnTo>
                                        <a:pt x="182" y="223"/>
                                      </a:lnTo>
                                      <a:lnTo>
                                        <a:pt x="247" y="223"/>
                                      </a:lnTo>
                                      <a:lnTo>
                                        <a:pt x="247"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2" name="Freeform 40"/>
                              <wps:cNvSpPr>
                                <a:spLocks/>
                              </wps:cNvSpPr>
                              <wps:spPr bwMode="auto">
                                <a:xfrm>
                                  <a:off x="0" y="0"/>
                                  <a:ext cx="247" cy="246"/>
                                </a:xfrm>
                                <a:custGeom>
                                  <a:avLst/>
                                  <a:gdLst>
                                    <a:gd name="T0" fmla="*/ 247 w 247"/>
                                    <a:gd name="T1" fmla="*/ 161 h 246"/>
                                    <a:gd name="T2" fmla="*/ 191 w 247"/>
                                    <a:gd name="T3" fmla="*/ 161 h 246"/>
                                    <a:gd name="T4" fmla="*/ 195 w 247"/>
                                    <a:gd name="T5" fmla="*/ 158 h 246"/>
                                    <a:gd name="T6" fmla="*/ 195 w 247"/>
                                    <a:gd name="T7" fmla="*/ 150 h 246"/>
                                    <a:gd name="T8" fmla="*/ 192 w 247"/>
                                    <a:gd name="T9" fmla="*/ 146 h 246"/>
                                    <a:gd name="T10" fmla="*/ 247 w 247"/>
                                    <a:gd name="T11" fmla="*/ 146 h 246"/>
                                    <a:gd name="T12" fmla="*/ 247 w 247"/>
                                    <a:gd name="T13" fmla="*/ 161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61"/>
                                      </a:moveTo>
                                      <a:lnTo>
                                        <a:pt x="191" y="161"/>
                                      </a:lnTo>
                                      <a:lnTo>
                                        <a:pt x="195" y="158"/>
                                      </a:lnTo>
                                      <a:lnTo>
                                        <a:pt x="195" y="150"/>
                                      </a:lnTo>
                                      <a:lnTo>
                                        <a:pt x="192" y="146"/>
                                      </a:lnTo>
                                      <a:lnTo>
                                        <a:pt x="247" y="146"/>
                                      </a:lnTo>
                                      <a:lnTo>
                                        <a:pt x="247"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3" name="Freeform 41"/>
                              <wps:cNvSpPr>
                                <a:spLocks/>
                              </wps:cNvSpPr>
                              <wps:spPr bwMode="auto">
                                <a:xfrm>
                                  <a:off x="0" y="0"/>
                                  <a:ext cx="247" cy="246"/>
                                </a:xfrm>
                                <a:custGeom>
                                  <a:avLst/>
                                  <a:gdLst>
                                    <a:gd name="T0" fmla="*/ 35 w 247"/>
                                    <a:gd name="T1" fmla="*/ 219 h 246"/>
                                    <a:gd name="T2" fmla="*/ 32 w 247"/>
                                    <a:gd name="T3" fmla="*/ 219 h 246"/>
                                    <a:gd name="T4" fmla="*/ 30 w 247"/>
                                    <a:gd name="T5" fmla="*/ 218 h 246"/>
                                    <a:gd name="T6" fmla="*/ 25 w 247"/>
                                    <a:gd name="T7" fmla="*/ 213 h 246"/>
                                    <a:gd name="T8" fmla="*/ 25 w 247"/>
                                    <a:gd name="T9" fmla="*/ 208 h 246"/>
                                    <a:gd name="T10" fmla="*/ 28 w 247"/>
                                    <a:gd name="T11" fmla="*/ 205 h 246"/>
                                    <a:gd name="T12" fmla="*/ 50 w 247"/>
                                    <a:gd name="T13" fmla="*/ 183 h 246"/>
                                    <a:gd name="T14" fmla="*/ 28 w 247"/>
                                    <a:gd name="T15" fmla="*/ 162 h 246"/>
                                    <a:gd name="T16" fmla="*/ 25 w 247"/>
                                    <a:gd name="T17" fmla="*/ 159 h 246"/>
                                    <a:gd name="T18" fmla="*/ 25 w 247"/>
                                    <a:gd name="T19" fmla="*/ 153 h 246"/>
                                    <a:gd name="T20" fmla="*/ 28 w 247"/>
                                    <a:gd name="T21" fmla="*/ 150 h 246"/>
                                    <a:gd name="T22" fmla="*/ 31 w 247"/>
                                    <a:gd name="T23" fmla="*/ 147 h 246"/>
                                    <a:gd name="T24" fmla="*/ 36 w 247"/>
                                    <a:gd name="T25" fmla="*/ 147 h 246"/>
                                    <a:gd name="T26" fmla="*/ 39 w 247"/>
                                    <a:gd name="T27" fmla="*/ 150 h 246"/>
                                    <a:gd name="T28" fmla="*/ 61 w 247"/>
                                    <a:gd name="T29" fmla="*/ 172 h 246"/>
                                    <a:gd name="T30" fmla="*/ 84 w 247"/>
                                    <a:gd name="T31" fmla="*/ 172 h 246"/>
                                    <a:gd name="T32" fmla="*/ 72 w 247"/>
                                    <a:gd name="T33" fmla="*/ 183 h 246"/>
                                    <a:gd name="T34" fmla="*/ 83 w 247"/>
                                    <a:gd name="T35" fmla="*/ 195 h 246"/>
                                    <a:gd name="T36" fmla="*/ 60 w 247"/>
                                    <a:gd name="T37" fmla="*/ 195 h 246"/>
                                    <a:gd name="T38" fmla="*/ 39 w 247"/>
                                    <a:gd name="T39" fmla="*/ 216 h 246"/>
                                    <a:gd name="T40" fmla="*/ 37 w 247"/>
                                    <a:gd name="T41" fmla="*/ 218 h 246"/>
                                    <a:gd name="T42" fmla="*/ 35 w 247"/>
                                    <a:gd name="T43"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7" h="246">
                                      <a:moveTo>
                                        <a:pt x="35" y="219"/>
                                      </a:moveTo>
                                      <a:lnTo>
                                        <a:pt x="32" y="219"/>
                                      </a:lnTo>
                                      <a:lnTo>
                                        <a:pt x="30" y="218"/>
                                      </a:lnTo>
                                      <a:lnTo>
                                        <a:pt x="25" y="213"/>
                                      </a:lnTo>
                                      <a:lnTo>
                                        <a:pt x="25" y="208"/>
                                      </a:lnTo>
                                      <a:lnTo>
                                        <a:pt x="28" y="205"/>
                                      </a:lnTo>
                                      <a:lnTo>
                                        <a:pt x="50" y="183"/>
                                      </a:lnTo>
                                      <a:lnTo>
                                        <a:pt x="28" y="162"/>
                                      </a:lnTo>
                                      <a:lnTo>
                                        <a:pt x="25" y="159"/>
                                      </a:lnTo>
                                      <a:lnTo>
                                        <a:pt x="25" y="153"/>
                                      </a:lnTo>
                                      <a:lnTo>
                                        <a:pt x="28" y="150"/>
                                      </a:lnTo>
                                      <a:lnTo>
                                        <a:pt x="31" y="147"/>
                                      </a:lnTo>
                                      <a:lnTo>
                                        <a:pt x="36" y="147"/>
                                      </a:lnTo>
                                      <a:lnTo>
                                        <a:pt x="39" y="150"/>
                                      </a:lnTo>
                                      <a:lnTo>
                                        <a:pt x="61" y="172"/>
                                      </a:lnTo>
                                      <a:lnTo>
                                        <a:pt x="84" y="172"/>
                                      </a:lnTo>
                                      <a:lnTo>
                                        <a:pt x="72" y="183"/>
                                      </a:lnTo>
                                      <a:lnTo>
                                        <a:pt x="83" y="195"/>
                                      </a:lnTo>
                                      <a:lnTo>
                                        <a:pt x="60" y="195"/>
                                      </a:lnTo>
                                      <a:lnTo>
                                        <a:pt x="39" y="216"/>
                                      </a:lnTo>
                                      <a:lnTo>
                                        <a:pt x="37" y="218"/>
                                      </a:lnTo>
                                      <a:lnTo>
                                        <a:pt x="35"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4" name="Freeform 42"/>
                              <wps:cNvSpPr>
                                <a:spLocks/>
                              </wps:cNvSpPr>
                              <wps:spPr bwMode="auto">
                                <a:xfrm>
                                  <a:off x="0" y="0"/>
                                  <a:ext cx="247" cy="246"/>
                                </a:xfrm>
                                <a:custGeom>
                                  <a:avLst/>
                                  <a:gdLst>
                                    <a:gd name="T0" fmla="*/ 84 w 247"/>
                                    <a:gd name="T1" fmla="*/ 172 h 246"/>
                                    <a:gd name="T2" fmla="*/ 61 w 247"/>
                                    <a:gd name="T3" fmla="*/ 172 h 246"/>
                                    <a:gd name="T4" fmla="*/ 86 w 247"/>
                                    <a:gd name="T5" fmla="*/ 147 h 246"/>
                                    <a:gd name="T6" fmla="*/ 91 w 247"/>
                                    <a:gd name="T7" fmla="*/ 147 h 246"/>
                                    <a:gd name="T8" fmla="*/ 97 w 247"/>
                                    <a:gd name="T9" fmla="*/ 153 h 246"/>
                                    <a:gd name="T10" fmla="*/ 97 w 247"/>
                                    <a:gd name="T11" fmla="*/ 159 h 246"/>
                                    <a:gd name="T12" fmla="*/ 84 w 247"/>
                                    <a:gd name="T13" fmla="*/ 17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84" y="172"/>
                                      </a:moveTo>
                                      <a:lnTo>
                                        <a:pt x="61" y="172"/>
                                      </a:lnTo>
                                      <a:lnTo>
                                        <a:pt x="86" y="147"/>
                                      </a:lnTo>
                                      <a:lnTo>
                                        <a:pt x="91" y="147"/>
                                      </a:lnTo>
                                      <a:lnTo>
                                        <a:pt x="97" y="153"/>
                                      </a:lnTo>
                                      <a:lnTo>
                                        <a:pt x="97" y="159"/>
                                      </a:lnTo>
                                      <a:lnTo>
                                        <a:pt x="84" y="1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5" name="Freeform 43"/>
                              <wps:cNvSpPr>
                                <a:spLocks/>
                              </wps:cNvSpPr>
                              <wps:spPr bwMode="auto">
                                <a:xfrm>
                                  <a:off x="0" y="0"/>
                                  <a:ext cx="247" cy="246"/>
                                </a:xfrm>
                                <a:custGeom>
                                  <a:avLst/>
                                  <a:gdLst>
                                    <a:gd name="T0" fmla="*/ 247 w 247"/>
                                    <a:gd name="T1" fmla="*/ 192 h 246"/>
                                    <a:gd name="T2" fmla="*/ 222 w 247"/>
                                    <a:gd name="T3" fmla="*/ 192 h 246"/>
                                    <a:gd name="T4" fmla="*/ 225 w 247"/>
                                    <a:gd name="T5" fmla="*/ 189 h 246"/>
                                    <a:gd name="T6" fmla="*/ 225 w 247"/>
                                    <a:gd name="T7" fmla="*/ 180 h 246"/>
                                    <a:gd name="T8" fmla="*/ 222 w 247"/>
                                    <a:gd name="T9" fmla="*/ 177 h 246"/>
                                    <a:gd name="T10" fmla="*/ 247 w 247"/>
                                    <a:gd name="T11" fmla="*/ 177 h 246"/>
                                    <a:gd name="T12" fmla="*/ 247 w 247"/>
                                    <a:gd name="T13" fmla="*/ 19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92"/>
                                      </a:moveTo>
                                      <a:lnTo>
                                        <a:pt x="222" y="192"/>
                                      </a:lnTo>
                                      <a:lnTo>
                                        <a:pt x="225" y="189"/>
                                      </a:lnTo>
                                      <a:lnTo>
                                        <a:pt x="225" y="180"/>
                                      </a:lnTo>
                                      <a:lnTo>
                                        <a:pt x="222" y="177"/>
                                      </a:lnTo>
                                      <a:lnTo>
                                        <a:pt x="247" y="177"/>
                                      </a:lnTo>
                                      <a:lnTo>
                                        <a:pt x="247" y="19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6" name="Freeform 44"/>
                              <wps:cNvSpPr>
                                <a:spLocks/>
                              </wps:cNvSpPr>
                              <wps:spPr bwMode="auto">
                                <a:xfrm>
                                  <a:off x="0" y="0"/>
                                  <a:ext cx="247" cy="246"/>
                                </a:xfrm>
                                <a:custGeom>
                                  <a:avLst/>
                                  <a:gdLst>
                                    <a:gd name="T0" fmla="*/ 90 w 247"/>
                                    <a:gd name="T1" fmla="*/ 219 h 246"/>
                                    <a:gd name="T2" fmla="*/ 86 w 247"/>
                                    <a:gd name="T3" fmla="*/ 219 h 246"/>
                                    <a:gd name="T4" fmla="*/ 84 w 247"/>
                                    <a:gd name="T5" fmla="*/ 218 h 246"/>
                                    <a:gd name="T6" fmla="*/ 82 w 247"/>
                                    <a:gd name="T7" fmla="*/ 216 h 246"/>
                                    <a:gd name="T8" fmla="*/ 60 w 247"/>
                                    <a:gd name="T9" fmla="*/ 195 h 246"/>
                                    <a:gd name="T10" fmla="*/ 83 w 247"/>
                                    <a:gd name="T11" fmla="*/ 195 h 246"/>
                                    <a:gd name="T12" fmla="*/ 92 w 247"/>
                                    <a:gd name="T13" fmla="*/ 205 h 246"/>
                                    <a:gd name="T14" fmla="*/ 96 w 247"/>
                                    <a:gd name="T15" fmla="*/ 208 h 246"/>
                                    <a:gd name="T16" fmla="*/ 96 w 247"/>
                                    <a:gd name="T17" fmla="*/ 213 h 246"/>
                                    <a:gd name="T18" fmla="*/ 91 w 247"/>
                                    <a:gd name="T19" fmla="*/ 218 h 246"/>
                                    <a:gd name="T20" fmla="*/ 90 w 247"/>
                                    <a:gd name="T21"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7" h="246">
                                      <a:moveTo>
                                        <a:pt x="90" y="219"/>
                                      </a:moveTo>
                                      <a:lnTo>
                                        <a:pt x="86" y="219"/>
                                      </a:lnTo>
                                      <a:lnTo>
                                        <a:pt x="84" y="218"/>
                                      </a:lnTo>
                                      <a:lnTo>
                                        <a:pt x="82" y="216"/>
                                      </a:lnTo>
                                      <a:lnTo>
                                        <a:pt x="60" y="195"/>
                                      </a:lnTo>
                                      <a:lnTo>
                                        <a:pt x="83" y="195"/>
                                      </a:lnTo>
                                      <a:lnTo>
                                        <a:pt x="92" y="205"/>
                                      </a:lnTo>
                                      <a:lnTo>
                                        <a:pt x="96" y="208"/>
                                      </a:lnTo>
                                      <a:lnTo>
                                        <a:pt x="96" y="213"/>
                                      </a:lnTo>
                                      <a:lnTo>
                                        <a:pt x="91" y="218"/>
                                      </a:lnTo>
                                      <a:lnTo>
                                        <a:pt x="90"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7" name="Freeform 45"/>
                              <wps:cNvSpPr>
                                <a:spLocks/>
                              </wps:cNvSpPr>
                              <wps:spPr bwMode="auto">
                                <a:xfrm>
                                  <a:off x="0" y="0"/>
                                  <a:ext cx="247" cy="246"/>
                                </a:xfrm>
                                <a:custGeom>
                                  <a:avLst/>
                                  <a:gdLst>
                                    <a:gd name="T0" fmla="*/ 247 w 247"/>
                                    <a:gd name="T1" fmla="*/ 223 h 246"/>
                                    <a:gd name="T2" fmla="*/ 191 w 247"/>
                                    <a:gd name="T3" fmla="*/ 223 h 246"/>
                                    <a:gd name="T4" fmla="*/ 195 w 247"/>
                                    <a:gd name="T5" fmla="*/ 219 h 246"/>
                                    <a:gd name="T6" fmla="*/ 195 w 247"/>
                                    <a:gd name="T7" fmla="*/ 212 h 246"/>
                                    <a:gd name="T8" fmla="*/ 191 w 247"/>
                                    <a:gd name="T9" fmla="*/ 208 h 246"/>
                                    <a:gd name="T10" fmla="*/ 247 w 247"/>
                                    <a:gd name="T11" fmla="*/ 208 h 246"/>
                                    <a:gd name="T12" fmla="*/ 247 w 247"/>
                                    <a:gd name="T13" fmla="*/ 223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223"/>
                                      </a:moveTo>
                                      <a:lnTo>
                                        <a:pt x="191" y="223"/>
                                      </a:lnTo>
                                      <a:lnTo>
                                        <a:pt x="195" y="219"/>
                                      </a:lnTo>
                                      <a:lnTo>
                                        <a:pt x="195" y="212"/>
                                      </a:lnTo>
                                      <a:lnTo>
                                        <a:pt x="191" y="208"/>
                                      </a:lnTo>
                                      <a:lnTo>
                                        <a:pt x="247" y="208"/>
                                      </a:lnTo>
                                      <a:lnTo>
                                        <a:pt x="247" y="2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9628F48" id="Group 100" o:spid="_x0000_s1026" style="width:8.5pt;height:8.5pt;mso-position-horizontal-relative:char;mso-position-vertical-relative:line" coordsize="2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">
                      <o:lock v:ext="edit" aspectratio="t"/>
                      <v:shape id="Freeform 101" o:spid="_x0000_s1027"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" path="m123,123l,123,,,123,r,25l57,25r-4,3l53,56r-27,l22,59r,8l25,71r29,l54,98r3,4l123,102r,21xe" filled="f" stroked="f">
                        <v:path arrowok="t" o:connecttype="custom" o:connectlocs="123,123;0,123;0,0;123,0;123,25;57,25;53,28;53,56;26,56;22,59;22,67;25,71;54,71;54,98;57,102;123,102;123,123" o:connectangles="0,0,0,0,0,0,0,0,0,0,0,0,0,0,0,0,0"/>
                      </v:shape>
                      <v:shape id="Freeform 37" o:spid="_x0000_s1028"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" path="m123,102r-58,l69,99r,-28l96,71r3,-3l99,63r,-3l96,56r-28,l68,29,65,25r58,l123,102xe" filled="f" stroked="f">
                        <v:path arrowok="t" o:connecttype="custom" o:connectlocs="123,102;65,102;69,99;69,71;96,71;99,68;99,63;99,60;96,56;68,56;68,29;65,25;123,25;123,102" o:connectangles="0,0,0,0,0,0,0,0,0,0,0,0,0,0"/>
                      </v:shape>
                      <v:shape id="Freeform 38" o:spid="_x0000_s1029"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" path="m220,69r-70,l147,66r,-8l150,54r70,l223,58r,8l220,69xe" filled="f" stroked="f">
                        <v:path arrowok="t" o:connecttype="custom" o:connectlocs="220,69;150,69;147,66;147,58;150,54;220,54;223,58;223,66;220,69" o:connectangles="0,0,0,0,0,0,0,0,0"/>
                      </v:shape>
                      <v:shape id="Freeform 39" o:spid="_x0000_s1030"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" path="m247,246r-124,l123,123r124,l247,146r-65,l179,150r1,3l180,157r3,4l247,161r,16l152,177r-3,3l149,188r3,4l247,192r,16l183,208r-3,3l180,219r2,4l247,223r,23xe" filled="f" stroked="f">
                        <v:path arrowok="t" o:connecttype="custom" o:connectlocs="247,246;123,246;123,123;247,123;247,146;182,146;179,150;180,153;180,157;183,161;247,161;247,177;152,177;149,180;149,188;152,192;247,192;247,208;183,208;180,211;180,219;182,223;247,223;247,246" o:connectangles="0,0,0,0,0,0,0,0,0,0,0,0,0,0,0,0,0,0,0,0,0,0,0,0"/>
                      </v:shape>
                      <v:shape id="Freeform 40" o:spid="_x0000_s1031"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" path="m247,161r-56,l195,158r,-8l192,146r55,l247,161xe" filled="f" stroked="f">
                        <v:path arrowok="t" o:connecttype="custom" o:connectlocs="247,161;191,161;195,158;195,150;192,146;247,146;247,161" o:connectangles="0,0,0,0,0,0,0"/>
                      </v:shape>
                      <v:shape id="Freeform 41" o:spid="_x0000_s1032"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" path="m35,219r-3,l30,218r-5,-5l25,208r3,-3l50,183,28,162r-3,-3l25,153r3,-3l31,147r5,l39,150r22,22l84,172,72,183r11,12l60,195,39,216r-2,2l35,219xe" filled="f" stroked="f">
                        <v:path arrowok="t" o:connecttype="custom" o:connectlocs="35,219;32,219;30,218;25,213;25,208;28,205;50,183;28,162;25,159;25,153;28,150;31,147;36,147;39,150;61,172;84,172;72,183;83,195;60,195;39,216;37,218;35,219" o:connectangles="0,0,0,0,0,0,0,0,0,0,0,0,0,0,0,0,0,0,0,0,0,0"/>
                      </v:shape>
                      <v:shape id="Freeform 42" o:spid="_x0000_s1033"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" path="m84,172r-23,l86,147r5,l97,153r,6l84,172xe" filled="f" stroked="f">
                        <v:path arrowok="t" o:connecttype="custom" o:connectlocs="84,172;61,172;86,147;91,147;97,153;97,159;84,172" o:connectangles="0,0,0,0,0,0,0"/>
                      </v:shape>
                      <v:shape id="Freeform 43" o:spid="_x0000_s1034"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" path="m247,192r-25,l225,189r,-9l222,177r25,l247,192xe" filled="f" stroked="f">
                        <v:path arrowok="t" o:connecttype="custom" o:connectlocs="247,192;222,192;225,189;225,180;222,177;247,177;247,192" o:connectangles="0,0,0,0,0,0,0"/>
                      </v:shape>
                      <v:shape id="Freeform 44" o:spid="_x0000_s1035"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" path="m90,219r-4,l84,218r-2,-2l60,195r23,l92,205r4,3l96,213r-5,5l90,219xe" filled="f" stroked="f">
                        <v:path arrowok="t" o:connecttype="custom" o:connectlocs="90,219;86,219;84,218;82,216;60,195;83,195;92,205;96,208;96,213;91,218;90,219" o:connectangles="0,0,0,0,0,0,0,0,0,0,0"/>
                      </v:shape>
                      <v:shape id="Freeform 45" o:spid="_x0000_s1036"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" path="m247,223r-56,l195,219r,-7l191,208r56,l247,223xe" filled="f" stroked="f">
                        <v:path arrowok="t" o:connecttype="custom" o:connectlocs="247,223;191,223;195,219;195,212;191,208;247,208;247,223" o:connectangles="0,0,0,0,0,0,0"/>
                      </v:shape>
                      <w10:anchorlock/>
                    </v:group>
                  </w:pict>
                </mc:Fallback>
              </mc:AlternateContent>
            </w:r>
          </w:p>
        </w:tc>
        <w:tc>
          <w:tcPr>
            <w:tcW w:w="4478" w:type="dxa"/>
            <w:tcBorders>
              <w:top w:val="nil"/>
              <w:left w:val="nil"/>
              <w:bottom w:val="nil"/>
              <w:right w:val="nil"/>
            </w:tcBorders>
            <w:shd w:val="clear" w:color="auto" w:fill="F2F2F2" w:themeFill="background1" w:themeFillShade="F2"/>
            <w:vAlign w:val="center"/>
          </w:tcPr>
          <w:p w:rsidR="005E2A75" w:rsidRPr="002076F3" w:rsidRDefault="005E2A75" w:rsidP="00335DC5">
            <w:pPr>
              <w:spacing w:after="0" w:line="240" w:lineRule="auto"/>
              <w:rPr>
                <w:rFonts w:eastAsia="SimSun" w:cs="Arial"/>
                <w:color w:val="000000"/>
                <w:sz w:val="15"/>
                <w:szCs w:val="15"/>
                <w:lang w:eastAsia="en-US"/>
              </w:rPr>
            </w:pPr>
            <w:r w:rsidRPr="002076F3">
              <w:rPr>
                <w:rFonts w:eastAsia="SimSun" w:cs="Arial"/>
                <w:color w:val="000000"/>
                <w:sz w:val="15"/>
                <w:szCs w:val="15"/>
                <w:lang w:eastAsia="en-US"/>
              </w:rPr>
              <w:t>Numeracy</w:t>
            </w:r>
          </w:p>
        </w:tc>
        <w:tc>
          <w:tcPr>
            <w:tcW w:w="567" w:type="dxa"/>
            <w:tcBorders>
              <w:top w:val="nil"/>
              <w:left w:val="nil"/>
              <w:bottom w:val="nil"/>
              <w:right w:val="nil"/>
            </w:tcBorders>
            <w:shd w:val="clear" w:color="auto" w:fill="F2F2F2" w:themeFill="background1" w:themeFillShade="F2"/>
            <w:vAlign w:val="center"/>
          </w:tcPr>
          <w:p w:rsidR="005E2A75" w:rsidRPr="002076F3" w:rsidRDefault="00FE71F3" w:rsidP="001241C1">
            <w:pPr>
              <w:tabs>
                <w:tab w:val="left" w:pos="284"/>
              </w:tabs>
              <w:spacing w:before="30" w:after="30" w:line="240" w:lineRule="auto"/>
              <w:rPr>
                <w:rFonts w:eastAsia="SimSun" w:cs="Arial"/>
                <w:color w:val="000000"/>
                <w:sz w:val="15"/>
                <w:szCs w:val="15"/>
                <w:lang w:eastAsia="en-US"/>
              </w:rPr>
            </w:pPr>
            <w:r w:rsidRPr="002076F3">
              <w:rPr>
                <w:rFonts w:cs="Arial"/>
                <w:noProof/>
                <w:sz w:val="15"/>
                <w:szCs w:val="15"/>
              </w:rPr>
              <mc:AlternateContent>
                <mc:Choice Requires="wpg">
                  <w:drawing>
                    <wp:inline distT="0" distB="0" distL="0" distR="0" wp14:anchorId="0DBBF4B2" wp14:editId="7EA716B8">
                      <wp:extent cx="109319" cy="72000"/>
                      <wp:effectExtent l="0" t="0" r="0" b="4445"/>
                      <wp:docPr id="1199" name="Group 119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9319" cy="72000"/>
                                <a:chOff x="0" y="0"/>
                                <a:chExt cx="248" cy="166"/>
                              </a:xfrm>
                              <a:solidFill>
                                <a:srgbClr val="94C634"/>
                              </a:solidFill>
                            </wpg:grpSpPr>
                            <wps:wsp>
                              <wps:cNvPr id="1200" name="Freeform 72"/>
                              <wps:cNvSpPr>
                                <a:spLocks/>
                              </wps:cNvSpPr>
                              <wps:spPr bwMode="auto">
                                <a:xfrm>
                                  <a:off x="0" y="0"/>
                                  <a:ext cx="248" cy="166"/>
                                </a:xfrm>
                                <a:custGeom>
                                  <a:avLst/>
                                  <a:gdLst>
                                    <a:gd name="T0" fmla="*/ 32 w 248"/>
                                    <a:gd name="T1" fmla="*/ 42 h 166"/>
                                    <a:gd name="T2" fmla="*/ 9 w 248"/>
                                    <a:gd name="T3" fmla="*/ 42 h 166"/>
                                    <a:gd name="T4" fmla="*/ 0 w 248"/>
                                    <a:gd name="T5" fmla="*/ 32 h 166"/>
                                    <a:gd name="T6" fmla="*/ 0 w 248"/>
                                    <a:gd name="T7" fmla="*/ 9 h 166"/>
                                    <a:gd name="T8" fmla="*/ 9 w 248"/>
                                    <a:gd name="T9" fmla="*/ 0 h 166"/>
                                    <a:gd name="T10" fmla="*/ 32 w 248"/>
                                    <a:gd name="T11" fmla="*/ 0 h 166"/>
                                    <a:gd name="T12" fmla="*/ 42 w 248"/>
                                    <a:gd name="T13" fmla="*/ 9 h 166"/>
                                    <a:gd name="T14" fmla="*/ 42 w 248"/>
                                    <a:gd name="T15" fmla="*/ 32 h 166"/>
                                    <a:gd name="T16" fmla="*/ 32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32" y="42"/>
                                      </a:moveTo>
                                      <a:lnTo>
                                        <a:pt x="9" y="42"/>
                                      </a:lnTo>
                                      <a:lnTo>
                                        <a:pt x="0" y="32"/>
                                      </a:lnTo>
                                      <a:lnTo>
                                        <a:pt x="0" y="9"/>
                                      </a:lnTo>
                                      <a:lnTo>
                                        <a:pt x="9" y="0"/>
                                      </a:lnTo>
                                      <a:lnTo>
                                        <a:pt x="32" y="0"/>
                                      </a:lnTo>
                                      <a:lnTo>
                                        <a:pt x="42" y="9"/>
                                      </a:lnTo>
                                      <a:lnTo>
                                        <a:pt x="42" y="32"/>
                                      </a:lnTo>
                                      <a:lnTo>
                                        <a:pt x="32"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1" name="Freeform 73"/>
                              <wps:cNvSpPr>
                                <a:spLocks/>
                              </wps:cNvSpPr>
                              <wps:spPr bwMode="auto">
                                <a:xfrm>
                                  <a:off x="0" y="0"/>
                                  <a:ext cx="248" cy="166"/>
                                </a:xfrm>
                                <a:custGeom>
                                  <a:avLst/>
                                  <a:gdLst>
                                    <a:gd name="T0" fmla="*/ 239 w 248"/>
                                    <a:gd name="T1" fmla="*/ 42 h 166"/>
                                    <a:gd name="T2" fmla="*/ 216 w 248"/>
                                    <a:gd name="T3" fmla="*/ 42 h 166"/>
                                    <a:gd name="T4" fmla="*/ 207 w 248"/>
                                    <a:gd name="T5" fmla="*/ 32 h 166"/>
                                    <a:gd name="T6" fmla="*/ 207 w 248"/>
                                    <a:gd name="T7" fmla="*/ 9 h 166"/>
                                    <a:gd name="T8" fmla="*/ 216 w 248"/>
                                    <a:gd name="T9" fmla="*/ 0 h 166"/>
                                    <a:gd name="T10" fmla="*/ 239 w 248"/>
                                    <a:gd name="T11" fmla="*/ 0 h 166"/>
                                    <a:gd name="T12" fmla="*/ 248 w 248"/>
                                    <a:gd name="T13" fmla="*/ 9 h 166"/>
                                    <a:gd name="T14" fmla="*/ 248 w 248"/>
                                    <a:gd name="T15" fmla="*/ 32 h 166"/>
                                    <a:gd name="T16" fmla="*/ 239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239" y="42"/>
                                      </a:moveTo>
                                      <a:lnTo>
                                        <a:pt x="216" y="42"/>
                                      </a:lnTo>
                                      <a:lnTo>
                                        <a:pt x="207" y="32"/>
                                      </a:lnTo>
                                      <a:lnTo>
                                        <a:pt x="207" y="9"/>
                                      </a:lnTo>
                                      <a:lnTo>
                                        <a:pt x="216" y="0"/>
                                      </a:lnTo>
                                      <a:lnTo>
                                        <a:pt x="239" y="0"/>
                                      </a:lnTo>
                                      <a:lnTo>
                                        <a:pt x="248" y="9"/>
                                      </a:lnTo>
                                      <a:lnTo>
                                        <a:pt x="248" y="32"/>
                                      </a:lnTo>
                                      <a:lnTo>
                                        <a:pt x="239"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2" name="Freeform 74"/>
                              <wps:cNvSpPr>
                                <a:spLocks/>
                              </wps:cNvSpPr>
                              <wps:spPr bwMode="auto">
                                <a:xfrm>
                                  <a:off x="0" y="0"/>
                                  <a:ext cx="248" cy="166"/>
                                </a:xfrm>
                                <a:custGeom>
                                  <a:avLst/>
                                  <a:gdLst>
                                    <a:gd name="T0" fmla="*/ 123 w 248"/>
                                    <a:gd name="T1" fmla="*/ 105 h 166"/>
                                    <a:gd name="T2" fmla="*/ 9 w 248"/>
                                    <a:gd name="T3" fmla="*/ 105 h 166"/>
                                    <a:gd name="T4" fmla="*/ 0 w 248"/>
                                    <a:gd name="T5" fmla="*/ 95 h 166"/>
                                    <a:gd name="T6" fmla="*/ 0 w 248"/>
                                    <a:gd name="T7" fmla="*/ 72 h 166"/>
                                    <a:gd name="T8" fmla="*/ 8 w 248"/>
                                    <a:gd name="T9" fmla="*/ 63 h 166"/>
                                    <a:gd name="T10" fmla="*/ 227 w 248"/>
                                    <a:gd name="T11" fmla="*/ 63 h 166"/>
                                    <a:gd name="T12" fmla="*/ 239 w 248"/>
                                    <a:gd name="T13" fmla="*/ 63 h 166"/>
                                    <a:gd name="T14" fmla="*/ 248 w 248"/>
                                    <a:gd name="T15" fmla="*/ 72 h 166"/>
                                    <a:gd name="T16" fmla="*/ 248 w 248"/>
                                    <a:gd name="T17" fmla="*/ 95 h 166"/>
                                    <a:gd name="T18" fmla="*/ 240 w 248"/>
                                    <a:gd name="T19" fmla="*/ 104 h 166"/>
                                    <a:gd name="T20" fmla="*/ 123 w 248"/>
                                    <a:gd name="T21" fmla="*/ 104 h 166"/>
                                    <a:gd name="T22" fmla="*/ 123 w 248"/>
                                    <a:gd name="T23" fmla="*/ 105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8" h="166">
                                      <a:moveTo>
                                        <a:pt x="123" y="105"/>
                                      </a:moveTo>
                                      <a:lnTo>
                                        <a:pt x="9" y="105"/>
                                      </a:lnTo>
                                      <a:lnTo>
                                        <a:pt x="0" y="95"/>
                                      </a:lnTo>
                                      <a:lnTo>
                                        <a:pt x="0" y="72"/>
                                      </a:lnTo>
                                      <a:lnTo>
                                        <a:pt x="8" y="63"/>
                                      </a:lnTo>
                                      <a:lnTo>
                                        <a:pt x="227" y="63"/>
                                      </a:lnTo>
                                      <a:lnTo>
                                        <a:pt x="239" y="63"/>
                                      </a:lnTo>
                                      <a:lnTo>
                                        <a:pt x="248" y="72"/>
                                      </a:lnTo>
                                      <a:lnTo>
                                        <a:pt x="248" y="95"/>
                                      </a:lnTo>
                                      <a:lnTo>
                                        <a:pt x="240" y="104"/>
                                      </a:lnTo>
                                      <a:lnTo>
                                        <a:pt x="123" y="104"/>
                                      </a:lnTo>
                                      <a:lnTo>
                                        <a:pt x="123"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2" name="Freeform 75"/>
                              <wps:cNvSpPr>
                                <a:spLocks/>
                              </wps:cNvSpPr>
                              <wps:spPr bwMode="auto">
                                <a:xfrm>
                                  <a:off x="0" y="0"/>
                                  <a:ext cx="248" cy="166"/>
                                </a:xfrm>
                                <a:custGeom>
                                  <a:avLst/>
                                  <a:gdLst>
                                    <a:gd name="T0" fmla="*/ 240 w 248"/>
                                    <a:gd name="T1" fmla="*/ 105 h 166"/>
                                    <a:gd name="T2" fmla="*/ 124 w 248"/>
                                    <a:gd name="T3" fmla="*/ 105 h 166"/>
                                    <a:gd name="T4" fmla="*/ 123 w 248"/>
                                    <a:gd name="T5" fmla="*/ 104 h 166"/>
                                    <a:gd name="T6" fmla="*/ 240 w 248"/>
                                    <a:gd name="T7" fmla="*/ 104 h 166"/>
                                    <a:gd name="T8" fmla="*/ 240 w 248"/>
                                    <a:gd name="T9" fmla="*/ 105 h 166"/>
                                  </a:gdLst>
                                  <a:ahLst/>
                                  <a:cxnLst>
                                    <a:cxn ang="0">
                                      <a:pos x="T0" y="T1"/>
                                    </a:cxn>
                                    <a:cxn ang="0">
                                      <a:pos x="T2" y="T3"/>
                                    </a:cxn>
                                    <a:cxn ang="0">
                                      <a:pos x="T4" y="T5"/>
                                    </a:cxn>
                                    <a:cxn ang="0">
                                      <a:pos x="T6" y="T7"/>
                                    </a:cxn>
                                    <a:cxn ang="0">
                                      <a:pos x="T8" y="T9"/>
                                    </a:cxn>
                                  </a:cxnLst>
                                  <a:rect l="0" t="0" r="r" b="b"/>
                                  <a:pathLst>
                                    <a:path w="248" h="166">
                                      <a:moveTo>
                                        <a:pt x="240" y="105"/>
                                      </a:moveTo>
                                      <a:lnTo>
                                        <a:pt x="124" y="105"/>
                                      </a:lnTo>
                                      <a:lnTo>
                                        <a:pt x="123" y="104"/>
                                      </a:lnTo>
                                      <a:lnTo>
                                        <a:pt x="240" y="104"/>
                                      </a:lnTo>
                                      <a:lnTo>
                                        <a:pt x="240"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3" name="Freeform 76"/>
                              <wps:cNvSpPr>
                                <a:spLocks/>
                              </wps:cNvSpPr>
                              <wps:spPr bwMode="auto">
                                <a:xfrm>
                                  <a:off x="0" y="0"/>
                                  <a:ext cx="248" cy="166"/>
                                </a:xfrm>
                                <a:custGeom>
                                  <a:avLst/>
                                  <a:gdLst>
                                    <a:gd name="T0" fmla="*/ 165 w 248"/>
                                    <a:gd name="T1" fmla="*/ 166 h 166"/>
                                    <a:gd name="T2" fmla="*/ 84 w 248"/>
                                    <a:gd name="T3" fmla="*/ 166 h 166"/>
                                    <a:gd name="T4" fmla="*/ 123 w 248"/>
                                    <a:gd name="T5" fmla="*/ 105 h 166"/>
                                    <a:gd name="T6" fmla="*/ 124 w 248"/>
                                    <a:gd name="T7" fmla="*/ 105 h 166"/>
                                    <a:gd name="T8" fmla="*/ 165 w 248"/>
                                    <a:gd name="T9" fmla="*/ 166 h 166"/>
                                  </a:gdLst>
                                  <a:ahLst/>
                                  <a:cxnLst>
                                    <a:cxn ang="0">
                                      <a:pos x="T0" y="T1"/>
                                    </a:cxn>
                                    <a:cxn ang="0">
                                      <a:pos x="T2" y="T3"/>
                                    </a:cxn>
                                    <a:cxn ang="0">
                                      <a:pos x="T4" y="T5"/>
                                    </a:cxn>
                                    <a:cxn ang="0">
                                      <a:pos x="T6" y="T7"/>
                                    </a:cxn>
                                    <a:cxn ang="0">
                                      <a:pos x="T8" y="T9"/>
                                    </a:cxn>
                                  </a:cxnLst>
                                  <a:rect l="0" t="0" r="r" b="b"/>
                                  <a:pathLst>
                                    <a:path w="248" h="166">
                                      <a:moveTo>
                                        <a:pt x="165" y="166"/>
                                      </a:moveTo>
                                      <a:lnTo>
                                        <a:pt x="84" y="166"/>
                                      </a:lnTo>
                                      <a:lnTo>
                                        <a:pt x="123" y="105"/>
                                      </a:lnTo>
                                      <a:lnTo>
                                        <a:pt x="124" y="10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A492ACE" id="Group 1199" o:spid="_x0000_s1026" style="width:8.6pt;height:5.65pt;mso-position-horizontal-relative:char;mso-position-vertical-relative:line" coordsize="24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">
                      <o:lock v:ext="edit" aspectratio="t"/>
                      <v:shape id="Freeform 72" o:spid="_x0000_s1027"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" path="m32,42l9,42,,32,,9,9,,32,,42,9r,23l32,42xe" filled="f" stroked="f">
                        <v:path arrowok="t" o:connecttype="custom" o:connectlocs="32,42;9,42;0,32;0,9;9,0;32,0;42,9;42,32;32,42" o:connectangles="0,0,0,0,0,0,0,0,0"/>
                      </v:shape>
                      <v:shape id="Freeform 73" o:spid="_x0000_s1028"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" path="m239,42r-23,l207,32r,-23l216,r23,l248,9r,23l239,42xe" filled="f" stroked="f">
                        <v:path arrowok="t" o:connecttype="custom" o:connectlocs="239,42;216,42;207,32;207,9;216,0;239,0;248,9;248,32;239,42" o:connectangles="0,0,0,0,0,0,0,0,0"/>
                      </v:shape>
                      <v:shape id="Freeform 74" o:spid="_x0000_s1029"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" path="m123,105l9,105,,95,,72,8,63r219,l239,63r9,9l248,95r-8,9l123,104r,1xe" filled="f" stroked="f">
                        <v:path arrowok="t" o:connecttype="custom" o:connectlocs="123,105;9,105;0,95;0,72;8,63;227,63;239,63;248,72;248,95;240,104;123,104;123,105" o:connectangles="0,0,0,0,0,0,0,0,0,0,0,0"/>
                      </v:shape>
                      <v:shape id="Freeform 75" o:spid="_x0000_s1030"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" path="m240,105r-116,l123,104r117,l240,105xe" filled="f" stroked="f">
                        <v:path arrowok="t" o:connecttype="custom" o:connectlocs="240,105;124,105;123,104;240,104;240,105" o:connectangles="0,0,0,0,0"/>
                      </v:shape>
                      <v:shape id="Freeform 76" o:spid="_x0000_s1031"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" path="m165,166r-81,l123,105r1,l165,166xe" filled="f" stroked="f">
                        <v:path arrowok="t" o:connecttype="custom" o:connectlocs="165,166;84,166;123,105;124,105;165,166" o:connectangles="0,0,0,0,0"/>
                      </v:shape>
                      <w10:anchorlock/>
                    </v:group>
                  </w:pict>
                </mc:Fallback>
              </mc:AlternateContent>
            </w:r>
          </w:p>
        </w:tc>
        <w:tc>
          <w:tcPr>
            <w:tcW w:w="4453" w:type="dxa"/>
            <w:tcBorders>
              <w:top w:val="nil"/>
              <w:left w:val="nil"/>
              <w:bottom w:val="nil"/>
              <w:right w:val="nil"/>
            </w:tcBorders>
            <w:shd w:val="clear" w:color="auto" w:fill="F2F2F2" w:themeFill="background1" w:themeFillShade="F2"/>
            <w:vAlign w:val="center"/>
          </w:tcPr>
          <w:p w:rsidR="005E2A75" w:rsidRPr="002076F3" w:rsidRDefault="005E2A75" w:rsidP="00335DC5">
            <w:pPr>
              <w:tabs>
                <w:tab w:val="left" w:pos="284"/>
              </w:tabs>
              <w:spacing w:after="0" w:line="240" w:lineRule="auto"/>
              <w:rPr>
                <w:rFonts w:eastAsia="SimSun" w:cs="Arial"/>
                <w:color w:val="000000"/>
                <w:sz w:val="15"/>
                <w:szCs w:val="15"/>
                <w:lang w:eastAsia="en-US"/>
              </w:rPr>
            </w:pPr>
            <w:r w:rsidRPr="002076F3">
              <w:rPr>
                <w:rFonts w:eastAsia="SimSun" w:cs="Arial"/>
                <w:color w:val="000000"/>
                <w:sz w:val="15"/>
                <w:szCs w:val="15"/>
                <w:lang w:eastAsia="en-US"/>
              </w:rPr>
              <w:t>Ethical understanding</w:t>
            </w:r>
          </w:p>
        </w:tc>
        <w:tc>
          <w:tcPr>
            <w:tcW w:w="567" w:type="dxa"/>
            <w:tcBorders>
              <w:top w:val="nil"/>
              <w:left w:val="nil"/>
              <w:bottom w:val="nil"/>
              <w:right w:val="nil"/>
            </w:tcBorders>
            <w:shd w:val="clear" w:color="auto" w:fill="F2F2F2" w:themeFill="background1" w:themeFillShade="F2"/>
            <w:tcMar>
              <w:left w:w="57" w:type="dxa"/>
              <w:right w:w="57" w:type="dxa"/>
            </w:tcMar>
            <w:vAlign w:val="center"/>
          </w:tcPr>
          <w:p w:rsidR="005E2A75" w:rsidRPr="002076F3" w:rsidRDefault="00FE71F3" w:rsidP="001241C1">
            <w:pPr>
              <w:tabs>
                <w:tab w:val="left" w:pos="284"/>
              </w:tabs>
              <w:spacing w:after="0" w:line="240" w:lineRule="auto"/>
              <w:rPr>
                <w:rFonts w:eastAsia="SimSun" w:cs="Arial"/>
                <w:i/>
                <w:noProof/>
                <w:color w:val="000000"/>
                <w:sz w:val="15"/>
                <w:szCs w:val="15"/>
                <w:lang w:eastAsia="en-AU"/>
              </w:rPr>
            </w:pPr>
            <w:r w:rsidRPr="002076F3">
              <w:rPr>
                <w:rFonts w:cs="Arial"/>
                <w:noProof/>
                <w:sz w:val="15"/>
                <w:szCs w:val="15"/>
              </w:rPr>
              <mc:AlternateContent>
                <mc:Choice Requires="wpg">
                  <w:drawing>
                    <wp:inline distT="0" distB="0" distL="0" distR="0" wp14:anchorId="6B1F8AAD" wp14:editId="3417F606">
                      <wp:extent cx="102911" cy="72000"/>
                      <wp:effectExtent l="0" t="0" r="0" b="4445"/>
                      <wp:docPr id="1279" name="Group 127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2911" cy="72000"/>
                                <a:chOff x="0" y="0"/>
                                <a:chExt cx="255" cy="182"/>
                              </a:xfrm>
                              <a:solidFill>
                                <a:srgbClr val="94C634"/>
                              </a:solidFill>
                            </wpg:grpSpPr>
                            <wps:wsp>
                              <wps:cNvPr id="788" name="Freeform 63"/>
                              <wps:cNvSpPr>
                                <a:spLocks/>
                              </wps:cNvSpPr>
                              <wps:spPr bwMode="auto">
                                <a:xfrm>
                                  <a:off x="0" y="0"/>
                                  <a:ext cx="255" cy="182"/>
                                </a:xfrm>
                                <a:custGeom>
                                  <a:avLst/>
                                  <a:gdLst>
                                    <a:gd name="T0" fmla="*/ 25 w 255"/>
                                    <a:gd name="T1" fmla="*/ 181 h 182"/>
                                    <a:gd name="T2" fmla="*/ 5 w 255"/>
                                    <a:gd name="T3" fmla="*/ 175 h 182"/>
                                    <a:gd name="T4" fmla="*/ 0 w 255"/>
                                    <a:gd name="T5" fmla="*/ 165 h 182"/>
                                    <a:gd name="T6" fmla="*/ 2 w 255"/>
                                    <a:gd name="T7" fmla="*/ 155 h 182"/>
                                    <a:gd name="T8" fmla="*/ 45 w 255"/>
                                    <a:gd name="T9" fmla="*/ 13 h 182"/>
                                    <a:gd name="T10" fmla="*/ 47 w 255"/>
                                    <a:gd name="T11" fmla="*/ 5 h 182"/>
                                    <a:gd name="T12" fmla="*/ 55 w 255"/>
                                    <a:gd name="T13" fmla="*/ 0 h 182"/>
                                    <a:gd name="T14" fmla="*/ 72 w 255"/>
                                    <a:gd name="T15" fmla="*/ 0 h 182"/>
                                    <a:gd name="T16" fmla="*/ 79 w 255"/>
                                    <a:gd name="T17" fmla="*/ 5 h 182"/>
                                    <a:gd name="T18" fmla="*/ 81 w 255"/>
                                    <a:gd name="T19" fmla="*/ 12 h 182"/>
                                    <a:gd name="T20" fmla="*/ 103 w 255"/>
                                    <a:gd name="T21" fmla="*/ 82 h 182"/>
                                    <a:gd name="T22" fmla="*/ 64 w 255"/>
                                    <a:gd name="T23" fmla="*/ 82 h 182"/>
                                    <a:gd name="T24" fmla="*/ 39 w 255"/>
                                    <a:gd name="T25" fmla="*/ 165 h 182"/>
                                    <a:gd name="T26" fmla="*/ 35 w 255"/>
                                    <a:gd name="T27" fmla="*/ 175 h 182"/>
                                    <a:gd name="T28" fmla="*/ 25 w 255"/>
                                    <a:gd name="T29" fmla="*/ 181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55" h="182">
                                      <a:moveTo>
                                        <a:pt x="25" y="181"/>
                                      </a:moveTo>
                                      <a:lnTo>
                                        <a:pt x="5" y="175"/>
                                      </a:lnTo>
                                      <a:lnTo>
                                        <a:pt x="0" y="165"/>
                                      </a:lnTo>
                                      <a:lnTo>
                                        <a:pt x="2" y="155"/>
                                      </a:lnTo>
                                      <a:lnTo>
                                        <a:pt x="45" y="13"/>
                                      </a:lnTo>
                                      <a:lnTo>
                                        <a:pt x="47" y="5"/>
                                      </a:lnTo>
                                      <a:lnTo>
                                        <a:pt x="55" y="0"/>
                                      </a:lnTo>
                                      <a:lnTo>
                                        <a:pt x="72" y="0"/>
                                      </a:lnTo>
                                      <a:lnTo>
                                        <a:pt x="79" y="5"/>
                                      </a:lnTo>
                                      <a:lnTo>
                                        <a:pt x="81" y="12"/>
                                      </a:lnTo>
                                      <a:lnTo>
                                        <a:pt x="103" y="82"/>
                                      </a:lnTo>
                                      <a:lnTo>
                                        <a:pt x="64" y="82"/>
                                      </a:lnTo>
                                      <a:lnTo>
                                        <a:pt x="39" y="165"/>
                                      </a:lnTo>
                                      <a:lnTo>
                                        <a:pt x="35" y="175"/>
                                      </a:lnTo>
                                      <a:lnTo>
                                        <a:pt x="2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9" name="Freeform 64"/>
                              <wps:cNvSpPr>
                                <a:spLocks/>
                              </wps:cNvSpPr>
                              <wps:spPr bwMode="auto">
                                <a:xfrm>
                                  <a:off x="0" y="0"/>
                                  <a:ext cx="255" cy="182"/>
                                </a:xfrm>
                                <a:custGeom>
                                  <a:avLst/>
                                  <a:gdLst>
                                    <a:gd name="T0" fmla="*/ 151 w 255"/>
                                    <a:gd name="T1" fmla="*/ 182 h 182"/>
                                    <a:gd name="T2" fmla="*/ 132 w 255"/>
                                    <a:gd name="T3" fmla="*/ 176 h 182"/>
                                    <a:gd name="T4" fmla="*/ 127 w 255"/>
                                    <a:gd name="T5" fmla="*/ 168 h 182"/>
                                    <a:gd name="T6" fmla="*/ 129 w 255"/>
                                    <a:gd name="T7" fmla="*/ 163 h 182"/>
                                    <a:gd name="T8" fmla="*/ 128 w 255"/>
                                    <a:gd name="T9" fmla="*/ 158 h 182"/>
                                    <a:gd name="T10" fmla="*/ 129 w 255"/>
                                    <a:gd name="T11" fmla="*/ 156 h 182"/>
                                    <a:gd name="T12" fmla="*/ 171 w 255"/>
                                    <a:gd name="T13" fmla="*/ 15 h 182"/>
                                    <a:gd name="T14" fmla="*/ 174 w 255"/>
                                    <a:gd name="T15" fmla="*/ 6 h 182"/>
                                    <a:gd name="T16" fmla="*/ 181 w 255"/>
                                    <a:gd name="T17" fmla="*/ 1 h 182"/>
                                    <a:gd name="T18" fmla="*/ 197 w 255"/>
                                    <a:gd name="T19" fmla="*/ 1 h 182"/>
                                    <a:gd name="T20" fmla="*/ 205 w 255"/>
                                    <a:gd name="T21" fmla="*/ 6 h 182"/>
                                    <a:gd name="T22" fmla="*/ 207 w 255"/>
                                    <a:gd name="T23" fmla="*/ 14 h 182"/>
                                    <a:gd name="T24" fmla="*/ 229 w 255"/>
                                    <a:gd name="T25" fmla="*/ 83 h 182"/>
                                    <a:gd name="T26" fmla="*/ 189 w 255"/>
                                    <a:gd name="T27" fmla="*/ 83 h 182"/>
                                    <a:gd name="T28" fmla="*/ 165 w 255"/>
                                    <a:gd name="T29" fmla="*/ 166 h 182"/>
                                    <a:gd name="T30" fmla="*/ 162 w 255"/>
                                    <a:gd name="T31" fmla="*/ 176 h 182"/>
                                    <a:gd name="T32" fmla="*/ 151 w 255"/>
                                    <a:gd name="T33"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5" h="182">
                                      <a:moveTo>
                                        <a:pt x="151" y="182"/>
                                      </a:moveTo>
                                      <a:lnTo>
                                        <a:pt x="132" y="176"/>
                                      </a:lnTo>
                                      <a:lnTo>
                                        <a:pt x="127" y="168"/>
                                      </a:lnTo>
                                      <a:lnTo>
                                        <a:pt x="129" y="163"/>
                                      </a:lnTo>
                                      <a:lnTo>
                                        <a:pt x="128" y="158"/>
                                      </a:lnTo>
                                      <a:lnTo>
                                        <a:pt x="129" y="156"/>
                                      </a:lnTo>
                                      <a:lnTo>
                                        <a:pt x="171" y="15"/>
                                      </a:lnTo>
                                      <a:lnTo>
                                        <a:pt x="174" y="6"/>
                                      </a:lnTo>
                                      <a:lnTo>
                                        <a:pt x="181" y="1"/>
                                      </a:lnTo>
                                      <a:lnTo>
                                        <a:pt x="197" y="1"/>
                                      </a:lnTo>
                                      <a:lnTo>
                                        <a:pt x="205" y="6"/>
                                      </a:lnTo>
                                      <a:lnTo>
                                        <a:pt x="207" y="14"/>
                                      </a:lnTo>
                                      <a:lnTo>
                                        <a:pt x="229" y="83"/>
                                      </a:lnTo>
                                      <a:lnTo>
                                        <a:pt x="189" y="83"/>
                                      </a:lnTo>
                                      <a:lnTo>
                                        <a:pt x="165" y="166"/>
                                      </a:lnTo>
                                      <a:lnTo>
                                        <a:pt x="162" y="176"/>
                                      </a:lnTo>
                                      <a:lnTo>
                                        <a:pt x="151" y="1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0" name="Freeform 65"/>
                              <wps:cNvSpPr>
                                <a:spLocks/>
                              </wps:cNvSpPr>
                              <wps:spPr bwMode="auto">
                                <a:xfrm>
                                  <a:off x="0" y="0"/>
                                  <a:ext cx="255" cy="182"/>
                                </a:xfrm>
                                <a:custGeom>
                                  <a:avLst/>
                                  <a:gdLst>
                                    <a:gd name="T0" fmla="*/ 110 w 255"/>
                                    <a:gd name="T1" fmla="*/ 179 h 182"/>
                                    <a:gd name="T2" fmla="*/ 100 w 255"/>
                                    <a:gd name="T3" fmla="*/ 179 h 182"/>
                                    <a:gd name="T4" fmla="*/ 93 w 255"/>
                                    <a:gd name="T5" fmla="*/ 174 h 182"/>
                                    <a:gd name="T6" fmla="*/ 90 w 255"/>
                                    <a:gd name="T7" fmla="*/ 166 h 182"/>
                                    <a:gd name="T8" fmla="*/ 64 w 255"/>
                                    <a:gd name="T9" fmla="*/ 82 h 182"/>
                                    <a:gd name="T10" fmla="*/ 103 w 255"/>
                                    <a:gd name="T11" fmla="*/ 82 h 182"/>
                                    <a:gd name="T12" fmla="*/ 126 w 255"/>
                                    <a:gd name="T13" fmla="*/ 153 h 182"/>
                                    <a:gd name="T14" fmla="*/ 128 w 255"/>
                                    <a:gd name="T15" fmla="*/ 158 h 182"/>
                                    <a:gd name="T16" fmla="*/ 125 w 255"/>
                                    <a:gd name="T17" fmla="*/ 165 h 182"/>
                                    <a:gd name="T18" fmla="*/ 127 w 255"/>
                                    <a:gd name="T19" fmla="*/ 168 h 182"/>
                                    <a:gd name="T20" fmla="*/ 124 w 255"/>
                                    <a:gd name="T21" fmla="*/ 174 h 182"/>
                                    <a:gd name="T22" fmla="*/ 114 w 255"/>
                                    <a:gd name="T23" fmla="*/ 177 h 182"/>
                                    <a:gd name="T24" fmla="*/ 110 w 255"/>
                                    <a:gd name="T25"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5" h="182">
                                      <a:moveTo>
                                        <a:pt x="110" y="179"/>
                                      </a:moveTo>
                                      <a:lnTo>
                                        <a:pt x="100" y="179"/>
                                      </a:lnTo>
                                      <a:lnTo>
                                        <a:pt x="93" y="174"/>
                                      </a:lnTo>
                                      <a:lnTo>
                                        <a:pt x="90" y="166"/>
                                      </a:lnTo>
                                      <a:lnTo>
                                        <a:pt x="64" y="82"/>
                                      </a:lnTo>
                                      <a:lnTo>
                                        <a:pt x="103" y="82"/>
                                      </a:lnTo>
                                      <a:lnTo>
                                        <a:pt x="126" y="153"/>
                                      </a:lnTo>
                                      <a:lnTo>
                                        <a:pt x="128" y="158"/>
                                      </a:lnTo>
                                      <a:lnTo>
                                        <a:pt x="125" y="165"/>
                                      </a:lnTo>
                                      <a:lnTo>
                                        <a:pt x="127" y="168"/>
                                      </a:lnTo>
                                      <a:lnTo>
                                        <a:pt x="124" y="174"/>
                                      </a:lnTo>
                                      <a:lnTo>
                                        <a:pt x="114" y="177"/>
                                      </a:lnTo>
                                      <a:lnTo>
                                        <a:pt x="11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1" name="Freeform 66"/>
                              <wps:cNvSpPr>
                                <a:spLocks/>
                              </wps:cNvSpPr>
                              <wps:spPr bwMode="auto">
                                <a:xfrm>
                                  <a:off x="0" y="0"/>
                                  <a:ext cx="255" cy="182"/>
                                </a:xfrm>
                                <a:custGeom>
                                  <a:avLst/>
                                  <a:gdLst>
                                    <a:gd name="T0" fmla="*/ 235 w 255"/>
                                    <a:gd name="T1" fmla="*/ 179 h 182"/>
                                    <a:gd name="T2" fmla="*/ 225 w 255"/>
                                    <a:gd name="T3" fmla="*/ 179 h 182"/>
                                    <a:gd name="T4" fmla="*/ 219 w 255"/>
                                    <a:gd name="T5" fmla="*/ 174 h 182"/>
                                    <a:gd name="T6" fmla="*/ 215 w 255"/>
                                    <a:gd name="T7" fmla="*/ 166 h 182"/>
                                    <a:gd name="T8" fmla="*/ 189 w 255"/>
                                    <a:gd name="T9" fmla="*/ 83 h 182"/>
                                    <a:gd name="T10" fmla="*/ 229 w 255"/>
                                    <a:gd name="T11" fmla="*/ 83 h 182"/>
                                    <a:gd name="T12" fmla="*/ 252 w 255"/>
                                    <a:gd name="T13" fmla="*/ 155 h 182"/>
                                    <a:gd name="T14" fmla="*/ 255 w 255"/>
                                    <a:gd name="T15" fmla="*/ 165 h 182"/>
                                    <a:gd name="T16" fmla="*/ 250 w 255"/>
                                    <a:gd name="T17" fmla="*/ 175 h 182"/>
                                    <a:gd name="T18" fmla="*/ 242 w 255"/>
                                    <a:gd name="T19" fmla="*/ 178 h 182"/>
                                    <a:gd name="T20" fmla="*/ 237 w 255"/>
                                    <a:gd name="T21" fmla="*/ 178 h 182"/>
                                    <a:gd name="T22" fmla="*/ 235 w 255"/>
                                    <a:gd name="T23"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5" h="182">
                                      <a:moveTo>
                                        <a:pt x="235" y="179"/>
                                      </a:moveTo>
                                      <a:lnTo>
                                        <a:pt x="225" y="179"/>
                                      </a:lnTo>
                                      <a:lnTo>
                                        <a:pt x="219" y="174"/>
                                      </a:lnTo>
                                      <a:lnTo>
                                        <a:pt x="215" y="166"/>
                                      </a:lnTo>
                                      <a:lnTo>
                                        <a:pt x="189" y="83"/>
                                      </a:lnTo>
                                      <a:lnTo>
                                        <a:pt x="229" y="83"/>
                                      </a:lnTo>
                                      <a:lnTo>
                                        <a:pt x="252" y="155"/>
                                      </a:lnTo>
                                      <a:lnTo>
                                        <a:pt x="255" y="165"/>
                                      </a:lnTo>
                                      <a:lnTo>
                                        <a:pt x="250" y="175"/>
                                      </a:lnTo>
                                      <a:lnTo>
                                        <a:pt x="242" y="178"/>
                                      </a:lnTo>
                                      <a:lnTo>
                                        <a:pt x="237" y="178"/>
                                      </a:lnTo>
                                      <a:lnTo>
                                        <a:pt x="23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2" name="Freeform 67"/>
                              <wps:cNvSpPr>
                                <a:spLocks/>
                              </wps:cNvSpPr>
                              <wps:spPr bwMode="auto">
                                <a:xfrm>
                                  <a:off x="0" y="0"/>
                                  <a:ext cx="255" cy="182"/>
                                </a:xfrm>
                                <a:custGeom>
                                  <a:avLst/>
                                  <a:gdLst>
                                    <a:gd name="T0" fmla="*/ 75 w 255"/>
                                    <a:gd name="T1" fmla="*/ 179 h 182"/>
                                    <a:gd name="T2" fmla="*/ 54 w 255"/>
                                    <a:gd name="T3" fmla="*/ 179 h 182"/>
                                    <a:gd name="T4" fmla="*/ 46 w 255"/>
                                    <a:gd name="T5" fmla="*/ 170 h 182"/>
                                    <a:gd name="T6" fmla="*/ 46 w 255"/>
                                    <a:gd name="T7" fmla="*/ 150 h 182"/>
                                    <a:gd name="T8" fmla="*/ 54 w 255"/>
                                    <a:gd name="T9" fmla="*/ 141 h 182"/>
                                    <a:gd name="T10" fmla="*/ 75 w 255"/>
                                    <a:gd name="T11" fmla="*/ 141 h 182"/>
                                    <a:gd name="T12" fmla="*/ 84 w 255"/>
                                    <a:gd name="T13" fmla="*/ 150 h 182"/>
                                    <a:gd name="T14" fmla="*/ 84 w 255"/>
                                    <a:gd name="T15" fmla="*/ 170 h 182"/>
                                    <a:gd name="T16" fmla="*/ 75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75" y="179"/>
                                      </a:moveTo>
                                      <a:lnTo>
                                        <a:pt x="54" y="179"/>
                                      </a:lnTo>
                                      <a:lnTo>
                                        <a:pt x="46" y="170"/>
                                      </a:lnTo>
                                      <a:lnTo>
                                        <a:pt x="46" y="150"/>
                                      </a:lnTo>
                                      <a:lnTo>
                                        <a:pt x="54" y="141"/>
                                      </a:lnTo>
                                      <a:lnTo>
                                        <a:pt x="75" y="141"/>
                                      </a:lnTo>
                                      <a:lnTo>
                                        <a:pt x="84" y="150"/>
                                      </a:lnTo>
                                      <a:lnTo>
                                        <a:pt x="84" y="170"/>
                                      </a:lnTo>
                                      <a:lnTo>
                                        <a:pt x="7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3" name="Freeform 68"/>
                              <wps:cNvSpPr>
                                <a:spLocks/>
                              </wps:cNvSpPr>
                              <wps:spPr bwMode="auto">
                                <a:xfrm>
                                  <a:off x="0" y="0"/>
                                  <a:ext cx="255" cy="182"/>
                                </a:xfrm>
                                <a:custGeom>
                                  <a:avLst/>
                                  <a:gdLst>
                                    <a:gd name="T0" fmla="*/ 200 w 255"/>
                                    <a:gd name="T1" fmla="*/ 179 h 182"/>
                                    <a:gd name="T2" fmla="*/ 179 w 255"/>
                                    <a:gd name="T3" fmla="*/ 179 h 182"/>
                                    <a:gd name="T4" fmla="*/ 170 w 255"/>
                                    <a:gd name="T5" fmla="*/ 170 h 182"/>
                                    <a:gd name="T6" fmla="*/ 170 w 255"/>
                                    <a:gd name="T7" fmla="*/ 150 h 182"/>
                                    <a:gd name="T8" fmla="*/ 179 w 255"/>
                                    <a:gd name="T9" fmla="*/ 141 h 182"/>
                                    <a:gd name="T10" fmla="*/ 200 w 255"/>
                                    <a:gd name="T11" fmla="*/ 141 h 182"/>
                                    <a:gd name="T12" fmla="*/ 208 w 255"/>
                                    <a:gd name="T13" fmla="*/ 150 h 182"/>
                                    <a:gd name="T14" fmla="*/ 208 w 255"/>
                                    <a:gd name="T15" fmla="*/ 170 h 182"/>
                                    <a:gd name="T16" fmla="*/ 200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200" y="179"/>
                                      </a:moveTo>
                                      <a:lnTo>
                                        <a:pt x="179" y="179"/>
                                      </a:lnTo>
                                      <a:lnTo>
                                        <a:pt x="170" y="170"/>
                                      </a:lnTo>
                                      <a:lnTo>
                                        <a:pt x="170" y="150"/>
                                      </a:lnTo>
                                      <a:lnTo>
                                        <a:pt x="179" y="141"/>
                                      </a:lnTo>
                                      <a:lnTo>
                                        <a:pt x="200" y="141"/>
                                      </a:lnTo>
                                      <a:lnTo>
                                        <a:pt x="208" y="150"/>
                                      </a:lnTo>
                                      <a:lnTo>
                                        <a:pt x="208" y="170"/>
                                      </a:lnTo>
                                      <a:lnTo>
                                        <a:pt x="20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4" name="Freeform 69"/>
                              <wps:cNvSpPr>
                                <a:spLocks/>
                              </wps:cNvSpPr>
                              <wps:spPr bwMode="auto">
                                <a:xfrm>
                                  <a:off x="0" y="0"/>
                                  <a:ext cx="255" cy="182"/>
                                </a:xfrm>
                                <a:custGeom>
                                  <a:avLst/>
                                  <a:gdLst>
                                    <a:gd name="T0" fmla="*/ 127 w 255"/>
                                    <a:gd name="T1" fmla="*/ 168 h 182"/>
                                    <a:gd name="T2" fmla="*/ 125 w 255"/>
                                    <a:gd name="T3" fmla="*/ 165 h 182"/>
                                    <a:gd name="T4" fmla="*/ 128 w 255"/>
                                    <a:gd name="T5" fmla="*/ 158 h 182"/>
                                    <a:gd name="T6" fmla="*/ 129 w 255"/>
                                    <a:gd name="T7" fmla="*/ 163 h 182"/>
                                    <a:gd name="T8" fmla="*/ 127 w 255"/>
                                    <a:gd name="T9" fmla="*/ 168 h 182"/>
                                  </a:gdLst>
                                  <a:ahLst/>
                                  <a:cxnLst>
                                    <a:cxn ang="0">
                                      <a:pos x="T0" y="T1"/>
                                    </a:cxn>
                                    <a:cxn ang="0">
                                      <a:pos x="T2" y="T3"/>
                                    </a:cxn>
                                    <a:cxn ang="0">
                                      <a:pos x="T4" y="T5"/>
                                    </a:cxn>
                                    <a:cxn ang="0">
                                      <a:pos x="T6" y="T7"/>
                                    </a:cxn>
                                    <a:cxn ang="0">
                                      <a:pos x="T8" y="T9"/>
                                    </a:cxn>
                                  </a:cxnLst>
                                  <a:rect l="0" t="0" r="r" b="b"/>
                                  <a:pathLst>
                                    <a:path w="255" h="182">
                                      <a:moveTo>
                                        <a:pt x="127" y="168"/>
                                      </a:moveTo>
                                      <a:lnTo>
                                        <a:pt x="125" y="165"/>
                                      </a:lnTo>
                                      <a:lnTo>
                                        <a:pt x="128" y="158"/>
                                      </a:lnTo>
                                      <a:lnTo>
                                        <a:pt x="129" y="163"/>
                                      </a:lnTo>
                                      <a:lnTo>
                                        <a:pt x="127" y="16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5" name="Freeform 70"/>
                              <wps:cNvSpPr>
                                <a:spLocks/>
                              </wps:cNvSpPr>
                              <wps:spPr bwMode="auto">
                                <a:xfrm>
                                  <a:off x="0" y="0"/>
                                  <a:ext cx="255" cy="182"/>
                                </a:xfrm>
                                <a:custGeom>
                                  <a:avLst/>
                                  <a:gdLst>
                                    <a:gd name="T0" fmla="*/ 240 w 255"/>
                                    <a:gd name="T1" fmla="*/ 179 h 182"/>
                                    <a:gd name="T2" fmla="*/ 237 w 255"/>
                                    <a:gd name="T3" fmla="*/ 178 h 182"/>
                                    <a:gd name="T4" fmla="*/ 242 w 255"/>
                                    <a:gd name="T5" fmla="*/ 178 h 182"/>
                                    <a:gd name="T6" fmla="*/ 240 w 255"/>
                                    <a:gd name="T7" fmla="*/ 179 h 182"/>
                                  </a:gdLst>
                                  <a:ahLst/>
                                  <a:cxnLst>
                                    <a:cxn ang="0">
                                      <a:pos x="T0" y="T1"/>
                                    </a:cxn>
                                    <a:cxn ang="0">
                                      <a:pos x="T2" y="T3"/>
                                    </a:cxn>
                                    <a:cxn ang="0">
                                      <a:pos x="T4" y="T5"/>
                                    </a:cxn>
                                    <a:cxn ang="0">
                                      <a:pos x="T6" y="T7"/>
                                    </a:cxn>
                                  </a:cxnLst>
                                  <a:rect l="0" t="0" r="r" b="b"/>
                                  <a:pathLst>
                                    <a:path w="255" h="182">
                                      <a:moveTo>
                                        <a:pt x="240" y="179"/>
                                      </a:moveTo>
                                      <a:lnTo>
                                        <a:pt x="237" y="178"/>
                                      </a:lnTo>
                                      <a:lnTo>
                                        <a:pt x="242" y="178"/>
                                      </a:lnTo>
                                      <a:lnTo>
                                        <a:pt x="24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3F2FA7F" id="Group 1279" o:spid="_x0000_s1026" style="width:8.1pt;height:5.65pt;mso-position-horizontal-relative:char;mso-position-vertical-relative:line" coordsize="2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">
                      <o:lock v:ext="edit" aspectratio="t"/>
                      <v:shape id="Freeform 63" o:spid="_x0000_s1027"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" path="m25,181l5,175,,165,2,155,45,13,47,5,55,,72,r7,5l81,12r22,70l64,82,39,165r-4,10l25,181xe" filled="f" stroked="f">
                        <v:path arrowok="t" o:connecttype="custom" o:connectlocs="25,181;5,175;0,165;2,155;45,13;47,5;55,0;72,0;79,5;81,12;103,82;64,82;39,165;35,175;25,181" o:connectangles="0,0,0,0,0,0,0,0,0,0,0,0,0,0,0"/>
                      </v:shape>
                      <v:shape id="Freeform 64" o:spid="_x0000_s1028"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" path="m151,182r-19,-6l127,168r2,-5l128,158r1,-2l171,15r3,-9l181,1r16,l205,6r2,8l229,83r-40,l165,166r-3,10l151,182xe" filled="f" stroked="f">
                        <v:path arrowok="t" o:connecttype="custom" o:connectlocs="151,182;132,176;127,168;129,163;128,158;129,156;171,15;174,6;181,1;197,1;205,6;207,14;229,83;189,83;165,166;162,176;151,182" o:connectangles="0,0,0,0,0,0,0,0,0,0,0,0,0,0,0,0,0"/>
                      </v:shape>
                      <v:shape id="Freeform 65" o:spid="_x0000_s1029"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" path="m110,179r-10,l93,174r-3,-8l64,82r39,l126,153r2,5l125,165r2,3l124,174r-10,3l110,179xe" filled="f" stroked="f">
                        <v:path arrowok="t" o:connecttype="custom" o:connectlocs="110,179;100,179;93,174;90,166;64,82;103,82;126,153;128,158;125,165;127,168;124,174;114,177;110,179" o:connectangles="0,0,0,0,0,0,0,0,0,0,0,0,0"/>
                      </v:shape>
                      <v:shape id="Freeform 66" o:spid="_x0000_s1030"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" path="m235,179r-10,l219,174r-4,-8l189,83r40,l252,155r3,10l250,175r-8,3l237,178r-2,1xe" filled="f" stroked="f">
                        <v:path arrowok="t" o:connecttype="custom" o:connectlocs="235,179;225,179;219,174;215,166;189,83;229,83;252,155;255,165;250,175;242,178;237,178;235,179" o:connectangles="0,0,0,0,0,0,0,0,0,0,0,0"/>
                      </v:shape>
                      <v:shape id="Freeform 67" o:spid="_x0000_s1031"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" path="m75,179r-21,l46,170r,-20l54,141r21,l84,150r,20l75,179xe" filled="f" stroked="f">
                        <v:path arrowok="t" o:connecttype="custom" o:connectlocs="75,179;54,179;46,170;46,150;54,141;75,141;84,150;84,170;75,179" o:connectangles="0,0,0,0,0,0,0,0,0"/>
                      </v:shape>
                      <v:shape id="Freeform 68" o:spid="_x0000_s1032"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" path="m200,179r-21,l170,170r,-20l179,141r21,l208,150r,20l200,179xe" filled="f" stroked="f">
                        <v:path arrowok="t" o:connecttype="custom" o:connectlocs="200,179;179,179;170,170;170,150;179,141;200,141;208,150;208,170;200,179" o:connectangles="0,0,0,0,0,0,0,0,0"/>
                      </v:shape>
                      <v:shape id="Freeform 69" o:spid="_x0000_s1033"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" path="m127,168r-2,-3l128,158r1,5l127,168xe" filled="f" stroked="f">
                        <v:path arrowok="t" o:connecttype="custom" o:connectlocs="127,168;125,165;128,158;129,163;127,168" o:connectangles="0,0,0,0,0"/>
                      </v:shape>
                      <v:shape id="Freeform 70" o:spid="_x0000_s1034"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" path="m240,179r-3,-1l242,178r-2,1xe" filled="f" stroked="f">
                        <v:path arrowok="t" o:connecttype="custom" o:connectlocs="240,179;237,178;242,178;240,179" o:connectangles="0,0,0,0"/>
                      </v:shape>
                      <w10:anchorlock/>
                    </v:group>
                  </w:pict>
                </mc:Fallback>
              </mc:AlternateContent>
            </w:r>
          </w:p>
        </w:tc>
        <w:tc>
          <w:tcPr>
            <w:tcW w:w="4536" w:type="dxa"/>
            <w:tcBorders>
              <w:top w:val="nil"/>
              <w:left w:val="nil"/>
              <w:bottom w:val="nil"/>
              <w:right w:val="nil"/>
            </w:tcBorders>
            <w:shd w:val="clear" w:color="auto" w:fill="F2F2F2" w:themeFill="background1" w:themeFillShade="F2"/>
            <w:vAlign w:val="center"/>
          </w:tcPr>
          <w:p w:rsidR="005E2A75" w:rsidRPr="002076F3" w:rsidRDefault="005E2A75" w:rsidP="00335DC5">
            <w:pPr>
              <w:spacing w:after="0" w:line="240" w:lineRule="auto"/>
              <w:rPr>
                <w:rFonts w:eastAsia="SimSun" w:cs="Arial"/>
                <w:i/>
                <w:noProof/>
                <w:color w:val="000000"/>
                <w:sz w:val="15"/>
                <w:szCs w:val="15"/>
                <w:lang w:eastAsia="en-AU"/>
              </w:rPr>
            </w:pPr>
            <w:r w:rsidRPr="002076F3">
              <w:rPr>
                <w:rFonts w:eastAsia="SimSun" w:cs="Arial"/>
                <w:noProof/>
                <w:color w:val="000000"/>
                <w:sz w:val="15"/>
                <w:szCs w:val="15"/>
                <w:lang w:eastAsia="en-AU"/>
              </w:rPr>
              <w:t>Asia and Australia’s engagement with Asia</w:t>
            </w:r>
          </w:p>
        </w:tc>
      </w:tr>
      <w:tr w:rsidR="00E02FF7" w:rsidRPr="002076F3" w:rsidTr="001F46ED">
        <w:trPr>
          <w:cantSplit/>
          <w:trHeight w:val="284"/>
        </w:trPr>
        <w:tc>
          <w:tcPr>
            <w:tcW w:w="567" w:type="dxa"/>
            <w:tcBorders>
              <w:top w:val="nil"/>
              <w:left w:val="nil"/>
              <w:bottom w:val="nil"/>
              <w:right w:val="nil"/>
            </w:tcBorders>
            <w:shd w:val="clear" w:color="auto" w:fill="F2F2F2" w:themeFill="background1" w:themeFillShade="F2"/>
            <w:tcMar>
              <w:left w:w="57" w:type="dxa"/>
              <w:right w:w="57" w:type="dxa"/>
            </w:tcMar>
            <w:vAlign w:val="center"/>
          </w:tcPr>
          <w:p w:rsidR="00E02FF7" w:rsidRPr="002076F3" w:rsidRDefault="00905198" w:rsidP="001241C1">
            <w:pPr>
              <w:tabs>
                <w:tab w:val="left" w:pos="284"/>
              </w:tabs>
              <w:spacing w:before="30" w:after="30" w:line="240" w:lineRule="auto"/>
              <w:rPr>
                <w:rFonts w:eastAsia="SimSun" w:cs="Arial"/>
                <w:color w:val="000000"/>
                <w:sz w:val="15"/>
                <w:szCs w:val="15"/>
                <w:lang w:eastAsia="en-US"/>
              </w:rPr>
            </w:pPr>
            <w:r w:rsidRPr="002076F3">
              <w:rPr>
                <w:noProof/>
                <w:sz w:val="15"/>
                <w:szCs w:val="15"/>
              </w:rPr>
              <mc:AlternateContent>
                <mc:Choice Requires="wpg">
                  <w:drawing>
                    <wp:inline distT="0" distB="0" distL="0" distR="0" wp14:anchorId="4E40100C" wp14:editId="0AB4850A">
                      <wp:extent cx="102744" cy="108000"/>
                      <wp:effectExtent l="0" t="0" r="0" b="0"/>
                      <wp:docPr id="1158" name="Group 115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2744" cy="108000"/>
                                <a:chOff x="0" y="0"/>
                                <a:chExt cx="247" cy="251"/>
                              </a:xfrm>
                              <a:solidFill>
                                <a:srgbClr val="94C634"/>
                              </a:solidFill>
                            </wpg:grpSpPr>
                            <wps:wsp>
                              <wps:cNvPr id="1159" name="Freeform 47"/>
                              <wps:cNvSpPr>
                                <a:spLocks/>
                              </wps:cNvSpPr>
                              <wps:spPr bwMode="auto">
                                <a:xfrm>
                                  <a:off x="0" y="0"/>
                                  <a:ext cx="247" cy="251"/>
                                </a:xfrm>
                                <a:custGeom>
                                  <a:avLst/>
                                  <a:gdLst>
                                    <a:gd name="T0" fmla="*/ 36 w 247"/>
                                    <a:gd name="T1" fmla="*/ 230 h 251"/>
                                    <a:gd name="T2" fmla="*/ 10 w 247"/>
                                    <a:gd name="T3" fmla="*/ 230 h 251"/>
                                    <a:gd name="T4" fmla="*/ 0 w 247"/>
                                    <a:gd name="T5" fmla="*/ 220 h 251"/>
                                    <a:gd name="T6" fmla="*/ 0 w 247"/>
                                    <a:gd name="T7" fmla="*/ 194 h 251"/>
                                    <a:gd name="T8" fmla="*/ 10 w 247"/>
                                    <a:gd name="T9" fmla="*/ 184 h 251"/>
                                    <a:gd name="T10" fmla="*/ 36 w 247"/>
                                    <a:gd name="T11" fmla="*/ 184 h 251"/>
                                    <a:gd name="T12" fmla="*/ 46 w 247"/>
                                    <a:gd name="T13" fmla="*/ 194 h 251"/>
                                    <a:gd name="T14" fmla="*/ 46 w 247"/>
                                    <a:gd name="T15" fmla="*/ 220 h 251"/>
                                    <a:gd name="T16" fmla="*/ 36 w 247"/>
                                    <a:gd name="T17" fmla="*/ 230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230"/>
                                      </a:moveTo>
                                      <a:lnTo>
                                        <a:pt x="10" y="230"/>
                                      </a:lnTo>
                                      <a:lnTo>
                                        <a:pt x="0" y="220"/>
                                      </a:lnTo>
                                      <a:lnTo>
                                        <a:pt x="0" y="194"/>
                                      </a:lnTo>
                                      <a:lnTo>
                                        <a:pt x="10" y="184"/>
                                      </a:lnTo>
                                      <a:lnTo>
                                        <a:pt x="36" y="184"/>
                                      </a:lnTo>
                                      <a:lnTo>
                                        <a:pt x="46" y="194"/>
                                      </a:lnTo>
                                      <a:lnTo>
                                        <a:pt x="46" y="220"/>
                                      </a:lnTo>
                                      <a:lnTo>
                                        <a:pt x="36"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0" name="Freeform 48"/>
                              <wps:cNvSpPr>
                                <a:spLocks/>
                              </wps:cNvSpPr>
                              <wps:spPr bwMode="auto">
                                <a:xfrm>
                                  <a:off x="0" y="0"/>
                                  <a:ext cx="247" cy="251"/>
                                </a:xfrm>
                                <a:custGeom>
                                  <a:avLst/>
                                  <a:gdLst>
                                    <a:gd name="T0" fmla="*/ 219 w 247"/>
                                    <a:gd name="T1" fmla="*/ 49 h 251"/>
                                    <a:gd name="T2" fmla="*/ 194 w 247"/>
                                    <a:gd name="T3" fmla="*/ 49 h 251"/>
                                    <a:gd name="T4" fmla="*/ 183 w 247"/>
                                    <a:gd name="T5" fmla="*/ 39 h 251"/>
                                    <a:gd name="T6" fmla="*/ 183 w 247"/>
                                    <a:gd name="T7" fmla="*/ 13 h 251"/>
                                    <a:gd name="T8" fmla="*/ 194 w 247"/>
                                    <a:gd name="T9" fmla="*/ 2 h 251"/>
                                    <a:gd name="T10" fmla="*/ 219 w 247"/>
                                    <a:gd name="T11" fmla="*/ 2 h 251"/>
                                    <a:gd name="T12" fmla="*/ 230 w 247"/>
                                    <a:gd name="T13" fmla="*/ 13 h 251"/>
                                    <a:gd name="T14" fmla="*/ 230 w 247"/>
                                    <a:gd name="T15" fmla="*/ 39 h 251"/>
                                    <a:gd name="T16" fmla="*/ 219 w 247"/>
                                    <a:gd name="T17" fmla="*/ 49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219" y="49"/>
                                      </a:moveTo>
                                      <a:lnTo>
                                        <a:pt x="194" y="49"/>
                                      </a:lnTo>
                                      <a:lnTo>
                                        <a:pt x="183" y="39"/>
                                      </a:lnTo>
                                      <a:lnTo>
                                        <a:pt x="183" y="13"/>
                                      </a:lnTo>
                                      <a:lnTo>
                                        <a:pt x="194" y="2"/>
                                      </a:lnTo>
                                      <a:lnTo>
                                        <a:pt x="219" y="2"/>
                                      </a:lnTo>
                                      <a:lnTo>
                                        <a:pt x="230" y="13"/>
                                      </a:lnTo>
                                      <a:lnTo>
                                        <a:pt x="230" y="39"/>
                                      </a:lnTo>
                                      <a:lnTo>
                                        <a:pt x="219" y="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1" name="Freeform 49"/>
                              <wps:cNvSpPr>
                                <a:spLocks/>
                              </wps:cNvSpPr>
                              <wps:spPr bwMode="auto">
                                <a:xfrm>
                                  <a:off x="0" y="0"/>
                                  <a:ext cx="247" cy="251"/>
                                </a:xfrm>
                                <a:custGeom>
                                  <a:avLst/>
                                  <a:gdLst>
                                    <a:gd name="T0" fmla="*/ 36 w 247"/>
                                    <a:gd name="T1" fmla="*/ 46 h 251"/>
                                    <a:gd name="T2" fmla="*/ 10 w 247"/>
                                    <a:gd name="T3" fmla="*/ 46 h 251"/>
                                    <a:gd name="T4" fmla="*/ 0 w 247"/>
                                    <a:gd name="T5" fmla="*/ 36 h 251"/>
                                    <a:gd name="T6" fmla="*/ 0 w 247"/>
                                    <a:gd name="T7" fmla="*/ 10 h 251"/>
                                    <a:gd name="T8" fmla="*/ 10 w 247"/>
                                    <a:gd name="T9" fmla="*/ 0 h 251"/>
                                    <a:gd name="T10" fmla="*/ 36 w 247"/>
                                    <a:gd name="T11" fmla="*/ 0 h 251"/>
                                    <a:gd name="T12" fmla="*/ 46 w 247"/>
                                    <a:gd name="T13" fmla="*/ 10 h 251"/>
                                    <a:gd name="T14" fmla="*/ 46 w 247"/>
                                    <a:gd name="T15" fmla="*/ 36 h 251"/>
                                    <a:gd name="T16" fmla="*/ 36 w 247"/>
                                    <a:gd name="T17" fmla="*/ 46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46"/>
                                      </a:moveTo>
                                      <a:lnTo>
                                        <a:pt x="10" y="46"/>
                                      </a:lnTo>
                                      <a:lnTo>
                                        <a:pt x="0" y="36"/>
                                      </a:lnTo>
                                      <a:lnTo>
                                        <a:pt x="0" y="10"/>
                                      </a:lnTo>
                                      <a:lnTo>
                                        <a:pt x="10" y="0"/>
                                      </a:lnTo>
                                      <a:lnTo>
                                        <a:pt x="36" y="0"/>
                                      </a:lnTo>
                                      <a:lnTo>
                                        <a:pt x="46" y="10"/>
                                      </a:lnTo>
                                      <a:lnTo>
                                        <a:pt x="46" y="36"/>
                                      </a:lnTo>
                                      <a:lnTo>
                                        <a:pt x="36" y="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2" name="Freeform 50"/>
                              <wps:cNvSpPr>
                                <a:spLocks/>
                              </wps:cNvSpPr>
                              <wps:spPr bwMode="auto">
                                <a:xfrm>
                                  <a:off x="0" y="0"/>
                                  <a:ext cx="247" cy="251"/>
                                </a:xfrm>
                                <a:custGeom>
                                  <a:avLst/>
                                  <a:gdLst>
                                    <a:gd name="T0" fmla="*/ 113 w 247"/>
                                    <a:gd name="T1" fmla="*/ 230 h 251"/>
                                    <a:gd name="T2" fmla="*/ 113 w 247"/>
                                    <a:gd name="T3" fmla="*/ 117 h 251"/>
                                    <a:gd name="T4" fmla="*/ 230 w 247"/>
                                    <a:gd name="T5" fmla="*/ 117 h 251"/>
                                    <a:gd name="T6" fmla="*/ 187 w 247"/>
                                    <a:gd name="T7" fmla="*/ 158 h 251"/>
                                    <a:gd name="T8" fmla="*/ 219 w 247"/>
                                    <a:gd name="T9" fmla="*/ 191 h 251"/>
                                    <a:gd name="T10" fmla="*/ 154 w 247"/>
                                    <a:gd name="T11" fmla="*/ 191 h 251"/>
                                    <a:gd name="T12" fmla="*/ 113 w 247"/>
                                    <a:gd name="T13" fmla="*/ 230 h 251"/>
                                  </a:gdLst>
                                  <a:ahLst/>
                                  <a:cxnLst>
                                    <a:cxn ang="0">
                                      <a:pos x="T0" y="T1"/>
                                    </a:cxn>
                                    <a:cxn ang="0">
                                      <a:pos x="T2" y="T3"/>
                                    </a:cxn>
                                    <a:cxn ang="0">
                                      <a:pos x="T4" y="T5"/>
                                    </a:cxn>
                                    <a:cxn ang="0">
                                      <a:pos x="T6" y="T7"/>
                                    </a:cxn>
                                    <a:cxn ang="0">
                                      <a:pos x="T8" y="T9"/>
                                    </a:cxn>
                                    <a:cxn ang="0">
                                      <a:pos x="T10" y="T11"/>
                                    </a:cxn>
                                    <a:cxn ang="0">
                                      <a:pos x="T12" y="T13"/>
                                    </a:cxn>
                                  </a:cxnLst>
                                  <a:rect l="0" t="0" r="r" b="b"/>
                                  <a:pathLst>
                                    <a:path w="247" h="251">
                                      <a:moveTo>
                                        <a:pt x="113" y="230"/>
                                      </a:moveTo>
                                      <a:lnTo>
                                        <a:pt x="113" y="117"/>
                                      </a:lnTo>
                                      <a:lnTo>
                                        <a:pt x="230" y="117"/>
                                      </a:lnTo>
                                      <a:lnTo>
                                        <a:pt x="187" y="158"/>
                                      </a:lnTo>
                                      <a:lnTo>
                                        <a:pt x="219" y="191"/>
                                      </a:lnTo>
                                      <a:lnTo>
                                        <a:pt x="154" y="191"/>
                                      </a:lnTo>
                                      <a:lnTo>
                                        <a:pt x="113"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3" name="Freeform 51"/>
                              <wps:cNvSpPr>
                                <a:spLocks/>
                              </wps:cNvSpPr>
                              <wps:spPr bwMode="auto">
                                <a:xfrm>
                                  <a:off x="0" y="0"/>
                                  <a:ext cx="247" cy="251"/>
                                </a:xfrm>
                                <a:custGeom>
                                  <a:avLst/>
                                  <a:gdLst>
                                    <a:gd name="T0" fmla="*/ 237 w 247"/>
                                    <a:gd name="T1" fmla="*/ 251 h 251"/>
                                    <a:gd name="T2" fmla="*/ 218 w 247"/>
                                    <a:gd name="T3" fmla="*/ 251 h 251"/>
                                    <a:gd name="T4" fmla="*/ 212 w 247"/>
                                    <a:gd name="T5" fmla="*/ 248 h 251"/>
                                    <a:gd name="T6" fmla="*/ 154 w 247"/>
                                    <a:gd name="T7" fmla="*/ 191 h 251"/>
                                    <a:gd name="T8" fmla="*/ 219 w 247"/>
                                    <a:gd name="T9" fmla="*/ 191 h 251"/>
                                    <a:gd name="T10" fmla="*/ 240 w 247"/>
                                    <a:gd name="T11" fmla="*/ 212 h 251"/>
                                    <a:gd name="T12" fmla="*/ 244 w 247"/>
                                    <a:gd name="T13" fmla="*/ 216 h 251"/>
                                    <a:gd name="T14" fmla="*/ 247 w 247"/>
                                    <a:gd name="T15" fmla="*/ 221 h 251"/>
                                    <a:gd name="T16" fmla="*/ 247 w 247"/>
                                    <a:gd name="T17" fmla="*/ 240 h 251"/>
                                    <a:gd name="T18" fmla="*/ 237 w 247"/>
                                    <a:gd name="T19" fmla="*/ 251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7" h="251">
                                      <a:moveTo>
                                        <a:pt x="237" y="251"/>
                                      </a:moveTo>
                                      <a:lnTo>
                                        <a:pt x="218" y="251"/>
                                      </a:lnTo>
                                      <a:lnTo>
                                        <a:pt x="212" y="248"/>
                                      </a:lnTo>
                                      <a:lnTo>
                                        <a:pt x="154" y="191"/>
                                      </a:lnTo>
                                      <a:lnTo>
                                        <a:pt x="219" y="191"/>
                                      </a:lnTo>
                                      <a:lnTo>
                                        <a:pt x="240" y="212"/>
                                      </a:lnTo>
                                      <a:lnTo>
                                        <a:pt x="244" y="216"/>
                                      </a:lnTo>
                                      <a:lnTo>
                                        <a:pt x="247" y="221"/>
                                      </a:lnTo>
                                      <a:lnTo>
                                        <a:pt x="247" y="240"/>
                                      </a:lnTo>
                                      <a:lnTo>
                                        <a:pt x="237" y="25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9AE4DB3" id="Group 1158" o:spid="_x0000_s1026" style="width:8.1pt;height:8.5pt;mso-position-horizontal-relative:char;mso-position-vertical-relative:line" coordsize="2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">
                      <o:lock v:ext="edit" aspectratio="t"/>
                      <v:shape id="Freeform 47" o:spid="_x0000_s1027"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" path="m36,230r-26,l,220,,194,10,184r26,l46,194r,26l36,230xe" filled="f" stroked="f">
                        <v:path arrowok="t" o:connecttype="custom" o:connectlocs="36,230;10,230;0,220;0,194;10,184;36,184;46,194;46,220;36,230" o:connectangles="0,0,0,0,0,0,0,0,0"/>
                      </v:shape>
                      <v:shape id="Freeform 48" o:spid="_x0000_s1028"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" path="m219,49r-25,l183,39r,-26l194,2r25,l230,13r,26l219,49xe" filled="f" stroked="f">
                        <v:path arrowok="t" o:connecttype="custom" o:connectlocs="219,49;194,49;183,39;183,13;194,2;219,2;230,13;230,39;219,49" o:connectangles="0,0,0,0,0,0,0,0,0"/>
                      </v:shape>
                      <v:shape id="Freeform 49" o:spid="_x0000_s1029"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" path="m36,46r-26,l,36,,10,10,,36,,46,10r,26l36,46xe" filled="f" stroked="f">
                        <v:path arrowok="t" o:connecttype="custom" o:connectlocs="36,46;10,46;0,36;0,10;10,0;36,0;46,10;46,36;36,46" o:connectangles="0,0,0,0,0,0,0,0,0"/>
                      </v:shape>
                      <v:shape id="Freeform 50" o:spid="_x0000_s1030"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" path="m113,230r,-113l230,117r-43,41l219,191r-65,l113,230xe" filled="f" stroked="f">
                        <v:path arrowok="t" o:connecttype="custom" o:connectlocs="113,230;113,117;230,117;187,158;219,191;154,191;113,230" o:connectangles="0,0,0,0,0,0,0"/>
                      </v:shape>
                      <v:shape id="Freeform 51" o:spid="_x0000_s1031"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" path="m237,251r-19,l212,248,154,191r65,l240,212r4,4l247,221r,19l237,251xe" filled="f" stroked="f">
                        <v:path arrowok="t" o:connecttype="custom" o:connectlocs="237,251;218,251;212,248;154,191;219,191;240,212;244,216;247,221;247,240;237,251" o:connectangles="0,0,0,0,0,0,0,0,0,0"/>
                      </v:shape>
                      <w10:anchorlock/>
                    </v:group>
                  </w:pict>
                </mc:Fallback>
              </mc:AlternateContent>
            </w:r>
          </w:p>
        </w:tc>
        <w:tc>
          <w:tcPr>
            <w:tcW w:w="4478" w:type="dxa"/>
            <w:vMerge w:val="restart"/>
            <w:tcBorders>
              <w:top w:val="nil"/>
              <w:left w:val="nil"/>
              <w:bottom w:val="nil"/>
              <w:right w:val="nil"/>
            </w:tcBorders>
            <w:shd w:val="clear" w:color="auto" w:fill="F2F2F2" w:themeFill="background1" w:themeFillShade="F2"/>
          </w:tcPr>
          <w:p w:rsidR="00E02FF7" w:rsidRPr="002076F3" w:rsidRDefault="00E02FF7" w:rsidP="00335DC5">
            <w:pPr>
              <w:spacing w:before="30" w:after="0" w:line="240" w:lineRule="auto"/>
              <w:rPr>
                <w:rFonts w:eastAsia="SimSun" w:cs="Arial"/>
                <w:sz w:val="15"/>
                <w:szCs w:val="15"/>
                <w:lang w:eastAsia="en-US"/>
              </w:rPr>
            </w:pPr>
            <w:r w:rsidRPr="002076F3">
              <w:rPr>
                <w:rFonts w:eastAsia="SimSun" w:cs="Arial"/>
                <w:sz w:val="15"/>
                <w:szCs w:val="15"/>
                <w:lang w:eastAsia="en-US"/>
              </w:rPr>
              <w:t xml:space="preserve">Information and communication technology </w:t>
            </w:r>
            <w:r w:rsidRPr="002076F3">
              <w:rPr>
                <w:rFonts w:eastAsia="SimSun" w:cs="Arial"/>
                <w:sz w:val="15"/>
                <w:szCs w:val="15"/>
                <w:lang w:eastAsia="en-US"/>
              </w:rPr>
              <w:br/>
              <w:t>(ICT) capability</w:t>
            </w:r>
          </w:p>
        </w:tc>
        <w:tc>
          <w:tcPr>
            <w:tcW w:w="567" w:type="dxa"/>
            <w:tcBorders>
              <w:top w:val="nil"/>
              <w:left w:val="nil"/>
              <w:bottom w:val="nil"/>
              <w:right w:val="nil"/>
            </w:tcBorders>
            <w:shd w:val="clear" w:color="auto" w:fill="F2F2F2" w:themeFill="background1" w:themeFillShade="F2"/>
            <w:vAlign w:val="center"/>
          </w:tcPr>
          <w:p w:rsidR="00E02FF7" w:rsidRPr="002076F3" w:rsidRDefault="00FE71F3" w:rsidP="001241C1">
            <w:pPr>
              <w:tabs>
                <w:tab w:val="left" w:pos="284"/>
              </w:tabs>
              <w:spacing w:before="30" w:after="30" w:line="240" w:lineRule="auto"/>
              <w:rPr>
                <w:rFonts w:eastAsia="SimSun" w:cs="Arial"/>
                <w:color w:val="000000"/>
                <w:sz w:val="15"/>
                <w:szCs w:val="15"/>
                <w:lang w:eastAsia="en-US"/>
              </w:rPr>
            </w:pPr>
            <w:r w:rsidRPr="002076F3">
              <w:rPr>
                <w:rFonts w:cs="Arial"/>
                <w:noProof/>
                <w:sz w:val="15"/>
                <w:szCs w:val="15"/>
              </w:rPr>
              <mc:AlternateContent>
                <mc:Choice Requires="wpg">
                  <w:drawing>
                    <wp:inline distT="0" distB="0" distL="0" distR="0" wp14:anchorId="4A607A98" wp14:editId="724BE844">
                      <wp:extent cx="102145" cy="108000"/>
                      <wp:effectExtent l="0" t="0" r="0" b="0"/>
                      <wp:docPr id="1254" name="Group 125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2145" cy="108000"/>
                                <a:chOff x="0" y="0"/>
                                <a:chExt cx="246" cy="246"/>
                              </a:xfrm>
                              <a:solidFill>
                                <a:srgbClr val="94C634"/>
                              </a:solidFill>
                            </wpg:grpSpPr>
                            <wps:wsp>
                              <wps:cNvPr id="1255" name="Freeform 27"/>
                              <wps:cNvSpPr>
                                <a:spLocks/>
                              </wps:cNvSpPr>
                              <wps:spPr bwMode="auto">
                                <a:xfrm>
                                  <a:off x="0" y="0"/>
                                  <a:ext cx="246" cy="246"/>
                                </a:xfrm>
                                <a:custGeom>
                                  <a:avLst/>
                                  <a:gdLst>
                                    <a:gd name="T0" fmla="*/ 86 w 246"/>
                                    <a:gd name="T1" fmla="*/ 154 h 246"/>
                                    <a:gd name="T2" fmla="*/ 58 w 246"/>
                                    <a:gd name="T3" fmla="*/ 154 h 246"/>
                                    <a:gd name="T4" fmla="*/ 39 w 246"/>
                                    <a:gd name="T5" fmla="*/ 146 h 246"/>
                                    <a:gd name="T6" fmla="*/ 22 w 246"/>
                                    <a:gd name="T7" fmla="*/ 133 h 246"/>
                                    <a:gd name="T8" fmla="*/ 10 w 246"/>
                                    <a:gd name="T9" fmla="*/ 115 h 246"/>
                                    <a:gd name="T10" fmla="*/ 2 w 246"/>
                                    <a:gd name="T11" fmla="*/ 93 h 246"/>
                                    <a:gd name="T12" fmla="*/ 0 w 246"/>
                                    <a:gd name="T13" fmla="*/ 68 h 246"/>
                                    <a:gd name="T14" fmla="*/ 4 w 246"/>
                                    <a:gd name="T15" fmla="*/ 49 h 246"/>
                                    <a:gd name="T16" fmla="*/ 14 w 246"/>
                                    <a:gd name="T17" fmla="*/ 32 h 246"/>
                                    <a:gd name="T18" fmla="*/ 28 w 246"/>
                                    <a:gd name="T19" fmla="*/ 18 h 246"/>
                                    <a:gd name="T20" fmla="*/ 46 w 246"/>
                                    <a:gd name="T21" fmla="*/ 7 h 246"/>
                                    <a:gd name="T22" fmla="*/ 70 w 246"/>
                                    <a:gd name="T23" fmla="*/ 1 h 246"/>
                                    <a:gd name="T24" fmla="*/ 97 w 246"/>
                                    <a:gd name="T25" fmla="*/ 0 h 246"/>
                                    <a:gd name="T26" fmla="*/ 116 w 246"/>
                                    <a:gd name="T27" fmla="*/ 7 h 246"/>
                                    <a:gd name="T28" fmla="*/ 132 w 246"/>
                                    <a:gd name="T29" fmla="*/ 18 h 246"/>
                                    <a:gd name="T30" fmla="*/ 133 w 246"/>
                                    <a:gd name="T31" fmla="*/ 19 h 246"/>
                                    <a:gd name="T32" fmla="*/ 133 w 246"/>
                                    <a:gd name="T33" fmla="*/ 20 h 246"/>
                                    <a:gd name="T34" fmla="*/ 137 w 246"/>
                                    <a:gd name="T35" fmla="*/ 23 h 246"/>
                                    <a:gd name="T36" fmla="*/ 139 w 246"/>
                                    <a:gd name="T37" fmla="*/ 27 h 246"/>
                                    <a:gd name="T38" fmla="*/ 139 w 246"/>
                                    <a:gd name="T39" fmla="*/ 32 h 246"/>
                                    <a:gd name="T40" fmla="*/ 79 w 246"/>
                                    <a:gd name="T41" fmla="*/ 32 h 246"/>
                                    <a:gd name="T42" fmla="*/ 73 w 246"/>
                                    <a:gd name="T43" fmla="*/ 33 h 246"/>
                                    <a:gd name="T44" fmla="*/ 54 w 246"/>
                                    <a:gd name="T45" fmla="*/ 41 h 246"/>
                                    <a:gd name="T46" fmla="*/ 40 w 246"/>
                                    <a:gd name="T47" fmla="*/ 58 h 246"/>
                                    <a:gd name="T48" fmla="*/ 35 w 246"/>
                                    <a:gd name="T49" fmla="*/ 80 h 246"/>
                                    <a:gd name="T50" fmla="*/ 42 w 246"/>
                                    <a:gd name="T51" fmla="*/ 101 h 246"/>
                                    <a:gd name="T52" fmla="*/ 58 w 246"/>
                                    <a:gd name="T53" fmla="*/ 116 h 246"/>
                                    <a:gd name="T54" fmla="*/ 79 w 246"/>
                                    <a:gd name="T55" fmla="*/ 122 h 246"/>
                                    <a:gd name="T56" fmla="*/ 107 w 246"/>
                                    <a:gd name="T57" fmla="*/ 122 h 246"/>
                                    <a:gd name="T58" fmla="*/ 120 w 246"/>
                                    <a:gd name="T59" fmla="*/ 145 h 246"/>
                                    <a:gd name="T60" fmla="*/ 106 w 246"/>
                                    <a:gd name="T61" fmla="*/ 151 h 246"/>
                                    <a:gd name="T62" fmla="*/ 86 w 246"/>
                                    <a:gd name="T63" fmla="*/ 15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6" h="246">
                                      <a:moveTo>
                                        <a:pt x="86" y="154"/>
                                      </a:moveTo>
                                      <a:lnTo>
                                        <a:pt x="58" y="154"/>
                                      </a:lnTo>
                                      <a:lnTo>
                                        <a:pt x="39" y="146"/>
                                      </a:lnTo>
                                      <a:lnTo>
                                        <a:pt x="22" y="133"/>
                                      </a:lnTo>
                                      <a:lnTo>
                                        <a:pt x="10" y="115"/>
                                      </a:lnTo>
                                      <a:lnTo>
                                        <a:pt x="2" y="93"/>
                                      </a:lnTo>
                                      <a:lnTo>
                                        <a:pt x="0" y="68"/>
                                      </a:lnTo>
                                      <a:lnTo>
                                        <a:pt x="4" y="49"/>
                                      </a:lnTo>
                                      <a:lnTo>
                                        <a:pt x="14" y="32"/>
                                      </a:lnTo>
                                      <a:lnTo>
                                        <a:pt x="28" y="18"/>
                                      </a:lnTo>
                                      <a:lnTo>
                                        <a:pt x="46" y="7"/>
                                      </a:lnTo>
                                      <a:lnTo>
                                        <a:pt x="70" y="1"/>
                                      </a:lnTo>
                                      <a:lnTo>
                                        <a:pt x="97" y="0"/>
                                      </a:lnTo>
                                      <a:lnTo>
                                        <a:pt x="116" y="7"/>
                                      </a:lnTo>
                                      <a:lnTo>
                                        <a:pt x="132" y="18"/>
                                      </a:lnTo>
                                      <a:lnTo>
                                        <a:pt x="133" y="19"/>
                                      </a:lnTo>
                                      <a:lnTo>
                                        <a:pt x="133" y="20"/>
                                      </a:lnTo>
                                      <a:lnTo>
                                        <a:pt x="137" y="23"/>
                                      </a:lnTo>
                                      <a:lnTo>
                                        <a:pt x="139" y="27"/>
                                      </a:lnTo>
                                      <a:lnTo>
                                        <a:pt x="139" y="32"/>
                                      </a:lnTo>
                                      <a:lnTo>
                                        <a:pt x="79" y="32"/>
                                      </a:lnTo>
                                      <a:lnTo>
                                        <a:pt x="73" y="33"/>
                                      </a:lnTo>
                                      <a:lnTo>
                                        <a:pt x="54" y="41"/>
                                      </a:lnTo>
                                      <a:lnTo>
                                        <a:pt x="40" y="58"/>
                                      </a:lnTo>
                                      <a:lnTo>
                                        <a:pt x="35" y="80"/>
                                      </a:lnTo>
                                      <a:lnTo>
                                        <a:pt x="42" y="101"/>
                                      </a:lnTo>
                                      <a:lnTo>
                                        <a:pt x="58" y="116"/>
                                      </a:lnTo>
                                      <a:lnTo>
                                        <a:pt x="79" y="122"/>
                                      </a:lnTo>
                                      <a:lnTo>
                                        <a:pt x="107" y="122"/>
                                      </a:lnTo>
                                      <a:lnTo>
                                        <a:pt x="120" y="145"/>
                                      </a:lnTo>
                                      <a:lnTo>
                                        <a:pt x="106" y="151"/>
                                      </a:lnTo>
                                      <a:lnTo>
                                        <a:pt x="86"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6" name="Freeform 28"/>
                              <wps:cNvSpPr>
                                <a:spLocks/>
                              </wps:cNvSpPr>
                              <wps:spPr bwMode="auto">
                                <a:xfrm>
                                  <a:off x="0" y="0"/>
                                  <a:ext cx="246" cy="246"/>
                                </a:xfrm>
                                <a:custGeom>
                                  <a:avLst/>
                                  <a:gdLst>
                                    <a:gd name="T0" fmla="*/ 130 w 246"/>
                                    <a:gd name="T1" fmla="*/ 50 h 246"/>
                                    <a:gd name="T2" fmla="*/ 116 w 246"/>
                                    <a:gd name="T3" fmla="*/ 50 h 246"/>
                                    <a:gd name="T4" fmla="*/ 112 w 246"/>
                                    <a:gd name="T5" fmla="*/ 47 h 246"/>
                                    <a:gd name="T6" fmla="*/ 109 w 246"/>
                                    <a:gd name="T7" fmla="*/ 45 h 246"/>
                                    <a:gd name="T8" fmla="*/ 102 w 246"/>
                                    <a:gd name="T9" fmla="*/ 38 h 246"/>
                                    <a:gd name="T10" fmla="*/ 91 w 246"/>
                                    <a:gd name="T11" fmla="*/ 32 h 246"/>
                                    <a:gd name="T12" fmla="*/ 139 w 246"/>
                                    <a:gd name="T13" fmla="*/ 32 h 246"/>
                                    <a:gd name="T14" fmla="*/ 139 w 246"/>
                                    <a:gd name="T15" fmla="*/ 41 h 246"/>
                                    <a:gd name="T16" fmla="*/ 130 w 246"/>
                                    <a:gd name="T17" fmla="*/ 5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30" y="50"/>
                                      </a:moveTo>
                                      <a:lnTo>
                                        <a:pt x="116" y="50"/>
                                      </a:lnTo>
                                      <a:lnTo>
                                        <a:pt x="112" y="47"/>
                                      </a:lnTo>
                                      <a:lnTo>
                                        <a:pt x="109" y="45"/>
                                      </a:lnTo>
                                      <a:lnTo>
                                        <a:pt x="102" y="38"/>
                                      </a:lnTo>
                                      <a:lnTo>
                                        <a:pt x="91" y="32"/>
                                      </a:lnTo>
                                      <a:lnTo>
                                        <a:pt x="139" y="32"/>
                                      </a:lnTo>
                                      <a:lnTo>
                                        <a:pt x="139" y="41"/>
                                      </a:lnTo>
                                      <a:lnTo>
                                        <a:pt x="130" y="5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7" name="Freeform 29"/>
                              <wps:cNvSpPr>
                                <a:spLocks/>
                              </wps:cNvSpPr>
                              <wps:spPr bwMode="auto">
                                <a:xfrm>
                                  <a:off x="0" y="0"/>
                                  <a:ext cx="246" cy="246"/>
                                </a:xfrm>
                                <a:custGeom>
                                  <a:avLst/>
                                  <a:gdLst>
                                    <a:gd name="T0" fmla="*/ 88 w 246"/>
                                    <a:gd name="T1" fmla="*/ 95 h 246"/>
                                    <a:gd name="T2" fmla="*/ 68 w 246"/>
                                    <a:gd name="T3" fmla="*/ 95 h 246"/>
                                    <a:gd name="T4" fmla="*/ 60 w 246"/>
                                    <a:gd name="T5" fmla="*/ 87 h 246"/>
                                    <a:gd name="T6" fmla="*/ 60 w 246"/>
                                    <a:gd name="T7" fmla="*/ 67 h 246"/>
                                    <a:gd name="T8" fmla="*/ 68 w 246"/>
                                    <a:gd name="T9" fmla="*/ 59 h 246"/>
                                    <a:gd name="T10" fmla="*/ 88 w 246"/>
                                    <a:gd name="T11" fmla="*/ 59 h 246"/>
                                    <a:gd name="T12" fmla="*/ 96 w 246"/>
                                    <a:gd name="T13" fmla="*/ 67 h 246"/>
                                    <a:gd name="T14" fmla="*/ 96 w 246"/>
                                    <a:gd name="T15" fmla="*/ 87 h 246"/>
                                    <a:gd name="T16" fmla="*/ 88 w 246"/>
                                    <a:gd name="T17" fmla="*/ 95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88" y="95"/>
                                      </a:moveTo>
                                      <a:lnTo>
                                        <a:pt x="68" y="95"/>
                                      </a:lnTo>
                                      <a:lnTo>
                                        <a:pt x="60" y="87"/>
                                      </a:lnTo>
                                      <a:lnTo>
                                        <a:pt x="60" y="67"/>
                                      </a:lnTo>
                                      <a:lnTo>
                                        <a:pt x="68" y="59"/>
                                      </a:lnTo>
                                      <a:lnTo>
                                        <a:pt x="88" y="59"/>
                                      </a:lnTo>
                                      <a:lnTo>
                                        <a:pt x="96" y="67"/>
                                      </a:lnTo>
                                      <a:lnTo>
                                        <a:pt x="96" y="87"/>
                                      </a:lnTo>
                                      <a:lnTo>
                                        <a:pt x="88" y="9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8" name="Freeform 30"/>
                              <wps:cNvSpPr>
                                <a:spLocks/>
                              </wps:cNvSpPr>
                              <wps:spPr bwMode="auto">
                                <a:xfrm>
                                  <a:off x="0" y="0"/>
                                  <a:ext cx="246" cy="246"/>
                                </a:xfrm>
                                <a:custGeom>
                                  <a:avLst/>
                                  <a:gdLst>
                                    <a:gd name="T0" fmla="*/ 143 w 246"/>
                                    <a:gd name="T1" fmla="*/ 129 h 246"/>
                                    <a:gd name="T2" fmla="*/ 128 w 246"/>
                                    <a:gd name="T3" fmla="*/ 96 h 246"/>
                                    <a:gd name="T4" fmla="*/ 146 w 246"/>
                                    <a:gd name="T5" fmla="*/ 89 h 246"/>
                                    <a:gd name="T6" fmla="*/ 167 w 246"/>
                                    <a:gd name="T7" fmla="*/ 86 h 246"/>
                                    <a:gd name="T8" fmla="*/ 174 w 246"/>
                                    <a:gd name="T9" fmla="*/ 86 h 246"/>
                                    <a:gd name="T10" fmla="*/ 193 w 246"/>
                                    <a:gd name="T11" fmla="*/ 90 h 246"/>
                                    <a:gd name="T12" fmla="*/ 211 w 246"/>
                                    <a:gd name="T13" fmla="*/ 100 h 246"/>
                                    <a:gd name="T14" fmla="*/ 226 w 246"/>
                                    <a:gd name="T15" fmla="*/ 114 h 246"/>
                                    <a:gd name="T16" fmla="*/ 230 w 246"/>
                                    <a:gd name="T17" fmla="*/ 122 h 246"/>
                                    <a:gd name="T18" fmla="*/ 158 w 246"/>
                                    <a:gd name="T19" fmla="*/ 122 h 246"/>
                                    <a:gd name="T20" fmla="*/ 150 w 246"/>
                                    <a:gd name="T21" fmla="*/ 125 h 246"/>
                                    <a:gd name="T22" fmla="*/ 143 w 246"/>
                                    <a:gd name="T23" fmla="*/ 12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6" h="246">
                                      <a:moveTo>
                                        <a:pt x="143" y="129"/>
                                      </a:moveTo>
                                      <a:lnTo>
                                        <a:pt x="128" y="96"/>
                                      </a:lnTo>
                                      <a:lnTo>
                                        <a:pt x="146" y="89"/>
                                      </a:lnTo>
                                      <a:lnTo>
                                        <a:pt x="167" y="86"/>
                                      </a:lnTo>
                                      <a:lnTo>
                                        <a:pt x="174" y="86"/>
                                      </a:lnTo>
                                      <a:lnTo>
                                        <a:pt x="193" y="90"/>
                                      </a:lnTo>
                                      <a:lnTo>
                                        <a:pt x="211" y="100"/>
                                      </a:lnTo>
                                      <a:lnTo>
                                        <a:pt x="226" y="114"/>
                                      </a:lnTo>
                                      <a:lnTo>
                                        <a:pt x="230" y="122"/>
                                      </a:lnTo>
                                      <a:lnTo>
                                        <a:pt x="158" y="122"/>
                                      </a:lnTo>
                                      <a:lnTo>
                                        <a:pt x="150" y="125"/>
                                      </a:lnTo>
                                      <a:lnTo>
                                        <a:pt x="143" y="12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9" name="Freeform 31"/>
                              <wps:cNvSpPr>
                                <a:spLocks/>
                              </wps:cNvSpPr>
                              <wps:spPr bwMode="auto">
                                <a:xfrm>
                                  <a:off x="0" y="0"/>
                                  <a:ext cx="246" cy="246"/>
                                </a:xfrm>
                                <a:custGeom>
                                  <a:avLst/>
                                  <a:gdLst>
                                    <a:gd name="T0" fmla="*/ 107 w 246"/>
                                    <a:gd name="T1" fmla="*/ 122 h 246"/>
                                    <a:gd name="T2" fmla="*/ 88 w 246"/>
                                    <a:gd name="T3" fmla="*/ 122 h 246"/>
                                    <a:gd name="T4" fmla="*/ 97 w 246"/>
                                    <a:gd name="T5" fmla="*/ 119 h 246"/>
                                    <a:gd name="T6" fmla="*/ 103 w 246"/>
                                    <a:gd name="T7" fmla="*/ 114 h 246"/>
                                    <a:gd name="T8" fmla="*/ 107 w 246"/>
                                    <a:gd name="T9" fmla="*/ 122 h 246"/>
                                  </a:gdLst>
                                  <a:ahLst/>
                                  <a:cxnLst>
                                    <a:cxn ang="0">
                                      <a:pos x="T0" y="T1"/>
                                    </a:cxn>
                                    <a:cxn ang="0">
                                      <a:pos x="T2" y="T3"/>
                                    </a:cxn>
                                    <a:cxn ang="0">
                                      <a:pos x="T4" y="T5"/>
                                    </a:cxn>
                                    <a:cxn ang="0">
                                      <a:pos x="T6" y="T7"/>
                                    </a:cxn>
                                    <a:cxn ang="0">
                                      <a:pos x="T8" y="T9"/>
                                    </a:cxn>
                                  </a:cxnLst>
                                  <a:rect l="0" t="0" r="r" b="b"/>
                                  <a:pathLst>
                                    <a:path w="246" h="246">
                                      <a:moveTo>
                                        <a:pt x="107" y="122"/>
                                      </a:moveTo>
                                      <a:lnTo>
                                        <a:pt x="88" y="122"/>
                                      </a:lnTo>
                                      <a:lnTo>
                                        <a:pt x="97" y="119"/>
                                      </a:lnTo>
                                      <a:lnTo>
                                        <a:pt x="103" y="114"/>
                                      </a:lnTo>
                                      <a:lnTo>
                                        <a:pt x="107" y="12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0" name="Freeform 32"/>
                              <wps:cNvSpPr>
                                <a:spLocks/>
                              </wps:cNvSpPr>
                              <wps:spPr bwMode="auto">
                                <a:xfrm>
                                  <a:off x="0" y="0"/>
                                  <a:ext cx="246" cy="246"/>
                                </a:xfrm>
                                <a:custGeom>
                                  <a:avLst/>
                                  <a:gdLst>
                                    <a:gd name="T0" fmla="*/ 233 w 246"/>
                                    <a:gd name="T1" fmla="*/ 210 h 246"/>
                                    <a:gd name="T2" fmla="*/ 155 w 246"/>
                                    <a:gd name="T3" fmla="*/ 210 h 246"/>
                                    <a:gd name="T4" fmla="*/ 172 w 246"/>
                                    <a:gd name="T5" fmla="*/ 210 h 246"/>
                                    <a:gd name="T6" fmla="*/ 192 w 246"/>
                                    <a:gd name="T7" fmla="*/ 202 h 246"/>
                                    <a:gd name="T8" fmla="*/ 206 w 246"/>
                                    <a:gd name="T9" fmla="*/ 186 h 246"/>
                                    <a:gd name="T10" fmla="*/ 211 w 246"/>
                                    <a:gd name="T11" fmla="*/ 163 h 246"/>
                                    <a:gd name="T12" fmla="*/ 204 w 246"/>
                                    <a:gd name="T13" fmla="*/ 142 h 246"/>
                                    <a:gd name="T14" fmla="*/ 189 w 246"/>
                                    <a:gd name="T15" fmla="*/ 127 h 246"/>
                                    <a:gd name="T16" fmla="*/ 167 w 246"/>
                                    <a:gd name="T17" fmla="*/ 122 h 246"/>
                                    <a:gd name="T18" fmla="*/ 230 w 246"/>
                                    <a:gd name="T19" fmla="*/ 122 h 246"/>
                                    <a:gd name="T20" fmla="*/ 237 w 246"/>
                                    <a:gd name="T21" fmla="*/ 132 h 246"/>
                                    <a:gd name="T22" fmla="*/ 244 w 246"/>
                                    <a:gd name="T23" fmla="*/ 155 h 246"/>
                                    <a:gd name="T24" fmla="*/ 246 w 246"/>
                                    <a:gd name="T25" fmla="*/ 182 h 246"/>
                                    <a:gd name="T26" fmla="*/ 238 w 246"/>
                                    <a:gd name="T27" fmla="*/ 203 h 246"/>
                                    <a:gd name="T28" fmla="*/ 233 w 246"/>
                                    <a:gd name="T29" fmla="*/ 21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6" h="246">
                                      <a:moveTo>
                                        <a:pt x="233" y="210"/>
                                      </a:moveTo>
                                      <a:lnTo>
                                        <a:pt x="155" y="210"/>
                                      </a:lnTo>
                                      <a:lnTo>
                                        <a:pt x="172" y="210"/>
                                      </a:lnTo>
                                      <a:lnTo>
                                        <a:pt x="192" y="202"/>
                                      </a:lnTo>
                                      <a:lnTo>
                                        <a:pt x="206" y="186"/>
                                      </a:lnTo>
                                      <a:lnTo>
                                        <a:pt x="211" y="163"/>
                                      </a:lnTo>
                                      <a:lnTo>
                                        <a:pt x="204" y="142"/>
                                      </a:lnTo>
                                      <a:lnTo>
                                        <a:pt x="189" y="127"/>
                                      </a:lnTo>
                                      <a:lnTo>
                                        <a:pt x="167" y="122"/>
                                      </a:lnTo>
                                      <a:lnTo>
                                        <a:pt x="230" y="122"/>
                                      </a:lnTo>
                                      <a:lnTo>
                                        <a:pt x="237" y="132"/>
                                      </a:lnTo>
                                      <a:lnTo>
                                        <a:pt x="244" y="155"/>
                                      </a:lnTo>
                                      <a:lnTo>
                                        <a:pt x="246" y="182"/>
                                      </a:lnTo>
                                      <a:lnTo>
                                        <a:pt x="238" y="203"/>
                                      </a:lnTo>
                                      <a:lnTo>
                                        <a:pt x="233" y="2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1" name="Freeform 33"/>
                              <wps:cNvSpPr>
                                <a:spLocks/>
                              </wps:cNvSpPr>
                              <wps:spPr bwMode="auto">
                                <a:xfrm>
                                  <a:off x="0" y="0"/>
                                  <a:ext cx="246" cy="246"/>
                                </a:xfrm>
                                <a:custGeom>
                                  <a:avLst/>
                                  <a:gdLst>
                                    <a:gd name="T0" fmla="*/ 177 w 246"/>
                                    <a:gd name="T1" fmla="*/ 184 h 246"/>
                                    <a:gd name="T2" fmla="*/ 157 w 246"/>
                                    <a:gd name="T3" fmla="*/ 184 h 246"/>
                                    <a:gd name="T4" fmla="*/ 149 w 246"/>
                                    <a:gd name="T5" fmla="*/ 176 h 246"/>
                                    <a:gd name="T6" fmla="*/ 149 w 246"/>
                                    <a:gd name="T7" fmla="*/ 156 h 246"/>
                                    <a:gd name="T8" fmla="*/ 157 w 246"/>
                                    <a:gd name="T9" fmla="*/ 148 h 246"/>
                                    <a:gd name="T10" fmla="*/ 177 w 246"/>
                                    <a:gd name="T11" fmla="*/ 148 h 246"/>
                                    <a:gd name="T12" fmla="*/ 185 w 246"/>
                                    <a:gd name="T13" fmla="*/ 156 h 246"/>
                                    <a:gd name="T14" fmla="*/ 185 w 246"/>
                                    <a:gd name="T15" fmla="*/ 176 h 246"/>
                                    <a:gd name="T16" fmla="*/ 177 w 246"/>
                                    <a:gd name="T17" fmla="*/ 18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77" y="184"/>
                                      </a:moveTo>
                                      <a:lnTo>
                                        <a:pt x="157" y="184"/>
                                      </a:lnTo>
                                      <a:lnTo>
                                        <a:pt x="149" y="176"/>
                                      </a:lnTo>
                                      <a:lnTo>
                                        <a:pt x="149" y="156"/>
                                      </a:lnTo>
                                      <a:lnTo>
                                        <a:pt x="157" y="148"/>
                                      </a:lnTo>
                                      <a:lnTo>
                                        <a:pt x="177" y="148"/>
                                      </a:lnTo>
                                      <a:lnTo>
                                        <a:pt x="185" y="156"/>
                                      </a:lnTo>
                                      <a:lnTo>
                                        <a:pt x="185" y="176"/>
                                      </a:lnTo>
                                      <a:lnTo>
                                        <a:pt x="177" y="18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2" name="Freeform 34"/>
                              <wps:cNvSpPr>
                                <a:spLocks/>
                              </wps:cNvSpPr>
                              <wps:spPr bwMode="auto">
                                <a:xfrm>
                                  <a:off x="0" y="0"/>
                                  <a:ext cx="246" cy="246"/>
                                </a:xfrm>
                                <a:custGeom>
                                  <a:avLst/>
                                  <a:gdLst>
                                    <a:gd name="T0" fmla="*/ 166 w 246"/>
                                    <a:gd name="T1" fmla="*/ 246 h 246"/>
                                    <a:gd name="T2" fmla="*/ 145 w 246"/>
                                    <a:gd name="T3" fmla="*/ 243 h 246"/>
                                    <a:gd name="T4" fmla="*/ 127 w 246"/>
                                    <a:gd name="T5" fmla="*/ 235 h 246"/>
                                    <a:gd name="T6" fmla="*/ 111 w 246"/>
                                    <a:gd name="T7" fmla="*/ 223 h 246"/>
                                    <a:gd name="T8" fmla="*/ 108 w 246"/>
                                    <a:gd name="T9" fmla="*/ 220 h 246"/>
                                    <a:gd name="T10" fmla="*/ 106 w 246"/>
                                    <a:gd name="T11" fmla="*/ 215 h 246"/>
                                    <a:gd name="T12" fmla="*/ 106 w 246"/>
                                    <a:gd name="T13" fmla="*/ 200 h 246"/>
                                    <a:gd name="T14" fmla="*/ 114 w 246"/>
                                    <a:gd name="T15" fmla="*/ 192 h 246"/>
                                    <a:gd name="T16" fmla="*/ 129 w 246"/>
                                    <a:gd name="T17" fmla="*/ 192 h 246"/>
                                    <a:gd name="T18" fmla="*/ 133 w 246"/>
                                    <a:gd name="T19" fmla="*/ 194 h 246"/>
                                    <a:gd name="T20" fmla="*/ 136 w 246"/>
                                    <a:gd name="T21" fmla="*/ 197 h 246"/>
                                    <a:gd name="T22" fmla="*/ 144 w 246"/>
                                    <a:gd name="T23" fmla="*/ 206 h 246"/>
                                    <a:gd name="T24" fmla="*/ 155 w 246"/>
                                    <a:gd name="T25" fmla="*/ 210 h 246"/>
                                    <a:gd name="T26" fmla="*/ 233 w 246"/>
                                    <a:gd name="T27" fmla="*/ 210 h 246"/>
                                    <a:gd name="T28" fmla="*/ 226 w 246"/>
                                    <a:gd name="T29" fmla="*/ 220 h 246"/>
                                    <a:gd name="T30" fmla="*/ 209 w 246"/>
                                    <a:gd name="T31" fmla="*/ 234 h 246"/>
                                    <a:gd name="T32" fmla="*/ 189 w 246"/>
                                    <a:gd name="T33" fmla="*/ 243 h 246"/>
                                    <a:gd name="T34" fmla="*/ 166 w 246"/>
                                    <a:gd name="T35"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6" h="246">
                                      <a:moveTo>
                                        <a:pt x="166" y="246"/>
                                      </a:moveTo>
                                      <a:lnTo>
                                        <a:pt x="145" y="243"/>
                                      </a:lnTo>
                                      <a:lnTo>
                                        <a:pt x="127" y="235"/>
                                      </a:lnTo>
                                      <a:lnTo>
                                        <a:pt x="111" y="223"/>
                                      </a:lnTo>
                                      <a:lnTo>
                                        <a:pt x="108" y="220"/>
                                      </a:lnTo>
                                      <a:lnTo>
                                        <a:pt x="106" y="215"/>
                                      </a:lnTo>
                                      <a:lnTo>
                                        <a:pt x="106" y="200"/>
                                      </a:lnTo>
                                      <a:lnTo>
                                        <a:pt x="114" y="192"/>
                                      </a:lnTo>
                                      <a:lnTo>
                                        <a:pt x="129" y="192"/>
                                      </a:lnTo>
                                      <a:lnTo>
                                        <a:pt x="133" y="194"/>
                                      </a:lnTo>
                                      <a:lnTo>
                                        <a:pt x="136" y="197"/>
                                      </a:lnTo>
                                      <a:lnTo>
                                        <a:pt x="144" y="206"/>
                                      </a:lnTo>
                                      <a:lnTo>
                                        <a:pt x="155" y="210"/>
                                      </a:lnTo>
                                      <a:lnTo>
                                        <a:pt x="233" y="210"/>
                                      </a:lnTo>
                                      <a:lnTo>
                                        <a:pt x="226" y="220"/>
                                      </a:lnTo>
                                      <a:lnTo>
                                        <a:pt x="209" y="234"/>
                                      </a:lnTo>
                                      <a:lnTo>
                                        <a:pt x="189" y="243"/>
                                      </a:lnTo>
                                      <a:lnTo>
                                        <a:pt x="166"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304AE3A" id="Group 1254" o:spid="_x0000_s1026" style="width:8.05pt;height:8.5pt;mso-position-horizontal-relative:char;mso-position-vertical-relative:line" coordsize="246,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">
                      <o:lock v:ext="edit" aspectratio="t"/>
                      <v:shape id="Freeform 27" o:spid="_x0000_s1027"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" path="m86,154r-28,l39,146,22,133,10,115,2,93,,68,4,49,14,32,28,18,46,7,70,1,97,r19,7l132,18r1,1l133,20r4,3l139,27r,5l79,32r-6,1l54,41,40,58,35,80r7,21l58,116r21,6l107,122r13,23l106,151r-20,3xe" filled="f" stroked="f">
                        <v:path arrowok="t" o:connecttype="custom" o:connectlocs="86,154;58,154;39,146;22,133;10,115;2,93;0,68;4,49;14,32;28,18;46,7;70,1;97,0;116,7;132,18;133,19;133,20;137,23;139,27;139,32;79,32;73,33;54,41;40,58;35,80;42,101;58,116;79,122;107,122;120,145;106,151;86,154" o:connectangles="0,0,0,0,0,0,0,0,0,0,0,0,0,0,0,0,0,0,0,0,0,0,0,0,0,0,0,0,0,0,0,0"/>
                      </v:shape>
                      <v:shape id="Freeform 28" o:spid="_x0000_s1028"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" path="m130,50r-14,l112,47r-3,-2l102,38,91,32r48,l139,41r-9,9xe" filled="f" stroked="f">
                        <v:path arrowok="t" o:connecttype="custom" o:connectlocs="130,50;116,50;112,47;109,45;102,38;91,32;139,32;139,41;130,50" o:connectangles="0,0,0,0,0,0,0,0,0"/>
                      </v:shape>
                      <v:shape id="Freeform 29" o:spid="_x0000_s1029"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" path="m88,95r-20,l60,87r,-20l68,59r20,l96,67r,20l88,95xe" filled="f" stroked="f">
                        <v:path arrowok="t" o:connecttype="custom" o:connectlocs="88,95;68,95;60,87;60,67;68,59;88,59;96,67;96,87;88,95" o:connectangles="0,0,0,0,0,0,0,0,0"/>
                      </v:shape>
                      <v:shape id="Freeform 30" o:spid="_x0000_s1030"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" path="m143,129l128,96r18,-7l167,86r7,l193,90r18,10l226,114r4,8l158,122r-8,3l143,129xe" filled="f" stroked="f">
                        <v:path arrowok="t" o:connecttype="custom" o:connectlocs="143,129;128,96;146,89;167,86;174,86;193,90;211,100;226,114;230,122;158,122;150,125;143,129" o:connectangles="0,0,0,0,0,0,0,0,0,0,0,0"/>
                      </v:shape>
                      <v:shape id="Freeform 31" o:spid="_x0000_s1031"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" path="m107,122r-19,l97,119r6,-5l107,122xe" filled="f" stroked="f">
                        <v:path arrowok="t" o:connecttype="custom" o:connectlocs="107,122;88,122;97,119;103,114;107,122" o:connectangles="0,0,0,0,0"/>
                      </v:shape>
                      <v:shape id="Freeform 32" o:spid="_x0000_s1032"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" path="m233,210r-78,l172,210r20,-8l206,186r5,-23l204,142,189,127r-22,-5l230,122r7,10l244,155r2,27l238,203r-5,7xe" filled="f" stroked="f">
                        <v:path arrowok="t" o:connecttype="custom" o:connectlocs="233,210;155,210;172,210;192,202;206,186;211,163;204,142;189,127;167,122;230,122;237,132;244,155;246,182;238,203;233,210" o:connectangles="0,0,0,0,0,0,0,0,0,0,0,0,0,0,0"/>
                      </v:shape>
                      <v:shape id="Freeform 33" o:spid="_x0000_s1033"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" path="m177,184r-20,l149,176r,-20l157,148r20,l185,156r,20l177,184xe" filled="f" stroked="f">
                        <v:path arrowok="t" o:connecttype="custom" o:connectlocs="177,184;157,184;149,176;149,156;157,148;177,148;185,156;185,176;177,184" o:connectangles="0,0,0,0,0,0,0,0,0"/>
                      </v:shape>
                      <v:shape id="Freeform 34" o:spid="_x0000_s1034"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" path="m166,246r-21,-3l127,235,111,223r-3,-3l106,215r,-15l114,192r15,l133,194r3,3l144,206r11,4l233,210r-7,10l209,234r-20,9l166,246xe" filled="f" stroked="f">
                        <v:path arrowok="t" o:connecttype="custom" o:connectlocs="166,246;145,243;127,235;111,223;108,220;106,215;106,200;114,192;129,192;133,194;136,197;144,206;155,210;233,210;226,220;209,234;189,243;166,246" o:connectangles="0,0,0,0,0,0,0,0,0,0,0,0,0,0,0,0,0,0"/>
                      </v:shape>
                      <w10:anchorlock/>
                    </v:group>
                  </w:pict>
                </mc:Fallback>
              </mc:AlternateContent>
            </w:r>
          </w:p>
        </w:tc>
        <w:tc>
          <w:tcPr>
            <w:tcW w:w="4453" w:type="dxa"/>
            <w:tcBorders>
              <w:top w:val="nil"/>
              <w:left w:val="nil"/>
              <w:bottom w:val="nil"/>
              <w:right w:val="nil"/>
            </w:tcBorders>
            <w:shd w:val="clear" w:color="auto" w:fill="F2F2F2" w:themeFill="background1" w:themeFillShade="F2"/>
            <w:vAlign w:val="center"/>
          </w:tcPr>
          <w:p w:rsidR="00E02FF7" w:rsidRPr="002076F3" w:rsidRDefault="00E02FF7" w:rsidP="00335DC5">
            <w:pPr>
              <w:tabs>
                <w:tab w:val="left" w:pos="284"/>
              </w:tabs>
              <w:spacing w:after="0" w:line="240" w:lineRule="auto"/>
              <w:rPr>
                <w:rFonts w:eastAsia="SimSun" w:cs="Arial"/>
                <w:color w:val="000000"/>
                <w:sz w:val="15"/>
                <w:szCs w:val="15"/>
                <w:lang w:eastAsia="en-US"/>
              </w:rPr>
            </w:pPr>
            <w:r w:rsidRPr="002076F3">
              <w:rPr>
                <w:rFonts w:eastAsia="SimSun" w:cs="Arial"/>
                <w:color w:val="000000"/>
                <w:sz w:val="15"/>
                <w:szCs w:val="15"/>
                <w:lang w:eastAsia="en-US"/>
              </w:rPr>
              <w:t>Intercultural understanding</w:t>
            </w:r>
          </w:p>
        </w:tc>
        <w:tc>
          <w:tcPr>
            <w:tcW w:w="567" w:type="dxa"/>
            <w:tcBorders>
              <w:top w:val="nil"/>
              <w:left w:val="nil"/>
              <w:bottom w:val="nil"/>
              <w:right w:val="nil"/>
            </w:tcBorders>
            <w:shd w:val="clear" w:color="auto" w:fill="F2F2F2" w:themeFill="background1" w:themeFillShade="F2"/>
            <w:tcMar>
              <w:left w:w="57" w:type="dxa"/>
              <w:right w:w="57" w:type="dxa"/>
            </w:tcMar>
            <w:vAlign w:val="center"/>
          </w:tcPr>
          <w:p w:rsidR="00E02FF7" w:rsidRPr="002076F3" w:rsidRDefault="00FE71F3" w:rsidP="001241C1">
            <w:pPr>
              <w:tabs>
                <w:tab w:val="left" w:pos="284"/>
              </w:tabs>
              <w:spacing w:after="0" w:line="240" w:lineRule="auto"/>
              <w:rPr>
                <w:rFonts w:eastAsia="SimSun" w:cs="Arial"/>
                <w:i/>
                <w:noProof/>
                <w:color w:val="000000"/>
                <w:sz w:val="15"/>
                <w:szCs w:val="15"/>
                <w:lang w:eastAsia="en-AU"/>
              </w:rPr>
            </w:pPr>
            <w:r w:rsidRPr="002076F3">
              <w:rPr>
                <w:noProof/>
                <w:sz w:val="15"/>
                <w:szCs w:val="15"/>
              </w:rPr>
              <mc:AlternateContent>
                <mc:Choice Requires="wpg">
                  <w:drawing>
                    <wp:inline distT="0" distB="0" distL="0" distR="0" wp14:anchorId="651A6ABE" wp14:editId="417DE665">
                      <wp:extent cx="110689" cy="108000"/>
                      <wp:effectExtent l="0" t="0" r="0" b="0"/>
                      <wp:docPr id="796" name="Group 79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flipH="1">
                                <a:off x="0" y="0"/>
                                <a:ext cx="110689" cy="108000"/>
                                <a:chOff x="0" y="0"/>
                                <a:chExt cx="237" cy="241"/>
                              </a:xfrm>
                              <a:solidFill>
                                <a:srgbClr val="94C634"/>
                              </a:solidFill>
                            </wpg:grpSpPr>
                            <wps:wsp>
                              <wps:cNvPr id="832" name="Freeform 79"/>
                              <wps:cNvSpPr>
                                <a:spLocks/>
                              </wps:cNvSpPr>
                              <wps:spPr bwMode="auto">
                                <a:xfrm>
                                  <a:off x="0" y="0"/>
                                  <a:ext cx="237" cy="241"/>
                                </a:xfrm>
                                <a:custGeom>
                                  <a:avLst/>
                                  <a:gdLst>
                                    <a:gd name="T0" fmla="*/ 135 w 237"/>
                                    <a:gd name="T1" fmla="*/ 154 h 241"/>
                                    <a:gd name="T2" fmla="*/ 104 w 237"/>
                                    <a:gd name="T3" fmla="*/ 154 h 241"/>
                                    <a:gd name="T4" fmla="*/ 102 w 237"/>
                                    <a:gd name="T5" fmla="*/ 151 h 241"/>
                                    <a:gd name="T6" fmla="*/ 95 w 237"/>
                                    <a:gd name="T7" fmla="*/ 140 h 241"/>
                                    <a:gd name="T8" fmla="*/ 90 w 237"/>
                                    <a:gd name="T9" fmla="*/ 125 h 241"/>
                                    <a:gd name="T10" fmla="*/ 88 w 237"/>
                                    <a:gd name="T11" fmla="*/ 107 h 241"/>
                                    <a:gd name="T12" fmla="*/ 89 w 237"/>
                                    <a:gd name="T13" fmla="*/ 85 h 241"/>
                                    <a:gd name="T14" fmla="*/ 97 w 237"/>
                                    <a:gd name="T15" fmla="*/ 57 h 241"/>
                                    <a:gd name="T16" fmla="*/ 100 w 237"/>
                                    <a:gd name="T17" fmla="*/ 46 h 241"/>
                                    <a:gd name="T18" fmla="*/ 103 w 237"/>
                                    <a:gd name="T19" fmla="*/ 40 h 241"/>
                                    <a:gd name="T20" fmla="*/ 105 w 237"/>
                                    <a:gd name="T21" fmla="*/ 35 h 241"/>
                                    <a:gd name="T22" fmla="*/ 109 w 237"/>
                                    <a:gd name="T23" fmla="*/ 29 h 241"/>
                                    <a:gd name="T24" fmla="*/ 114 w 237"/>
                                    <a:gd name="T25" fmla="*/ 18 h 241"/>
                                    <a:gd name="T26" fmla="*/ 122 w 237"/>
                                    <a:gd name="T27" fmla="*/ 0 h 241"/>
                                    <a:gd name="T28" fmla="*/ 127 w 237"/>
                                    <a:gd name="T29" fmla="*/ 12 h 241"/>
                                    <a:gd name="T30" fmla="*/ 135 w 237"/>
                                    <a:gd name="T31" fmla="*/ 32 h 241"/>
                                    <a:gd name="T32" fmla="*/ 143 w 237"/>
                                    <a:gd name="T33" fmla="*/ 57 h 241"/>
                                    <a:gd name="T34" fmla="*/ 148 w 237"/>
                                    <a:gd name="T35" fmla="*/ 81 h 241"/>
                                    <a:gd name="T36" fmla="*/ 148 w 237"/>
                                    <a:gd name="T37" fmla="*/ 104 h 241"/>
                                    <a:gd name="T38" fmla="*/ 144 w 237"/>
                                    <a:gd name="T39" fmla="*/ 125 h 241"/>
                                    <a:gd name="T40" fmla="*/ 138 w 237"/>
                                    <a:gd name="T41" fmla="*/ 145 h 241"/>
                                    <a:gd name="T42" fmla="*/ 135 w 237"/>
                                    <a:gd name="T43" fmla="*/ 1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37" h="241">
                                      <a:moveTo>
                                        <a:pt x="135" y="154"/>
                                      </a:moveTo>
                                      <a:lnTo>
                                        <a:pt x="104" y="154"/>
                                      </a:lnTo>
                                      <a:lnTo>
                                        <a:pt x="102" y="151"/>
                                      </a:lnTo>
                                      <a:lnTo>
                                        <a:pt x="95" y="140"/>
                                      </a:lnTo>
                                      <a:lnTo>
                                        <a:pt x="90" y="125"/>
                                      </a:lnTo>
                                      <a:lnTo>
                                        <a:pt x="88" y="107"/>
                                      </a:lnTo>
                                      <a:lnTo>
                                        <a:pt x="89" y="85"/>
                                      </a:lnTo>
                                      <a:lnTo>
                                        <a:pt x="97" y="57"/>
                                      </a:lnTo>
                                      <a:lnTo>
                                        <a:pt x="100" y="46"/>
                                      </a:lnTo>
                                      <a:lnTo>
                                        <a:pt x="103" y="40"/>
                                      </a:lnTo>
                                      <a:lnTo>
                                        <a:pt x="105" y="35"/>
                                      </a:lnTo>
                                      <a:lnTo>
                                        <a:pt x="109" y="29"/>
                                      </a:lnTo>
                                      <a:lnTo>
                                        <a:pt x="114" y="18"/>
                                      </a:lnTo>
                                      <a:lnTo>
                                        <a:pt x="122" y="0"/>
                                      </a:lnTo>
                                      <a:lnTo>
                                        <a:pt x="127" y="12"/>
                                      </a:lnTo>
                                      <a:lnTo>
                                        <a:pt x="135" y="32"/>
                                      </a:lnTo>
                                      <a:lnTo>
                                        <a:pt x="143" y="57"/>
                                      </a:lnTo>
                                      <a:lnTo>
                                        <a:pt x="148" y="81"/>
                                      </a:lnTo>
                                      <a:lnTo>
                                        <a:pt x="148" y="104"/>
                                      </a:lnTo>
                                      <a:lnTo>
                                        <a:pt x="144" y="125"/>
                                      </a:lnTo>
                                      <a:lnTo>
                                        <a:pt x="138" y="145"/>
                                      </a:lnTo>
                                      <a:lnTo>
                                        <a:pt x="135"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3" name="Freeform 80"/>
                              <wps:cNvSpPr>
                                <a:spLocks/>
                              </wps:cNvSpPr>
                              <wps:spPr bwMode="auto">
                                <a:xfrm>
                                  <a:off x="0" y="0"/>
                                  <a:ext cx="237" cy="241"/>
                                </a:xfrm>
                                <a:custGeom>
                                  <a:avLst/>
                                  <a:gdLst>
                                    <a:gd name="T0" fmla="*/ 135 w 237"/>
                                    <a:gd name="T1" fmla="*/ 241 h 241"/>
                                    <a:gd name="T2" fmla="*/ 119 w 237"/>
                                    <a:gd name="T3" fmla="*/ 222 h 241"/>
                                    <a:gd name="T4" fmla="*/ 119 w 237"/>
                                    <a:gd name="T5" fmla="*/ 197 h 241"/>
                                    <a:gd name="T6" fmla="*/ 116 w 237"/>
                                    <a:gd name="T7" fmla="*/ 179 h 241"/>
                                    <a:gd name="T8" fmla="*/ 113 w 237"/>
                                    <a:gd name="T9" fmla="*/ 171 h 241"/>
                                    <a:gd name="T10" fmla="*/ 103 w 237"/>
                                    <a:gd name="T11" fmla="*/ 170 h 241"/>
                                    <a:gd name="T12" fmla="*/ 82 w 237"/>
                                    <a:gd name="T13" fmla="*/ 166 h 241"/>
                                    <a:gd name="T14" fmla="*/ 48 w 237"/>
                                    <a:gd name="T15" fmla="*/ 159 h 241"/>
                                    <a:gd name="T16" fmla="*/ 27 w 237"/>
                                    <a:gd name="T17" fmla="*/ 144 h 241"/>
                                    <a:gd name="T18" fmla="*/ 11 w 237"/>
                                    <a:gd name="T19" fmla="*/ 127 h 241"/>
                                    <a:gd name="T20" fmla="*/ 1 w 237"/>
                                    <a:gd name="T21" fmla="*/ 112 h 241"/>
                                    <a:gd name="T22" fmla="*/ 0 w 237"/>
                                    <a:gd name="T23" fmla="*/ 105 h 241"/>
                                    <a:gd name="T24" fmla="*/ 23 w 237"/>
                                    <a:gd name="T25" fmla="*/ 106 h 241"/>
                                    <a:gd name="T26" fmla="*/ 45 w 237"/>
                                    <a:gd name="T27" fmla="*/ 112 h 241"/>
                                    <a:gd name="T28" fmla="*/ 64 w 237"/>
                                    <a:gd name="T29" fmla="*/ 120 h 241"/>
                                    <a:gd name="T30" fmla="*/ 80 w 237"/>
                                    <a:gd name="T31" fmla="*/ 131 h 241"/>
                                    <a:gd name="T32" fmla="*/ 93 w 237"/>
                                    <a:gd name="T33" fmla="*/ 143 h 241"/>
                                    <a:gd name="T34" fmla="*/ 104 w 237"/>
                                    <a:gd name="T35" fmla="*/ 154 h 241"/>
                                    <a:gd name="T36" fmla="*/ 135 w 237"/>
                                    <a:gd name="T37" fmla="*/ 154 h 241"/>
                                    <a:gd name="T38" fmla="*/ 132 w 237"/>
                                    <a:gd name="T39" fmla="*/ 161 h 241"/>
                                    <a:gd name="T40" fmla="*/ 200 w 237"/>
                                    <a:gd name="T41" fmla="*/ 161 h 241"/>
                                    <a:gd name="T42" fmla="*/ 196 w 237"/>
                                    <a:gd name="T43" fmla="*/ 164 h 241"/>
                                    <a:gd name="T44" fmla="*/ 178 w 237"/>
                                    <a:gd name="T45" fmla="*/ 168 h 241"/>
                                    <a:gd name="T46" fmla="*/ 155 w 237"/>
                                    <a:gd name="T47" fmla="*/ 171 h 241"/>
                                    <a:gd name="T48" fmla="*/ 135 w 237"/>
                                    <a:gd name="T49" fmla="*/ 173 h 241"/>
                                    <a:gd name="T50" fmla="*/ 135 w 237"/>
                                    <a:gd name="T51"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37" h="241">
                                      <a:moveTo>
                                        <a:pt x="135" y="241"/>
                                      </a:moveTo>
                                      <a:lnTo>
                                        <a:pt x="119" y="222"/>
                                      </a:lnTo>
                                      <a:lnTo>
                                        <a:pt x="119" y="197"/>
                                      </a:lnTo>
                                      <a:lnTo>
                                        <a:pt x="116" y="179"/>
                                      </a:lnTo>
                                      <a:lnTo>
                                        <a:pt x="113" y="171"/>
                                      </a:lnTo>
                                      <a:lnTo>
                                        <a:pt x="103" y="170"/>
                                      </a:lnTo>
                                      <a:lnTo>
                                        <a:pt x="82" y="166"/>
                                      </a:lnTo>
                                      <a:lnTo>
                                        <a:pt x="48" y="159"/>
                                      </a:lnTo>
                                      <a:lnTo>
                                        <a:pt x="27" y="144"/>
                                      </a:lnTo>
                                      <a:lnTo>
                                        <a:pt x="11" y="127"/>
                                      </a:lnTo>
                                      <a:lnTo>
                                        <a:pt x="1" y="112"/>
                                      </a:lnTo>
                                      <a:lnTo>
                                        <a:pt x="0" y="105"/>
                                      </a:lnTo>
                                      <a:lnTo>
                                        <a:pt x="23" y="106"/>
                                      </a:lnTo>
                                      <a:lnTo>
                                        <a:pt x="45" y="112"/>
                                      </a:lnTo>
                                      <a:lnTo>
                                        <a:pt x="64" y="120"/>
                                      </a:lnTo>
                                      <a:lnTo>
                                        <a:pt x="80" y="131"/>
                                      </a:lnTo>
                                      <a:lnTo>
                                        <a:pt x="93" y="143"/>
                                      </a:lnTo>
                                      <a:lnTo>
                                        <a:pt x="104" y="154"/>
                                      </a:lnTo>
                                      <a:lnTo>
                                        <a:pt x="135" y="154"/>
                                      </a:lnTo>
                                      <a:lnTo>
                                        <a:pt x="132" y="161"/>
                                      </a:lnTo>
                                      <a:lnTo>
                                        <a:pt x="200" y="161"/>
                                      </a:lnTo>
                                      <a:lnTo>
                                        <a:pt x="196" y="164"/>
                                      </a:lnTo>
                                      <a:lnTo>
                                        <a:pt x="178" y="168"/>
                                      </a:lnTo>
                                      <a:lnTo>
                                        <a:pt x="155" y="171"/>
                                      </a:lnTo>
                                      <a:lnTo>
                                        <a:pt x="135" y="173"/>
                                      </a:lnTo>
                                      <a:lnTo>
                                        <a:pt x="135" y="24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4" name="Freeform 81"/>
                              <wps:cNvSpPr>
                                <a:spLocks/>
                              </wps:cNvSpPr>
                              <wps:spPr bwMode="auto">
                                <a:xfrm>
                                  <a:off x="0" y="0"/>
                                  <a:ext cx="237" cy="241"/>
                                </a:xfrm>
                                <a:custGeom>
                                  <a:avLst/>
                                  <a:gdLst>
                                    <a:gd name="T0" fmla="*/ 200 w 237"/>
                                    <a:gd name="T1" fmla="*/ 161 h 241"/>
                                    <a:gd name="T2" fmla="*/ 132 w 237"/>
                                    <a:gd name="T3" fmla="*/ 161 h 241"/>
                                    <a:gd name="T4" fmla="*/ 141 w 237"/>
                                    <a:gd name="T5" fmla="*/ 153 h 241"/>
                                    <a:gd name="T6" fmla="*/ 153 w 237"/>
                                    <a:gd name="T7" fmla="*/ 144 h 241"/>
                                    <a:gd name="T8" fmla="*/ 169 w 237"/>
                                    <a:gd name="T9" fmla="*/ 136 h 241"/>
                                    <a:gd name="T10" fmla="*/ 188 w 237"/>
                                    <a:gd name="T11" fmla="*/ 130 h 241"/>
                                    <a:gd name="T12" fmla="*/ 211 w 237"/>
                                    <a:gd name="T13" fmla="*/ 128 h 241"/>
                                    <a:gd name="T14" fmla="*/ 237 w 237"/>
                                    <a:gd name="T15" fmla="*/ 132 h 241"/>
                                    <a:gd name="T16" fmla="*/ 222 w 237"/>
                                    <a:gd name="T17" fmla="*/ 147 h 241"/>
                                    <a:gd name="T18" fmla="*/ 200 w 237"/>
                                    <a:gd name="T19" fmla="*/ 16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7" h="241">
                                      <a:moveTo>
                                        <a:pt x="200" y="161"/>
                                      </a:moveTo>
                                      <a:lnTo>
                                        <a:pt x="132" y="161"/>
                                      </a:lnTo>
                                      <a:lnTo>
                                        <a:pt x="141" y="153"/>
                                      </a:lnTo>
                                      <a:lnTo>
                                        <a:pt x="153" y="144"/>
                                      </a:lnTo>
                                      <a:lnTo>
                                        <a:pt x="169" y="136"/>
                                      </a:lnTo>
                                      <a:lnTo>
                                        <a:pt x="188" y="130"/>
                                      </a:lnTo>
                                      <a:lnTo>
                                        <a:pt x="211" y="128"/>
                                      </a:lnTo>
                                      <a:lnTo>
                                        <a:pt x="237" y="132"/>
                                      </a:lnTo>
                                      <a:lnTo>
                                        <a:pt x="222" y="147"/>
                                      </a:lnTo>
                                      <a:lnTo>
                                        <a:pt x="200"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261B33B" id="Group 796" o:spid="_x0000_s1026" style="width:8.7pt;height:8.5pt;flip:x;mso-position-horizontal-relative:char;mso-position-vertical-relative:line" coordsize="23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">
                      <o:lock v:ext="edit" aspectratio="t"/>
                      <v:shape id="Freeform 79" o:spid="_x0000_s1027"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" path="m135,154r-31,l102,151,95,140,90,125,88,107,89,85,97,57r3,-11l103,40r2,-5l109,29r5,-11l122,r5,12l135,32r8,25l148,81r,23l144,125r-6,20l135,154xe" filled="f" stroked="f">
                        <v:path arrowok="t" o:connecttype="custom" o:connectlocs="135,154;104,154;102,151;95,140;90,125;88,107;89,85;97,57;100,46;103,40;105,35;109,29;114,18;122,0;127,12;135,32;143,57;148,81;148,104;144,125;138,145;135,154" o:connectangles="0,0,0,0,0,0,0,0,0,0,0,0,0,0,0,0,0,0,0,0,0,0"/>
                      </v:shape>
                      <v:shape id="Freeform 80" o:spid="_x0000_s1028"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" path="m135,241l119,222r,-25l116,179r-3,-8l103,170,82,166,48,159,27,144,11,127,1,112,,105r23,1l45,112r19,8l80,131r13,12l104,154r31,l132,161r68,l196,164r-18,4l155,171r-20,2l135,241xe" filled="f" stroked="f">
                        <v:path arrowok="t" o:connecttype="custom" o:connectlocs="135,241;119,222;119,197;116,179;113,171;103,170;82,166;48,159;27,144;11,127;1,112;0,105;23,106;45,112;64,120;80,131;93,143;104,154;135,154;132,161;200,161;196,164;178,168;155,171;135,173;135,241" o:connectangles="0,0,0,0,0,0,0,0,0,0,0,0,0,0,0,0,0,0,0,0,0,0,0,0,0,0"/>
                      </v:shape>
                      <v:shape id="Freeform 81" o:spid="_x0000_s1029"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" path="m200,161r-68,l141,153r12,-9l169,136r19,-6l211,128r26,4l222,147r-22,14xe" filled="f" stroked="f">
                        <v:path arrowok="t" o:connecttype="custom" o:connectlocs="200,161;132,161;141,153;153,144;169,136;188,130;211,128;237,132;222,147;200,161" o:connectangles="0,0,0,0,0,0,0,0,0,0"/>
                      </v:shape>
                      <w10:anchorlock/>
                    </v:group>
                  </w:pict>
                </mc:Fallback>
              </mc:AlternateContent>
            </w:r>
          </w:p>
        </w:tc>
        <w:tc>
          <w:tcPr>
            <w:tcW w:w="4536" w:type="dxa"/>
            <w:tcBorders>
              <w:top w:val="nil"/>
              <w:left w:val="nil"/>
              <w:bottom w:val="nil"/>
              <w:right w:val="nil"/>
            </w:tcBorders>
            <w:shd w:val="clear" w:color="auto" w:fill="F2F2F2" w:themeFill="background1" w:themeFillShade="F2"/>
            <w:vAlign w:val="center"/>
          </w:tcPr>
          <w:p w:rsidR="00E02FF7" w:rsidRPr="002076F3" w:rsidRDefault="00E02FF7" w:rsidP="00335DC5">
            <w:pPr>
              <w:spacing w:after="0" w:line="240" w:lineRule="auto"/>
              <w:rPr>
                <w:rFonts w:eastAsia="SimSun" w:cs="Arial"/>
                <w:color w:val="000000"/>
                <w:sz w:val="15"/>
                <w:szCs w:val="15"/>
                <w:lang w:eastAsia="en-US"/>
              </w:rPr>
            </w:pPr>
            <w:r w:rsidRPr="002076F3">
              <w:rPr>
                <w:rFonts w:eastAsia="SimSun" w:cs="Arial"/>
                <w:color w:val="000000"/>
                <w:sz w:val="15"/>
                <w:szCs w:val="15"/>
                <w:lang w:eastAsia="en-US"/>
              </w:rPr>
              <w:t>Sustainability</w:t>
            </w:r>
          </w:p>
        </w:tc>
      </w:tr>
      <w:tr w:rsidR="00E02FF7" w:rsidRPr="002076F3" w:rsidTr="001F46ED">
        <w:trPr>
          <w:cantSplit/>
          <w:trHeight w:val="284"/>
        </w:trPr>
        <w:tc>
          <w:tcPr>
            <w:tcW w:w="567" w:type="dxa"/>
            <w:tcBorders>
              <w:top w:val="nil"/>
              <w:left w:val="nil"/>
              <w:bottom w:val="nil"/>
              <w:right w:val="nil"/>
            </w:tcBorders>
            <w:shd w:val="clear" w:color="auto" w:fill="F2F2F2" w:themeFill="background1" w:themeFillShade="F2"/>
            <w:tcMar>
              <w:left w:w="57" w:type="dxa"/>
              <w:right w:w="57" w:type="dxa"/>
            </w:tcMar>
            <w:vAlign w:val="center"/>
          </w:tcPr>
          <w:p w:rsidR="00E02FF7" w:rsidRPr="002076F3" w:rsidRDefault="00E02FF7" w:rsidP="00C93208">
            <w:pPr>
              <w:tabs>
                <w:tab w:val="left" w:pos="284"/>
              </w:tabs>
              <w:spacing w:before="30" w:after="30" w:line="240" w:lineRule="auto"/>
              <w:rPr>
                <w:rFonts w:eastAsia="SimSun" w:cs="Arial"/>
                <w:color w:val="000000"/>
                <w:sz w:val="15"/>
                <w:szCs w:val="15"/>
                <w:lang w:eastAsia="en-US"/>
              </w:rPr>
            </w:pPr>
          </w:p>
        </w:tc>
        <w:tc>
          <w:tcPr>
            <w:tcW w:w="4478" w:type="dxa"/>
            <w:vMerge/>
            <w:tcBorders>
              <w:top w:val="nil"/>
              <w:left w:val="nil"/>
              <w:bottom w:val="nil"/>
              <w:right w:val="nil"/>
            </w:tcBorders>
            <w:shd w:val="clear" w:color="auto" w:fill="F2F2F2" w:themeFill="background1" w:themeFillShade="F2"/>
            <w:vAlign w:val="center"/>
          </w:tcPr>
          <w:p w:rsidR="00E02FF7" w:rsidRPr="002076F3" w:rsidRDefault="00E02FF7" w:rsidP="00C93208">
            <w:pPr>
              <w:tabs>
                <w:tab w:val="left" w:pos="284"/>
              </w:tabs>
              <w:spacing w:before="30" w:after="30" w:line="240" w:lineRule="auto"/>
              <w:rPr>
                <w:rFonts w:eastAsia="SimSun" w:cs="Arial"/>
                <w:color w:val="000000"/>
                <w:sz w:val="15"/>
                <w:szCs w:val="15"/>
                <w:lang w:eastAsia="en-US"/>
              </w:rPr>
            </w:pPr>
          </w:p>
        </w:tc>
        <w:tc>
          <w:tcPr>
            <w:tcW w:w="567" w:type="dxa"/>
            <w:tcBorders>
              <w:top w:val="nil"/>
              <w:left w:val="nil"/>
              <w:bottom w:val="nil"/>
              <w:right w:val="nil"/>
            </w:tcBorders>
            <w:shd w:val="clear" w:color="auto" w:fill="F2F2F2" w:themeFill="background1" w:themeFillShade="F2"/>
            <w:vAlign w:val="center"/>
          </w:tcPr>
          <w:p w:rsidR="00E02FF7" w:rsidRPr="002076F3" w:rsidRDefault="00FE71F3" w:rsidP="001241C1">
            <w:pPr>
              <w:tabs>
                <w:tab w:val="left" w:pos="284"/>
              </w:tabs>
              <w:spacing w:before="30" w:after="30" w:line="240" w:lineRule="auto"/>
              <w:rPr>
                <w:rFonts w:eastAsia="SimSun" w:cs="Arial"/>
                <w:color w:val="000000"/>
                <w:sz w:val="15"/>
                <w:szCs w:val="15"/>
                <w:lang w:eastAsia="en-US"/>
              </w:rPr>
            </w:pPr>
            <w:r w:rsidRPr="002076F3">
              <w:rPr>
                <w:noProof/>
                <w:sz w:val="15"/>
                <w:szCs w:val="15"/>
              </w:rPr>
              <mc:AlternateContent>
                <mc:Choice Requires="wpg">
                  <w:drawing>
                    <wp:inline distT="0" distB="0" distL="0" distR="0" wp14:anchorId="5287281B" wp14:editId="261A7AD6">
                      <wp:extent cx="113735" cy="108000"/>
                      <wp:effectExtent l="0" t="0" r="0" b="0"/>
                      <wp:docPr id="1263" name="Group 126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3735" cy="108000"/>
                                <a:chOff x="0" y="0"/>
                                <a:chExt cx="243" cy="242"/>
                              </a:xfrm>
                              <a:solidFill>
                                <a:srgbClr val="94C634"/>
                              </a:solidFill>
                            </wpg:grpSpPr>
                            <wps:wsp>
                              <wps:cNvPr id="1264"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5"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6"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7"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10BD637" id="Group 1263" o:spid="_x0000_s1026" style="width:8.95pt;height:8.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">
                      <o:lock v:ext="edit" aspectratio="t"/>
                      <v:shape id="Freeform 10" o:spid="_x0000_s1027"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" path="m195,242r-23,l163,232r,-22l172,201r23,l204,210r,22l195,242xe" filled="f" stroked="f">
                        <v:path arrowok="t" o:connecttype="custom" o:connectlocs="195,242;172,242;163,232;163,210;172,201;195,201;204,210;204,232;195,242" o:connectangles="0,0,0,0,0,0,0,0,0"/>
                      </v:shape>
                      <w10:anchorlock/>
                    </v:group>
                  </w:pict>
                </mc:Fallback>
              </mc:AlternateContent>
            </w:r>
          </w:p>
        </w:tc>
        <w:tc>
          <w:tcPr>
            <w:tcW w:w="4453" w:type="dxa"/>
            <w:tcBorders>
              <w:top w:val="nil"/>
              <w:left w:val="nil"/>
              <w:bottom w:val="nil"/>
              <w:right w:val="nil"/>
            </w:tcBorders>
            <w:shd w:val="clear" w:color="auto" w:fill="F2F2F2" w:themeFill="background1" w:themeFillShade="F2"/>
            <w:vAlign w:val="center"/>
          </w:tcPr>
          <w:p w:rsidR="00E02FF7" w:rsidRPr="002076F3" w:rsidRDefault="00E02FF7" w:rsidP="00335DC5">
            <w:pPr>
              <w:tabs>
                <w:tab w:val="left" w:pos="284"/>
              </w:tabs>
              <w:spacing w:after="0" w:line="240" w:lineRule="auto"/>
              <w:rPr>
                <w:rFonts w:eastAsia="SimSun" w:cs="Arial"/>
                <w:color w:val="000000"/>
                <w:sz w:val="15"/>
                <w:szCs w:val="15"/>
                <w:lang w:eastAsia="en-US"/>
              </w:rPr>
            </w:pPr>
            <w:r w:rsidRPr="002076F3">
              <w:rPr>
                <w:rFonts w:eastAsia="SimSun" w:cs="Arial"/>
                <w:color w:val="000000"/>
                <w:sz w:val="15"/>
                <w:szCs w:val="15"/>
                <w:lang w:eastAsia="en-US"/>
              </w:rPr>
              <w:t>Critical and creative thinking</w:t>
            </w:r>
          </w:p>
        </w:tc>
        <w:tc>
          <w:tcPr>
            <w:tcW w:w="567" w:type="dxa"/>
            <w:tcBorders>
              <w:top w:val="nil"/>
              <w:left w:val="nil"/>
              <w:bottom w:val="nil"/>
              <w:right w:val="nil"/>
            </w:tcBorders>
            <w:shd w:val="clear" w:color="auto" w:fill="F2F2F2" w:themeFill="background1" w:themeFillShade="F2"/>
            <w:tcMar>
              <w:left w:w="57" w:type="dxa"/>
              <w:right w:w="57" w:type="dxa"/>
            </w:tcMar>
            <w:vAlign w:val="center"/>
          </w:tcPr>
          <w:p w:rsidR="00E02FF7" w:rsidRPr="002076F3" w:rsidRDefault="00E02FF7" w:rsidP="001241C1">
            <w:pPr>
              <w:tabs>
                <w:tab w:val="left" w:pos="284"/>
              </w:tabs>
              <w:spacing w:after="0" w:line="240" w:lineRule="auto"/>
              <w:rPr>
                <w:rFonts w:eastAsia="SimSun" w:cs="Arial"/>
                <w:i/>
                <w:noProof/>
                <w:color w:val="000000"/>
                <w:sz w:val="15"/>
                <w:szCs w:val="15"/>
                <w:lang w:eastAsia="en-AU"/>
              </w:rPr>
            </w:pPr>
          </w:p>
        </w:tc>
        <w:tc>
          <w:tcPr>
            <w:tcW w:w="4536" w:type="dxa"/>
            <w:tcBorders>
              <w:top w:val="nil"/>
              <w:left w:val="nil"/>
              <w:bottom w:val="nil"/>
              <w:right w:val="nil"/>
            </w:tcBorders>
            <w:shd w:val="clear" w:color="auto" w:fill="F2F2F2" w:themeFill="background1" w:themeFillShade="F2"/>
            <w:vAlign w:val="center"/>
          </w:tcPr>
          <w:p w:rsidR="00E02FF7" w:rsidRPr="002076F3" w:rsidRDefault="00E02FF7" w:rsidP="00335DC5">
            <w:pPr>
              <w:spacing w:after="0" w:line="240" w:lineRule="auto"/>
              <w:rPr>
                <w:rFonts w:eastAsia="SimSun" w:cs="Arial"/>
                <w:i/>
                <w:noProof/>
                <w:color w:val="000000"/>
                <w:sz w:val="15"/>
                <w:szCs w:val="15"/>
                <w:lang w:eastAsia="en-AU"/>
              </w:rPr>
            </w:pPr>
          </w:p>
        </w:tc>
      </w:tr>
    </w:tbl>
    <w:p w:rsidR="00840869" w:rsidRPr="002F79A3" w:rsidRDefault="00840869" w:rsidP="002F79A3">
      <w:pPr>
        <w:pStyle w:val="Bodytext95pt0spacesingle"/>
        <w:rPr>
          <w:sz w:val="14"/>
          <w:szCs w:val="14"/>
        </w:rPr>
      </w:pPr>
    </w:p>
    <w:tbl>
      <w:tblPr>
        <w:tblStyle w:val="TableGrid2"/>
        <w:tblW w:w="15162" w:type="dxa"/>
        <w:tblInd w:w="108" w:type="dxa"/>
        <w:tblLayout w:type="fixed"/>
        <w:tblCellMar>
          <w:top w:w="102" w:type="dxa"/>
          <w:left w:w="102" w:type="dxa"/>
          <w:bottom w:w="102" w:type="dxa"/>
          <w:right w:w="102" w:type="dxa"/>
        </w:tblCellMar>
        <w:tblLook w:val="04A0" w:firstRow="1" w:lastRow="0" w:firstColumn="1" w:lastColumn="0" w:noHBand="0" w:noVBand="1"/>
      </w:tblPr>
      <w:tblGrid>
        <w:gridCol w:w="1695"/>
        <w:gridCol w:w="3366"/>
        <w:gridCol w:w="3367"/>
        <w:gridCol w:w="3367"/>
        <w:gridCol w:w="3367"/>
      </w:tblGrid>
      <w:tr w:rsidR="0015721E" w:rsidRPr="002076F3" w:rsidTr="0015721E">
        <w:trPr>
          <w:cantSplit/>
          <w:trHeight w:val="567"/>
        </w:trPr>
        <w:tc>
          <w:tcPr>
            <w:tcW w:w="1695" w:type="dxa"/>
            <w:vMerge w:val="restart"/>
            <w:shd w:val="clear" w:color="auto" w:fill="DBEDAE"/>
          </w:tcPr>
          <w:p w:rsidR="0015721E" w:rsidRPr="000B5FE4" w:rsidRDefault="0015721E" w:rsidP="00276AE2">
            <w:pPr>
              <w:pStyle w:val="Bodytext95pt3spaceatleast12"/>
              <w:rPr>
                <w:rStyle w:val="BodytextBold"/>
                <w:rFonts w:ascii="Arial Bold" w:hAnsi="Arial Bold" w:hint="eastAsia"/>
                <w:spacing w:val="4"/>
              </w:rPr>
            </w:pPr>
            <w:r w:rsidRPr="000B5FE4">
              <w:rPr>
                <w:rStyle w:val="BodytextBold"/>
                <w:rFonts w:ascii="Arial Bold" w:hAnsi="Arial Bold"/>
                <w:spacing w:val="4"/>
              </w:rPr>
              <w:lastRenderedPageBreak/>
              <w:t>Assessment</w:t>
            </w:r>
          </w:p>
        </w:tc>
        <w:tc>
          <w:tcPr>
            <w:tcW w:w="13467" w:type="dxa"/>
            <w:gridSpan w:val="4"/>
            <w:tcBorders>
              <w:bottom w:val="single" w:sz="4" w:space="0" w:color="auto"/>
            </w:tcBorders>
            <w:shd w:val="clear" w:color="auto" w:fill="auto"/>
          </w:tcPr>
          <w:p w:rsidR="0015721E" w:rsidRPr="002076F3" w:rsidRDefault="0015721E" w:rsidP="00276AE2">
            <w:pPr>
              <w:pStyle w:val="Bodytext95pt3spaceatleast12"/>
              <w:spacing w:after="0"/>
            </w:pPr>
            <w:r w:rsidRPr="002076F3">
              <w:t>Student responses to summative assessment tasks contribute to their assessment folio. It provides evidence of their learning and represents their achievements over reporting period. The assessment folio should include a range and balance of assessments to make valid judgments about whether the student has met the achievement standard.</w:t>
            </w:r>
          </w:p>
        </w:tc>
      </w:tr>
      <w:tr w:rsidR="0015721E" w:rsidRPr="002076F3" w:rsidTr="0015721E">
        <w:trPr>
          <w:cantSplit/>
          <w:trHeight w:hRule="exact" w:val="397"/>
        </w:trPr>
        <w:tc>
          <w:tcPr>
            <w:tcW w:w="1695" w:type="dxa"/>
            <w:vMerge/>
            <w:shd w:val="clear" w:color="auto" w:fill="DBEDAE"/>
          </w:tcPr>
          <w:p w:rsidR="0015721E" w:rsidRPr="000B5FE4" w:rsidRDefault="0015721E" w:rsidP="00276AE2">
            <w:pPr>
              <w:pStyle w:val="Bodytext95pt3spaceatleast12"/>
              <w:rPr>
                <w:rStyle w:val="BodytextBold"/>
                <w:rFonts w:ascii="Arial Bold" w:hAnsi="Arial Bold" w:hint="eastAsia"/>
                <w:spacing w:val="4"/>
              </w:rPr>
            </w:pPr>
          </w:p>
        </w:tc>
        <w:tc>
          <w:tcPr>
            <w:tcW w:w="6733" w:type="dxa"/>
            <w:gridSpan w:val="2"/>
            <w:shd w:val="clear" w:color="auto" w:fill="EDF5E4"/>
            <w:vAlign w:val="center"/>
          </w:tcPr>
          <w:p w:rsidR="0015721E" w:rsidRPr="00224D63" w:rsidRDefault="0015721E" w:rsidP="00F75A69">
            <w:pPr>
              <w:pStyle w:val="Bodytext95pt0spacesingle"/>
              <w:jc w:val="center"/>
              <w:rPr>
                <w:rStyle w:val="BodytextBold"/>
                <w:rFonts w:ascii="Arial Bold" w:hAnsi="Arial Bold" w:hint="eastAsia"/>
                <w:spacing w:val="4"/>
              </w:rPr>
            </w:pPr>
            <w:r w:rsidRPr="00224D63">
              <w:rPr>
                <w:rStyle w:val="BodytextBold"/>
                <w:rFonts w:ascii="Arial Bold" w:hAnsi="Arial Bold"/>
                <w:spacing w:val="4"/>
              </w:rPr>
              <w:t>Semester 1</w:t>
            </w:r>
          </w:p>
        </w:tc>
        <w:tc>
          <w:tcPr>
            <w:tcW w:w="6734" w:type="dxa"/>
            <w:gridSpan w:val="2"/>
            <w:shd w:val="clear" w:color="auto" w:fill="EDF5E4"/>
            <w:vAlign w:val="center"/>
          </w:tcPr>
          <w:p w:rsidR="0015721E" w:rsidRPr="00224D63" w:rsidRDefault="0015721E" w:rsidP="00F75A69">
            <w:pPr>
              <w:pStyle w:val="Bodytext95pt0spacesingle"/>
              <w:jc w:val="center"/>
              <w:rPr>
                <w:rStyle w:val="BodytextBold"/>
                <w:rFonts w:ascii="Arial Bold" w:hAnsi="Arial Bold" w:hint="eastAsia"/>
                <w:spacing w:val="4"/>
              </w:rPr>
            </w:pPr>
            <w:r w:rsidRPr="00224D63">
              <w:rPr>
                <w:rStyle w:val="BodytextBold"/>
                <w:rFonts w:ascii="Arial Bold" w:hAnsi="Arial Bold"/>
                <w:spacing w:val="4"/>
              </w:rPr>
              <w:t>Semester 2</w:t>
            </w:r>
          </w:p>
        </w:tc>
      </w:tr>
      <w:tr w:rsidR="0015721E" w:rsidRPr="002076F3" w:rsidTr="0015721E">
        <w:trPr>
          <w:cantSplit/>
          <w:trHeight w:val="511"/>
        </w:trPr>
        <w:tc>
          <w:tcPr>
            <w:tcW w:w="1695" w:type="dxa"/>
            <w:vMerge/>
            <w:shd w:val="clear" w:color="auto" w:fill="DBEDAE"/>
            <w:vAlign w:val="center"/>
          </w:tcPr>
          <w:p w:rsidR="0015721E" w:rsidRPr="000B5FE4" w:rsidRDefault="0015721E" w:rsidP="00276AE2">
            <w:pPr>
              <w:pStyle w:val="Bodytext95pt3spaceatleast12"/>
              <w:rPr>
                <w:rStyle w:val="BodytextBold"/>
                <w:rFonts w:ascii="Arial Bold" w:hAnsi="Arial Bold" w:hint="eastAsia"/>
                <w:spacing w:val="4"/>
              </w:rPr>
            </w:pPr>
          </w:p>
        </w:tc>
        <w:tc>
          <w:tcPr>
            <w:tcW w:w="3366" w:type="dxa"/>
          </w:tcPr>
          <w:p w:rsidR="0015721E" w:rsidRPr="002076F3" w:rsidRDefault="0015721E" w:rsidP="00840869">
            <w:pPr>
              <w:pStyle w:val="Bodytext95pt6spaceatleast12"/>
              <w:rPr>
                <w:rStyle w:val="BodytextBold"/>
              </w:rPr>
            </w:pPr>
            <w:r w:rsidRPr="002076F3">
              <w:rPr>
                <w:rStyle w:val="BodytextBold"/>
              </w:rPr>
              <w:t>Unit 1: Testing change: Reversible or irreversible?</w:t>
            </w:r>
          </w:p>
          <w:p w:rsidR="0015721E" w:rsidRPr="002076F3" w:rsidRDefault="0015721E" w:rsidP="00840869">
            <w:pPr>
              <w:pStyle w:val="Bodytext95pt6spaceatleast12"/>
              <w:rPr>
                <w:rStyle w:val="Bodytextitalic"/>
              </w:rPr>
            </w:pPr>
            <w:r w:rsidRPr="002076F3">
              <w:rPr>
                <w:rStyle w:val="Bodytextitalic"/>
              </w:rPr>
              <w:t>Experimental investigation</w:t>
            </w:r>
          </w:p>
          <w:p w:rsidR="0015721E" w:rsidRPr="002076F3" w:rsidRDefault="0015721E" w:rsidP="00632419">
            <w:pPr>
              <w:pStyle w:val="Bodytext95pt6spaceatleast12"/>
              <w:spacing w:after="0"/>
            </w:pPr>
            <w:r w:rsidRPr="002076F3">
              <w:t>Students plan and conduct an investigation into reversible and irreversible changes, including identifying variables to be changed and measured, describing potential safety risks, identifying improvements to methods and constructing texts to communicate ideas, methods and findings.</w:t>
            </w:r>
          </w:p>
        </w:tc>
        <w:tc>
          <w:tcPr>
            <w:tcW w:w="3367" w:type="dxa"/>
          </w:tcPr>
          <w:p w:rsidR="0015721E" w:rsidRPr="002076F3" w:rsidRDefault="0015721E" w:rsidP="00840869">
            <w:pPr>
              <w:pStyle w:val="Bodytext95pt6spaceatleast12"/>
              <w:rPr>
                <w:rStyle w:val="BodytextBold"/>
              </w:rPr>
            </w:pPr>
            <w:r w:rsidRPr="002076F3">
              <w:rPr>
                <w:rStyle w:val="BodytextBold"/>
              </w:rPr>
              <w:t>Unit 2: Exploring energy and electricity</w:t>
            </w:r>
          </w:p>
          <w:p w:rsidR="0015721E" w:rsidRPr="002076F3" w:rsidRDefault="0015721E" w:rsidP="00840869">
            <w:pPr>
              <w:pStyle w:val="Bodytext95pt6spaceatleast12"/>
              <w:rPr>
                <w:rStyle w:val="Bodytextitalic"/>
              </w:rPr>
            </w:pPr>
            <w:r w:rsidRPr="002076F3">
              <w:rPr>
                <w:rStyle w:val="Bodytextitalic"/>
              </w:rPr>
              <w:t>Supervised assessment</w:t>
            </w:r>
          </w:p>
          <w:p w:rsidR="0015721E" w:rsidRPr="002076F3" w:rsidRDefault="0015721E" w:rsidP="00632419">
            <w:pPr>
              <w:pStyle w:val="Bodytext95pt3spaceatleast12"/>
              <w:spacing w:after="0"/>
            </w:pPr>
            <w:r w:rsidRPr="002076F3">
              <w:t>Students analyse requirements for the transfer of electricity in a circuit and describe how energy can be transformed from one form to another to generate electricity. Students explain how scientific knowledge is used to assess energy sources selected for a specific purpose.</w:t>
            </w:r>
          </w:p>
        </w:tc>
        <w:tc>
          <w:tcPr>
            <w:tcW w:w="3367" w:type="dxa"/>
          </w:tcPr>
          <w:p w:rsidR="0015721E" w:rsidRPr="002076F3" w:rsidRDefault="0015721E" w:rsidP="00840869">
            <w:pPr>
              <w:pStyle w:val="Bodytext95pt6spaceatleast12"/>
              <w:rPr>
                <w:rStyle w:val="BodytextBold"/>
              </w:rPr>
            </w:pPr>
            <w:r w:rsidRPr="002076F3">
              <w:rPr>
                <w:rStyle w:val="BodytextBold"/>
              </w:rPr>
              <w:t>Unit 3: Explaining changes to the surface of Earth</w:t>
            </w:r>
          </w:p>
          <w:p w:rsidR="0015721E" w:rsidRPr="002076F3" w:rsidRDefault="0015721E" w:rsidP="00840869">
            <w:pPr>
              <w:pStyle w:val="Bodytext95pt6spaceatleast12"/>
              <w:rPr>
                <w:rStyle w:val="Bodytextitalic"/>
              </w:rPr>
            </w:pPr>
            <w:r w:rsidRPr="002076F3">
              <w:rPr>
                <w:rStyle w:val="Bodytextitalic"/>
              </w:rPr>
              <w:t>Exam/Text</w:t>
            </w:r>
          </w:p>
          <w:p w:rsidR="0015721E" w:rsidRPr="002076F3" w:rsidRDefault="0015721E" w:rsidP="00433026">
            <w:pPr>
              <w:pStyle w:val="Bodytext95pt3spaceatleast12"/>
              <w:spacing w:after="0"/>
            </w:pPr>
            <w:r w:rsidRPr="002076F3">
              <w:t>Students explain how natural events cause rapid changes to Earth's surface and identify contributions to the development of science by people from a range of cultures. Students identify how research can improve data.</w:t>
            </w:r>
          </w:p>
        </w:tc>
        <w:tc>
          <w:tcPr>
            <w:tcW w:w="3367" w:type="dxa"/>
          </w:tcPr>
          <w:p w:rsidR="0015721E" w:rsidRPr="002076F3" w:rsidRDefault="0015721E" w:rsidP="00840869">
            <w:pPr>
              <w:pStyle w:val="Bodytext95pt6spaceatleast12"/>
              <w:rPr>
                <w:rStyle w:val="BodytextBold"/>
              </w:rPr>
            </w:pPr>
            <w:r w:rsidRPr="002076F3">
              <w:rPr>
                <w:rStyle w:val="BodytextBold"/>
              </w:rPr>
              <w:t>Unit 4: Investigating mouldy bread</w:t>
            </w:r>
          </w:p>
          <w:p w:rsidR="0015721E" w:rsidRPr="002076F3" w:rsidRDefault="0015721E" w:rsidP="00840869">
            <w:pPr>
              <w:pStyle w:val="Bodytext95pt6spaceatleast12"/>
              <w:rPr>
                <w:rStyle w:val="Bodytextitalic"/>
              </w:rPr>
            </w:pPr>
            <w:r w:rsidRPr="002076F3">
              <w:rPr>
                <w:rStyle w:val="Bodytextitalic"/>
              </w:rPr>
              <w:t>Experimental investigation</w:t>
            </w:r>
          </w:p>
          <w:p w:rsidR="0015721E" w:rsidRPr="002076F3" w:rsidRDefault="0015721E" w:rsidP="00433026">
            <w:pPr>
              <w:pStyle w:val="Bodytext95pt3spaceatleast12"/>
              <w:spacing w:after="0"/>
            </w:pPr>
            <w:r w:rsidRPr="002076F3">
              <w:t>Students develop an investigable question and design an investigation into simple cause-and-effect relationships including identifying variables to be changed and measured and potential safety risks. Students collect, organise and interpret data to identify environmental factors that contribute to mould growth in bread and explain how scientific knowledge helps to solve problems.</w:t>
            </w:r>
          </w:p>
        </w:tc>
      </w:tr>
      <w:tr w:rsidR="0015721E" w:rsidRPr="002076F3" w:rsidTr="0015721E">
        <w:trPr>
          <w:cantSplit/>
          <w:trHeight w:val="794"/>
        </w:trPr>
        <w:tc>
          <w:tcPr>
            <w:tcW w:w="1695" w:type="dxa"/>
            <w:shd w:val="clear" w:color="auto" w:fill="DBEDAE"/>
          </w:tcPr>
          <w:p w:rsidR="0015721E" w:rsidRPr="000B5FE4" w:rsidRDefault="0015721E" w:rsidP="00276AE2">
            <w:pPr>
              <w:pStyle w:val="Bodytext95pt3spaceatleast12"/>
              <w:rPr>
                <w:rStyle w:val="BodytextBold"/>
                <w:rFonts w:ascii="Arial Bold" w:hAnsi="Arial Bold" w:hint="eastAsia"/>
                <w:spacing w:val="4"/>
              </w:rPr>
            </w:pPr>
            <w:r w:rsidRPr="000B5FE4">
              <w:rPr>
                <w:rStyle w:val="BodytextBold"/>
                <w:rFonts w:ascii="Arial Bold" w:hAnsi="Arial Bold"/>
                <w:spacing w:val="4"/>
              </w:rPr>
              <w:t>Moderation</w:t>
            </w:r>
          </w:p>
        </w:tc>
        <w:tc>
          <w:tcPr>
            <w:tcW w:w="13467" w:type="dxa"/>
            <w:gridSpan w:val="4"/>
          </w:tcPr>
          <w:p w:rsidR="0015721E" w:rsidRPr="002076F3" w:rsidRDefault="0015721E" w:rsidP="00840869">
            <w:pPr>
              <w:pStyle w:val="Bodytext95pt3spaceatleast12"/>
            </w:pPr>
            <w:r w:rsidRPr="002076F3">
              <w:t>Teachers use moderation to support consistency of teacher judgments and comparability of reported results against the relevant achievement standards.</w:t>
            </w:r>
          </w:p>
        </w:tc>
      </w:tr>
    </w:tbl>
    <w:p w:rsidR="006511E1" w:rsidRPr="002076F3" w:rsidRDefault="006511E1" w:rsidP="00840869">
      <w:pPr>
        <w:pStyle w:val="Bodytext10pt0spaceatleast12"/>
      </w:pPr>
    </w:p>
    <w:p w:rsidR="00E01596" w:rsidRPr="002076F3" w:rsidRDefault="00E01596" w:rsidP="00840869">
      <w:pPr>
        <w:pStyle w:val="Bodytext10pt0spaceatleast12"/>
        <w:sectPr w:rsidR="00E01596" w:rsidRPr="002076F3" w:rsidSect="00037500">
          <w:pgSz w:w="16838" w:h="11906" w:orient="landscape" w:code="9"/>
          <w:pgMar w:top="1021" w:right="851" w:bottom="851" w:left="851" w:header="567" w:footer="567" w:gutter="0"/>
          <w:cols w:space="708"/>
          <w:docGrid w:linePitch="360"/>
        </w:sectPr>
      </w:pPr>
    </w:p>
    <w:p w:rsidR="00D439F0" w:rsidRPr="002076F3" w:rsidRDefault="00D439F0" w:rsidP="007A541B">
      <w:pPr>
        <w:pStyle w:val="Blueheader"/>
        <w:spacing w:before="0" w:after="60"/>
        <w:rPr>
          <w:sz w:val="28"/>
          <w:szCs w:val="28"/>
        </w:rPr>
      </w:pPr>
      <w:r w:rsidRPr="002076F3">
        <w:rPr>
          <w:sz w:val="28"/>
          <w:szCs w:val="28"/>
        </w:rPr>
        <w:lastRenderedPageBreak/>
        <w:t>Coverage of a</w:t>
      </w:r>
      <w:r w:rsidR="008B1D66" w:rsidRPr="002076F3">
        <w:rPr>
          <w:sz w:val="28"/>
          <w:szCs w:val="28"/>
        </w:rPr>
        <w:t xml:space="preserve">chievement standard in Year </w:t>
      </w:r>
      <w:r w:rsidR="00661EF3" w:rsidRPr="002076F3">
        <w:rPr>
          <w:sz w:val="28"/>
          <w:szCs w:val="28"/>
        </w:rPr>
        <w:t>6</w:t>
      </w:r>
      <w:r w:rsidRPr="002076F3">
        <w:rPr>
          <w:sz w:val="28"/>
          <w:szCs w:val="28"/>
        </w:rPr>
        <w:t xml:space="preserve"> Science</w:t>
      </w:r>
    </w:p>
    <w:p w:rsidR="00D439F0" w:rsidRPr="002076F3" w:rsidRDefault="00D439F0" w:rsidP="008139B9">
      <w:pPr>
        <w:pStyle w:val="Bodytext95pt6spaceatleast12"/>
        <w:spacing w:after="100"/>
      </w:pPr>
      <w:r w:rsidRPr="002076F3">
        <w:t xml:space="preserve">The requirements for assessment are specified in the </w:t>
      </w:r>
      <w:r w:rsidR="00371913" w:rsidRPr="00282166">
        <w:rPr>
          <w:rStyle w:val="Bodytextitalic"/>
        </w:rPr>
        <w:t>P–12 curriculum, assessment and reporting framework</w:t>
      </w:r>
      <w:r w:rsidR="00371913" w:rsidRPr="00DA780E">
        <w:t xml:space="preserve"> </w:t>
      </w:r>
      <w:r w:rsidR="00371913" w:rsidRPr="00282166">
        <w:rPr>
          <w:rStyle w:val="Bodytextgrey"/>
        </w:rPr>
        <w:t>https://education.qld.gov.au/curriculum/stages-of-schooling/p-12</w:t>
      </w:r>
      <w:r w:rsidRPr="002076F3">
        <w:t xml:space="preserve"> with additional information provided in the </w:t>
      </w:r>
      <w:r w:rsidRPr="002076F3">
        <w:rPr>
          <w:rStyle w:val="Bodytextitalic"/>
        </w:rPr>
        <w:t>Providing the Australian Curriculum in Prep to Year 10 in Queensland state schools from 2017</w:t>
      </w:r>
      <w:r w:rsidRPr="002076F3">
        <w:t xml:space="preserve"> and </w:t>
      </w:r>
      <w:r w:rsidRPr="002076F3">
        <w:rPr>
          <w:rStyle w:val="Bodytextitalic"/>
        </w:rPr>
        <w:t>Assessment and Moderation in Prep to Year 10</w:t>
      </w:r>
      <w:r w:rsidRPr="002076F3">
        <w:t>.</w:t>
      </w:r>
    </w:p>
    <w:p w:rsidR="00D439F0" w:rsidRPr="002076F3" w:rsidRDefault="00D439F0" w:rsidP="008139B9">
      <w:pPr>
        <w:pStyle w:val="Bodytext95pt6spaceatleast12"/>
        <w:spacing w:after="100"/>
      </w:pPr>
      <w:r w:rsidRPr="002076F3">
        <w:t>Year plans are mechanisms for ensuring coverage of all aspects of the relevant achievement standards for each learning area and/or subject in Prep to Year 10.</w:t>
      </w:r>
    </w:p>
    <w:p w:rsidR="00D439F0" w:rsidRPr="002076F3" w:rsidRDefault="00D439F0" w:rsidP="00F75A69">
      <w:pPr>
        <w:pStyle w:val="Bodytext95pt3spaceatleast12"/>
      </w:pPr>
      <w:r w:rsidRPr="002076F3">
        <w:t>Summative assessment is planned in the year and/or band plans to show:</w:t>
      </w:r>
    </w:p>
    <w:p w:rsidR="00D439F0" w:rsidRPr="002076F3" w:rsidRDefault="00D439F0" w:rsidP="00D439F0">
      <w:pPr>
        <w:pStyle w:val="Bullet3space95ptatleast12"/>
      </w:pPr>
      <w:r w:rsidRPr="002076F3">
        <w:t>how students will have the opportunity to demonstrate all aspects of the relevant achievement standards for each learning area and/or subject in each year and/or band; and</w:t>
      </w:r>
    </w:p>
    <w:p w:rsidR="00D439F0" w:rsidRPr="002076F3" w:rsidRDefault="00D439F0" w:rsidP="002F79A3">
      <w:pPr>
        <w:pStyle w:val="Bullet3space95ptatleast12"/>
        <w:spacing w:after="120"/>
      </w:pPr>
      <w:r w:rsidRPr="002076F3">
        <w:t>whether there are multiple opportunities to gather evidence using a range and balance of summative assessment. This should ensure the types and conventions are appropriate to the learning area and/or subject and suitable for equitable access for all students.</w:t>
      </w:r>
    </w:p>
    <w:tbl>
      <w:tblPr>
        <w:tblStyle w:val="TableGrid"/>
        <w:tblW w:w="10206" w:type="dxa"/>
        <w:tblInd w:w="85" w:type="dxa"/>
        <w:tblBorders>
          <w:insideH w:val="single" w:sz="6" w:space="0" w:color="auto"/>
          <w:insideV w:val="single" w:sz="6" w:space="0" w:color="auto"/>
        </w:tblBorders>
        <w:tblLayout w:type="fixed"/>
        <w:tblCellMar>
          <w:top w:w="96" w:type="dxa"/>
          <w:left w:w="96" w:type="dxa"/>
          <w:bottom w:w="96" w:type="dxa"/>
          <w:right w:w="96" w:type="dxa"/>
        </w:tblCellMar>
        <w:tblLook w:val="04A0" w:firstRow="1" w:lastRow="0" w:firstColumn="1" w:lastColumn="0" w:noHBand="0" w:noVBand="1"/>
      </w:tblPr>
      <w:tblGrid>
        <w:gridCol w:w="5965"/>
        <w:gridCol w:w="1060"/>
        <w:gridCol w:w="1060"/>
        <w:gridCol w:w="1060"/>
        <w:gridCol w:w="1061"/>
      </w:tblGrid>
      <w:tr w:rsidR="00D439F0" w:rsidRPr="000B5FE4" w:rsidTr="00661EF3">
        <w:trPr>
          <w:trHeight w:hRule="exact" w:val="624"/>
          <w:tblHeader/>
        </w:trPr>
        <w:tc>
          <w:tcPr>
            <w:tcW w:w="5965" w:type="dxa"/>
            <w:tcBorders>
              <w:bottom w:val="single" w:sz="6" w:space="0" w:color="auto"/>
            </w:tcBorders>
            <w:shd w:val="clear" w:color="auto" w:fill="94C634"/>
            <w:vAlign w:val="center"/>
          </w:tcPr>
          <w:p w:rsidR="00D439F0" w:rsidRPr="000B5FE4" w:rsidRDefault="005174A2" w:rsidP="00661EF3">
            <w:pPr>
              <w:pStyle w:val="Bodytext95pt0spacesingle"/>
              <w:rPr>
                <w:rStyle w:val="BodytextBold"/>
                <w:rFonts w:ascii="Arial Bold" w:hAnsi="Arial Bold" w:hint="eastAsia"/>
                <w:spacing w:val="4"/>
              </w:rPr>
            </w:pPr>
            <w:r w:rsidRPr="000B5FE4">
              <w:rPr>
                <w:rStyle w:val="BodytextBold"/>
                <w:rFonts w:ascii="Arial Bold" w:hAnsi="Arial Bold"/>
                <w:spacing w:val="4"/>
              </w:rPr>
              <w:t xml:space="preserve">Aspects of the Year </w:t>
            </w:r>
            <w:r w:rsidR="00661EF3" w:rsidRPr="000B5FE4">
              <w:rPr>
                <w:rStyle w:val="BodytextBold"/>
                <w:rFonts w:ascii="Arial Bold" w:hAnsi="Arial Bold"/>
                <w:spacing w:val="4"/>
              </w:rPr>
              <w:t>6</w:t>
            </w:r>
            <w:r w:rsidR="004D3BCC" w:rsidRPr="000B5FE4">
              <w:rPr>
                <w:rStyle w:val="BodytextBold"/>
                <w:rFonts w:ascii="Arial Bold" w:hAnsi="Arial Bold"/>
                <w:spacing w:val="4"/>
              </w:rPr>
              <w:t xml:space="preserve"> </w:t>
            </w:r>
            <w:r w:rsidRPr="000B5FE4">
              <w:rPr>
                <w:rStyle w:val="BodytextBold"/>
                <w:rFonts w:ascii="Arial Bold" w:hAnsi="Arial Bold"/>
                <w:spacing w:val="4"/>
              </w:rPr>
              <w:t>Science achievement standard</w:t>
            </w:r>
          </w:p>
        </w:tc>
        <w:tc>
          <w:tcPr>
            <w:tcW w:w="1060" w:type="dxa"/>
            <w:tcBorders>
              <w:bottom w:val="single" w:sz="6" w:space="0" w:color="auto"/>
            </w:tcBorders>
            <w:shd w:val="clear" w:color="auto" w:fill="94C634"/>
            <w:vAlign w:val="center"/>
          </w:tcPr>
          <w:p w:rsidR="00D439F0" w:rsidRPr="000B5FE4" w:rsidRDefault="00D439F0" w:rsidP="007639E9">
            <w:pPr>
              <w:pStyle w:val="Bodytext95pt0spacesingle"/>
              <w:jc w:val="center"/>
              <w:rPr>
                <w:rStyle w:val="BodytextBold"/>
                <w:rFonts w:ascii="Arial Bold" w:hAnsi="Arial Bold" w:hint="eastAsia"/>
                <w:spacing w:val="4"/>
              </w:rPr>
            </w:pPr>
            <w:r w:rsidRPr="000B5FE4">
              <w:rPr>
                <w:rStyle w:val="BodytextBold"/>
                <w:rFonts w:ascii="Arial Bold" w:hAnsi="Arial Bold"/>
                <w:spacing w:val="4"/>
              </w:rPr>
              <w:t>Unit 1</w:t>
            </w:r>
          </w:p>
        </w:tc>
        <w:tc>
          <w:tcPr>
            <w:tcW w:w="1060" w:type="dxa"/>
            <w:tcBorders>
              <w:bottom w:val="single" w:sz="6" w:space="0" w:color="auto"/>
            </w:tcBorders>
            <w:shd w:val="clear" w:color="auto" w:fill="94C634"/>
            <w:vAlign w:val="center"/>
          </w:tcPr>
          <w:p w:rsidR="00D439F0" w:rsidRPr="000B5FE4" w:rsidRDefault="00D439F0" w:rsidP="007639E9">
            <w:pPr>
              <w:pStyle w:val="Bodytext95pt0spacesingle"/>
              <w:jc w:val="center"/>
              <w:rPr>
                <w:rStyle w:val="BodytextBold"/>
                <w:rFonts w:ascii="Arial Bold" w:hAnsi="Arial Bold" w:hint="eastAsia"/>
                <w:spacing w:val="4"/>
              </w:rPr>
            </w:pPr>
            <w:r w:rsidRPr="000B5FE4">
              <w:rPr>
                <w:rStyle w:val="BodytextBold"/>
                <w:rFonts w:ascii="Arial Bold" w:hAnsi="Arial Bold"/>
                <w:spacing w:val="4"/>
              </w:rPr>
              <w:t>Unit 2</w:t>
            </w:r>
          </w:p>
        </w:tc>
        <w:tc>
          <w:tcPr>
            <w:tcW w:w="1060" w:type="dxa"/>
            <w:tcBorders>
              <w:bottom w:val="single" w:sz="6" w:space="0" w:color="auto"/>
            </w:tcBorders>
            <w:shd w:val="clear" w:color="auto" w:fill="94C634"/>
            <w:vAlign w:val="center"/>
          </w:tcPr>
          <w:p w:rsidR="00D439F0" w:rsidRPr="000B5FE4" w:rsidRDefault="00D439F0" w:rsidP="007639E9">
            <w:pPr>
              <w:pStyle w:val="Bodytext95pt0spacesingle"/>
              <w:jc w:val="center"/>
              <w:rPr>
                <w:rStyle w:val="BodytextBold"/>
                <w:rFonts w:ascii="Arial Bold" w:hAnsi="Arial Bold" w:hint="eastAsia"/>
                <w:spacing w:val="4"/>
              </w:rPr>
            </w:pPr>
            <w:r w:rsidRPr="000B5FE4">
              <w:rPr>
                <w:rStyle w:val="BodytextBold"/>
                <w:rFonts w:ascii="Arial Bold" w:hAnsi="Arial Bold"/>
                <w:spacing w:val="4"/>
              </w:rPr>
              <w:t>Unit 3</w:t>
            </w:r>
          </w:p>
        </w:tc>
        <w:tc>
          <w:tcPr>
            <w:tcW w:w="1061" w:type="dxa"/>
            <w:tcBorders>
              <w:bottom w:val="single" w:sz="6" w:space="0" w:color="auto"/>
            </w:tcBorders>
            <w:shd w:val="clear" w:color="auto" w:fill="94C634"/>
            <w:vAlign w:val="center"/>
          </w:tcPr>
          <w:p w:rsidR="00D439F0" w:rsidRPr="000B5FE4" w:rsidRDefault="00D439F0" w:rsidP="007639E9">
            <w:pPr>
              <w:pStyle w:val="Bodytext95pt0spacesingle"/>
              <w:jc w:val="center"/>
              <w:rPr>
                <w:rStyle w:val="BodytextBold"/>
                <w:rFonts w:ascii="Arial Bold" w:hAnsi="Arial Bold" w:hint="eastAsia"/>
                <w:spacing w:val="4"/>
              </w:rPr>
            </w:pPr>
            <w:r w:rsidRPr="000B5FE4">
              <w:rPr>
                <w:rStyle w:val="BodytextBold"/>
                <w:rFonts w:ascii="Arial Bold" w:hAnsi="Arial Bold"/>
                <w:spacing w:val="4"/>
              </w:rPr>
              <w:t>Unit 4</w:t>
            </w:r>
          </w:p>
        </w:tc>
      </w:tr>
      <w:tr w:rsidR="00D439F0" w:rsidRPr="002076F3" w:rsidTr="00661EF3">
        <w:trPr>
          <w:trHeight w:hRule="exact" w:val="624"/>
        </w:trPr>
        <w:tc>
          <w:tcPr>
            <w:tcW w:w="5965" w:type="dxa"/>
            <w:tcBorders>
              <w:top w:val="single" w:sz="6" w:space="0" w:color="auto"/>
            </w:tcBorders>
            <w:shd w:val="clear" w:color="auto" w:fill="auto"/>
            <w:vAlign w:val="center"/>
          </w:tcPr>
          <w:p w:rsidR="00D439F0" w:rsidRPr="002076F3" w:rsidRDefault="00661EF3" w:rsidP="005174A2">
            <w:pPr>
              <w:pStyle w:val="Bodytext95pt0spaceatleast12"/>
            </w:pPr>
            <w:r w:rsidRPr="002076F3">
              <w:t>compare and classify different types of observable changes to materials</w:t>
            </w:r>
          </w:p>
        </w:tc>
        <w:tc>
          <w:tcPr>
            <w:tcW w:w="1060" w:type="dxa"/>
            <w:tcBorders>
              <w:top w:val="single" w:sz="6" w:space="0" w:color="auto"/>
              <w:bottom w:val="single" w:sz="6" w:space="0" w:color="auto"/>
            </w:tcBorders>
            <w:shd w:val="clear" w:color="auto" w:fill="EDF5E4"/>
            <w:vAlign w:val="center"/>
          </w:tcPr>
          <w:p w:rsidR="00D439F0" w:rsidRPr="002076F3" w:rsidRDefault="00661EF3" w:rsidP="005174A2">
            <w:pPr>
              <w:pStyle w:val="Bodytext10pt0spacesingle"/>
              <w:jc w:val="center"/>
              <w:rPr>
                <w:sz w:val="22"/>
              </w:rPr>
            </w:pPr>
            <w:r w:rsidRPr="002076F3">
              <w:rPr>
                <w:sz w:val="22"/>
                <w:lang w:val="en-GB"/>
              </w:rPr>
              <w:sym w:font="Wingdings" w:char="F0FC"/>
            </w:r>
          </w:p>
        </w:tc>
        <w:tc>
          <w:tcPr>
            <w:tcW w:w="1060" w:type="dxa"/>
            <w:tcBorders>
              <w:top w:val="single" w:sz="6" w:space="0" w:color="auto"/>
            </w:tcBorders>
            <w:shd w:val="clear" w:color="auto" w:fill="auto"/>
            <w:vAlign w:val="center"/>
          </w:tcPr>
          <w:p w:rsidR="00D439F0" w:rsidRPr="002076F3" w:rsidRDefault="00D439F0" w:rsidP="005174A2">
            <w:pPr>
              <w:pStyle w:val="Bodytext10pt0spacesingle"/>
              <w:jc w:val="center"/>
              <w:rPr>
                <w:sz w:val="22"/>
              </w:rPr>
            </w:pPr>
          </w:p>
        </w:tc>
        <w:tc>
          <w:tcPr>
            <w:tcW w:w="1060" w:type="dxa"/>
            <w:tcBorders>
              <w:top w:val="single" w:sz="6" w:space="0" w:color="auto"/>
              <w:bottom w:val="single" w:sz="6" w:space="0" w:color="auto"/>
            </w:tcBorders>
            <w:shd w:val="clear" w:color="auto" w:fill="EDF5E4"/>
            <w:vAlign w:val="center"/>
          </w:tcPr>
          <w:p w:rsidR="00D439F0" w:rsidRPr="002076F3" w:rsidRDefault="00D439F0" w:rsidP="005174A2">
            <w:pPr>
              <w:pStyle w:val="Bodytext10pt0spacesingle"/>
              <w:jc w:val="center"/>
              <w:rPr>
                <w:sz w:val="22"/>
              </w:rPr>
            </w:pPr>
          </w:p>
        </w:tc>
        <w:tc>
          <w:tcPr>
            <w:tcW w:w="1061" w:type="dxa"/>
            <w:tcBorders>
              <w:top w:val="single" w:sz="6" w:space="0" w:color="auto"/>
            </w:tcBorders>
            <w:shd w:val="clear" w:color="auto" w:fill="auto"/>
            <w:vAlign w:val="center"/>
          </w:tcPr>
          <w:p w:rsidR="00D439F0" w:rsidRPr="002076F3" w:rsidRDefault="00D439F0" w:rsidP="005174A2">
            <w:pPr>
              <w:pStyle w:val="Bodytext10pt0spacesingle"/>
              <w:jc w:val="center"/>
              <w:rPr>
                <w:sz w:val="22"/>
              </w:rPr>
            </w:pPr>
          </w:p>
        </w:tc>
      </w:tr>
      <w:tr w:rsidR="00D439F0" w:rsidRPr="002076F3" w:rsidTr="00661EF3">
        <w:trPr>
          <w:trHeight w:hRule="exact" w:val="851"/>
        </w:trPr>
        <w:tc>
          <w:tcPr>
            <w:tcW w:w="5965" w:type="dxa"/>
            <w:shd w:val="clear" w:color="auto" w:fill="auto"/>
            <w:vAlign w:val="center"/>
          </w:tcPr>
          <w:p w:rsidR="00D439F0" w:rsidRPr="002076F3" w:rsidRDefault="00661EF3" w:rsidP="005174A2">
            <w:pPr>
              <w:pStyle w:val="Bodytext95pt0spaceatleast12"/>
            </w:pPr>
            <w:r w:rsidRPr="002076F3">
              <w:t>analyse requirements for the transfer of electricity and describe how energy can be transformed from one form to another when generating electricity</w:t>
            </w:r>
          </w:p>
        </w:tc>
        <w:tc>
          <w:tcPr>
            <w:tcW w:w="1060" w:type="dxa"/>
            <w:tcBorders>
              <w:top w:val="single" w:sz="6" w:space="0" w:color="auto"/>
              <w:bottom w:val="single" w:sz="6" w:space="0" w:color="auto"/>
            </w:tcBorders>
            <w:shd w:val="clear" w:color="auto" w:fill="EDF5E4"/>
            <w:vAlign w:val="center"/>
          </w:tcPr>
          <w:p w:rsidR="00D439F0" w:rsidRPr="002076F3" w:rsidRDefault="00D439F0" w:rsidP="005174A2">
            <w:pPr>
              <w:pStyle w:val="Bodytext10pt0spacesingle"/>
              <w:jc w:val="center"/>
              <w:rPr>
                <w:sz w:val="22"/>
              </w:rPr>
            </w:pPr>
          </w:p>
        </w:tc>
        <w:tc>
          <w:tcPr>
            <w:tcW w:w="1060" w:type="dxa"/>
            <w:shd w:val="clear" w:color="auto" w:fill="auto"/>
            <w:vAlign w:val="center"/>
          </w:tcPr>
          <w:p w:rsidR="00D439F0" w:rsidRPr="002076F3" w:rsidRDefault="00661EF3" w:rsidP="005174A2">
            <w:pPr>
              <w:pStyle w:val="Bodytext10pt0spacesingle"/>
              <w:jc w:val="center"/>
              <w:rPr>
                <w:sz w:val="22"/>
              </w:rPr>
            </w:pPr>
            <w:r w:rsidRPr="002076F3">
              <w:rPr>
                <w:sz w:val="22"/>
                <w:lang w:val="en-GB"/>
              </w:rPr>
              <w:sym w:font="Wingdings" w:char="F0FC"/>
            </w:r>
          </w:p>
        </w:tc>
        <w:tc>
          <w:tcPr>
            <w:tcW w:w="1060" w:type="dxa"/>
            <w:tcBorders>
              <w:top w:val="single" w:sz="6" w:space="0" w:color="auto"/>
              <w:bottom w:val="single" w:sz="6" w:space="0" w:color="auto"/>
            </w:tcBorders>
            <w:shd w:val="clear" w:color="auto" w:fill="EDF5E4"/>
            <w:vAlign w:val="center"/>
          </w:tcPr>
          <w:p w:rsidR="00D439F0" w:rsidRPr="002076F3" w:rsidRDefault="00D439F0" w:rsidP="005174A2">
            <w:pPr>
              <w:pStyle w:val="Bodytext10pt0spacesingle"/>
              <w:jc w:val="center"/>
              <w:rPr>
                <w:sz w:val="22"/>
              </w:rPr>
            </w:pPr>
          </w:p>
        </w:tc>
        <w:tc>
          <w:tcPr>
            <w:tcW w:w="1061" w:type="dxa"/>
            <w:shd w:val="clear" w:color="auto" w:fill="auto"/>
            <w:vAlign w:val="center"/>
          </w:tcPr>
          <w:p w:rsidR="00D439F0" w:rsidRPr="002076F3" w:rsidRDefault="00D439F0" w:rsidP="005174A2">
            <w:pPr>
              <w:pStyle w:val="Bodytext10pt0spacesingle"/>
              <w:jc w:val="center"/>
              <w:rPr>
                <w:sz w:val="22"/>
              </w:rPr>
            </w:pPr>
          </w:p>
        </w:tc>
      </w:tr>
      <w:tr w:rsidR="00661EF3" w:rsidRPr="002076F3" w:rsidTr="00661EF3">
        <w:trPr>
          <w:trHeight w:hRule="exact" w:val="624"/>
        </w:trPr>
        <w:tc>
          <w:tcPr>
            <w:tcW w:w="5965" w:type="dxa"/>
            <w:shd w:val="clear" w:color="auto" w:fill="auto"/>
            <w:vAlign w:val="center"/>
          </w:tcPr>
          <w:p w:rsidR="00661EF3" w:rsidRPr="002076F3" w:rsidRDefault="00661EF3" w:rsidP="005174A2">
            <w:pPr>
              <w:pStyle w:val="Bodytext95pt0spaceatleast12"/>
            </w:pPr>
            <w:r w:rsidRPr="002076F3">
              <w:t>explain how natural events cause rapid change to Earth’s surface</w:t>
            </w: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p>
        </w:tc>
        <w:tc>
          <w:tcPr>
            <w:tcW w:w="1060" w:type="dxa"/>
            <w:shd w:val="clear" w:color="auto" w:fill="auto"/>
            <w:vAlign w:val="center"/>
          </w:tcPr>
          <w:p w:rsidR="00661EF3" w:rsidRPr="002076F3" w:rsidRDefault="00661EF3" w:rsidP="005174A2">
            <w:pPr>
              <w:pStyle w:val="Bodytext10pt0spacesingle"/>
              <w:jc w:val="center"/>
              <w:rPr>
                <w:sz w:val="22"/>
              </w:rPr>
            </w:pP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r w:rsidRPr="002076F3">
              <w:rPr>
                <w:sz w:val="22"/>
                <w:lang w:val="en-GB"/>
              </w:rPr>
              <w:sym w:font="Wingdings" w:char="F0FC"/>
            </w:r>
          </w:p>
        </w:tc>
        <w:tc>
          <w:tcPr>
            <w:tcW w:w="1061" w:type="dxa"/>
            <w:shd w:val="clear" w:color="auto" w:fill="auto"/>
            <w:vAlign w:val="center"/>
          </w:tcPr>
          <w:p w:rsidR="00661EF3" w:rsidRPr="002076F3" w:rsidRDefault="00661EF3" w:rsidP="005174A2">
            <w:pPr>
              <w:pStyle w:val="Bodytext10pt0spacesingle"/>
              <w:jc w:val="center"/>
              <w:rPr>
                <w:sz w:val="22"/>
              </w:rPr>
            </w:pPr>
          </w:p>
        </w:tc>
      </w:tr>
      <w:tr w:rsidR="00661EF3" w:rsidRPr="002076F3" w:rsidTr="00661EF3">
        <w:trPr>
          <w:trHeight w:hRule="exact" w:val="624"/>
        </w:trPr>
        <w:tc>
          <w:tcPr>
            <w:tcW w:w="5965" w:type="dxa"/>
            <w:shd w:val="clear" w:color="auto" w:fill="auto"/>
            <w:vAlign w:val="center"/>
          </w:tcPr>
          <w:p w:rsidR="00661EF3" w:rsidRPr="002076F3" w:rsidRDefault="00661EF3" w:rsidP="005174A2">
            <w:pPr>
              <w:pStyle w:val="Bodytext95pt0spaceatleast12"/>
            </w:pPr>
            <w:r w:rsidRPr="002076F3">
              <w:t>describe and predict the effect of environmental changes on individual living things</w:t>
            </w: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p>
        </w:tc>
        <w:tc>
          <w:tcPr>
            <w:tcW w:w="1060" w:type="dxa"/>
            <w:shd w:val="clear" w:color="auto" w:fill="auto"/>
            <w:vAlign w:val="center"/>
          </w:tcPr>
          <w:p w:rsidR="00661EF3" w:rsidRPr="002076F3" w:rsidRDefault="00661EF3" w:rsidP="005174A2">
            <w:pPr>
              <w:pStyle w:val="Bodytext10pt0spacesingle"/>
              <w:jc w:val="center"/>
              <w:rPr>
                <w:sz w:val="22"/>
              </w:rPr>
            </w:pP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p>
        </w:tc>
        <w:tc>
          <w:tcPr>
            <w:tcW w:w="1061" w:type="dxa"/>
            <w:shd w:val="clear" w:color="auto" w:fill="auto"/>
            <w:vAlign w:val="center"/>
          </w:tcPr>
          <w:p w:rsidR="00661EF3" w:rsidRPr="002076F3" w:rsidRDefault="00661EF3" w:rsidP="005174A2">
            <w:pPr>
              <w:pStyle w:val="Bodytext10pt0spacesingle"/>
              <w:jc w:val="center"/>
              <w:rPr>
                <w:sz w:val="22"/>
              </w:rPr>
            </w:pPr>
            <w:r w:rsidRPr="002076F3">
              <w:rPr>
                <w:sz w:val="22"/>
                <w:lang w:val="en-GB"/>
              </w:rPr>
              <w:sym w:font="Wingdings" w:char="F0FC"/>
            </w:r>
          </w:p>
        </w:tc>
      </w:tr>
      <w:tr w:rsidR="00661EF3" w:rsidRPr="002076F3" w:rsidTr="00661EF3">
        <w:trPr>
          <w:trHeight w:hRule="exact" w:val="624"/>
        </w:trPr>
        <w:tc>
          <w:tcPr>
            <w:tcW w:w="5965" w:type="dxa"/>
            <w:shd w:val="clear" w:color="auto" w:fill="auto"/>
            <w:vAlign w:val="center"/>
          </w:tcPr>
          <w:p w:rsidR="00661EF3" w:rsidRPr="002076F3" w:rsidRDefault="00661EF3" w:rsidP="005174A2">
            <w:pPr>
              <w:pStyle w:val="Bodytext95pt0spaceatleast12"/>
            </w:pPr>
            <w:r w:rsidRPr="002076F3">
              <w:t>explain how scientific knowledge helps us to solve problems and inform decisions and identify historical and cultural contributions</w:t>
            </w: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p>
        </w:tc>
        <w:tc>
          <w:tcPr>
            <w:tcW w:w="1060" w:type="dxa"/>
            <w:shd w:val="clear" w:color="auto" w:fill="auto"/>
            <w:vAlign w:val="center"/>
          </w:tcPr>
          <w:p w:rsidR="00661EF3" w:rsidRPr="002076F3" w:rsidRDefault="00661EF3" w:rsidP="005174A2">
            <w:pPr>
              <w:pStyle w:val="Bodytext10pt0spacesingle"/>
              <w:jc w:val="center"/>
              <w:rPr>
                <w:sz w:val="22"/>
              </w:rPr>
            </w:pPr>
            <w:r w:rsidRPr="002076F3">
              <w:rPr>
                <w:sz w:val="22"/>
                <w:lang w:val="en-GB"/>
              </w:rPr>
              <w:sym w:font="Wingdings" w:char="F0FC"/>
            </w:r>
            <w:r w:rsidRPr="002076F3">
              <w:rPr>
                <w:sz w:val="22"/>
                <w:lang w:val="en-GB"/>
              </w:rPr>
              <w:t xml:space="preserve"> </w:t>
            </w:r>
            <w:r w:rsidRPr="002076F3">
              <w:rPr>
                <w:noProof/>
                <w:position w:val="-6"/>
                <w:sz w:val="22"/>
                <w:lang w:eastAsia="zh-CN"/>
              </w:rPr>
              <w:drawing>
                <wp:inline distT="0" distB="0" distL="0" distR="0" wp14:anchorId="45798CB6" wp14:editId="6317FF2D">
                  <wp:extent cx="167640" cy="167640"/>
                  <wp:effectExtent l="0" t="0" r="3810" b="3810"/>
                  <wp:docPr id="3022" name="Picture 3022" descr="\\Corp\DFSCoreData\8047_C2C\DevArea\C2C\Templates\Level_4\2019_Release\Updated Year Level and Band Plans\Science\Supplied_05_08_2019\Asterix image 1 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p\DFSCoreData\8047_C2C\DevArea\C2C\Templates\Level_4\2019_Release\Updated Year Level and Band Plans\Science\Supplied_05_08_2019\Asterix image 1 Sci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r w:rsidRPr="002076F3">
              <w:rPr>
                <w:sz w:val="22"/>
                <w:lang w:val="en-GB"/>
              </w:rPr>
              <w:sym w:font="Wingdings" w:char="F0FC"/>
            </w:r>
            <w:r w:rsidRPr="002076F3">
              <w:rPr>
                <w:sz w:val="22"/>
                <w:lang w:val="en-GB"/>
              </w:rPr>
              <w:t xml:space="preserve"> </w:t>
            </w:r>
            <w:r w:rsidRPr="002076F3">
              <w:rPr>
                <w:noProof/>
                <w:position w:val="-6"/>
                <w:sz w:val="22"/>
                <w:lang w:eastAsia="zh-CN"/>
              </w:rPr>
              <w:drawing>
                <wp:inline distT="0" distB="0" distL="0" distR="0" wp14:anchorId="2AA5521E" wp14:editId="234C0A8A">
                  <wp:extent cx="167640" cy="167640"/>
                  <wp:effectExtent l="0" t="0" r="3810" b="3810"/>
                  <wp:docPr id="3023" name="Picture 3023" descr="\\Corp\DFSCoreData\8047_C2C\DevArea\C2C\Templates\Level_4\2019_Release\Updated Year Level and Band Plans\Science\Supplied_05_08_2019\Asterix image 1 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p\DFSCoreData\8047_C2C\DevArea\C2C\Templates\Level_4\2019_Release\Updated Year Level and Band Plans\Science\Supplied_05_08_2019\Asterix image 1 Sci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c>
          <w:tcPr>
            <w:tcW w:w="1061" w:type="dxa"/>
            <w:shd w:val="clear" w:color="auto" w:fill="auto"/>
            <w:vAlign w:val="center"/>
          </w:tcPr>
          <w:p w:rsidR="00661EF3" w:rsidRPr="002076F3" w:rsidRDefault="00661EF3" w:rsidP="005174A2">
            <w:pPr>
              <w:pStyle w:val="Bodytext10pt0spacesingle"/>
              <w:jc w:val="center"/>
              <w:rPr>
                <w:sz w:val="22"/>
              </w:rPr>
            </w:pPr>
          </w:p>
        </w:tc>
      </w:tr>
      <w:tr w:rsidR="00D439F0" w:rsidRPr="002076F3" w:rsidTr="00661EF3">
        <w:trPr>
          <w:trHeight w:hRule="exact" w:val="340"/>
        </w:trPr>
        <w:tc>
          <w:tcPr>
            <w:tcW w:w="10206" w:type="dxa"/>
            <w:gridSpan w:val="5"/>
            <w:tcBorders>
              <w:top w:val="single" w:sz="6" w:space="0" w:color="auto"/>
              <w:bottom w:val="single" w:sz="6" w:space="0" w:color="auto"/>
            </w:tcBorders>
            <w:shd w:val="clear" w:color="auto" w:fill="EBEBEB"/>
            <w:vAlign w:val="center"/>
          </w:tcPr>
          <w:p w:rsidR="00D439F0" w:rsidRPr="002076F3" w:rsidRDefault="00D439F0" w:rsidP="005174A2">
            <w:pPr>
              <w:pStyle w:val="Bodytext95pt0spacesingle"/>
              <w:rPr>
                <w:rStyle w:val="BodytextBold"/>
              </w:rPr>
            </w:pPr>
          </w:p>
        </w:tc>
      </w:tr>
      <w:tr w:rsidR="00D439F0" w:rsidRPr="002076F3" w:rsidTr="00661EF3">
        <w:trPr>
          <w:trHeight w:hRule="exact" w:val="624"/>
        </w:trPr>
        <w:tc>
          <w:tcPr>
            <w:tcW w:w="5965" w:type="dxa"/>
            <w:tcBorders>
              <w:top w:val="single" w:sz="6" w:space="0" w:color="auto"/>
              <w:bottom w:val="single" w:sz="6" w:space="0" w:color="auto"/>
            </w:tcBorders>
            <w:shd w:val="clear" w:color="auto" w:fill="auto"/>
            <w:vAlign w:val="center"/>
          </w:tcPr>
          <w:p w:rsidR="00D439F0" w:rsidRPr="002076F3" w:rsidRDefault="00661EF3" w:rsidP="005174A2">
            <w:pPr>
              <w:pStyle w:val="Bodytext95pt0spaceatleast12"/>
            </w:pPr>
            <w:r w:rsidRPr="002076F3">
              <w:t>follow procedures to develop investigable questions and design investigations into simple cause-and-effect relationships</w:t>
            </w:r>
          </w:p>
        </w:tc>
        <w:tc>
          <w:tcPr>
            <w:tcW w:w="1060" w:type="dxa"/>
            <w:tcBorders>
              <w:top w:val="single" w:sz="6" w:space="0" w:color="auto"/>
              <w:bottom w:val="single" w:sz="6" w:space="0" w:color="auto"/>
            </w:tcBorders>
            <w:shd w:val="clear" w:color="auto" w:fill="EDF5E4"/>
            <w:vAlign w:val="center"/>
          </w:tcPr>
          <w:p w:rsidR="00D439F0" w:rsidRPr="002076F3" w:rsidRDefault="00661EF3" w:rsidP="005174A2">
            <w:pPr>
              <w:pStyle w:val="Bodytext10pt0spacesingle"/>
              <w:jc w:val="center"/>
              <w:rPr>
                <w:sz w:val="22"/>
              </w:rPr>
            </w:pPr>
            <w:r w:rsidRPr="002076F3">
              <w:rPr>
                <w:sz w:val="22"/>
                <w:lang w:val="en-GB"/>
              </w:rPr>
              <w:sym w:font="Wingdings" w:char="F0FC"/>
            </w:r>
            <w:r w:rsidRPr="002076F3">
              <w:rPr>
                <w:sz w:val="22"/>
                <w:lang w:val="en-GB"/>
              </w:rPr>
              <w:t xml:space="preserve"> </w:t>
            </w:r>
            <w:r w:rsidRPr="002076F3">
              <w:rPr>
                <w:noProof/>
                <w:position w:val="-6"/>
                <w:sz w:val="22"/>
                <w:lang w:eastAsia="zh-CN"/>
              </w:rPr>
              <w:drawing>
                <wp:inline distT="0" distB="0" distL="0" distR="0" wp14:anchorId="373D081B" wp14:editId="3B6CC196">
                  <wp:extent cx="167640" cy="167640"/>
                  <wp:effectExtent l="0" t="0" r="3810" b="3810"/>
                  <wp:docPr id="3024" name="Picture 3024" descr="\\Corp\DFSCoreData\8047_C2C\DevArea\C2C\Templates\Level_4\2019_Release\Updated Year Level and Band Plans\Science\Supplied_05_08_2019\Asterix image 1 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p\DFSCoreData\8047_C2C\DevArea\C2C\Templates\Level_4\2019_Release\Updated Year Level and Band Plans\Science\Supplied_05_08_2019\Asterix image 1 Sci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c>
          <w:tcPr>
            <w:tcW w:w="1060" w:type="dxa"/>
            <w:tcBorders>
              <w:top w:val="single" w:sz="6" w:space="0" w:color="auto"/>
              <w:bottom w:val="single" w:sz="6" w:space="0" w:color="auto"/>
            </w:tcBorders>
            <w:shd w:val="clear" w:color="auto" w:fill="auto"/>
            <w:vAlign w:val="center"/>
          </w:tcPr>
          <w:p w:rsidR="00D439F0" w:rsidRPr="002076F3" w:rsidRDefault="00D439F0" w:rsidP="005174A2">
            <w:pPr>
              <w:pStyle w:val="Bodytext10pt0spacesingle"/>
              <w:jc w:val="center"/>
              <w:rPr>
                <w:sz w:val="22"/>
              </w:rPr>
            </w:pPr>
          </w:p>
        </w:tc>
        <w:tc>
          <w:tcPr>
            <w:tcW w:w="1060" w:type="dxa"/>
            <w:tcBorders>
              <w:top w:val="single" w:sz="6" w:space="0" w:color="auto"/>
              <w:bottom w:val="single" w:sz="6" w:space="0" w:color="auto"/>
            </w:tcBorders>
            <w:shd w:val="clear" w:color="auto" w:fill="EDF5E4"/>
            <w:vAlign w:val="center"/>
          </w:tcPr>
          <w:p w:rsidR="00D439F0" w:rsidRPr="002076F3" w:rsidRDefault="00D439F0" w:rsidP="005174A2">
            <w:pPr>
              <w:pStyle w:val="Bodytext10pt0spacesingle"/>
              <w:jc w:val="center"/>
              <w:rPr>
                <w:sz w:val="22"/>
              </w:rPr>
            </w:pPr>
          </w:p>
        </w:tc>
        <w:tc>
          <w:tcPr>
            <w:tcW w:w="1061" w:type="dxa"/>
            <w:tcBorders>
              <w:top w:val="single" w:sz="6" w:space="0" w:color="auto"/>
              <w:bottom w:val="single" w:sz="6" w:space="0" w:color="auto"/>
            </w:tcBorders>
            <w:shd w:val="clear" w:color="auto" w:fill="auto"/>
            <w:vAlign w:val="center"/>
          </w:tcPr>
          <w:p w:rsidR="00D439F0" w:rsidRPr="002076F3" w:rsidRDefault="00661EF3" w:rsidP="005174A2">
            <w:pPr>
              <w:pStyle w:val="Bodytext10pt0spacesingle"/>
              <w:jc w:val="center"/>
              <w:rPr>
                <w:sz w:val="22"/>
              </w:rPr>
            </w:pPr>
            <w:r w:rsidRPr="002076F3">
              <w:rPr>
                <w:sz w:val="22"/>
                <w:lang w:val="en-GB"/>
              </w:rPr>
              <w:sym w:font="Wingdings" w:char="F0FC"/>
            </w:r>
          </w:p>
        </w:tc>
      </w:tr>
      <w:tr w:rsidR="00661EF3" w:rsidRPr="002076F3" w:rsidTr="00661EF3">
        <w:trPr>
          <w:trHeight w:hRule="exact" w:val="624"/>
        </w:trPr>
        <w:tc>
          <w:tcPr>
            <w:tcW w:w="5965" w:type="dxa"/>
            <w:tcBorders>
              <w:top w:val="single" w:sz="6" w:space="0" w:color="auto"/>
              <w:bottom w:val="single" w:sz="6" w:space="0" w:color="auto"/>
            </w:tcBorders>
            <w:shd w:val="clear" w:color="auto" w:fill="auto"/>
            <w:vAlign w:val="center"/>
          </w:tcPr>
          <w:p w:rsidR="00661EF3" w:rsidRPr="002076F3" w:rsidRDefault="00661EF3" w:rsidP="005174A2">
            <w:pPr>
              <w:pStyle w:val="Bodytext95pt0spaceatleast12"/>
            </w:pPr>
            <w:r w:rsidRPr="002076F3">
              <w:t>identify variables to be changed and measured and describe potential safety risks when planning methods</w:t>
            </w: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r w:rsidRPr="002076F3">
              <w:rPr>
                <w:sz w:val="22"/>
                <w:lang w:val="en-GB"/>
              </w:rPr>
              <w:sym w:font="Wingdings" w:char="F0FC"/>
            </w:r>
          </w:p>
        </w:tc>
        <w:tc>
          <w:tcPr>
            <w:tcW w:w="1060" w:type="dxa"/>
            <w:tcBorders>
              <w:top w:val="single" w:sz="6" w:space="0" w:color="auto"/>
              <w:bottom w:val="single" w:sz="6" w:space="0" w:color="auto"/>
            </w:tcBorders>
            <w:shd w:val="clear" w:color="auto" w:fill="auto"/>
            <w:vAlign w:val="center"/>
          </w:tcPr>
          <w:p w:rsidR="00661EF3" w:rsidRPr="002076F3" w:rsidRDefault="00661EF3" w:rsidP="005174A2">
            <w:pPr>
              <w:pStyle w:val="Bodytext10pt0spacesingle"/>
              <w:jc w:val="center"/>
              <w:rPr>
                <w:sz w:val="22"/>
              </w:rPr>
            </w:pP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p>
        </w:tc>
        <w:tc>
          <w:tcPr>
            <w:tcW w:w="1061" w:type="dxa"/>
            <w:tcBorders>
              <w:top w:val="single" w:sz="6" w:space="0" w:color="auto"/>
              <w:bottom w:val="single" w:sz="6" w:space="0" w:color="auto"/>
            </w:tcBorders>
            <w:shd w:val="clear" w:color="auto" w:fill="auto"/>
            <w:vAlign w:val="center"/>
          </w:tcPr>
          <w:p w:rsidR="00661EF3" w:rsidRPr="002076F3" w:rsidRDefault="00661EF3" w:rsidP="005174A2">
            <w:pPr>
              <w:pStyle w:val="Bodytext10pt0spacesingle"/>
              <w:jc w:val="center"/>
              <w:rPr>
                <w:sz w:val="22"/>
              </w:rPr>
            </w:pPr>
            <w:r w:rsidRPr="002076F3">
              <w:rPr>
                <w:sz w:val="22"/>
                <w:lang w:val="en-GB"/>
              </w:rPr>
              <w:sym w:font="Wingdings" w:char="F0FC"/>
            </w:r>
          </w:p>
        </w:tc>
      </w:tr>
      <w:tr w:rsidR="00661EF3" w:rsidRPr="002076F3" w:rsidTr="00661EF3">
        <w:trPr>
          <w:trHeight w:hRule="exact" w:val="624"/>
        </w:trPr>
        <w:tc>
          <w:tcPr>
            <w:tcW w:w="5965" w:type="dxa"/>
            <w:tcBorders>
              <w:top w:val="single" w:sz="6" w:space="0" w:color="auto"/>
              <w:bottom w:val="single" w:sz="6" w:space="0" w:color="auto"/>
            </w:tcBorders>
            <w:shd w:val="clear" w:color="auto" w:fill="auto"/>
            <w:vAlign w:val="center"/>
          </w:tcPr>
          <w:p w:rsidR="00661EF3" w:rsidRPr="002076F3" w:rsidRDefault="00661EF3" w:rsidP="005174A2">
            <w:pPr>
              <w:pStyle w:val="Bodytext95pt0spaceatleast12"/>
            </w:pPr>
            <w:r w:rsidRPr="002076F3">
              <w:t>collect, organise and interpret their data, identifying where improvements to their methods or research could improve the data</w:t>
            </w: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r w:rsidRPr="002076F3">
              <w:rPr>
                <w:sz w:val="22"/>
                <w:lang w:val="en-GB"/>
              </w:rPr>
              <w:sym w:font="Wingdings" w:char="F0FC"/>
            </w:r>
            <w:r w:rsidR="00FC326F" w:rsidRPr="002076F3">
              <w:rPr>
                <w:sz w:val="22"/>
                <w:lang w:val="en-GB"/>
              </w:rPr>
              <w:t xml:space="preserve"> </w:t>
            </w:r>
            <w:r w:rsidR="00FC326F" w:rsidRPr="002076F3">
              <w:rPr>
                <w:noProof/>
                <w:position w:val="-6"/>
                <w:sz w:val="22"/>
                <w:lang w:eastAsia="zh-CN"/>
              </w:rPr>
              <w:drawing>
                <wp:inline distT="0" distB="0" distL="0" distR="0" wp14:anchorId="564B5FCC" wp14:editId="24A6F9D1">
                  <wp:extent cx="167640" cy="167640"/>
                  <wp:effectExtent l="0" t="0" r="3810" b="3810"/>
                  <wp:docPr id="16" name="Picture 16" descr="\\Corp\DFSCoreData\8047_C2C\DevArea\C2C\Templates\Level_4\2019_Release\Updated Year Level and Band Plans\Science\Supplied_05_08_2019\Asterix image 1 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p\DFSCoreData\8047_C2C\DevArea\C2C\Templates\Level_4\2019_Release\Updated Year Level and Band Plans\Science\Supplied_05_08_2019\Asterix image 1 Sci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c>
          <w:tcPr>
            <w:tcW w:w="1060" w:type="dxa"/>
            <w:tcBorders>
              <w:top w:val="single" w:sz="6" w:space="0" w:color="auto"/>
              <w:bottom w:val="single" w:sz="6" w:space="0" w:color="auto"/>
            </w:tcBorders>
            <w:shd w:val="clear" w:color="auto" w:fill="auto"/>
            <w:vAlign w:val="center"/>
          </w:tcPr>
          <w:p w:rsidR="00661EF3" w:rsidRPr="002076F3" w:rsidRDefault="00661EF3" w:rsidP="005174A2">
            <w:pPr>
              <w:pStyle w:val="Bodytext10pt0spacesingle"/>
              <w:jc w:val="center"/>
              <w:rPr>
                <w:sz w:val="22"/>
              </w:rPr>
            </w:pP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r w:rsidRPr="002076F3">
              <w:rPr>
                <w:sz w:val="22"/>
                <w:lang w:val="en-GB"/>
              </w:rPr>
              <w:sym w:font="Wingdings" w:char="F0FC"/>
            </w:r>
            <w:r w:rsidRPr="002076F3">
              <w:rPr>
                <w:sz w:val="22"/>
                <w:lang w:val="en-GB"/>
              </w:rPr>
              <w:t xml:space="preserve"> </w:t>
            </w:r>
            <w:r w:rsidRPr="002076F3">
              <w:rPr>
                <w:noProof/>
                <w:position w:val="-6"/>
                <w:sz w:val="22"/>
                <w:lang w:eastAsia="zh-CN"/>
              </w:rPr>
              <w:drawing>
                <wp:inline distT="0" distB="0" distL="0" distR="0" wp14:anchorId="34CA7F33" wp14:editId="577E8AD0">
                  <wp:extent cx="167640" cy="167640"/>
                  <wp:effectExtent l="0" t="0" r="3810" b="3810"/>
                  <wp:docPr id="3036" name="Picture 3036" descr="\\Corp\DFSCoreData\8047_C2C\DevArea\C2C\Templates\Level_4\2019_Release\Updated Year Level and Band Plans\Science\Supplied_05_08_2019\Asterix image 1 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p\DFSCoreData\8047_C2C\DevArea\C2C\Templates\Level_4\2019_Release\Updated Year Level and Band Plans\Science\Supplied_05_08_2019\Asterix image 1 Sci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c>
          <w:tcPr>
            <w:tcW w:w="1061" w:type="dxa"/>
            <w:tcBorders>
              <w:top w:val="single" w:sz="6" w:space="0" w:color="auto"/>
              <w:bottom w:val="single" w:sz="6" w:space="0" w:color="auto"/>
            </w:tcBorders>
            <w:shd w:val="clear" w:color="auto" w:fill="auto"/>
            <w:vAlign w:val="center"/>
          </w:tcPr>
          <w:p w:rsidR="00661EF3" w:rsidRPr="002076F3" w:rsidRDefault="00661EF3" w:rsidP="005174A2">
            <w:pPr>
              <w:pStyle w:val="Bodytext10pt0spacesingle"/>
              <w:jc w:val="center"/>
              <w:rPr>
                <w:sz w:val="22"/>
              </w:rPr>
            </w:pPr>
            <w:r w:rsidRPr="002076F3">
              <w:rPr>
                <w:sz w:val="22"/>
                <w:lang w:val="en-GB"/>
              </w:rPr>
              <w:sym w:font="Wingdings" w:char="F0FC"/>
            </w:r>
            <w:r w:rsidRPr="002076F3">
              <w:rPr>
                <w:sz w:val="22"/>
                <w:lang w:val="en-GB"/>
              </w:rPr>
              <w:t xml:space="preserve"> </w:t>
            </w:r>
            <w:r w:rsidRPr="002076F3">
              <w:rPr>
                <w:noProof/>
                <w:position w:val="-6"/>
                <w:sz w:val="22"/>
                <w:lang w:eastAsia="zh-CN"/>
              </w:rPr>
              <w:drawing>
                <wp:inline distT="0" distB="0" distL="0" distR="0" wp14:anchorId="2CA02BC0" wp14:editId="17BB2497">
                  <wp:extent cx="167640" cy="167640"/>
                  <wp:effectExtent l="0" t="0" r="3810" b="3810"/>
                  <wp:docPr id="3037" name="Picture 3037" descr="\\Corp\DFSCoreData\8047_C2C\DevArea\C2C\Templates\Level_4\2019_Release\Updated Year Level and Band Plans\Science\Supplied_05_08_2019\Asterix image 1 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p\DFSCoreData\8047_C2C\DevArea\C2C\Templates\Level_4\2019_Release\Updated Year Level and Band Plans\Science\Supplied_05_08_2019\Asterix image 1 Sci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r>
      <w:tr w:rsidR="00661EF3" w:rsidRPr="002076F3" w:rsidTr="00FC326F">
        <w:trPr>
          <w:trHeight w:hRule="exact" w:val="844"/>
        </w:trPr>
        <w:tc>
          <w:tcPr>
            <w:tcW w:w="5965" w:type="dxa"/>
            <w:tcBorders>
              <w:top w:val="single" w:sz="6" w:space="0" w:color="auto"/>
            </w:tcBorders>
            <w:shd w:val="clear" w:color="auto" w:fill="auto"/>
            <w:vAlign w:val="center"/>
          </w:tcPr>
          <w:p w:rsidR="00661EF3" w:rsidRPr="002076F3" w:rsidRDefault="00661EF3" w:rsidP="005174A2">
            <w:pPr>
              <w:pStyle w:val="Bodytext95pt0spaceatleast12"/>
            </w:pPr>
            <w:r w:rsidRPr="002076F3">
              <w:t>describe and analyse relationships in data using appropriate representations and construct multimodal texts to communicate ideas, methods and findings</w:t>
            </w: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r w:rsidRPr="002076F3">
              <w:rPr>
                <w:sz w:val="22"/>
                <w:lang w:val="en-GB"/>
              </w:rPr>
              <w:sym w:font="Wingdings" w:char="F0FC"/>
            </w:r>
            <w:r w:rsidRPr="002076F3">
              <w:rPr>
                <w:sz w:val="22"/>
                <w:lang w:val="en-GB"/>
              </w:rPr>
              <w:t xml:space="preserve"> </w:t>
            </w:r>
            <w:r w:rsidRPr="002076F3">
              <w:rPr>
                <w:noProof/>
                <w:position w:val="-6"/>
                <w:sz w:val="22"/>
                <w:lang w:eastAsia="zh-CN"/>
              </w:rPr>
              <w:drawing>
                <wp:inline distT="0" distB="0" distL="0" distR="0" wp14:anchorId="01778568" wp14:editId="6145A45F">
                  <wp:extent cx="167640" cy="167640"/>
                  <wp:effectExtent l="0" t="0" r="3810" b="3810"/>
                  <wp:docPr id="3038" name="Picture 3038" descr="\\Corp\DFSCoreData\8047_C2C\DevArea\C2C\Templates\Level_4\2019_Release\Updated Year Level and Band Plans\Science\Supplied_05_08_2019\Asterix image 1 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p\DFSCoreData\8047_C2C\DevArea\C2C\Templates\Level_4\2019_Release\Updated Year Level and Band Plans\Science\Supplied_05_08_2019\Asterix image 1 Sci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c>
          <w:tcPr>
            <w:tcW w:w="1060" w:type="dxa"/>
            <w:tcBorders>
              <w:top w:val="single" w:sz="6" w:space="0" w:color="auto"/>
            </w:tcBorders>
            <w:shd w:val="clear" w:color="auto" w:fill="auto"/>
            <w:vAlign w:val="center"/>
          </w:tcPr>
          <w:p w:rsidR="00661EF3" w:rsidRPr="002076F3" w:rsidRDefault="00661EF3" w:rsidP="005174A2">
            <w:pPr>
              <w:pStyle w:val="Bodytext10pt0spacesingle"/>
              <w:jc w:val="center"/>
              <w:rPr>
                <w:sz w:val="22"/>
              </w:rPr>
            </w:pPr>
            <w:r w:rsidRPr="002076F3">
              <w:rPr>
                <w:sz w:val="22"/>
                <w:lang w:val="en-GB"/>
              </w:rPr>
              <w:sym w:font="Wingdings" w:char="F0FC"/>
            </w:r>
            <w:r w:rsidRPr="002076F3">
              <w:rPr>
                <w:sz w:val="22"/>
                <w:lang w:val="en-GB"/>
              </w:rPr>
              <w:t xml:space="preserve"> </w:t>
            </w:r>
            <w:r w:rsidRPr="002076F3">
              <w:rPr>
                <w:noProof/>
                <w:position w:val="-6"/>
                <w:sz w:val="22"/>
                <w:lang w:eastAsia="zh-CN"/>
              </w:rPr>
              <w:drawing>
                <wp:inline distT="0" distB="0" distL="0" distR="0" wp14:anchorId="47BFB631" wp14:editId="20BD4766">
                  <wp:extent cx="167640" cy="167640"/>
                  <wp:effectExtent l="0" t="0" r="3810" b="3810"/>
                  <wp:docPr id="3039" name="Picture 3039" descr="\\Corp\DFSCoreData\8047_C2C\DevArea\C2C\Templates\Level_4\2019_Release\Updated Year Level and Band Plans\Science\Supplied_05_08_2019\Asterix image 1 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p\DFSCoreData\8047_C2C\DevArea\C2C\Templates\Level_4\2019_Release\Updated Year Level and Band Plans\Science\Supplied_05_08_2019\Asterix image 1 Sci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c>
          <w:tcPr>
            <w:tcW w:w="1060" w:type="dxa"/>
            <w:tcBorders>
              <w:top w:val="single" w:sz="6" w:space="0" w:color="auto"/>
              <w:bottom w:val="single" w:sz="6" w:space="0" w:color="auto"/>
            </w:tcBorders>
            <w:shd w:val="clear" w:color="auto" w:fill="EDF5E4"/>
            <w:vAlign w:val="center"/>
          </w:tcPr>
          <w:p w:rsidR="00661EF3" w:rsidRPr="002076F3" w:rsidRDefault="00661EF3" w:rsidP="005174A2">
            <w:pPr>
              <w:pStyle w:val="Bodytext10pt0spacesingle"/>
              <w:jc w:val="center"/>
              <w:rPr>
                <w:sz w:val="22"/>
              </w:rPr>
            </w:pPr>
            <w:r w:rsidRPr="002076F3">
              <w:rPr>
                <w:sz w:val="22"/>
                <w:lang w:val="en-GB"/>
              </w:rPr>
              <w:sym w:font="Wingdings" w:char="F0FC"/>
            </w:r>
            <w:r w:rsidRPr="002076F3">
              <w:rPr>
                <w:sz w:val="22"/>
                <w:lang w:val="en-GB"/>
              </w:rPr>
              <w:t xml:space="preserve"> </w:t>
            </w:r>
            <w:r w:rsidRPr="002076F3">
              <w:rPr>
                <w:noProof/>
                <w:position w:val="-6"/>
                <w:sz w:val="22"/>
                <w:lang w:eastAsia="zh-CN"/>
              </w:rPr>
              <w:drawing>
                <wp:inline distT="0" distB="0" distL="0" distR="0" wp14:anchorId="1868E67B" wp14:editId="0B5EA8AC">
                  <wp:extent cx="167640" cy="167640"/>
                  <wp:effectExtent l="0" t="0" r="3810" b="3810"/>
                  <wp:docPr id="3040" name="Picture 3040" descr="\\Corp\DFSCoreData\8047_C2C\DevArea\C2C\Templates\Level_4\2019_Release\Updated Year Level and Band Plans\Science\Supplied_05_08_2019\Asterix image 1 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p\DFSCoreData\8047_C2C\DevArea\C2C\Templates\Level_4\2019_Release\Updated Year Level and Band Plans\Science\Supplied_05_08_2019\Asterix image 1 Sci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c>
          <w:tcPr>
            <w:tcW w:w="1061" w:type="dxa"/>
            <w:tcBorders>
              <w:top w:val="single" w:sz="6" w:space="0" w:color="auto"/>
            </w:tcBorders>
            <w:shd w:val="clear" w:color="auto" w:fill="auto"/>
            <w:vAlign w:val="center"/>
          </w:tcPr>
          <w:p w:rsidR="00661EF3" w:rsidRPr="002076F3" w:rsidRDefault="00661EF3" w:rsidP="005174A2">
            <w:pPr>
              <w:pStyle w:val="Bodytext10pt0spacesingle"/>
              <w:jc w:val="center"/>
              <w:rPr>
                <w:sz w:val="22"/>
              </w:rPr>
            </w:pPr>
            <w:r w:rsidRPr="002076F3">
              <w:rPr>
                <w:sz w:val="22"/>
                <w:lang w:val="en-GB"/>
              </w:rPr>
              <w:sym w:font="Wingdings" w:char="F0FC"/>
            </w:r>
          </w:p>
        </w:tc>
      </w:tr>
    </w:tbl>
    <w:p w:rsidR="00D439F0" w:rsidRPr="002076F3" w:rsidRDefault="0048235D" w:rsidP="001B0464">
      <w:pPr>
        <w:pStyle w:val="AClogo"/>
        <w:spacing w:before="80" w:after="240"/>
      </w:pPr>
      <w:r w:rsidRPr="002076F3">
        <w:rPr>
          <w:lang w:val="en-AU"/>
        </w:rPr>
        <w:drawing>
          <wp:inline distT="0" distB="0" distL="0" distR="0" wp14:anchorId="49797380" wp14:editId="5350C500">
            <wp:extent cx="144000" cy="133200"/>
            <wp:effectExtent l="0" t="0" r="8890" b="635"/>
            <wp:docPr id="2" name="Picture 2" descr="G:\8047_C2C\DevArea\C2C\Templates\Level_4\2018_Release\Corporate Branding\Logos &amp; Graphic files\ACARA\AC_colou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8047_C2C\DevArea\C2C\Templates\Level_4\2018_Release\Corporate Branding\Logos &amp; Graphic files\ACARA\AC_colour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 cy="133200"/>
                    </a:xfrm>
                    <a:prstGeom prst="rect">
                      <a:avLst/>
                    </a:prstGeom>
                    <a:noFill/>
                    <a:ln>
                      <a:noFill/>
                    </a:ln>
                  </pic:spPr>
                </pic:pic>
              </a:graphicData>
            </a:graphic>
          </wp:inline>
        </w:drawing>
      </w:r>
    </w:p>
    <w:p w:rsidR="00723C0A" w:rsidRPr="002076F3" w:rsidRDefault="00723C0A" w:rsidP="008139B9">
      <w:pPr>
        <w:pStyle w:val="Bodytext95pt6spaceatleast12"/>
        <w:spacing w:after="100"/>
      </w:pPr>
      <w:r w:rsidRPr="002076F3">
        <w:rPr>
          <w:rStyle w:val="BodytextBold"/>
        </w:rPr>
        <w:t>Note:</w:t>
      </w:r>
      <w:r w:rsidRPr="002076F3">
        <w:t xml:space="preserve"> The mapping of the coverage of achievement standard has been informed by the C2C </w:t>
      </w:r>
      <w:r w:rsidRPr="002076F3">
        <w:rPr>
          <w:rStyle w:val="Bodytextitalic"/>
        </w:rPr>
        <w:t>Guide to making judgments</w:t>
      </w:r>
      <w:r w:rsidRPr="002076F3">
        <w:t xml:space="preserve"> for the unit.</w:t>
      </w:r>
    </w:p>
    <w:p w:rsidR="00723C0A" w:rsidRPr="002076F3" w:rsidRDefault="00723C0A" w:rsidP="008139B9">
      <w:pPr>
        <w:pStyle w:val="Bodytext95pt6spaceatleast12"/>
        <w:spacing w:after="100"/>
      </w:pPr>
      <w:r w:rsidRPr="002076F3">
        <w:t>A tick indicates that the summative assessment is aligned to the aspects of the achievement standard.</w:t>
      </w:r>
    </w:p>
    <w:p w:rsidR="008B1D66" w:rsidRPr="002076F3" w:rsidRDefault="008B1D66" w:rsidP="00723C0A">
      <w:pPr>
        <w:pStyle w:val="Bodytext95pt6spaceatleast12"/>
      </w:pPr>
      <w:r w:rsidRPr="002076F3">
        <w:t>An asterisk indicates that only part of the aspect of the achievement standard has been assessed.</w:t>
      </w:r>
    </w:p>
    <w:p w:rsidR="00D439F0" w:rsidRPr="002076F3" w:rsidRDefault="00D439F0" w:rsidP="00723C0A">
      <w:pPr>
        <w:pStyle w:val="Bodytext95pt6spaceatleast12"/>
      </w:pPr>
      <w:r w:rsidRPr="002076F3">
        <w:br w:type="page"/>
      </w:r>
    </w:p>
    <w:p w:rsidR="001E1F62" w:rsidRPr="002076F3" w:rsidRDefault="001E1F62" w:rsidP="008139B9">
      <w:pPr>
        <w:pStyle w:val="Blueheader"/>
        <w:spacing w:before="0" w:after="20"/>
        <w:rPr>
          <w:sz w:val="28"/>
          <w:szCs w:val="28"/>
        </w:rPr>
      </w:pPr>
      <w:r w:rsidRPr="002076F3">
        <w:rPr>
          <w:sz w:val="28"/>
          <w:szCs w:val="28"/>
        </w:rPr>
        <w:lastRenderedPageBreak/>
        <w:t xml:space="preserve">Content descriptions for </w:t>
      </w:r>
      <w:r w:rsidR="00994D56" w:rsidRPr="002076F3">
        <w:rPr>
          <w:sz w:val="28"/>
          <w:szCs w:val="28"/>
        </w:rPr>
        <w:t xml:space="preserve">Year </w:t>
      </w:r>
      <w:r w:rsidR="0012360E" w:rsidRPr="002076F3">
        <w:rPr>
          <w:sz w:val="28"/>
          <w:szCs w:val="28"/>
        </w:rPr>
        <w:t>6</w:t>
      </w:r>
      <w:r w:rsidR="00994D56" w:rsidRPr="002076F3">
        <w:rPr>
          <w:sz w:val="28"/>
          <w:szCs w:val="28"/>
        </w:rPr>
        <w:t xml:space="preserve"> Science</w:t>
      </w:r>
    </w:p>
    <w:p w:rsidR="001E1F62" w:rsidRPr="002076F3" w:rsidRDefault="00155EA0" w:rsidP="002F79A3">
      <w:pPr>
        <w:pStyle w:val="Heading3"/>
        <w:spacing w:before="0" w:after="60" w:line="240" w:lineRule="auto"/>
        <w:rPr>
          <w:rFonts w:ascii="Arial" w:eastAsiaTheme="minorEastAsia" w:hAnsi="Arial" w:cs="Arial"/>
          <w:lang w:val="en-GB"/>
        </w:rPr>
      </w:pPr>
      <w:r w:rsidRPr="002076F3">
        <w:rPr>
          <w:rFonts w:ascii="Arial" w:eastAsiaTheme="minorEastAsia" w:hAnsi="Arial" w:cs="Arial"/>
          <w:lang w:val="en-GB"/>
        </w:rPr>
        <w:t>Review for balance and coverage of content descriptions</w:t>
      </w:r>
    </w:p>
    <w:tbl>
      <w:tblPr>
        <w:tblStyle w:val="TableGrid"/>
        <w:tblW w:w="10189" w:type="dxa"/>
        <w:tblInd w:w="85" w:type="dxa"/>
        <w:tblLayout w:type="fixed"/>
        <w:tblCellMar>
          <w:top w:w="68" w:type="dxa"/>
          <w:left w:w="68" w:type="dxa"/>
          <w:bottom w:w="68" w:type="dxa"/>
          <w:right w:w="68" w:type="dxa"/>
        </w:tblCellMar>
        <w:tblLook w:val="04A0" w:firstRow="1" w:lastRow="0" w:firstColumn="1" w:lastColumn="0" w:noHBand="0" w:noVBand="1"/>
      </w:tblPr>
      <w:tblGrid>
        <w:gridCol w:w="7496"/>
        <w:gridCol w:w="673"/>
        <w:gridCol w:w="673"/>
        <w:gridCol w:w="673"/>
        <w:gridCol w:w="674"/>
      </w:tblGrid>
      <w:tr w:rsidR="00DB43EA" w:rsidRPr="008139B9" w:rsidTr="00937463">
        <w:trPr>
          <w:trHeight w:hRule="exact" w:val="255"/>
          <w:tblHeader/>
        </w:trPr>
        <w:tc>
          <w:tcPr>
            <w:tcW w:w="7496" w:type="dxa"/>
            <w:vMerge w:val="restart"/>
            <w:shd w:val="clear" w:color="auto" w:fill="94C634"/>
            <w:vAlign w:val="center"/>
          </w:tcPr>
          <w:p w:rsidR="00DB43EA" w:rsidRPr="008139B9" w:rsidRDefault="00DB43EA" w:rsidP="007639E9">
            <w:pPr>
              <w:pStyle w:val="Bodytext95pt0spacesingle"/>
              <w:rPr>
                <w:rStyle w:val="BodytextBold"/>
                <w:spacing w:val="4"/>
                <w:sz w:val="18"/>
              </w:rPr>
            </w:pPr>
            <w:r w:rsidRPr="008139B9">
              <w:rPr>
                <w:rStyle w:val="BodytextBold"/>
                <w:spacing w:val="4"/>
                <w:sz w:val="18"/>
              </w:rPr>
              <w:t>Science Understanding</w:t>
            </w:r>
          </w:p>
        </w:tc>
        <w:tc>
          <w:tcPr>
            <w:tcW w:w="1346" w:type="dxa"/>
            <w:gridSpan w:val="2"/>
            <w:shd w:val="clear" w:color="auto" w:fill="94C634"/>
            <w:vAlign w:val="center"/>
          </w:tcPr>
          <w:p w:rsidR="00DB43EA" w:rsidRPr="008139B9" w:rsidRDefault="00CE39BA" w:rsidP="007639E9">
            <w:pPr>
              <w:pStyle w:val="Bodytext95pt0spacesingle"/>
              <w:jc w:val="center"/>
              <w:rPr>
                <w:rStyle w:val="BodytextBold"/>
                <w:spacing w:val="4"/>
                <w:sz w:val="18"/>
              </w:rPr>
            </w:pPr>
            <w:r w:rsidRPr="008139B9">
              <w:rPr>
                <w:rStyle w:val="BodytextBold"/>
                <w:spacing w:val="4"/>
                <w:sz w:val="18"/>
              </w:rPr>
              <w:t>Semester 1</w:t>
            </w:r>
          </w:p>
        </w:tc>
        <w:tc>
          <w:tcPr>
            <w:tcW w:w="1347" w:type="dxa"/>
            <w:gridSpan w:val="2"/>
            <w:shd w:val="clear" w:color="auto" w:fill="94C634"/>
            <w:vAlign w:val="center"/>
          </w:tcPr>
          <w:p w:rsidR="00DB43EA" w:rsidRPr="008139B9" w:rsidRDefault="00CE39BA" w:rsidP="007639E9">
            <w:pPr>
              <w:pStyle w:val="Bodytext95pt0spacesingle"/>
              <w:jc w:val="center"/>
              <w:rPr>
                <w:rStyle w:val="BodytextBold"/>
                <w:spacing w:val="4"/>
                <w:sz w:val="18"/>
              </w:rPr>
            </w:pPr>
            <w:r w:rsidRPr="008139B9">
              <w:rPr>
                <w:rStyle w:val="BodytextBold"/>
                <w:spacing w:val="4"/>
                <w:sz w:val="18"/>
              </w:rPr>
              <w:t>Semester 2</w:t>
            </w:r>
          </w:p>
        </w:tc>
      </w:tr>
      <w:tr w:rsidR="00DB43EA" w:rsidRPr="008139B9" w:rsidTr="00937463">
        <w:trPr>
          <w:trHeight w:hRule="exact" w:val="255"/>
          <w:tblHeader/>
        </w:trPr>
        <w:tc>
          <w:tcPr>
            <w:tcW w:w="7496" w:type="dxa"/>
            <w:vMerge/>
            <w:tcBorders>
              <w:bottom w:val="single" w:sz="4" w:space="0" w:color="auto"/>
            </w:tcBorders>
            <w:shd w:val="clear" w:color="auto" w:fill="94C634"/>
            <w:vAlign w:val="center"/>
          </w:tcPr>
          <w:p w:rsidR="00DB43EA" w:rsidRPr="008139B9" w:rsidRDefault="00DB43EA" w:rsidP="007639E9">
            <w:pPr>
              <w:pStyle w:val="Bodytext95pt0spacesingle"/>
              <w:rPr>
                <w:rStyle w:val="BodytextBold"/>
                <w:spacing w:val="4"/>
                <w:sz w:val="18"/>
              </w:rPr>
            </w:pPr>
          </w:p>
        </w:tc>
        <w:tc>
          <w:tcPr>
            <w:tcW w:w="673" w:type="dxa"/>
            <w:tcBorders>
              <w:bottom w:val="single" w:sz="4" w:space="0" w:color="auto"/>
            </w:tcBorders>
            <w:shd w:val="clear" w:color="auto" w:fill="94C634"/>
            <w:vAlign w:val="center"/>
          </w:tcPr>
          <w:p w:rsidR="00DB43EA" w:rsidRPr="008139B9" w:rsidRDefault="00DB43EA" w:rsidP="007639E9">
            <w:pPr>
              <w:pStyle w:val="Bodytext95pt0spacesingle"/>
              <w:jc w:val="center"/>
              <w:rPr>
                <w:rStyle w:val="BodytextBold"/>
                <w:spacing w:val="4"/>
                <w:sz w:val="18"/>
              </w:rPr>
            </w:pPr>
            <w:r w:rsidRPr="008139B9">
              <w:rPr>
                <w:rStyle w:val="BodytextBold"/>
                <w:spacing w:val="4"/>
                <w:sz w:val="18"/>
              </w:rPr>
              <w:t>Unit 1</w:t>
            </w:r>
          </w:p>
        </w:tc>
        <w:tc>
          <w:tcPr>
            <w:tcW w:w="673" w:type="dxa"/>
            <w:tcBorders>
              <w:bottom w:val="single" w:sz="4" w:space="0" w:color="auto"/>
            </w:tcBorders>
            <w:shd w:val="clear" w:color="auto" w:fill="94C634"/>
            <w:vAlign w:val="center"/>
          </w:tcPr>
          <w:p w:rsidR="00DB43EA" w:rsidRPr="008139B9" w:rsidRDefault="00DB43EA" w:rsidP="007639E9">
            <w:pPr>
              <w:pStyle w:val="Bodytext95pt0spacesingle"/>
              <w:jc w:val="center"/>
              <w:rPr>
                <w:rStyle w:val="BodytextBold"/>
                <w:spacing w:val="4"/>
                <w:sz w:val="18"/>
              </w:rPr>
            </w:pPr>
            <w:r w:rsidRPr="008139B9">
              <w:rPr>
                <w:rStyle w:val="BodytextBold"/>
                <w:spacing w:val="4"/>
                <w:sz w:val="18"/>
              </w:rPr>
              <w:t>Unit 2</w:t>
            </w:r>
          </w:p>
        </w:tc>
        <w:tc>
          <w:tcPr>
            <w:tcW w:w="673" w:type="dxa"/>
            <w:tcBorders>
              <w:bottom w:val="single" w:sz="4" w:space="0" w:color="auto"/>
            </w:tcBorders>
            <w:shd w:val="clear" w:color="auto" w:fill="94C634"/>
            <w:vAlign w:val="center"/>
          </w:tcPr>
          <w:p w:rsidR="00DB43EA" w:rsidRPr="008139B9" w:rsidRDefault="00DB43EA" w:rsidP="007639E9">
            <w:pPr>
              <w:pStyle w:val="Bodytext95pt0spacesingle"/>
              <w:jc w:val="center"/>
              <w:rPr>
                <w:rStyle w:val="BodytextBold"/>
                <w:spacing w:val="4"/>
                <w:sz w:val="18"/>
              </w:rPr>
            </w:pPr>
            <w:r w:rsidRPr="008139B9">
              <w:rPr>
                <w:rStyle w:val="BodytextBold"/>
                <w:spacing w:val="4"/>
                <w:sz w:val="18"/>
              </w:rPr>
              <w:t>Unit 3</w:t>
            </w:r>
          </w:p>
        </w:tc>
        <w:tc>
          <w:tcPr>
            <w:tcW w:w="674" w:type="dxa"/>
            <w:tcBorders>
              <w:bottom w:val="single" w:sz="4" w:space="0" w:color="auto"/>
            </w:tcBorders>
            <w:shd w:val="clear" w:color="auto" w:fill="94C634"/>
            <w:vAlign w:val="center"/>
          </w:tcPr>
          <w:p w:rsidR="00DB43EA" w:rsidRPr="008139B9" w:rsidRDefault="00DB43EA" w:rsidP="007639E9">
            <w:pPr>
              <w:pStyle w:val="Bodytext95pt0spacesingle"/>
              <w:jc w:val="center"/>
              <w:rPr>
                <w:rStyle w:val="BodytextBold"/>
                <w:spacing w:val="4"/>
                <w:sz w:val="18"/>
              </w:rPr>
            </w:pPr>
            <w:r w:rsidRPr="008139B9">
              <w:rPr>
                <w:rStyle w:val="BodytextBold"/>
                <w:spacing w:val="4"/>
                <w:sz w:val="18"/>
              </w:rPr>
              <w:t>Unit 4</w:t>
            </w:r>
          </w:p>
        </w:tc>
      </w:tr>
      <w:tr w:rsidR="001E1F62" w:rsidRPr="008139B9" w:rsidTr="008139B9">
        <w:trPr>
          <w:trHeight w:hRule="exact" w:val="312"/>
        </w:trPr>
        <w:tc>
          <w:tcPr>
            <w:tcW w:w="10189" w:type="dxa"/>
            <w:gridSpan w:val="5"/>
            <w:shd w:val="clear" w:color="auto" w:fill="EBEBEB"/>
            <w:vAlign w:val="center"/>
          </w:tcPr>
          <w:p w:rsidR="001E1F62" w:rsidRPr="008139B9" w:rsidRDefault="00894EDE" w:rsidP="005E203D">
            <w:pPr>
              <w:pStyle w:val="Bodytext95pt0spacesingle"/>
              <w:rPr>
                <w:rStyle w:val="BodytextBold"/>
                <w:spacing w:val="4"/>
                <w:sz w:val="18"/>
              </w:rPr>
            </w:pPr>
            <w:r w:rsidRPr="008139B9">
              <w:rPr>
                <w:rStyle w:val="BodytextBold"/>
                <w:spacing w:val="4"/>
                <w:sz w:val="18"/>
              </w:rPr>
              <w:t>Biological sciences</w:t>
            </w:r>
          </w:p>
        </w:tc>
      </w:tr>
      <w:tr w:rsidR="00994D56" w:rsidRPr="002076F3" w:rsidTr="00194EFD">
        <w:trPr>
          <w:trHeight w:val="227"/>
        </w:trPr>
        <w:tc>
          <w:tcPr>
            <w:tcW w:w="7496" w:type="dxa"/>
            <w:tcBorders>
              <w:bottom w:val="single" w:sz="4" w:space="0" w:color="auto"/>
            </w:tcBorders>
            <w:shd w:val="clear" w:color="auto" w:fill="auto"/>
            <w:vAlign w:val="center"/>
          </w:tcPr>
          <w:p w:rsidR="00994D56" w:rsidRPr="002076F3" w:rsidRDefault="0012360E" w:rsidP="002F79A3">
            <w:pPr>
              <w:pStyle w:val="Bodytext95pt0spaceatleast12"/>
              <w:spacing w:line="200" w:lineRule="atLeast"/>
              <w:rPr>
                <w:sz w:val="18"/>
                <w:szCs w:val="18"/>
              </w:rPr>
            </w:pPr>
            <w:r w:rsidRPr="002076F3">
              <w:rPr>
                <w:sz w:val="18"/>
                <w:szCs w:val="18"/>
              </w:rPr>
              <w:t>The growth and survival of living things are affected by physical conditions of their environment (ACSSU094)</w:t>
            </w:r>
          </w:p>
        </w:tc>
        <w:tc>
          <w:tcPr>
            <w:tcW w:w="673" w:type="dxa"/>
            <w:tcBorders>
              <w:bottom w:val="single" w:sz="4" w:space="0" w:color="auto"/>
            </w:tcBorders>
            <w:shd w:val="clear" w:color="auto" w:fill="EDF5E4"/>
            <w:vAlign w:val="center"/>
          </w:tcPr>
          <w:p w:rsidR="00994D56" w:rsidRPr="00640553" w:rsidRDefault="00994D56" w:rsidP="007C6FEC">
            <w:pPr>
              <w:pStyle w:val="Bodytext10pt0spacesingle"/>
              <w:jc w:val="center"/>
              <w:rPr>
                <w:szCs w:val="18"/>
              </w:rPr>
            </w:pPr>
          </w:p>
        </w:tc>
        <w:tc>
          <w:tcPr>
            <w:tcW w:w="673" w:type="dxa"/>
            <w:tcBorders>
              <w:bottom w:val="single" w:sz="4" w:space="0" w:color="auto"/>
            </w:tcBorders>
            <w:shd w:val="clear" w:color="auto" w:fill="auto"/>
            <w:vAlign w:val="center"/>
          </w:tcPr>
          <w:p w:rsidR="00994D56" w:rsidRPr="00640553" w:rsidRDefault="00994D56" w:rsidP="007C6FEC">
            <w:pPr>
              <w:pStyle w:val="Bodytext10pt0spacesingle"/>
              <w:jc w:val="center"/>
              <w:rPr>
                <w:szCs w:val="18"/>
              </w:rPr>
            </w:pPr>
          </w:p>
        </w:tc>
        <w:tc>
          <w:tcPr>
            <w:tcW w:w="673" w:type="dxa"/>
            <w:tcBorders>
              <w:bottom w:val="single" w:sz="4" w:space="0" w:color="auto"/>
            </w:tcBorders>
            <w:shd w:val="clear" w:color="auto" w:fill="EDF5E4"/>
            <w:vAlign w:val="center"/>
          </w:tcPr>
          <w:p w:rsidR="00994D56" w:rsidRPr="00640553" w:rsidRDefault="00994D56" w:rsidP="007C6FEC">
            <w:pPr>
              <w:pStyle w:val="Bodytext10pt0spacesingle"/>
              <w:jc w:val="center"/>
              <w:rPr>
                <w:szCs w:val="18"/>
              </w:rPr>
            </w:pPr>
          </w:p>
        </w:tc>
        <w:tc>
          <w:tcPr>
            <w:tcW w:w="674" w:type="dxa"/>
            <w:tcBorders>
              <w:bottom w:val="single" w:sz="4" w:space="0" w:color="auto"/>
            </w:tcBorders>
            <w:shd w:val="clear" w:color="auto" w:fill="auto"/>
            <w:vAlign w:val="center"/>
          </w:tcPr>
          <w:p w:rsidR="00994D56" w:rsidRPr="00640553" w:rsidRDefault="00A6037E" w:rsidP="007C6FEC">
            <w:pPr>
              <w:pStyle w:val="Bodytext10pt0spacesingle"/>
              <w:jc w:val="center"/>
              <w:rPr>
                <w:szCs w:val="18"/>
              </w:rPr>
            </w:pPr>
            <w:r w:rsidRPr="00640553">
              <w:rPr>
                <w:szCs w:val="18"/>
                <w:lang w:val="en-GB"/>
              </w:rPr>
              <w:sym w:font="Wingdings" w:char="F0FC"/>
            </w:r>
          </w:p>
        </w:tc>
      </w:tr>
      <w:tr w:rsidR="001E1F62" w:rsidRPr="008139B9" w:rsidTr="008139B9">
        <w:trPr>
          <w:trHeight w:hRule="exact" w:val="312"/>
        </w:trPr>
        <w:tc>
          <w:tcPr>
            <w:tcW w:w="10189" w:type="dxa"/>
            <w:gridSpan w:val="5"/>
            <w:shd w:val="clear" w:color="auto" w:fill="EBEBEB"/>
            <w:vAlign w:val="center"/>
          </w:tcPr>
          <w:p w:rsidR="001E1F62" w:rsidRPr="008139B9" w:rsidRDefault="00894EDE" w:rsidP="005E203D">
            <w:pPr>
              <w:pStyle w:val="Bodytext95pt0spacesingle"/>
              <w:rPr>
                <w:rStyle w:val="BodytextBold"/>
                <w:spacing w:val="4"/>
                <w:sz w:val="18"/>
              </w:rPr>
            </w:pPr>
            <w:r w:rsidRPr="008139B9">
              <w:rPr>
                <w:rStyle w:val="BodytextBold"/>
                <w:spacing w:val="4"/>
                <w:sz w:val="18"/>
              </w:rPr>
              <w:t>Chemical sciences</w:t>
            </w:r>
          </w:p>
        </w:tc>
      </w:tr>
      <w:tr w:rsidR="00994D56" w:rsidRPr="002076F3" w:rsidTr="00194EFD">
        <w:trPr>
          <w:trHeight w:val="227"/>
        </w:trPr>
        <w:tc>
          <w:tcPr>
            <w:tcW w:w="7496" w:type="dxa"/>
            <w:tcBorders>
              <w:bottom w:val="single" w:sz="4" w:space="0" w:color="auto"/>
            </w:tcBorders>
            <w:shd w:val="clear" w:color="auto" w:fill="auto"/>
            <w:vAlign w:val="center"/>
          </w:tcPr>
          <w:p w:rsidR="00994D56" w:rsidRPr="002076F3" w:rsidRDefault="0012360E" w:rsidP="002F79A3">
            <w:pPr>
              <w:pStyle w:val="Bodytext95pt0spaceatleast12"/>
              <w:spacing w:line="200" w:lineRule="atLeast"/>
              <w:rPr>
                <w:sz w:val="18"/>
                <w:szCs w:val="18"/>
              </w:rPr>
            </w:pPr>
            <w:r w:rsidRPr="002076F3">
              <w:rPr>
                <w:sz w:val="18"/>
                <w:szCs w:val="18"/>
              </w:rPr>
              <w:t>Changes to materials can be reversible or irreversible (ACSSU095)</w:t>
            </w:r>
          </w:p>
        </w:tc>
        <w:tc>
          <w:tcPr>
            <w:tcW w:w="673" w:type="dxa"/>
            <w:tcBorders>
              <w:bottom w:val="single" w:sz="4" w:space="0" w:color="auto"/>
            </w:tcBorders>
            <w:shd w:val="clear" w:color="auto" w:fill="EDF5E4"/>
            <w:vAlign w:val="center"/>
          </w:tcPr>
          <w:p w:rsidR="00994D56" w:rsidRPr="00640553" w:rsidRDefault="00A6037E" w:rsidP="007C6FEC">
            <w:pPr>
              <w:pStyle w:val="Bodytext10pt0spacesingle"/>
              <w:jc w:val="center"/>
              <w:rPr>
                <w:szCs w:val="18"/>
              </w:rPr>
            </w:pPr>
            <w:r w:rsidRPr="00640553">
              <w:rPr>
                <w:szCs w:val="18"/>
                <w:lang w:val="en-GB"/>
              </w:rPr>
              <w:sym w:font="Wingdings" w:char="F0FC"/>
            </w:r>
          </w:p>
        </w:tc>
        <w:tc>
          <w:tcPr>
            <w:tcW w:w="673" w:type="dxa"/>
            <w:tcBorders>
              <w:bottom w:val="single" w:sz="4" w:space="0" w:color="auto"/>
            </w:tcBorders>
            <w:shd w:val="clear" w:color="auto" w:fill="auto"/>
            <w:vAlign w:val="center"/>
          </w:tcPr>
          <w:p w:rsidR="00994D56" w:rsidRPr="00640553" w:rsidRDefault="00994D56" w:rsidP="007C6FEC">
            <w:pPr>
              <w:pStyle w:val="Bodytext10pt0spacesingle"/>
              <w:jc w:val="center"/>
              <w:rPr>
                <w:szCs w:val="18"/>
              </w:rPr>
            </w:pPr>
          </w:p>
        </w:tc>
        <w:tc>
          <w:tcPr>
            <w:tcW w:w="673" w:type="dxa"/>
            <w:tcBorders>
              <w:bottom w:val="single" w:sz="4" w:space="0" w:color="auto"/>
            </w:tcBorders>
            <w:shd w:val="clear" w:color="auto" w:fill="EDF5E4"/>
            <w:vAlign w:val="center"/>
          </w:tcPr>
          <w:p w:rsidR="00994D56" w:rsidRPr="00640553" w:rsidRDefault="00994D56" w:rsidP="007C6FEC">
            <w:pPr>
              <w:pStyle w:val="Bodytext10pt0spacesingle"/>
              <w:jc w:val="center"/>
              <w:rPr>
                <w:szCs w:val="18"/>
              </w:rPr>
            </w:pPr>
          </w:p>
        </w:tc>
        <w:tc>
          <w:tcPr>
            <w:tcW w:w="674" w:type="dxa"/>
            <w:tcBorders>
              <w:bottom w:val="single" w:sz="4" w:space="0" w:color="auto"/>
            </w:tcBorders>
            <w:shd w:val="clear" w:color="auto" w:fill="auto"/>
            <w:vAlign w:val="center"/>
          </w:tcPr>
          <w:p w:rsidR="00994D56" w:rsidRPr="00640553" w:rsidRDefault="00994D56" w:rsidP="007C6FEC">
            <w:pPr>
              <w:pStyle w:val="Bodytext10pt0spacesingle"/>
              <w:jc w:val="center"/>
              <w:rPr>
                <w:szCs w:val="18"/>
              </w:rPr>
            </w:pPr>
          </w:p>
        </w:tc>
      </w:tr>
      <w:tr w:rsidR="001E1F62" w:rsidRPr="008139B9" w:rsidTr="008139B9">
        <w:trPr>
          <w:trHeight w:hRule="exact" w:val="312"/>
        </w:trPr>
        <w:tc>
          <w:tcPr>
            <w:tcW w:w="10189" w:type="dxa"/>
            <w:gridSpan w:val="5"/>
            <w:shd w:val="clear" w:color="auto" w:fill="EBEBEB"/>
            <w:vAlign w:val="center"/>
          </w:tcPr>
          <w:p w:rsidR="001E1F62" w:rsidRPr="008139B9" w:rsidRDefault="00894EDE" w:rsidP="005E203D">
            <w:pPr>
              <w:pStyle w:val="Bodytext95pt0spacesingle"/>
              <w:rPr>
                <w:rStyle w:val="BodytextBold"/>
                <w:spacing w:val="4"/>
                <w:sz w:val="18"/>
              </w:rPr>
            </w:pPr>
            <w:r w:rsidRPr="008139B9">
              <w:rPr>
                <w:rStyle w:val="BodytextBold"/>
                <w:spacing w:val="4"/>
                <w:sz w:val="18"/>
              </w:rPr>
              <w:t>Earth and space sciences</w:t>
            </w:r>
          </w:p>
        </w:tc>
      </w:tr>
      <w:tr w:rsidR="00994D56" w:rsidRPr="002076F3" w:rsidTr="00194EFD">
        <w:trPr>
          <w:trHeight w:val="227"/>
        </w:trPr>
        <w:tc>
          <w:tcPr>
            <w:tcW w:w="7496" w:type="dxa"/>
            <w:tcBorders>
              <w:bottom w:val="single" w:sz="4" w:space="0" w:color="auto"/>
            </w:tcBorders>
            <w:shd w:val="clear" w:color="auto" w:fill="auto"/>
            <w:vAlign w:val="center"/>
          </w:tcPr>
          <w:p w:rsidR="00994D56" w:rsidRPr="002076F3" w:rsidRDefault="0012360E" w:rsidP="002F79A3">
            <w:pPr>
              <w:pStyle w:val="Bodytext95pt0spaceatleast12"/>
              <w:spacing w:line="200" w:lineRule="atLeast"/>
              <w:rPr>
                <w:sz w:val="18"/>
                <w:szCs w:val="18"/>
              </w:rPr>
            </w:pPr>
            <w:r w:rsidRPr="002076F3">
              <w:rPr>
                <w:sz w:val="18"/>
                <w:szCs w:val="18"/>
              </w:rPr>
              <w:t>Sudden geological changes and extreme weather events can affect Earth’s surface (ACSSU096)</w:t>
            </w:r>
          </w:p>
        </w:tc>
        <w:tc>
          <w:tcPr>
            <w:tcW w:w="673" w:type="dxa"/>
            <w:tcBorders>
              <w:bottom w:val="single" w:sz="4" w:space="0" w:color="auto"/>
            </w:tcBorders>
            <w:shd w:val="clear" w:color="auto" w:fill="EDF5E4"/>
            <w:vAlign w:val="center"/>
          </w:tcPr>
          <w:p w:rsidR="00994D56" w:rsidRPr="00640553" w:rsidRDefault="00994D56" w:rsidP="007C6FEC">
            <w:pPr>
              <w:pStyle w:val="Bodytext10pt0spacesingle"/>
              <w:jc w:val="center"/>
              <w:rPr>
                <w:szCs w:val="18"/>
              </w:rPr>
            </w:pPr>
          </w:p>
        </w:tc>
        <w:tc>
          <w:tcPr>
            <w:tcW w:w="673" w:type="dxa"/>
            <w:tcBorders>
              <w:bottom w:val="single" w:sz="4" w:space="0" w:color="auto"/>
            </w:tcBorders>
            <w:shd w:val="clear" w:color="auto" w:fill="auto"/>
            <w:vAlign w:val="center"/>
          </w:tcPr>
          <w:p w:rsidR="00994D56" w:rsidRPr="00640553" w:rsidRDefault="00994D56" w:rsidP="007C6FEC">
            <w:pPr>
              <w:pStyle w:val="Bodytext10pt0spacesingle"/>
              <w:jc w:val="center"/>
              <w:rPr>
                <w:szCs w:val="18"/>
              </w:rPr>
            </w:pPr>
          </w:p>
        </w:tc>
        <w:tc>
          <w:tcPr>
            <w:tcW w:w="673" w:type="dxa"/>
            <w:tcBorders>
              <w:bottom w:val="single" w:sz="4" w:space="0" w:color="auto"/>
            </w:tcBorders>
            <w:shd w:val="clear" w:color="auto" w:fill="EDF5E4"/>
            <w:vAlign w:val="center"/>
          </w:tcPr>
          <w:p w:rsidR="00994D56" w:rsidRPr="00640553" w:rsidRDefault="00A6037E" w:rsidP="007C6FEC">
            <w:pPr>
              <w:pStyle w:val="Bodytext10pt0spacesingle"/>
              <w:jc w:val="center"/>
              <w:rPr>
                <w:szCs w:val="18"/>
              </w:rPr>
            </w:pPr>
            <w:r w:rsidRPr="00640553">
              <w:rPr>
                <w:szCs w:val="18"/>
                <w:lang w:val="en-GB"/>
              </w:rPr>
              <w:sym w:font="Wingdings" w:char="F0FC"/>
            </w:r>
          </w:p>
        </w:tc>
        <w:tc>
          <w:tcPr>
            <w:tcW w:w="674" w:type="dxa"/>
            <w:tcBorders>
              <w:bottom w:val="single" w:sz="4" w:space="0" w:color="auto"/>
            </w:tcBorders>
            <w:shd w:val="clear" w:color="auto" w:fill="auto"/>
            <w:vAlign w:val="center"/>
          </w:tcPr>
          <w:p w:rsidR="00994D56" w:rsidRPr="00640553" w:rsidRDefault="00994D56" w:rsidP="007C6FEC">
            <w:pPr>
              <w:pStyle w:val="Bodytext10pt0spacesingle"/>
              <w:jc w:val="center"/>
              <w:rPr>
                <w:szCs w:val="18"/>
              </w:rPr>
            </w:pPr>
          </w:p>
        </w:tc>
      </w:tr>
      <w:tr w:rsidR="001E1F62" w:rsidRPr="008139B9" w:rsidTr="008139B9">
        <w:trPr>
          <w:trHeight w:hRule="exact" w:val="312"/>
        </w:trPr>
        <w:tc>
          <w:tcPr>
            <w:tcW w:w="10189" w:type="dxa"/>
            <w:gridSpan w:val="5"/>
            <w:shd w:val="clear" w:color="auto" w:fill="EBEBEB"/>
            <w:vAlign w:val="center"/>
          </w:tcPr>
          <w:p w:rsidR="001E1F62" w:rsidRPr="008139B9" w:rsidRDefault="00894EDE" w:rsidP="005E203D">
            <w:pPr>
              <w:pStyle w:val="Bodytext95pt0spacesingle"/>
              <w:rPr>
                <w:rStyle w:val="BodytextBold"/>
                <w:spacing w:val="4"/>
                <w:sz w:val="18"/>
              </w:rPr>
            </w:pPr>
            <w:r w:rsidRPr="008139B9">
              <w:rPr>
                <w:rStyle w:val="BodytextBold"/>
                <w:spacing w:val="4"/>
                <w:sz w:val="18"/>
              </w:rPr>
              <w:t>Physical sciences</w:t>
            </w:r>
          </w:p>
        </w:tc>
      </w:tr>
      <w:tr w:rsidR="00994D56" w:rsidRPr="002076F3" w:rsidTr="00194EFD">
        <w:trPr>
          <w:trHeight w:val="227"/>
        </w:trPr>
        <w:tc>
          <w:tcPr>
            <w:tcW w:w="7496" w:type="dxa"/>
            <w:shd w:val="clear" w:color="auto" w:fill="auto"/>
            <w:vAlign w:val="center"/>
          </w:tcPr>
          <w:p w:rsidR="00994D56" w:rsidRPr="002076F3" w:rsidRDefault="0012360E" w:rsidP="002F79A3">
            <w:pPr>
              <w:pStyle w:val="Bodytext95pt0spaceatleast12"/>
              <w:spacing w:line="200" w:lineRule="atLeast"/>
              <w:rPr>
                <w:sz w:val="18"/>
                <w:szCs w:val="18"/>
              </w:rPr>
            </w:pPr>
            <w:r w:rsidRPr="002076F3">
              <w:rPr>
                <w:sz w:val="18"/>
                <w:szCs w:val="18"/>
              </w:rPr>
              <w:t>Electrical energy can be transferred and transformed in electrical circuits and can be generated from a range of sources (ACSSU097)</w:t>
            </w:r>
          </w:p>
        </w:tc>
        <w:tc>
          <w:tcPr>
            <w:tcW w:w="673" w:type="dxa"/>
            <w:shd w:val="clear" w:color="auto" w:fill="EDF5E4"/>
            <w:vAlign w:val="center"/>
          </w:tcPr>
          <w:p w:rsidR="00994D56" w:rsidRPr="00640553" w:rsidRDefault="00994D56" w:rsidP="007C6FEC">
            <w:pPr>
              <w:pStyle w:val="Bodytext10pt0spacesingle"/>
              <w:jc w:val="center"/>
              <w:rPr>
                <w:szCs w:val="18"/>
              </w:rPr>
            </w:pPr>
          </w:p>
        </w:tc>
        <w:tc>
          <w:tcPr>
            <w:tcW w:w="673" w:type="dxa"/>
            <w:shd w:val="clear" w:color="auto" w:fill="auto"/>
            <w:vAlign w:val="center"/>
          </w:tcPr>
          <w:p w:rsidR="00994D56" w:rsidRPr="00640553" w:rsidRDefault="00A6037E" w:rsidP="007C6FEC">
            <w:pPr>
              <w:pStyle w:val="Bodytext10pt0spacesingle"/>
              <w:jc w:val="center"/>
              <w:rPr>
                <w:szCs w:val="18"/>
              </w:rPr>
            </w:pPr>
            <w:r w:rsidRPr="00640553">
              <w:rPr>
                <w:szCs w:val="18"/>
                <w:lang w:val="en-GB"/>
              </w:rPr>
              <w:sym w:font="Wingdings" w:char="F0FC"/>
            </w:r>
          </w:p>
        </w:tc>
        <w:tc>
          <w:tcPr>
            <w:tcW w:w="673" w:type="dxa"/>
            <w:shd w:val="clear" w:color="auto" w:fill="EDF5E4"/>
            <w:vAlign w:val="center"/>
          </w:tcPr>
          <w:p w:rsidR="00994D56" w:rsidRPr="00640553" w:rsidRDefault="00994D56" w:rsidP="007C6FEC">
            <w:pPr>
              <w:pStyle w:val="Bodytext10pt0spacesingle"/>
              <w:jc w:val="center"/>
              <w:rPr>
                <w:szCs w:val="18"/>
              </w:rPr>
            </w:pPr>
          </w:p>
        </w:tc>
        <w:tc>
          <w:tcPr>
            <w:tcW w:w="674" w:type="dxa"/>
            <w:shd w:val="clear" w:color="auto" w:fill="auto"/>
            <w:vAlign w:val="center"/>
          </w:tcPr>
          <w:p w:rsidR="00994D56" w:rsidRPr="00640553" w:rsidRDefault="00994D56" w:rsidP="007C6FEC">
            <w:pPr>
              <w:pStyle w:val="Bodytext10pt0spacesingle"/>
              <w:jc w:val="center"/>
              <w:rPr>
                <w:szCs w:val="18"/>
              </w:rPr>
            </w:pPr>
          </w:p>
        </w:tc>
      </w:tr>
      <w:tr w:rsidR="00894EDE" w:rsidRPr="008139B9" w:rsidTr="00194EFD">
        <w:trPr>
          <w:trHeight w:hRule="exact" w:val="255"/>
          <w:tblHeader/>
        </w:trPr>
        <w:tc>
          <w:tcPr>
            <w:tcW w:w="7496" w:type="dxa"/>
            <w:vMerge w:val="restart"/>
            <w:shd w:val="clear" w:color="auto" w:fill="94C634"/>
            <w:vAlign w:val="center"/>
          </w:tcPr>
          <w:p w:rsidR="00894EDE" w:rsidRPr="008139B9" w:rsidRDefault="00894EDE" w:rsidP="007639E9">
            <w:pPr>
              <w:pStyle w:val="Bodytext95pt0spacesingle"/>
              <w:rPr>
                <w:rStyle w:val="BodytextBold"/>
                <w:spacing w:val="4"/>
                <w:sz w:val="18"/>
              </w:rPr>
            </w:pPr>
            <w:r w:rsidRPr="008139B9">
              <w:rPr>
                <w:rStyle w:val="BodytextBold"/>
                <w:spacing w:val="4"/>
                <w:sz w:val="18"/>
              </w:rPr>
              <w:t>Science as a Human Endeavour</w:t>
            </w:r>
          </w:p>
        </w:tc>
        <w:tc>
          <w:tcPr>
            <w:tcW w:w="1346" w:type="dxa"/>
            <w:gridSpan w:val="2"/>
            <w:shd w:val="clear" w:color="auto" w:fill="94C634"/>
            <w:vAlign w:val="center"/>
          </w:tcPr>
          <w:p w:rsidR="00894EDE" w:rsidRPr="008139B9" w:rsidRDefault="00CE39BA" w:rsidP="007639E9">
            <w:pPr>
              <w:pStyle w:val="Bodytext95pt0spacesingle"/>
              <w:jc w:val="center"/>
              <w:rPr>
                <w:rStyle w:val="BodytextBold"/>
                <w:spacing w:val="4"/>
                <w:sz w:val="18"/>
              </w:rPr>
            </w:pPr>
            <w:r w:rsidRPr="008139B9">
              <w:rPr>
                <w:rStyle w:val="BodytextBold"/>
                <w:spacing w:val="4"/>
                <w:sz w:val="18"/>
              </w:rPr>
              <w:t>Semester 1</w:t>
            </w:r>
          </w:p>
        </w:tc>
        <w:tc>
          <w:tcPr>
            <w:tcW w:w="1347" w:type="dxa"/>
            <w:gridSpan w:val="2"/>
            <w:shd w:val="clear" w:color="auto" w:fill="94C634"/>
            <w:vAlign w:val="center"/>
          </w:tcPr>
          <w:p w:rsidR="00894EDE" w:rsidRPr="008139B9" w:rsidRDefault="00CE39BA" w:rsidP="007639E9">
            <w:pPr>
              <w:pStyle w:val="Bodytext95pt0spacesingle"/>
              <w:jc w:val="center"/>
              <w:rPr>
                <w:rStyle w:val="BodytextBold"/>
                <w:spacing w:val="4"/>
                <w:sz w:val="18"/>
              </w:rPr>
            </w:pPr>
            <w:r w:rsidRPr="008139B9">
              <w:rPr>
                <w:rStyle w:val="BodytextBold"/>
                <w:spacing w:val="4"/>
                <w:sz w:val="18"/>
              </w:rPr>
              <w:t>Semester 2</w:t>
            </w:r>
          </w:p>
        </w:tc>
      </w:tr>
      <w:tr w:rsidR="00894EDE" w:rsidRPr="008139B9" w:rsidTr="00194EFD">
        <w:trPr>
          <w:trHeight w:hRule="exact" w:val="255"/>
          <w:tblHeader/>
        </w:trPr>
        <w:tc>
          <w:tcPr>
            <w:tcW w:w="7496" w:type="dxa"/>
            <w:vMerge/>
            <w:tcBorders>
              <w:bottom w:val="single" w:sz="4" w:space="0" w:color="auto"/>
            </w:tcBorders>
            <w:shd w:val="clear" w:color="auto" w:fill="94C634"/>
            <w:vAlign w:val="center"/>
          </w:tcPr>
          <w:p w:rsidR="00894EDE" w:rsidRPr="008139B9" w:rsidRDefault="00894EDE" w:rsidP="007639E9">
            <w:pPr>
              <w:pStyle w:val="Bodytext95pt0spacesingle"/>
              <w:rPr>
                <w:rStyle w:val="BodytextBold"/>
                <w:spacing w:val="4"/>
                <w:sz w:val="18"/>
              </w:rPr>
            </w:pPr>
          </w:p>
        </w:tc>
        <w:tc>
          <w:tcPr>
            <w:tcW w:w="673" w:type="dxa"/>
            <w:tcBorders>
              <w:bottom w:val="single" w:sz="4" w:space="0" w:color="auto"/>
            </w:tcBorders>
            <w:shd w:val="clear" w:color="auto" w:fill="94C634"/>
            <w:vAlign w:val="center"/>
          </w:tcPr>
          <w:p w:rsidR="00894EDE" w:rsidRPr="008139B9" w:rsidRDefault="00894EDE" w:rsidP="007639E9">
            <w:pPr>
              <w:pStyle w:val="Bodytext95pt0spacesingle"/>
              <w:jc w:val="center"/>
              <w:rPr>
                <w:rStyle w:val="BodytextBold"/>
                <w:spacing w:val="4"/>
                <w:sz w:val="18"/>
              </w:rPr>
            </w:pPr>
            <w:r w:rsidRPr="008139B9">
              <w:rPr>
                <w:rStyle w:val="BodytextBold"/>
                <w:spacing w:val="4"/>
                <w:sz w:val="18"/>
              </w:rPr>
              <w:t>Unit 1</w:t>
            </w:r>
          </w:p>
        </w:tc>
        <w:tc>
          <w:tcPr>
            <w:tcW w:w="673" w:type="dxa"/>
            <w:tcBorders>
              <w:bottom w:val="single" w:sz="4" w:space="0" w:color="auto"/>
            </w:tcBorders>
            <w:shd w:val="clear" w:color="auto" w:fill="94C634"/>
            <w:vAlign w:val="center"/>
          </w:tcPr>
          <w:p w:rsidR="00894EDE" w:rsidRPr="008139B9" w:rsidRDefault="00894EDE" w:rsidP="007639E9">
            <w:pPr>
              <w:pStyle w:val="Bodytext95pt0spacesingle"/>
              <w:jc w:val="center"/>
              <w:rPr>
                <w:rStyle w:val="BodytextBold"/>
                <w:spacing w:val="4"/>
                <w:sz w:val="18"/>
              </w:rPr>
            </w:pPr>
            <w:r w:rsidRPr="008139B9">
              <w:rPr>
                <w:rStyle w:val="BodytextBold"/>
                <w:spacing w:val="4"/>
                <w:sz w:val="18"/>
              </w:rPr>
              <w:t>Unit 2</w:t>
            </w:r>
          </w:p>
        </w:tc>
        <w:tc>
          <w:tcPr>
            <w:tcW w:w="673" w:type="dxa"/>
            <w:tcBorders>
              <w:bottom w:val="single" w:sz="4" w:space="0" w:color="auto"/>
            </w:tcBorders>
            <w:shd w:val="clear" w:color="auto" w:fill="94C634"/>
            <w:vAlign w:val="center"/>
          </w:tcPr>
          <w:p w:rsidR="00894EDE" w:rsidRPr="008139B9" w:rsidRDefault="00894EDE" w:rsidP="007639E9">
            <w:pPr>
              <w:pStyle w:val="Bodytext95pt0spacesingle"/>
              <w:jc w:val="center"/>
              <w:rPr>
                <w:rStyle w:val="BodytextBold"/>
                <w:spacing w:val="4"/>
                <w:sz w:val="18"/>
              </w:rPr>
            </w:pPr>
            <w:r w:rsidRPr="008139B9">
              <w:rPr>
                <w:rStyle w:val="BodytextBold"/>
                <w:spacing w:val="4"/>
                <w:sz w:val="18"/>
              </w:rPr>
              <w:t>Unit 3</w:t>
            </w:r>
          </w:p>
        </w:tc>
        <w:tc>
          <w:tcPr>
            <w:tcW w:w="674" w:type="dxa"/>
            <w:tcBorders>
              <w:bottom w:val="single" w:sz="4" w:space="0" w:color="auto"/>
            </w:tcBorders>
            <w:shd w:val="clear" w:color="auto" w:fill="94C634"/>
            <w:vAlign w:val="center"/>
          </w:tcPr>
          <w:p w:rsidR="00894EDE" w:rsidRPr="008139B9" w:rsidRDefault="00894EDE" w:rsidP="007639E9">
            <w:pPr>
              <w:pStyle w:val="Bodytext95pt0spacesingle"/>
              <w:jc w:val="center"/>
              <w:rPr>
                <w:rStyle w:val="BodytextBold"/>
                <w:spacing w:val="4"/>
                <w:sz w:val="18"/>
              </w:rPr>
            </w:pPr>
            <w:r w:rsidRPr="008139B9">
              <w:rPr>
                <w:rStyle w:val="BodytextBold"/>
                <w:spacing w:val="4"/>
                <w:sz w:val="18"/>
              </w:rPr>
              <w:t>Unit 4</w:t>
            </w:r>
          </w:p>
        </w:tc>
      </w:tr>
      <w:tr w:rsidR="00894EDE" w:rsidRPr="008139B9" w:rsidTr="008139B9">
        <w:trPr>
          <w:trHeight w:hRule="exact" w:val="312"/>
        </w:trPr>
        <w:tc>
          <w:tcPr>
            <w:tcW w:w="10189" w:type="dxa"/>
            <w:gridSpan w:val="5"/>
            <w:shd w:val="clear" w:color="auto" w:fill="EBEBEB"/>
            <w:vAlign w:val="center"/>
          </w:tcPr>
          <w:p w:rsidR="00894EDE" w:rsidRPr="008139B9" w:rsidRDefault="00894EDE" w:rsidP="005E203D">
            <w:pPr>
              <w:pStyle w:val="Bodytext95pt0spacesingle"/>
              <w:rPr>
                <w:rStyle w:val="BodytextBold"/>
                <w:spacing w:val="4"/>
                <w:sz w:val="18"/>
              </w:rPr>
            </w:pPr>
            <w:r w:rsidRPr="008139B9">
              <w:rPr>
                <w:rStyle w:val="BodytextBold"/>
                <w:spacing w:val="4"/>
                <w:sz w:val="18"/>
              </w:rPr>
              <w:t>Nature and development of science</w:t>
            </w:r>
          </w:p>
        </w:tc>
      </w:tr>
      <w:tr w:rsidR="00894EDE" w:rsidRPr="002076F3" w:rsidTr="00194EFD">
        <w:trPr>
          <w:trHeight w:val="227"/>
        </w:trPr>
        <w:tc>
          <w:tcPr>
            <w:tcW w:w="7496" w:type="dxa"/>
            <w:tcBorders>
              <w:bottom w:val="single" w:sz="4" w:space="0" w:color="auto"/>
            </w:tcBorders>
            <w:shd w:val="clear" w:color="auto" w:fill="auto"/>
            <w:vAlign w:val="center"/>
          </w:tcPr>
          <w:p w:rsidR="00894EDE" w:rsidRPr="002076F3" w:rsidRDefault="00E26139" w:rsidP="002F79A3">
            <w:pPr>
              <w:pStyle w:val="Bodytext95pt0spaceatleast12"/>
              <w:spacing w:line="200" w:lineRule="atLeast"/>
              <w:rPr>
                <w:sz w:val="18"/>
                <w:szCs w:val="18"/>
              </w:rPr>
            </w:pPr>
            <w:r w:rsidRPr="002076F3">
              <w:rPr>
                <w:sz w:val="18"/>
                <w:szCs w:val="18"/>
              </w:rPr>
              <w:t>Science involves testing predictions by gathering data and using evidence to develop explanations of events and phenomena and reflects historical and cultural contributions (ACSHE098)</w:t>
            </w:r>
          </w:p>
        </w:tc>
        <w:tc>
          <w:tcPr>
            <w:tcW w:w="673" w:type="dxa"/>
            <w:tcBorders>
              <w:bottom w:val="single" w:sz="4" w:space="0" w:color="auto"/>
            </w:tcBorders>
            <w:shd w:val="clear" w:color="auto" w:fill="EDF5E4"/>
            <w:vAlign w:val="center"/>
          </w:tcPr>
          <w:p w:rsidR="00894EDE" w:rsidRPr="00640553" w:rsidRDefault="00894EDE" w:rsidP="007C6FEC">
            <w:pPr>
              <w:pStyle w:val="Bodytext10pt0spacesingle"/>
              <w:jc w:val="center"/>
              <w:rPr>
                <w:szCs w:val="18"/>
              </w:rPr>
            </w:pPr>
          </w:p>
        </w:tc>
        <w:tc>
          <w:tcPr>
            <w:tcW w:w="673" w:type="dxa"/>
            <w:tcBorders>
              <w:bottom w:val="single" w:sz="4" w:space="0" w:color="auto"/>
            </w:tcBorders>
            <w:shd w:val="clear" w:color="auto" w:fill="auto"/>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c>
          <w:tcPr>
            <w:tcW w:w="673" w:type="dxa"/>
            <w:tcBorders>
              <w:bottom w:val="single" w:sz="4" w:space="0" w:color="auto"/>
            </w:tcBorders>
            <w:shd w:val="clear" w:color="auto" w:fill="EDF5E4"/>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c>
          <w:tcPr>
            <w:tcW w:w="674" w:type="dxa"/>
            <w:tcBorders>
              <w:bottom w:val="single" w:sz="4" w:space="0" w:color="auto"/>
            </w:tcBorders>
            <w:shd w:val="clear" w:color="auto" w:fill="auto"/>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r>
      <w:tr w:rsidR="0012360E" w:rsidRPr="008139B9" w:rsidTr="008139B9">
        <w:trPr>
          <w:trHeight w:hRule="exact" w:val="312"/>
        </w:trPr>
        <w:tc>
          <w:tcPr>
            <w:tcW w:w="10189" w:type="dxa"/>
            <w:gridSpan w:val="5"/>
            <w:shd w:val="clear" w:color="auto" w:fill="EBEBEB"/>
            <w:vAlign w:val="center"/>
          </w:tcPr>
          <w:p w:rsidR="0012360E" w:rsidRPr="008139B9" w:rsidRDefault="00E26139" w:rsidP="00E26139">
            <w:pPr>
              <w:pStyle w:val="Bodytext95pt0spacesingle"/>
              <w:rPr>
                <w:rStyle w:val="BodytextBold"/>
                <w:spacing w:val="4"/>
                <w:sz w:val="18"/>
              </w:rPr>
            </w:pPr>
            <w:r w:rsidRPr="008139B9">
              <w:rPr>
                <w:rStyle w:val="BodytextBold"/>
                <w:spacing w:val="4"/>
                <w:sz w:val="18"/>
              </w:rPr>
              <w:t>Use and influence of science</w:t>
            </w:r>
          </w:p>
        </w:tc>
      </w:tr>
      <w:tr w:rsidR="0012360E" w:rsidRPr="002076F3" w:rsidTr="00194EFD">
        <w:trPr>
          <w:trHeight w:val="239"/>
        </w:trPr>
        <w:tc>
          <w:tcPr>
            <w:tcW w:w="7496" w:type="dxa"/>
            <w:shd w:val="clear" w:color="auto" w:fill="auto"/>
            <w:vAlign w:val="center"/>
          </w:tcPr>
          <w:p w:rsidR="0012360E" w:rsidRPr="002076F3" w:rsidRDefault="00E26139" w:rsidP="002F79A3">
            <w:pPr>
              <w:pStyle w:val="Bodytext95pt0spaceatleast12"/>
              <w:spacing w:line="200" w:lineRule="atLeast"/>
              <w:rPr>
                <w:sz w:val="18"/>
                <w:szCs w:val="18"/>
              </w:rPr>
            </w:pPr>
            <w:r w:rsidRPr="002076F3">
              <w:rPr>
                <w:sz w:val="18"/>
                <w:szCs w:val="18"/>
              </w:rPr>
              <w:t>Scientific knowledge is used to solve problems and inform personal and community decisions (ACSHE100)</w:t>
            </w:r>
          </w:p>
        </w:tc>
        <w:tc>
          <w:tcPr>
            <w:tcW w:w="673" w:type="dxa"/>
            <w:shd w:val="clear" w:color="auto" w:fill="EDF5E4"/>
            <w:vAlign w:val="center"/>
          </w:tcPr>
          <w:p w:rsidR="0012360E" w:rsidRPr="00640553" w:rsidRDefault="00A6037E" w:rsidP="007C6FEC">
            <w:pPr>
              <w:pStyle w:val="Bodytext10pt0spacesingle"/>
              <w:jc w:val="center"/>
              <w:rPr>
                <w:szCs w:val="18"/>
              </w:rPr>
            </w:pPr>
            <w:r w:rsidRPr="00640553">
              <w:rPr>
                <w:szCs w:val="18"/>
                <w:lang w:val="en-GB"/>
              </w:rPr>
              <w:sym w:font="Wingdings" w:char="F0FC"/>
            </w:r>
          </w:p>
        </w:tc>
        <w:tc>
          <w:tcPr>
            <w:tcW w:w="673" w:type="dxa"/>
            <w:shd w:val="clear" w:color="auto" w:fill="auto"/>
            <w:vAlign w:val="center"/>
          </w:tcPr>
          <w:p w:rsidR="0012360E" w:rsidRPr="00640553" w:rsidRDefault="00A6037E" w:rsidP="007C6FEC">
            <w:pPr>
              <w:pStyle w:val="Bodytext10pt0spacesingle"/>
              <w:jc w:val="center"/>
              <w:rPr>
                <w:szCs w:val="18"/>
              </w:rPr>
            </w:pPr>
            <w:r w:rsidRPr="00640553">
              <w:rPr>
                <w:szCs w:val="18"/>
                <w:lang w:val="en-GB"/>
              </w:rPr>
              <w:sym w:font="Wingdings" w:char="F0FC"/>
            </w:r>
          </w:p>
        </w:tc>
        <w:tc>
          <w:tcPr>
            <w:tcW w:w="673" w:type="dxa"/>
            <w:shd w:val="clear" w:color="auto" w:fill="EDF5E4"/>
            <w:vAlign w:val="center"/>
          </w:tcPr>
          <w:p w:rsidR="0012360E" w:rsidRPr="00640553" w:rsidRDefault="00A6037E" w:rsidP="007C6FEC">
            <w:pPr>
              <w:pStyle w:val="Bodytext10pt0spacesingle"/>
              <w:jc w:val="center"/>
              <w:rPr>
                <w:szCs w:val="18"/>
              </w:rPr>
            </w:pPr>
            <w:r w:rsidRPr="00640553">
              <w:rPr>
                <w:szCs w:val="18"/>
                <w:lang w:val="en-GB"/>
              </w:rPr>
              <w:sym w:font="Wingdings" w:char="F0FC"/>
            </w:r>
          </w:p>
        </w:tc>
        <w:tc>
          <w:tcPr>
            <w:tcW w:w="674" w:type="dxa"/>
            <w:shd w:val="clear" w:color="auto" w:fill="auto"/>
            <w:vAlign w:val="center"/>
          </w:tcPr>
          <w:p w:rsidR="0012360E" w:rsidRPr="00640553" w:rsidRDefault="00A6037E" w:rsidP="007C6FEC">
            <w:pPr>
              <w:pStyle w:val="Bodytext10pt0spacesingle"/>
              <w:jc w:val="center"/>
              <w:rPr>
                <w:szCs w:val="18"/>
              </w:rPr>
            </w:pPr>
            <w:r w:rsidRPr="00640553">
              <w:rPr>
                <w:szCs w:val="18"/>
                <w:lang w:val="en-GB"/>
              </w:rPr>
              <w:sym w:font="Wingdings" w:char="F0FC"/>
            </w:r>
          </w:p>
        </w:tc>
      </w:tr>
      <w:tr w:rsidR="00894EDE" w:rsidRPr="008139B9" w:rsidTr="00194EFD">
        <w:trPr>
          <w:trHeight w:hRule="exact" w:val="255"/>
          <w:tblHeader/>
        </w:trPr>
        <w:tc>
          <w:tcPr>
            <w:tcW w:w="7496" w:type="dxa"/>
            <w:vMerge w:val="restart"/>
            <w:shd w:val="clear" w:color="auto" w:fill="94C634"/>
            <w:vAlign w:val="center"/>
          </w:tcPr>
          <w:p w:rsidR="00894EDE" w:rsidRPr="008139B9" w:rsidRDefault="00894EDE" w:rsidP="007639E9">
            <w:pPr>
              <w:pStyle w:val="Bodytext95pt0spacesingle"/>
              <w:rPr>
                <w:rStyle w:val="BodytextBold"/>
                <w:spacing w:val="4"/>
                <w:sz w:val="18"/>
              </w:rPr>
            </w:pPr>
            <w:r w:rsidRPr="008139B9">
              <w:rPr>
                <w:rStyle w:val="BodytextBold"/>
                <w:spacing w:val="4"/>
                <w:sz w:val="18"/>
              </w:rPr>
              <w:t>Science Inquiry Skills</w:t>
            </w:r>
          </w:p>
        </w:tc>
        <w:tc>
          <w:tcPr>
            <w:tcW w:w="1346" w:type="dxa"/>
            <w:gridSpan w:val="2"/>
            <w:shd w:val="clear" w:color="auto" w:fill="94C634"/>
            <w:vAlign w:val="center"/>
          </w:tcPr>
          <w:p w:rsidR="00894EDE" w:rsidRPr="008139B9" w:rsidRDefault="00CE39BA" w:rsidP="007639E9">
            <w:pPr>
              <w:pStyle w:val="Bodytext95pt0spacesingle"/>
              <w:jc w:val="center"/>
              <w:rPr>
                <w:rStyle w:val="BodytextBold"/>
                <w:spacing w:val="4"/>
                <w:sz w:val="18"/>
              </w:rPr>
            </w:pPr>
            <w:r w:rsidRPr="008139B9">
              <w:rPr>
                <w:rStyle w:val="BodytextBold"/>
                <w:spacing w:val="4"/>
                <w:sz w:val="18"/>
              </w:rPr>
              <w:t>Semester 1</w:t>
            </w:r>
          </w:p>
        </w:tc>
        <w:tc>
          <w:tcPr>
            <w:tcW w:w="1347" w:type="dxa"/>
            <w:gridSpan w:val="2"/>
            <w:shd w:val="clear" w:color="auto" w:fill="94C634"/>
            <w:vAlign w:val="center"/>
          </w:tcPr>
          <w:p w:rsidR="00894EDE" w:rsidRPr="008139B9" w:rsidRDefault="00CE39BA" w:rsidP="007639E9">
            <w:pPr>
              <w:pStyle w:val="Bodytext95pt0spacesingle"/>
              <w:jc w:val="center"/>
              <w:rPr>
                <w:rStyle w:val="BodytextBold"/>
                <w:spacing w:val="4"/>
                <w:sz w:val="18"/>
              </w:rPr>
            </w:pPr>
            <w:r w:rsidRPr="008139B9">
              <w:rPr>
                <w:rStyle w:val="BodytextBold"/>
                <w:spacing w:val="4"/>
                <w:sz w:val="18"/>
              </w:rPr>
              <w:t>Semester 2</w:t>
            </w:r>
          </w:p>
        </w:tc>
      </w:tr>
      <w:tr w:rsidR="00894EDE" w:rsidRPr="008139B9" w:rsidTr="00194EFD">
        <w:trPr>
          <w:trHeight w:hRule="exact" w:val="255"/>
          <w:tblHeader/>
        </w:trPr>
        <w:tc>
          <w:tcPr>
            <w:tcW w:w="7496" w:type="dxa"/>
            <w:vMerge/>
            <w:tcBorders>
              <w:bottom w:val="single" w:sz="4" w:space="0" w:color="auto"/>
            </w:tcBorders>
            <w:shd w:val="clear" w:color="auto" w:fill="94C634"/>
            <w:vAlign w:val="center"/>
          </w:tcPr>
          <w:p w:rsidR="00894EDE" w:rsidRPr="008139B9" w:rsidRDefault="00894EDE" w:rsidP="007639E9">
            <w:pPr>
              <w:pStyle w:val="Bodytext95pt0spacesingle"/>
              <w:rPr>
                <w:rStyle w:val="BodytextBold"/>
                <w:spacing w:val="4"/>
                <w:sz w:val="18"/>
              </w:rPr>
            </w:pPr>
          </w:p>
        </w:tc>
        <w:tc>
          <w:tcPr>
            <w:tcW w:w="673" w:type="dxa"/>
            <w:tcBorders>
              <w:bottom w:val="single" w:sz="4" w:space="0" w:color="auto"/>
            </w:tcBorders>
            <w:shd w:val="clear" w:color="auto" w:fill="94C634"/>
            <w:vAlign w:val="center"/>
          </w:tcPr>
          <w:p w:rsidR="00894EDE" w:rsidRPr="008139B9" w:rsidRDefault="00894EDE" w:rsidP="007639E9">
            <w:pPr>
              <w:pStyle w:val="Bodytext95pt0spacesingle"/>
              <w:jc w:val="center"/>
              <w:rPr>
                <w:rStyle w:val="BodytextBold"/>
                <w:spacing w:val="4"/>
                <w:sz w:val="18"/>
              </w:rPr>
            </w:pPr>
            <w:r w:rsidRPr="008139B9">
              <w:rPr>
                <w:rStyle w:val="BodytextBold"/>
                <w:spacing w:val="4"/>
                <w:sz w:val="18"/>
              </w:rPr>
              <w:t>Unit 1</w:t>
            </w:r>
          </w:p>
        </w:tc>
        <w:tc>
          <w:tcPr>
            <w:tcW w:w="673" w:type="dxa"/>
            <w:tcBorders>
              <w:bottom w:val="single" w:sz="4" w:space="0" w:color="auto"/>
            </w:tcBorders>
            <w:shd w:val="clear" w:color="auto" w:fill="94C634"/>
            <w:vAlign w:val="center"/>
          </w:tcPr>
          <w:p w:rsidR="00894EDE" w:rsidRPr="008139B9" w:rsidRDefault="00894EDE" w:rsidP="007639E9">
            <w:pPr>
              <w:pStyle w:val="Bodytext95pt0spacesingle"/>
              <w:jc w:val="center"/>
              <w:rPr>
                <w:rStyle w:val="BodytextBold"/>
                <w:spacing w:val="4"/>
                <w:sz w:val="18"/>
              </w:rPr>
            </w:pPr>
            <w:r w:rsidRPr="008139B9">
              <w:rPr>
                <w:rStyle w:val="BodytextBold"/>
                <w:spacing w:val="4"/>
                <w:sz w:val="18"/>
              </w:rPr>
              <w:t>Unit 2</w:t>
            </w:r>
          </w:p>
        </w:tc>
        <w:tc>
          <w:tcPr>
            <w:tcW w:w="673" w:type="dxa"/>
            <w:tcBorders>
              <w:bottom w:val="single" w:sz="4" w:space="0" w:color="auto"/>
            </w:tcBorders>
            <w:shd w:val="clear" w:color="auto" w:fill="94C634"/>
            <w:vAlign w:val="center"/>
          </w:tcPr>
          <w:p w:rsidR="00894EDE" w:rsidRPr="008139B9" w:rsidRDefault="00894EDE" w:rsidP="007639E9">
            <w:pPr>
              <w:pStyle w:val="Bodytext95pt0spacesingle"/>
              <w:jc w:val="center"/>
              <w:rPr>
                <w:rStyle w:val="BodytextBold"/>
                <w:spacing w:val="4"/>
                <w:sz w:val="18"/>
              </w:rPr>
            </w:pPr>
            <w:r w:rsidRPr="008139B9">
              <w:rPr>
                <w:rStyle w:val="BodytextBold"/>
                <w:spacing w:val="4"/>
                <w:sz w:val="18"/>
              </w:rPr>
              <w:t>Unit 3</w:t>
            </w:r>
          </w:p>
        </w:tc>
        <w:tc>
          <w:tcPr>
            <w:tcW w:w="674" w:type="dxa"/>
            <w:tcBorders>
              <w:bottom w:val="single" w:sz="4" w:space="0" w:color="auto"/>
            </w:tcBorders>
            <w:shd w:val="clear" w:color="auto" w:fill="94C634"/>
            <w:vAlign w:val="center"/>
          </w:tcPr>
          <w:p w:rsidR="00894EDE" w:rsidRPr="008139B9" w:rsidRDefault="00894EDE" w:rsidP="007639E9">
            <w:pPr>
              <w:pStyle w:val="Bodytext95pt0spacesingle"/>
              <w:jc w:val="center"/>
              <w:rPr>
                <w:rStyle w:val="BodytextBold"/>
                <w:spacing w:val="4"/>
                <w:sz w:val="18"/>
              </w:rPr>
            </w:pPr>
            <w:r w:rsidRPr="008139B9">
              <w:rPr>
                <w:rStyle w:val="BodytextBold"/>
                <w:spacing w:val="4"/>
                <w:sz w:val="18"/>
              </w:rPr>
              <w:t>Unit 4</w:t>
            </w:r>
          </w:p>
        </w:tc>
      </w:tr>
      <w:tr w:rsidR="00894EDE" w:rsidRPr="008139B9" w:rsidTr="008139B9">
        <w:trPr>
          <w:trHeight w:hRule="exact" w:val="312"/>
        </w:trPr>
        <w:tc>
          <w:tcPr>
            <w:tcW w:w="10189" w:type="dxa"/>
            <w:gridSpan w:val="5"/>
            <w:shd w:val="clear" w:color="auto" w:fill="EBEBEB"/>
            <w:vAlign w:val="center"/>
          </w:tcPr>
          <w:p w:rsidR="00894EDE" w:rsidRPr="008139B9" w:rsidRDefault="00894EDE" w:rsidP="005E203D">
            <w:pPr>
              <w:pStyle w:val="Bodytext95pt0spacesingle"/>
              <w:rPr>
                <w:rStyle w:val="BodytextBold"/>
                <w:spacing w:val="4"/>
                <w:sz w:val="18"/>
              </w:rPr>
            </w:pPr>
            <w:r w:rsidRPr="008139B9">
              <w:rPr>
                <w:rStyle w:val="BodytextBold"/>
                <w:spacing w:val="4"/>
                <w:sz w:val="18"/>
              </w:rPr>
              <w:t>Questioning and predicting</w:t>
            </w:r>
          </w:p>
        </w:tc>
      </w:tr>
      <w:tr w:rsidR="00894EDE" w:rsidRPr="002076F3" w:rsidTr="00194EFD">
        <w:trPr>
          <w:trHeight w:val="227"/>
        </w:trPr>
        <w:tc>
          <w:tcPr>
            <w:tcW w:w="7496" w:type="dxa"/>
            <w:tcBorders>
              <w:bottom w:val="single" w:sz="4" w:space="0" w:color="auto"/>
            </w:tcBorders>
            <w:shd w:val="clear" w:color="auto" w:fill="auto"/>
            <w:vAlign w:val="center"/>
          </w:tcPr>
          <w:p w:rsidR="00894EDE" w:rsidRPr="002076F3" w:rsidRDefault="00E26139" w:rsidP="002F79A3">
            <w:pPr>
              <w:pStyle w:val="Bodytext95pt0spaceatleast12"/>
              <w:spacing w:line="200" w:lineRule="atLeast"/>
              <w:rPr>
                <w:sz w:val="18"/>
                <w:szCs w:val="18"/>
              </w:rPr>
            </w:pPr>
            <w:r w:rsidRPr="002076F3">
              <w:rPr>
                <w:sz w:val="18"/>
                <w:szCs w:val="18"/>
              </w:rPr>
              <w:t>With guidance, pose clarifying questions and make predictions about scientific investigations (ACSIS232)</w:t>
            </w:r>
          </w:p>
        </w:tc>
        <w:tc>
          <w:tcPr>
            <w:tcW w:w="673" w:type="dxa"/>
            <w:tcBorders>
              <w:bottom w:val="single" w:sz="4" w:space="0" w:color="auto"/>
            </w:tcBorders>
            <w:shd w:val="clear" w:color="auto" w:fill="EDF5E4"/>
            <w:vAlign w:val="center"/>
          </w:tcPr>
          <w:p w:rsidR="00894EDE" w:rsidRPr="00640553" w:rsidRDefault="00A6037E" w:rsidP="00126D0E">
            <w:pPr>
              <w:pStyle w:val="Bodytext10pt0spacesingle"/>
              <w:spacing w:line="210" w:lineRule="atLeast"/>
              <w:jc w:val="center"/>
              <w:rPr>
                <w:szCs w:val="18"/>
              </w:rPr>
            </w:pPr>
            <w:r w:rsidRPr="00640553">
              <w:rPr>
                <w:szCs w:val="18"/>
              </w:rPr>
              <w:sym w:font="Wingdings" w:char="F0FC"/>
            </w:r>
          </w:p>
        </w:tc>
        <w:tc>
          <w:tcPr>
            <w:tcW w:w="673" w:type="dxa"/>
            <w:tcBorders>
              <w:bottom w:val="single" w:sz="4" w:space="0" w:color="auto"/>
            </w:tcBorders>
            <w:shd w:val="clear" w:color="auto" w:fill="auto"/>
            <w:vAlign w:val="center"/>
          </w:tcPr>
          <w:p w:rsidR="00894EDE" w:rsidRPr="00640553" w:rsidRDefault="00A6037E" w:rsidP="00126D0E">
            <w:pPr>
              <w:pStyle w:val="Bodytext10pt0spacesingle"/>
              <w:spacing w:line="210" w:lineRule="atLeast"/>
              <w:jc w:val="center"/>
              <w:rPr>
                <w:szCs w:val="18"/>
              </w:rPr>
            </w:pPr>
            <w:r w:rsidRPr="00640553">
              <w:rPr>
                <w:szCs w:val="18"/>
              </w:rPr>
              <w:sym w:font="Wingdings" w:char="F0FC"/>
            </w:r>
          </w:p>
        </w:tc>
        <w:tc>
          <w:tcPr>
            <w:tcW w:w="673" w:type="dxa"/>
            <w:tcBorders>
              <w:bottom w:val="single" w:sz="4" w:space="0" w:color="auto"/>
            </w:tcBorders>
            <w:shd w:val="clear" w:color="auto" w:fill="EDF5E4"/>
            <w:vAlign w:val="center"/>
          </w:tcPr>
          <w:p w:rsidR="00894EDE" w:rsidRPr="00640553" w:rsidRDefault="00A6037E" w:rsidP="00126D0E">
            <w:pPr>
              <w:pStyle w:val="Bodytext10pt0spacesingle"/>
              <w:spacing w:line="210" w:lineRule="atLeast"/>
              <w:jc w:val="center"/>
              <w:rPr>
                <w:szCs w:val="18"/>
              </w:rPr>
            </w:pPr>
            <w:r w:rsidRPr="00640553">
              <w:rPr>
                <w:szCs w:val="18"/>
              </w:rPr>
              <w:sym w:font="Wingdings" w:char="F0FC"/>
            </w:r>
          </w:p>
        </w:tc>
        <w:tc>
          <w:tcPr>
            <w:tcW w:w="674" w:type="dxa"/>
            <w:tcBorders>
              <w:bottom w:val="single" w:sz="4" w:space="0" w:color="auto"/>
            </w:tcBorders>
            <w:shd w:val="clear" w:color="auto" w:fill="auto"/>
            <w:vAlign w:val="center"/>
          </w:tcPr>
          <w:p w:rsidR="00894EDE" w:rsidRPr="00640553" w:rsidRDefault="00A6037E" w:rsidP="00126D0E">
            <w:pPr>
              <w:pStyle w:val="Bodytext10pt0spacesingle"/>
              <w:spacing w:line="210" w:lineRule="atLeast"/>
              <w:jc w:val="center"/>
              <w:rPr>
                <w:szCs w:val="18"/>
              </w:rPr>
            </w:pPr>
            <w:r w:rsidRPr="00640553">
              <w:rPr>
                <w:szCs w:val="18"/>
              </w:rPr>
              <w:sym w:font="Wingdings" w:char="F0FC"/>
            </w:r>
          </w:p>
        </w:tc>
      </w:tr>
      <w:tr w:rsidR="00894EDE" w:rsidRPr="008139B9" w:rsidTr="008139B9">
        <w:trPr>
          <w:trHeight w:hRule="exact" w:val="312"/>
        </w:trPr>
        <w:tc>
          <w:tcPr>
            <w:tcW w:w="10189" w:type="dxa"/>
            <w:gridSpan w:val="5"/>
            <w:shd w:val="clear" w:color="auto" w:fill="EBEBEB"/>
            <w:vAlign w:val="center"/>
          </w:tcPr>
          <w:p w:rsidR="00894EDE" w:rsidRPr="008139B9" w:rsidRDefault="00894EDE" w:rsidP="00EB2FAB">
            <w:pPr>
              <w:pStyle w:val="Bodytext95pt0spacesingle"/>
              <w:rPr>
                <w:rStyle w:val="BodytextBold"/>
                <w:spacing w:val="4"/>
                <w:sz w:val="18"/>
              </w:rPr>
            </w:pPr>
            <w:r w:rsidRPr="008139B9">
              <w:rPr>
                <w:rStyle w:val="BodytextBold"/>
                <w:spacing w:val="4"/>
                <w:sz w:val="18"/>
              </w:rPr>
              <w:t>Planning and conducting</w:t>
            </w:r>
          </w:p>
        </w:tc>
      </w:tr>
      <w:tr w:rsidR="00894EDE" w:rsidRPr="002076F3" w:rsidTr="00194EFD">
        <w:trPr>
          <w:trHeight w:val="227"/>
        </w:trPr>
        <w:tc>
          <w:tcPr>
            <w:tcW w:w="7496" w:type="dxa"/>
            <w:tcBorders>
              <w:bottom w:val="single" w:sz="4" w:space="0" w:color="auto"/>
            </w:tcBorders>
            <w:shd w:val="clear" w:color="auto" w:fill="auto"/>
            <w:vAlign w:val="center"/>
          </w:tcPr>
          <w:p w:rsidR="00894EDE" w:rsidRPr="002076F3" w:rsidRDefault="00E26139" w:rsidP="002F79A3">
            <w:pPr>
              <w:pStyle w:val="Bodytext95pt0spaceatleast12"/>
              <w:spacing w:line="200" w:lineRule="atLeast"/>
              <w:rPr>
                <w:sz w:val="18"/>
                <w:szCs w:val="18"/>
              </w:rPr>
            </w:pPr>
            <w:r w:rsidRPr="002076F3">
              <w:rPr>
                <w:sz w:val="18"/>
                <w:szCs w:val="18"/>
              </w:rPr>
              <w:t>Identify, plan and apply the elements of scientific investigations to answer questions and solve problems using equipment and materials safely and identifying potential risks (ACSIS103)</w:t>
            </w:r>
          </w:p>
        </w:tc>
        <w:tc>
          <w:tcPr>
            <w:tcW w:w="673" w:type="dxa"/>
            <w:tcBorders>
              <w:bottom w:val="single" w:sz="4" w:space="0" w:color="auto"/>
            </w:tcBorders>
            <w:shd w:val="clear" w:color="auto" w:fill="EDF5E4"/>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c>
          <w:tcPr>
            <w:tcW w:w="673" w:type="dxa"/>
            <w:tcBorders>
              <w:bottom w:val="single" w:sz="4" w:space="0" w:color="auto"/>
            </w:tcBorders>
            <w:shd w:val="clear" w:color="auto" w:fill="auto"/>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c>
          <w:tcPr>
            <w:tcW w:w="673" w:type="dxa"/>
            <w:tcBorders>
              <w:bottom w:val="single" w:sz="4" w:space="0" w:color="auto"/>
            </w:tcBorders>
            <w:shd w:val="clear" w:color="auto" w:fill="EDF5E4"/>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c>
          <w:tcPr>
            <w:tcW w:w="674" w:type="dxa"/>
            <w:tcBorders>
              <w:bottom w:val="single" w:sz="4" w:space="0" w:color="auto"/>
            </w:tcBorders>
            <w:shd w:val="clear" w:color="auto" w:fill="auto"/>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r>
      <w:tr w:rsidR="00E26139" w:rsidRPr="002076F3" w:rsidTr="00194EFD">
        <w:trPr>
          <w:trHeight w:val="227"/>
        </w:trPr>
        <w:tc>
          <w:tcPr>
            <w:tcW w:w="7496" w:type="dxa"/>
            <w:tcBorders>
              <w:bottom w:val="single" w:sz="4" w:space="0" w:color="auto"/>
            </w:tcBorders>
            <w:shd w:val="clear" w:color="auto" w:fill="auto"/>
            <w:vAlign w:val="center"/>
          </w:tcPr>
          <w:p w:rsidR="00E26139" w:rsidRPr="002076F3" w:rsidRDefault="00E26139" w:rsidP="002F79A3">
            <w:pPr>
              <w:pStyle w:val="Bodytext95pt0spaceatleast12"/>
              <w:spacing w:line="200" w:lineRule="atLeast"/>
              <w:rPr>
                <w:sz w:val="18"/>
                <w:szCs w:val="18"/>
              </w:rPr>
            </w:pPr>
            <w:r w:rsidRPr="002076F3">
              <w:rPr>
                <w:sz w:val="18"/>
                <w:szCs w:val="18"/>
              </w:rPr>
              <w:t>Decide variables to be changed and measured in fair tests, and observe measure and record data with accuracy using digital technologies as appropriate (ACSIS104)</w:t>
            </w:r>
          </w:p>
        </w:tc>
        <w:tc>
          <w:tcPr>
            <w:tcW w:w="673" w:type="dxa"/>
            <w:tcBorders>
              <w:bottom w:val="single" w:sz="4" w:space="0" w:color="auto"/>
            </w:tcBorders>
            <w:shd w:val="clear" w:color="auto" w:fill="EDF5E4"/>
            <w:vAlign w:val="center"/>
          </w:tcPr>
          <w:p w:rsidR="00E26139" w:rsidRPr="00640553" w:rsidRDefault="00A6037E" w:rsidP="007C6FEC">
            <w:pPr>
              <w:pStyle w:val="Bodytext10pt0spacesingle"/>
              <w:jc w:val="center"/>
              <w:rPr>
                <w:szCs w:val="18"/>
              </w:rPr>
            </w:pPr>
            <w:r w:rsidRPr="00640553">
              <w:rPr>
                <w:szCs w:val="18"/>
                <w:lang w:val="en-GB"/>
              </w:rPr>
              <w:sym w:font="Wingdings" w:char="F0FC"/>
            </w:r>
          </w:p>
        </w:tc>
        <w:tc>
          <w:tcPr>
            <w:tcW w:w="673" w:type="dxa"/>
            <w:tcBorders>
              <w:bottom w:val="single" w:sz="4" w:space="0" w:color="auto"/>
            </w:tcBorders>
            <w:shd w:val="clear" w:color="auto" w:fill="auto"/>
            <w:vAlign w:val="center"/>
          </w:tcPr>
          <w:p w:rsidR="00E26139" w:rsidRPr="00640553" w:rsidRDefault="00E26139" w:rsidP="007C6FEC">
            <w:pPr>
              <w:pStyle w:val="Bodytext10pt0spacesingle"/>
              <w:jc w:val="center"/>
              <w:rPr>
                <w:szCs w:val="18"/>
              </w:rPr>
            </w:pPr>
          </w:p>
        </w:tc>
        <w:tc>
          <w:tcPr>
            <w:tcW w:w="673" w:type="dxa"/>
            <w:tcBorders>
              <w:bottom w:val="single" w:sz="4" w:space="0" w:color="auto"/>
            </w:tcBorders>
            <w:shd w:val="clear" w:color="auto" w:fill="EDF5E4"/>
            <w:vAlign w:val="center"/>
          </w:tcPr>
          <w:p w:rsidR="00E26139" w:rsidRPr="00640553" w:rsidRDefault="00E26139" w:rsidP="007C6FEC">
            <w:pPr>
              <w:pStyle w:val="Bodytext10pt0spacesingle"/>
              <w:jc w:val="center"/>
              <w:rPr>
                <w:szCs w:val="18"/>
              </w:rPr>
            </w:pPr>
          </w:p>
        </w:tc>
        <w:tc>
          <w:tcPr>
            <w:tcW w:w="674" w:type="dxa"/>
            <w:tcBorders>
              <w:bottom w:val="single" w:sz="4" w:space="0" w:color="auto"/>
            </w:tcBorders>
            <w:shd w:val="clear" w:color="auto" w:fill="auto"/>
            <w:vAlign w:val="center"/>
          </w:tcPr>
          <w:p w:rsidR="00E26139" w:rsidRPr="00640553" w:rsidRDefault="00A6037E" w:rsidP="007C6FEC">
            <w:pPr>
              <w:pStyle w:val="Bodytext10pt0spacesingle"/>
              <w:jc w:val="center"/>
              <w:rPr>
                <w:szCs w:val="18"/>
              </w:rPr>
            </w:pPr>
            <w:r w:rsidRPr="00640553">
              <w:rPr>
                <w:szCs w:val="18"/>
                <w:lang w:val="en-GB"/>
              </w:rPr>
              <w:sym w:font="Wingdings" w:char="F0FC"/>
            </w:r>
          </w:p>
        </w:tc>
      </w:tr>
      <w:tr w:rsidR="00894EDE" w:rsidRPr="008139B9" w:rsidTr="008139B9">
        <w:trPr>
          <w:trHeight w:hRule="exact" w:val="312"/>
        </w:trPr>
        <w:tc>
          <w:tcPr>
            <w:tcW w:w="10189" w:type="dxa"/>
            <w:gridSpan w:val="5"/>
            <w:shd w:val="clear" w:color="auto" w:fill="EBEBEB"/>
            <w:vAlign w:val="center"/>
          </w:tcPr>
          <w:p w:rsidR="00894EDE" w:rsidRPr="008139B9" w:rsidRDefault="00894EDE" w:rsidP="005E203D">
            <w:pPr>
              <w:pStyle w:val="Bodytext95pt0spacesingle"/>
              <w:rPr>
                <w:rStyle w:val="BodytextBold"/>
                <w:spacing w:val="4"/>
                <w:sz w:val="18"/>
              </w:rPr>
            </w:pPr>
            <w:r w:rsidRPr="008139B9">
              <w:rPr>
                <w:rStyle w:val="BodytextBold"/>
                <w:spacing w:val="4"/>
                <w:sz w:val="18"/>
              </w:rPr>
              <w:t>Processing and analysing data and information</w:t>
            </w:r>
          </w:p>
        </w:tc>
      </w:tr>
      <w:tr w:rsidR="00894EDE" w:rsidRPr="002076F3" w:rsidTr="00194EFD">
        <w:trPr>
          <w:trHeight w:val="227"/>
        </w:trPr>
        <w:tc>
          <w:tcPr>
            <w:tcW w:w="7496" w:type="dxa"/>
            <w:tcBorders>
              <w:bottom w:val="single" w:sz="4" w:space="0" w:color="auto"/>
            </w:tcBorders>
            <w:shd w:val="clear" w:color="auto" w:fill="auto"/>
            <w:vAlign w:val="center"/>
          </w:tcPr>
          <w:p w:rsidR="00894EDE" w:rsidRPr="002076F3" w:rsidRDefault="00E26139" w:rsidP="002F79A3">
            <w:pPr>
              <w:pStyle w:val="Bodytext95pt0spaceatleast12"/>
              <w:spacing w:line="200" w:lineRule="atLeast"/>
              <w:rPr>
                <w:sz w:val="18"/>
                <w:szCs w:val="18"/>
              </w:rPr>
            </w:pPr>
            <w:r w:rsidRPr="002076F3">
              <w:rPr>
                <w:sz w:val="18"/>
                <w:szCs w:val="18"/>
              </w:rPr>
              <w:t>Construct and use a range of representations, including tables and graphs, to represent and describe observations, patterns or relationships in data using digital technologies as appropriate (ACSIS107)</w:t>
            </w:r>
          </w:p>
        </w:tc>
        <w:tc>
          <w:tcPr>
            <w:tcW w:w="673" w:type="dxa"/>
            <w:tcBorders>
              <w:bottom w:val="single" w:sz="4" w:space="0" w:color="auto"/>
            </w:tcBorders>
            <w:shd w:val="clear" w:color="auto" w:fill="EDF5E4"/>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c>
          <w:tcPr>
            <w:tcW w:w="673" w:type="dxa"/>
            <w:tcBorders>
              <w:bottom w:val="single" w:sz="4" w:space="0" w:color="auto"/>
            </w:tcBorders>
            <w:shd w:val="clear" w:color="auto" w:fill="auto"/>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c>
          <w:tcPr>
            <w:tcW w:w="673" w:type="dxa"/>
            <w:tcBorders>
              <w:bottom w:val="single" w:sz="4" w:space="0" w:color="auto"/>
            </w:tcBorders>
            <w:shd w:val="clear" w:color="auto" w:fill="EDF5E4"/>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c>
          <w:tcPr>
            <w:tcW w:w="674" w:type="dxa"/>
            <w:tcBorders>
              <w:bottom w:val="single" w:sz="4" w:space="0" w:color="auto"/>
            </w:tcBorders>
            <w:shd w:val="clear" w:color="auto" w:fill="auto"/>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r>
      <w:tr w:rsidR="00E26139" w:rsidRPr="002076F3" w:rsidTr="00194EFD">
        <w:trPr>
          <w:trHeight w:val="227"/>
        </w:trPr>
        <w:tc>
          <w:tcPr>
            <w:tcW w:w="7496" w:type="dxa"/>
            <w:tcBorders>
              <w:bottom w:val="single" w:sz="4" w:space="0" w:color="auto"/>
            </w:tcBorders>
            <w:shd w:val="clear" w:color="auto" w:fill="auto"/>
            <w:vAlign w:val="center"/>
          </w:tcPr>
          <w:p w:rsidR="00E26139" w:rsidRPr="002076F3" w:rsidRDefault="00E26139" w:rsidP="002F79A3">
            <w:pPr>
              <w:pStyle w:val="Bodytext95pt0spaceatleast12"/>
              <w:spacing w:line="200" w:lineRule="atLeast"/>
              <w:rPr>
                <w:sz w:val="18"/>
                <w:szCs w:val="18"/>
              </w:rPr>
            </w:pPr>
            <w:r w:rsidRPr="002076F3">
              <w:rPr>
                <w:sz w:val="18"/>
                <w:szCs w:val="18"/>
              </w:rPr>
              <w:t>Compare data with predictions and use as evidence in developing explanations (ACSIS221)</w:t>
            </w:r>
          </w:p>
        </w:tc>
        <w:tc>
          <w:tcPr>
            <w:tcW w:w="673" w:type="dxa"/>
            <w:tcBorders>
              <w:bottom w:val="single" w:sz="4" w:space="0" w:color="auto"/>
            </w:tcBorders>
            <w:shd w:val="clear" w:color="auto" w:fill="EDF5E4"/>
            <w:vAlign w:val="center"/>
          </w:tcPr>
          <w:p w:rsidR="00E26139" w:rsidRPr="00640553" w:rsidRDefault="00A6037E" w:rsidP="007C6FEC">
            <w:pPr>
              <w:pStyle w:val="Bodytext10pt0spacesingle"/>
              <w:jc w:val="center"/>
              <w:rPr>
                <w:szCs w:val="18"/>
              </w:rPr>
            </w:pPr>
            <w:r w:rsidRPr="00640553">
              <w:rPr>
                <w:szCs w:val="18"/>
                <w:lang w:val="en-GB"/>
              </w:rPr>
              <w:sym w:font="Wingdings" w:char="F0FC"/>
            </w:r>
          </w:p>
        </w:tc>
        <w:tc>
          <w:tcPr>
            <w:tcW w:w="673" w:type="dxa"/>
            <w:tcBorders>
              <w:bottom w:val="single" w:sz="4" w:space="0" w:color="auto"/>
            </w:tcBorders>
            <w:shd w:val="clear" w:color="auto" w:fill="auto"/>
            <w:vAlign w:val="center"/>
          </w:tcPr>
          <w:p w:rsidR="00E26139" w:rsidRPr="00640553" w:rsidRDefault="00E26139" w:rsidP="007C6FEC">
            <w:pPr>
              <w:pStyle w:val="Bodytext10pt0spacesingle"/>
              <w:jc w:val="center"/>
              <w:rPr>
                <w:szCs w:val="18"/>
              </w:rPr>
            </w:pPr>
          </w:p>
        </w:tc>
        <w:tc>
          <w:tcPr>
            <w:tcW w:w="673" w:type="dxa"/>
            <w:tcBorders>
              <w:bottom w:val="single" w:sz="4" w:space="0" w:color="auto"/>
            </w:tcBorders>
            <w:shd w:val="clear" w:color="auto" w:fill="EDF5E4"/>
            <w:vAlign w:val="center"/>
          </w:tcPr>
          <w:p w:rsidR="00E26139" w:rsidRPr="00640553" w:rsidRDefault="00A6037E" w:rsidP="007C6FEC">
            <w:pPr>
              <w:pStyle w:val="Bodytext10pt0spacesingle"/>
              <w:jc w:val="center"/>
              <w:rPr>
                <w:szCs w:val="18"/>
              </w:rPr>
            </w:pPr>
            <w:r w:rsidRPr="00640553">
              <w:rPr>
                <w:szCs w:val="18"/>
                <w:lang w:val="en-GB"/>
              </w:rPr>
              <w:sym w:font="Wingdings" w:char="F0FC"/>
            </w:r>
          </w:p>
        </w:tc>
        <w:tc>
          <w:tcPr>
            <w:tcW w:w="674" w:type="dxa"/>
            <w:tcBorders>
              <w:bottom w:val="single" w:sz="4" w:space="0" w:color="auto"/>
            </w:tcBorders>
            <w:shd w:val="clear" w:color="auto" w:fill="auto"/>
            <w:vAlign w:val="center"/>
          </w:tcPr>
          <w:p w:rsidR="00E26139" w:rsidRPr="00640553" w:rsidRDefault="00A6037E" w:rsidP="007C6FEC">
            <w:pPr>
              <w:pStyle w:val="Bodytext10pt0spacesingle"/>
              <w:jc w:val="center"/>
              <w:rPr>
                <w:szCs w:val="18"/>
              </w:rPr>
            </w:pPr>
            <w:r w:rsidRPr="00640553">
              <w:rPr>
                <w:szCs w:val="18"/>
                <w:lang w:val="en-GB"/>
              </w:rPr>
              <w:sym w:font="Wingdings" w:char="F0FC"/>
            </w:r>
          </w:p>
        </w:tc>
      </w:tr>
      <w:tr w:rsidR="00894EDE" w:rsidRPr="008139B9" w:rsidTr="008139B9">
        <w:trPr>
          <w:trHeight w:hRule="exact" w:val="312"/>
        </w:trPr>
        <w:tc>
          <w:tcPr>
            <w:tcW w:w="10189" w:type="dxa"/>
            <w:gridSpan w:val="5"/>
            <w:shd w:val="clear" w:color="auto" w:fill="EBEBEB"/>
            <w:vAlign w:val="center"/>
          </w:tcPr>
          <w:p w:rsidR="00894EDE" w:rsidRPr="008139B9" w:rsidRDefault="00E26139" w:rsidP="005E203D">
            <w:pPr>
              <w:pStyle w:val="Bodytext95pt0spacesingle"/>
              <w:rPr>
                <w:rStyle w:val="BodytextBold"/>
                <w:spacing w:val="4"/>
                <w:sz w:val="18"/>
              </w:rPr>
            </w:pPr>
            <w:r w:rsidRPr="008139B9">
              <w:rPr>
                <w:rStyle w:val="BodytextBold"/>
                <w:spacing w:val="4"/>
                <w:sz w:val="18"/>
              </w:rPr>
              <w:t>Evaluating</w:t>
            </w:r>
          </w:p>
        </w:tc>
      </w:tr>
      <w:tr w:rsidR="00894EDE" w:rsidRPr="002076F3" w:rsidTr="00194EFD">
        <w:trPr>
          <w:trHeight w:val="227"/>
        </w:trPr>
        <w:tc>
          <w:tcPr>
            <w:tcW w:w="7496" w:type="dxa"/>
            <w:tcBorders>
              <w:bottom w:val="single" w:sz="4" w:space="0" w:color="auto"/>
            </w:tcBorders>
            <w:shd w:val="clear" w:color="auto" w:fill="auto"/>
            <w:vAlign w:val="center"/>
          </w:tcPr>
          <w:p w:rsidR="00894EDE" w:rsidRPr="002076F3" w:rsidRDefault="00E26139" w:rsidP="002F79A3">
            <w:pPr>
              <w:pStyle w:val="Bodytext95pt0spaceatleast12"/>
              <w:spacing w:line="200" w:lineRule="atLeast"/>
              <w:rPr>
                <w:sz w:val="18"/>
                <w:szCs w:val="18"/>
              </w:rPr>
            </w:pPr>
            <w:r w:rsidRPr="002076F3">
              <w:rPr>
                <w:sz w:val="18"/>
                <w:szCs w:val="18"/>
              </w:rPr>
              <w:t>Reflect on and suggest improvements to scientific investigations (ACSIS108)</w:t>
            </w:r>
          </w:p>
        </w:tc>
        <w:tc>
          <w:tcPr>
            <w:tcW w:w="673" w:type="dxa"/>
            <w:tcBorders>
              <w:bottom w:val="single" w:sz="4" w:space="0" w:color="auto"/>
            </w:tcBorders>
            <w:shd w:val="clear" w:color="auto" w:fill="EDF5E4"/>
            <w:vAlign w:val="center"/>
          </w:tcPr>
          <w:p w:rsidR="00894EDE" w:rsidRPr="00640553" w:rsidRDefault="00A6037E" w:rsidP="007C6FEC">
            <w:pPr>
              <w:pStyle w:val="Bodytext10pt0spacesingle"/>
              <w:jc w:val="center"/>
              <w:rPr>
                <w:szCs w:val="18"/>
              </w:rPr>
            </w:pPr>
            <w:r w:rsidRPr="00640553">
              <w:rPr>
                <w:szCs w:val="18"/>
                <w:lang w:val="en-GB"/>
              </w:rPr>
              <w:sym w:font="Wingdings" w:char="F0FC"/>
            </w:r>
          </w:p>
        </w:tc>
        <w:tc>
          <w:tcPr>
            <w:tcW w:w="673" w:type="dxa"/>
            <w:tcBorders>
              <w:bottom w:val="single" w:sz="4" w:space="0" w:color="auto"/>
            </w:tcBorders>
            <w:shd w:val="clear" w:color="auto" w:fill="auto"/>
            <w:vAlign w:val="center"/>
          </w:tcPr>
          <w:p w:rsidR="00894EDE" w:rsidRPr="00640553" w:rsidRDefault="00894EDE" w:rsidP="007C6FEC">
            <w:pPr>
              <w:pStyle w:val="Bodytext10pt0spacesingle"/>
              <w:jc w:val="center"/>
              <w:rPr>
                <w:szCs w:val="18"/>
              </w:rPr>
            </w:pPr>
          </w:p>
        </w:tc>
        <w:tc>
          <w:tcPr>
            <w:tcW w:w="673" w:type="dxa"/>
            <w:tcBorders>
              <w:bottom w:val="single" w:sz="4" w:space="0" w:color="auto"/>
            </w:tcBorders>
            <w:shd w:val="clear" w:color="auto" w:fill="EDF5E4"/>
            <w:vAlign w:val="center"/>
          </w:tcPr>
          <w:p w:rsidR="00894EDE" w:rsidRPr="00640553" w:rsidRDefault="00894EDE" w:rsidP="007C6FEC">
            <w:pPr>
              <w:pStyle w:val="Bodytext10pt0spacesingle"/>
              <w:jc w:val="center"/>
              <w:rPr>
                <w:szCs w:val="18"/>
              </w:rPr>
            </w:pPr>
          </w:p>
        </w:tc>
        <w:tc>
          <w:tcPr>
            <w:tcW w:w="674" w:type="dxa"/>
            <w:tcBorders>
              <w:bottom w:val="single" w:sz="4" w:space="0" w:color="auto"/>
            </w:tcBorders>
            <w:shd w:val="clear" w:color="auto" w:fill="auto"/>
            <w:vAlign w:val="center"/>
          </w:tcPr>
          <w:p w:rsidR="00894EDE" w:rsidRPr="00640553" w:rsidRDefault="00894EDE" w:rsidP="007C6FEC">
            <w:pPr>
              <w:pStyle w:val="Bodytext10pt0spacesingle"/>
              <w:jc w:val="center"/>
              <w:rPr>
                <w:szCs w:val="18"/>
              </w:rPr>
            </w:pPr>
          </w:p>
        </w:tc>
      </w:tr>
      <w:tr w:rsidR="00E26139" w:rsidRPr="008139B9" w:rsidTr="008139B9">
        <w:trPr>
          <w:trHeight w:hRule="exact" w:val="312"/>
        </w:trPr>
        <w:tc>
          <w:tcPr>
            <w:tcW w:w="10189" w:type="dxa"/>
            <w:gridSpan w:val="5"/>
            <w:shd w:val="clear" w:color="auto" w:fill="EBEBEB"/>
            <w:vAlign w:val="center"/>
          </w:tcPr>
          <w:p w:rsidR="00E26139" w:rsidRPr="008139B9" w:rsidRDefault="00E26139" w:rsidP="00E26139">
            <w:pPr>
              <w:pStyle w:val="Bodytext95pt0spacesingle"/>
              <w:rPr>
                <w:rStyle w:val="BodytextBold"/>
                <w:spacing w:val="4"/>
                <w:sz w:val="18"/>
              </w:rPr>
            </w:pPr>
            <w:r w:rsidRPr="008139B9">
              <w:rPr>
                <w:rStyle w:val="BodytextBold"/>
                <w:spacing w:val="4"/>
                <w:sz w:val="18"/>
              </w:rPr>
              <w:t>Communicating</w:t>
            </w:r>
          </w:p>
        </w:tc>
      </w:tr>
      <w:tr w:rsidR="00E26139" w:rsidRPr="002076F3" w:rsidTr="00194EFD">
        <w:trPr>
          <w:trHeight w:val="227"/>
        </w:trPr>
        <w:tc>
          <w:tcPr>
            <w:tcW w:w="7496" w:type="dxa"/>
            <w:shd w:val="clear" w:color="auto" w:fill="auto"/>
            <w:vAlign w:val="center"/>
          </w:tcPr>
          <w:p w:rsidR="00E26139" w:rsidRPr="002076F3" w:rsidRDefault="00E26139" w:rsidP="002F79A3">
            <w:pPr>
              <w:pStyle w:val="Bodytext95pt0spaceatleast12"/>
              <w:spacing w:line="200" w:lineRule="atLeast"/>
              <w:rPr>
                <w:sz w:val="18"/>
                <w:szCs w:val="18"/>
              </w:rPr>
            </w:pPr>
            <w:r w:rsidRPr="002076F3">
              <w:rPr>
                <w:sz w:val="18"/>
                <w:szCs w:val="18"/>
              </w:rPr>
              <w:t>Communicate ideas, explanations and processes using scientific representations in a variety of ways</w:t>
            </w:r>
            <w:r w:rsidR="002076F3" w:rsidRPr="002076F3">
              <w:rPr>
                <w:sz w:val="18"/>
                <w:szCs w:val="18"/>
              </w:rPr>
              <w:t>,</w:t>
            </w:r>
            <w:r w:rsidRPr="002076F3">
              <w:rPr>
                <w:sz w:val="18"/>
                <w:szCs w:val="18"/>
              </w:rPr>
              <w:t xml:space="preserve"> including </w:t>
            </w:r>
            <w:bookmarkStart w:id="0" w:name="_GoBack"/>
            <w:bookmarkEnd w:id="0"/>
            <w:r w:rsidR="00FC326F" w:rsidRPr="002076F3">
              <w:rPr>
                <w:sz w:val="18"/>
                <w:szCs w:val="18"/>
              </w:rPr>
              <w:t>multi</w:t>
            </w:r>
            <w:r w:rsidR="002076F3" w:rsidRPr="002076F3">
              <w:rPr>
                <w:sz w:val="18"/>
                <w:szCs w:val="18"/>
              </w:rPr>
              <w:t>-</w:t>
            </w:r>
            <w:r w:rsidRPr="002076F3">
              <w:rPr>
                <w:sz w:val="18"/>
                <w:szCs w:val="18"/>
              </w:rPr>
              <w:t>modal texts (ACSIS110)</w:t>
            </w:r>
          </w:p>
        </w:tc>
        <w:tc>
          <w:tcPr>
            <w:tcW w:w="673" w:type="dxa"/>
            <w:shd w:val="clear" w:color="auto" w:fill="EDF5E4"/>
            <w:vAlign w:val="center"/>
          </w:tcPr>
          <w:p w:rsidR="00E26139" w:rsidRPr="00640553" w:rsidRDefault="00A6037E" w:rsidP="007C6FEC">
            <w:pPr>
              <w:pStyle w:val="Bodytext10pt0spacesingle"/>
              <w:jc w:val="center"/>
              <w:rPr>
                <w:szCs w:val="18"/>
              </w:rPr>
            </w:pPr>
            <w:r w:rsidRPr="00640553">
              <w:rPr>
                <w:szCs w:val="18"/>
                <w:lang w:val="en-GB"/>
              </w:rPr>
              <w:sym w:font="Wingdings" w:char="F0FC"/>
            </w:r>
          </w:p>
        </w:tc>
        <w:tc>
          <w:tcPr>
            <w:tcW w:w="673" w:type="dxa"/>
            <w:shd w:val="clear" w:color="auto" w:fill="auto"/>
            <w:vAlign w:val="center"/>
          </w:tcPr>
          <w:p w:rsidR="00E26139" w:rsidRPr="00640553" w:rsidRDefault="00A6037E" w:rsidP="007C6FEC">
            <w:pPr>
              <w:pStyle w:val="Bodytext10pt0spacesingle"/>
              <w:jc w:val="center"/>
              <w:rPr>
                <w:szCs w:val="18"/>
              </w:rPr>
            </w:pPr>
            <w:r w:rsidRPr="00640553">
              <w:rPr>
                <w:szCs w:val="18"/>
                <w:lang w:val="en-GB"/>
              </w:rPr>
              <w:sym w:font="Wingdings" w:char="F0FC"/>
            </w:r>
          </w:p>
        </w:tc>
        <w:tc>
          <w:tcPr>
            <w:tcW w:w="673" w:type="dxa"/>
            <w:shd w:val="clear" w:color="auto" w:fill="EDF5E4"/>
            <w:vAlign w:val="center"/>
          </w:tcPr>
          <w:p w:rsidR="00E26139" w:rsidRPr="00640553" w:rsidRDefault="00A6037E" w:rsidP="007C6FEC">
            <w:pPr>
              <w:pStyle w:val="Bodytext10pt0spacesingle"/>
              <w:jc w:val="center"/>
              <w:rPr>
                <w:szCs w:val="18"/>
              </w:rPr>
            </w:pPr>
            <w:r w:rsidRPr="00640553">
              <w:rPr>
                <w:szCs w:val="18"/>
                <w:lang w:val="en-GB"/>
              </w:rPr>
              <w:sym w:font="Wingdings" w:char="F0FC"/>
            </w:r>
          </w:p>
        </w:tc>
        <w:tc>
          <w:tcPr>
            <w:tcW w:w="674" w:type="dxa"/>
            <w:shd w:val="clear" w:color="auto" w:fill="auto"/>
            <w:vAlign w:val="center"/>
          </w:tcPr>
          <w:p w:rsidR="00E26139" w:rsidRPr="00640553" w:rsidRDefault="00A6037E" w:rsidP="007C6FEC">
            <w:pPr>
              <w:pStyle w:val="Bodytext10pt0spacesingle"/>
              <w:jc w:val="center"/>
              <w:rPr>
                <w:szCs w:val="18"/>
              </w:rPr>
            </w:pPr>
            <w:r w:rsidRPr="00640553">
              <w:rPr>
                <w:szCs w:val="18"/>
                <w:lang w:val="en-GB"/>
              </w:rPr>
              <w:sym w:font="Wingdings" w:char="F0FC"/>
            </w:r>
          </w:p>
        </w:tc>
      </w:tr>
    </w:tbl>
    <w:p w:rsidR="00894EDE" w:rsidRPr="002076F3" w:rsidRDefault="001D6B8A" w:rsidP="004A13D5">
      <w:pPr>
        <w:pStyle w:val="AClogo"/>
        <w:spacing w:before="40" w:after="40"/>
      </w:pPr>
      <w:r w:rsidRPr="002076F3">
        <w:rPr>
          <w:lang w:val="en-AU"/>
        </w:rPr>
        <w:drawing>
          <wp:inline distT="0" distB="0" distL="0" distR="0" wp14:anchorId="5CA2601F" wp14:editId="5C4E7E45">
            <wp:extent cx="144000" cy="133200"/>
            <wp:effectExtent l="0" t="0" r="8890" b="635"/>
            <wp:docPr id="1" name="Picture 1" descr="G:\8047_C2C\DevArea\C2C\Templates\Level_4\2018_Release\Corporate Branding\Logos &amp; Graphic files\ACARA\AC_colou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8047_C2C\DevArea\C2C\Templates\Level_4\2018_Release\Corporate Branding\Logos &amp; Graphic files\ACARA\AC_colour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 cy="133200"/>
                    </a:xfrm>
                    <a:prstGeom prst="rect">
                      <a:avLst/>
                    </a:prstGeom>
                    <a:noFill/>
                    <a:ln>
                      <a:noFill/>
                    </a:ln>
                  </pic:spPr>
                </pic:pic>
              </a:graphicData>
            </a:graphic>
          </wp:inline>
        </w:drawing>
      </w:r>
    </w:p>
    <w:sectPr w:rsidR="00894EDE" w:rsidRPr="002076F3" w:rsidSect="00037500">
      <w:headerReference w:type="default" r:id="rId12"/>
      <w:footerReference w:type="default" r:id="rId13"/>
      <w:pgSz w:w="11906" w:h="16838" w:code="9"/>
      <w:pgMar w:top="1077"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35AA" w:rsidRDefault="006935AA" w:rsidP="00AB207A">
      <w:pPr>
        <w:spacing w:after="0" w:line="240" w:lineRule="auto"/>
      </w:pPr>
      <w:r>
        <w:separator/>
      </w:r>
    </w:p>
    <w:p w:rsidR="006935AA" w:rsidRDefault="006935AA"/>
  </w:endnote>
  <w:endnote w:type="continuationSeparator" w:id="0">
    <w:p w:rsidR="006935AA" w:rsidRDefault="006935AA" w:rsidP="00AB207A">
      <w:pPr>
        <w:spacing w:after="0" w:line="240" w:lineRule="auto"/>
      </w:pPr>
      <w:r>
        <w:continuationSeparator/>
      </w:r>
    </w:p>
    <w:p w:rsidR="006935AA" w:rsidRDefault="006935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Bold">
    <w:panose1 w:val="020B0704020202020204"/>
    <w:charset w:val="00"/>
    <w:family w:val="roman"/>
    <w:notTrueType/>
    <w:pitch w:val="default"/>
  </w:font>
  <w:font w:name="MS ????">
    <w:altName w:val="MS Mincho"/>
    <w:panose1 w:val="00000000000000000000"/>
    <w:charset w:val="80"/>
    <w:family w:val="auto"/>
    <w:notTrueType/>
    <w:pitch w:val="variable"/>
    <w:sig w:usb0="00000001" w:usb1="08070000" w:usb2="00000010" w:usb3="00000000" w:csb0="00020000" w:csb1="00000000"/>
  </w:font>
  <w:font w:name="Arial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500" w:rsidRDefault="00037500" w:rsidP="00037500">
    <w:pPr>
      <w:spacing w:after="0"/>
      <w:rPr>
        <w:rFonts w:cs="Arial"/>
        <w:szCs w:val="14"/>
      </w:rPr>
    </w:pPr>
    <w:r w:rsidRPr="00832919">
      <w:rPr>
        <w:noProof/>
        <w:szCs w:val="14"/>
      </w:rPr>
      <w:drawing>
        <wp:anchor distT="0" distB="0" distL="114300" distR="114300" simplePos="0" relativeHeight="251658240" behindDoc="1" locked="0" layoutInCell="1" allowOverlap="1" wp14:anchorId="66F41470" wp14:editId="3CC0FE21">
          <wp:simplePos x="0" y="0"/>
          <wp:positionH relativeFrom="margin">
            <wp:posOffset>8023860</wp:posOffset>
          </wp:positionH>
          <wp:positionV relativeFrom="paragraph">
            <wp:posOffset>41220</wp:posOffset>
          </wp:positionV>
          <wp:extent cx="1587500" cy="27432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SimSun" w:hAnsi="Times New Roman"/>
        <w:noProof/>
        <w:sz w:val="24"/>
      </w:rPr>
      <mc:AlternateContent>
        <mc:Choice Requires="wps">
          <w:drawing>
            <wp:anchor distT="45720" distB="45720" distL="114300" distR="114300" simplePos="0" relativeHeight="251656192" behindDoc="1" locked="0" layoutInCell="1" allowOverlap="1" wp14:anchorId="52E211FA" wp14:editId="45D8836E">
              <wp:simplePos x="0" y="0"/>
              <wp:positionH relativeFrom="column">
                <wp:posOffset>-511810</wp:posOffset>
              </wp:positionH>
              <wp:positionV relativeFrom="paragraph">
                <wp:posOffset>45408</wp:posOffset>
              </wp:positionV>
              <wp:extent cx="10639425" cy="258445"/>
              <wp:effectExtent l="0" t="0" r="9525" b="825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39425" cy="258445"/>
                      </a:xfrm>
                      <a:prstGeom prst="rect">
                        <a:avLst/>
                      </a:prstGeom>
                      <a:noFill/>
                      <a:ln w="9525">
                        <a:noFill/>
                        <a:miter lim="800000"/>
                        <a:headEnd/>
                        <a:tailEnd/>
                      </a:ln>
                    </wps:spPr>
                    <wps:txbx>
                      <w:txbxContent>
                        <w:p w:rsidR="00037500" w:rsidRDefault="00037500" w:rsidP="00037500">
                          <w:pPr>
                            <w:pStyle w:val="FooterDoE"/>
                          </w:pPr>
                          <w:r>
                            <w:t>© The State of Queensland</w:t>
                          </w:r>
                        </w:p>
                        <w:p w:rsidR="00037500" w:rsidRDefault="00037500" w:rsidP="00037500">
                          <w:pPr>
                            <w:pStyle w:val="FooterDoE"/>
                          </w:pPr>
                          <w:r>
                            <w:t>(Department of Education) 2020</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E211FA" id="_x0000_t202" coordsize="21600,21600" o:spt="202" path="m,l,21600r21600,l21600,xe">
              <v:stroke joinstyle="miter"/>
              <v:path gradientshapeok="t" o:connecttype="rect"/>
            </v:shapetype>
            <v:shape id="Text Box 68" o:spid="_x0000_s1026" type="#_x0000_t202" style="position:absolute;margin-left:-40.3pt;margin-top:3.6pt;width:837.75pt;height:20.3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" filled="f" stroked="f">
              <v:textbox inset="0,0,0,0">
                <w:txbxContent>
                  <w:p w:rsidR="00037500" w:rsidRDefault="00037500" w:rsidP="00037500">
                    <w:pPr>
                      <w:pStyle w:val="FooterDoE"/>
                    </w:pPr>
                    <w:r>
                      <w:t>© The State of Queensland</w:t>
                    </w:r>
                  </w:p>
                  <w:p w:rsidR="00037500" w:rsidRDefault="00037500" w:rsidP="00037500">
                    <w:pPr>
                      <w:pStyle w:val="FooterDoE"/>
                    </w:pPr>
                    <w:r>
                      <w:t>(Department of Education) 2020</w:t>
                    </w:r>
                  </w:p>
                </w:txbxContent>
              </v:textbox>
            </v:shape>
          </w:pict>
        </mc:Fallback>
      </mc:AlternateContent>
    </w:r>
    <w:r w:rsidRPr="00BA7978">
      <w:rPr>
        <w:rFonts w:cs="Arial"/>
        <w:noProof/>
        <w:szCs w:val="14"/>
      </w:rPr>
      <w:drawing>
        <wp:inline distT="0" distB="0" distL="0" distR="0" wp14:anchorId="1E36E41C" wp14:editId="3AD9D526">
          <wp:extent cx="288000" cy="125347"/>
          <wp:effectExtent l="0" t="0" r="0" b="8255"/>
          <wp:docPr id="70" name="Picture 70" descr="\\Corp\DFSCoreData\8047_C2C\DevArea\C2C\Templates\Level_4\BRANDING\C2C\c2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DFSCoreData\8047_C2C\DevArea\C2C\Templates\Level_4\BRANDING\C2C\c2c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8000" cy="125347"/>
                  </a:xfrm>
                  <a:prstGeom prst="rect">
                    <a:avLst/>
                  </a:prstGeom>
                  <a:noFill/>
                  <a:ln>
                    <a:noFill/>
                  </a:ln>
                </pic:spPr>
              </pic:pic>
            </a:graphicData>
          </a:graphic>
        </wp:inline>
      </w:drawing>
    </w:r>
  </w:p>
  <w:p w:rsidR="00037500" w:rsidRPr="004E53BA" w:rsidRDefault="00037500" w:rsidP="00037500">
    <w:pPr>
      <w:pStyle w:val="Footer"/>
      <w:rPr>
        <w:szCs w:val="14"/>
      </w:rPr>
    </w:pPr>
    <w:r w:rsidRPr="004E53BA">
      <w:rPr>
        <w:rFonts w:cs="Arial"/>
        <w:szCs w:val="14"/>
      </w:rPr>
      <w:fldChar w:fldCharType="begin"/>
    </w:r>
    <w:r w:rsidRPr="004E53BA">
      <w:rPr>
        <w:rFonts w:cs="Arial"/>
        <w:szCs w:val="14"/>
      </w:rPr>
      <w:instrText xml:space="preserve"> PAGE </w:instrText>
    </w:r>
    <w:r w:rsidRPr="004E53BA">
      <w:rPr>
        <w:rFonts w:cs="Arial"/>
        <w:szCs w:val="14"/>
      </w:rPr>
      <w:fldChar w:fldCharType="separate"/>
    </w:r>
    <w:r w:rsidR="00371913">
      <w:rPr>
        <w:rFonts w:cs="Arial"/>
        <w:noProof/>
        <w:szCs w:val="14"/>
      </w:rPr>
      <w:t>3</w:t>
    </w:r>
    <w:r w:rsidRPr="004E53BA">
      <w:rPr>
        <w:rFonts w:cs="Arial"/>
        <w:szCs w:val="14"/>
      </w:rPr>
      <w:fldChar w:fldCharType="end"/>
    </w:r>
    <w:r w:rsidRPr="004E53BA">
      <w:rPr>
        <w:rFonts w:cs="Arial"/>
        <w:szCs w:val="14"/>
      </w:rPr>
      <w:t xml:space="preserve"> </w:t>
    </w:r>
    <w:r w:rsidRPr="004E53BA">
      <w:rPr>
        <w:szCs w:val="14"/>
      </w:rPr>
      <w:t xml:space="preserve">of </w:t>
    </w:r>
    <w:r w:rsidRPr="004E53BA">
      <w:rPr>
        <w:szCs w:val="14"/>
      </w:rPr>
      <w:fldChar w:fldCharType="begin"/>
    </w:r>
    <w:r w:rsidRPr="004E53BA">
      <w:rPr>
        <w:szCs w:val="14"/>
      </w:rPr>
      <w:instrText xml:space="preserve"> NUMPAGES </w:instrText>
    </w:r>
    <w:r w:rsidRPr="004E53BA">
      <w:rPr>
        <w:szCs w:val="14"/>
      </w:rPr>
      <w:fldChar w:fldCharType="separate"/>
    </w:r>
    <w:r w:rsidR="00371913">
      <w:rPr>
        <w:noProof/>
        <w:szCs w:val="14"/>
      </w:rPr>
      <w:t>5</w:t>
    </w:r>
    <w:r w:rsidRPr="004E53BA">
      <w:rPr>
        <w:noProof/>
        <w:szCs w:val="14"/>
      </w:rPr>
      <w:fldChar w:fldCharType="end"/>
    </w:r>
  </w:p>
  <w:p w:rsidR="00C46EC1" w:rsidRPr="00037500" w:rsidRDefault="00037500" w:rsidP="00037500">
    <w:pPr>
      <w:pStyle w:val="Footergrey"/>
    </w:pPr>
    <w:fldSimple w:instr=" FILENAME   \* MERGEFORMAT ">
      <w:r>
        <w:rPr>
          <w:noProof/>
        </w:rPr>
        <w:t>Sci_Y06_YearLevelPlan.docx</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500" w:rsidRDefault="00037500" w:rsidP="00037500">
    <w:pPr>
      <w:pStyle w:val="Footer"/>
      <w:rPr>
        <w:rFonts w:cs="Arial"/>
        <w:szCs w:val="14"/>
      </w:rPr>
    </w:pPr>
    <w:r w:rsidRPr="00832919">
      <w:rPr>
        <w:noProof/>
        <w:szCs w:val="14"/>
      </w:rPr>
      <w:drawing>
        <wp:anchor distT="0" distB="0" distL="114300" distR="114300" simplePos="0" relativeHeight="251660288" behindDoc="1" locked="0" layoutInCell="1" allowOverlap="1" wp14:anchorId="101F2D7B" wp14:editId="17208713">
          <wp:simplePos x="0" y="0"/>
          <wp:positionH relativeFrom="margin">
            <wp:posOffset>5000625</wp:posOffset>
          </wp:positionH>
          <wp:positionV relativeFrom="paragraph">
            <wp:posOffset>20955</wp:posOffset>
          </wp:positionV>
          <wp:extent cx="1587500" cy="27432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9264" behindDoc="1" locked="0" layoutInCell="1" allowOverlap="1" wp14:anchorId="55EAB101" wp14:editId="279549AF">
              <wp:simplePos x="0" y="0"/>
              <wp:positionH relativeFrom="column">
                <wp:posOffset>-492760</wp:posOffset>
              </wp:positionH>
              <wp:positionV relativeFrom="paragraph">
                <wp:posOffset>36195</wp:posOffset>
              </wp:positionV>
              <wp:extent cx="7567295" cy="258445"/>
              <wp:effectExtent l="0" t="0" r="0" b="8255"/>
              <wp:wrapNone/>
              <wp:docPr id="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295" cy="258445"/>
                      </a:xfrm>
                      <a:prstGeom prst="rect">
                        <a:avLst/>
                      </a:prstGeom>
                      <a:noFill/>
                      <a:ln w="9525">
                        <a:noFill/>
                        <a:miter lim="800000"/>
                        <a:headEnd/>
                        <a:tailEnd/>
                      </a:ln>
                    </wps:spPr>
                    <wps:txbx>
                      <w:txbxContent>
                        <w:p w:rsidR="00037500" w:rsidRDefault="00037500" w:rsidP="00037500">
                          <w:pPr>
                            <w:pStyle w:val="FooterDoE"/>
                          </w:pPr>
                          <w:r>
                            <w:t>© The State of Queensland</w:t>
                          </w:r>
                        </w:p>
                        <w:p w:rsidR="00037500" w:rsidRDefault="00037500" w:rsidP="00037500">
                          <w:pPr>
                            <w:pStyle w:val="FooterDoE"/>
                          </w:pPr>
                          <w:r>
                            <w:t>(Department of Education) 2020</w:t>
                          </w:r>
                        </w:p>
                        <w:p w:rsidR="00037500" w:rsidRPr="00FF0B56" w:rsidRDefault="00037500" w:rsidP="00037500">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EAB101" id="_x0000_t202" coordsize="21600,21600" o:spt="202" path="m,l,21600r21600,l21600,xe">
              <v:stroke joinstyle="miter"/>
              <v:path gradientshapeok="t" o:connecttype="rect"/>
            </v:shapetype>
            <v:shape id="Text Box 2" o:spid="_x0000_s1027" type="#_x0000_t202" style="position:absolute;margin-left:-38.8pt;margin-top:2.85pt;width:595.85pt;height:20.3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" filled="f" stroked="f">
              <v:textbox inset="0,0,0,0">
                <w:txbxContent>
                  <w:p w:rsidR="00037500" w:rsidRDefault="00037500" w:rsidP="00037500">
                    <w:pPr>
                      <w:pStyle w:val="FooterDoE"/>
                    </w:pPr>
                    <w:r>
                      <w:t>© The State of Queensland</w:t>
                    </w:r>
                  </w:p>
                  <w:p w:rsidR="00037500" w:rsidRDefault="00037500" w:rsidP="00037500">
                    <w:pPr>
                      <w:pStyle w:val="FooterDoE"/>
                    </w:pPr>
                    <w:r>
                      <w:t>(Department of Education) 2020</w:t>
                    </w:r>
                  </w:p>
                  <w:p w:rsidR="00037500" w:rsidRPr="00FF0B56" w:rsidRDefault="00037500" w:rsidP="00037500">
                    <w:pPr>
                      <w:jc w:val="center"/>
                      <w:rPr>
                        <w:sz w:val="16"/>
                        <w:szCs w:val="16"/>
                      </w:rPr>
                    </w:pPr>
                  </w:p>
                </w:txbxContent>
              </v:textbox>
            </v:shape>
          </w:pict>
        </mc:Fallback>
      </mc:AlternateContent>
    </w:r>
    <w:r w:rsidRPr="00BA7978">
      <w:rPr>
        <w:rFonts w:cs="Arial"/>
        <w:noProof/>
        <w:szCs w:val="14"/>
      </w:rPr>
      <w:drawing>
        <wp:inline distT="0" distB="0" distL="0" distR="0" wp14:anchorId="25387BA5" wp14:editId="02EC1DD8">
          <wp:extent cx="288000" cy="125347"/>
          <wp:effectExtent l="0" t="0" r="0" b="8255"/>
          <wp:docPr id="67" name="Picture 67" descr="\\Corp\DFSCoreData\8047_C2C\DevArea\C2C\Templates\Level_4\BRANDING\C2C\c2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DFSCoreData\8047_C2C\DevArea\C2C\Templates\Level_4\BRANDING\C2C\c2c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8000" cy="125347"/>
                  </a:xfrm>
                  <a:prstGeom prst="rect">
                    <a:avLst/>
                  </a:prstGeom>
                  <a:noFill/>
                  <a:ln>
                    <a:noFill/>
                  </a:ln>
                </pic:spPr>
              </pic:pic>
            </a:graphicData>
          </a:graphic>
        </wp:inline>
      </w:drawing>
    </w:r>
  </w:p>
  <w:p w:rsidR="00037500" w:rsidRPr="004B0EC9" w:rsidRDefault="00037500" w:rsidP="00037500">
    <w:pPr>
      <w:pStyle w:val="Footer"/>
      <w:rPr>
        <w:szCs w:val="14"/>
      </w:rPr>
    </w:pPr>
    <w:r w:rsidRPr="004B0EC9">
      <w:rPr>
        <w:rFonts w:cs="Arial"/>
        <w:szCs w:val="14"/>
      </w:rPr>
      <w:fldChar w:fldCharType="begin"/>
    </w:r>
    <w:r w:rsidRPr="004B0EC9">
      <w:rPr>
        <w:rFonts w:cs="Arial"/>
        <w:szCs w:val="14"/>
      </w:rPr>
      <w:instrText xml:space="preserve"> PAGE </w:instrText>
    </w:r>
    <w:r w:rsidRPr="004B0EC9">
      <w:rPr>
        <w:rFonts w:cs="Arial"/>
        <w:szCs w:val="14"/>
      </w:rPr>
      <w:fldChar w:fldCharType="separate"/>
    </w:r>
    <w:r w:rsidR="00371913">
      <w:rPr>
        <w:rFonts w:cs="Arial"/>
        <w:noProof/>
        <w:szCs w:val="14"/>
      </w:rPr>
      <w:t>4</w:t>
    </w:r>
    <w:r w:rsidRPr="004B0EC9">
      <w:rPr>
        <w:rFonts w:cs="Arial"/>
        <w:szCs w:val="14"/>
      </w:rPr>
      <w:fldChar w:fldCharType="end"/>
    </w:r>
    <w:r w:rsidRPr="004B0EC9">
      <w:rPr>
        <w:rFonts w:cs="Arial"/>
        <w:szCs w:val="14"/>
      </w:rPr>
      <w:t xml:space="preserve"> </w:t>
    </w:r>
    <w:r w:rsidRPr="004B0EC9">
      <w:rPr>
        <w:szCs w:val="14"/>
      </w:rPr>
      <w:t xml:space="preserve">of </w:t>
    </w:r>
    <w:r w:rsidRPr="004B0EC9">
      <w:rPr>
        <w:szCs w:val="14"/>
      </w:rPr>
      <w:fldChar w:fldCharType="begin"/>
    </w:r>
    <w:r w:rsidRPr="004B0EC9">
      <w:rPr>
        <w:szCs w:val="14"/>
      </w:rPr>
      <w:instrText xml:space="preserve"> NUMPAGES </w:instrText>
    </w:r>
    <w:r w:rsidRPr="004B0EC9">
      <w:rPr>
        <w:szCs w:val="14"/>
      </w:rPr>
      <w:fldChar w:fldCharType="separate"/>
    </w:r>
    <w:r w:rsidR="00371913">
      <w:rPr>
        <w:noProof/>
        <w:szCs w:val="14"/>
      </w:rPr>
      <w:t>5</w:t>
    </w:r>
    <w:r w:rsidRPr="004B0EC9">
      <w:rPr>
        <w:noProof/>
        <w:szCs w:val="14"/>
      </w:rPr>
      <w:fldChar w:fldCharType="end"/>
    </w:r>
  </w:p>
  <w:p w:rsidR="00A558A0" w:rsidRPr="00037500" w:rsidRDefault="00037500" w:rsidP="00037500">
    <w:pPr>
      <w:pStyle w:val="Footergrey"/>
    </w:pPr>
    <w:fldSimple w:instr=" FILENAME   \* MERGEFORMAT ">
      <w:r w:rsidR="00371913">
        <w:rPr>
          <w:noProof/>
        </w:rPr>
        <w:t>Sci_Y06_YearLevelPlan.docx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35AA" w:rsidRDefault="006935AA" w:rsidP="00AB207A">
      <w:pPr>
        <w:spacing w:after="0" w:line="240" w:lineRule="auto"/>
      </w:pPr>
      <w:r>
        <w:separator/>
      </w:r>
    </w:p>
    <w:p w:rsidR="006935AA" w:rsidRDefault="006935AA"/>
  </w:footnote>
  <w:footnote w:type="continuationSeparator" w:id="0">
    <w:p w:rsidR="006935AA" w:rsidRDefault="006935AA" w:rsidP="00AB207A">
      <w:pPr>
        <w:spacing w:after="0" w:line="240" w:lineRule="auto"/>
      </w:pPr>
      <w:r>
        <w:continuationSeparator/>
      </w:r>
    </w:p>
    <w:p w:rsidR="006935AA" w:rsidRDefault="006935A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FC8" w:rsidRDefault="00B56FC8" w:rsidP="001F46ED">
    <w:pPr>
      <w:pStyle w:val="Header"/>
      <w:spacing w:after="100"/>
    </w:pPr>
    <w:r>
      <w:rPr>
        <w:noProof/>
      </w:rPr>
      <w:drawing>
        <wp:inline distT="0" distB="0" distL="0" distR="0" wp14:anchorId="73D19259" wp14:editId="49E85901">
          <wp:extent cx="9648000" cy="342142"/>
          <wp:effectExtent l="0" t="0" r="0" b="127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2C_banner-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48000" cy="34214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9A3" w:rsidRDefault="002F79A3" w:rsidP="002F79A3">
    <w:pPr>
      <w:pStyle w:val="Header"/>
      <w:spacing w:after="40"/>
    </w:pPr>
    <w:r>
      <w:rPr>
        <w:noProof/>
      </w:rPr>
      <w:drawing>
        <wp:inline distT="0" distB="0" distL="0" distR="0" wp14:anchorId="0E983980" wp14:editId="00E2A2D2">
          <wp:extent cx="6479540" cy="3352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C_banner-01.png"/>
                  <pic:cNvPicPr/>
                </pic:nvPicPr>
                <pic:blipFill rotWithShape="1">
                  <a:blip r:embed="rId1" cstate="print">
                    <a:extLst>
                      <a:ext uri="{28A0092B-C50C-407E-A947-70E740481C1C}">
                        <a14:useLocalDpi xmlns:a14="http://schemas.microsoft.com/office/drawing/2010/main" val="0"/>
                      </a:ext>
                    </a:extLst>
                  </a:blip>
                  <a:srcRect r="31180"/>
                  <a:stretch/>
                </pic:blipFill>
                <pic:spPr bwMode="auto">
                  <a:xfrm>
                    <a:off x="0" y="0"/>
                    <a:ext cx="6479540" cy="33528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1" type="#_x0000_t75" style="width:23.4pt;height:23.4pt" o:bullet="t">
        <v:imagedata r:id="rId1" o:title=""/>
      </v:shape>
    </w:pict>
  </w:numPicBullet>
  <w:numPicBullet w:numPicBulletId="1">
    <w:pict>
      <v:shape id="_x0000_i1142" type="#_x0000_t75" style="width:15.6pt;height:15.6pt;visibility:visible;mso-wrap-style:square" o:bullet="t">
        <v:imagedata r:id="rId2" o:title=""/>
      </v:shape>
    </w:pict>
  </w:numPicBullet>
  <w:numPicBullet w:numPicBulletId="2">
    <w:pict>
      <v:shape id="_x0000_i1143" type="#_x0000_t75" style="width:16.2pt;height:14.4pt;visibility:visible;mso-wrap-style:square" o:bullet="t">
        <v:imagedata r:id="rId3" o:title="AC_colour_logo"/>
      </v:shape>
    </w:pict>
  </w:numPicBullet>
  <w:abstractNum w:abstractNumId="0" w15:restartNumberingAfterBreak="0">
    <w:nsid w:val="04391CD9"/>
    <w:multiLevelType w:val="multilevel"/>
    <w:tmpl w:val="B25C2A1E"/>
    <w:lvl w:ilvl="0">
      <w:start w:val="1"/>
      <w:numFmt w:val="bullet"/>
      <w:lvlText w:val="•"/>
      <w:lvlJc w:val="left"/>
      <w:pPr>
        <w:ind w:left="-1440" w:hanging="360"/>
      </w:pPr>
      <w:rPr>
        <w:rFonts w:ascii="Arial" w:hAnsi="Arial" w:hint="default"/>
        <w:color w:val="auto"/>
        <w:sz w:val="16"/>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o"/>
      <w:lvlJc w:val="left"/>
      <w:pPr>
        <w:ind w:left="144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 w15:restartNumberingAfterBreak="0">
    <w:nsid w:val="05B231B0"/>
    <w:multiLevelType w:val="hybridMultilevel"/>
    <w:tmpl w:val="B25C2A1E"/>
    <w:lvl w:ilvl="0" w:tplc="5830A1DC">
      <w:start w:val="1"/>
      <w:numFmt w:val="bullet"/>
      <w:lvlText w:val="•"/>
      <w:lvlJc w:val="left"/>
      <w:pPr>
        <w:ind w:left="-1440" w:hanging="360"/>
      </w:pPr>
      <w:rPr>
        <w:rFonts w:ascii="Arial" w:hAnsi="Arial" w:hint="default"/>
        <w:color w:val="auto"/>
        <w:sz w:val="16"/>
      </w:rPr>
    </w:lvl>
    <w:lvl w:ilvl="1" w:tplc="0C090003" w:tentative="1">
      <w:start w:val="1"/>
      <w:numFmt w:val="bullet"/>
      <w:lvlText w:val="o"/>
      <w:lvlJc w:val="left"/>
      <w:pPr>
        <w:ind w:left="-720" w:hanging="360"/>
      </w:pPr>
      <w:rPr>
        <w:rFonts w:ascii="Courier New" w:hAnsi="Courier New" w:hint="default"/>
      </w:rPr>
    </w:lvl>
    <w:lvl w:ilvl="2" w:tplc="0C090005" w:tentative="1">
      <w:start w:val="1"/>
      <w:numFmt w:val="bullet"/>
      <w:lvlText w:val=""/>
      <w:lvlJc w:val="left"/>
      <w:pPr>
        <w:ind w:left="0" w:hanging="360"/>
      </w:pPr>
      <w:rPr>
        <w:rFonts w:ascii="Wingdings" w:hAnsi="Wingdings" w:hint="default"/>
      </w:rPr>
    </w:lvl>
    <w:lvl w:ilvl="3" w:tplc="0C090001" w:tentative="1">
      <w:start w:val="1"/>
      <w:numFmt w:val="bullet"/>
      <w:lvlText w:val=""/>
      <w:lvlJc w:val="left"/>
      <w:pPr>
        <w:ind w:left="720" w:hanging="360"/>
      </w:pPr>
      <w:rPr>
        <w:rFonts w:ascii="Symbol" w:hAnsi="Symbol" w:hint="default"/>
      </w:rPr>
    </w:lvl>
    <w:lvl w:ilvl="4" w:tplc="0C090003" w:tentative="1">
      <w:start w:val="1"/>
      <w:numFmt w:val="bullet"/>
      <w:lvlText w:val="o"/>
      <w:lvlJc w:val="left"/>
      <w:pPr>
        <w:ind w:left="1440" w:hanging="360"/>
      </w:pPr>
      <w:rPr>
        <w:rFonts w:ascii="Courier New" w:hAnsi="Courier New" w:hint="default"/>
      </w:rPr>
    </w:lvl>
    <w:lvl w:ilvl="5" w:tplc="0C090005" w:tentative="1">
      <w:start w:val="1"/>
      <w:numFmt w:val="bullet"/>
      <w:lvlText w:val=""/>
      <w:lvlJc w:val="left"/>
      <w:pPr>
        <w:ind w:left="2160" w:hanging="360"/>
      </w:pPr>
      <w:rPr>
        <w:rFonts w:ascii="Wingdings" w:hAnsi="Wingdings" w:hint="default"/>
      </w:rPr>
    </w:lvl>
    <w:lvl w:ilvl="6" w:tplc="0C090001" w:tentative="1">
      <w:start w:val="1"/>
      <w:numFmt w:val="bullet"/>
      <w:lvlText w:val=""/>
      <w:lvlJc w:val="left"/>
      <w:pPr>
        <w:ind w:left="2880" w:hanging="360"/>
      </w:pPr>
      <w:rPr>
        <w:rFonts w:ascii="Symbol" w:hAnsi="Symbol" w:hint="default"/>
      </w:rPr>
    </w:lvl>
    <w:lvl w:ilvl="7" w:tplc="0C090003" w:tentative="1">
      <w:start w:val="1"/>
      <w:numFmt w:val="bullet"/>
      <w:lvlText w:val="o"/>
      <w:lvlJc w:val="left"/>
      <w:pPr>
        <w:ind w:left="3600" w:hanging="360"/>
      </w:pPr>
      <w:rPr>
        <w:rFonts w:ascii="Courier New" w:hAnsi="Courier New" w:hint="default"/>
      </w:rPr>
    </w:lvl>
    <w:lvl w:ilvl="8" w:tplc="0C090005" w:tentative="1">
      <w:start w:val="1"/>
      <w:numFmt w:val="bullet"/>
      <w:lvlText w:val=""/>
      <w:lvlJc w:val="left"/>
      <w:pPr>
        <w:ind w:left="4320" w:hanging="360"/>
      </w:pPr>
      <w:rPr>
        <w:rFonts w:ascii="Wingdings" w:hAnsi="Wingdings" w:hint="default"/>
      </w:rPr>
    </w:lvl>
  </w:abstractNum>
  <w:abstractNum w:abstractNumId="2" w15:restartNumberingAfterBreak="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A71424"/>
    <w:multiLevelType w:val="hybridMultilevel"/>
    <w:tmpl w:val="9B6ABBBE"/>
    <w:lvl w:ilvl="0" w:tplc="2154E012">
      <w:start w:val="1"/>
      <w:numFmt w:val="bullet"/>
      <w:pStyle w:val="Bullet6space10ptsingle"/>
      <w:lvlText w:val="•"/>
      <w:lvlJc w:val="left"/>
      <w:pPr>
        <w:tabs>
          <w:tab w:val="num" w:pos="284"/>
        </w:tabs>
        <w:ind w:left="284" w:hanging="284"/>
      </w:pPr>
      <w:rPr>
        <w:rFonts w:ascii="Arial" w:hAnsi="Arial" w:hint="default"/>
        <w:color w:val="auto"/>
        <w:sz w:val="21"/>
        <w:szCs w:val="2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D6D36"/>
    <w:multiLevelType w:val="hybridMultilevel"/>
    <w:tmpl w:val="4D1A4A56"/>
    <w:lvl w:ilvl="0" w:tplc="F37456F8">
      <w:start w:val="1"/>
      <w:numFmt w:val="bullet"/>
      <w:lvlText w:val=""/>
      <w:lvlJc w:val="left"/>
      <w:pPr>
        <w:tabs>
          <w:tab w:val="num" w:pos="284"/>
        </w:tabs>
        <w:ind w:left="284" w:hanging="284"/>
      </w:pPr>
      <w:rPr>
        <w:rFonts w:ascii="Arial" w:hAnsi="Arial"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3C3530E"/>
    <w:multiLevelType w:val="multilevel"/>
    <w:tmpl w:val="2488E420"/>
    <w:lvl w:ilvl="0">
      <w:start w:val="1"/>
      <w:numFmt w:val="bullet"/>
      <w:lvlText w:val=""/>
      <w:lvlJc w:val="left"/>
      <w:pPr>
        <w:tabs>
          <w:tab w:val="num" w:pos="284"/>
        </w:tabs>
        <w:ind w:left="284" w:hanging="284"/>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C023EA5"/>
    <w:multiLevelType w:val="multilevel"/>
    <w:tmpl w:val="9C1096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3A47576"/>
    <w:multiLevelType w:val="hybridMultilevel"/>
    <w:tmpl w:val="A3E87B5C"/>
    <w:lvl w:ilvl="0" w:tplc="E62E31D6">
      <w:start w:val="1"/>
      <w:numFmt w:val="bullet"/>
      <w:pStyle w:val="Bodytextbullet"/>
      <w:lvlText w:val=""/>
      <w:lvlJc w:val="left"/>
      <w:pPr>
        <w:ind w:left="360" w:hanging="360"/>
      </w:pPr>
      <w:rPr>
        <w:rFonts w:ascii="Symbol" w:hAnsi="Symbol" w:hint="default"/>
      </w:rPr>
    </w:lvl>
    <w:lvl w:ilvl="1" w:tplc="CCEABA5E">
      <w:start w:val="1"/>
      <w:numFmt w:val="bullet"/>
      <w:pStyle w:val="Bodytextbullet2"/>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3" w15:restartNumberingAfterBreak="0">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B5054B"/>
    <w:multiLevelType w:val="multilevel"/>
    <w:tmpl w:val="B25C2A1E"/>
    <w:lvl w:ilvl="0">
      <w:start w:val="1"/>
      <w:numFmt w:val="bullet"/>
      <w:lvlText w:val="•"/>
      <w:lvlJc w:val="left"/>
      <w:pPr>
        <w:ind w:left="-1440" w:hanging="360"/>
      </w:pPr>
      <w:rPr>
        <w:rFonts w:ascii="Arial" w:hAnsi="Arial" w:hint="default"/>
        <w:color w:val="auto"/>
        <w:sz w:val="16"/>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o"/>
      <w:lvlJc w:val="left"/>
      <w:pPr>
        <w:ind w:left="144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6" w15:restartNumberingAfterBreak="0">
    <w:nsid w:val="5C4B6C8B"/>
    <w:multiLevelType w:val="hybridMultilevel"/>
    <w:tmpl w:val="7DD4CFBE"/>
    <w:lvl w:ilvl="0" w:tplc="626082DC">
      <w:start w:val="1"/>
      <w:numFmt w:val="bullet"/>
      <w:pStyle w:val="Bulletindent3spacesingl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A416E3"/>
    <w:multiLevelType w:val="hybridMultilevel"/>
    <w:tmpl w:val="654217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0850985"/>
    <w:multiLevelType w:val="multilevel"/>
    <w:tmpl w:val="4D1A4A56"/>
    <w:lvl w:ilvl="0">
      <w:start w:val="1"/>
      <w:numFmt w:val="bullet"/>
      <w:lvlText w:val=""/>
      <w:lvlJc w:val="left"/>
      <w:pPr>
        <w:tabs>
          <w:tab w:val="num" w:pos="284"/>
        </w:tabs>
        <w:ind w:left="284" w:hanging="284"/>
      </w:pPr>
      <w:rPr>
        <w:rFonts w:ascii="Arial" w:hAnsi="Arial"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5D36594"/>
    <w:multiLevelType w:val="multilevel"/>
    <w:tmpl w:val="F1027BF4"/>
    <w:lvl w:ilvl="0">
      <w:start w:val="1"/>
      <w:numFmt w:val="bullet"/>
      <w:lvlText w:val=""/>
      <w:lvlJc w:val="left"/>
      <w:pPr>
        <w:tabs>
          <w:tab w:val="num" w:pos="284"/>
        </w:tabs>
        <w:ind w:left="284" w:hanging="284"/>
      </w:pPr>
      <w:rPr>
        <w:rFonts w:ascii="Arial" w:hAnsi="Arial"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3" w15:restartNumberingAfterBreak="0">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43082A"/>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13"/>
  </w:num>
  <w:num w:numId="2">
    <w:abstractNumId w:val="24"/>
  </w:num>
  <w:num w:numId="3">
    <w:abstractNumId w:val="4"/>
  </w:num>
  <w:num w:numId="4">
    <w:abstractNumId w:val="22"/>
  </w:num>
  <w:num w:numId="5">
    <w:abstractNumId w:val="4"/>
  </w:num>
  <w:num w:numId="6">
    <w:abstractNumId w:val="12"/>
  </w:num>
  <w:num w:numId="7">
    <w:abstractNumId w:val="11"/>
  </w:num>
  <w:num w:numId="8">
    <w:abstractNumId w:val="24"/>
  </w:num>
  <w:num w:numId="9">
    <w:abstractNumId w:val="24"/>
  </w:num>
  <w:num w:numId="10">
    <w:abstractNumId w:val="24"/>
  </w:num>
  <w:num w:numId="11">
    <w:abstractNumId w:val="24"/>
  </w:num>
  <w:num w:numId="12">
    <w:abstractNumId w:val="24"/>
  </w:num>
  <w:num w:numId="13">
    <w:abstractNumId w:val="2"/>
  </w:num>
  <w:num w:numId="14">
    <w:abstractNumId w:val="14"/>
  </w:num>
  <w:num w:numId="15">
    <w:abstractNumId w:val="6"/>
  </w:num>
  <w:num w:numId="16">
    <w:abstractNumId w:val="18"/>
  </w:num>
  <w:num w:numId="17">
    <w:abstractNumId w:val="20"/>
  </w:num>
  <w:num w:numId="18">
    <w:abstractNumId w:val="10"/>
  </w:num>
  <w:num w:numId="19">
    <w:abstractNumId w:val="23"/>
  </w:num>
  <w:num w:numId="20">
    <w:abstractNumId w:val="8"/>
  </w:num>
  <w:num w:numId="21">
    <w:abstractNumId w:val="1"/>
  </w:num>
  <w:num w:numId="22">
    <w:abstractNumId w:val="17"/>
  </w:num>
  <w:num w:numId="23">
    <w:abstractNumId w:val="3"/>
  </w:num>
  <w:num w:numId="24">
    <w:abstractNumId w:val="16"/>
  </w:num>
  <w:num w:numId="25">
    <w:abstractNumId w:val="5"/>
  </w:num>
  <w:num w:numId="26">
    <w:abstractNumId w:val="15"/>
  </w:num>
  <w:num w:numId="27">
    <w:abstractNumId w:val="7"/>
  </w:num>
  <w:num w:numId="28">
    <w:abstractNumId w:val="5"/>
    <w:lvlOverride w:ilvl="0">
      <w:startOverride w:val="1"/>
    </w:lvlOverride>
  </w:num>
  <w:num w:numId="29">
    <w:abstractNumId w:val="0"/>
  </w:num>
  <w:num w:numId="30">
    <w:abstractNumId w:val="21"/>
  </w:num>
  <w:num w:numId="31">
    <w:abstractNumId w:val="5"/>
    <w:lvlOverride w:ilvl="0">
      <w:startOverride w:val="1"/>
    </w:lvlOverride>
  </w:num>
  <w:num w:numId="32">
    <w:abstractNumId w:val="19"/>
  </w:num>
  <w:num w:numId="33">
    <w:abstractNumId w:val="25"/>
  </w:num>
  <w:num w:numId="34">
    <w:abstractNumId w:val="3"/>
  </w:num>
  <w:num w:numId="35">
    <w:abstractNumId w:val="3"/>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664"/>
    <w:rsid w:val="00000621"/>
    <w:rsid w:val="000043C9"/>
    <w:rsid w:val="00012F64"/>
    <w:rsid w:val="000135FA"/>
    <w:rsid w:val="00014372"/>
    <w:rsid w:val="000151EE"/>
    <w:rsid w:val="0001769C"/>
    <w:rsid w:val="0002668A"/>
    <w:rsid w:val="000269FE"/>
    <w:rsid w:val="00030BAD"/>
    <w:rsid w:val="00033404"/>
    <w:rsid w:val="00035F61"/>
    <w:rsid w:val="00037034"/>
    <w:rsid w:val="00037138"/>
    <w:rsid w:val="00037500"/>
    <w:rsid w:val="00044DF2"/>
    <w:rsid w:val="00045C66"/>
    <w:rsid w:val="000466B3"/>
    <w:rsid w:val="000538A1"/>
    <w:rsid w:val="000560D4"/>
    <w:rsid w:val="00060F29"/>
    <w:rsid w:val="000620CD"/>
    <w:rsid w:val="0006305E"/>
    <w:rsid w:val="000635B5"/>
    <w:rsid w:val="00065792"/>
    <w:rsid w:val="00075FF0"/>
    <w:rsid w:val="00085148"/>
    <w:rsid w:val="00090A36"/>
    <w:rsid w:val="00090AD7"/>
    <w:rsid w:val="00092BCD"/>
    <w:rsid w:val="000933CF"/>
    <w:rsid w:val="00094A6A"/>
    <w:rsid w:val="000958E9"/>
    <w:rsid w:val="00095E41"/>
    <w:rsid w:val="00096DF4"/>
    <w:rsid w:val="00096F3B"/>
    <w:rsid w:val="000974D0"/>
    <w:rsid w:val="000A4BD2"/>
    <w:rsid w:val="000A6BC2"/>
    <w:rsid w:val="000B1CA8"/>
    <w:rsid w:val="000B3D6E"/>
    <w:rsid w:val="000B5FE4"/>
    <w:rsid w:val="000C2D02"/>
    <w:rsid w:val="000C761A"/>
    <w:rsid w:val="000C79E1"/>
    <w:rsid w:val="000D57AA"/>
    <w:rsid w:val="000F122C"/>
    <w:rsid w:val="00104A59"/>
    <w:rsid w:val="00107AC7"/>
    <w:rsid w:val="001114EF"/>
    <w:rsid w:val="001120DB"/>
    <w:rsid w:val="00121266"/>
    <w:rsid w:val="0012360E"/>
    <w:rsid w:val="001241C1"/>
    <w:rsid w:val="00126815"/>
    <w:rsid w:val="00126D0E"/>
    <w:rsid w:val="0013384F"/>
    <w:rsid w:val="001361FC"/>
    <w:rsid w:val="001411AA"/>
    <w:rsid w:val="00141C9F"/>
    <w:rsid w:val="0014230D"/>
    <w:rsid w:val="00143A12"/>
    <w:rsid w:val="00151A9F"/>
    <w:rsid w:val="00151DD2"/>
    <w:rsid w:val="00155D43"/>
    <w:rsid w:val="00155EA0"/>
    <w:rsid w:val="0015721E"/>
    <w:rsid w:val="001613E3"/>
    <w:rsid w:val="00162E43"/>
    <w:rsid w:val="001642AC"/>
    <w:rsid w:val="001662E0"/>
    <w:rsid w:val="00180990"/>
    <w:rsid w:val="00186D20"/>
    <w:rsid w:val="00187ED2"/>
    <w:rsid w:val="00191EF3"/>
    <w:rsid w:val="001925D5"/>
    <w:rsid w:val="001936D8"/>
    <w:rsid w:val="00194EFD"/>
    <w:rsid w:val="001A0EDD"/>
    <w:rsid w:val="001A2DF8"/>
    <w:rsid w:val="001A54E0"/>
    <w:rsid w:val="001A5DCF"/>
    <w:rsid w:val="001B0464"/>
    <w:rsid w:val="001B1062"/>
    <w:rsid w:val="001B1271"/>
    <w:rsid w:val="001D1D27"/>
    <w:rsid w:val="001D6B8A"/>
    <w:rsid w:val="001D774B"/>
    <w:rsid w:val="001E1F62"/>
    <w:rsid w:val="001E7845"/>
    <w:rsid w:val="001F2731"/>
    <w:rsid w:val="001F2E13"/>
    <w:rsid w:val="001F2F82"/>
    <w:rsid w:val="001F46ED"/>
    <w:rsid w:val="00201A2E"/>
    <w:rsid w:val="002076F3"/>
    <w:rsid w:val="00212BD3"/>
    <w:rsid w:val="00215D64"/>
    <w:rsid w:val="00215F69"/>
    <w:rsid w:val="00216B4B"/>
    <w:rsid w:val="00223A18"/>
    <w:rsid w:val="00224D63"/>
    <w:rsid w:val="002259B9"/>
    <w:rsid w:val="00225A8C"/>
    <w:rsid w:val="00226E87"/>
    <w:rsid w:val="00227B7D"/>
    <w:rsid w:val="00236B5C"/>
    <w:rsid w:val="00250F5B"/>
    <w:rsid w:val="002516F3"/>
    <w:rsid w:val="00260FB7"/>
    <w:rsid w:val="002630C4"/>
    <w:rsid w:val="002644BC"/>
    <w:rsid w:val="00264CF4"/>
    <w:rsid w:val="00266275"/>
    <w:rsid w:val="002672FB"/>
    <w:rsid w:val="002735CD"/>
    <w:rsid w:val="00276AE2"/>
    <w:rsid w:val="0028291A"/>
    <w:rsid w:val="00290731"/>
    <w:rsid w:val="00291466"/>
    <w:rsid w:val="002934C7"/>
    <w:rsid w:val="002A1F9A"/>
    <w:rsid w:val="002A76BF"/>
    <w:rsid w:val="002A7EC2"/>
    <w:rsid w:val="002B13C4"/>
    <w:rsid w:val="002B3B98"/>
    <w:rsid w:val="002B686C"/>
    <w:rsid w:val="002B6D5E"/>
    <w:rsid w:val="002B7683"/>
    <w:rsid w:val="002B7969"/>
    <w:rsid w:val="002B7A1C"/>
    <w:rsid w:val="002C056E"/>
    <w:rsid w:val="002C4D8D"/>
    <w:rsid w:val="002C4FC6"/>
    <w:rsid w:val="002C5F8A"/>
    <w:rsid w:val="002C6A9D"/>
    <w:rsid w:val="002C6F4C"/>
    <w:rsid w:val="002C71F3"/>
    <w:rsid w:val="002D1B17"/>
    <w:rsid w:val="002D2151"/>
    <w:rsid w:val="002D3C27"/>
    <w:rsid w:val="002D6522"/>
    <w:rsid w:val="002D7DD8"/>
    <w:rsid w:val="002E2E83"/>
    <w:rsid w:val="002F0BC9"/>
    <w:rsid w:val="002F0E07"/>
    <w:rsid w:val="002F4226"/>
    <w:rsid w:val="002F79A3"/>
    <w:rsid w:val="00310EEF"/>
    <w:rsid w:val="00311AFF"/>
    <w:rsid w:val="00315D5C"/>
    <w:rsid w:val="00320DE9"/>
    <w:rsid w:val="003217D6"/>
    <w:rsid w:val="003220F9"/>
    <w:rsid w:val="00326391"/>
    <w:rsid w:val="003279D9"/>
    <w:rsid w:val="00327EB6"/>
    <w:rsid w:val="0033503D"/>
    <w:rsid w:val="00335DC5"/>
    <w:rsid w:val="00336F51"/>
    <w:rsid w:val="0034119A"/>
    <w:rsid w:val="003422EB"/>
    <w:rsid w:val="00342DDA"/>
    <w:rsid w:val="00346E6F"/>
    <w:rsid w:val="003530C4"/>
    <w:rsid w:val="00362D40"/>
    <w:rsid w:val="003664B6"/>
    <w:rsid w:val="00371913"/>
    <w:rsid w:val="00374AF4"/>
    <w:rsid w:val="00386784"/>
    <w:rsid w:val="0038717E"/>
    <w:rsid w:val="00397CB6"/>
    <w:rsid w:val="003A0B1C"/>
    <w:rsid w:val="003A1ED6"/>
    <w:rsid w:val="003A3856"/>
    <w:rsid w:val="003A6E34"/>
    <w:rsid w:val="003B66CE"/>
    <w:rsid w:val="003C0082"/>
    <w:rsid w:val="003C322D"/>
    <w:rsid w:val="003C731F"/>
    <w:rsid w:val="003D665E"/>
    <w:rsid w:val="003D7661"/>
    <w:rsid w:val="003E115E"/>
    <w:rsid w:val="003E5291"/>
    <w:rsid w:val="003E6A69"/>
    <w:rsid w:val="003F03A4"/>
    <w:rsid w:val="003F4EEE"/>
    <w:rsid w:val="003F5F04"/>
    <w:rsid w:val="003F74B0"/>
    <w:rsid w:val="0040384A"/>
    <w:rsid w:val="00407E71"/>
    <w:rsid w:val="00415199"/>
    <w:rsid w:val="00417FCC"/>
    <w:rsid w:val="004223CB"/>
    <w:rsid w:val="00427E31"/>
    <w:rsid w:val="00427F27"/>
    <w:rsid w:val="0043251D"/>
    <w:rsid w:val="00433026"/>
    <w:rsid w:val="0043565C"/>
    <w:rsid w:val="004464FA"/>
    <w:rsid w:val="004465FA"/>
    <w:rsid w:val="00456DC7"/>
    <w:rsid w:val="00456DFD"/>
    <w:rsid w:val="0045795B"/>
    <w:rsid w:val="004622D2"/>
    <w:rsid w:val="004669CF"/>
    <w:rsid w:val="00474075"/>
    <w:rsid w:val="004803BA"/>
    <w:rsid w:val="00481D5F"/>
    <w:rsid w:val="0048235D"/>
    <w:rsid w:val="00483FA8"/>
    <w:rsid w:val="00491C4C"/>
    <w:rsid w:val="00496B76"/>
    <w:rsid w:val="00496BF4"/>
    <w:rsid w:val="004970B5"/>
    <w:rsid w:val="0049725F"/>
    <w:rsid w:val="0049766C"/>
    <w:rsid w:val="004A13D5"/>
    <w:rsid w:val="004B2A8A"/>
    <w:rsid w:val="004C6231"/>
    <w:rsid w:val="004D3BCC"/>
    <w:rsid w:val="004D42B9"/>
    <w:rsid w:val="004E1066"/>
    <w:rsid w:val="004E1841"/>
    <w:rsid w:val="004E2EC4"/>
    <w:rsid w:val="004E6D86"/>
    <w:rsid w:val="004F0208"/>
    <w:rsid w:val="004F0978"/>
    <w:rsid w:val="004F2BFD"/>
    <w:rsid w:val="004F4491"/>
    <w:rsid w:val="004F467D"/>
    <w:rsid w:val="004F7E6D"/>
    <w:rsid w:val="00503760"/>
    <w:rsid w:val="005040E3"/>
    <w:rsid w:val="00505D37"/>
    <w:rsid w:val="005073D4"/>
    <w:rsid w:val="00510F18"/>
    <w:rsid w:val="005145D6"/>
    <w:rsid w:val="005174A2"/>
    <w:rsid w:val="00533450"/>
    <w:rsid w:val="005368AE"/>
    <w:rsid w:val="00536D7A"/>
    <w:rsid w:val="00540E68"/>
    <w:rsid w:val="00544F61"/>
    <w:rsid w:val="0055187A"/>
    <w:rsid w:val="005530FB"/>
    <w:rsid w:val="00557A12"/>
    <w:rsid w:val="005626ED"/>
    <w:rsid w:val="005641C9"/>
    <w:rsid w:val="0056792A"/>
    <w:rsid w:val="00573011"/>
    <w:rsid w:val="00574DA3"/>
    <w:rsid w:val="005758D0"/>
    <w:rsid w:val="0057611A"/>
    <w:rsid w:val="0057636F"/>
    <w:rsid w:val="00582AFC"/>
    <w:rsid w:val="00584B61"/>
    <w:rsid w:val="00587942"/>
    <w:rsid w:val="00590BDD"/>
    <w:rsid w:val="00591676"/>
    <w:rsid w:val="00595064"/>
    <w:rsid w:val="00595143"/>
    <w:rsid w:val="00595DD1"/>
    <w:rsid w:val="00597148"/>
    <w:rsid w:val="005A177A"/>
    <w:rsid w:val="005A3D34"/>
    <w:rsid w:val="005B1AF4"/>
    <w:rsid w:val="005B1F00"/>
    <w:rsid w:val="005B2920"/>
    <w:rsid w:val="005C148D"/>
    <w:rsid w:val="005C38EE"/>
    <w:rsid w:val="005C504A"/>
    <w:rsid w:val="005C6CEA"/>
    <w:rsid w:val="005C7BC5"/>
    <w:rsid w:val="005D2A25"/>
    <w:rsid w:val="005E13AB"/>
    <w:rsid w:val="005E203D"/>
    <w:rsid w:val="005E2A75"/>
    <w:rsid w:val="005E2FB7"/>
    <w:rsid w:val="005E5820"/>
    <w:rsid w:val="005E6F2C"/>
    <w:rsid w:val="005F1413"/>
    <w:rsid w:val="005F5CA2"/>
    <w:rsid w:val="00603C1B"/>
    <w:rsid w:val="00632065"/>
    <w:rsid w:val="00632419"/>
    <w:rsid w:val="00635E4A"/>
    <w:rsid w:val="00640553"/>
    <w:rsid w:val="00644EE4"/>
    <w:rsid w:val="006460FA"/>
    <w:rsid w:val="006472E7"/>
    <w:rsid w:val="00647F28"/>
    <w:rsid w:val="00650D86"/>
    <w:rsid w:val="006511E1"/>
    <w:rsid w:val="00651946"/>
    <w:rsid w:val="006542A5"/>
    <w:rsid w:val="00661EF3"/>
    <w:rsid w:val="00662DD6"/>
    <w:rsid w:val="006663FE"/>
    <w:rsid w:val="00671574"/>
    <w:rsid w:val="00673969"/>
    <w:rsid w:val="0067428E"/>
    <w:rsid w:val="00680C78"/>
    <w:rsid w:val="006815E4"/>
    <w:rsid w:val="00683707"/>
    <w:rsid w:val="00683B5B"/>
    <w:rsid w:val="00684E22"/>
    <w:rsid w:val="00692F22"/>
    <w:rsid w:val="006935AA"/>
    <w:rsid w:val="00694A60"/>
    <w:rsid w:val="00695682"/>
    <w:rsid w:val="00696484"/>
    <w:rsid w:val="00696B64"/>
    <w:rsid w:val="00697AE6"/>
    <w:rsid w:val="006A0E33"/>
    <w:rsid w:val="006A17FA"/>
    <w:rsid w:val="006A2E3F"/>
    <w:rsid w:val="006C1F76"/>
    <w:rsid w:val="006C2B93"/>
    <w:rsid w:val="006C4BC0"/>
    <w:rsid w:val="006C5B76"/>
    <w:rsid w:val="006C6D64"/>
    <w:rsid w:val="006C7384"/>
    <w:rsid w:val="006D15BF"/>
    <w:rsid w:val="006D1F98"/>
    <w:rsid w:val="006D221D"/>
    <w:rsid w:val="006D2620"/>
    <w:rsid w:val="006D77CB"/>
    <w:rsid w:val="006E2A0C"/>
    <w:rsid w:val="006E41F5"/>
    <w:rsid w:val="006E6087"/>
    <w:rsid w:val="006F27F8"/>
    <w:rsid w:val="006F3FB1"/>
    <w:rsid w:val="006F45C6"/>
    <w:rsid w:val="006F63B0"/>
    <w:rsid w:val="006F6F72"/>
    <w:rsid w:val="0070233E"/>
    <w:rsid w:val="007039F2"/>
    <w:rsid w:val="007115C9"/>
    <w:rsid w:val="0072025C"/>
    <w:rsid w:val="00723C0A"/>
    <w:rsid w:val="007242D5"/>
    <w:rsid w:val="007300F6"/>
    <w:rsid w:val="007305DA"/>
    <w:rsid w:val="00735281"/>
    <w:rsid w:val="0073616A"/>
    <w:rsid w:val="00741E3D"/>
    <w:rsid w:val="00757D69"/>
    <w:rsid w:val="007639E9"/>
    <w:rsid w:val="00767E67"/>
    <w:rsid w:val="007715FC"/>
    <w:rsid w:val="00773710"/>
    <w:rsid w:val="00773877"/>
    <w:rsid w:val="007834F1"/>
    <w:rsid w:val="0078404F"/>
    <w:rsid w:val="00787C27"/>
    <w:rsid w:val="00790EA4"/>
    <w:rsid w:val="00791664"/>
    <w:rsid w:val="007939E7"/>
    <w:rsid w:val="00794DEF"/>
    <w:rsid w:val="00795338"/>
    <w:rsid w:val="007A14B0"/>
    <w:rsid w:val="007A1524"/>
    <w:rsid w:val="007A41EB"/>
    <w:rsid w:val="007A43FA"/>
    <w:rsid w:val="007A541B"/>
    <w:rsid w:val="007A551B"/>
    <w:rsid w:val="007B7C40"/>
    <w:rsid w:val="007C1695"/>
    <w:rsid w:val="007C571B"/>
    <w:rsid w:val="007C6FEC"/>
    <w:rsid w:val="007D297B"/>
    <w:rsid w:val="007D2C86"/>
    <w:rsid w:val="007D4F94"/>
    <w:rsid w:val="007D5E14"/>
    <w:rsid w:val="007D5F6F"/>
    <w:rsid w:val="007D7C23"/>
    <w:rsid w:val="007E0363"/>
    <w:rsid w:val="007E06A2"/>
    <w:rsid w:val="007E0DF7"/>
    <w:rsid w:val="007E41A9"/>
    <w:rsid w:val="007E4780"/>
    <w:rsid w:val="007E5EA4"/>
    <w:rsid w:val="007E756A"/>
    <w:rsid w:val="007E75FB"/>
    <w:rsid w:val="007F5295"/>
    <w:rsid w:val="007F614B"/>
    <w:rsid w:val="007F7D4E"/>
    <w:rsid w:val="00800C63"/>
    <w:rsid w:val="00801058"/>
    <w:rsid w:val="008039D5"/>
    <w:rsid w:val="00804597"/>
    <w:rsid w:val="00805478"/>
    <w:rsid w:val="00805880"/>
    <w:rsid w:val="0080638F"/>
    <w:rsid w:val="008139B9"/>
    <w:rsid w:val="00814642"/>
    <w:rsid w:val="008152AE"/>
    <w:rsid w:val="0081720D"/>
    <w:rsid w:val="00817F62"/>
    <w:rsid w:val="00825DF9"/>
    <w:rsid w:val="0082778F"/>
    <w:rsid w:val="0083154E"/>
    <w:rsid w:val="00836275"/>
    <w:rsid w:val="00836757"/>
    <w:rsid w:val="00837C33"/>
    <w:rsid w:val="00840869"/>
    <w:rsid w:val="00843DE1"/>
    <w:rsid w:val="00844859"/>
    <w:rsid w:val="00844C0E"/>
    <w:rsid w:val="0085016B"/>
    <w:rsid w:val="008506CD"/>
    <w:rsid w:val="00853014"/>
    <w:rsid w:val="00856462"/>
    <w:rsid w:val="00861C0E"/>
    <w:rsid w:val="008637FC"/>
    <w:rsid w:val="0087602C"/>
    <w:rsid w:val="00877525"/>
    <w:rsid w:val="0089009B"/>
    <w:rsid w:val="008926E2"/>
    <w:rsid w:val="00894EDE"/>
    <w:rsid w:val="00895B24"/>
    <w:rsid w:val="0089609E"/>
    <w:rsid w:val="00896B36"/>
    <w:rsid w:val="008A1BCA"/>
    <w:rsid w:val="008A2E1D"/>
    <w:rsid w:val="008A590D"/>
    <w:rsid w:val="008B1D66"/>
    <w:rsid w:val="008C05A3"/>
    <w:rsid w:val="008C2C8E"/>
    <w:rsid w:val="008C3C64"/>
    <w:rsid w:val="008C5301"/>
    <w:rsid w:val="008C53B0"/>
    <w:rsid w:val="008C6C78"/>
    <w:rsid w:val="008C7C7C"/>
    <w:rsid w:val="008D6319"/>
    <w:rsid w:val="008E57AC"/>
    <w:rsid w:val="008F798B"/>
    <w:rsid w:val="008F79EE"/>
    <w:rsid w:val="00900BF9"/>
    <w:rsid w:val="00901667"/>
    <w:rsid w:val="00905198"/>
    <w:rsid w:val="00905B76"/>
    <w:rsid w:val="00907E11"/>
    <w:rsid w:val="00911149"/>
    <w:rsid w:val="00911D2E"/>
    <w:rsid w:val="009153C4"/>
    <w:rsid w:val="0091790E"/>
    <w:rsid w:val="00922A0E"/>
    <w:rsid w:val="009253C8"/>
    <w:rsid w:val="009303C1"/>
    <w:rsid w:val="00932DE4"/>
    <w:rsid w:val="00935893"/>
    <w:rsid w:val="00937463"/>
    <w:rsid w:val="00943AB8"/>
    <w:rsid w:val="00945E77"/>
    <w:rsid w:val="0094683F"/>
    <w:rsid w:val="009477A4"/>
    <w:rsid w:val="0095358D"/>
    <w:rsid w:val="0095526D"/>
    <w:rsid w:val="00963F4E"/>
    <w:rsid w:val="00967E6B"/>
    <w:rsid w:val="0097221D"/>
    <w:rsid w:val="00976FB5"/>
    <w:rsid w:val="00980599"/>
    <w:rsid w:val="00980704"/>
    <w:rsid w:val="00982CB4"/>
    <w:rsid w:val="0098324F"/>
    <w:rsid w:val="009835A6"/>
    <w:rsid w:val="0098372C"/>
    <w:rsid w:val="0098598D"/>
    <w:rsid w:val="00990CA1"/>
    <w:rsid w:val="009918D4"/>
    <w:rsid w:val="00993676"/>
    <w:rsid w:val="00994D56"/>
    <w:rsid w:val="00995CAF"/>
    <w:rsid w:val="00996E3B"/>
    <w:rsid w:val="009A04FC"/>
    <w:rsid w:val="009A15EE"/>
    <w:rsid w:val="009A55B6"/>
    <w:rsid w:val="009A6541"/>
    <w:rsid w:val="009A7FAA"/>
    <w:rsid w:val="009B2027"/>
    <w:rsid w:val="009B2221"/>
    <w:rsid w:val="009C1343"/>
    <w:rsid w:val="009C3A8C"/>
    <w:rsid w:val="009C3CB4"/>
    <w:rsid w:val="009C73B1"/>
    <w:rsid w:val="009C7E9C"/>
    <w:rsid w:val="009D30B6"/>
    <w:rsid w:val="009D66C4"/>
    <w:rsid w:val="009D6ECE"/>
    <w:rsid w:val="009D7B06"/>
    <w:rsid w:val="009E2AC5"/>
    <w:rsid w:val="009E3C26"/>
    <w:rsid w:val="009E75A1"/>
    <w:rsid w:val="009F0188"/>
    <w:rsid w:val="009F427C"/>
    <w:rsid w:val="00A02C3D"/>
    <w:rsid w:val="00A048D9"/>
    <w:rsid w:val="00A060AC"/>
    <w:rsid w:val="00A06FD8"/>
    <w:rsid w:val="00A14CC2"/>
    <w:rsid w:val="00A21122"/>
    <w:rsid w:val="00A2223A"/>
    <w:rsid w:val="00A26DD3"/>
    <w:rsid w:val="00A40272"/>
    <w:rsid w:val="00A40EC8"/>
    <w:rsid w:val="00A4351C"/>
    <w:rsid w:val="00A44780"/>
    <w:rsid w:val="00A504B1"/>
    <w:rsid w:val="00A53503"/>
    <w:rsid w:val="00A558A0"/>
    <w:rsid w:val="00A56552"/>
    <w:rsid w:val="00A57CD5"/>
    <w:rsid w:val="00A6037E"/>
    <w:rsid w:val="00A74F0C"/>
    <w:rsid w:val="00A76B29"/>
    <w:rsid w:val="00A770E9"/>
    <w:rsid w:val="00A77122"/>
    <w:rsid w:val="00A81BD4"/>
    <w:rsid w:val="00A81E7A"/>
    <w:rsid w:val="00A83C60"/>
    <w:rsid w:val="00A84D80"/>
    <w:rsid w:val="00A86CB4"/>
    <w:rsid w:val="00AA6DE8"/>
    <w:rsid w:val="00AB207A"/>
    <w:rsid w:val="00AB5D35"/>
    <w:rsid w:val="00AB72F7"/>
    <w:rsid w:val="00AB7407"/>
    <w:rsid w:val="00AC1603"/>
    <w:rsid w:val="00AC481D"/>
    <w:rsid w:val="00AC5742"/>
    <w:rsid w:val="00AC6A75"/>
    <w:rsid w:val="00AD29A0"/>
    <w:rsid w:val="00AD5C2C"/>
    <w:rsid w:val="00AD79AA"/>
    <w:rsid w:val="00AE6F87"/>
    <w:rsid w:val="00AF0AEF"/>
    <w:rsid w:val="00AF0FCF"/>
    <w:rsid w:val="00AF457F"/>
    <w:rsid w:val="00AF4A02"/>
    <w:rsid w:val="00B03D35"/>
    <w:rsid w:val="00B04203"/>
    <w:rsid w:val="00B0543F"/>
    <w:rsid w:val="00B068D4"/>
    <w:rsid w:val="00B11E34"/>
    <w:rsid w:val="00B12BDB"/>
    <w:rsid w:val="00B1676C"/>
    <w:rsid w:val="00B2433B"/>
    <w:rsid w:val="00B2452E"/>
    <w:rsid w:val="00B26055"/>
    <w:rsid w:val="00B26708"/>
    <w:rsid w:val="00B31343"/>
    <w:rsid w:val="00B3589E"/>
    <w:rsid w:val="00B41D2A"/>
    <w:rsid w:val="00B4363F"/>
    <w:rsid w:val="00B46AD5"/>
    <w:rsid w:val="00B52ED9"/>
    <w:rsid w:val="00B539A9"/>
    <w:rsid w:val="00B555A3"/>
    <w:rsid w:val="00B56FC8"/>
    <w:rsid w:val="00B7431E"/>
    <w:rsid w:val="00B913E0"/>
    <w:rsid w:val="00B923EB"/>
    <w:rsid w:val="00B94361"/>
    <w:rsid w:val="00BA0986"/>
    <w:rsid w:val="00BA6747"/>
    <w:rsid w:val="00BA7BC0"/>
    <w:rsid w:val="00BB0EC6"/>
    <w:rsid w:val="00BC056E"/>
    <w:rsid w:val="00BC1B5C"/>
    <w:rsid w:val="00BC320E"/>
    <w:rsid w:val="00BC3B92"/>
    <w:rsid w:val="00BC4877"/>
    <w:rsid w:val="00BC6497"/>
    <w:rsid w:val="00BC72CD"/>
    <w:rsid w:val="00BD1E53"/>
    <w:rsid w:val="00BD58A5"/>
    <w:rsid w:val="00BD5931"/>
    <w:rsid w:val="00BD77A6"/>
    <w:rsid w:val="00BE13A7"/>
    <w:rsid w:val="00BE48DC"/>
    <w:rsid w:val="00BF4022"/>
    <w:rsid w:val="00BF56E5"/>
    <w:rsid w:val="00C02409"/>
    <w:rsid w:val="00C03B8F"/>
    <w:rsid w:val="00C06AC8"/>
    <w:rsid w:val="00C071E0"/>
    <w:rsid w:val="00C2456B"/>
    <w:rsid w:val="00C2574D"/>
    <w:rsid w:val="00C25E0B"/>
    <w:rsid w:val="00C2785A"/>
    <w:rsid w:val="00C30ABC"/>
    <w:rsid w:val="00C31FF0"/>
    <w:rsid w:val="00C33734"/>
    <w:rsid w:val="00C34216"/>
    <w:rsid w:val="00C35582"/>
    <w:rsid w:val="00C35749"/>
    <w:rsid w:val="00C4120F"/>
    <w:rsid w:val="00C45601"/>
    <w:rsid w:val="00C4699A"/>
    <w:rsid w:val="00C46EC1"/>
    <w:rsid w:val="00C47640"/>
    <w:rsid w:val="00C47ABA"/>
    <w:rsid w:val="00C53D58"/>
    <w:rsid w:val="00C5669D"/>
    <w:rsid w:val="00C56F6A"/>
    <w:rsid w:val="00C66054"/>
    <w:rsid w:val="00C70B72"/>
    <w:rsid w:val="00C7317C"/>
    <w:rsid w:val="00C76667"/>
    <w:rsid w:val="00C80C1B"/>
    <w:rsid w:val="00C8223F"/>
    <w:rsid w:val="00C829FB"/>
    <w:rsid w:val="00C8384B"/>
    <w:rsid w:val="00C93208"/>
    <w:rsid w:val="00C93A0D"/>
    <w:rsid w:val="00C95078"/>
    <w:rsid w:val="00CA07CF"/>
    <w:rsid w:val="00CA4508"/>
    <w:rsid w:val="00CA5482"/>
    <w:rsid w:val="00CB1FB7"/>
    <w:rsid w:val="00CC02C3"/>
    <w:rsid w:val="00CC0D09"/>
    <w:rsid w:val="00CC37C0"/>
    <w:rsid w:val="00CD3E05"/>
    <w:rsid w:val="00CD6CD3"/>
    <w:rsid w:val="00CE39BA"/>
    <w:rsid w:val="00CE71F8"/>
    <w:rsid w:val="00CF2E52"/>
    <w:rsid w:val="00CF38F2"/>
    <w:rsid w:val="00CF4B29"/>
    <w:rsid w:val="00D03EE7"/>
    <w:rsid w:val="00D06F6A"/>
    <w:rsid w:val="00D15100"/>
    <w:rsid w:val="00D21539"/>
    <w:rsid w:val="00D23968"/>
    <w:rsid w:val="00D239DB"/>
    <w:rsid w:val="00D26353"/>
    <w:rsid w:val="00D319E6"/>
    <w:rsid w:val="00D322B1"/>
    <w:rsid w:val="00D32D2B"/>
    <w:rsid w:val="00D423C4"/>
    <w:rsid w:val="00D439F0"/>
    <w:rsid w:val="00D46380"/>
    <w:rsid w:val="00D47D10"/>
    <w:rsid w:val="00D557B6"/>
    <w:rsid w:val="00D63F1A"/>
    <w:rsid w:val="00D64EF0"/>
    <w:rsid w:val="00D72A6C"/>
    <w:rsid w:val="00D7335E"/>
    <w:rsid w:val="00D7338F"/>
    <w:rsid w:val="00D74052"/>
    <w:rsid w:val="00D748BC"/>
    <w:rsid w:val="00D7562F"/>
    <w:rsid w:val="00D76786"/>
    <w:rsid w:val="00D8273A"/>
    <w:rsid w:val="00D83042"/>
    <w:rsid w:val="00D879A4"/>
    <w:rsid w:val="00D87E78"/>
    <w:rsid w:val="00D87E8C"/>
    <w:rsid w:val="00D91EA5"/>
    <w:rsid w:val="00D93C17"/>
    <w:rsid w:val="00DA37CC"/>
    <w:rsid w:val="00DA57CD"/>
    <w:rsid w:val="00DA6F0B"/>
    <w:rsid w:val="00DB0285"/>
    <w:rsid w:val="00DB43EA"/>
    <w:rsid w:val="00DB4B5B"/>
    <w:rsid w:val="00DC0718"/>
    <w:rsid w:val="00DC426B"/>
    <w:rsid w:val="00DC6925"/>
    <w:rsid w:val="00DD2824"/>
    <w:rsid w:val="00DD412F"/>
    <w:rsid w:val="00DD5CF8"/>
    <w:rsid w:val="00DE1337"/>
    <w:rsid w:val="00DE2BED"/>
    <w:rsid w:val="00DF1C9D"/>
    <w:rsid w:val="00DF3AF5"/>
    <w:rsid w:val="00DF566A"/>
    <w:rsid w:val="00DF59F3"/>
    <w:rsid w:val="00E01377"/>
    <w:rsid w:val="00E01596"/>
    <w:rsid w:val="00E02D5E"/>
    <w:rsid w:val="00E02FF7"/>
    <w:rsid w:val="00E05D7D"/>
    <w:rsid w:val="00E060C6"/>
    <w:rsid w:val="00E136F6"/>
    <w:rsid w:val="00E13EBD"/>
    <w:rsid w:val="00E24886"/>
    <w:rsid w:val="00E25318"/>
    <w:rsid w:val="00E26139"/>
    <w:rsid w:val="00E26C91"/>
    <w:rsid w:val="00E3630F"/>
    <w:rsid w:val="00E4116E"/>
    <w:rsid w:val="00E412F2"/>
    <w:rsid w:val="00E460BE"/>
    <w:rsid w:val="00E50EBB"/>
    <w:rsid w:val="00E53ED5"/>
    <w:rsid w:val="00E55BE6"/>
    <w:rsid w:val="00E60C7A"/>
    <w:rsid w:val="00E61A91"/>
    <w:rsid w:val="00E6229A"/>
    <w:rsid w:val="00E629B5"/>
    <w:rsid w:val="00E63593"/>
    <w:rsid w:val="00E64786"/>
    <w:rsid w:val="00E649AF"/>
    <w:rsid w:val="00E70E9F"/>
    <w:rsid w:val="00E82367"/>
    <w:rsid w:val="00E84668"/>
    <w:rsid w:val="00E84EBD"/>
    <w:rsid w:val="00E908A8"/>
    <w:rsid w:val="00E90CFA"/>
    <w:rsid w:val="00E92089"/>
    <w:rsid w:val="00EA581C"/>
    <w:rsid w:val="00EA6675"/>
    <w:rsid w:val="00EB0106"/>
    <w:rsid w:val="00EB1719"/>
    <w:rsid w:val="00EB1A2C"/>
    <w:rsid w:val="00EB2FAB"/>
    <w:rsid w:val="00EB3630"/>
    <w:rsid w:val="00EB39C1"/>
    <w:rsid w:val="00EB4E2F"/>
    <w:rsid w:val="00EB57D5"/>
    <w:rsid w:val="00EB69A6"/>
    <w:rsid w:val="00EB778B"/>
    <w:rsid w:val="00EC0864"/>
    <w:rsid w:val="00EC27EF"/>
    <w:rsid w:val="00EC6148"/>
    <w:rsid w:val="00EC7FCB"/>
    <w:rsid w:val="00ED272D"/>
    <w:rsid w:val="00ED4252"/>
    <w:rsid w:val="00EE31F0"/>
    <w:rsid w:val="00EF34F8"/>
    <w:rsid w:val="00EF56A9"/>
    <w:rsid w:val="00EF6686"/>
    <w:rsid w:val="00F00B87"/>
    <w:rsid w:val="00F0465B"/>
    <w:rsid w:val="00F07CC2"/>
    <w:rsid w:val="00F12B5C"/>
    <w:rsid w:val="00F34B28"/>
    <w:rsid w:val="00F45D93"/>
    <w:rsid w:val="00F45FB8"/>
    <w:rsid w:val="00F526F7"/>
    <w:rsid w:val="00F53A0A"/>
    <w:rsid w:val="00F54B82"/>
    <w:rsid w:val="00F61303"/>
    <w:rsid w:val="00F654DC"/>
    <w:rsid w:val="00F75A69"/>
    <w:rsid w:val="00F91385"/>
    <w:rsid w:val="00F9345C"/>
    <w:rsid w:val="00F950A4"/>
    <w:rsid w:val="00FA05B2"/>
    <w:rsid w:val="00FA1871"/>
    <w:rsid w:val="00FA2ECE"/>
    <w:rsid w:val="00FB373A"/>
    <w:rsid w:val="00FB5A8F"/>
    <w:rsid w:val="00FC023C"/>
    <w:rsid w:val="00FC0AAE"/>
    <w:rsid w:val="00FC1C12"/>
    <w:rsid w:val="00FC326F"/>
    <w:rsid w:val="00FC4252"/>
    <w:rsid w:val="00FC6D0B"/>
    <w:rsid w:val="00FC7061"/>
    <w:rsid w:val="00FD415B"/>
    <w:rsid w:val="00FD4E75"/>
    <w:rsid w:val="00FE036C"/>
    <w:rsid w:val="00FE1C36"/>
    <w:rsid w:val="00FE67ED"/>
    <w:rsid w:val="00FE71F3"/>
    <w:rsid w:val="00FF427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91FD4C23-F007-41E6-9DB4-E1F0200B3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AU" w:eastAsia="zh-CN" w:bidi="ar-SA"/>
      </w:rPr>
    </w:rPrDefault>
    <w:pPrDefault/>
  </w:docDefaults>
  <w:latentStyles w:defLockedState="0" w:defUIPriority="99" w:defSemiHidden="0" w:defUnhideWhenUsed="0" w:defQFormat="0" w:count="371">
    <w:lsdException w:name="Normal" w:locked="1" w:uiPriority="0" w:qFormat="1"/>
    <w:lsdException w:name="heading 1" w:locked="1"/>
    <w:lsdException w:name="heading 2" w:locked="1" w:semiHidden="1" w:uiPriority="0" w:unhideWhenUsed="1"/>
    <w:lsdException w:name="heading 3" w:locked="1" w:semiHidden="1" w:unhideWhenUsed="1" w:qFormat="1"/>
    <w:lsdException w:name="heading 4" w:locked="1"/>
    <w:lsdException w:name="heading 5" w:locked="1" w:semiHidden="1" w:uiPriority="0" w:unhideWhenUsed="1"/>
    <w:lsdException w:name="heading 6" w:locked="1" w:semiHidden="1" w:uiPriority="0" w:unhideWhenUsed="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E75A1"/>
    <w:pPr>
      <w:spacing w:after="120" w:line="260" w:lineRule="atLeast"/>
    </w:pPr>
    <w:rPr>
      <w:rFonts w:ascii="Arial" w:eastAsia="SimHei" w:hAnsi="Arial"/>
      <w:sz w:val="21"/>
      <w:szCs w:val="22"/>
    </w:rPr>
  </w:style>
  <w:style w:type="paragraph" w:styleId="Heading1">
    <w:name w:val="heading 1"/>
    <w:basedOn w:val="Normal"/>
    <w:next w:val="Normal"/>
    <w:link w:val="Heading1Char"/>
    <w:uiPriority w:val="99"/>
    <w:rsid w:val="006D221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locked/>
    <w:rsid w:val="00EB39C1"/>
    <w:pPr>
      <w:keepNext/>
      <w:keepLines/>
      <w:spacing w:before="360"/>
      <w:outlineLvl w:val="1"/>
    </w:pPr>
    <w:rPr>
      <w:rFonts w:asciiTheme="majorHAnsi" w:hAnsiTheme="majorHAnsi" w:cstheme="majorBidi"/>
      <w:b/>
      <w:bCs/>
      <w:color w:val="B13A9D" w:themeColor="accent1"/>
      <w:sz w:val="26"/>
      <w:szCs w:val="26"/>
    </w:rPr>
  </w:style>
  <w:style w:type="paragraph" w:styleId="Heading3">
    <w:name w:val="heading 3"/>
    <w:basedOn w:val="Normal"/>
    <w:next w:val="Normal"/>
    <w:link w:val="Heading3Char"/>
    <w:uiPriority w:val="99"/>
    <w:unhideWhenUsed/>
    <w:qFormat/>
    <w:locked/>
    <w:rsid w:val="00155EA0"/>
    <w:pPr>
      <w:keepNext/>
      <w:keepLines/>
      <w:spacing w:before="200" w:after="0"/>
      <w:outlineLvl w:val="2"/>
    </w:pPr>
    <w:rPr>
      <w:rFonts w:asciiTheme="majorHAnsi" w:eastAsiaTheme="majorEastAsia" w:hAnsiTheme="majorHAnsi" w:cstheme="majorBidi"/>
      <w:b/>
      <w:bCs/>
      <w:color w:val="808080" w:themeColor="background1" w:themeShade="80"/>
      <w:sz w:val="22"/>
    </w:rPr>
  </w:style>
  <w:style w:type="paragraph" w:styleId="Heading4">
    <w:name w:val="heading 4"/>
    <w:basedOn w:val="Normal"/>
    <w:next w:val="Normal"/>
    <w:link w:val="Heading4Char"/>
    <w:uiPriority w:val="99"/>
    <w:rsid w:val="006D221D"/>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locked/>
    <w:rsid w:val="006815E4"/>
    <w:pPr>
      <w:keepNext/>
      <w:keepLines/>
      <w:spacing w:before="200" w:after="0"/>
      <w:outlineLvl w:val="4"/>
    </w:pPr>
    <w:rPr>
      <w:rFonts w:asciiTheme="majorHAnsi" w:hAnsiTheme="majorHAnsi" w:cstheme="majorBidi"/>
      <w:color w:val="581D4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D221D"/>
    <w:rPr>
      <w:rFonts w:ascii="Cambria" w:hAnsi="Cambria"/>
      <w:b/>
      <w:bCs/>
      <w:kern w:val="32"/>
      <w:sz w:val="32"/>
      <w:szCs w:val="32"/>
    </w:rPr>
  </w:style>
  <w:style w:type="character" w:customStyle="1" w:styleId="Heading4Char">
    <w:name w:val="Heading 4 Char"/>
    <w:link w:val="Heading4"/>
    <w:uiPriority w:val="99"/>
    <w:locked/>
    <w:rsid w:val="006D221D"/>
    <w:rPr>
      <w:rFonts w:ascii="Arial" w:hAnsi="Arial"/>
      <w:b/>
      <w:bCs/>
      <w:sz w:val="28"/>
      <w:szCs w:val="28"/>
      <w:lang w:eastAsia="en-US"/>
    </w:rPr>
  </w:style>
  <w:style w:type="paragraph" w:styleId="BalloonText">
    <w:name w:val="Balloon Text"/>
    <w:basedOn w:val="Normal"/>
    <w:link w:val="BalloonTextChar"/>
    <w:uiPriority w:val="99"/>
    <w:semiHidden/>
    <w:unhideWhenUsed/>
    <w:rsid w:val="006D221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221D"/>
    <w:rPr>
      <w:rFonts w:ascii="Lucida Grande" w:hAnsi="Lucida Grande" w:cs="Lucida Grande"/>
      <w:sz w:val="18"/>
      <w:szCs w:val="18"/>
    </w:rPr>
  </w:style>
  <w:style w:type="paragraph" w:customStyle="1" w:styleId="AClogo">
    <w:name w:val="AC logo"/>
    <w:basedOn w:val="Normal"/>
    <w:next w:val="Bodytext95pt3spaceatleast12"/>
    <w:rsid w:val="00990CA1"/>
    <w:pPr>
      <w:spacing w:before="120" w:line="240" w:lineRule="auto"/>
      <w:jc w:val="right"/>
    </w:pPr>
    <w:rPr>
      <w:noProof/>
      <w:sz w:val="20"/>
      <w:szCs w:val="20"/>
      <w:lang w:val="en-US"/>
    </w:rPr>
  </w:style>
  <w:style w:type="paragraph" w:customStyle="1" w:styleId="Bodytext95pt3spaceatleast12">
    <w:name w:val="Body text 9.5pt 3 space at least 12"/>
    <w:basedOn w:val="Normal"/>
    <w:link w:val="Bodytext95pt3spaceatleast12Char"/>
    <w:uiPriority w:val="99"/>
    <w:rsid w:val="003279D9"/>
    <w:pPr>
      <w:spacing w:after="60" w:line="240" w:lineRule="atLeast"/>
    </w:pPr>
    <w:rPr>
      <w:sz w:val="19"/>
      <w:szCs w:val="24"/>
      <w:lang w:eastAsia="en-US"/>
    </w:rPr>
  </w:style>
  <w:style w:type="character" w:customStyle="1" w:styleId="Bodytext95pt3spaceatleast12Char">
    <w:name w:val="Body text 9.5pt 3 space at least 12 Char"/>
    <w:link w:val="Bodytext95pt3spaceatleast12"/>
    <w:uiPriority w:val="99"/>
    <w:locked/>
    <w:rsid w:val="003279D9"/>
    <w:rPr>
      <w:rFonts w:ascii="Arial" w:eastAsia="SimHei" w:hAnsi="Arial"/>
      <w:sz w:val="19"/>
      <w:szCs w:val="24"/>
      <w:lang w:eastAsia="en-US"/>
    </w:rPr>
  </w:style>
  <w:style w:type="paragraph" w:customStyle="1" w:styleId="Blackheaderbanner12pt">
    <w:name w:val="Black header banner 12pt"/>
    <w:basedOn w:val="Normal"/>
    <w:rsid w:val="00D64EF0"/>
    <w:pPr>
      <w:spacing w:before="240" w:line="240" w:lineRule="auto"/>
    </w:pPr>
    <w:rPr>
      <w:rFonts w:ascii="Arial Bold" w:hAnsi="Arial Bold" w:cs="Arial"/>
      <w:b/>
      <w:sz w:val="24"/>
      <w:szCs w:val="24"/>
    </w:rPr>
  </w:style>
  <w:style w:type="paragraph" w:customStyle="1" w:styleId="Blackheaderbold105pt">
    <w:name w:val="Black header bold 10.5pt"/>
    <w:basedOn w:val="Normal"/>
    <w:next w:val="Bodytext95pt3spaceatleast12"/>
    <w:rsid w:val="009A6541"/>
    <w:pPr>
      <w:spacing w:before="120" w:line="240" w:lineRule="auto"/>
    </w:pPr>
    <w:rPr>
      <w:rFonts w:ascii="Arial Bold" w:hAnsi="Arial Bold"/>
      <w:b/>
      <w:lang w:eastAsia="en-US"/>
    </w:rPr>
  </w:style>
  <w:style w:type="paragraph" w:customStyle="1" w:styleId="Blackheaderitalic">
    <w:name w:val="Black header italic"/>
    <w:basedOn w:val="Normal"/>
    <w:next w:val="Normal"/>
    <w:rsid w:val="00E60C7A"/>
    <w:pPr>
      <w:spacing w:before="120"/>
    </w:pPr>
    <w:rPr>
      <w:rFonts w:eastAsia="MS ????" w:cs="Arial"/>
      <w:b/>
      <w:bCs/>
      <w:i/>
      <w:iCs/>
      <w:szCs w:val="24"/>
      <w:lang w:eastAsia="en-US"/>
    </w:rPr>
  </w:style>
  <w:style w:type="paragraph" w:customStyle="1" w:styleId="Blueheader">
    <w:name w:val="Blue header"/>
    <w:basedOn w:val="Normal"/>
    <w:next w:val="Bodytext95pt3spaceatleast12"/>
    <w:rsid w:val="006D221D"/>
    <w:pPr>
      <w:spacing w:before="120"/>
    </w:pPr>
    <w:rPr>
      <w:rFonts w:cs="Arial"/>
      <w:b/>
      <w:color w:val="000099"/>
      <w:lang w:eastAsia="en-US"/>
    </w:rPr>
  </w:style>
  <w:style w:type="paragraph" w:customStyle="1" w:styleId="Bullet6space10ptsingle">
    <w:name w:val="Bullet 6 space 10pt single"/>
    <w:basedOn w:val="Normal"/>
    <w:rsid w:val="009A55B6"/>
    <w:pPr>
      <w:numPr>
        <w:numId w:val="23"/>
      </w:numPr>
      <w:spacing w:line="240" w:lineRule="auto"/>
    </w:pPr>
    <w:rPr>
      <w:rFonts w:cs="Arial"/>
      <w:sz w:val="20"/>
      <w:szCs w:val="21"/>
    </w:rPr>
  </w:style>
  <w:style w:type="paragraph" w:customStyle="1" w:styleId="Bulletindent3spacesingle">
    <w:name w:val="Bullet indent 3 space single"/>
    <w:basedOn w:val="Normal"/>
    <w:rsid w:val="00BD77A6"/>
    <w:pPr>
      <w:numPr>
        <w:numId w:val="24"/>
      </w:numPr>
      <w:spacing w:after="60" w:line="240" w:lineRule="auto"/>
      <w:ind w:left="568" w:hanging="284"/>
    </w:pPr>
    <w:rPr>
      <w:rFonts w:cs="Arial"/>
      <w:sz w:val="20"/>
      <w:szCs w:val="21"/>
    </w:rPr>
  </w:style>
  <w:style w:type="paragraph" w:customStyle="1" w:styleId="Contexttitle">
    <w:name w:val="Context title"/>
    <w:basedOn w:val="Blackheaderbold105pt"/>
    <w:rsid w:val="00C4120F"/>
    <w:rPr>
      <w:sz w:val="24"/>
      <w:szCs w:val="24"/>
    </w:rPr>
  </w:style>
  <w:style w:type="paragraph" w:styleId="Footer">
    <w:name w:val="footer"/>
    <w:basedOn w:val="Normal"/>
    <w:next w:val="Normal"/>
    <w:link w:val="FooterChar"/>
    <w:uiPriority w:val="99"/>
    <w:rsid w:val="006D221D"/>
    <w:pPr>
      <w:spacing w:after="0" w:line="240" w:lineRule="auto"/>
    </w:pPr>
    <w:rPr>
      <w:sz w:val="14"/>
    </w:rPr>
  </w:style>
  <w:style w:type="character" w:customStyle="1" w:styleId="FooterChar">
    <w:name w:val="Footer Char"/>
    <w:link w:val="Footer"/>
    <w:uiPriority w:val="99"/>
    <w:rsid w:val="006D221D"/>
    <w:rPr>
      <w:rFonts w:ascii="Arial" w:hAnsi="Arial"/>
      <w:sz w:val="14"/>
      <w:szCs w:val="22"/>
    </w:rPr>
  </w:style>
  <w:style w:type="paragraph" w:customStyle="1" w:styleId="Footergrey">
    <w:name w:val="Footer grey"/>
    <w:basedOn w:val="Normal"/>
    <w:rsid w:val="00A74F0C"/>
    <w:pPr>
      <w:spacing w:after="0" w:line="240" w:lineRule="auto"/>
    </w:pPr>
    <w:rPr>
      <w:color w:val="808080"/>
      <w:sz w:val="14"/>
      <w:szCs w:val="12"/>
      <w:lang w:eastAsia="en-AU"/>
    </w:rPr>
  </w:style>
  <w:style w:type="character" w:styleId="Hyperlink">
    <w:name w:val="Hyperlink"/>
    <w:uiPriority w:val="99"/>
    <w:rsid w:val="006815E4"/>
    <w:rPr>
      <w:rFonts w:ascii="Arial" w:eastAsia="SimHei" w:hAnsi="Arial" w:cs="Times New Roman"/>
      <w:color w:val="0000FF"/>
      <w:sz w:val="21"/>
      <w:szCs w:val="21"/>
      <w:u w:val="single"/>
    </w:rPr>
  </w:style>
  <w:style w:type="paragraph" w:customStyle="1" w:styleId="Legend">
    <w:name w:val="Legend"/>
    <w:basedOn w:val="Normal"/>
    <w:rsid w:val="006D221D"/>
    <w:pPr>
      <w:spacing w:after="0" w:line="240" w:lineRule="auto"/>
    </w:pPr>
    <w:rPr>
      <w:sz w:val="16"/>
      <w:szCs w:val="16"/>
    </w:rPr>
  </w:style>
  <w:style w:type="paragraph" w:customStyle="1" w:styleId="Whiteheaderbanner">
    <w:name w:val="White header banner"/>
    <w:basedOn w:val="Normal"/>
    <w:next w:val="Bodytext95pt3spaceatleast12"/>
    <w:rsid w:val="006815E4"/>
    <w:pPr>
      <w:spacing w:after="0" w:line="240" w:lineRule="auto"/>
    </w:pPr>
    <w:rPr>
      <w:rFonts w:ascii="Arial Bold" w:hAnsi="Arial Bold" w:cs="Arial"/>
      <w:b/>
      <w:color w:val="FFFFFF" w:themeColor="background1"/>
      <w:sz w:val="28"/>
      <w:szCs w:val="28"/>
      <w:lang w:eastAsia="en-AU"/>
    </w:rPr>
  </w:style>
  <w:style w:type="paragraph" w:customStyle="1" w:styleId="Tick">
    <w:name w:val="Tick"/>
    <w:basedOn w:val="Normal"/>
    <w:rsid w:val="00A74F0C"/>
    <w:pPr>
      <w:spacing w:after="0" w:line="240" w:lineRule="auto"/>
      <w:jc w:val="center"/>
    </w:pPr>
    <w:rPr>
      <w:noProof/>
      <w:sz w:val="24"/>
      <w:szCs w:val="16"/>
    </w:rPr>
  </w:style>
  <w:style w:type="paragraph" w:customStyle="1" w:styleId="Bullet3space10ptsingle">
    <w:name w:val="Bullet 3 space 10pt single"/>
    <w:basedOn w:val="Bullet6space10ptsingle"/>
    <w:next w:val="Bulletindent3spacesingle"/>
    <w:rsid w:val="009A55B6"/>
    <w:pPr>
      <w:spacing w:after="60"/>
    </w:pPr>
  </w:style>
  <w:style w:type="paragraph" w:customStyle="1" w:styleId="Bodytext10pt3spaceatleast12">
    <w:name w:val="Body text 10pt 3 space at least 12"/>
    <w:basedOn w:val="Normal"/>
    <w:next w:val="Normal"/>
    <w:uiPriority w:val="99"/>
    <w:rsid w:val="00CF4B29"/>
    <w:pPr>
      <w:spacing w:after="60" w:line="240" w:lineRule="atLeast"/>
    </w:pPr>
    <w:rPr>
      <w:sz w:val="20"/>
      <w:szCs w:val="24"/>
    </w:rPr>
  </w:style>
  <w:style w:type="character" w:customStyle="1" w:styleId="Bodytextgrey">
    <w:name w:val="Body text_grey"/>
    <w:basedOn w:val="DefaultParagraphFont"/>
    <w:uiPriority w:val="1"/>
    <w:qFormat/>
    <w:rsid w:val="006815E4"/>
    <w:rPr>
      <w:rFonts w:eastAsia="SimHei"/>
      <w:color w:val="A6A6A6" w:themeColor="background1" w:themeShade="A6"/>
    </w:rPr>
  </w:style>
  <w:style w:type="character" w:customStyle="1" w:styleId="Bodytextcondensed">
    <w:name w:val="Body text_condensed"/>
    <w:uiPriority w:val="1"/>
    <w:rsid w:val="006815E4"/>
    <w:rPr>
      <w:rFonts w:eastAsia="SimHei"/>
      <w:spacing w:val="-2"/>
    </w:rPr>
  </w:style>
  <w:style w:type="character" w:customStyle="1" w:styleId="Bodytextgreyitalic">
    <w:name w:val="Body text_grey italic"/>
    <w:basedOn w:val="DefaultParagraphFont"/>
    <w:uiPriority w:val="1"/>
    <w:rsid w:val="00186D20"/>
    <w:rPr>
      <w:i/>
      <w:color w:val="A6A6A6" w:themeColor="background1" w:themeShade="A6"/>
    </w:rPr>
  </w:style>
  <w:style w:type="character" w:customStyle="1" w:styleId="Bodytextgreybold">
    <w:name w:val="Body text_grey bold"/>
    <w:basedOn w:val="DefaultParagraphFont"/>
    <w:uiPriority w:val="1"/>
    <w:qFormat/>
    <w:rsid w:val="006815E4"/>
    <w:rPr>
      <w:rFonts w:eastAsia="SimHei"/>
      <w:b/>
      <w:i w:val="0"/>
      <w:color w:val="A6A6A6" w:themeColor="background1" w:themeShade="A6"/>
    </w:rPr>
  </w:style>
  <w:style w:type="character" w:customStyle="1" w:styleId="Bodytextgreyunderline">
    <w:name w:val="Body text_grey underline"/>
    <w:basedOn w:val="DefaultParagraphFont"/>
    <w:uiPriority w:val="1"/>
    <w:qFormat/>
    <w:rsid w:val="006815E4"/>
    <w:rPr>
      <w:rFonts w:eastAsia="SimHei"/>
      <w:color w:val="A6A6A6" w:themeColor="background1" w:themeShade="A6"/>
      <w:u w:val="single"/>
    </w:rPr>
  </w:style>
  <w:style w:type="paragraph" w:customStyle="1" w:styleId="WhiteheaderbannerAlignright">
    <w:name w:val="White header banner Align_right"/>
    <w:basedOn w:val="Normal"/>
    <w:next w:val="Normal"/>
    <w:qFormat/>
    <w:rsid w:val="006815E4"/>
    <w:pPr>
      <w:spacing w:after="0" w:line="240" w:lineRule="auto"/>
      <w:jc w:val="right"/>
    </w:pPr>
    <w:rPr>
      <w:rFonts w:ascii="Arial Bold" w:hAnsi="Arial Bold"/>
      <w:b/>
      <w:color w:val="FFFFFF" w:themeColor="background1"/>
      <w:sz w:val="28"/>
    </w:rPr>
  </w:style>
  <w:style w:type="character" w:styleId="FollowedHyperlink">
    <w:name w:val="FollowedHyperlink"/>
    <w:basedOn w:val="DefaultParagraphFont"/>
    <w:uiPriority w:val="99"/>
    <w:semiHidden/>
    <w:unhideWhenUsed/>
    <w:rsid w:val="00DC426B"/>
    <w:rPr>
      <w:color w:val="800080" w:themeColor="followedHyperlink"/>
      <w:u w:val="single"/>
    </w:rPr>
  </w:style>
  <w:style w:type="paragraph" w:customStyle="1" w:styleId="Bodytext10pt0spaceatleast12">
    <w:name w:val="Body text 10pt 0 space at least 12"/>
    <w:basedOn w:val="Bodytext95pt3spaceatleast12"/>
    <w:rsid w:val="00155EA0"/>
    <w:pPr>
      <w:spacing w:after="0"/>
    </w:pPr>
    <w:rPr>
      <w:sz w:val="20"/>
    </w:rPr>
  </w:style>
  <w:style w:type="paragraph" w:customStyle="1" w:styleId="Bodytextbulletlast">
    <w:name w:val="Bodytext bullet last"/>
    <w:basedOn w:val="Bodytextbullet"/>
    <w:qFormat/>
    <w:rsid w:val="008A1BCA"/>
    <w:pPr>
      <w:spacing w:after="0"/>
    </w:pPr>
  </w:style>
  <w:style w:type="character" w:customStyle="1" w:styleId="Bodytextbolditalic">
    <w:name w:val="Body text_bold italic"/>
    <w:uiPriority w:val="1"/>
    <w:rsid w:val="006815E4"/>
    <w:rPr>
      <w:rFonts w:eastAsia="SimHei"/>
      <w:b/>
      <w:i/>
    </w:rPr>
  </w:style>
  <w:style w:type="character" w:customStyle="1" w:styleId="Bodytexthyperlinkgreen">
    <w:name w:val="Body text_hyperlink green"/>
    <w:uiPriority w:val="1"/>
    <w:rsid w:val="006815E4"/>
    <w:rPr>
      <w:rFonts w:eastAsia="SimHei"/>
      <w:color w:val="00B050"/>
    </w:rPr>
  </w:style>
  <w:style w:type="character" w:customStyle="1" w:styleId="Bodytextitalic">
    <w:name w:val="Body text_italic"/>
    <w:uiPriority w:val="1"/>
    <w:rsid w:val="003279D9"/>
    <w:rPr>
      <w:rFonts w:eastAsia="SimHei"/>
      <w:b w:val="0"/>
      <w:i/>
    </w:rPr>
  </w:style>
  <w:style w:type="character" w:customStyle="1" w:styleId="Bodytextunderline">
    <w:name w:val="Body text_underline"/>
    <w:uiPriority w:val="1"/>
    <w:qFormat/>
    <w:rsid w:val="006815E4"/>
    <w:rPr>
      <w:rFonts w:eastAsia="SimHei"/>
      <w:u w:val="single"/>
    </w:rPr>
  </w:style>
  <w:style w:type="character" w:customStyle="1" w:styleId="Redbodytextitalic">
    <w:name w:val="Red body text_italic"/>
    <w:basedOn w:val="DefaultParagraphFont"/>
    <w:uiPriority w:val="1"/>
    <w:rsid w:val="006815E4"/>
    <w:rPr>
      <w:rFonts w:eastAsia="SimHei"/>
      <w:b w:val="0"/>
      <w:i/>
      <w:color w:val="FF0000"/>
      <w:szCs w:val="21"/>
    </w:rPr>
  </w:style>
  <w:style w:type="paragraph" w:styleId="Header">
    <w:name w:val="header"/>
    <w:basedOn w:val="Normal"/>
    <w:link w:val="HeaderChar"/>
    <w:uiPriority w:val="99"/>
    <w:unhideWhenUsed/>
    <w:rsid w:val="004356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65C"/>
    <w:rPr>
      <w:rFonts w:ascii="Arial" w:hAnsi="Arial"/>
      <w:sz w:val="21"/>
      <w:szCs w:val="22"/>
    </w:rPr>
  </w:style>
  <w:style w:type="paragraph" w:customStyle="1" w:styleId="Bulletindent6space">
    <w:name w:val="Bullet indent 6 space"/>
    <w:basedOn w:val="Bulletindent3spacesingle"/>
    <w:rsid w:val="006663FE"/>
    <w:pPr>
      <w:spacing w:after="120"/>
    </w:pPr>
  </w:style>
  <w:style w:type="character" w:customStyle="1" w:styleId="01SimHei11pt">
    <w:name w:val="01_SimHei 11pt"/>
    <w:uiPriority w:val="1"/>
    <w:qFormat/>
    <w:rsid w:val="00155D43"/>
    <w:rPr>
      <w:rFonts w:ascii="SimHei" w:eastAsia="SimHei"/>
      <w:sz w:val="22"/>
    </w:rPr>
  </w:style>
  <w:style w:type="character" w:customStyle="1" w:styleId="02SimHei11ptGrey">
    <w:name w:val="02_SimHei 11pt Grey"/>
    <w:uiPriority w:val="1"/>
    <w:qFormat/>
    <w:rsid w:val="00155D43"/>
    <w:rPr>
      <w:rFonts w:ascii="SimHei" w:eastAsia="SimHei"/>
      <w:color w:val="A6A6A6" w:themeColor="background1" w:themeShade="A6"/>
      <w:sz w:val="22"/>
    </w:rPr>
  </w:style>
  <w:style w:type="character" w:customStyle="1" w:styleId="Heading2Char">
    <w:name w:val="Heading 2 Char"/>
    <w:basedOn w:val="DefaultParagraphFont"/>
    <w:link w:val="Heading2"/>
    <w:rsid w:val="00EB39C1"/>
    <w:rPr>
      <w:rFonts w:asciiTheme="majorHAnsi" w:eastAsia="SimHei" w:hAnsiTheme="majorHAnsi" w:cstheme="majorBidi"/>
      <w:b/>
      <w:bCs/>
      <w:color w:val="B13A9D" w:themeColor="accent1"/>
      <w:sz w:val="26"/>
      <w:szCs w:val="26"/>
    </w:rPr>
  </w:style>
  <w:style w:type="character" w:customStyle="1" w:styleId="Heading5Char">
    <w:name w:val="Heading 5 Char"/>
    <w:basedOn w:val="DefaultParagraphFont"/>
    <w:link w:val="Heading5"/>
    <w:rsid w:val="006815E4"/>
    <w:rPr>
      <w:rFonts w:asciiTheme="majorHAnsi" w:eastAsia="SimHei" w:hAnsiTheme="majorHAnsi" w:cstheme="majorBidi"/>
      <w:color w:val="581D4E" w:themeColor="accent1" w:themeShade="7F"/>
      <w:sz w:val="21"/>
      <w:szCs w:val="22"/>
    </w:rPr>
  </w:style>
  <w:style w:type="table" w:styleId="TableGrid">
    <w:name w:val="Table Grid"/>
    <w:basedOn w:val="TableNormal"/>
    <w:uiPriority w:val="59"/>
    <w:locked/>
    <w:rsid w:val="00694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82778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932DE4"/>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headerbannerRightalign">
    <w:name w:val="White header banner Right_align"/>
    <w:basedOn w:val="Whiteheaderbanner"/>
    <w:qFormat/>
    <w:rsid w:val="00F9345C"/>
    <w:pPr>
      <w:jc w:val="right"/>
    </w:pPr>
  </w:style>
  <w:style w:type="paragraph" w:customStyle="1" w:styleId="SubheaderBodybold11pt">
    <w:name w:val="Sub header Body bold 11pt"/>
    <w:basedOn w:val="Blackheaderbold105pt"/>
    <w:rsid w:val="00C66054"/>
    <w:rPr>
      <w:sz w:val="22"/>
    </w:rPr>
  </w:style>
  <w:style w:type="paragraph" w:customStyle="1" w:styleId="Bullet3space95ptatleast12">
    <w:name w:val="Bullet 3 space 9.5pt at least 12"/>
    <w:basedOn w:val="Bullet3space10ptsingle"/>
    <w:rsid w:val="00F12B5C"/>
    <w:pPr>
      <w:spacing w:line="240" w:lineRule="atLeast"/>
    </w:pPr>
    <w:rPr>
      <w:sz w:val="19"/>
    </w:rPr>
  </w:style>
  <w:style w:type="paragraph" w:customStyle="1" w:styleId="Bodytext95pt0spacesingle">
    <w:name w:val="Body text 9.5pt 0 space single"/>
    <w:basedOn w:val="Normal"/>
    <w:rsid w:val="002672FB"/>
    <w:pPr>
      <w:spacing w:after="0" w:line="240" w:lineRule="auto"/>
    </w:pPr>
    <w:rPr>
      <w:bCs/>
      <w:sz w:val="19"/>
      <w:szCs w:val="18"/>
    </w:rPr>
  </w:style>
  <w:style w:type="character" w:styleId="CommentReference">
    <w:name w:val="annotation reference"/>
    <w:basedOn w:val="DefaultParagraphFont"/>
    <w:uiPriority w:val="99"/>
    <w:semiHidden/>
    <w:unhideWhenUsed/>
    <w:rsid w:val="00491C4C"/>
    <w:rPr>
      <w:sz w:val="16"/>
      <w:szCs w:val="16"/>
    </w:rPr>
  </w:style>
  <w:style w:type="paragraph" w:styleId="CommentText">
    <w:name w:val="annotation text"/>
    <w:basedOn w:val="Normal"/>
    <w:link w:val="CommentTextChar"/>
    <w:uiPriority w:val="99"/>
    <w:semiHidden/>
    <w:unhideWhenUsed/>
    <w:rsid w:val="00491C4C"/>
    <w:pPr>
      <w:spacing w:line="240" w:lineRule="auto"/>
    </w:pPr>
    <w:rPr>
      <w:sz w:val="20"/>
      <w:szCs w:val="20"/>
    </w:rPr>
  </w:style>
  <w:style w:type="character" w:customStyle="1" w:styleId="CommentTextChar">
    <w:name w:val="Comment Text Char"/>
    <w:basedOn w:val="DefaultParagraphFont"/>
    <w:link w:val="CommentText"/>
    <w:uiPriority w:val="99"/>
    <w:semiHidden/>
    <w:rsid w:val="00491C4C"/>
    <w:rPr>
      <w:rFonts w:ascii="Arial" w:eastAsia="SimHei" w:hAnsi="Arial"/>
    </w:rPr>
  </w:style>
  <w:style w:type="paragraph" w:styleId="CommentSubject">
    <w:name w:val="annotation subject"/>
    <w:basedOn w:val="CommentText"/>
    <w:next w:val="CommentText"/>
    <w:link w:val="CommentSubjectChar"/>
    <w:uiPriority w:val="99"/>
    <w:semiHidden/>
    <w:unhideWhenUsed/>
    <w:rsid w:val="00491C4C"/>
    <w:rPr>
      <w:b/>
      <w:bCs/>
    </w:rPr>
  </w:style>
  <w:style w:type="character" w:customStyle="1" w:styleId="CommentSubjectChar">
    <w:name w:val="Comment Subject Char"/>
    <w:basedOn w:val="CommentTextChar"/>
    <w:link w:val="CommentSubject"/>
    <w:uiPriority w:val="99"/>
    <w:semiHidden/>
    <w:rsid w:val="00491C4C"/>
    <w:rPr>
      <w:rFonts w:ascii="Arial" w:eastAsia="SimHei" w:hAnsi="Arial"/>
      <w:b/>
      <w:bCs/>
    </w:rPr>
  </w:style>
  <w:style w:type="paragraph" w:styleId="Revision">
    <w:name w:val="Revision"/>
    <w:hidden/>
    <w:uiPriority w:val="99"/>
    <w:semiHidden/>
    <w:rsid w:val="00CF2E52"/>
    <w:rPr>
      <w:rFonts w:ascii="Arial" w:eastAsia="SimHei" w:hAnsi="Arial"/>
      <w:sz w:val="21"/>
      <w:szCs w:val="22"/>
    </w:rPr>
  </w:style>
  <w:style w:type="character" w:customStyle="1" w:styleId="Heading3Char">
    <w:name w:val="Heading 3 Char"/>
    <w:basedOn w:val="DefaultParagraphFont"/>
    <w:link w:val="Heading3"/>
    <w:uiPriority w:val="99"/>
    <w:rsid w:val="00155EA0"/>
    <w:rPr>
      <w:rFonts w:asciiTheme="majorHAnsi" w:eastAsiaTheme="majorEastAsia" w:hAnsiTheme="majorHAnsi" w:cstheme="majorBidi"/>
      <w:b/>
      <w:bCs/>
      <w:color w:val="808080" w:themeColor="background1" w:themeShade="80"/>
      <w:sz w:val="22"/>
      <w:szCs w:val="22"/>
    </w:rPr>
  </w:style>
  <w:style w:type="paragraph" w:customStyle="1" w:styleId="NormalArial9ptlastline">
    <w:name w:val="Normal Arial 9pt last line"/>
    <w:basedOn w:val="Normal"/>
    <w:qFormat/>
    <w:rsid w:val="00BD1E53"/>
    <w:pPr>
      <w:spacing w:after="0" w:line="240" w:lineRule="auto"/>
    </w:pPr>
    <w:rPr>
      <w:rFonts w:eastAsiaTheme="minorEastAsia" w:cs="ArialMT"/>
      <w:sz w:val="18"/>
      <w:szCs w:val="18"/>
      <w:lang w:eastAsia="en-US"/>
    </w:rPr>
  </w:style>
  <w:style w:type="character" w:customStyle="1" w:styleId="BodytextBold">
    <w:name w:val="Body text Bold"/>
    <w:uiPriority w:val="1"/>
    <w:qFormat/>
    <w:rsid w:val="00BD1E53"/>
    <w:rPr>
      <w:rFonts w:eastAsia="SimSun" w:cs="Arial"/>
      <w:b/>
      <w:i w:val="0"/>
      <w:color w:val="auto"/>
      <w:szCs w:val="18"/>
    </w:rPr>
  </w:style>
  <w:style w:type="paragraph" w:customStyle="1" w:styleId="Bodytextbullet">
    <w:name w:val="Bodytext bullet"/>
    <w:basedOn w:val="Normal"/>
    <w:qFormat/>
    <w:rsid w:val="008A1BCA"/>
    <w:pPr>
      <w:numPr>
        <w:numId w:val="36"/>
      </w:numPr>
      <w:spacing w:before="60" w:after="60" w:line="240" w:lineRule="auto"/>
      <w:ind w:left="227" w:hanging="227"/>
    </w:pPr>
    <w:rPr>
      <w:rFonts w:eastAsiaTheme="minorEastAsia" w:cs="Arial"/>
      <w:sz w:val="18"/>
      <w:szCs w:val="18"/>
      <w:lang w:eastAsia="en-US"/>
    </w:rPr>
  </w:style>
  <w:style w:type="paragraph" w:customStyle="1" w:styleId="Bodytextbullet2">
    <w:name w:val="Bodytext bullet2"/>
    <w:basedOn w:val="Bodytextbullet"/>
    <w:uiPriority w:val="99"/>
    <w:qFormat/>
    <w:rsid w:val="008A1BCA"/>
    <w:pPr>
      <w:numPr>
        <w:ilvl w:val="1"/>
      </w:numPr>
    </w:pPr>
  </w:style>
  <w:style w:type="table" w:customStyle="1" w:styleId="TableGrid2">
    <w:name w:val="Table Grid2"/>
    <w:basedOn w:val="TableNormal"/>
    <w:next w:val="TableGrid"/>
    <w:uiPriority w:val="59"/>
    <w:rsid w:val="00276AE2"/>
    <w:rPr>
      <w:rFonts w:ascii="Cambria" w:eastAsiaTheme="minorEastAs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0pt0spacesingle">
    <w:name w:val="Body text 10pt 0 space single"/>
    <w:basedOn w:val="Bodytext10pt0spaceatleast12"/>
    <w:rsid w:val="00D26353"/>
    <w:pPr>
      <w:spacing w:line="240" w:lineRule="auto"/>
    </w:pPr>
  </w:style>
  <w:style w:type="paragraph" w:customStyle="1" w:styleId="Bodytext95pt6spaceatleast12">
    <w:name w:val="Body text 9.5pt 6 space at least 12"/>
    <w:basedOn w:val="Bodytext95pt3spaceatleast12"/>
    <w:rsid w:val="00840869"/>
    <w:pPr>
      <w:spacing w:after="120"/>
    </w:pPr>
  </w:style>
  <w:style w:type="paragraph" w:customStyle="1" w:styleId="Bodytext95pt0spaceatleast12">
    <w:name w:val="Body text 9.5pt 0 space at least 12"/>
    <w:basedOn w:val="Bodytext95pt3spaceatleast12"/>
    <w:rsid w:val="005E203D"/>
    <w:pPr>
      <w:spacing w:after="0"/>
    </w:pPr>
  </w:style>
  <w:style w:type="paragraph" w:customStyle="1" w:styleId="FooterDoE">
    <w:name w:val="FooterDoE"/>
    <w:basedOn w:val="Footer"/>
    <w:link w:val="FooterDoEChar"/>
    <w:qFormat/>
    <w:rsid w:val="00037500"/>
    <w:pPr>
      <w:tabs>
        <w:tab w:val="center" w:pos="4513"/>
        <w:tab w:val="right" w:pos="9026"/>
      </w:tabs>
      <w:jc w:val="center"/>
    </w:pPr>
    <w:rPr>
      <w:rFonts w:cs="Arial"/>
      <w:sz w:val="16"/>
      <w:szCs w:val="16"/>
    </w:rPr>
  </w:style>
  <w:style w:type="character" w:customStyle="1" w:styleId="FooterDoEChar">
    <w:name w:val="FooterDoE Char"/>
    <w:basedOn w:val="FooterChar"/>
    <w:link w:val="FooterDoE"/>
    <w:rsid w:val="00037500"/>
    <w:rPr>
      <w:rFonts w:ascii="Arial" w:eastAsia="SimHei"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033632">
      <w:bodyDiv w:val="1"/>
      <w:marLeft w:val="0"/>
      <w:marRight w:val="0"/>
      <w:marTop w:val="0"/>
      <w:marBottom w:val="0"/>
      <w:divBdr>
        <w:top w:val="none" w:sz="0" w:space="0" w:color="auto"/>
        <w:left w:val="none" w:sz="0" w:space="0" w:color="auto"/>
        <w:bottom w:val="none" w:sz="0" w:space="0" w:color="auto"/>
        <w:right w:val="none" w:sz="0" w:space="0" w:color="auto"/>
      </w:divBdr>
    </w:div>
    <w:div w:id="596250413">
      <w:bodyDiv w:val="1"/>
      <w:marLeft w:val="0"/>
      <w:marRight w:val="0"/>
      <w:marTop w:val="0"/>
      <w:marBottom w:val="0"/>
      <w:divBdr>
        <w:top w:val="none" w:sz="0" w:space="0" w:color="auto"/>
        <w:left w:val="none" w:sz="0" w:space="0" w:color="auto"/>
        <w:bottom w:val="none" w:sz="0" w:space="0" w:color="auto"/>
        <w:right w:val="none" w:sz="0" w:space="0" w:color="auto"/>
      </w:divBdr>
    </w:div>
    <w:div w:id="1144346722">
      <w:bodyDiv w:val="1"/>
      <w:marLeft w:val="0"/>
      <w:marRight w:val="0"/>
      <w:marTop w:val="0"/>
      <w:marBottom w:val="0"/>
      <w:divBdr>
        <w:top w:val="none" w:sz="0" w:space="0" w:color="auto"/>
        <w:left w:val="none" w:sz="0" w:space="0" w:color="auto"/>
        <w:bottom w:val="none" w:sz="0" w:space="0" w:color="auto"/>
        <w:right w:val="none" w:sz="0" w:space="0" w:color="auto"/>
      </w:divBdr>
    </w:div>
    <w:div w:id="1452742722">
      <w:bodyDiv w:val="1"/>
      <w:marLeft w:val="0"/>
      <w:marRight w:val="0"/>
      <w:marTop w:val="0"/>
      <w:marBottom w:val="0"/>
      <w:divBdr>
        <w:top w:val="none" w:sz="0" w:space="0" w:color="auto"/>
        <w:left w:val="none" w:sz="0" w:space="0" w:color="auto"/>
        <w:bottom w:val="none" w:sz="0" w:space="0" w:color="auto"/>
        <w:right w:val="none" w:sz="0" w:space="0" w:color="auto"/>
      </w:divBdr>
    </w:div>
    <w:div w:id="187965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ben1\Desktop\DTP%20ITL_Yxx-xxBand_Ux_TO_template_Assessment.dotx" TargetMode="External"/></Relationships>
</file>

<file path=word/theme/theme1.xml><?xml version="1.0" encoding="utf-8"?>
<a:theme xmlns:a="http://schemas.openxmlformats.org/drawingml/2006/main" name="Languages Theme">
  <a:themeElements>
    <a:clrScheme name="Languages Theme">
      <a:dk1>
        <a:sysClr val="windowText" lastClr="000000"/>
      </a:dk1>
      <a:lt1>
        <a:sysClr val="window" lastClr="FFFFFF"/>
      </a:lt1>
      <a:dk2>
        <a:srgbClr val="EDD4E8"/>
      </a:dk2>
      <a:lt2>
        <a:srgbClr val="FBEEF5"/>
      </a:lt2>
      <a:accent1>
        <a:srgbClr val="B13A9D"/>
      </a:accent1>
      <a:accent2>
        <a:srgbClr val="4F81BD"/>
      </a:accent2>
      <a:accent3>
        <a:srgbClr val="C0504D"/>
      </a:accent3>
      <a:accent4>
        <a:srgbClr val="9BBB59"/>
      </a:accent4>
      <a:accent5>
        <a:srgbClr val="4BACC6"/>
      </a:accent5>
      <a:accent6>
        <a:srgbClr val="F79646"/>
      </a:accent6>
      <a:hlink>
        <a:srgbClr val="0000FF"/>
      </a:hlink>
      <a:folHlink>
        <a:srgbClr val="800080"/>
      </a:folHlink>
    </a:clrScheme>
    <a:fontScheme name="ILM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EED86-0538-462C-B9AE-F45F6C240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DTP ITL_Yxx-xxBand_Ux_TO_template_Assessment.dotx</Template>
  <TotalTime>162</TotalTime>
  <Pages>5</Pages>
  <Words>1955</Words>
  <Characters>11149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BIDDLE, Katrina</cp:lastModifiedBy>
  <cp:revision>46</cp:revision>
  <cp:lastPrinted>2019-08-07T22:09:00Z</cp:lastPrinted>
  <dcterms:created xsi:type="dcterms:W3CDTF">2019-08-07T02:04:00Z</dcterms:created>
  <dcterms:modified xsi:type="dcterms:W3CDTF">2020-06-23T22:30:00Z</dcterms:modified>
</cp:coreProperties>
</file>