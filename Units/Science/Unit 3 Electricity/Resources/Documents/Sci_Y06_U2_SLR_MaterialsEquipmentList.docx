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DCF56F" w14:textId="77777777" w:rsidR="00D872D5" w:rsidRDefault="0003659A" w:rsidP="0003659A">
      <w:pPr>
        <w:pStyle w:val="Learningarea"/>
        <w:pBdr>
          <w:top w:val="single" w:sz="4" w:space="1" w:color="94C634"/>
        </w:pBdr>
      </w:pPr>
      <w:r>
        <w:t>Science</w:t>
      </w:r>
    </w:p>
    <w:tbl>
      <w:tblPr>
        <w:tblW w:w="10254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9"/>
        <w:gridCol w:w="2004"/>
        <w:gridCol w:w="5168"/>
        <w:gridCol w:w="502"/>
        <w:gridCol w:w="850"/>
        <w:gridCol w:w="188"/>
        <w:gridCol w:w="662"/>
        <w:gridCol w:w="851"/>
      </w:tblGrid>
      <w:tr w:rsidR="00D872D5" w:rsidRPr="00026540" w14:paraId="0E4D09B8" w14:textId="77777777" w:rsidTr="00D1200C">
        <w:tc>
          <w:tcPr>
            <w:tcW w:w="7201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14:paraId="77C067CE" w14:textId="77777777" w:rsidR="0003659A" w:rsidRDefault="0003659A" w:rsidP="0003659A">
            <w:pPr>
              <w:pStyle w:val="Headerbanner"/>
            </w:pPr>
            <w:r>
              <w:t>Materials and e</w:t>
            </w:r>
            <w:r w:rsidR="00D872D5">
              <w:t>quipment list</w:t>
            </w:r>
          </w:p>
          <w:p w14:paraId="2B5B4ACA" w14:textId="77777777" w:rsidR="00D872D5" w:rsidRPr="00311AFF" w:rsidRDefault="000930C3" w:rsidP="0003659A">
            <w:pPr>
              <w:pStyle w:val="Headerbanner"/>
            </w:pPr>
            <w:r>
              <w:t>Energy and electricity</w:t>
            </w:r>
          </w:p>
        </w:tc>
        <w:tc>
          <w:tcPr>
            <w:tcW w:w="15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14:paraId="6850F216" w14:textId="77777777" w:rsidR="00D872D5" w:rsidRPr="00311AFF" w:rsidRDefault="00D872D5" w:rsidP="000930C3">
            <w:pPr>
              <w:pStyle w:val="Headerbanner"/>
              <w:jc w:val="right"/>
            </w:pPr>
            <w:r w:rsidRPr="00B54F07">
              <w:t>Year</w:t>
            </w:r>
            <w:r>
              <w:t xml:space="preserve"> </w:t>
            </w:r>
            <w:r w:rsidR="000930C3">
              <w:t>6</w:t>
            </w:r>
          </w:p>
        </w:tc>
        <w:tc>
          <w:tcPr>
            <w:tcW w:w="151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14:paraId="04641382" w14:textId="77777777" w:rsidR="00D872D5" w:rsidRPr="00311AFF" w:rsidRDefault="00D872D5" w:rsidP="000930C3">
            <w:pPr>
              <w:pStyle w:val="Headerbanner"/>
              <w:jc w:val="right"/>
            </w:pPr>
            <w:r w:rsidRPr="00B54F07">
              <w:t xml:space="preserve">Unit </w:t>
            </w:r>
            <w:r w:rsidR="000930C3">
              <w:t>2</w:t>
            </w:r>
          </w:p>
        </w:tc>
      </w:tr>
      <w:tr w:rsidR="00D1200C" w:rsidRPr="00A76664" w14:paraId="1CF7D79D" w14:textId="77777777" w:rsidTr="00C44D58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25"/>
          <w:tblHeader/>
        </w:trPr>
        <w:tc>
          <w:tcPr>
            <w:tcW w:w="2004" w:type="dxa"/>
            <w:tcBorders>
              <w:top w:val="single" w:sz="4" w:space="0" w:color="02935E"/>
              <w:left w:val="nil"/>
              <w:bottom w:val="nil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7A80C1" w14:textId="77777777" w:rsidR="0003659A" w:rsidRDefault="0003659A" w:rsidP="008047B8">
            <w:pPr>
              <w:pStyle w:val="Head2"/>
            </w:pPr>
          </w:p>
        </w:tc>
        <w:tc>
          <w:tcPr>
            <w:tcW w:w="5670" w:type="dxa"/>
            <w:gridSpan w:val="2"/>
            <w:tcBorders>
              <w:top w:val="single" w:sz="4" w:space="0" w:color="02935E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AA4CB2" w14:textId="77777777" w:rsidR="0003659A" w:rsidRDefault="0003659A" w:rsidP="008047B8">
            <w:pPr>
              <w:pStyle w:val="Head2"/>
            </w:pPr>
          </w:p>
        </w:tc>
        <w:tc>
          <w:tcPr>
            <w:tcW w:w="2551" w:type="dxa"/>
            <w:gridSpan w:val="4"/>
            <w:tcBorders>
              <w:top w:val="single" w:sz="4" w:space="0" w:color="439BB3"/>
              <w:left w:val="single" w:sz="18" w:space="0" w:color="FFFFFF" w:themeColor="background1"/>
              <w:bottom w:val="single" w:sz="4" w:space="0" w:color="A6A6A6" w:themeColor="background1" w:themeShade="A6"/>
              <w:right w:val="nil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A4D27AD" w14:textId="77777777" w:rsidR="0003659A" w:rsidRDefault="0003659A" w:rsidP="008047B8">
            <w:pPr>
              <w:pStyle w:val="Head2"/>
              <w:jc w:val="center"/>
            </w:pPr>
            <w:r>
              <w:t>Quantity</w:t>
            </w:r>
          </w:p>
        </w:tc>
      </w:tr>
      <w:tr w:rsidR="00D1200C" w:rsidRPr="00A76664" w14:paraId="663626C6" w14:textId="77777777" w:rsidTr="00C44D58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25"/>
          <w:tblHeader/>
        </w:trPr>
        <w:tc>
          <w:tcPr>
            <w:tcW w:w="2004" w:type="dxa"/>
            <w:tcBorders>
              <w:top w:val="nil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B176B9D" w14:textId="77777777" w:rsidR="0003659A" w:rsidRPr="00A76664" w:rsidRDefault="0003659A" w:rsidP="008047B8">
            <w:pPr>
              <w:pStyle w:val="Head2"/>
            </w:pPr>
            <w:r>
              <w:t>Lesson</w:t>
            </w:r>
          </w:p>
        </w:tc>
        <w:tc>
          <w:tcPr>
            <w:tcW w:w="5670" w:type="dxa"/>
            <w:gridSpan w:val="2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C884E1B" w14:textId="77777777" w:rsidR="0003659A" w:rsidRPr="00A76664" w:rsidRDefault="0003659A" w:rsidP="008047B8">
            <w:pPr>
              <w:pStyle w:val="Head2"/>
            </w:pPr>
            <w:r>
              <w:t>Requirements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296D8E" w14:textId="77777777" w:rsidR="0003659A" w:rsidRPr="00A76664" w:rsidRDefault="0003659A" w:rsidP="008047B8">
            <w:pPr>
              <w:pStyle w:val="Head2"/>
              <w:jc w:val="center"/>
            </w:pPr>
            <w:r>
              <w:t>C</w:t>
            </w: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5C8AEC" w14:textId="77777777" w:rsidR="0003659A" w:rsidRPr="00A76664" w:rsidRDefault="0003659A" w:rsidP="008047B8">
            <w:pPr>
              <w:pStyle w:val="Head2"/>
              <w:jc w:val="center"/>
            </w:pPr>
            <w:r>
              <w:t>G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EDF4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D4A4B43" w14:textId="77777777" w:rsidR="0003659A" w:rsidRPr="00A76664" w:rsidRDefault="0003659A" w:rsidP="008047B8">
            <w:pPr>
              <w:pStyle w:val="Head2"/>
              <w:jc w:val="center"/>
            </w:pPr>
            <w:r>
              <w:t>S</w:t>
            </w:r>
          </w:p>
        </w:tc>
      </w:tr>
      <w:tr w:rsidR="000930C3" w:rsidRPr="00CE7A43" w14:paraId="267BDF27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 w:val="restart"/>
            <w:tcBorders>
              <w:top w:val="single" w:sz="18" w:space="0" w:color="FFFFFF" w:themeColor="background1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67A672D" w14:textId="77777777" w:rsidR="000930C3" w:rsidRPr="000930C3" w:rsidRDefault="000673D2" w:rsidP="007B74AB">
            <w:pPr>
              <w:pStyle w:val="BodyText1"/>
            </w:pPr>
            <w:r w:rsidRPr="000673D2">
              <w:rPr>
                <w:rFonts w:cs="Arial"/>
                <w:b/>
                <w:szCs w:val="16"/>
              </w:rPr>
              <w:t>2</w:t>
            </w:r>
            <w:r>
              <w:rPr>
                <w:rFonts w:cs="Arial"/>
                <w:szCs w:val="16"/>
              </w:rPr>
              <w:t xml:space="preserve"> </w:t>
            </w:r>
            <w:r w:rsidR="000930C3" w:rsidRPr="000930C3">
              <w:rPr>
                <w:rFonts w:cs="Arial"/>
                <w:szCs w:val="16"/>
              </w:rPr>
              <w:t>Electrical circuits — Investigating simple circuits</w:t>
            </w:r>
          </w:p>
        </w:tc>
        <w:tc>
          <w:tcPr>
            <w:tcW w:w="567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0D4FCBE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sz w:val="21"/>
              </w:rPr>
              <w:t>battery (1.5V)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5F0E53B" w14:textId="77777777" w:rsidR="000930C3" w:rsidRPr="00A76664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596EAF6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69C0DA19" w14:textId="77777777" w:rsidR="000930C3" w:rsidRPr="00A76664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52949333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92CAE7C" w14:textId="77777777" w:rsidR="000930C3" w:rsidRDefault="000930C3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22ECAA6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buzzer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8212909" w14:textId="77777777" w:rsidR="000930C3" w:rsidRPr="00E975DF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4B2FF2DE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9851C1F" w14:textId="77777777" w:rsidR="000930C3" w:rsidRPr="00E975DF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45036C96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8DFDF60" w14:textId="77777777" w:rsidR="000930C3" w:rsidRDefault="000930C3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F89232B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double battery holder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B16F26D" w14:textId="77777777" w:rsidR="000930C3" w:rsidRPr="00E975DF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7A5F1636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CE414EC" w14:textId="77777777" w:rsidR="000930C3" w:rsidRPr="00E975DF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702CE301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F69A1F1" w14:textId="77777777" w:rsidR="000930C3" w:rsidRDefault="000930C3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276602A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copper wire with alligator clips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253D4EC" w14:textId="77777777" w:rsidR="000930C3" w:rsidRPr="00E975DF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351C14EA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15B21D0" w14:textId="77777777" w:rsidR="000930C3" w:rsidRPr="00E975DF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75E61EBC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50D9148" w14:textId="77777777" w:rsidR="000930C3" w:rsidRDefault="000930C3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48B2AA1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9EF5A87" w14:textId="77777777" w:rsidR="000930C3" w:rsidRPr="00E975DF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E70A039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1BF6082" w14:textId="77777777" w:rsidR="000930C3" w:rsidRPr="00E975DF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6EA62CA8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8360564" w14:textId="77777777" w:rsidR="000930C3" w:rsidRDefault="000930C3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B7980CD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 socket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F4F3082" w14:textId="77777777" w:rsidR="000930C3" w:rsidRPr="00E975DF" w:rsidRDefault="000930C3" w:rsidP="007B74AB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C04C4C5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DFD6F5E" w14:textId="77777777" w:rsidR="000930C3" w:rsidRPr="00E975DF" w:rsidRDefault="000930C3" w:rsidP="007B74AB">
            <w:pPr>
              <w:pStyle w:val="BodyText1"/>
              <w:jc w:val="center"/>
            </w:pPr>
          </w:p>
        </w:tc>
      </w:tr>
      <w:tr w:rsidR="000930C3" w:rsidRPr="00CE7A43" w14:paraId="3712C521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80C1C1E" w14:textId="77777777" w:rsidR="000930C3" w:rsidRPr="00EC4F4F" w:rsidRDefault="000673D2" w:rsidP="00544481">
            <w:pPr>
              <w:pStyle w:val="BodyText1"/>
            </w:pPr>
            <w:r w:rsidRPr="000673D2">
              <w:rPr>
                <w:rFonts w:cs="Arial"/>
                <w:b/>
                <w:szCs w:val="16"/>
              </w:rPr>
              <w:t>3</w:t>
            </w:r>
            <w:r>
              <w:rPr>
                <w:rFonts w:cs="Arial"/>
                <w:szCs w:val="16"/>
              </w:rPr>
              <w:t xml:space="preserve"> </w:t>
            </w:r>
            <w:r w:rsidR="000930C3" w:rsidRPr="00CD4EDF">
              <w:rPr>
                <w:rFonts w:cs="Arial"/>
                <w:szCs w:val="16"/>
              </w:rPr>
              <w:t>Electrical circuits — Exploring circuits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39FAB1B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sz w:val="21"/>
              </w:rPr>
              <w:t>battery (1.5V)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F73D632" w14:textId="77777777" w:rsidR="000930C3" w:rsidRPr="00A76664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39ECF629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2AC4CFF" w14:textId="77777777" w:rsidR="000930C3" w:rsidRPr="00A76664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39D5F2FA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6214B71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65820B1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buzzer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DEAFCB2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5AECFCB3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0A7362B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01000864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FD7351D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E1D80A3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double battery holder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CDCC4A8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2C7139E6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EC6F05E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22A48687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94E8751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4AA27F6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copper wire with alligator clips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ECBDF36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E3EE21A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D74BDDD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46F0B76E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2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CC9A836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F46D7CF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BD2293E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288511E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40CB7B8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074F74DF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BB9C989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17546B0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 socket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B25B770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0FB13F1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B38A645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207C54E4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E4338C0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3E4D7E5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aluminium foil (5 cm x 1 cm strip)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D3B443C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25B575AF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D7083C8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27A78511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CD1825F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C8364A7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thick card — corrugated (4 cm x 8 cm)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7B95B53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CF12DFB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B7DE42D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6F530F1E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0A8943F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E4C2222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brass split pin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C645C0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166E9099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AADF9C0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7FD3C715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077DFF7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1D8007C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metal paperclip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6979B9F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139DEEF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42A24D5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5868FED3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A8975D0" w14:textId="77777777" w:rsidR="000930C3" w:rsidRPr="00EC4F4F" w:rsidRDefault="000673D2" w:rsidP="00544481">
            <w:pPr>
              <w:pStyle w:val="BodyText1"/>
            </w:pPr>
            <w:r w:rsidRPr="000673D2">
              <w:rPr>
                <w:rFonts w:cs="Arial"/>
                <w:b/>
                <w:szCs w:val="16"/>
              </w:rPr>
              <w:t>4</w:t>
            </w:r>
            <w:r>
              <w:rPr>
                <w:rFonts w:cs="Arial"/>
                <w:szCs w:val="16"/>
              </w:rPr>
              <w:t xml:space="preserve"> </w:t>
            </w:r>
            <w:r w:rsidR="000930C3" w:rsidRPr="00CD4EDF">
              <w:rPr>
                <w:rFonts w:cs="Arial"/>
                <w:szCs w:val="16"/>
              </w:rPr>
              <w:t>Electrical circuits — Investigating conductors and insulators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679947E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sz w:val="21"/>
              </w:rPr>
              <w:t>battery (1.5V)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14256DB" w14:textId="77777777" w:rsidR="000930C3" w:rsidRPr="00A76664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90AC20F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CC3A39F" w14:textId="77777777" w:rsidR="000930C3" w:rsidRPr="00A76664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4A2F3158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F04CC5A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6208186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buzzer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815A994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2175992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4D428D5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3D1FD942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F84DF21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770A683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double battery holder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7B0F244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1A4AEC27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475258A7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66324E7C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DE839C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86BA7DA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copper wire with alligator clips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13282B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1AF8C886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5317A6B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40012306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2F9CF4D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4929829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6E438E7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2C67F83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BAA5164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5A1C44EC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6A971C7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D7E958B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 socket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C3BBC73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4AB98881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4AB6991A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651C5FCB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8D00B5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160D39C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aluminium foil (5 cm x 1 cm strip)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AA2AF75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4E3206A7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036104D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6A1E3809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C93D879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EE458C0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brass split pin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2D7978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2099C185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45A1C563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1E3F542F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4589FA4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6F11F68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thick card — corrugated (4 cm x 8 cm)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B4EC7E7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3857AAC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63F8789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2C2F0155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E8D5880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F892701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metal paperclip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BAA189F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77F5BA2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BEB47D2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532A372A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252DCA4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FE75359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ten-cent coin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8755A05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590B3FBE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F993245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79B05F39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59325A5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917E72F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balloon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50CD16A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47CA931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4179D36A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0079EB05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E42061D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5F182D7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copper wire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D355921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62A93DD3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1B5A4A4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  <w:tr w:rsidR="000930C3" w:rsidRPr="00CE7A43" w14:paraId="10DD7C69" w14:textId="77777777" w:rsidTr="000673D2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wBefore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039BE36" w14:textId="77777777" w:rsidR="000930C3" w:rsidRDefault="000930C3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242FB95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cork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EBA3986" w14:textId="77777777" w:rsidR="000930C3" w:rsidRPr="00E975DF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493DC4F0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61B8FD62" w14:textId="77777777" w:rsidR="000930C3" w:rsidRPr="00E975DF" w:rsidRDefault="000930C3" w:rsidP="00544481">
            <w:pPr>
              <w:pStyle w:val="BodyText1"/>
              <w:jc w:val="center"/>
            </w:pPr>
          </w:p>
        </w:tc>
      </w:tr>
    </w:tbl>
    <w:p w14:paraId="1BFA7986" w14:textId="77777777" w:rsidR="000673D2" w:rsidRDefault="000673D2"/>
    <w:tbl>
      <w:tblPr>
        <w:tblW w:w="10254" w:type="dxa"/>
        <w:tblBorders>
          <w:top w:val="single" w:sz="4" w:space="0" w:color="439BB3"/>
          <w:left w:val="single" w:sz="4" w:space="0" w:color="439BB3"/>
          <w:bottom w:val="single" w:sz="4" w:space="0" w:color="439BB3"/>
          <w:right w:val="single" w:sz="4" w:space="0" w:color="439BB3"/>
          <w:insideH w:val="single" w:sz="4" w:space="0" w:color="439BB3"/>
          <w:insideV w:val="single" w:sz="4" w:space="0" w:color="439BB3"/>
        </w:tblBorders>
        <w:tblLayout w:type="fixed"/>
        <w:tblLook w:val="04A0" w:firstRow="1" w:lastRow="0" w:firstColumn="1" w:lastColumn="0" w:noHBand="0" w:noVBand="1"/>
      </w:tblPr>
      <w:tblGrid>
        <w:gridCol w:w="28"/>
        <w:gridCol w:w="1981"/>
        <w:gridCol w:w="22"/>
        <w:gridCol w:w="5662"/>
        <w:gridCol w:w="6"/>
        <w:gridCol w:w="850"/>
        <w:gridCol w:w="852"/>
        <w:gridCol w:w="853"/>
      </w:tblGrid>
      <w:tr w:rsidR="00C219EB" w:rsidRPr="00A76664" w14:paraId="647A1E61" w14:textId="77777777" w:rsidTr="00C219EB">
        <w:trPr>
          <w:trHeight w:val="25"/>
          <w:tblHeader/>
        </w:trPr>
        <w:tc>
          <w:tcPr>
            <w:tcW w:w="2011" w:type="dxa"/>
            <w:gridSpan w:val="2"/>
            <w:tcBorders>
              <w:top w:val="nil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566BDA" w14:textId="77777777" w:rsidR="00C219EB" w:rsidRPr="00A76664" w:rsidRDefault="00C219EB" w:rsidP="005D7EB9">
            <w:pPr>
              <w:pStyle w:val="Head2"/>
            </w:pPr>
            <w:r>
              <w:lastRenderedPageBreak/>
              <w:t>Lesson</w:t>
            </w:r>
          </w:p>
        </w:tc>
        <w:tc>
          <w:tcPr>
            <w:tcW w:w="5686" w:type="dxa"/>
            <w:gridSpan w:val="2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74307C" w14:textId="77777777" w:rsidR="00C219EB" w:rsidRPr="00A76664" w:rsidRDefault="00C219EB" w:rsidP="005D7EB9">
            <w:pPr>
              <w:pStyle w:val="Head2"/>
            </w:pPr>
            <w:r>
              <w:t>Requirements</w:t>
            </w:r>
          </w:p>
        </w:tc>
        <w:tc>
          <w:tcPr>
            <w:tcW w:w="852" w:type="dxa"/>
            <w:gridSpan w:val="2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74E36B" w14:textId="77777777" w:rsidR="00C219EB" w:rsidRPr="00A76664" w:rsidRDefault="00C219EB" w:rsidP="005D7EB9">
            <w:pPr>
              <w:pStyle w:val="Head2"/>
              <w:jc w:val="center"/>
            </w:pPr>
            <w:r>
              <w:t>C</w:t>
            </w:r>
          </w:p>
        </w:tc>
        <w:tc>
          <w:tcPr>
            <w:tcW w:w="852" w:type="dxa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A453658" w14:textId="77777777" w:rsidR="00C219EB" w:rsidRPr="00A76664" w:rsidRDefault="00C219EB" w:rsidP="005D7EB9">
            <w:pPr>
              <w:pStyle w:val="Head2"/>
              <w:jc w:val="center"/>
            </w:pPr>
            <w:r>
              <w:t>G</w:t>
            </w:r>
          </w:p>
        </w:tc>
        <w:tc>
          <w:tcPr>
            <w:tcW w:w="853" w:type="dxa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42A9D5" w14:textId="77777777" w:rsidR="00C219EB" w:rsidRPr="00A76664" w:rsidRDefault="00C219EB" w:rsidP="005D7EB9">
            <w:pPr>
              <w:pStyle w:val="Head2"/>
              <w:jc w:val="center"/>
            </w:pPr>
            <w:r>
              <w:t>S</w:t>
            </w:r>
          </w:p>
        </w:tc>
      </w:tr>
      <w:tr w:rsidR="000673D2" w:rsidRPr="00CE7A43" w14:paraId="69CF0EF2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314D80D" w14:textId="77777777" w:rsidR="000673D2" w:rsidRDefault="000673D2" w:rsidP="000673D2">
            <w:pPr>
              <w:pStyle w:val="BodyText1"/>
            </w:pPr>
            <w:bookmarkStart w:id="0" w:name="_GoBack"/>
            <w:bookmarkEnd w:id="0"/>
            <w:r w:rsidRPr="000673D2">
              <w:rPr>
                <w:rFonts w:cs="Arial"/>
                <w:b/>
                <w:szCs w:val="16"/>
              </w:rPr>
              <w:t>4</w:t>
            </w:r>
            <w:r>
              <w:rPr>
                <w:rFonts w:cs="Arial"/>
                <w:szCs w:val="16"/>
              </w:rPr>
              <w:t xml:space="preserve"> </w:t>
            </w:r>
            <w:proofErr w:type="spellStart"/>
            <w:r>
              <w:rPr>
                <w:rFonts w:cs="Arial"/>
                <w:szCs w:val="16"/>
              </w:rPr>
              <w:t>cont</w:t>
            </w:r>
            <w:proofErr w:type="spellEnd"/>
            <w:r>
              <w:rPr>
                <w:rFonts w:cs="Arial"/>
                <w:szCs w:val="16"/>
              </w:rPr>
              <w:t>…</w:t>
            </w: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1B16AC7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 xml:space="preserve">cottonwool 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E5A181B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315B860C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1F325AB8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37E0A270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77D4C68" w14:textId="77777777" w:rsidR="000673D2" w:rsidRPr="00EC4F4F" w:rsidRDefault="000673D2" w:rsidP="000673D2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CE8FA3D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eraser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D4C271" w14:textId="77777777" w:rsidR="000673D2" w:rsidRPr="00A76664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7D341914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2B2FEAA" w14:textId="77777777" w:rsidR="000673D2" w:rsidRPr="00A76664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6E28BE32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FC484FE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12EEA19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graphite inside an HB pencil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FD7BB84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241894E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73D1A5A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6BFE6BF4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C156A4B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C9B88E6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iron nail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5DFCE9A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7605A4C3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18EBD3B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13C38C46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A806295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A52BA2E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plastic ruler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2BD5E8F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15E18AB7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08933E23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42BFBE6D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FE91ED0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D4FF30B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sponge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F2BD2E6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0F469C99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22F2414C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66ED8C14" w14:textId="77777777" w:rsidTr="00C219EB">
        <w:trPr>
          <w:gridBefore w:val="1"/>
          <w:wBefore w:w="29" w:type="dxa"/>
          <w:trHeight w:val="3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0F92FD1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2AC4510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steel wool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5E22C03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70BF4794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7529FD76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673D2" w:rsidRPr="00CE7A43" w14:paraId="67A41616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223D0FA" w14:textId="77777777" w:rsidR="000673D2" w:rsidRDefault="000673D2" w:rsidP="00544481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314EE5E" w14:textId="77777777" w:rsidR="000673D2" w:rsidRPr="000930C3" w:rsidRDefault="000673D2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wooden stick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5098D67" w14:textId="77777777" w:rsidR="000673D2" w:rsidRPr="00E975DF" w:rsidRDefault="000673D2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  <w:vAlign w:val="center"/>
          </w:tcPr>
          <w:p w14:paraId="5A8268A1" w14:textId="77777777" w:rsidR="000673D2" w:rsidRPr="000930C3" w:rsidRDefault="000673D2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57F4DBE0" w14:textId="77777777" w:rsidR="000673D2" w:rsidRPr="00E975DF" w:rsidRDefault="000673D2" w:rsidP="00544481">
            <w:pPr>
              <w:pStyle w:val="BodyText1"/>
              <w:jc w:val="center"/>
            </w:pPr>
          </w:p>
        </w:tc>
      </w:tr>
      <w:tr w:rsidR="000930C3" w:rsidRPr="00CE7A43" w14:paraId="32DD6113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CF0318C" w14:textId="77777777" w:rsidR="000930C3" w:rsidRDefault="000673D2" w:rsidP="00544481">
            <w:pPr>
              <w:pStyle w:val="BodyText1"/>
            </w:pPr>
            <w:r w:rsidRPr="000673D2">
              <w:rPr>
                <w:rFonts w:cs="Arial"/>
                <w:b/>
                <w:szCs w:val="16"/>
              </w:rPr>
              <w:t>13-16</w:t>
            </w:r>
            <w:r>
              <w:rPr>
                <w:rFonts w:cs="Arial"/>
                <w:szCs w:val="16"/>
              </w:rPr>
              <w:t xml:space="preserve"> </w:t>
            </w:r>
            <w:r w:rsidR="000930C3" w:rsidRPr="00CD4EDF">
              <w:rPr>
                <w:rFonts w:cs="Arial"/>
                <w:szCs w:val="16"/>
              </w:rPr>
              <w:t>Assessment — Assessing student learning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5A97C62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sz w:val="21"/>
              </w:rPr>
              <w:t>battery (1.5V)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215A21B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62F8ABDD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78E6371E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</w:tr>
      <w:tr w:rsidR="000930C3" w:rsidRPr="00CE7A43" w14:paraId="717EA41A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E1F462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46955AE" w14:textId="77777777" w:rsidR="000930C3" w:rsidRPr="000930C3" w:rsidRDefault="000930C3" w:rsidP="003708BD">
            <w:pPr>
              <w:pStyle w:val="Bodytexttable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buzzer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808B446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60F8C6E2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42F2A3B1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055A9CCD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26A5B61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5405B4C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double battery holder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0FB6240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6F523D0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356BD86D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06353743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3E17BA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920F756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copper wire with alligator clips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BD83FF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717DA91F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7CCE0225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</w:tr>
      <w:tr w:rsidR="000930C3" w:rsidRPr="00CE7A43" w14:paraId="332C0A9C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295B585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461814B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BA9C2C9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2AA256C3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30E7441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1FCC837C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B9FDDDC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F0F1CEE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light bulb socket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1D5D8C4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3E985E3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30C20F2A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5E9BC39C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DCF059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DFD3C51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wire (5 cm)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6FFD78B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1FFC9EB4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39612380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1851308C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8AC16E9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CF796F4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wire (10 cm)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166CBDB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3FA779C2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16F6E23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2</w:t>
            </w:r>
          </w:p>
        </w:tc>
      </w:tr>
      <w:tr w:rsidR="000930C3" w:rsidRPr="00CE7A43" w14:paraId="11FA82DF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DC03928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25DAC9D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coloured insulating tape (roll)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EB3F141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083B2BE0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610EDB28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  <w:tr w:rsidR="000930C3" w:rsidRPr="00CE7A43" w14:paraId="3C5EC936" w14:textId="77777777" w:rsidTr="00C219EB">
        <w:trPr>
          <w:gridBefore w:val="1"/>
          <w:wBefore w:w="29" w:type="dxa"/>
          <w:trHeight w:val="20"/>
        </w:trPr>
        <w:tc>
          <w:tcPr>
            <w:tcW w:w="2004" w:type="dxa"/>
            <w:gridSpan w:val="2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27B69B8" w14:textId="77777777" w:rsidR="000930C3" w:rsidRPr="00CD4EDF" w:rsidRDefault="000930C3" w:rsidP="00544481">
            <w:pPr>
              <w:pStyle w:val="BodyText1"/>
              <w:rPr>
                <w:rFonts w:cs="Arial"/>
                <w:szCs w:val="16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393A756" w14:textId="77777777" w:rsidR="000930C3" w:rsidRPr="000930C3" w:rsidRDefault="000930C3" w:rsidP="003708BD">
            <w:pPr>
              <w:pStyle w:val="Bodytexttable"/>
              <w:rPr>
                <w:sz w:val="21"/>
              </w:rPr>
            </w:pPr>
            <w:r w:rsidRPr="000930C3">
              <w:rPr>
                <w:sz w:val="21"/>
              </w:rPr>
              <w:t>pencil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28772DF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14:paraId="114EACAE" w14:textId="77777777" w:rsidR="000930C3" w:rsidRPr="000930C3" w:rsidRDefault="000930C3" w:rsidP="00544481">
            <w:pPr>
              <w:pStyle w:val="BodyText1"/>
              <w:jc w:val="center"/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1243569F" w14:textId="77777777" w:rsidR="000930C3" w:rsidRPr="000930C3" w:rsidRDefault="000930C3" w:rsidP="003708BD">
            <w:pPr>
              <w:pStyle w:val="Bodytexttable"/>
              <w:jc w:val="center"/>
              <w:rPr>
                <w:rFonts w:cs="Arial"/>
                <w:sz w:val="21"/>
                <w:szCs w:val="16"/>
              </w:rPr>
            </w:pPr>
            <w:r w:rsidRPr="000930C3">
              <w:rPr>
                <w:rFonts w:cs="Arial"/>
                <w:sz w:val="21"/>
                <w:szCs w:val="16"/>
              </w:rPr>
              <w:t>1</w:t>
            </w:r>
          </w:p>
        </w:tc>
      </w:tr>
    </w:tbl>
    <w:p w14:paraId="1B59DFFB" w14:textId="77777777" w:rsidR="00147C36" w:rsidRPr="00CE7A43" w:rsidRDefault="006D32E4" w:rsidP="008047B8">
      <w:pPr>
        <w:pStyle w:val="BodyText1"/>
      </w:pPr>
    </w:p>
    <w:sectPr w:rsidR="00147C36" w:rsidRPr="00CE7A43" w:rsidSect="00D872D5">
      <w:footerReference w:type="default" r:id="rId8"/>
      <w:pgSz w:w="11906" w:h="16838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13F29" w14:textId="77777777" w:rsidR="006D32E4" w:rsidRDefault="006D32E4" w:rsidP="009336AD">
      <w:pPr>
        <w:spacing w:after="0" w:line="240" w:lineRule="auto"/>
      </w:pPr>
      <w:r>
        <w:separator/>
      </w:r>
    </w:p>
  </w:endnote>
  <w:endnote w:type="continuationSeparator" w:id="0">
    <w:p w14:paraId="5ABE97CA" w14:textId="77777777" w:rsidR="006D32E4" w:rsidRDefault="006D32E4" w:rsidP="0093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BEDAE"/>
      <w:tblLook w:val="04A0" w:firstRow="1" w:lastRow="0" w:firstColumn="1" w:lastColumn="0" w:noHBand="0" w:noVBand="1"/>
    </w:tblPr>
    <w:tblGrid>
      <w:gridCol w:w="3244"/>
    </w:tblGrid>
    <w:tr w:rsidR="000673D2" w:rsidRPr="00EE2E20" w14:paraId="5DE5D655" w14:textId="77777777" w:rsidTr="005D7EB9">
      <w:tc>
        <w:tcPr>
          <w:tcW w:w="3244" w:type="dxa"/>
          <w:shd w:val="clear" w:color="auto" w:fill="DBEDAE"/>
          <w:tcMar>
            <w:top w:w="28" w:type="dxa"/>
            <w:left w:w="57" w:type="dxa"/>
            <w:bottom w:w="28" w:type="dxa"/>
            <w:right w:w="28" w:type="dxa"/>
          </w:tcMar>
        </w:tcPr>
        <w:p w14:paraId="38B048CE" w14:textId="77777777" w:rsidR="000673D2" w:rsidRPr="00EE2E20" w:rsidRDefault="000673D2" w:rsidP="005D7EB9">
          <w:pPr>
            <w:pStyle w:val="Footer"/>
            <w:tabs>
              <w:tab w:val="clear" w:pos="4513"/>
              <w:tab w:val="left" w:pos="993"/>
              <w:tab w:val="left" w:pos="2127"/>
            </w:tabs>
            <w:spacing w:after="0" w:line="276" w:lineRule="auto"/>
            <w:rPr>
              <w:rFonts w:eastAsia="Cambria" w:cs="Arial"/>
              <w:color w:val="808080"/>
              <w:sz w:val="14"/>
              <w:lang w:eastAsia="en-US"/>
            </w:rPr>
          </w:pPr>
          <w:r w:rsidRPr="00EE2E20">
            <w:rPr>
              <w:rFonts w:eastAsia="Cambria" w:cs="Arial"/>
              <w:color w:val="808080"/>
              <w:sz w:val="14"/>
              <w:lang w:eastAsia="en-US"/>
            </w:rPr>
            <w:t>C</w:t>
          </w:r>
          <w:r>
            <w:rPr>
              <w:rFonts w:eastAsia="Cambria" w:cs="Arial"/>
              <w:color w:val="808080"/>
              <w:sz w:val="14"/>
              <w:lang w:eastAsia="en-US"/>
            </w:rPr>
            <w:t xml:space="preserve"> = per class</w:t>
          </w:r>
          <w:r>
            <w:rPr>
              <w:rFonts w:eastAsia="Cambria" w:cs="Arial"/>
              <w:color w:val="808080"/>
              <w:sz w:val="14"/>
              <w:lang w:eastAsia="en-US"/>
            </w:rPr>
            <w:tab/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>G = per group</w:t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ab/>
            <w:t>S = per student</w:t>
          </w:r>
        </w:p>
      </w:tc>
    </w:tr>
  </w:tbl>
  <w:p w14:paraId="555C705E" w14:textId="77777777" w:rsidR="000673D2" w:rsidRDefault="000673D2" w:rsidP="000673D2">
    <w:pPr>
      <w:pStyle w:val="Footer"/>
      <w:spacing w:after="40" w:line="240" w:lineRule="auto"/>
      <w:rPr>
        <w:sz w:val="14"/>
        <w:szCs w:val="14"/>
      </w:rPr>
    </w:pPr>
    <w:r w:rsidRPr="004056B7">
      <w:rPr>
        <w:noProof/>
        <w:sz w:val="14"/>
        <w:szCs w:val="14"/>
        <w:lang w:val="en-US"/>
      </w:rPr>
      <w:drawing>
        <wp:anchor distT="0" distB="0" distL="114300" distR="114300" simplePos="0" relativeHeight="251659264" behindDoc="1" locked="0" layoutInCell="1" allowOverlap="0" wp14:anchorId="5A83F3D3" wp14:editId="132DC736">
          <wp:simplePos x="0" y="0"/>
          <wp:positionH relativeFrom="column">
            <wp:align>right</wp:align>
          </wp:positionH>
          <wp:positionV relativeFrom="paragraph">
            <wp:posOffset>15875</wp:posOffset>
          </wp:positionV>
          <wp:extent cx="1587600" cy="27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056B7">
      <w:rPr>
        <w:noProof/>
        <w:sz w:val="14"/>
        <w:szCs w:val="14"/>
        <w:lang w:val="en-US"/>
      </w:rPr>
      <w:drawing>
        <wp:anchor distT="0" distB="0" distL="114300" distR="114300" simplePos="0" relativeHeight="251660288" behindDoc="0" locked="0" layoutInCell="1" allowOverlap="0" wp14:anchorId="5E402920" wp14:editId="5E76878A">
          <wp:simplePos x="0" y="0"/>
          <wp:positionH relativeFrom="column">
            <wp:align>center</wp:align>
          </wp:positionH>
          <wp:positionV relativeFrom="paragraph">
            <wp:posOffset>14605</wp:posOffset>
          </wp:positionV>
          <wp:extent cx="2052000" cy="248400"/>
          <wp:effectExtent l="0" t="0" r="5715" b="0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56B7">
      <w:rPr>
        <w:noProof/>
        <w:sz w:val="14"/>
        <w:szCs w:val="14"/>
        <w:lang w:val="en-US"/>
      </w:rPr>
      <w:drawing>
        <wp:inline distT="0" distB="0" distL="0" distR="0" wp14:anchorId="043AADF3" wp14:editId="5A2FFD92">
          <wp:extent cx="424150" cy="184018"/>
          <wp:effectExtent l="0" t="0" r="8255" b="0"/>
          <wp:docPr id="38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4F98CB" w14:textId="77777777" w:rsidR="000673D2" w:rsidRPr="000B15F3" w:rsidRDefault="000673D2" w:rsidP="000673D2">
    <w:pPr>
      <w:spacing w:after="0" w:line="240" w:lineRule="auto"/>
      <w:rPr>
        <w:noProof/>
        <w:color w:val="808080" w:themeColor="background1" w:themeShade="80"/>
        <w:sz w:val="14"/>
        <w:lang w:val="en-US" w:eastAsia="en-US"/>
      </w:rPr>
    </w:pP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PAGE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C219EB">
      <w:rPr>
        <w:noProof/>
        <w:color w:val="808080" w:themeColor="background1" w:themeShade="80"/>
        <w:sz w:val="14"/>
        <w:szCs w:val="14"/>
      </w:rPr>
      <w:t>1</w:t>
    </w:r>
    <w:r w:rsidRPr="000B15F3">
      <w:rPr>
        <w:color w:val="808080" w:themeColor="background1" w:themeShade="80"/>
        <w:sz w:val="14"/>
        <w:szCs w:val="14"/>
      </w:rPr>
      <w:fldChar w:fldCharType="end"/>
    </w:r>
    <w:r w:rsidRPr="000B15F3">
      <w:rPr>
        <w:color w:val="808080" w:themeColor="background1" w:themeShade="80"/>
        <w:sz w:val="14"/>
        <w:szCs w:val="14"/>
      </w:rPr>
      <w:t xml:space="preserve"> of </w:t>
    </w: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NUMPAGES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C219EB">
      <w:rPr>
        <w:noProof/>
        <w:color w:val="808080" w:themeColor="background1" w:themeShade="80"/>
        <w:sz w:val="14"/>
        <w:szCs w:val="14"/>
      </w:rPr>
      <w:t>2</w:t>
    </w:r>
    <w:r w:rsidRPr="000B15F3">
      <w:rPr>
        <w:noProof/>
        <w:color w:val="808080" w:themeColor="background1" w:themeShade="80"/>
        <w:sz w:val="14"/>
        <w:szCs w:val="14"/>
      </w:rPr>
      <w:fldChar w:fldCharType="end"/>
    </w:r>
  </w:p>
  <w:p w14:paraId="46A58AFF" w14:textId="77777777" w:rsidR="009336AD" w:rsidRPr="000673D2" w:rsidRDefault="000673D2" w:rsidP="000673D2">
    <w:pPr>
      <w:pStyle w:val="Footer"/>
      <w:spacing w:after="0" w:line="240" w:lineRule="auto"/>
      <w:rPr>
        <w:rFonts w:ascii="Calibri" w:hAnsi="Calibri"/>
        <w:color w:val="808080" w:themeColor="background1" w:themeShade="80"/>
        <w:sz w:val="14"/>
        <w:szCs w:val="14"/>
      </w:rPr>
    </w:pPr>
    <w:r>
      <w:rPr>
        <w:color w:val="808080" w:themeColor="background1" w:themeShade="80"/>
        <w:sz w:val="14"/>
        <w:szCs w:val="14"/>
      </w:rPr>
      <w:t>Sci_Y06</w:t>
    </w:r>
    <w:r w:rsidRPr="000B15F3">
      <w:rPr>
        <w:color w:val="808080" w:themeColor="background1" w:themeShade="80"/>
        <w:sz w:val="14"/>
        <w:szCs w:val="14"/>
      </w:rPr>
      <w:t>_U</w:t>
    </w:r>
    <w:r>
      <w:rPr>
        <w:color w:val="808080" w:themeColor="background1" w:themeShade="80"/>
        <w:sz w:val="14"/>
        <w:szCs w:val="14"/>
      </w:rPr>
      <w:t>2</w:t>
    </w:r>
    <w:r w:rsidRPr="000B15F3">
      <w:rPr>
        <w:color w:val="808080" w:themeColor="background1" w:themeShade="80"/>
        <w:sz w:val="14"/>
        <w:szCs w:val="14"/>
      </w:rPr>
      <w:t>_SLR_MaterialsEquipmentList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E8D28F" w14:textId="77777777" w:rsidR="006D32E4" w:rsidRDefault="006D32E4" w:rsidP="009336AD">
      <w:pPr>
        <w:spacing w:after="0" w:line="240" w:lineRule="auto"/>
      </w:pPr>
      <w:r>
        <w:separator/>
      </w:r>
    </w:p>
  </w:footnote>
  <w:footnote w:type="continuationSeparator" w:id="0">
    <w:p w14:paraId="286284B8" w14:textId="77777777" w:rsidR="006D32E4" w:rsidRDefault="006D32E4" w:rsidP="0093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0C3"/>
    <w:rsid w:val="0003659A"/>
    <w:rsid w:val="000662EF"/>
    <w:rsid w:val="000673D2"/>
    <w:rsid w:val="0008541D"/>
    <w:rsid w:val="000930C3"/>
    <w:rsid w:val="00104D4A"/>
    <w:rsid w:val="00176F85"/>
    <w:rsid w:val="001A7887"/>
    <w:rsid w:val="00241D0F"/>
    <w:rsid w:val="002C645B"/>
    <w:rsid w:val="002D4977"/>
    <w:rsid w:val="003C3095"/>
    <w:rsid w:val="004056B7"/>
    <w:rsid w:val="0041204F"/>
    <w:rsid w:val="00496386"/>
    <w:rsid w:val="004A4712"/>
    <w:rsid w:val="004E5037"/>
    <w:rsid w:val="00514B68"/>
    <w:rsid w:val="005864EB"/>
    <w:rsid w:val="005E4A05"/>
    <w:rsid w:val="006740D3"/>
    <w:rsid w:val="00675CB0"/>
    <w:rsid w:val="00695934"/>
    <w:rsid w:val="006B2E3B"/>
    <w:rsid w:val="006D32E4"/>
    <w:rsid w:val="006D44F0"/>
    <w:rsid w:val="006F115F"/>
    <w:rsid w:val="00736974"/>
    <w:rsid w:val="00770E7E"/>
    <w:rsid w:val="00794BC4"/>
    <w:rsid w:val="007B74AB"/>
    <w:rsid w:val="008047B8"/>
    <w:rsid w:val="00827583"/>
    <w:rsid w:val="008D71C4"/>
    <w:rsid w:val="008E2E14"/>
    <w:rsid w:val="009336AD"/>
    <w:rsid w:val="009D039A"/>
    <w:rsid w:val="00A21748"/>
    <w:rsid w:val="00A40956"/>
    <w:rsid w:val="00A702D6"/>
    <w:rsid w:val="00A76664"/>
    <w:rsid w:val="00B43769"/>
    <w:rsid w:val="00BB3B30"/>
    <w:rsid w:val="00BF54C3"/>
    <w:rsid w:val="00C219EB"/>
    <w:rsid w:val="00C23436"/>
    <w:rsid w:val="00C26B54"/>
    <w:rsid w:val="00C44D58"/>
    <w:rsid w:val="00C64DE0"/>
    <w:rsid w:val="00CA2FDD"/>
    <w:rsid w:val="00CE7A43"/>
    <w:rsid w:val="00CF1892"/>
    <w:rsid w:val="00D1200C"/>
    <w:rsid w:val="00D316F4"/>
    <w:rsid w:val="00D75D4C"/>
    <w:rsid w:val="00D872D5"/>
    <w:rsid w:val="00EC4F4F"/>
    <w:rsid w:val="00FB6976"/>
    <w:rsid w:val="00FC3461"/>
    <w:rsid w:val="00FE2141"/>
    <w:rsid w:val="00FE4269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B06B7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D872D5"/>
    <w:pPr>
      <w:spacing w:after="200" w:line="280" w:lineRule="atLeast"/>
    </w:pPr>
    <w:rPr>
      <w:rFonts w:ascii="Arial" w:hAnsi="Arial"/>
      <w:sz w:val="21"/>
      <w:szCs w:val="22"/>
    </w:rPr>
  </w:style>
  <w:style w:type="paragraph" w:styleId="Heading1">
    <w:name w:val="heading 1"/>
    <w:link w:val="Heading1Char"/>
    <w:qFormat/>
    <w:rsid w:val="00241D0F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6A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6AD"/>
    <w:rPr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E7A43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E7A43"/>
    <w:rPr>
      <w:rFonts w:ascii="Arial" w:hAnsi="Arial"/>
      <w:color w:val="FFFFFF"/>
      <w:sz w:val="48"/>
      <w:szCs w:val="24"/>
      <w:shd w:val="clear" w:color="auto" w:fill="3288FF"/>
    </w:rPr>
  </w:style>
  <w:style w:type="character" w:customStyle="1" w:styleId="Heading1Char">
    <w:name w:val="Heading 1 Char"/>
    <w:basedOn w:val="DefaultParagraphFont"/>
    <w:link w:val="Heading1"/>
    <w:rsid w:val="00241D0F"/>
    <w:rPr>
      <w:rFonts w:ascii="Arial" w:hAnsi="Arial" w:cs="Arial"/>
      <w:b/>
      <w:sz w:val="32"/>
      <w:szCs w:val="32"/>
    </w:rPr>
  </w:style>
  <w:style w:type="paragraph" w:customStyle="1" w:styleId="Bodytext0pt">
    <w:name w:val="Body text 0pt"/>
    <w:uiPriority w:val="99"/>
    <w:rsid w:val="00241D0F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241D0F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odyText1">
    <w:name w:val="Body Text1"/>
    <w:link w:val="BodytextChar"/>
    <w:uiPriority w:val="99"/>
    <w:rsid w:val="00D872D5"/>
    <w:pPr>
      <w:spacing w:line="280" w:lineRule="atLeast"/>
    </w:pPr>
    <w:rPr>
      <w:rFonts w:ascii="Arial" w:hAnsi="Arial"/>
      <w:sz w:val="21"/>
      <w:szCs w:val="21"/>
      <w:lang w:eastAsia="en-US"/>
    </w:rPr>
  </w:style>
  <w:style w:type="character" w:customStyle="1" w:styleId="BodytextChar">
    <w:name w:val="Body text Char"/>
    <w:link w:val="BodyText1"/>
    <w:uiPriority w:val="99"/>
    <w:locked/>
    <w:rsid w:val="00D872D5"/>
    <w:rPr>
      <w:rFonts w:ascii="Arial" w:hAnsi="Arial"/>
      <w:sz w:val="21"/>
      <w:szCs w:val="21"/>
      <w:lang w:eastAsia="en-US"/>
    </w:rPr>
  </w:style>
  <w:style w:type="paragraph" w:customStyle="1" w:styleId="Bullet12pt">
    <w:name w:val="Bullet 12pt"/>
    <w:basedOn w:val="Normal"/>
    <w:uiPriority w:val="99"/>
    <w:rsid w:val="00241D0F"/>
    <w:pPr>
      <w:numPr>
        <w:numId w:val="2"/>
      </w:numPr>
      <w:spacing w:after="240" w:line="300" w:lineRule="atLeast"/>
      <w:ind w:left="284" w:hanging="284"/>
    </w:pPr>
  </w:style>
  <w:style w:type="paragraph" w:customStyle="1" w:styleId="Bodytext12pt">
    <w:name w:val="Body text 12pt"/>
    <w:link w:val="Bodytext12ptChar"/>
    <w:uiPriority w:val="99"/>
    <w:rsid w:val="00241D0F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241D0F"/>
    <w:rPr>
      <w:rFonts w:ascii="Arial" w:hAnsi="Arial"/>
      <w:sz w:val="22"/>
      <w:szCs w:val="24"/>
    </w:rPr>
  </w:style>
  <w:style w:type="paragraph" w:customStyle="1" w:styleId="Bulletindent6pt">
    <w:name w:val="Bullet indent 6pt"/>
    <w:basedOn w:val="Normal"/>
    <w:uiPriority w:val="99"/>
    <w:rsid w:val="00241D0F"/>
    <w:pPr>
      <w:numPr>
        <w:numId w:val="3"/>
      </w:numPr>
      <w:spacing w:after="120" w:line="300" w:lineRule="atLeast"/>
      <w:ind w:left="568" w:hanging="284"/>
    </w:pPr>
    <w:rPr>
      <w:rFonts w:cs="Arial"/>
    </w:rPr>
  </w:style>
  <w:style w:type="paragraph" w:customStyle="1" w:styleId="Head2">
    <w:name w:val="Head 2"/>
    <w:qFormat/>
    <w:rsid w:val="008047B8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Head3">
    <w:name w:val="Head 3"/>
    <w:qFormat/>
    <w:rsid w:val="00241D0F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Bulletindent12pt">
    <w:name w:val="Bullet indent 12pt"/>
    <w:basedOn w:val="Bulletindent6pt"/>
    <w:qFormat/>
    <w:rsid w:val="00241D0F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241D0F"/>
    <w:pPr>
      <w:spacing w:after="0"/>
    </w:pPr>
  </w:style>
  <w:style w:type="paragraph" w:customStyle="1" w:styleId="Bulletindent0pt">
    <w:name w:val="Bullet indent 0pt"/>
    <w:basedOn w:val="Bulletindent6pt"/>
    <w:qFormat/>
    <w:rsid w:val="00241D0F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1C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C4"/>
    <w:rPr>
      <w:rFonts w:ascii="Lucida Grande" w:hAnsi="Lucida Grande" w:cs="Lucida Grande"/>
      <w:sz w:val="18"/>
      <w:szCs w:val="18"/>
    </w:rPr>
  </w:style>
  <w:style w:type="paragraph" w:customStyle="1" w:styleId="Blackheaderbanner">
    <w:name w:val="Black header banner"/>
    <w:basedOn w:val="Normal"/>
    <w:rsid w:val="00D872D5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Headerbanner">
    <w:name w:val="Header banner"/>
    <w:basedOn w:val="Normal"/>
    <w:next w:val="Normal"/>
    <w:rsid w:val="000673D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Learningarea">
    <w:name w:val="Learning area"/>
    <w:basedOn w:val="Normal"/>
    <w:rsid w:val="00D872D5"/>
    <w:pPr>
      <w:pBdr>
        <w:top w:val="single" w:sz="4" w:space="1" w:color="DB3F30"/>
      </w:pBdr>
      <w:spacing w:after="60" w:line="240" w:lineRule="auto"/>
      <w:jc w:val="right"/>
    </w:pPr>
    <w:rPr>
      <w:rFonts w:eastAsia="Arial Unicode MS" w:cs="Arial"/>
      <w:color w:val="808080" w:themeColor="background1" w:themeShade="80"/>
      <w:sz w:val="32"/>
      <w:szCs w:val="32"/>
      <w:lang w:eastAsia="en-AU"/>
    </w:rPr>
  </w:style>
  <w:style w:type="table" w:styleId="TableGrid">
    <w:name w:val="Table Grid"/>
    <w:basedOn w:val="TableNormal"/>
    <w:uiPriority w:val="59"/>
    <w:rsid w:val="006740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table">
    <w:name w:val="Body text table"/>
    <w:link w:val="BodytexttableChar"/>
    <w:uiPriority w:val="99"/>
    <w:rsid w:val="000930C3"/>
    <w:rPr>
      <w:rFonts w:ascii="Arial" w:hAnsi="Arial"/>
      <w:sz w:val="16"/>
      <w:szCs w:val="21"/>
      <w:lang w:eastAsia="en-US"/>
    </w:rPr>
  </w:style>
  <w:style w:type="character" w:customStyle="1" w:styleId="BodytexttableChar">
    <w:name w:val="Body text table Char"/>
    <w:link w:val="Bodytexttable"/>
    <w:uiPriority w:val="99"/>
    <w:locked/>
    <w:rsid w:val="000930C3"/>
    <w:rPr>
      <w:rFonts w:ascii="Arial" w:hAnsi="Arial"/>
      <w:sz w:val="16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G:\8047_C2C\_MASTER_TEMPLATES\Science\Equipment%20list%20template\Sci_Yxx_Ux_SLR_MaterialsEquipmentList.dotx" TargetMode="External"/></Relationships>
</file>

<file path=word/theme/theme1.xml><?xml version="1.0" encoding="utf-8"?>
<a:theme xmlns:a="http://schemas.openxmlformats.org/drawingml/2006/main" name="C2C_template_Helen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931B5F-5361-A945-A069-DC8EDDC49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G:\8047_C2C\_MASTER_TEMPLATES\Science\Equipment list template\Sci_Yxx_Ux_SLR_MaterialsEquipmentList.dotx</Template>
  <TotalTime>19</TotalTime>
  <Pages>2</Pages>
  <Words>221</Words>
  <Characters>1260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1479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Helene Carroll</cp:lastModifiedBy>
  <cp:revision>3</cp:revision>
  <dcterms:created xsi:type="dcterms:W3CDTF">2017-02-07T04:53:00Z</dcterms:created>
  <dcterms:modified xsi:type="dcterms:W3CDTF">2017-02-21T01:52:00Z</dcterms:modified>
</cp:coreProperties>
</file>