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59FD" w:rsidRPr="00347837" w:rsidRDefault="009F50B8" w:rsidP="00347837">
      <w:pPr>
        <w:spacing w:after="240"/>
        <w:rPr>
          <w:b/>
          <w:sz w:val="32"/>
        </w:rPr>
      </w:pPr>
      <w:r w:rsidRPr="00347837">
        <w:rPr>
          <w:b/>
          <w:sz w:val="32"/>
        </w:rPr>
        <w:t>Conductors and insulators</w:t>
      </w:r>
      <w:r w:rsidR="000206C8" w:rsidRPr="00347837">
        <w:rPr>
          <w:b/>
          <w:sz w:val="32"/>
        </w:rPr>
        <w:t>: Teacher background information</w:t>
      </w:r>
    </w:p>
    <w:p w:rsidR="009F50B8" w:rsidRPr="007870AD" w:rsidRDefault="00915690" w:rsidP="00347837">
      <w:pPr>
        <w:spacing w:before="120" w:after="120" w:line="320" w:lineRule="atLeast"/>
        <w:rPr>
          <w:b/>
        </w:rPr>
      </w:pPr>
      <w:r w:rsidRPr="007870AD">
        <w:rPr>
          <w:b/>
        </w:rPr>
        <w:t>What is a conductor?</w:t>
      </w:r>
    </w:p>
    <w:p w:rsidR="000C63F7" w:rsidRPr="007870AD" w:rsidRDefault="00087F11" w:rsidP="00347837">
      <w:pPr>
        <w:spacing w:before="120" w:after="120" w:line="320" w:lineRule="atLeast"/>
      </w:pPr>
      <w:r w:rsidRPr="007870AD">
        <w:rPr>
          <w:b/>
        </w:rPr>
        <w:t>Conductors</w:t>
      </w:r>
      <w:r w:rsidRPr="007870AD">
        <w:t xml:space="preserve"> are materials that allow electricity</w:t>
      </w:r>
      <w:r w:rsidR="0048730D">
        <w:t xml:space="preserve"> and energy</w:t>
      </w:r>
      <w:r w:rsidRPr="007870AD">
        <w:t xml:space="preserve"> to flow easily. All </w:t>
      </w:r>
      <w:r w:rsidRPr="007870AD">
        <w:rPr>
          <w:b/>
        </w:rPr>
        <w:t xml:space="preserve">metals </w:t>
      </w:r>
      <w:r w:rsidRPr="007870AD">
        <w:t>conduct electricity</w:t>
      </w:r>
      <w:r w:rsidR="0048730D">
        <w:t xml:space="preserve"> and electrical energy</w:t>
      </w:r>
      <w:r w:rsidRPr="007870AD">
        <w:t xml:space="preserve"> although some conduct better than others</w:t>
      </w:r>
      <w:r w:rsidR="007870AD" w:rsidRPr="007870AD">
        <w:t>, e.g.</w:t>
      </w:r>
      <w:r w:rsidRPr="007870AD">
        <w:t xml:space="preserve"> copper is a much better conductor than </w:t>
      </w:r>
      <w:r w:rsidR="000C63F7" w:rsidRPr="007870AD">
        <w:t>stainless steel</w:t>
      </w:r>
      <w:r w:rsidRPr="007870AD">
        <w:t>.</w:t>
      </w:r>
      <w:r w:rsidR="000C63F7" w:rsidRPr="007870AD">
        <w:t xml:space="preserve"> This i</w:t>
      </w:r>
      <w:r w:rsidR="00FB224E" w:rsidRPr="007870AD">
        <w:t>s why copper is commonly used in</w:t>
      </w:r>
      <w:r w:rsidR="000C63F7" w:rsidRPr="007870AD">
        <w:t xml:space="preserve"> electrical wire.</w:t>
      </w:r>
    </w:p>
    <w:p w:rsidR="00F800E6" w:rsidRPr="007870AD" w:rsidRDefault="00F800E6" w:rsidP="00347837">
      <w:pPr>
        <w:spacing w:before="120" w:after="120" w:line="320" w:lineRule="atLeast"/>
      </w:pPr>
      <w:r w:rsidRPr="007870AD">
        <w:t xml:space="preserve">A </w:t>
      </w:r>
      <w:r w:rsidRPr="007870AD">
        <w:rPr>
          <w:b/>
        </w:rPr>
        <w:t xml:space="preserve">non-metal </w:t>
      </w:r>
      <w:r w:rsidRPr="007870AD">
        <w:t xml:space="preserve">material that also conducts electricity </w:t>
      </w:r>
      <w:r w:rsidR="0048730D">
        <w:t xml:space="preserve">and electrical energy </w:t>
      </w:r>
      <w:r w:rsidRPr="007870AD">
        <w:t>is graphite (as found in pencils).</w:t>
      </w:r>
    </w:p>
    <w:p w:rsidR="00915690" w:rsidRPr="007870AD" w:rsidRDefault="00FB224E" w:rsidP="00347837">
      <w:pPr>
        <w:spacing w:before="120" w:after="120" w:line="320" w:lineRule="atLeast"/>
      </w:pPr>
      <w:r w:rsidRPr="007870AD">
        <w:t>Some liquids like salty water can also conduct electricity</w:t>
      </w:r>
      <w:r w:rsidR="0048730D">
        <w:t xml:space="preserve"> and electrical energy</w:t>
      </w:r>
      <w:r w:rsidRPr="007870AD">
        <w:t xml:space="preserve">. This is why it is not safe to have electrical appliances near water, </w:t>
      </w:r>
      <w:r w:rsidR="00C0229D" w:rsidRPr="007870AD">
        <w:t xml:space="preserve">e.g. </w:t>
      </w:r>
      <w:r w:rsidRPr="007870AD">
        <w:t>a hairdryer near bathwater.</w:t>
      </w:r>
    </w:p>
    <w:p w:rsidR="00915690" w:rsidRPr="007870AD" w:rsidRDefault="00915690" w:rsidP="00347837">
      <w:pPr>
        <w:spacing w:before="120" w:after="120" w:line="320" w:lineRule="atLeast"/>
        <w:rPr>
          <w:b/>
        </w:rPr>
      </w:pPr>
      <w:r w:rsidRPr="007870AD">
        <w:rPr>
          <w:b/>
        </w:rPr>
        <w:t>What is an insulator?</w:t>
      </w:r>
    </w:p>
    <w:p w:rsidR="00C0229D" w:rsidRPr="007870AD" w:rsidRDefault="00C0229D" w:rsidP="00347837">
      <w:pPr>
        <w:spacing w:before="120" w:after="120" w:line="320" w:lineRule="atLeast"/>
      </w:pPr>
      <w:r w:rsidRPr="007870AD">
        <w:rPr>
          <w:b/>
        </w:rPr>
        <w:t xml:space="preserve">Insulators </w:t>
      </w:r>
      <w:r w:rsidRPr="007870AD">
        <w:t>are</w:t>
      </w:r>
      <w:r w:rsidR="00F800E6" w:rsidRPr="007870AD">
        <w:t xml:space="preserve"> materials that greatly </w:t>
      </w:r>
      <w:r w:rsidR="0048730D">
        <w:t>slow down</w:t>
      </w:r>
      <w:r w:rsidR="00F800E6" w:rsidRPr="007870AD">
        <w:t xml:space="preserve"> the flow of electricity</w:t>
      </w:r>
      <w:r w:rsidR="0048730D">
        <w:t xml:space="preserve"> and energy</w:t>
      </w:r>
      <w:r w:rsidR="00F800E6" w:rsidRPr="007870AD">
        <w:t>.</w:t>
      </w:r>
      <w:r w:rsidR="007870AD" w:rsidRPr="007870AD">
        <w:t xml:space="preserve"> </w:t>
      </w:r>
      <w:r w:rsidR="0048730D">
        <w:t xml:space="preserve">Under particular circumstances, some insulators may become conductive if enough electricity or electrical energy is transferred to them. </w:t>
      </w:r>
      <w:r w:rsidR="007870AD" w:rsidRPr="007870AD">
        <w:t>At Y</w:t>
      </w:r>
      <w:r w:rsidR="00F800E6" w:rsidRPr="007870AD">
        <w:t xml:space="preserve">ear 6 level, it is sufficient for students to </w:t>
      </w:r>
      <w:r w:rsidR="0048730D">
        <w:t>consider</w:t>
      </w:r>
      <w:r w:rsidR="00F800E6" w:rsidRPr="007870AD">
        <w:t xml:space="preserve"> insulators </w:t>
      </w:r>
      <w:r w:rsidR="0048730D">
        <w:t>as materials that prevent electrical and energy flow.</w:t>
      </w:r>
    </w:p>
    <w:p w:rsidR="00915690" w:rsidRPr="007870AD" w:rsidRDefault="0035737B" w:rsidP="00347837">
      <w:pPr>
        <w:spacing w:before="120" w:after="120" w:line="320" w:lineRule="atLeast"/>
      </w:pPr>
      <w:r w:rsidRPr="007870AD">
        <w:t xml:space="preserve">Some examples of materials that </w:t>
      </w:r>
      <w:r w:rsidR="007D0C26" w:rsidRPr="007870AD">
        <w:t xml:space="preserve">can act as </w:t>
      </w:r>
      <w:r w:rsidRPr="007870AD">
        <w:t>insulat</w:t>
      </w:r>
      <w:r w:rsidR="007D0C26" w:rsidRPr="007870AD">
        <w:t>ors</w:t>
      </w:r>
      <w:r w:rsidRPr="007870AD">
        <w:t xml:space="preserve"> are:</w:t>
      </w:r>
    </w:p>
    <w:p w:rsidR="003573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r w:rsidRPr="007870AD">
        <w:t>glass</w:t>
      </w:r>
    </w:p>
    <w:p w:rsidR="003573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r w:rsidRPr="007870AD">
        <w:t>paper</w:t>
      </w:r>
    </w:p>
    <w:p w:rsidR="003573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proofErr w:type="spellStart"/>
      <w:r w:rsidRPr="007870AD">
        <w:t>teflon</w:t>
      </w:r>
      <w:proofErr w:type="spellEnd"/>
    </w:p>
    <w:p w:rsidR="003573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r w:rsidRPr="007870AD">
        <w:t>rubber</w:t>
      </w:r>
    </w:p>
    <w:p w:rsidR="003573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r w:rsidRPr="007870AD">
        <w:t>most plastics</w:t>
      </w:r>
    </w:p>
    <w:p w:rsidR="003F767B" w:rsidRPr="007870AD" w:rsidRDefault="007870AD" w:rsidP="00347837">
      <w:pPr>
        <w:pStyle w:val="ListParagraph"/>
        <w:numPr>
          <w:ilvl w:val="0"/>
          <w:numId w:val="8"/>
        </w:numPr>
        <w:spacing w:before="120" w:after="120" w:line="320" w:lineRule="atLeast"/>
        <w:ind w:left="426"/>
      </w:pPr>
      <w:proofErr w:type="gramStart"/>
      <w:r w:rsidRPr="007870AD">
        <w:t>ceramic</w:t>
      </w:r>
      <w:proofErr w:type="gramEnd"/>
      <w:r w:rsidRPr="007870AD">
        <w:t>.</w:t>
      </w:r>
    </w:p>
    <w:p w:rsidR="00C0229D" w:rsidRPr="007870AD" w:rsidRDefault="0035737B" w:rsidP="00347837">
      <w:pPr>
        <w:spacing w:before="120" w:after="120" w:line="320" w:lineRule="atLeast"/>
      </w:pPr>
      <w:r w:rsidRPr="007870AD">
        <w:t>All electrical circuits are made up of a combination of materials that conduct and insulate</w:t>
      </w:r>
      <w:bookmarkStart w:id="0" w:name="_GoBack"/>
      <w:bookmarkEnd w:id="0"/>
      <w:r w:rsidRPr="007870AD">
        <w:t xml:space="preserve">. The </w:t>
      </w:r>
      <w:r w:rsidR="00C0229D" w:rsidRPr="007870AD">
        <w:t>use of insulated materials to cover conductors is essential for electrical safety and prevents</w:t>
      </w:r>
      <w:r w:rsidRPr="007870AD">
        <w:t xml:space="preserve"> electrical shocks.</w:t>
      </w:r>
    </w:p>
    <w:p w:rsidR="00915690" w:rsidRPr="007870AD" w:rsidRDefault="007870AD" w:rsidP="00347837">
      <w:pPr>
        <w:spacing w:before="120" w:after="120" w:line="320" w:lineRule="atLeast"/>
        <w:rPr>
          <w:b/>
        </w:rPr>
      </w:pPr>
      <w:r w:rsidRPr="007870AD">
        <w:rPr>
          <w:b/>
        </w:rPr>
        <w:t>Sheet</w:t>
      </w:r>
      <w:r w:rsidR="00E01705" w:rsidRPr="007870AD">
        <w:rPr>
          <w:b/>
        </w:rPr>
        <w:t xml:space="preserve"> </w:t>
      </w:r>
      <w:r w:rsidR="009F1489" w:rsidRPr="007870AD">
        <w:rPr>
          <w:b/>
          <w:i/>
        </w:rPr>
        <w:t>Investigating electrical conductors and insulators</w:t>
      </w:r>
    </w:p>
    <w:p w:rsidR="009F1489" w:rsidRPr="007870AD" w:rsidRDefault="009F1489" w:rsidP="00347837">
      <w:pPr>
        <w:spacing w:before="120" w:after="360" w:line="320" w:lineRule="atLeast"/>
      </w:pPr>
      <w:r w:rsidRPr="007870AD">
        <w:t xml:space="preserve">In this investigation, students will create a circuit with a gap in it to place different materials to see if they conduct or insulate. </w:t>
      </w:r>
      <w:r w:rsidR="00C0229D" w:rsidRPr="007870AD">
        <w:t>An example of the kind of circuit they could make is below:</w:t>
      </w:r>
    </w:p>
    <w:p w:rsidR="00E01705" w:rsidRPr="007870AD" w:rsidRDefault="00347837" w:rsidP="00E01705">
      <w:pPr>
        <w:jc w:val="center"/>
      </w:pPr>
      <w:r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4AFFBC" wp14:editId="6A41A84F">
                <wp:simplePos x="0" y="0"/>
                <wp:positionH relativeFrom="column">
                  <wp:posOffset>1073541</wp:posOffset>
                </wp:positionH>
                <wp:positionV relativeFrom="paragraph">
                  <wp:posOffset>68336</wp:posOffset>
                </wp:positionV>
                <wp:extent cx="1090295" cy="253218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0295" cy="25321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1B2" w:rsidRPr="008401B2" w:rsidRDefault="00167C7D" w:rsidP="008401B2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l</w:t>
                            </w:r>
                            <w:r w:rsidR="008401B2" w:rsidRPr="008401B2">
                              <w:rPr>
                                <w:sz w:val="21"/>
                                <w:szCs w:val="21"/>
                              </w:rPr>
                              <w:t>ight bulb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84.55pt;margin-top:5.4pt;width:85.85pt;height:19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" fillcolor="#d3ec9e [3205]" stroked="f">
                <v:textbox>
                  <w:txbxContent>
                    <w:p w:rsidR="008401B2" w:rsidRPr="008401B2" w:rsidRDefault="00167C7D" w:rsidP="008401B2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l</w:t>
                      </w:r>
                      <w:r w:rsidR="008401B2" w:rsidRPr="008401B2">
                        <w:rPr>
                          <w:sz w:val="21"/>
                          <w:szCs w:val="21"/>
                        </w:rPr>
                        <w:t>ight bulb</w:t>
                      </w:r>
                    </w:p>
                  </w:txbxContent>
                </v:textbox>
              </v:shape>
            </w:pict>
          </mc:Fallback>
        </mc:AlternateContent>
      </w:r>
      <w:r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10CBB8E" wp14:editId="108430A6">
                <wp:simplePos x="0" y="0"/>
                <wp:positionH relativeFrom="column">
                  <wp:posOffset>2168525</wp:posOffset>
                </wp:positionH>
                <wp:positionV relativeFrom="paragraph">
                  <wp:posOffset>189865</wp:posOffset>
                </wp:positionV>
                <wp:extent cx="488950" cy="92710"/>
                <wp:effectExtent l="0" t="0" r="63500" b="9779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8950" cy="9271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70.75pt;margin-top:14.95pt;width:38.5pt;height:7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" strokecolor="#84bd00 [3204]" strokeweight="1.5pt">
                <v:stroke endarrow="open"/>
              </v:shape>
            </w:pict>
          </mc:Fallback>
        </mc:AlternateContent>
      </w:r>
      <w:r w:rsidR="00C74F66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B00DA2" wp14:editId="1407C2EA">
                <wp:simplePos x="0" y="0"/>
                <wp:positionH relativeFrom="column">
                  <wp:posOffset>590356</wp:posOffset>
                </wp:positionH>
                <wp:positionV relativeFrom="paragraph">
                  <wp:posOffset>1302834</wp:posOffset>
                </wp:positionV>
                <wp:extent cx="1082675" cy="588245"/>
                <wp:effectExtent l="0" t="0" r="3175" b="254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82675" cy="588245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1B2" w:rsidRPr="008401B2" w:rsidRDefault="00167C7D" w:rsidP="008401B2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s</w:t>
                            </w:r>
                            <w:r w:rsidR="008401B2">
                              <w:rPr>
                                <w:sz w:val="20"/>
                              </w:rPr>
                              <w:t xml:space="preserve">pace to </w:t>
                            </w:r>
                            <w:r w:rsidR="00C74F66">
                              <w:rPr>
                                <w:sz w:val="20"/>
                              </w:rPr>
                              <w:t xml:space="preserve">place materials in the circuit to </w:t>
                            </w:r>
                            <w:r w:rsidR="008401B2">
                              <w:rPr>
                                <w:sz w:val="20"/>
                              </w:rPr>
                              <w:t xml:space="preserve">test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46.5pt;margin-top:102.6pt;width:85.25pt;height:46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" fillcolor="#d3ec9e [3205]" stroked="f">
                <v:textbox>
                  <w:txbxContent>
                    <w:p w:rsidR="008401B2" w:rsidRPr="008401B2" w:rsidRDefault="00167C7D" w:rsidP="008401B2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s</w:t>
                      </w:r>
                      <w:r w:rsidR="008401B2">
                        <w:rPr>
                          <w:sz w:val="20"/>
                        </w:rPr>
                        <w:t xml:space="preserve">pace to </w:t>
                      </w:r>
                      <w:r w:rsidR="00C74F66">
                        <w:rPr>
                          <w:sz w:val="20"/>
                        </w:rPr>
                        <w:t xml:space="preserve">place materials in the circuit to </w:t>
                      </w:r>
                      <w:r w:rsidR="008401B2">
                        <w:rPr>
                          <w:sz w:val="20"/>
                        </w:rPr>
                        <w:t xml:space="preserve">test </w:t>
                      </w:r>
                    </w:p>
                  </w:txbxContent>
                </v:textbox>
              </v:shape>
            </w:pict>
          </mc:Fallback>
        </mc:AlternateContent>
      </w:r>
      <w:r w:rsidR="008401B2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69A7687" wp14:editId="6EC1C6AC">
                <wp:simplePos x="0" y="0"/>
                <wp:positionH relativeFrom="column">
                  <wp:posOffset>1742695</wp:posOffset>
                </wp:positionH>
                <wp:positionV relativeFrom="paragraph">
                  <wp:posOffset>1343284</wp:posOffset>
                </wp:positionV>
                <wp:extent cx="425606" cy="250440"/>
                <wp:effectExtent l="0" t="38100" r="50800" b="3556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5606" cy="25044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10" o:spid="_x0000_s1026" type="#_x0000_t32" style="position:absolute;margin-left:137.2pt;margin-top:105.75pt;width:33.5pt;height:19.7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" strokecolor="#84bd00 [3204]" strokeweight="1.5pt">
                <v:stroke endarrow="open"/>
              </v:shape>
            </w:pict>
          </mc:Fallback>
        </mc:AlternateContent>
      </w:r>
      <w:r w:rsidR="008401B2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EFA614" wp14:editId="76C30ED3">
                <wp:simplePos x="0" y="0"/>
                <wp:positionH relativeFrom="column">
                  <wp:posOffset>3320504</wp:posOffset>
                </wp:positionH>
                <wp:positionV relativeFrom="paragraph">
                  <wp:posOffset>2443427</wp:posOffset>
                </wp:positionV>
                <wp:extent cx="407670" cy="29083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7670" cy="29083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401B2" w:rsidRDefault="008401B2" w:rsidP="008401B2">
                            <w:r>
                              <w:t>cell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left:0;text-align:left;margin-left:261.45pt;margin-top:192.4pt;width:32.1pt;height:22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" fillcolor="#d3ec9e [3205]" stroked="f">
                <v:textbox>
                  <w:txbxContent>
                    <w:p w:rsidR="008401B2" w:rsidRDefault="008401B2" w:rsidP="008401B2">
                      <w:r>
                        <w:t>cell</w:t>
                      </w:r>
                    </w:p>
                  </w:txbxContent>
                </v:textbox>
              </v:shape>
            </w:pict>
          </mc:Fallback>
        </mc:AlternateContent>
      </w:r>
      <w:r w:rsidR="008401B2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41CB262" wp14:editId="4BF42B7F">
                <wp:simplePos x="0" y="0"/>
                <wp:positionH relativeFrom="column">
                  <wp:posOffset>3013225</wp:posOffset>
                </wp:positionH>
                <wp:positionV relativeFrom="paragraph">
                  <wp:posOffset>2368663</wp:posOffset>
                </wp:positionV>
                <wp:extent cx="279122" cy="209672"/>
                <wp:effectExtent l="38100" t="38100" r="26035" b="190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9122" cy="20967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9" o:spid="_x0000_s1026" type="#_x0000_t32" style="position:absolute;margin-left:237.25pt;margin-top:186.5pt;width:22pt;height:16.5pt;flip:x 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" strokecolor="#84bd00 [3204]" strokeweight="1.5pt">
                <v:stroke endarrow="open"/>
              </v:shape>
            </w:pict>
          </mc:Fallback>
        </mc:AlternateContent>
      </w:r>
      <w:r w:rsidR="008401B2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35956E" wp14:editId="2FB28530">
                <wp:simplePos x="0" y="0"/>
                <wp:positionH relativeFrom="column">
                  <wp:posOffset>4055758</wp:posOffset>
                </wp:positionH>
                <wp:positionV relativeFrom="paragraph">
                  <wp:posOffset>1163053</wp:posOffset>
                </wp:positionV>
                <wp:extent cx="396045" cy="0"/>
                <wp:effectExtent l="38100" t="76200" r="0" b="1143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6045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accent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traight Arrow Connector 8" o:spid="_x0000_s1026" type="#_x0000_t32" style="position:absolute;margin-left:319.35pt;margin-top:91.6pt;width:31.2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" strokecolor="#84bd00 [3204]" strokeweight="1.5pt">
                <v:stroke endarrow="open"/>
              </v:shape>
            </w:pict>
          </mc:Fallback>
        </mc:AlternateContent>
      </w:r>
      <w:r w:rsidR="008401B2" w:rsidRPr="007870AD">
        <w:rPr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AC4F63" wp14:editId="636E77B5">
                <wp:simplePos x="0" y="0"/>
                <wp:positionH relativeFrom="column">
                  <wp:posOffset>4491355</wp:posOffset>
                </wp:positionH>
                <wp:positionV relativeFrom="paragraph">
                  <wp:posOffset>1022985</wp:posOffset>
                </wp:positionV>
                <wp:extent cx="599440" cy="290830"/>
                <wp:effectExtent l="0" t="0" r="0" b="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9440" cy="29083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B3855" w:rsidRDefault="005B3855">
                            <w:r>
                              <w:t>switch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left:0;text-align:left;margin-left:353.65pt;margin-top:80.55pt;width:47.2pt;height:22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" fillcolor="#d3ec9e [3205]" stroked="f">
                <v:textbox>
                  <w:txbxContent>
                    <w:p w:rsidR="005B3855" w:rsidRDefault="005B3855">
                      <w:r>
                        <w:t>switch</w:t>
                      </w:r>
                    </w:p>
                  </w:txbxContent>
                </v:textbox>
              </v:shape>
            </w:pict>
          </mc:Fallback>
        </mc:AlternateContent>
      </w:r>
      <w:r w:rsidR="005B3855" w:rsidRPr="007870AD">
        <w:rPr>
          <w:noProof/>
          <w:lang w:eastAsia="ja-JP"/>
        </w:rPr>
        <w:drawing>
          <wp:inline distT="0" distB="0" distL="0" distR="0" wp14:anchorId="1FF3466E" wp14:editId="52E19E1C">
            <wp:extent cx="2229435" cy="24286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i_Y06_U2_circuitsdiagram_4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9919" cy="242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1705" w:rsidRPr="007870AD" w:rsidSect="00DB268B">
      <w:footerReference w:type="default" r:id="rId9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1112C" w:rsidRDefault="0011112C" w:rsidP="00AB207A">
      <w:pPr>
        <w:spacing w:after="0" w:line="240" w:lineRule="auto"/>
      </w:pPr>
      <w:r>
        <w:separator/>
      </w:r>
    </w:p>
  </w:endnote>
  <w:end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7837" w:rsidRPr="005464BF" w:rsidRDefault="00347837" w:rsidP="00347837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sz w:val="14"/>
        <w:szCs w:val="14"/>
        <w:lang w:eastAsia="ja-JP"/>
      </w:rPr>
      <w:drawing>
        <wp:anchor distT="0" distB="0" distL="114300" distR="114300" simplePos="0" relativeHeight="251660288" behindDoc="0" locked="0" layoutInCell="1" allowOverlap="1" wp14:anchorId="1C9AE5C1" wp14:editId="7D6CDAED">
          <wp:simplePos x="0" y="0"/>
          <wp:positionH relativeFrom="column">
            <wp:posOffset>1961456</wp:posOffset>
          </wp:positionH>
          <wp:positionV relativeFrom="paragraph">
            <wp:posOffset>29362</wp:posOffset>
          </wp:positionV>
          <wp:extent cx="2030730" cy="244475"/>
          <wp:effectExtent l="0" t="0" r="7620" b="3175"/>
          <wp:wrapNone/>
          <wp:docPr id="3" name="Picture 3" descr="C:\Users\hxsch7\AppData\Local\Microsoft\Windows\Temporary Internet Files\Content.Word\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hxsch7\AppData\Local\Microsoft\Windows\Temporary Internet Files\Content.Word\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0730" cy="244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noProof/>
        <w:sz w:val="14"/>
        <w:szCs w:val="14"/>
        <w:lang w:eastAsia="ja-JP"/>
      </w:rPr>
      <w:drawing>
        <wp:anchor distT="0" distB="0" distL="114300" distR="114300" simplePos="0" relativeHeight="251659264" behindDoc="1" locked="0" layoutInCell="1" allowOverlap="1" wp14:anchorId="5417B0AE" wp14:editId="2BE1E358">
          <wp:simplePos x="0" y="0"/>
          <wp:positionH relativeFrom="column">
            <wp:posOffset>4542155</wp:posOffset>
          </wp:positionH>
          <wp:positionV relativeFrom="paragraph">
            <wp:posOffset>-6350</wp:posOffset>
          </wp:positionV>
          <wp:extent cx="1587500" cy="279400"/>
          <wp:effectExtent l="0" t="0" r="0" b="635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PAGE </w:instrText>
    </w:r>
    <w:r w:rsidRPr="005464BF">
      <w:rPr>
        <w:rFonts w:cs="Arial"/>
        <w:sz w:val="14"/>
        <w:szCs w:val="14"/>
      </w:rPr>
      <w:fldChar w:fldCharType="separate"/>
    </w:r>
    <w:r w:rsidR="0048730D"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 xml:space="preserve"> of </w:t>
    </w:r>
    <w:r w:rsidRPr="005464BF">
      <w:rPr>
        <w:rFonts w:cs="Arial"/>
        <w:sz w:val="14"/>
        <w:szCs w:val="14"/>
      </w:rPr>
      <w:fldChar w:fldCharType="begin"/>
    </w:r>
    <w:r w:rsidRPr="005464BF">
      <w:rPr>
        <w:rFonts w:cs="Arial"/>
        <w:sz w:val="14"/>
        <w:szCs w:val="14"/>
      </w:rPr>
      <w:instrText xml:space="preserve"> NUMPAGES </w:instrText>
    </w:r>
    <w:r w:rsidRPr="005464BF">
      <w:rPr>
        <w:rFonts w:cs="Arial"/>
        <w:sz w:val="14"/>
        <w:szCs w:val="14"/>
      </w:rPr>
      <w:fldChar w:fldCharType="separate"/>
    </w:r>
    <w:r w:rsidR="0048730D">
      <w:rPr>
        <w:rFonts w:cs="Arial"/>
        <w:noProof/>
        <w:sz w:val="14"/>
        <w:szCs w:val="14"/>
      </w:rPr>
      <w:t>1</w:t>
    </w:r>
    <w:r w:rsidRPr="005464BF">
      <w:rPr>
        <w:rFonts w:cs="Arial"/>
        <w:sz w:val="14"/>
        <w:szCs w:val="14"/>
      </w:rPr>
      <w:fldChar w:fldCharType="end"/>
    </w:r>
    <w:r w:rsidRPr="005464BF">
      <w:rPr>
        <w:rFonts w:cs="Arial"/>
        <w:sz w:val="14"/>
        <w:szCs w:val="14"/>
      </w:rPr>
      <w:tab/>
    </w:r>
  </w:p>
  <w:p w:rsidR="00602EEF" w:rsidRPr="00347837" w:rsidRDefault="00347837" w:rsidP="00347837">
    <w:pPr>
      <w:pStyle w:val="Footer"/>
      <w:spacing w:after="0" w:line="240" w:lineRule="auto"/>
      <w:rPr>
        <w:rFonts w:cs="Arial"/>
      </w:rPr>
    </w:pPr>
    <w:r w:rsidRPr="00347837">
      <w:rPr>
        <w:rFonts w:cs="Arial"/>
        <w:color w:val="A6A6A6"/>
        <w:sz w:val="14"/>
        <w:szCs w:val="14"/>
      </w:rPr>
      <w:t>Sci_Y06_U2_SLR_ConductorsInsulators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1112C" w:rsidRDefault="0011112C" w:rsidP="00AB207A">
      <w:pPr>
        <w:spacing w:after="0" w:line="240" w:lineRule="auto"/>
      </w:pPr>
      <w:r>
        <w:separator/>
      </w:r>
    </w:p>
  </w:footnote>
  <w:footnote w:type="continuationSeparator" w:id="0">
    <w:p w:rsidR="0011112C" w:rsidRDefault="0011112C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C4B1C36"/>
    <w:multiLevelType w:val="hybridMultilevel"/>
    <w:tmpl w:val="0F48BE22"/>
    <w:lvl w:ilvl="0" w:tplc="0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4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7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1F9B"/>
    <w:rsid w:val="000043C9"/>
    <w:rsid w:val="00010D81"/>
    <w:rsid w:val="00014372"/>
    <w:rsid w:val="000206C8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87F11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C63F7"/>
    <w:rsid w:val="000F122C"/>
    <w:rsid w:val="0011112C"/>
    <w:rsid w:val="001123E3"/>
    <w:rsid w:val="00121266"/>
    <w:rsid w:val="001220CD"/>
    <w:rsid w:val="001361FC"/>
    <w:rsid w:val="0014230D"/>
    <w:rsid w:val="00151DD2"/>
    <w:rsid w:val="00167C7D"/>
    <w:rsid w:val="00172FE3"/>
    <w:rsid w:val="00191E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277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47837"/>
    <w:rsid w:val="0035737B"/>
    <w:rsid w:val="0038086A"/>
    <w:rsid w:val="003A0B1C"/>
    <w:rsid w:val="003A2435"/>
    <w:rsid w:val="003E0548"/>
    <w:rsid w:val="003F767B"/>
    <w:rsid w:val="0040384A"/>
    <w:rsid w:val="00427F27"/>
    <w:rsid w:val="00431142"/>
    <w:rsid w:val="00433F3D"/>
    <w:rsid w:val="00444D6B"/>
    <w:rsid w:val="004465FA"/>
    <w:rsid w:val="00456DFD"/>
    <w:rsid w:val="0045795B"/>
    <w:rsid w:val="004622D2"/>
    <w:rsid w:val="00463029"/>
    <w:rsid w:val="004709D8"/>
    <w:rsid w:val="0048730D"/>
    <w:rsid w:val="004910A9"/>
    <w:rsid w:val="004A6937"/>
    <w:rsid w:val="004D3D1B"/>
    <w:rsid w:val="004D42B9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626ED"/>
    <w:rsid w:val="005641C9"/>
    <w:rsid w:val="0056792A"/>
    <w:rsid w:val="00573011"/>
    <w:rsid w:val="00590BDD"/>
    <w:rsid w:val="00594947"/>
    <w:rsid w:val="005A0AF1"/>
    <w:rsid w:val="005A177A"/>
    <w:rsid w:val="005B2920"/>
    <w:rsid w:val="005B3855"/>
    <w:rsid w:val="005D2ADF"/>
    <w:rsid w:val="005D7239"/>
    <w:rsid w:val="005F36E1"/>
    <w:rsid w:val="00602EEF"/>
    <w:rsid w:val="00631FAA"/>
    <w:rsid w:val="006460FA"/>
    <w:rsid w:val="006472E7"/>
    <w:rsid w:val="00651946"/>
    <w:rsid w:val="00656BE2"/>
    <w:rsid w:val="006578D8"/>
    <w:rsid w:val="0066340C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F45C6"/>
    <w:rsid w:val="006F635F"/>
    <w:rsid w:val="007039F2"/>
    <w:rsid w:val="0070738B"/>
    <w:rsid w:val="007300F6"/>
    <w:rsid w:val="00732357"/>
    <w:rsid w:val="00741641"/>
    <w:rsid w:val="00741ED9"/>
    <w:rsid w:val="00745A3C"/>
    <w:rsid w:val="00761B97"/>
    <w:rsid w:val="007715FC"/>
    <w:rsid w:val="0077377B"/>
    <w:rsid w:val="00785E10"/>
    <w:rsid w:val="007870AD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0C26"/>
    <w:rsid w:val="007D59FD"/>
    <w:rsid w:val="007D5E14"/>
    <w:rsid w:val="007D5F6F"/>
    <w:rsid w:val="007E06A2"/>
    <w:rsid w:val="007F6C4F"/>
    <w:rsid w:val="00814BAE"/>
    <w:rsid w:val="008152AE"/>
    <w:rsid w:val="00820EFE"/>
    <w:rsid w:val="008401B2"/>
    <w:rsid w:val="00844EDA"/>
    <w:rsid w:val="008454AC"/>
    <w:rsid w:val="00853014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15690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D181F"/>
    <w:rsid w:val="009D6001"/>
    <w:rsid w:val="009E6204"/>
    <w:rsid w:val="009F0188"/>
    <w:rsid w:val="009F1489"/>
    <w:rsid w:val="009F50B8"/>
    <w:rsid w:val="009F58E1"/>
    <w:rsid w:val="00A048D9"/>
    <w:rsid w:val="00A07098"/>
    <w:rsid w:val="00A14A97"/>
    <w:rsid w:val="00A17803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0229D"/>
    <w:rsid w:val="00C16EDF"/>
    <w:rsid w:val="00C33734"/>
    <w:rsid w:val="00C34662"/>
    <w:rsid w:val="00C45601"/>
    <w:rsid w:val="00C52257"/>
    <w:rsid w:val="00C71E67"/>
    <w:rsid w:val="00C748F7"/>
    <w:rsid w:val="00C74F66"/>
    <w:rsid w:val="00C8384B"/>
    <w:rsid w:val="00C866CB"/>
    <w:rsid w:val="00CA4508"/>
    <w:rsid w:val="00CB1CD6"/>
    <w:rsid w:val="00CB3996"/>
    <w:rsid w:val="00CC6158"/>
    <w:rsid w:val="00CE71F8"/>
    <w:rsid w:val="00D10787"/>
    <w:rsid w:val="00D21F9B"/>
    <w:rsid w:val="00D2500D"/>
    <w:rsid w:val="00D319E6"/>
    <w:rsid w:val="00D44937"/>
    <w:rsid w:val="00D47231"/>
    <w:rsid w:val="00D541EA"/>
    <w:rsid w:val="00D55650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705"/>
    <w:rsid w:val="00E01FE6"/>
    <w:rsid w:val="00E02D5E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32FE"/>
    <w:rsid w:val="00F767E7"/>
    <w:rsid w:val="00F800E6"/>
    <w:rsid w:val="00FB224E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84BD00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F2A277B8.dotm</Template>
  <TotalTime>6</TotalTime>
  <Pages>1</Pages>
  <Words>246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SCHOFIELD, Helen</dc:creator>
  <cp:lastModifiedBy>INGHAM, Tara</cp:lastModifiedBy>
  <cp:revision>3</cp:revision>
  <cp:lastPrinted>2012-08-17T06:21:00Z</cp:lastPrinted>
  <dcterms:created xsi:type="dcterms:W3CDTF">2016-03-09T00:29:00Z</dcterms:created>
  <dcterms:modified xsi:type="dcterms:W3CDTF">2018-02-12T00:50:00Z</dcterms:modified>
</cp:coreProperties>
</file>