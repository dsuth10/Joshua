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ADC" w:rsidRPr="00654B31" w:rsidRDefault="007D59FD" w:rsidP="00F04F00">
      <w:pPr>
        <w:spacing w:after="240"/>
        <w:rPr>
          <w:b/>
          <w:sz w:val="32"/>
        </w:rPr>
      </w:pPr>
      <w:r w:rsidRPr="00654B31">
        <w:rPr>
          <w:b/>
          <w:sz w:val="32"/>
        </w:rPr>
        <w:t>Electrical safety</w:t>
      </w:r>
    </w:p>
    <w:p w:rsidR="007D59FD" w:rsidRDefault="007D59FD" w:rsidP="00F04F00">
      <w:pPr>
        <w:pStyle w:val="ListParagraph"/>
        <w:numPr>
          <w:ilvl w:val="0"/>
          <w:numId w:val="49"/>
        </w:numPr>
        <w:spacing w:before="120" w:after="120" w:line="300" w:lineRule="atLeast"/>
        <w:ind w:left="360"/>
        <w:contextualSpacing w:val="0"/>
      </w:pPr>
      <w:r w:rsidRPr="00654B31">
        <w:t>Look at the pictures below and answer the questions.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6485"/>
      </w:tblGrid>
      <w:tr w:rsidR="00F04F00" w:rsidTr="00F04F00">
        <w:trPr>
          <w:trHeight w:val="2456"/>
        </w:trPr>
        <w:tc>
          <w:tcPr>
            <w:tcW w:w="3369" w:type="dxa"/>
          </w:tcPr>
          <w:p w:rsidR="00F04F00" w:rsidRDefault="00F04F00" w:rsidP="00F04F00">
            <w:pPr>
              <w:spacing w:before="120" w:after="120" w:line="300" w:lineRule="atLeast"/>
            </w:pPr>
            <w:r w:rsidRPr="00654B31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E881FF1" wp14:editId="473E5F08">
                  <wp:simplePos x="0" y="0"/>
                  <wp:positionH relativeFrom="column">
                    <wp:posOffset>-26754</wp:posOffset>
                  </wp:positionH>
                  <wp:positionV relativeFrom="paragraph">
                    <wp:posOffset>42866</wp:posOffset>
                  </wp:positionV>
                  <wp:extent cx="1975315" cy="1326382"/>
                  <wp:effectExtent l="0" t="0" r="6350" b="762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i_Y06_U02_L5_kettle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740" cy="1332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485" w:type="dxa"/>
          </w:tcPr>
          <w:p w:rsidR="00F04F00" w:rsidRDefault="00F04F00" w:rsidP="00F04F00">
            <w:pPr>
              <w:spacing w:before="120" w:after="120" w:line="300" w:lineRule="atLeast"/>
            </w:pPr>
            <w:r w:rsidRPr="00654B31">
              <w:t xml:space="preserve">How is </w:t>
            </w:r>
            <w:proofErr w:type="gramStart"/>
            <w:r w:rsidRPr="00654B31">
              <w:t>this an</w:t>
            </w:r>
            <w:proofErr w:type="gramEnd"/>
            <w:r w:rsidRPr="00654B31">
              <w:t xml:space="preserve"> electrical hazard?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54"/>
            </w:tblGrid>
            <w:tr w:rsidR="00F04F00" w:rsidTr="00F04F00">
              <w:tc>
                <w:tcPr>
                  <w:tcW w:w="6254" w:type="dxa"/>
                </w:tcPr>
                <w:p w:rsidR="00F04F00" w:rsidRDefault="00F04F00" w:rsidP="00F04F00">
                  <w:pPr>
                    <w:spacing w:before="120" w:after="120" w:line="300" w:lineRule="atLeast"/>
                  </w:pPr>
                </w:p>
              </w:tc>
            </w:tr>
            <w:tr w:rsidR="00F04F00" w:rsidTr="00F04F00">
              <w:tc>
                <w:tcPr>
                  <w:tcW w:w="6254" w:type="dxa"/>
                </w:tcPr>
                <w:p w:rsidR="00F04F00" w:rsidRDefault="00F04F00" w:rsidP="00F04F00">
                  <w:pPr>
                    <w:spacing w:before="120" w:after="120" w:line="300" w:lineRule="atLeast"/>
                  </w:pPr>
                </w:p>
              </w:tc>
            </w:tr>
            <w:tr w:rsidR="00F04F00" w:rsidTr="00F04F00">
              <w:tc>
                <w:tcPr>
                  <w:tcW w:w="6254" w:type="dxa"/>
                </w:tcPr>
                <w:p w:rsidR="00F04F00" w:rsidRDefault="00F04F00" w:rsidP="00F04F00">
                  <w:pPr>
                    <w:spacing w:before="120" w:after="120" w:line="300" w:lineRule="atLeast"/>
                  </w:pPr>
                </w:p>
              </w:tc>
            </w:tr>
          </w:tbl>
          <w:p w:rsidR="00F04F00" w:rsidRDefault="00F04F00" w:rsidP="00F04F00">
            <w:pPr>
              <w:spacing w:before="120" w:after="120" w:line="300" w:lineRule="atLeast"/>
            </w:pPr>
          </w:p>
        </w:tc>
        <w:bookmarkStart w:id="0" w:name="_GoBack"/>
        <w:bookmarkEnd w:id="0"/>
      </w:tr>
    </w:tbl>
    <w:p w:rsidR="00220F0A" w:rsidRPr="00654B31" w:rsidRDefault="00191F9B" w:rsidP="00F04F00">
      <w:pPr>
        <w:spacing w:before="120" w:after="120" w:line="300" w:lineRule="atLeast"/>
      </w:pPr>
      <w:r w:rsidRPr="00654B31">
        <w:t>What advice would you give about how to be safe in this situation</w:t>
      </w:r>
      <w:r w:rsidR="00220F0A" w:rsidRPr="00654B31"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6485"/>
      </w:tblGrid>
      <w:tr w:rsidR="00220F0A" w:rsidRPr="00654B31" w:rsidTr="00F64138">
        <w:tc>
          <w:tcPr>
            <w:tcW w:w="9854" w:type="dxa"/>
            <w:gridSpan w:val="2"/>
          </w:tcPr>
          <w:p w:rsidR="00220F0A" w:rsidRPr="00654B31" w:rsidRDefault="00220F0A" w:rsidP="00F04F00">
            <w:pPr>
              <w:spacing w:before="120" w:after="120" w:line="300" w:lineRule="atLeast"/>
            </w:pPr>
          </w:p>
        </w:tc>
      </w:tr>
      <w:tr w:rsidR="00220F0A" w:rsidRPr="00654B31" w:rsidTr="00F64138">
        <w:tc>
          <w:tcPr>
            <w:tcW w:w="9854" w:type="dxa"/>
            <w:gridSpan w:val="2"/>
          </w:tcPr>
          <w:p w:rsidR="00220F0A" w:rsidRPr="00654B31" w:rsidRDefault="00220F0A" w:rsidP="00F04F00">
            <w:pPr>
              <w:spacing w:before="120" w:after="120" w:line="300" w:lineRule="atLeast"/>
            </w:pPr>
          </w:p>
        </w:tc>
      </w:tr>
      <w:tr w:rsidR="00191F9B" w:rsidRPr="00654B31" w:rsidTr="00F64138">
        <w:tc>
          <w:tcPr>
            <w:tcW w:w="9854" w:type="dxa"/>
            <w:gridSpan w:val="2"/>
          </w:tcPr>
          <w:p w:rsidR="00191F9B" w:rsidRPr="00654B31" w:rsidRDefault="00191F9B" w:rsidP="00F04F00">
            <w:pPr>
              <w:spacing w:before="120" w:after="120" w:line="300" w:lineRule="atLeast"/>
            </w:pPr>
          </w:p>
        </w:tc>
      </w:tr>
      <w:tr w:rsidR="00F04F00" w:rsidTr="00F04F00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89"/>
        </w:trPr>
        <w:tc>
          <w:tcPr>
            <w:tcW w:w="3369" w:type="dxa"/>
          </w:tcPr>
          <w:p w:rsidR="00F04F00" w:rsidRDefault="00F04F00" w:rsidP="00F04F00">
            <w:pPr>
              <w:spacing w:before="120" w:after="120" w:line="300" w:lineRule="atLeast"/>
            </w:pPr>
            <w:r w:rsidRPr="00654B31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AEB03F2" wp14:editId="05034F82">
                  <wp:simplePos x="0" y="0"/>
                  <wp:positionH relativeFrom="column">
                    <wp:posOffset>-37822</wp:posOffset>
                  </wp:positionH>
                  <wp:positionV relativeFrom="paragraph">
                    <wp:posOffset>175369</wp:posOffset>
                  </wp:positionV>
                  <wp:extent cx="1989574" cy="1337454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i_Y06_U02_L5_kite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574" cy="133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485" w:type="dxa"/>
          </w:tcPr>
          <w:p w:rsidR="00F04F00" w:rsidRDefault="00F04F00" w:rsidP="00F04F00">
            <w:pPr>
              <w:spacing w:before="360" w:after="120" w:line="300" w:lineRule="atLeast"/>
            </w:pPr>
            <w:r w:rsidRPr="00654B31">
              <w:t xml:space="preserve">How is </w:t>
            </w:r>
            <w:proofErr w:type="gramStart"/>
            <w:r w:rsidRPr="00654B31">
              <w:t>this an</w:t>
            </w:r>
            <w:proofErr w:type="gramEnd"/>
            <w:r w:rsidRPr="00654B31">
              <w:t xml:space="preserve"> electrical hazard?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54"/>
            </w:tblGrid>
            <w:tr w:rsidR="00F04F00" w:rsidTr="00C077C7">
              <w:tc>
                <w:tcPr>
                  <w:tcW w:w="6254" w:type="dxa"/>
                </w:tcPr>
                <w:p w:rsidR="00F04F00" w:rsidRDefault="00F04F00" w:rsidP="00C077C7">
                  <w:pPr>
                    <w:spacing w:before="120" w:after="120" w:line="300" w:lineRule="atLeast"/>
                  </w:pPr>
                </w:p>
              </w:tc>
            </w:tr>
            <w:tr w:rsidR="00F04F00" w:rsidTr="00C077C7">
              <w:tc>
                <w:tcPr>
                  <w:tcW w:w="6254" w:type="dxa"/>
                </w:tcPr>
                <w:p w:rsidR="00F04F00" w:rsidRDefault="00F04F00" w:rsidP="00C077C7">
                  <w:pPr>
                    <w:spacing w:before="120" w:after="120" w:line="300" w:lineRule="atLeast"/>
                  </w:pPr>
                </w:p>
              </w:tc>
            </w:tr>
            <w:tr w:rsidR="00F04F00" w:rsidTr="00C077C7">
              <w:tc>
                <w:tcPr>
                  <w:tcW w:w="6254" w:type="dxa"/>
                </w:tcPr>
                <w:p w:rsidR="00F04F00" w:rsidRDefault="00F04F00" w:rsidP="00C077C7">
                  <w:pPr>
                    <w:spacing w:before="120" w:after="120" w:line="300" w:lineRule="atLeast"/>
                  </w:pPr>
                </w:p>
              </w:tc>
            </w:tr>
          </w:tbl>
          <w:p w:rsidR="00F04F00" w:rsidRDefault="00F04F00" w:rsidP="00F04F00">
            <w:pPr>
              <w:spacing w:before="120" w:after="120" w:line="300" w:lineRule="atLeast"/>
            </w:pPr>
          </w:p>
        </w:tc>
      </w:tr>
    </w:tbl>
    <w:p w:rsidR="00191F9B" w:rsidRPr="00654B31" w:rsidRDefault="00191F9B" w:rsidP="00F04F00">
      <w:pPr>
        <w:spacing w:before="120" w:after="120" w:line="300" w:lineRule="atLeast"/>
      </w:pPr>
      <w:r w:rsidRPr="00654B31">
        <w:t>What advice would you give about how to be safe in this situation?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191F9B" w:rsidRPr="00654B31" w:rsidTr="00F64138">
        <w:tc>
          <w:tcPr>
            <w:tcW w:w="9854" w:type="dxa"/>
          </w:tcPr>
          <w:p w:rsidR="00191F9B" w:rsidRPr="00654B31" w:rsidRDefault="00191F9B" w:rsidP="00F04F00">
            <w:pPr>
              <w:spacing w:before="120" w:after="120" w:line="300" w:lineRule="atLeast"/>
            </w:pPr>
          </w:p>
        </w:tc>
      </w:tr>
      <w:tr w:rsidR="00191F9B" w:rsidRPr="00654B31" w:rsidTr="00F64138">
        <w:tc>
          <w:tcPr>
            <w:tcW w:w="9854" w:type="dxa"/>
          </w:tcPr>
          <w:p w:rsidR="00191F9B" w:rsidRPr="00654B31" w:rsidRDefault="00191F9B" w:rsidP="00F04F00">
            <w:pPr>
              <w:spacing w:before="120" w:after="120" w:line="300" w:lineRule="atLeast"/>
            </w:pPr>
          </w:p>
        </w:tc>
      </w:tr>
      <w:tr w:rsidR="00191F9B" w:rsidRPr="00654B31" w:rsidTr="00F64138">
        <w:tc>
          <w:tcPr>
            <w:tcW w:w="9854" w:type="dxa"/>
          </w:tcPr>
          <w:p w:rsidR="00191F9B" w:rsidRPr="00654B31" w:rsidRDefault="00191F9B" w:rsidP="00F04F00">
            <w:pPr>
              <w:spacing w:before="120" w:after="120" w:line="300" w:lineRule="atLeast"/>
            </w:pPr>
          </w:p>
        </w:tc>
      </w:tr>
    </w:tbl>
    <w:p w:rsidR="00220F0A" w:rsidRPr="00654B31" w:rsidRDefault="00205969" w:rsidP="00F04F00">
      <w:pPr>
        <w:pStyle w:val="ListParagraph"/>
        <w:numPr>
          <w:ilvl w:val="0"/>
          <w:numId w:val="49"/>
        </w:numPr>
        <w:spacing w:before="120" w:after="120" w:line="300" w:lineRule="atLeast"/>
        <w:ind w:left="360"/>
        <w:contextualSpacing w:val="0"/>
      </w:pPr>
      <w:r w:rsidRPr="00654B31">
        <w:t>How will you ensure you are working safely with electrical circuits in the classroom?</w:t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205969" w:rsidRPr="00654B31" w:rsidTr="00205969">
        <w:tc>
          <w:tcPr>
            <w:tcW w:w="9889" w:type="dxa"/>
          </w:tcPr>
          <w:p w:rsidR="00205969" w:rsidRPr="00654B31" w:rsidRDefault="00205969" w:rsidP="00F04F00">
            <w:pPr>
              <w:pStyle w:val="ListParagraph"/>
              <w:spacing w:before="120" w:after="120" w:line="300" w:lineRule="atLeast"/>
              <w:ind w:left="0"/>
              <w:contextualSpacing w:val="0"/>
            </w:pPr>
          </w:p>
        </w:tc>
      </w:tr>
      <w:tr w:rsidR="00205969" w:rsidRPr="00654B31" w:rsidTr="00205969">
        <w:tc>
          <w:tcPr>
            <w:tcW w:w="9889" w:type="dxa"/>
          </w:tcPr>
          <w:p w:rsidR="00205969" w:rsidRPr="00654B31" w:rsidRDefault="00205969" w:rsidP="00F04F00">
            <w:pPr>
              <w:pStyle w:val="ListParagraph"/>
              <w:spacing w:before="120" w:after="120" w:line="300" w:lineRule="atLeast"/>
              <w:ind w:left="0"/>
              <w:contextualSpacing w:val="0"/>
            </w:pPr>
          </w:p>
        </w:tc>
      </w:tr>
      <w:tr w:rsidR="00205969" w:rsidRPr="00654B31" w:rsidTr="00205969">
        <w:tc>
          <w:tcPr>
            <w:tcW w:w="9889" w:type="dxa"/>
          </w:tcPr>
          <w:p w:rsidR="00205969" w:rsidRPr="00654B31" w:rsidRDefault="00205969" w:rsidP="00F04F00">
            <w:pPr>
              <w:pStyle w:val="ListParagraph"/>
              <w:spacing w:before="120" w:after="120" w:line="300" w:lineRule="atLeast"/>
              <w:ind w:left="0"/>
              <w:contextualSpacing w:val="0"/>
            </w:pPr>
          </w:p>
        </w:tc>
      </w:tr>
    </w:tbl>
    <w:p w:rsidR="00205969" w:rsidRPr="00654B31" w:rsidRDefault="00205969" w:rsidP="00C956E4"/>
    <w:sectPr w:rsidR="00205969" w:rsidRPr="00654B31" w:rsidSect="00DB268B">
      <w:footerReference w:type="default" r:id="rId11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112C" w:rsidRDefault="0011112C" w:rsidP="00AB207A">
      <w:pPr>
        <w:spacing w:after="0" w:line="240" w:lineRule="auto"/>
      </w:pPr>
      <w:r>
        <w:separator/>
      </w:r>
    </w:p>
  </w:endnote>
  <w:end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F00" w:rsidRPr="005464BF" w:rsidRDefault="00F04F00" w:rsidP="00F04F00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1F460892" wp14:editId="5CC3947E">
          <wp:simplePos x="0" y="0"/>
          <wp:positionH relativeFrom="column">
            <wp:posOffset>1961456</wp:posOffset>
          </wp:positionH>
          <wp:positionV relativeFrom="paragraph">
            <wp:posOffset>29362</wp:posOffset>
          </wp:positionV>
          <wp:extent cx="2030730" cy="244475"/>
          <wp:effectExtent l="0" t="0" r="7620" b="3175"/>
          <wp:wrapNone/>
          <wp:docPr id="3" name="Picture 3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73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6247C3D" wp14:editId="50BF2187">
          <wp:simplePos x="0" y="0"/>
          <wp:positionH relativeFrom="column">
            <wp:posOffset>4542155</wp:posOffset>
          </wp:positionH>
          <wp:positionV relativeFrom="paragraph">
            <wp:posOffset>-6350</wp:posOffset>
          </wp:positionV>
          <wp:extent cx="1587500" cy="279400"/>
          <wp:effectExtent l="0" t="0" r="0" b="635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PAGE </w:instrText>
    </w:r>
    <w:r w:rsidRPr="005464BF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 xml:space="preserve"> of </w:t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NUMPAGES </w:instrText>
    </w:r>
    <w:r w:rsidRPr="005464BF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ab/>
    </w:r>
  </w:p>
  <w:p w:rsidR="00602EEF" w:rsidRPr="00F04F00" w:rsidRDefault="00F04F00" w:rsidP="00F04F00">
    <w:pPr>
      <w:pStyle w:val="Footer"/>
      <w:spacing w:after="0" w:line="240" w:lineRule="auto"/>
      <w:rPr>
        <w:rFonts w:cs="Arial"/>
      </w:rPr>
    </w:pPr>
    <w:r w:rsidRPr="00F04F00">
      <w:rPr>
        <w:rFonts w:cs="Arial"/>
        <w:color w:val="A6A6A6"/>
        <w:sz w:val="14"/>
        <w:szCs w:val="14"/>
      </w:rPr>
      <w:t>Sci_Y06_U2_SH_ElectricalSafety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112C" w:rsidRDefault="0011112C" w:rsidP="00AB207A">
      <w:pPr>
        <w:spacing w:after="0" w:line="240" w:lineRule="auto"/>
      </w:pPr>
      <w:r>
        <w:separator/>
      </w:r>
    </w:p>
  </w:footnote>
  <w:foot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7pt;height:23.7pt" o:bullet="t">
        <v:imagedata r:id="rId1" o:title=""/>
      </v:shape>
    </w:pict>
  </w:numPicBullet>
  <w:abstractNum w:abstractNumId="0">
    <w:nsid w:val="FFFFFF1D"/>
    <w:multiLevelType w:val="multilevel"/>
    <w:tmpl w:val="8C122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DCFAEA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AB461A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697888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EC47F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26B684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EF2C19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FA6EE1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7CB6EB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A170E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A612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7974BB5"/>
    <w:multiLevelType w:val="hybridMultilevel"/>
    <w:tmpl w:val="5C7A07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D593BFE"/>
    <w:multiLevelType w:val="hybridMultilevel"/>
    <w:tmpl w:val="393ACA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3744E63"/>
    <w:multiLevelType w:val="multilevel"/>
    <w:tmpl w:val="FECA3F80"/>
    <w:lvl w:ilvl="0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26F36A4C"/>
    <w:multiLevelType w:val="multilevel"/>
    <w:tmpl w:val="A306C392"/>
    <w:lvl w:ilvl="0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81D09DE"/>
    <w:multiLevelType w:val="multilevel"/>
    <w:tmpl w:val="93ACB228"/>
    <w:lvl w:ilvl="0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>
    <w:nsid w:val="2D83341C"/>
    <w:multiLevelType w:val="multilevel"/>
    <w:tmpl w:val="A50EAA46"/>
    <w:lvl w:ilvl="0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4">
    <w:nsid w:val="35247461"/>
    <w:multiLevelType w:val="hybridMultilevel"/>
    <w:tmpl w:val="1CC06CF8"/>
    <w:lvl w:ilvl="0" w:tplc="0C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45312B9E"/>
    <w:multiLevelType w:val="multilevel"/>
    <w:tmpl w:val="F822E1F2"/>
    <w:lvl w:ilvl="0">
      <w:start w:val="1"/>
      <w:numFmt w:val="bullet"/>
      <w:lvlText w:val=""/>
      <w:lvlJc w:val="left"/>
      <w:pPr>
        <w:ind w:left="644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D23500A"/>
    <w:multiLevelType w:val="multilevel"/>
    <w:tmpl w:val="E1B45E80"/>
    <w:lvl w:ilvl="0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 Bold" w:hAnsi="Arial Bold" w:hint="default"/>
        <w:b/>
        <w:bCs/>
        <w:i w:val="0"/>
        <w:iCs w:val="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E8F5D2B"/>
    <w:multiLevelType w:val="hybridMultilevel"/>
    <w:tmpl w:val="04CA253A"/>
    <w:lvl w:ilvl="0" w:tplc="F08A835C">
      <w:numFmt w:val="bullet"/>
      <w:lvlText w:val="—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C83618"/>
    <w:multiLevelType w:val="hybridMultilevel"/>
    <w:tmpl w:val="F34A09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79222FC"/>
    <w:multiLevelType w:val="hybridMultilevel"/>
    <w:tmpl w:val="89FC3140"/>
    <w:lvl w:ilvl="0" w:tplc="DE643506">
      <w:start w:val="1"/>
      <w:numFmt w:val="bullet"/>
      <w:lvlText w:val="o"/>
      <w:lvlJc w:val="left"/>
      <w:pPr>
        <w:ind w:left="785" w:hanging="360"/>
      </w:pPr>
      <w:rPr>
        <w:rFonts w:ascii="Courier New" w:hAnsi="Courier New" w:cs="Times New Roman" w:hint="default"/>
        <w:sz w:val="16"/>
      </w:rPr>
    </w:lvl>
    <w:lvl w:ilvl="1" w:tplc="0C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35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7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AAB327A"/>
    <w:multiLevelType w:val="hybridMultilevel"/>
    <w:tmpl w:val="F1C480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10116F"/>
    <w:multiLevelType w:val="hybridMultilevel"/>
    <w:tmpl w:val="F822E1F2"/>
    <w:lvl w:ilvl="0" w:tplc="2B5814D8">
      <w:start w:val="1"/>
      <w:numFmt w:val="bullet"/>
      <w:lvlText w:val=""/>
      <w:lvlJc w:val="left"/>
      <w:pPr>
        <w:ind w:left="644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E54401E"/>
    <w:multiLevelType w:val="hybridMultilevel"/>
    <w:tmpl w:val="FECA3F80"/>
    <w:lvl w:ilvl="0" w:tplc="2B5814D8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1"/>
  </w:num>
  <w:num w:numId="3">
    <w:abstractNumId w:val="13"/>
  </w:num>
  <w:num w:numId="4">
    <w:abstractNumId w:val="36"/>
  </w:num>
  <w:num w:numId="5">
    <w:abstractNumId w:val="13"/>
  </w:num>
  <w:num w:numId="6">
    <w:abstractNumId w:val="23"/>
  </w:num>
  <w:num w:numId="7">
    <w:abstractNumId w:val="19"/>
  </w:num>
  <w:num w:numId="8">
    <w:abstractNumId w:val="41"/>
  </w:num>
  <w:num w:numId="9">
    <w:abstractNumId w:val="41"/>
  </w:num>
  <w:num w:numId="10">
    <w:abstractNumId w:val="41"/>
  </w:num>
  <w:num w:numId="11">
    <w:abstractNumId w:val="41"/>
  </w:num>
  <w:num w:numId="12">
    <w:abstractNumId w:val="41"/>
  </w:num>
  <w:num w:numId="13">
    <w:abstractNumId w:val="12"/>
  </w:num>
  <w:num w:numId="14">
    <w:abstractNumId w:val="26"/>
  </w:num>
  <w:num w:numId="15">
    <w:abstractNumId w:val="15"/>
  </w:num>
  <w:num w:numId="16">
    <w:abstractNumId w:val="30"/>
  </w:num>
  <w:num w:numId="17">
    <w:abstractNumId w:val="35"/>
  </w:num>
  <w:num w:numId="18">
    <w:abstractNumId w:val="18"/>
  </w:num>
  <w:num w:numId="19">
    <w:abstractNumId w:val="37"/>
  </w:num>
  <w:num w:numId="20">
    <w:abstractNumId w:val="26"/>
  </w:num>
  <w:num w:numId="21">
    <w:abstractNumId w:val="33"/>
  </w:num>
  <w:num w:numId="22">
    <w:abstractNumId w:val="31"/>
  </w:num>
  <w:num w:numId="23">
    <w:abstractNumId w:val="10"/>
  </w:num>
  <w:num w:numId="24">
    <w:abstractNumId w:val="8"/>
  </w:num>
  <w:num w:numId="25">
    <w:abstractNumId w:val="7"/>
  </w:num>
  <w:num w:numId="26">
    <w:abstractNumId w:val="6"/>
  </w:num>
  <w:num w:numId="27">
    <w:abstractNumId w:val="5"/>
  </w:num>
  <w:num w:numId="28">
    <w:abstractNumId w:val="9"/>
  </w:num>
  <w:num w:numId="29">
    <w:abstractNumId w:val="4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22"/>
  </w:num>
  <w:num w:numId="35">
    <w:abstractNumId w:val="20"/>
  </w:num>
  <w:num w:numId="36">
    <w:abstractNumId w:val="21"/>
  </w:num>
  <w:num w:numId="37">
    <w:abstractNumId w:val="29"/>
  </w:num>
  <w:num w:numId="38">
    <w:abstractNumId w:val="40"/>
  </w:num>
  <w:num w:numId="39">
    <w:abstractNumId w:val="17"/>
  </w:num>
  <w:num w:numId="40">
    <w:abstractNumId w:val="39"/>
  </w:num>
  <w:num w:numId="41">
    <w:abstractNumId w:val="28"/>
  </w:num>
  <w:num w:numId="42">
    <w:abstractNumId w:val="16"/>
  </w:num>
  <w:num w:numId="43">
    <w:abstractNumId w:val="34"/>
  </w:num>
  <w:num w:numId="44">
    <w:abstractNumId w:val="27"/>
  </w:num>
  <w:num w:numId="45">
    <w:abstractNumId w:val="24"/>
  </w:num>
  <w:num w:numId="46">
    <w:abstractNumId w:val="38"/>
  </w:num>
  <w:num w:numId="47">
    <w:abstractNumId w:val="32"/>
  </w:num>
  <w:num w:numId="48">
    <w:abstractNumId w:val="11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F9B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1112C"/>
    <w:rsid w:val="001123E3"/>
    <w:rsid w:val="00121266"/>
    <w:rsid w:val="001220CD"/>
    <w:rsid w:val="001361FC"/>
    <w:rsid w:val="0014230D"/>
    <w:rsid w:val="00151DD2"/>
    <w:rsid w:val="00172FE3"/>
    <w:rsid w:val="00191EF3"/>
    <w:rsid w:val="00191F9B"/>
    <w:rsid w:val="001A0A04"/>
    <w:rsid w:val="001A2DF8"/>
    <w:rsid w:val="001A7D62"/>
    <w:rsid w:val="001B0927"/>
    <w:rsid w:val="00201A2E"/>
    <w:rsid w:val="00205969"/>
    <w:rsid w:val="00216B4B"/>
    <w:rsid w:val="002209EC"/>
    <w:rsid w:val="00220F0A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E0548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D3D1B"/>
    <w:rsid w:val="004D42B9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626ED"/>
    <w:rsid w:val="005641C9"/>
    <w:rsid w:val="0056792A"/>
    <w:rsid w:val="00573011"/>
    <w:rsid w:val="00590BDD"/>
    <w:rsid w:val="00594947"/>
    <w:rsid w:val="005A0AF1"/>
    <w:rsid w:val="005A177A"/>
    <w:rsid w:val="005B2920"/>
    <w:rsid w:val="005D2ADF"/>
    <w:rsid w:val="005D7239"/>
    <w:rsid w:val="005F36E1"/>
    <w:rsid w:val="00602EEF"/>
    <w:rsid w:val="00631FAA"/>
    <w:rsid w:val="006460FA"/>
    <w:rsid w:val="006472E7"/>
    <w:rsid w:val="00651946"/>
    <w:rsid w:val="00654B31"/>
    <w:rsid w:val="00656BE2"/>
    <w:rsid w:val="006578D8"/>
    <w:rsid w:val="0066340C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4BAE"/>
    <w:rsid w:val="008152AE"/>
    <w:rsid w:val="00820EFE"/>
    <w:rsid w:val="00844EDA"/>
    <w:rsid w:val="008454AC"/>
    <w:rsid w:val="00853014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0525D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B5D3D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77170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956E4"/>
    <w:rsid w:val="00CA4508"/>
    <w:rsid w:val="00CB1CD6"/>
    <w:rsid w:val="00CB3996"/>
    <w:rsid w:val="00CC6158"/>
    <w:rsid w:val="00CE71F8"/>
    <w:rsid w:val="00D10787"/>
    <w:rsid w:val="00D21F9B"/>
    <w:rsid w:val="00D2500D"/>
    <w:rsid w:val="00D319E6"/>
    <w:rsid w:val="00D346D3"/>
    <w:rsid w:val="00D44937"/>
    <w:rsid w:val="00D47231"/>
    <w:rsid w:val="00D541EA"/>
    <w:rsid w:val="00D55650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4330"/>
    <w:rsid w:val="00E01FE6"/>
    <w:rsid w:val="00E02D5E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04F00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53DB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4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6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42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43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44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4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6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42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43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44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80821C-21D5-4CF1-8732-0F9F5DBDC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9983013E.dotm</Template>
  <TotalTime>0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SCHOFIELD, Helen</dc:creator>
  <cp:lastModifiedBy>SCHOFIELD, Helen</cp:lastModifiedBy>
  <cp:revision>2</cp:revision>
  <cp:lastPrinted>2012-08-17T06:21:00Z</cp:lastPrinted>
  <dcterms:created xsi:type="dcterms:W3CDTF">2016-03-08T23:04:00Z</dcterms:created>
  <dcterms:modified xsi:type="dcterms:W3CDTF">2016-03-08T23:04:00Z</dcterms:modified>
</cp:coreProperties>
</file>